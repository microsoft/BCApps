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F8AB8B2E-288B-4BE3-AF58-AD2BFDF93177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F8AB8B2E-288B-4BE3-AF58-AD2BFDF93177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F8AB8B2E-288B-4BE3-AF58-AD2BFDF93177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F8AB8B2E-288B-4BE3-AF58-AD2BFDF93177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F8AB8B2E-288B-4BE3-AF58-AD2BFDF93177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F8AB8B2E-288B-4BE3-AF58-AD2BFDF93177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F8AB8B2E-288B-4BE3-AF58-AD2BFDF93177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F8AB8B2E-288B-4BE3-AF58-AD2BFDF93177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F8AB8B2E-288B-4BE3-AF58-AD2BFDF93177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F8AB8B2E-288B-4BE3-AF58-AD2BFDF93177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F8AB8B2E-288B-4BE3-AF58-AD2BFDF93177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F8AB8B2E-288B-4BE3-AF58-AD2BFDF93177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F8AB8B2E-288B-4BE3-AF58-AD2BFDF93177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F8AB8B2E-288B-4BE3-AF58-AD2BFDF93177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F8AB8B2E-288B-4BE3-AF58-AD2BFDF93177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F8AB8B2E-288B-4BE3-AF58-AD2BFDF93177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alias w:val="#Nav: /Header/CompanyABNNumber"/>
            <w:tag w:val="#Nav: Standard_Sales_Quote/1304"/>
            <w:id w:val="-280193509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CompanyABNNumber[1]" w:storeItemID="{698CEE62-D454-4755-B874-1C16AD01E098}"/>
            <w:text/>
          </w:sdtPr>
          <w:sdtContent>
            <w:tc>
              <w:tcPr>
                <w:tcW w:w="2500" w:type="pct"/>
              </w:tcPr>
              <w:p w:rsidRPr="00245B0E" w:rsidR="005C273C" w:rsidP="00DB757F" w:rsidRDefault="00E612B0" w14:paraId="43FA12DD" w14:textId="33E07CD0">
                <w:pPr>
                  <w:pStyle w:val="NoSpacing"/>
                  <w:jc w:val="right"/>
                </w:pPr>
                <w:r>
                  <w:t>CompanyABNNumber</w:t>
                </w:r>
              </w:p>
            </w:tc>
          </w:sdtContent>
        </w:sdt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F8AB8B2E-288B-4BE3-AF58-AD2BFDF93177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F8AB8B2E-288B-4BE3-AF58-AD2BFDF93177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F8AB8B2E-288B-4BE3-AF58-AD2BFDF93177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F8AB8B2E-288B-4BE3-AF58-AD2BFDF93177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F8AB8B2E-288B-4BE3-AF58-AD2BFDF93177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F8AB8B2E-288B-4BE3-AF58-AD2BFDF93177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F8AB8B2E-288B-4BE3-AF58-AD2BFDF93177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F8AB8B2E-288B-4BE3-AF58-AD2BFDF93177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F8AB8B2E-288B-4BE3-AF58-AD2BFDF93177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F8AB8B2E-288B-4BE3-AF58-AD2BFDF93177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F8AB8B2E-288B-4BE3-AF58-AD2BFDF93177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F8AB8B2E-288B-4BE3-AF58-AD2BFDF93177}"/>
                <w:text/>
              </w:sdtPr>
              <w:sdtContent>
                <w:p w:rsidR="005C273C" w:rsidP="00504554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F8AB8B2E-288B-4BE3-AF58-AD2BFDF93177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F8AB8B2E-288B-4BE3-AF58-AD2BFDF93177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F8AB8B2E-288B-4BE3-AF58-AD2BFDF93177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F8AB8B2E-288B-4BE3-AF58-AD2BFDF93177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F8AB8B2E-288B-4BE3-AF58-AD2BFDF93177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F8AB8B2E-288B-4BE3-AF58-AD2BFDF93177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F8AB8B2E-288B-4BE3-AF58-AD2BFDF93177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F8AB8B2E-288B-4BE3-AF58-AD2BFDF93177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504554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F8AB8B2E-288B-4BE3-AF58-AD2BFDF93177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504554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F8AB8B2E-288B-4BE3-AF58-AD2BFDF93177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F8AB8B2E-288B-4BE3-AF58-AD2BFDF93177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504554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F8AB8B2E-288B-4BE3-AF58-AD2BFDF93177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504554" w:rsidRDefault="005C273C" w14:paraId="6FF5D7E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F8AB8B2E-288B-4BE3-AF58-AD2BFDF93177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504554" w:rsidRDefault="005C273C" w14:paraId="45694E9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F8AB8B2E-288B-4BE3-AF58-AD2BFDF93177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504554" w:rsidRDefault="005C273C" w14:paraId="73F94A13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F8AB8B2E-288B-4BE3-AF58-AD2BFDF93177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504554" w:rsidRDefault="005C273C" w14:paraId="3D9BBCD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F8AB8B2E-288B-4BE3-AF58-AD2BFDF93177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F8AB8B2E-288B-4BE3-AF58-AD2BFDF93177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504554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F8AB8B2E-288B-4BE3-AF58-AD2BFDF93177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504554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F8AB8B2E-288B-4BE3-AF58-AD2BFDF93177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F8AB8B2E-288B-4BE3-AF58-AD2BFDF93177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AFD" w:rsidP="00E40C63" w:rsidRDefault="00BA0AFD" w14:paraId="00F1178C" w14:textId="77777777">
      <w:pPr>
        <w:spacing w:after="0"/>
      </w:pPr>
      <w:r>
        <w:separator/>
      </w:r>
    </w:p>
  </w:endnote>
  <w:endnote w:type="continuationSeparator" w:id="0">
    <w:p w:rsidR="00BA0AFD" w:rsidP="00E40C63" w:rsidRDefault="00BA0AFD" w14:paraId="5C22066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F8AB8B2E-288B-4BE3-AF58-AD2BFDF93177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F8AB8B2E-288B-4BE3-AF58-AD2BFDF93177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F8AB8B2E-288B-4BE3-AF58-AD2BFDF9317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F8AB8B2E-288B-4BE3-AF58-AD2BFDF9317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F8AB8B2E-288B-4BE3-AF58-AD2BFDF9317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F8AB8B2E-288B-4BE3-AF58-AD2BFDF9317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F8AB8B2E-288B-4BE3-AF58-AD2BFDF9317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F8AB8B2E-288B-4BE3-AF58-AD2BFDF9317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F8AB8B2E-288B-4BE3-AF58-AD2BFDF9317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F8AB8B2E-288B-4BE3-AF58-AD2BFDF9317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AFD" w:rsidP="00E40C63" w:rsidRDefault="00BA0AFD" w14:paraId="34C0F6A0" w14:textId="77777777">
      <w:pPr>
        <w:spacing w:after="0"/>
      </w:pPr>
      <w:r>
        <w:separator/>
      </w:r>
    </w:p>
  </w:footnote>
  <w:footnote w:type="continuationSeparator" w:id="0">
    <w:p w:rsidR="00BA0AFD" w:rsidP="00E40C63" w:rsidRDefault="00BA0AFD" w14:paraId="59B0462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F8AB8B2E-288B-4BE3-AF58-AD2BFDF93177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F8AB8B2E-288B-4BE3-AF58-AD2BFDF93177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F8AB8B2E-288B-4BE3-AF58-AD2BFDF93177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F8AB8B2E-288B-4BE3-AF58-AD2BFDF93177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F8AB8B2E-288B-4BE3-AF58-AD2BFDF93177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F8AB8B2E-288B-4BE3-AF58-AD2BFDF93177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F8AB8B2E-288B-4BE3-AF58-AD2BFDF93177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F8AB8B2E-288B-4BE3-AF58-AD2BFDF93177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E612B0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E612B0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F8AB8B2E-288B-4BE3-AF58-AD2BFDF93177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46997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A54C8"/>
    <w:rsid w:val="004B22F6"/>
    <w:rsid w:val="004B47ED"/>
    <w:rsid w:val="004B6FE5"/>
    <w:rsid w:val="004C60A5"/>
    <w:rsid w:val="004F2432"/>
    <w:rsid w:val="00504554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A0AFD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12B0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931A89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931A89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931A89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931A89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931A89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931A89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931A89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931A89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1165A-6F02-4A9D-9351-9C31157E485E}"/>
      </w:docPartPr>
      <w:docPartBody>
        <w:p w:rsidR="00B925DD" w:rsidRDefault="00931A89">
          <w:r w:rsidRPr="001D1B5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A00F8"/>
    <w:rsid w:val="002D53B1"/>
    <w:rsid w:val="00391C2E"/>
    <w:rsid w:val="00401A56"/>
    <w:rsid w:val="00401A72"/>
    <w:rsid w:val="004A54C8"/>
    <w:rsid w:val="007F0EB0"/>
    <w:rsid w:val="008139A2"/>
    <w:rsid w:val="008506F4"/>
    <w:rsid w:val="00931A89"/>
    <w:rsid w:val="0094400E"/>
    <w:rsid w:val="00AA4803"/>
    <w:rsid w:val="00B925DD"/>
    <w:rsid w:val="00D67D5F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A89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B8B2E-288B-4BE3-AF58-AD2BFDF93177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1AA1E965-5A83-482D-8775-709312580B3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175</Words>
  <Characters>837</Characters>
  <Application>Microsoft Office Word</Application>
  <DocSecurity>0</DocSecurity>
  <Lines>44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2018-09-11T07:05:00Z</dcterms:created>
  <dcterms:modified xsi:type="dcterms:W3CDTF">2025-09-02T04:18:00Z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