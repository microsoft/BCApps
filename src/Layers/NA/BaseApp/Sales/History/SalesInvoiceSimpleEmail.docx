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7D7" w:rsidP="00C547D7" w:rsidRDefault="007F159D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="00C547D7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_Lbl"/>
        <w:tag w:val="#Nav: Standard_Sales_Draft_Invoice/1303"/>
        <w:id w:val="390932277"/>
        <w:placeholder>
          <w:docPart w:val="F7ECD0C5C7AB4F38A59C3153F20DE3AD"/>
        </w:placeholder>
        <w:dataBinding w:prefixMappings="xmlns:ns0='urn:microsoft-dynamics-nav/reports/Standard_Sales_Draft_Invoice/1303/'" w:xpath="/ns0:NavWordReportXmlPart[1]/ns0:Header[1]/ns0:DocumentTitle_Lbl[1]" w:storeItemID="{9E53A213-047C-411E-B373-C7A88E802727}"/>
        <w:text/>
      </w:sdtPr>
      <w:sdtEndPr/>
      <w:sdtContent>
        <w:p w:rsidR="00C547D7" w:rsidP="00C547D7" w:rsidRDefault="00C547D7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="00C547D7" w:rsidP="00C547D7" w:rsidRDefault="007F159D">
      <w:sdt>
        <w:sdtPr>
          <w:alias w:val="#Nav: /Header/LetterText/GreetingText"/>
          <w:tag w:val="#Nav: Standard_Sales_Draft_Invoice/1303"/>
          <w:id w:val="933089488"/>
          <w:placeholder>
            <w:docPart w:val="F7ECD0C5C7AB4F38A59C3153F20DE3AD"/>
          </w:placeholder>
          <w:dataBinding w:prefixMappings="xmlns:ns0='urn:microsoft-dynamics-nav/reports/Standard_Sales_Draft_Invoice/1303/'" w:xpath="/ns0:NavWordReportXmlPart[1]/ns0:Header[1]/ns0:LetterText[1]/ns0:Greet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GreetingText</w:t>
          </w:r>
        </w:sdtContent>
      </w:sdt>
      <w:r w:rsidR="00C547D7">
        <w:t xml:space="preserve"> </w:t>
      </w:r>
      <w:sdt>
        <w:sdtPr>
          <w:alias w:val="#Nav: /Header/CustomerAddress1"/>
          <w:tag w:val="#Nav: Standard_Sales_Draft_Invoice/1303"/>
          <w:id w:val="-982696302"/>
          <w:placeholder>
            <w:docPart w:val="24716A9BEB9A419FBB40ECA2026384BF"/>
          </w:placeholder>
          <w:dataBinding w:prefixMappings="xmlns:ns0='urn:microsoft-dynamics-nav/reports/Standard_Sales_Draft_Invoice/1303/'" w:xpath="/ns0:NavWordReportXmlPart[1]/ns0:Header[1]/ns0:CustomerAddress1[1]" w:storeItemID="{9E53A213-047C-411E-B373-C7A88E802727}"/>
          <w:text/>
        </w:sdtPr>
        <w:sdtEndPr/>
        <w:sdtContent>
          <w:r w:rsidR="00C547D7">
            <w:t>CustomerAddress1</w:t>
          </w:r>
        </w:sdtContent>
      </w:sdt>
      <w:r w:rsidR="00C547D7">
        <w:t>,</w:t>
      </w:r>
    </w:p>
    <w:sdt>
      <w:sdtPr>
        <w:alias w:val="#Nav: /Header/LetterText/BodyText"/>
        <w:tag w:val="#Nav: Standard_Sales_Draft_Invoice/1303"/>
        <w:id w:val="2047025775"/>
        <w:placeholder>
          <w:docPart w:val="F7ECD0C5C7AB4F38A59C3153F20DE3AD"/>
        </w:placeholder>
        <w:dataBinding w:prefixMappings="xmlns:ns0='urn:microsoft-dynamics-nav/reports/Standard_Sales_Draft_Invoice/1303/'" w:xpath="/ns0:NavWordReportXmlPart[1]/ns0:Header[1]/ns0:LetterText[1]/ns0:BodyText[1]" w:storeItemID="{9E53A213-047C-411E-B373-C7A88E802727}"/>
        <w:text/>
      </w:sdtPr>
      <w:sdtEndPr/>
      <w:sdtContent>
        <w:p w:rsidR="00C547D7" w:rsidP="00C547D7" w:rsidRDefault="00C547D7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="00C547D7" w:rsidTr="00C547D7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ocumentNo_Lbl"/>
              <w:tag w:val="#Nav: Standard_Sales_Draft_Invoice/1303"/>
              <w:id w:val="1558059276"/>
              <w:placeholder>
                <w:docPart w:val="F7ECD0C5C7AB4F38A59C3153F20DE3AD"/>
              </w:placeholder>
              <w:dataBinding w:prefixMappings="xmlns:ns0='urn:microsoft-dynamics-nav/reports/Standard_Sales_Draft_Invoice/1303/'" w:xpath="/ns0:NavWordReportXmlPart[1]/ns0:Header[1]/ns0:DocumentNo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ueDate_Lbl"/>
              <w:tag w:val="#Nav: Standard_Sales_Draft_Invoice/1303"/>
              <w:id w:val="1075398569"/>
              <w:placeholder>
                <w:docPart w:val="F7ECD0C5C7AB4F38A59C3153F20DE3AD"/>
              </w:placeholder>
              <w:dataBinding w:prefixMappings="xmlns:ns0='urn:microsoft-dynamics-nav/reports/Standard_Sales_Draft_Invoice/1303/'" w:xpath="/ns0:NavWordReportXmlPart[1]/ns0:Header[1]/ns0:DueDate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id w:val="1883062583"/>
              <w:placeholder>
                <w:docPart w:val="DefaultPlaceholder_1081868574"/>
              </w:placeholder>
              <w15:dataBinding w:prefixMappings="xmlns:ns0='urn:microsoft-dynamics-nav/reports/Standard_Sales_Quote/1304/' " w:xpath="/ns0:NavWordReportXmlPart[1]/ns0:Header[1]/ns0:Totals[1]/ns0:TotalText[1]" w:storeItemID="{9E53A213-047C-411E-B373-C7A88E802727}"/>
            </w:sdtPr>
            <w:sdtContent>
              <w:bookmarkStart w:name="_GoBack" w:displacedByCustomXml="prev" w:id="0"/>
              <w:bookmarkEnd w:displacedByCustomXml="prev" w:id="0"/>
              <w:p w:rsidR="00C547D7" w:rsidRDefault="00A87290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="00C547D7" w:rsidTr="00C547D7">
        <w:sdt>
          <w:sdtPr>
            <w:alias w:val="#Nav: /Header/DocumentNo"/>
            <w:tag w:val="#Nav: Standard_Sales_Draft_Invoice/1303"/>
            <w:id w:val="-944071343"/>
            <w:placeholder>
              <w:docPart w:val="F7ECD0C5C7AB4F38A59C3153F20DE3AD"/>
            </w:placeholder>
            <w:dataBinding w:prefixMappings="xmlns:ns0='urn:microsoft-dynamics-nav/reports/Standard_Sales_Draft_Invoice/1303/'" w:xpath="/ns0:NavWordReportXmlPart[1]/ns0:Header[1]/ns0:DocumentNo[1]" w:storeItemID="{9E53A213-047C-411E-B373-C7A88E802727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Draft_Invoice/1303"/>
            <w:id w:val="1046567246"/>
            <w:placeholder>
              <w:docPart w:val="F7ECD0C5C7AB4F38A59C3153F20DE3AD"/>
            </w:placeholder>
            <w:dataBinding w:prefixMappings="xmlns:ns0='urn:microsoft-dynamics-nav/reports/Standard_Sales_Draft_Invoice/1303/'" w:xpath="/ns0:NavWordReportXmlPart[1]/ns0:Header[1]/ns0:DueDate[1]" w:storeItemID="{9E53A213-047C-411E-B373-C7A88E802727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547D7" w:rsidP="00A87290" w:rsidRDefault="007F159D">
            <w:pPr>
              <w:jc w:val="right"/>
            </w:pPr>
            <w:sdt>
              <w:sdtPr>
                <w:id w:val="2024125330"/>
                <w:placeholder>
                  <w:docPart w:val="6DE0CB5029D04E479C7938454710AF23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C547D7">
                  <w:rPr>
                    <w:lang w:val="da-DK"/>
                  </w:rPr>
                  <w:t>TotalAmountIncludingVAT</w:t>
                </w:r>
              </w:sdtContent>
            </w:sdt>
            <w:r w:rsidR="00C547D7">
              <w:t xml:space="preserve"> </w:t>
            </w:r>
          </w:p>
        </w:tc>
      </w:tr>
    </w:tbl>
    <w:p w:rsidR="00C547D7" w:rsidP="00C547D7" w:rsidRDefault="00C547D7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="00C4335A" w:rsidTr="00C4335A">
        <w:sdt>
          <w:sdtPr>
            <w:alias w:val="#Nav: /Header/LetterText/PmtDiscText"/>
            <w:tag w:val="#Nav: Standard_Sales_Draft_Invoice/1303"/>
            <w:id w:val="1866784608"/>
            <w:placeholder>
              <w:docPart w:val="9DF12C20402C4E51AB0B3D0684A3BD30"/>
            </w:placeholder>
            <w:dataBinding w:prefixMappings="xmlns:ns0='urn:microsoft-dynamics-nav/reports/Standard_Sales_Draft_Invoice/1303/'" w:xpath="/ns0:NavWordReportXmlPart[1]/ns0:Header[1]/ns0:LetterText[1]/ns0:PmtDiscText[1]" w:storeItemID="{9E53A213-047C-411E-B373-C7A88E802727}"/>
            <w:text/>
          </w:sdtPr>
          <w:sdtEndPr/>
          <w:sdtContent>
            <w:tc>
              <w:tcPr>
                <w:tcW w:w="10260" w:type="dxa"/>
                <w:hideMark/>
              </w:tcPr>
              <w:p w:rsidR="00C4335A" w:rsidRDefault="00C4335A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</w:tbl>
    <w:p w:rsidR="00C547D7" w:rsidP="00C547D7" w:rsidRDefault="00C547D7"/>
    <w:p w:rsidR="00C547D7" w:rsidP="00C547D7" w:rsidRDefault="007F159D">
      <w:pPr>
        <w:pStyle w:val="Subtitle"/>
      </w:pPr>
      <w:sdt>
        <w:sdtPr>
          <w:alias w:val="#Nav: /Header/LetterText/ClosingText"/>
          <w:tag w:val="#Nav: Standard_Sales_Draft_Invoice/1303"/>
          <w:id w:val="559907206"/>
          <w:placeholder>
            <w:docPart w:val="F7ECD0C5C7AB4F38A59C3153F20DE3AD"/>
          </w:placeholder>
          <w:dataBinding w:prefixMappings="xmlns:ns0='urn:microsoft-dynamics-nav/reports/Standard_Sales_Draft_Invoice/1303/'" w:xpath="/ns0:NavWordReportXmlPart[1]/ns0:Header[1]/ns0:LetterText[1]/ns0:Clos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ClosingText</w:t>
          </w:r>
        </w:sdtContent>
      </w:sdt>
      <w:r w:rsidR="00C547D7">
        <w:t xml:space="preserve">, </w:t>
      </w:r>
    </w:p>
    <w:p w:rsidR="00C547D7" w:rsidP="00C547D7" w:rsidRDefault="007F159D">
      <w:sdt>
        <w:sdtPr>
          <w:alias w:val="#Nav: /Header/SalesPersonName"/>
          <w:tag w:val="#Nav: Standard_Sales_Draft_Invoice/1303"/>
          <w:id w:val="1457443990"/>
          <w:placeholder>
            <w:docPart w:val="3D3835D4D8C64168AA3C2E2F82ACC544"/>
          </w:placeholder>
          <w:dataBinding w:prefixMappings="xmlns:ns0='urn:microsoft-dynamics-nav/reports/Standard_Sales_Draft_Invoice/1303/'" w:xpath="/ns0:NavWordReportXmlPart[1]/ns0:Header[1]/ns0:SalesPersonName[1]" w:storeItemID="{9E53A213-047C-411E-B373-C7A88E802727}"/>
          <w:text/>
        </w:sdtPr>
        <w:sdtEndPr/>
        <w:sdtContent>
          <w:proofErr w:type="spellStart"/>
          <w:r w:rsidR="00C547D7">
            <w:t>SalesPersonName</w:t>
          </w:r>
          <w:proofErr w:type="spellEnd"/>
        </w:sdtContent>
      </w:sdt>
    </w:p>
    <w:p w:rsidR="00C547D7" w:rsidP="00C547D7" w:rsidRDefault="007F159D">
      <w:pPr>
        <w:pStyle w:val="NoSpacing"/>
      </w:pPr>
      <w:sdt>
        <w:sdtPr>
          <w:alias w:val="#Nav: /Header/CompanyAddress1"/>
          <w:tag w:val="#Nav: Standard_Sales_Draft_Invoice/1303"/>
          <w:id w:val="-1484004486"/>
          <w:placeholder>
            <w:docPart w:val="3FCB2888DACA43258BFE8ABE9971BA53"/>
          </w:placeholder>
          <w:dataBinding w:prefixMappings="xmlns:ns0='urn:microsoft-dynamics-nav/reports/Standard_Sales_Draft_Invoice/1303/'" w:xpath="/ns0:NavWordReportXmlPart[1]/ns0:Header[1]/ns0:CompanyAddress1[1]" w:storeItemID="{9E53A213-047C-411E-B373-C7A88E802727}"/>
          <w:text/>
        </w:sdtPr>
        <w:sdtEndPr/>
        <w:sdtContent>
          <w:r w:rsidR="00C547D7">
            <w:t>CompanyAddress1</w:t>
          </w:r>
        </w:sdtContent>
      </w:sdt>
    </w:p>
    <w:sdt>
      <w:sdtPr>
        <w:alias w:val="#Nav: /Header/CompanyAddress2"/>
        <w:tag w:val="#Nav: Standard_Sales_Draft_Invoice/1303"/>
        <w:id w:val="874054407"/>
        <w:placeholder>
          <w:docPart w:val="2303183B108A4B60BDE2E3F4DF8036F2"/>
        </w:placeholder>
        <w:dataBinding w:prefixMappings="xmlns:ns0='urn:microsoft-dynamics-nav/reports/Standard_Sales_Draft_Invoice/1303/'" w:xpath="/ns0:NavWordReportXmlPart[1]/ns0:Header[1]/ns0:CompanyAddress2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Draft_Invoice/1303"/>
        <w:id w:val="1824692200"/>
        <w:placeholder>
          <w:docPart w:val="5C7F0B639C9E4935B3BDC3259AB14D75"/>
        </w:placeholder>
        <w:dataBinding w:prefixMappings="xmlns:ns0='urn:microsoft-dynamics-nav/reports/Standard_Sales_Draft_Invoice/1303/'" w:xpath="/ns0:NavWordReportXmlPart[1]/ns0:Header[1]/ns0:CompanyAddress3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Draft_Invoice/1303"/>
        <w:id w:val="128750634"/>
        <w:placeholder>
          <w:docPart w:val="B29610F6D5044A16A89880C3B1904C8B"/>
        </w:placeholder>
        <w:dataBinding w:prefixMappings="xmlns:ns0='urn:microsoft-dynamics-nav/reports/Standard_Sales_Draft_Invoice/1303/'" w:xpath="/ns0:NavWordReportXmlPart[1]/ns0:Header[1]/ns0:CompanyAddress4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Draft_Invoice/1303"/>
        <w:id w:val="1611628179"/>
        <w:placeholder>
          <w:docPart w:val="23F3ABAFA8A5462EAEBC6D69FAD33485"/>
        </w:placeholder>
        <w:dataBinding w:prefixMappings="xmlns:ns0='urn:microsoft-dynamics-nav/reports/Standard_Sales_Draft_Invoice/1303/'" w:xpath="/ns0:NavWordReportXmlPart[1]/ns0:Header[1]/ns0:CompanyAddress5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Draft_Invoice/1303"/>
        <w:id w:val="832342547"/>
        <w:placeholder>
          <w:docPart w:val="7559F0385AC0401A969115793B9EAFCC"/>
        </w:placeholder>
        <w:dataBinding w:prefixMappings="xmlns:ns0='urn:microsoft-dynamics-nav/reports/Standard_Sales_Draft_Invoice/1303/'" w:xpath="/ns0:NavWordReportXmlPart[1]/ns0:Header[1]/ns0:CompanyAddress6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Draft_Invoice/1303"/>
        <w:id w:val="1517040453"/>
        <w:placeholder>
          <w:docPart w:val="84A86243B57543CC8CB33E6896000802"/>
        </w:placeholder>
        <w:dataBinding w:prefixMappings="xmlns:ns0='urn:microsoft-dynamics-nav/reports/Standard_Sales_Draft_Invoice/1303/'" w:xpath="/ns0:NavWordReportXmlPart[1]/ns0:Header[1]/ns0:CompanyLegalOffice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Pr="00C547D7" w:rsidR="005C273C" w:rsidP="00C547D7" w:rsidRDefault="005C273C"/>
    <w:sectPr w:rsidRPr="00C547D7" w:rsidR="005C273C" w:rsidSect="004773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59D" w:rsidP="00E40C63" w:rsidRDefault="007F159D">
      <w:pPr>
        <w:spacing w:after="0"/>
      </w:pPr>
      <w:r>
        <w:separator/>
      </w:r>
    </w:p>
  </w:endnote>
  <w:endnote w:type="continuationSeparator" w:id="0">
    <w:p w:rsidR="007F159D" w:rsidP="00E40C63" w:rsidRDefault="007F15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oice/1303/'" w:xpath="/ns0:NavWordReportXmlPart[1]/ns0:Header[1]/ns0:CompanyLegalStatement[1]" w:storeItemID="{9E53A213-047C-411E-B373-C7A88E802727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59D" w:rsidP="00E40C63" w:rsidRDefault="007F159D">
      <w:pPr>
        <w:spacing w:after="0"/>
      </w:pPr>
      <w:r>
        <w:separator/>
      </w:r>
    </w:p>
  </w:footnote>
  <w:footnote w:type="continuationSeparator" w:id="0">
    <w:p w:rsidR="007F159D" w:rsidP="00E40C63" w:rsidRDefault="007F15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7F159D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Title_Lbl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No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7F159D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oice/1303/'" w:xpath="/ns0:NavWordReportXmlPart[1]/ns0:Header[1]/ns0:DocumentDate[1]" w:storeItemID="{9E53A213-047C-411E-B373-C7A88E802727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7F159D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oice/1303/'" w:xpath="/ns0:NavWordReportXmlPart[1]/ns0:Header[1]/ns0:Page_Lbl[1]" w:storeItemID="{9E53A213-047C-411E-B373-C7A88E802727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C657C"/>
    <w:rsid w:val="000D5A6D"/>
    <w:rsid w:val="000E071F"/>
    <w:rsid w:val="00103846"/>
    <w:rsid w:val="0011793B"/>
    <w:rsid w:val="00126D5A"/>
    <w:rsid w:val="00134A71"/>
    <w:rsid w:val="00151C73"/>
    <w:rsid w:val="001621D9"/>
    <w:rsid w:val="00193311"/>
    <w:rsid w:val="001B793C"/>
    <w:rsid w:val="001D1CE2"/>
    <w:rsid w:val="001D6807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773F0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7F159D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613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87290"/>
    <w:rsid w:val="00A9010E"/>
    <w:rsid w:val="00A940EF"/>
    <w:rsid w:val="00A9726D"/>
    <w:rsid w:val="00AF1EDD"/>
    <w:rsid w:val="00AF4452"/>
    <w:rsid w:val="00B01DA6"/>
    <w:rsid w:val="00B12FDA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335A"/>
    <w:rsid w:val="00C47206"/>
    <w:rsid w:val="00C50A59"/>
    <w:rsid w:val="00C547D7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1175"/>
    <w:rsid w:val="00E54F17"/>
    <w:rsid w:val="00E5790C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2083cd43c5ac4ae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716A9BEB9A419FBB40ECA20263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F9A6-F303-4A51-B19B-4D5786BAE6F2}"/>
      </w:docPartPr>
      <w:docPartBody>
        <w:p w:rsidR="00A047A2" w:rsidRDefault="00BE78FE" w:rsidP="00BE78FE">
          <w:pPr>
            <w:pStyle w:val="24716A9BEB9A419FBB40ECA2026384B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7ECD0C5C7AB4F38A59C3153F20DE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6FA0D-69B1-4FF9-A0C2-6B5F0E8F77F2}"/>
      </w:docPartPr>
      <w:docPartBody>
        <w:p w:rsidR="00A047A2" w:rsidRDefault="00BE78FE" w:rsidP="00BE78FE">
          <w:pPr>
            <w:pStyle w:val="F7ECD0C5C7AB4F38A59C3153F20DE3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E0CB5029D04E479C7938454710A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9CFD-CC9D-4545-BB8B-640957BD01F1}"/>
      </w:docPartPr>
      <w:docPartBody>
        <w:p w:rsidR="00A047A2" w:rsidRDefault="00BE78FE" w:rsidP="00BE78FE">
          <w:pPr>
            <w:pStyle w:val="6DE0CB5029D04E479C7938454710AF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D3835D4D8C64168AA3C2E2F82ACC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BE105-347F-4581-B11D-9266F51B0AF3}"/>
      </w:docPartPr>
      <w:docPartBody>
        <w:p w:rsidR="00A047A2" w:rsidRDefault="00BE78FE" w:rsidP="00BE78FE">
          <w:pPr>
            <w:pStyle w:val="3D3835D4D8C64168AA3C2E2F82ACC5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FCB2888DACA43258BFE8ABE9971B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B84EA-A2B8-497B-9CCB-82812517A5DE}"/>
      </w:docPartPr>
      <w:docPartBody>
        <w:p w:rsidR="00A047A2" w:rsidRDefault="00BE78FE" w:rsidP="00BE78FE">
          <w:pPr>
            <w:pStyle w:val="3FCB2888DACA43258BFE8ABE9971BA5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03183B108A4B60BDE2E3F4DF803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9BA7F-31F4-49CA-AB75-1BFB371B4DAB}"/>
      </w:docPartPr>
      <w:docPartBody>
        <w:p w:rsidR="00A047A2" w:rsidRDefault="00BE78FE" w:rsidP="00BE78FE">
          <w:pPr>
            <w:pStyle w:val="2303183B108A4B60BDE2E3F4DF8036F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C7F0B639C9E4935B3BDC3259AB1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ADD2-38FD-4273-A2E6-D6DE034974B1}"/>
      </w:docPartPr>
      <w:docPartBody>
        <w:p w:rsidR="00A047A2" w:rsidRDefault="00BE78FE" w:rsidP="00BE78FE">
          <w:pPr>
            <w:pStyle w:val="5C7F0B639C9E4935B3BDC3259AB14D7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29610F6D5044A16A89880C3B1904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ECAE4-EE7F-4185-969A-FEB7B0DD3B03}"/>
      </w:docPartPr>
      <w:docPartBody>
        <w:p w:rsidR="00A047A2" w:rsidRDefault="00BE78FE" w:rsidP="00BE78FE">
          <w:pPr>
            <w:pStyle w:val="B29610F6D5044A16A89880C3B1904C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F3ABAFA8A5462EAEBC6D69FAD33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0E9E3-1188-43EF-858B-01B0F3C70099}"/>
      </w:docPartPr>
      <w:docPartBody>
        <w:p w:rsidR="00A047A2" w:rsidRDefault="00BE78FE" w:rsidP="00BE78FE">
          <w:pPr>
            <w:pStyle w:val="23F3ABAFA8A5462EAEBC6D69FAD3348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559F0385AC0401A969115793B9EA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1030F-B167-4DE3-B168-EB02D8BE3565}"/>
      </w:docPartPr>
      <w:docPartBody>
        <w:p w:rsidR="00A047A2" w:rsidRDefault="00BE78FE" w:rsidP="00BE78FE">
          <w:pPr>
            <w:pStyle w:val="7559F0385AC0401A969115793B9EAFC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4A86243B57543CC8CB33E6896000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6688C-15C0-4C04-B0CA-EB8936C1E679}"/>
      </w:docPartPr>
      <w:docPartBody>
        <w:p w:rsidR="00A047A2" w:rsidRDefault="00BE78FE" w:rsidP="00BE78FE">
          <w:pPr>
            <w:pStyle w:val="84A86243B57543CC8CB33E689600080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DF12C20402C4E51AB0B3D0684A3B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FA003-F11E-425E-B444-FD21858F61F1}"/>
      </w:docPartPr>
      <w:docPartBody>
        <w:p w:rsidR="009939D6" w:rsidRDefault="00F77515" w:rsidP="00F77515">
          <w:pPr>
            <w:pStyle w:val="9DF12C20402C4E51AB0B3D0684A3BD3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BC5BA-118F-4BBE-9865-F6FC916EF0A6}"/>
      </w:docPartPr>
      <w:docPartBody>
        <w:p w:rsidR="00000000" w:rsidRDefault="008234CA">
          <w:r w:rsidRPr="00324DC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2A00F8"/>
    <w:rsid w:val="00401A56"/>
    <w:rsid w:val="00671135"/>
    <w:rsid w:val="007F0EB0"/>
    <w:rsid w:val="008234CA"/>
    <w:rsid w:val="008506F4"/>
    <w:rsid w:val="0093255B"/>
    <w:rsid w:val="009939D6"/>
    <w:rsid w:val="009C6BB1"/>
    <w:rsid w:val="00A047A2"/>
    <w:rsid w:val="00AA4803"/>
    <w:rsid w:val="00B8234C"/>
    <w:rsid w:val="00BE78FE"/>
    <w:rsid w:val="00D67D5F"/>
    <w:rsid w:val="00D7139E"/>
    <w:rsid w:val="00E7673F"/>
    <w:rsid w:val="00ED68E7"/>
    <w:rsid w:val="00EE2183"/>
    <w:rsid w:val="00F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34CA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4716A9BEB9A419FBB40ECA2026384BF">
    <w:name w:val="24716A9BEB9A419FBB40ECA2026384BF"/>
    <w:rsid w:val="00BE78FE"/>
  </w:style>
  <w:style w:type="paragraph" w:customStyle="1" w:styleId="F7ECD0C5C7AB4F38A59C3153F20DE3AD">
    <w:name w:val="F7ECD0C5C7AB4F38A59C3153F20DE3AD"/>
    <w:rsid w:val="00BE78FE"/>
  </w:style>
  <w:style w:type="paragraph" w:customStyle="1" w:styleId="6DE0CB5029D04E479C7938454710AF23">
    <w:name w:val="6DE0CB5029D04E479C7938454710AF23"/>
    <w:rsid w:val="00BE78FE"/>
  </w:style>
  <w:style w:type="paragraph" w:customStyle="1" w:styleId="7FEC7211A26B4CDC84FF57E6DE65F19F">
    <w:name w:val="7FEC7211A26B4CDC84FF57E6DE65F19F"/>
    <w:rsid w:val="00BE78FE"/>
  </w:style>
  <w:style w:type="paragraph" w:customStyle="1" w:styleId="3D3835D4D8C64168AA3C2E2F82ACC544">
    <w:name w:val="3D3835D4D8C64168AA3C2E2F82ACC544"/>
    <w:rsid w:val="00BE78FE"/>
  </w:style>
  <w:style w:type="paragraph" w:customStyle="1" w:styleId="3FCB2888DACA43258BFE8ABE9971BA53">
    <w:name w:val="3FCB2888DACA43258BFE8ABE9971BA53"/>
    <w:rsid w:val="00BE78FE"/>
  </w:style>
  <w:style w:type="paragraph" w:customStyle="1" w:styleId="2303183B108A4B60BDE2E3F4DF8036F2">
    <w:name w:val="2303183B108A4B60BDE2E3F4DF8036F2"/>
    <w:rsid w:val="00BE78FE"/>
  </w:style>
  <w:style w:type="paragraph" w:customStyle="1" w:styleId="5C7F0B639C9E4935B3BDC3259AB14D75">
    <w:name w:val="5C7F0B639C9E4935B3BDC3259AB14D75"/>
    <w:rsid w:val="00BE78FE"/>
  </w:style>
  <w:style w:type="paragraph" w:customStyle="1" w:styleId="B29610F6D5044A16A89880C3B1904C8B">
    <w:name w:val="B29610F6D5044A16A89880C3B1904C8B"/>
    <w:rsid w:val="00BE78FE"/>
  </w:style>
  <w:style w:type="paragraph" w:customStyle="1" w:styleId="23F3ABAFA8A5462EAEBC6D69FAD33485">
    <w:name w:val="23F3ABAFA8A5462EAEBC6D69FAD33485"/>
    <w:rsid w:val="00BE78FE"/>
  </w:style>
  <w:style w:type="paragraph" w:customStyle="1" w:styleId="7559F0385AC0401A969115793B9EAFCC">
    <w:name w:val="7559F0385AC0401A969115793B9EAFCC"/>
    <w:rsid w:val="00BE78FE"/>
  </w:style>
  <w:style w:type="paragraph" w:customStyle="1" w:styleId="84A86243B57543CC8CB33E6896000802">
    <w:name w:val="84A86243B57543CC8CB33E6896000802"/>
    <w:rsid w:val="00BE78FE"/>
  </w:style>
  <w:style w:type="paragraph" w:customStyle="1" w:styleId="9DF12C20402C4E51AB0B3D0684A3BD30">
    <w:name w:val="9DF12C20402C4E51AB0B3D0684A3BD30"/>
    <w:rsid w:val="00F775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Draft_Invoice/1303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BC9EC1AA-8ED1-476B-AD57-6FA4E1C99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54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2015-12-30T15:21:00Z</dcterms:created>
  <dcterms:modified xsi:type="dcterms:W3CDTF">2016-06-07T13:48:00Z</dcterms:modified>
</cp:coreProperties>
</file>