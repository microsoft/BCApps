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4868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89"/>
        <w:gridCol w:w="4172"/>
      </w:tblGrid>
      <w:tr w:rsidR="00676789" w:rsidTr="008819DE" w14:paraId="65783826" w14:textId="77777777">
        <w:trPr>
          <w:cantSplit/>
          <w:trHeight w:val="290"/>
        </w:trPr>
        <w:sdt>
          <w:sdtPr>
            <w:rPr>
              <w:b/>
              <w:bCs/>
            </w:rPr>
            <w:alias w:val="#Nav: /Header/CustomerAddress1"/>
            <w:tag w:val="#Nav: Standard_Sales_Order_Conf/1305"/>
            <w:id w:val="-346637227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1[1]" w:storeItemID="{2DA5746E-6ABF-42A4-90FC-585FB18B9C76}"/>
            <w:text/>
          </w:sdtPr>
          <w:sdtEndPr>
            <w:rPr>
              <w:b w:val="0"/>
              <w:bCs w:val="0"/>
            </w:rPr>
          </w:sdtEndPr>
          <w:sdtContent>
            <w:tc>
              <w:tcPr>
                <w:tcW w:w="2967" w:type="pct"/>
              </w:tcPr>
              <w:p w:rsidRPr="00456AFC" w:rsidR="00676789" w:rsidP="00676789" w:rsidRDefault="00676789" w14:paraId="5CF738A7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CustomerAddress1</w:t>
                </w:r>
              </w:p>
            </w:tc>
          </w:sdtContent>
        </w:sdt>
        <w:sdt>
          <w:sdtPr>
            <w:alias w:val="#Nav: /Header/CompanyAddress1"/>
            <w:tag w:val="#Nav: Standard_Sales_Order_Conf/1305"/>
            <w:id w:val="-1171950695"/>
            <w:placeholder>
              <w:docPart w:val="4DDBEE593B9F444AAA7B4193A6631176"/>
            </w:placeholder>
            <w:dataBinding w:prefixMappings="xmlns:ns0='urn:microsoft-dynamics-nav/reports/Standard_Sales_Order_Conf/1305/'" w:xpath="/ns0:NavWordReportXmlPart[1]/ns0:Header[1]/ns0:CompanyAddress1[1]" w:storeItemID="{2DA5746E-6ABF-42A4-90FC-585FB18B9C76}"/>
            <w:text/>
          </w:sdtPr>
          <w:sdtContent>
            <w:tc>
              <w:tcPr>
                <w:tcW w:w="2033" w:type="pct"/>
              </w:tcPr>
              <w:p w:rsidRPr="00456AFC" w:rsidR="00676789" w:rsidP="00676789" w:rsidRDefault="00676789" w14:paraId="1345526F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CompanyAddress1</w:t>
                </w:r>
              </w:p>
            </w:tc>
          </w:sdtContent>
        </w:sdt>
      </w:tr>
      <w:tr w:rsidR="00676789" w:rsidTr="008819DE" w14:paraId="2C36D481" w14:textId="77777777">
        <w:trPr>
          <w:cantSplit/>
          <w:trHeight w:val="290"/>
        </w:trPr>
        <w:sdt>
          <w:sdtPr>
            <w:alias w:val="#Nav: /Header/CustomerAddress2"/>
            <w:tag w:val="#Nav: Standard_Sales_Order_Conf/1305"/>
            <w:id w:val="2121793087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2[1]" w:storeItemID="{2DA5746E-6ABF-42A4-90FC-585FB18B9C76}"/>
            <w:text/>
          </w:sdtPr>
          <w:sdtContent>
            <w:tc>
              <w:tcPr>
                <w:tcW w:w="2967" w:type="pct"/>
              </w:tcPr>
              <w:p w:rsidRPr="00456AFC" w:rsidR="00676789" w:rsidP="00676789" w:rsidRDefault="00676789" w14:paraId="500F031D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Order_Conf/1305"/>
            <w:id w:val="1521665205"/>
            <w:placeholder>
              <w:docPart w:val="952A8435749047F587B8E98072B7D243"/>
            </w:placeholder>
            <w:dataBinding w:prefixMappings="xmlns:ns0='urn:microsoft-dynamics-nav/reports/Standard_Sales_Order_Conf/1305/'" w:xpath="/ns0:NavWordReportXmlPart[1]/ns0:Header[1]/ns0:CompanyAddress2[1]" w:storeItemID="{2DA5746E-6ABF-42A4-90FC-585FB18B9C76}"/>
            <w:text/>
          </w:sdtPr>
          <w:sdtContent>
            <w:tc>
              <w:tcPr>
                <w:tcW w:w="2033" w:type="pct"/>
              </w:tcPr>
              <w:p w:rsidRPr="00456AFC" w:rsidR="00676789" w:rsidP="00676789" w:rsidRDefault="00676789" w14:paraId="6AF74C4B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CompanyAddress2</w:t>
                </w:r>
              </w:p>
            </w:tc>
          </w:sdtContent>
        </w:sdt>
      </w:tr>
      <w:tr w:rsidR="00676789" w:rsidTr="008819DE" w14:paraId="3F840F5B" w14:textId="77777777">
        <w:trPr>
          <w:cantSplit/>
          <w:trHeight w:val="290"/>
        </w:trPr>
        <w:sdt>
          <w:sdtPr>
            <w:alias w:val="#Nav: /Header/CustomerAddress3"/>
            <w:tag w:val="#Nav: Standard_Sales_Order_Conf/1305"/>
            <w:id w:val="536395156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3[1]" w:storeItemID="{2DA5746E-6ABF-42A4-90FC-585FB18B9C76}"/>
            <w:text/>
          </w:sdtPr>
          <w:sdtContent>
            <w:tc>
              <w:tcPr>
                <w:tcW w:w="2967" w:type="pct"/>
              </w:tcPr>
              <w:p w:rsidRPr="00456AFC" w:rsidR="00676789" w:rsidP="00676789" w:rsidRDefault="00676789" w14:paraId="4E832B0F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Order_Conf/1305"/>
            <w:id w:val="-1053613660"/>
            <w:placeholder>
              <w:docPart w:val="952A8435749047F587B8E98072B7D243"/>
            </w:placeholder>
            <w:dataBinding w:prefixMappings="xmlns:ns0='urn:microsoft-dynamics-nav/reports/Standard_Sales_Order_Conf/1305/'" w:xpath="/ns0:NavWordReportXmlPart[1]/ns0:Header[1]/ns0:CompanyAddress3[1]" w:storeItemID="{2DA5746E-6ABF-42A4-90FC-585FB18B9C76}"/>
            <w:text/>
          </w:sdtPr>
          <w:sdtContent>
            <w:tc>
              <w:tcPr>
                <w:tcW w:w="2033" w:type="pct"/>
              </w:tcPr>
              <w:p w:rsidRPr="00456AFC" w:rsidR="00676789" w:rsidP="00676789" w:rsidRDefault="00676789" w14:paraId="1917C242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CompanyAddress3</w:t>
                </w:r>
              </w:p>
            </w:tc>
          </w:sdtContent>
        </w:sdt>
      </w:tr>
      <w:tr w:rsidR="00676789" w:rsidTr="008819DE" w14:paraId="37A76D30" w14:textId="77777777">
        <w:trPr>
          <w:cantSplit/>
          <w:trHeight w:val="290"/>
        </w:trPr>
        <w:sdt>
          <w:sdtPr>
            <w:alias w:val="#Nav: /Header/CustomerAddress4"/>
            <w:tag w:val="#Nav: Standard_Sales_Order_Conf/1305"/>
            <w:id w:val="1229109116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4[1]" w:storeItemID="{2DA5746E-6ABF-42A4-90FC-585FB18B9C76}"/>
            <w:text/>
          </w:sdtPr>
          <w:sdtContent>
            <w:tc>
              <w:tcPr>
                <w:tcW w:w="2967" w:type="pct"/>
              </w:tcPr>
              <w:p w:rsidRPr="00456AFC" w:rsidR="00676789" w:rsidP="00676789" w:rsidRDefault="00676789" w14:paraId="484DE46F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Order_Conf/1305"/>
            <w:id w:val="-843252946"/>
            <w:placeholder>
              <w:docPart w:val="952A8435749047F587B8E98072B7D243"/>
            </w:placeholder>
            <w:dataBinding w:prefixMappings="xmlns:ns0='urn:microsoft-dynamics-nav/reports/Standard_Sales_Order_Conf/1305/'" w:xpath="/ns0:NavWordReportXmlPart[1]/ns0:Header[1]/ns0:CompanyAddress4[1]" w:storeItemID="{2DA5746E-6ABF-42A4-90FC-585FB18B9C76}"/>
            <w:text/>
          </w:sdtPr>
          <w:sdtContent>
            <w:tc>
              <w:tcPr>
                <w:tcW w:w="2033" w:type="pct"/>
              </w:tcPr>
              <w:p w:rsidRPr="00456AFC" w:rsidR="00676789" w:rsidP="00676789" w:rsidRDefault="00676789" w14:paraId="6F415003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CompanyAddress4</w:t>
                </w:r>
              </w:p>
            </w:tc>
          </w:sdtContent>
        </w:sdt>
      </w:tr>
      <w:tr w:rsidR="00676789" w:rsidTr="008819DE" w14:paraId="38E5F840" w14:textId="77777777">
        <w:trPr>
          <w:cantSplit/>
          <w:trHeight w:val="290"/>
        </w:trPr>
        <w:sdt>
          <w:sdtPr>
            <w:alias w:val="#Nav: /Header/CustomerAddress5"/>
            <w:tag w:val="#Nav: Standard_Sales_Order_Conf/1305"/>
            <w:id w:val="1814057176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5[1]" w:storeItemID="{2DA5746E-6ABF-42A4-90FC-585FB18B9C76}"/>
            <w:text/>
          </w:sdtPr>
          <w:sdtContent>
            <w:tc>
              <w:tcPr>
                <w:tcW w:w="2967" w:type="pct"/>
              </w:tcPr>
              <w:p w:rsidRPr="00456AFC" w:rsidR="00676789" w:rsidP="00676789" w:rsidRDefault="00676789" w14:paraId="2D14AC12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Order_Conf/1305"/>
            <w:id w:val="-1834985711"/>
            <w:placeholder>
              <w:docPart w:val="952A8435749047F587B8E98072B7D243"/>
            </w:placeholder>
            <w:dataBinding w:prefixMappings="xmlns:ns0='urn:microsoft-dynamics-nav/reports/Standard_Sales_Order_Conf/1305/'" w:xpath="/ns0:NavWordReportXmlPart[1]/ns0:Header[1]/ns0:CompanyAddress5[1]" w:storeItemID="{2DA5746E-6ABF-42A4-90FC-585FB18B9C76}"/>
            <w:text/>
          </w:sdtPr>
          <w:sdtContent>
            <w:tc>
              <w:tcPr>
                <w:tcW w:w="2033" w:type="pct"/>
              </w:tcPr>
              <w:p w:rsidRPr="00456AFC" w:rsidR="00676789" w:rsidP="00676789" w:rsidRDefault="00676789" w14:paraId="0D19FC05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CompanyAddress5</w:t>
                </w:r>
              </w:p>
            </w:tc>
          </w:sdtContent>
        </w:sdt>
      </w:tr>
      <w:tr w:rsidR="00676789" w:rsidTr="008819DE" w14:paraId="5AE95D01" w14:textId="77777777">
        <w:trPr>
          <w:cantSplit/>
          <w:trHeight w:val="274"/>
        </w:trPr>
        <w:sdt>
          <w:sdtPr>
            <w:alias w:val="#Nav: /Header/CustomerAddress6"/>
            <w:tag w:val="#Nav: Standard_Sales_Order_Conf/1305"/>
            <w:id w:val="-2064325541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6[1]" w:storeItemID="{2DA5746E-6ABF-42A4-90FC-585FB18B9C76}"/>
            <w:text/>
          </w:sdtPr>
          <w:sdtContent>
            <w:tc>
              <w:tcPr>
                <w:tcW w:w="2967" w:type="pct"/>
              </w:tcPr>
              <w:p w:rsidRPr="00456AFC" w:rsidR="00676789" w:rsidP="00676789" w:rsidRDefault="00676789" w14:paraId="69717E13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Order_Conf/1305"/>
            <w:id w:val="-2005736487"/>
            <w:placeholder>
              <w:docPart w:val="952A8435749047F587B8E98072B7D243"/>
            </w:placeholder>
            <w:dataBinding w:prefixMappings="xmlns:ns0='urn:microsoft-dynamics-nav/reports/Standard_Sales_Order_Conf/1305/'" w:xpath="/ns0:NavWordReportXmlPart[1]/ns0:Header[1]/ns0:CompanyAddress6[1]" w:storeItemID="{2DA5746E-6ABF-42A4-90FC-585FB18B9C76}"/>
            <w:text/>
          </w:sdtPr>
          <w:sdtContent>
            <w:tc>
              <w:tcPr>
                <w:tcW w:w="2033" w:type="pct"/>
              </w:tcPr>
              <w:p w:rsidRPr="00456AFC" w:rsidR="00676789" w:rsidP="00676789" w:rsidRDefault="00676789" w14:paraId="41FE7C0A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CompanyAddress6</w:t>
                </w:r>
              </w:p>
            </w:tc>
          </w:sdtContent>
        </w:sdt>
      </w:tr>
      <w:tr w:rsidR="00676789" w:rsidTr="008819DE" w14:paraId="4E0E580D" w14:textId="77777777">
        <w:trPr>
          <w:cantSplit/>
          <w:trHeight w:val="290"/>
        </w:trPr>
        <w:sdt>
          <w:sdtPr>
            <w:alias w:val="#Nav: /Header/CustomerAddress7"/>
            <w:tag w:val="#Nav: Standard_Sales_Order_Conf/1305"/>
            <w:id w:val="-762605892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7[1]" w:storeItemID="{2DA5746E-6ABF-42A4-90FC-585FB18B9C76}"/>
            <w:text/>
          </w:sdtPr>
          <w:sdtContent>
            <w:tc>
              <w:tcPr>
                <w:tcW w:w="2967" w:type="pct"/>
              </w:tcPr>
              <w:p w:rsidRPr="00456AFC" w:rsidR="00676789" w:rsidP="00676789" w:rsidRDefault="00676789" w14:paraId="45A1D33E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2033" w:type="pct"/>
          </w:tcPr>
          <w:p w:rsidRPr="00456AFC" w:rsidR="00676789" w:rsidP="00676789" w:rsidRDefault="00000000" w14:paraId="6C31D03B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Order_Conf/1305"/>
                <w:id w:val="-1616430546"/>
                <w:placeholder>
                  <w:docPart w:val="4BCB1EBB9CEC4883B484D289B5FB061D"/>
                </w:placeholder>
                <w:dataBinding w:prefixMappings="xmlns:ns0='urn:microsoft-dynamics-nav/reports/Standard_Sales_Order_Conf/1305/'" w:xpath="/ns0:NavWordReportXmlPart[1]/ns0:Header[1]/ns0:CompanyLegalOffice_Lbl[1]" w:storeItemID="{2DA5746E-6ABF-42A4-90FC-585FB18B9C76}"/>
                <w:text/>
              </w:sdtPr>
              <w:sdtContent>
                <w:r w:rsidRPr="00456AFC" w:rsidR="00676789">
                  <w:rPr>
                    <w:lang w:val="da-DK"/>
                  </w:rPr>
                  <w:t>CompanyLegalOffice_Lbl</w:t>
                </w:r>
              </w:sdtContent>
            </w:sdt>
            <w:r w:rsidR="00676789">
              <w:t xml:space="preserve"> </w:t>
            </w:r>
            <w:sdt>
              <w:sdtPr>
                <w:alias w:val="#Nav: /Header/CompanyLegalOffice"/>
                <w:tag w:val="#Nav: Standard_Sales_Order_Conf/1305"/>
                <w:id w:val="1332101128"/>
                <w:placeholder>
                  <w:docPart w:val="0AEE67F9895048F883A7F127DC2B5575"/>
                </w:placeholder>
                <w:dataBinding w:prefixMappings="xmlns:ns0='urn:microsoft-dynamics-nav/reports/Standard_Sales_Order_Conf/1305/'" w:xpath="/ns0:NavWordReportXmlPart[1]/ns0:Header[1]/ns0:CompanyLegalOffice[1]" w:storeItemID="{2DA5746E-6ABF-42A4-90FC-585FB18B9C76}"/>
                <w:text/>
              </w:sdtPr>
              <w:sdtContent>
                <w:r w:rsidRPr="00456AFC" w:rsidR="00676789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="00676789" w:rsidTr="008819DE" w14:paraId="6D0AD97F" w14:textId="77777777">
        <w:trPr>
          <w:cantSplit/>
          <w:trHeight w:val="290"/>
        </w:trPr>
        <w:sdt>
          <w:sdtPr>
            <w:alias w:val="#Nav: /Header/CustomerAddress8"/>
            <w:tag w:val="#Nav: Standard_Sales_Order_Conf/1305"/>
            <w:id w:val="571465082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8[1]" w:storeItemID="{2DA5746E-6ABF-42A4-90FC-585FB18B9C76}"/>
            <w:text/>
          </w:sdtPr>
          <w:sdtContent>
            <w:tc>
              <w:tcPr>
                <w:tcW w:w="2967" w:type="pct"/>
              </w:tcPr>
              <w:p w:rsidRPr="00456AFC" w:rsidR="00676789" w:rsidP="00676789" w:rsidRDefault="00676789" w14:paraId="1754C4DD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2033" w:type="pct"/>
          </w:tcPr>
          <w:p w:rsidRPr="00456AFC" w:rsidR="00676789" w:rsidP="00676789" w:rsidRDefault="00676789" w14:paraId="2A111978" w14:textId="77777777">
            <w:pPr>
              <w:pStyle w:val="NoSpacing"/>
              <w:jc w:val="right"/>
            </w:pPr>
          </w:p>
        </w:tc>
      </w:tr>
    </w:tbl>
    <w:p w:rsidRPr="00675FB4" w:rsidR="00245B0E" w:rsidP="00E33456" w:rsidRDefault="00245B0E" w14:paraId="5446D339" w14:textId="77777777">
      <w:pPr>
        <w:pStyle w:val="NoSpacing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551"/>
        <w:gridCol w:w="2552"/>
        <w:gridCol w:w="2551"/>
        <w:gridCol w:w="2552"/>
      </w:tblGrid>
      <w:tr w:rsidR="00676789" w:rsidTr="008350A8" w14:paraId="47B7912E" w14:textId="77777777">
        <w:sdt>
          <w:sdtPr>
            <w:rPr>
              <w:lang w:val="da-DK"/>
            </w:rPr>
            <w:alias w:val="#Nav: /Header/ExtDocNo_SalesHeader_Lbl"/>
            <w:tag w:val="#Nav: Standard_Sales_Order_Conf/1305"/>
            <w:id w:val="-1130623254"/>
            <w:placeholder>
              <w:docPart w:val="9F80A2FDA08740968B6B5B32F2C049B8"/>
            </w:placeholder>
            <w:dataBinding w:prefixMappings="xmlns:ns0='urn:microsoft-dynamics-nav/reports/Standard_Sales_Order_Conf/1305/'" w:xpath="/ns0:NavWordReportXmlPart[1]/ns0:Header[1]/ns0:ExtDocNo_SalesHeader_Lbl[1]" w:storeItemID="{2DA5746E-6ABF-42A4-90FC-585FB18B9C76}"/>
            <w:text/>
          </w:sdtPr>
          <w:sdtContent>
            <w:tc>
              <w:tcPr>
                <w:tcW w:w="2551" w:type="dxa"/>
              </w:tcPr>
              <w:p w:rsidR="00676789" w:rsidP="008350A8" w:rsidRDefault="00883D03" w14:paraId="3C2215BD" w14:textId="577EA61B">
                <w:pPr>
                  <w:pStyle w:val="Heading1"/>
                </w:pPr>
                <w:r>
                  <w:rPr>
                    <w:lang w:val="da-DK"/>
                  </w:rPr>
                  <w:t>ExtDocNo_SalesHeader_Lbl</w:t>
                </w:r>
              </w:p>
            </w:tc>
          </w:sdtContent>
        </w:sdt>
        <w:sdt>
          <w:sdtPr>
            <w:alias w:val="#Nav: /Header/SalesPerson_Lbl"/>
            <w:tag w:val="#Nav: Standard_Sales_Order_Conf/1305"/>
            <w:id w:val="-1172871637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SalesPerson_Lbl[1]" w:storeItemID="{2DA5746E-6ABF-42A4-90FC-585FB18B9C76}"/>
            <w:text/>
          </w:sdtPr>
          <w:sdtContent>
            <w:tc>
              <w:tcPr>
                <w:tcW w:w="2552" w:type="dxa"/>
              </w:tcPr>
              <w:p w:rsidR="00676789" w:rsidP="008350A8" w:rsidRDefault="00EB3EDD" w14:paraId="02A8B9F2" w14:textId="77777777">
                <w:pPr>
                  <w:pStyle w:val="Heading1"/>
                </w:pPr>
                <w:r>
                  <w:rPr>
                    <w:lang w:val="da-DK"/>
                  </w:rPr>
                  <w:t>SalesPerson_Lbl</w:t>
                </w:r>
              </w:p>
            </w:tc>
          </w:sdtContent>
        </w:sdt>
        <w:sdt>
          <w:sdtPr>
            <w:alias w:val="#Nav: /Header/QuoteNo_Lbl"/>
            <w:tag w:val="#Nav: Standard_Sales_Order_Conf/1305"/>
            <w:id w:val="-1266381342"/>
            <w:placeholder>
              <w:docPart w:val="693F331A4E424D6CBC378AA610D8384A"/>
            </w:placeholder>
            <w:dataBinding w:prefixMappings="xmlns:ns0='urn:microsoft-dynamics-nav/reports/Standard_Sales_Order_Conf/1305/'" w:xpath="/ns0:NavWordReportXmlPart[1]/ns0:Header[1]/ns0:QuoteNo_Lbl[1]" w:storeItemID="{2DA5746E-6ABF-42A4-90FC-585FB18B9C76}"/>
            <w:text/>
          </w:sdtPr>
          <w:sdtContent>
            <w:tc>
              <w:tcPr>
                <w:tcW w:w="2551" w:type="dxa"/>
              </w:tcPr>
              <w:p w:rsidR="00676789" w:rsidP="008350A8" w:rsidRDefault="00CF4F6E" w14:paraId="1DF23AEE" w14:textId="77777777">
                <w:pPr>
                  <w:pStyle w:val="Heading1"/>
                </w:pPr>
                <w:r w:rsidRPr="00456AFC">
                  <w:rPr>
                    <w:lang w:val="da-DK"/>
                  </w:rPr>
                  <w:t>QuoteNo_Lbl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_Lbl"/>
            <w:tag w:val="#Nav: Standard_Sales_Order_Conf/1305"/>
            <w:id w:val="-1844006567"/>
            <w:placeholder>
              <w:docPart w:val="5A0FDE7C4422471EA6E4071CC2DCC3DE"/>
            </w:placeholder>
            <w:dataBinding w:prefixMappings="xmlns:ns0='urn:microsoft-dynamics-nav/reports/Standard_Sales_Order_Conf/1305/'" w:xpath="/ns0:NavWordReportXmlPart[1]/ns0:Header[1]/ns0:ShipmentMethodDescription_Lbl[1]" w:storeItemID="{2DA5746E-6ABF-42A4-90FC-585FB18B9C76}"/>
            <w:text/>
          </w:sdtPr>
          <w:sdtContent>
            <w:tc>
              <w:tcPr>
                <w:tcW w:w="2552" w:type="dxa"/>
                <w:tcMar>
                  <w:right w:w="0" w:type="dxa"/>
                </w:tcMar>
              </w:tcPr>
              <w:p w:rsidR="00676789" w:rsidP="008350A8" w:rsidRDefault="00CF4F6E" w14:paraId="70CB70E9" w14:textId="77777777">
                <w:pPr>
                  <w:pStyle w:val="Heading1"/>
                </w:pPr>
                <w:r w:rsidRPr="00456AFC">
                  <w:rPr>
                    <w:lang w:val="da-DK"/>
                  </w:rPr>
                  <w:t>ShipmentMethodDescription_Lbl</w:t>
                </w:r>
              </w:p>
            </w:tc>
          </w:sdtContent>
        </w:sdt>
      </w:tr>
      <w:tr w:rsidR="00676789" w:rsidTr="008350A8" w14:paraId="0245A3B6" w14:textId="77777777">
        <w:sdt>
          <w:sdtPr>
            <w:alias w:val="#Nav: /Header/ExtDocNo_SalesHeader"/>
            <w:tag w:val="#Nav: Standard_Sales_Order_Conf/1305"/>
            <w:id w:val="1620342425"/>
            <w:placeholder>
              <w:docPart w:val="ECF533CA8B6C4D908977A8365DE08A95"/>
            </w:placeholder>
            <w:dataBinding w:prefixMappings="xmlns:ns0='urn:microsoft-dynamics-nav/reports/Standard_Sales_Order_Conf/1305/'" w:xpath="/ns0:NavWordReportXmlPart[1]/ns0:Header[1]/ns0:ExtDocNo_SalesHeader[1]" w:storeItemID="{2DA5746E-6ABF-42A4-90FC-585FB18B9C76}"/>
            <w:text/>
          </w:sdtPr>
          <w:sdtContent>
            <w:tc>
              <w:tcPr>
                <w:tcW w:w="2551" w:type="dxa"/>
              </w:tcPr>
              <w:p w:rsidR="00676789" w:rsidP="008350A8" w:rsidRDefault="00883D03" w14:paraId="68497956" w14:textId="022AD79D">
                <w:proofErr w:type="spellStart"/>
                <w:r>
                  <w:t>ExtDocNo_SalesHeader</w:t>
                </w:r>
                <w:proofErr w:type="spellEnd"/>
              </w:p>
            </w:tc>
          </w:sdtContent>
        </w:sdt>
        <w:sdt>
          <w:sdtPr>
            <w:alias w:val="#Nav: /Header/SalesPersonName"/>
            <w:tag w:val="#Nav: Standard_Sales_Order_Conf/1305"/>
            <w:id w:val="-2093382796"/>
            <w:placeholder>
              <w:docPart w:val="328FA2BAB5D94A7AAD03E2C770C7ADE7"/>
            </w:placeholder>
            <w:dataBinding w:prefixMappings="xmlns:ns0='urn:microsoft-dynamics-nav/reports/Standard_Sales_Order_Conf/1305/'" w:xpath="/ns0:NavWordReportXmlPart[1]/ns0:Header[1]/ns0:SalesPersonName[1]" w:storeItemID="{2DA5746E-6ABF-42A4-90FC-585FB18B9C76}"/>
            <w:text/>
          </w:sdtPr>
          <w:sdtContent>
            <w:tc>
              <w:tcPr>
                <w:tcW w:w="2552" w:type="dxa"/>
              </w:tcPr>
              <w:p w:rsidR="00676789" w:rsidP="008350A8" w:rsidRDefault="00CF4F6E" w14:paraId="65C0BA19" w14:textId="77777777">
                <w:r w:rsidRPr="00456AFC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QuoteNo"/>
            <w:tag w:val="#Nav: Standard_Sales_Order_Conf/1305"/>
            <w:id w:val="1867791684"/>
            <w:placeholder>
              <w:docPart w:val="8B9E147DFCDF4E93888164658FE85B29"/>
            </w:placeholder>
            <w:dataBinding w:prefixMappings="xmlns:ns0='urn:microsoft-dynamics-nav/reports/Standard_Sales_Order_Conf/1305/'" w:xpath="/ns0:NavWordReportXmlPart[1]/ns0:Header[1]/ns0:QuoteNo[1]" w:storeItemID="{2DA5746E-6ABF-42A4-90FC-585FB18B9C76}"/>
            <w:text/>
          </w:sdtPr>
          <w:sdtContent>
            <w:tc>
              <w:tcPr>
                <w:tcW w:w="2551" w:type="dxa"/>
              </w:tcPr>
              <w:p w:rsidR="00676789" w:rsidP="008350A8" w:rsidRDefault="00CF4F6E" w14:paraId="2DB03377" w14:textId="77777777">
                <w:r w:rsidRPr="00456AFC">
                  <w:rPr>
                    <w:lang w:val="da-DK"/>
                  </w:rPr>
                  <w:t>QuoteNo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Order_Conf/1305"/>
            <w:id w:val="-168258069"/>
            <w:placeholder>
              <w:docPart w:val="1E1FBECECCA947E9B88801BF3D0D34A0"/>
            </w:placeholder>
            <w:dataBinding w:prefixMappings="xmlns:ns0='urn:microsoft-dynamics-nav/reports/Standard_Sales_Order_Conf/1305/'" w:xpath="/ns0:NavWordReportXmlPart[1]/ns0:Header[1]/ns0:ShipmentMethodDescription[1]" w:storeItemID="{2DA5746E-6ABF-42A4-90FC-585FB18B9C76}"/>
            <w:text/>
          </w:sdtPr>
          <w:sdtContent>
            <w:tc>
              <w:tcPr>
                <w:tcW w:w="2552" w:type="dxa"/>
                <w:tcMar>
                  <w:right w:w="0" w:type="dxa"/>
                </w:tcMar>
              </w:tcPr>
              <w:p w:rsidR="00676789" w:rsidP="008350A8" w:rsidRDefault="00CF4F6E" w14:paraId="5BB322A9" w14:textId="77777777">
                <w:r w:rsidRPr="00456AFC">
                  <w:rPr>
                    <w:lang w:val="da-DK"/>
                  </w:rPr>
                  <w:t>ShipmentMethodDescription</w:t>
                </w:r>
              </w:p>
            </w:tc>
          </w:sdtContent>
        </w:sdt>
      </w:tr>
    </w:tbl>
    <w:sdt>
      <w:sdtPr>
        <w:alias w:val="#Nav: /Header/WorkDescriptionLines"/>
        <w:tag w:val="#Nav: Standard_Sales_Order_Conf/1305"/>
        <w:id w:val="-965343209"/>
        <w15:dataBinding w:prefixMappings="xmlns:ns0='urn:microsoft-dynamics-nav/reports/Standard_Sales_Order_Conf/1305/'" w:xpath="/ns0:NavWordReportXmlPart[1]/ns0:Header[1]/ns0:WorkDescriptionLines" w:storeItemID="{2DA5746E-6ABF-42A4-90FC-585FB18B9C76}"/>
        <w15:repeatingSection/>
      </w:sdtPr>
      <w:sdtContent>
        <w:sdt>
          <w:sdtPr>
            <w:id w:val="-1150748197"/>
            <w:placeholder>
              <w:docPart w:val="DefaultPlaceholder_-1854013436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Order_Conf/1305"/>
                <w:id w:val="1295334976"/>
                <w:placeholder>
                  <w:docPart w:val="A61977B96F8142538D1AB4A17207B026"/>
                </w:placeholder>
                <w:dataBinding w:prefixMappings="xmlns:ns0='urn:microsoft-dynamics-nav/reports/Standard_Sales_Order_Conf/1305/'" w:xpath="/ns0:NavWordReportXmlPart[1]/ns0:Header[1]/ns0:WorkDescriptionLines[1]/ns0:WorkDescriptionLine[1]" w:storeItemID="{2DA5746E-6ABF-42A4-90FC-585FB18B9C76}"/>
                <w:text/>
              </w:sdtPr>
              <w:sdtContent>
                <w:p w:rsidR="006D0C35" w:rsidP="00B479C1" w:rsidRDefault="006D0C35" w14:paraId="44A62953" w14:textId="77777777">
                  <w:pPr>
                    <w:pStyle w:val="NoSpacing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E33456" w:rsidR="00676789" w:rsidP="00676789" w:rsidRDefault="00676789" w14:paraId="358C3570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54"/>
        <w:gridCol w:w="2732"/>
        <w:gridCol w:w="850"/>
        <w:gridCol w:w="709"/>
        <w:gridCol w:w="1701"/>
        <w:gridCol w:w="709"/>
        <w:gridCol w:w="709"/>
        <w:gridCol w:w="1842"/>
      </w:tblGrid>
      <w:tr w:rsidRPr="008350A8" w:rsidR="008350A8" w:rsidTr="002F0999" w14:paraId="6C869E6D" w14:textId="77777777">
        <w:trPr>
          <w:trHeight w:val="546"/>
        </w:trPr>
        <w:sdt>
          <w:sdtPr>
            <w:alias w:val="#Nav: /Header/Line/ItemNo_Line_Lbl"/>
            <w:tag w:val="#Nav: Standard_Sales_Order_Conf/1305"/>
            <w:id w:val="771446451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ItemNo_Line_Lbl[1]" w:storeItemID="{2DA5746E-6ABF-42A4-90FC-585FB18B9C76}"/>
            <w:text/>
          </w:sdtPr>
          <w:sdtContent>
            <w:tc>
              <w:tcPr>
                <w:tcW w:w="954" w:type="dxa"/>
                <w:tcBorders>
                  <w:bottom w:val="single" w:color="auto" w:sz="4" w:space="0"/>
                </w:tcBorders>
                <w:vAlign w:val="bottom"/>
              </w:tcPr>
              <w:p w:rsidRPr="008350A8" w:rsidR="008350A8" w:rsidP="008350A8" w:rsidRDefault="008350A8" w14:paraId="5EEAE3D3" w14:textId="77777777">
                <w:pPr>
                  <w:pStyle w:val="Heading1"/>
                </w:pPr>
                <w:proofErr w:type="spellStart"/>
                <w:r w:rsidRPr="008350A8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Order_Conf/1305"/>
            <w:id w:val="1545399846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Description_Line_Lbl[1]" w:storeItemID="{2DA5746E-6ABF-42A4-90FC-585FB18B9C76}"/>
            <w:text/>
          </w:sdtPr>
          <w:sdtContent>
            <w:tc>
              <w:tcPr>
                <w:tcW w:w="2732" w:type="dxa"/>
                <w:tcBorders>
                  <w:bottom w:val="single" w:color="auto" w:sz="4" w:space="0"/>
                </w:tcBorders>
                <w:vAlign w:val="bottom"/>
              </w:tcPr>
              <w:p w:rsidRPr="008350A8" w:rsidR="008350A8" w:rsidP="008350A8" w:rsidRDefault="008350A8" w14:paraId="74330332" w14:textId="77777777">
                <w:pPr>
                  <w:pStyle w:val="Heading1"/>
                </w:pPr>
                <w:proofErr w:type="spellStart"/>
                <w:r w:rsidRPr="008350A8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Order_Conf/1305"/>
            <w:id w:val="616415257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Quantity_Line_Lbl[1]" w:storeItemID="{2DA5746E-6ABF-42A4-90FC-585FB18B9C76}"/>
            <w:text/>
          </w:sdtPr>
          <w:sdtContent>
            <w:tc>
              <w:tcPr>
                <w:tcW w:w="850" w:type="dxa"/>
                <w:tcBorders>
                  <w:bottom w:val="single" w:color="auto" w:sz="4" w:space="0"/>
                </w:tcBorders>
                <w:vAlign w:val="bottom"/>
              </w:tcPr>
              <w:p w:rsidRPr="008350A8" w:rsidR="008350A8" w:rsidP="008350A8" w:rsidRDefault="008350A8" w14:paraId="640E846E" w14:textId="77777777">
                <w:pPr>
                  <w:pStyle w:val="Heading1"/>
                  <w:jc w:val="right"/>
                </w:pPr>
                <w:proofErr w:type="spellStart"/>
                <w:r w:rsidRPr="008350A8">
                  <w:t>Quantity_Line_Lbl</w:t>
                </w:r>
                <w:proofErr w:type="spellEnd"/>
              </w:p>
            </w:tc>
          </w:sdtContent>
        </w:sdt>
        <w:tc>
          <w:tcPr>
            <w:tcW w:w="709" w:type="dxa"/>
            <w:tcBorders>
              <w:bottom w:val="single" w:color="auto" w:sz="4" w:space="0"/>
            </w:tcBorders>
            <w:vAlign w:val="bottom"/>
          </w:tcPr>
          <w:p w:rsidRPr="008350A8" w:rsidR="008350A8" w:rsidP="008350A8" w:rsidRDefault="008350A8" w14:paraId="1BFB6620" w14:textId="77777777">
            <w:pPr>
              <w:pStyle w:val="Heading1"/>
            </w:pPr>
          </w:p>
        </w:tc>
        <w:sdt>
          <w:sdtPr>
            <w:alias w:val="#Nav: /Header/Line/UnitPrice_Lbl"/>
            <w:tag w:val="#Nav: Standard_Sales_Order_Conf/1305"/>
            <w:id w:val="-1521079236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UnitPrice_Lbl[1]" w:storeItemID="{2DA5746E-6ABF-42A4-90FC-585FB18B9C76}"/>
            <w:text/>
          </w:sdtPr>
          <w:sdtContent>
            <w:tc>
              <w:tcPr>
                <w:tcW w:w="1701" w:type="dxa"/>
                <w:tcBorders>
                  <w:bottom w:val="single" w:color="auto" w:sz="4" w:space="0"/>
                </w:tcBorders>
                <w:vAlign w:val="bottom"/>
              </w:tcPr>
              <w:p w:rsidRPr="008350A8" w:rsidR="008350A8" w:rsidP="008350A8" w:rsidRDefault="008350A8" w14:paraId="16899E43" w14:textId="77777777">
                <w:pPr>
                  <w:pStyle w:val="Heading1"/>
                  <w:jc w:val="right"/>
                </w:pPr>
                <w:proofErr w:type="spellStart"/>
                <w:r w:rsidRPr="008350A8">
                  <w:t>UnitPrice_Lbl</w:t>
                </w:r>
                <w:proofErr w:type="spellEnd"/>
              </w:p>
            </w:tc>
          </w:sdtContent>
        </w:sdt>
        <w:tc>
          <w:tcPr>
            <w:tcW w:w="709" w:type="dxa"/>
            <w:tcBorders>
              <w:bottom w:val="single" w:color="auto" w:sz="4" w:space="0"/>
            </w:tcBorders>
            <w:vAlign w:val="bottom"/>
          </w:tcPr>
          <w:p w:rsidRPr="008350A8" w:rsidR="008350A8" w:rsidP="008350A8" w:rsidRDefault="008350A8" w14:paraId="38893281" w14:textId="77777777">
            <w:pPr>
              <w:pStyle w:val="Heading1"/>
            </w:pPr>
          </w:p>
        </w:tc>
        <w:sdt>
          <w:sdtPr>
            <w:alias w:val="#Nav: /Header/Line/VATPct_Line_Lbl"/>
            <w:tag w:val="#Nav: Standard_Sales_Order_Conf/1305"/>
            <w:id w:val="1291246806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VATPct_Line_Lbl[1]" w:storeItemID="{2DA5746E-6ABF-42A4-90FC-585FB18B9C76}"/>
            <w:text/>
          </w:sdtPr>
          <w:sdtContent>
            <w:tc>
              <w:tcPr>
                <w:tcW w:w="709" w:type="dxa"/>
                <w:tcBorders>
                  <w:bottom w:val="single" w:color="auto" w:sz="4" w:space="0"/>
                </w:tcBorders>
                <w:vAlign w:val="bottom"/>
              </w:tcPr>
              <w:p w:rsidRPr="008350A8" w:rsidR="008350A8" w:rsidP="008350A8" w:rsidRDefault="008350A8" w14:paraId="02634141" w14:textId="77777777">
                <w:pPr>
                  <w:pStyle w:val="Heading1"/>
                  <w:jc w:val="right"/>
                </w:pPr>
                <w:proofErr w:type="spellStart"/>
                <w:r w:rsidRPr="008350A8">
                  <w:t>VATPct_Line_Lbl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tandard_Sales_Order_Conf/1305"/>
            <w:id w:val="1532234539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LineAmount_Line_Lbl[1]" w:storeItemID="{2DA5746E-6ABF-42A4-90FC-585FB18B9C76}"/>
            <w:text/>
          </w:sdtPr>
          <w:sdtContent>
            <w:tc>
              <w:tcPr>
                <w:tcW w:w="1842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8350A8" w:rsidR="008350A8" w:rsidP="008350A8" w:rsidRDefault="008350A8" w14:paraId="34CB0B8B" w14:textId="77777777">
                <w:pPr>
                  <w:pStyle w:val="Heading1"/>
                  <w:jc w:val="right"/>
                </w:pPr>
                <w:proofErr w:type="spellStart"/>
                <w:r w:rsidRPr="008350A8">
                  <w:t>LineAmount_Line_Lbl</w:t>
                </w:r>
                <w:proofErr w:type="spellEnd"/>
              </w:p>
            </w:tc>
          </w:sdtContent>
        </w:sdt>
      </w:tr>
      <w:tr w:rsidRPr="008350A8" w:rsidR="008350A8" w:rsidTr="002F0999" w14:paraId="29AEC295" w14:textId="77777777">
        <w:trPr>
          <w:trHeight w:val="182"/>
        </w:trPr>
        <w:tc>
          <w:tcPr>
            <w:tcW w:w="954" w:type="dxa"/>
            <w:tcBorders>
              <w:top w:val="single" w:color="auto" w:sz="4" w:space="0"/>
            </w:tcBorders>
          </w:tcPr>
          <w:p w:rsidRPr="008350A8" w:rsidR="008350A8" w:rsidP="008350A8" w:rsidRDefault="008350A8" w14:paraId="03789EA8" w14:textId="77777777">
            <w:pPr>
              <w:pStyle w:val="NoSpacing"/>
            </w:pPr>
          </w:p>
        </w:tc>
        <w:tc>
          <w:tcPr>
            <w:tcW w:w="2732" w:type="dxa"/>
            <w:tcBorders>
              <w:top w:val="single" w:color="auto" w:sz="4" w:space="0"/>
            </w:tcBorders>
          </w:tcPr>
          <w:p w:rsidRPr="008350A8" w:rsidR="008350A8" w:rsidP="008350A8" w:rsidRDefault="008350A8" w14:paraId="456B4B9A" w14:textId="77777777">
            <w:pPr>
              <w:pStyle w:val="NoSpacing"/>
            </w:pPr>
          </w:p>
        </w:tc>
        <w:tc>
          <w:tcPr>
            <w:tcW w:w="850" w:type="dxa"/>
            <w:tcBorders>
              <w:top w:val="single" w:color="auto" w:sz="4" w:space="0"/>
            </w:tcBorders>
          </w:tcPr>
          <w:p w:rsidRPr="008350A8" w:rsidR="008350A8" w:rsidP="008350A8" w:rsidRDefault="008350A8" w14:paraId="4040321B" w14:textId="77777777">
            <w:pPr>
              <w:pStyle w:val="NoSpacing"/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8350A8" w:rsidR="008350A8" w:rsidP="008350A8" w:rsidRDefault="008350A8" w14:paraId="79CF0382" w14:textId="77777777">
            <w:pPr>
              <w:pStyle w:val="NoSpacing"/>
            </w:pPr>
          </w:p>
        </w:tc>
        <w:tc>
          <w:tcPr>
            <w:tcW w:w="1701" w:type="dxa"/>
            <w:tcBorders>
              <w:top w:val="single" w:color="auto" w:sz="4" w:space="0"/>
            </w:tcBorders>
          </w:tcPr>
          <w:p w:rsidRPr="008350A8" w:rsidR="008350A8" w:rsidP="008350A8" w:rsidRDefault="008350A8" w14:paraId="15C679EE" w14:textId="77777777">
            <w:pPr>
              <w:pStyle w:val="NoSpacing"/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8350A8" w:rsidR="008350A8" w:rsidP="008350A8" w:rsidRDefault="008350A8" w14:paraId="7A4061EB" w14:textId="77777777">
            <w:pPr>
              <w:pStyle w:val="NoSpacing"/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8350A8" w:rsidR="008350A8" w:rsidP="008350A8" w:rsidRDefault="008350A8" w14:paraId="12F978FF" w14:textId="77777777">
            <w:pPr>
              <w:pStyle w:val="NoSpacing"/>
            </w:pPr>
          </w:p>
        </w:tc>
        <w:tc>
          <w:tcPr>
            <w:tcW w:w="1842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8350A8" w:rsidR="008350A8" w:rsidP="008350A8" w:rsidRDefault="008350A8" w14:paraId="07A39599" w14:textId="77777777">
            <w:pPr>
              <w:pStyle w:val="NoSpacing"/>
            </w:pPr>
          </w:p>
        </w:tc>
      </w:tr>
      <w:sdt>
        <w:sdtPr>
          <w:alias w:val="#Nav: /Header/Line"/>
          <w:tag w:val="#Nav: Standard_Sales_Order_Conf/1305"/>
          <w:id w:val="1327254768"/>
          <w15:dataBinding w:prefixMappings="xmlns:ns0='urn:microsoft-dynamics-nav/reports/Standard_Sales_Order_Conf/1305/'" w:xpath="/ns0:NavWordReportXmlPart[1]/ns0:Header[1]/ns0:Line" w:storeItemID="{2DA5746E-6ABF-42A4-90FC-585FB18B9C76}"/>
          <w15:repeatingSection/>
        </w:sdtPr>
        <w:sdtContent>
          <w:sdt>
            <w:sdtPr>
              <w:id w:val="872800820"/>
              <w:placeholder>
                <w:docPart w:val="3833B833E2C242138C57941B24FF6BA0"/>
              </w:placeholder>
              <w15:repeatingSectionItem/>
            </w:sdtPr>
            <w:sdtContent>
              <w:tr w:rsidRPr="008350A8" w:rsidR="008350A8" w:rsidTr="00E33456" w14:paraId="696217D8" w14:textId="77777777">
                <w:trPr>
                  <w:trHeight w:val="227"/>
                </w:trPr>
                <w:sdt>
                  <w:sdtPr>
                    <w:alias w:val="#Nav: /Header/Line/ItemNo_Line"/>
                    <w:tag w:val="#Nav: Standard_Sales_Order_Conf/1305"/>
                    <w:id w:val="-1032108260"/>
                    <w:placeholder>
                      <w:docPart w:val="C3D73989DD164C689F0D7224BE75F769"/>
                    </w:placeholder>
                    <w:dataBinding w:prefixMappings="xmlns:ns0='urn:microsoft-dynamics-nav/reports/Standard_Sales_Order_Conf/1305/'" w:xpath="/ns0:NavWordReportXmlPart[1]/ns0:Header[1]/ns0:Line[1]/ns0:ItemNo_Line[1]" w:storeItemID="{2DA5746E-6ABF-42A4-90FC-585FB18B9C76}"/>
                    <w:text/>
                  </w:sdtPr>
                  <w:sdtContent>
                    <w:tc>
                      <w:tcPr>
                        <w:tcW w:w="954" w:type="dxa"/>
                      </w:tcPr>
                      <w:p w:rsidRPr="008350A8" w:rsidR="008350A8" w:rsidP="00B479C1" w:rsidRDefault="008350A8" w14:paraId="306BAA38" w14:textId="77777777">
                        <w:proofErr w:type="spellStart"/>
                        <w:r w:rsidRPr="008350A8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Order_Conf/1305"/>
                    <w:id w:val="-1420935410"/>
                    <w:placeholder>
                      <w:docPart w:val="7E5A55E8FD6C4C2EAA071BB20F8CB583"/>
                    </w:placeholder>
                    <w:dataBinding w:prefixMappings="xmlns:ns0='urn:microsoft-dynamics-nav/reports/Standard_Sales_Order_Conf/1305/'" w:xpath="/ns0:NavWordReportXmlPart[1]/ns0:Header[1]/ns0:Line[1]/ns0:Description_Line[1]" w:storeItemID="{2DA5746E-6ABF-42A4-90FC-585FB18B9C76}"/>
                    <w:text/>
                  </w:sdtPr>
                  <w:sdtContent>
                    <w:tc>
                      <w:tcPr>
                        <w:tcW w:w="2732" w:type="dxa"/>
                      </w:tcPr>
                      <w:p w:rsidRPr="008350A8" w:rsidR="008350A8" w:rsidP="00B479C1" w:rsidRDefault="008350A8" w14:paraId="2D6DE2E3" w14:textId="77777777">
                        <w:proofErr w:type="spellStart"/>
                        <w:r w:rsidRPr="008350A8"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Order_Conf/1305"/>
                    <w:id w:val="382909601"/>
                    <w:placeholder>
                      <w:docPart w:val="388F8E9AA8004552A7964C7EF853EA73"/>
                    </w:placeholder>
                    <w:dataBinding w:prefixMappings="xmlns:ns0='urn:microsoft-dynamics-nav/reports/Standard_Sales_Order_Conf/1305/'" w:xpath="/ns0:NavWordReportXmlPart[1]/ns0:Header[1]/ns0:Line[1]/ns0:Quantity_Line[1]" w:storeItemID="{2DA5746E-6ABF-42A4-90FC-585FB18B9C76}"/>
                    <w:text/>
                  </w:sdtPr>
                  <w:sdtContent>
                    <w:tc>
                      <w:tcPr>
                        <w:tcW w:w="850" w:type="dxa"/>
                      </w:tcPr>
                      <w:p w:rsidRPr="008350A8" w:rsidR="008350A8" w:rsidP="00B479C1" w:rsidRDefault="008350A8" w14:paraId="6BA5EF4F" w14:textId="77777777">
                        <w:pPr>
                          <w:jc w:val="right"/>
                        </w:pPr>
                        <w:proofErr w:type="spellStart"/>
                        <w:r w:rsidRPr="008350A8"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OfMeasure"/>
                    <w:tag w:val="#Nav: Standard_Sales_Order_Conf/1305"/>
                    <w:id w:val="436108881"/>
                    <w:placeholder>
                      <w:docPart w:val="9DC4790520AE4691AFD76A21A56E3EBF"/>
                    </w:placeholder>
                    <w:dataBinding w:prefixMappings="xmlns:ns0='urn:microsoft-dynamics-nav/reports/Standard_Sales_Order_Conf/1305/'" w:xpath="/ns0:NavWordReportXmlPart[1]/ns0:Header[1]/ns0:Line[1]/ns0:UnitOfMeasure[1]" w:storeItemID="{2DA5746E-6ABF-42A4-90FC-585FB18B9C76}"/>
                    <w:text/>
                  </w:sdtPr>
                  <w:sdtContent>
                    <w:tc>
                      <w:tcPr>
                        <w:tcW w:w="709" w:type="dxa"/>
                      </w:tcPr>
                      <w:p w:rsidRPr="008350A8" w:rsidR="008350A8" w:rsidP="00B479C1" w:rsidRDefault="008350A8" w14:paraId="57DAA987" w14:textId="77777777">
                        <w:proofErr w:type="spellStart"/>
                        <w:r w:rsidRPr="008350A8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Order_Conf/1305"/>
                    <w:id w:val="773364929"/>
                    <w:placeholder>
                      <w:docPart w:val="4DB48B9AAECB4FF58D5F38163AFB1608"/>
                    </w:placeholder>
                    <w:dataBinding w:prefixMappings="xmlns:ns0='urn:microsoft-dynamics-nav/reports/Standard_Sales_Order_Conf/1305/'" w:xpath="/ns0:NavWordReportXmlPart[1]/ns0:Header[1]/ns0:Line[1]/ns0:UnitPrice[1]" w:storeItemID="{2DA5746E-6ABF-42A4-90FC-585FB18B9C76}"/>
                    <w:text/>
                  </w:sdtPr>
                  <w:sdtContent>
                    <w:tc>
                      <w:tcPr>
                        <w:tcW w:w="1701" w:type="dxa"/>
                      </w:tcPr>
                      <w:p w:rsidRPr="008350A8" w:rsidR="008350A8" w:rsidP="00B479C1" w:rsidRDefault="008350A8" w14:paraId="7AA67562" w14:textId="77777777">
                        <w:pPr>
                          <w:jc w:val="right"/>
                        </w:pPr>
                        <w:proofErr w:type="spellStart"/>
                        <w:r w:rsidRPr="008350A8"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Order_Conf/1305"/>
                    <w:id w:val="114875444"/>
                    <w:placeholder>
                      <w:docPart w:val="2AD4D4533A864AE8AFD86BB8D99511F2"/>
                    </w:placeholder>
                    <w:dataBinding w:prefixMappings="xmlns:ns0='urn:microsoft-dynamics-nav/reports/Standard_Sales_Order_Conf/1305/'" w:xpath="/ns0:NavWordReportXmlPart[1]/ns0:Header[1]/ns0:Line[1]/ns0:LineDiscountPercentText_Line[1]" w:storeItemID="{2DA5746E-6ABF-42A4-90FC-585FB18B9C76}"/>
                    <w:text/>
                  </w:sdtPr>
                  <w:sdtContent>
                    <w:tc>
                      <w:tcPr>
                        <w:tcW w:w="709" w:type="dxa"/>
                      </w:tcPr>
                      <w:p w:rsidRPr="008350A8" w:rsidR="008350A8" w:rsidP="00B479C1" w:rsidRDefault="008350A8" w14:paraId="5EF22C88" w14:textId="77777777">
                        <w:pPr>
                          <w:jc w:val="right"/>
                        </w:pPr>
                        <w:proofErr w:type="spellStart"/>
                        <w:r w:rsidRPr="008350A8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Order_Conf/1305"/>
                    <w:id w:val="1684940473"/>
                    <w:placeholder>
                      <w:docPart w:val="711F68D8E4614479966202C86AC1CD81"/>
                    </w:placeholder>
                    <w:dataBinding w:prefixMappings="xmlns:ns0='urn:microsoft-dynamics-nav/reports/Standard_Sales_Order_Conf/1305/'" w:xpath="/ns0:NavWordReportXmlPart[1]/ns0:Header[1]/ns0:Line[1]/ns0:VATPct_Line[1]" w:storeItemID="{2DA5746E-6ABF-42A4-90FC-585FB18B9C76}"/>
                    <w:text/>
                  </w:sdtPr>
                  <w:sdtContent>
                    <w:tc>
                      <w:tcPr>
                        <w:tcW w:w="709" w:type="dxa"/>
                      </w:tcPr>
                      <w:p w:rsidRPr="008350A8" w:rsidR="008350A8" w:rsidP="00B479C1" w:rsidRDefault="008350A8" w14:paraId="0BA34808" w14:textId="77777777">
                        <w:pPr>
                          <w:jc w:val="right"/>
                        </w:pPr>
                        <w:proofErr w:type="spellStart"/>
                        <w:r w:rsidRPr="008350A8"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Order_Conf/1305"/>
                    <w:id w:val="-1829895906"/>
                    <w:placeholder>
                      <w:docPart w:val="087707988F3745ABACA01FE4E40A007E"/>
                    </w:placeholder>
                    <w:dataBinding w:prefixMappings="xmlns:ns0='urn:microsoft-dynamics-nav/reports/Standard_Sales_Order_Conf/1305/'" w:xpath="/ns0:NavWordReportXmlPart[1]/ns0:Header[1]/ns0:Line[1]/ns0:LineAmount_Line[1]" w:storeItemID="{2DA5746E-6ABF-42A4-90FC-585FB18B9C76}"/>
                    <w:text/>
                  </w:sdtPr>
                  <w:sdtContent>
                    <w:tc>
                      <w:tcPr>
                        <w:tcW w:w="1842" w:type="dxa"/>
                        <w:tcMar>
                          <w:right w:w="0" w:type="dxa"/>
                        </w:tcMar>
                      </w:tcPr>
                      <w:p w:rsidRPr="008350A8" w:rsidR="008350A8" w:rsidP="00B479C1" w:rsidRDefault="008350A8" w14:paraId="120F2098" w14:textId="77777777">
                        <w:pPr>
                          <w:jc w:val="right"/>
                        </w:pPr>
                        <w:proofErr w:type="spellStart"/>
                        <w:r w:rsidRPr="008350A8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8350A8" w:rsidR="008350A8" w:rsidTr="002F0999" w14:paraId="587973AE" w14:textId="77777777">
        <w:trPr>
          <w:trHeight w:val="227"/>
        </w:trPr>
        <w:tc>
          <w:tcPr>
            <w:tcW w:w="954" w:type="dxa"/>
          </w:tcPr>
          <w:p w:rsidRPr="008350A8" w:rsidR="008350A8" w:rsidP="008350A8" w:rsidRDefault="008350A8" w14:paraId="7339B53F" w14:textId="77777777">
            <w:pPr>
              <w:pStyle w:val="NoSpacing"/>
            </w:pPr>
          </w:p>
        </w:tc>
        <w:tc>
          <w:tcPr>
            <w:tcW w:w="2732" w:type="dxa"/>
          </w:tcPr>
          <w:p w:rsidRPr="008350A8" w:rsidR="008350A8" w:rsidP="008350A8" w:rsidRDefault="008350A8" w14:paraId="07EB34CA" w14:textId="77777777">
            <w:pPr>
              <w:pStyle w:val="NoSpacing"/>
            </w:pPr>
          </w:p>
        </w:tc>
        <w:tc>
          <w:tcPr>
            <w:tcW w:w="850" w:type="dxa"/>
          </w:tcPr>
          <w:p w:rsidRPr="008350A8" w:rsidR="008350A8" w:rsidP="008350A8" w:rsidRDefault="008350A8" w14:paraId="6554E972" w14:textId="77777777">
            <w:pPr>
              <w:pStyle w:val="NoSpacing"/>
            </w:pPr>
          </w:p>
        </w:tc>
        <w:tc>
          <w:tcPr>
            <w:tcW w:w="709" w:type="dxa"/>
          </w:tcPr>
          <w:p w:rsidRPr="008350A8" w:rsidR="008350A8" w:rsidP="008350A8" w:rsidRDefault="008350A8" w14:paraId="058C9FDF" w14:textId="77777777">
            <w:pPr>
              <w:pStyle w:val="NoSpacing"/>
            </w:pPr>
          </w:p>
        </w:tc>
        <w:tc>
          <w:tcPr>
            <w:tcW w:w="1701" w:type="dxa"/>
          </w:tcPr>
          <w:p w:rsidRPr="008350A8" w:rsidR="008350A8" w:rsidP="008350A8" w:rsidRDefault="008350A8" w14:paraId="7EDDDF3C" w14:textId="77777777">
            <w:pPr>
              <w:pStyle w:val="NoSpacing"/>
            </w:pPr>
          </w:p>
        </w:tc>
        <w:tc>
          <w:tcPr>
            <w:tcW w:w="709" w:type="dxa"/>
          </w:tcPr>
          <w:p w:rsidRPr="008350A8" w:rsidR="008350A8" w:rsidP="008350A8" w:rsidRDefault="008350A8" w14:paraId="20CA0DF7" w14:textId="77777777">
            <w:pPr>
              <w:pStyle w:val="NoSpacing"/>
            </w:pPr>
          </w:p>
        </w:tc>
        <w:tc>
          <w:tcPr>
            <w:tcW w:w="709" w:type="dxa"/>
          </w:tcPr>
          <w:p w:rsidRPr="008350A8" w:rsidR="008350A8" w:rsidP="008350A8" w:rsidRDefault="008350A8" w14:paraId="0286784D" w14:textId="77777777">
            <w:pPr>
              <w:pStyle w:val="NoSpacing"/>
            </w:pPr>
          </w:p>
        </w:tc>
        <w:tc>
          <w:tcPr>
            <w:tcW w:w="1842" w:type="dxa"/>
            <w:tcMar>
              <w:right w:w="0" w:type="dxa"/>
            </w:tcMar>
          </w:tcPr>
          <w:p w:rsidRPr="008350A8" w:rsidR="008350A8" w:rsidP="008350A8" w:rsidRDefault="008350A8" w14:paraId="7BC1E4F5" w14:textId="77777777">
            <w:pPr>
              <w:pStyle w:val="NoSpacing"/>
            </w:pPr>
          </w:p>
        </w:tc>
      </w:tr>
      <w:sdt>
        <w:sdtPr>
          <w:alias w:val="#Nav: /Header/ReportTotalsLine"/>
          <w:tag w:val="#Nav: Standard_Sales_Order_Conf/1305"/>
          <w:id w:val="1981810996"/>
          <w15:dataBinding w:prefixMappings="xmlns:ns0='urn:microsoft-dynamics-nav/reports/Standard_Sales_Order_Conf/1305/'" w:xpath="/ns0:NavWordReportXmlPart[1]/ns0:Header[1]/ns0:ReportTotalsLine" w:storeItemID="{2DA5746E-6ABF-42A4-90FC-585FB18B9C76}"/>
          <w15:repeatingSection/>
        </w:sdtPr>
        <w:sdtContent>
          <w:sdt>
            <w:sdtPr>
              <w:id w:val="768507247"/>
              <w:placeholder>
                <w:docPart w:val="3833B833E2C242138C57941B24FF6BA0"/>
              </w:placeholder>
              <w15:repeatingSectionItem/>
            </w:sdtPr>
            <w:sdtContent>
              <w:tr w:rsidRPr="008350A8" w:rsidR="008350A8" w:rsidTr="00E33456" w14:paraId="3E064951" w14:textId="77777777">
                <w:trPr>
                  <w:trHeight w:val="227"/>
                </w:trPr>
                <w:tc>
                  <w:tcPr>
                    <w:tcW w:w="954" w:type="dxa"/>
                  </w:tcPr>
                  <w:p w:rsidRPr="008350A8" w:rsidR="008350A8" w:rsidP="008350A8" w:rsidRDefault="008350A8" w14:paraId="4657C189" w14:textId="77777777">
                    <w:pPr>
                      <w:pStyle w:val="NoSpacing"/>
                    </w:pPr>
                  </w:p>
                </w:tc>
                <w:tc>
                  <w:tcPr>
                    <w:tcW w:w="2732" w:type="dxa"/>
                  </w:tcPr>
                  <w:p w:rsidRPr="008350A8" w:rsidR="008350A8" w:rsidP="008350A8" w:rsidRDefault="008350A8" w14:paraId="2FA8911E" w14:textId="77777777">
                    <w:pPr>
                      <w:pStyle w:val="NoSpacing"/>
                    </w:pPr>
                  </w:p>
                </w:tc>
                <w:tc>
                  <w:tcPr>
                    <w:tcW w:w="850" w:type="dxa"/>
                  </w:tcPr>
                  <w:p w:rsidRPr="008350A8" w:rsidR="008350A8" w:rsidP="008350A8" w:rsidRDefault="008350A8" w14:paraId="70D3F866" w14:textId="77777777">
                    <w:pPr>
                      <w:pStyle w:val="NoSpacing"/>
                    </w:pPr>
                  </w:p>
                </w:tc>
                <w:tc>
                  <w:tcPr>
                    <w:tcW w:w="709" w:type="dxa"/>
                  </w:tcPr>
                  <w:p w:rsidRPr="008350A8" w:rsidR="008350A8" w:rsidP="008350A8" w:rsidRDefault="008350A8" w14:paraId="0EED4C5B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Order_Conf/1305"/>
                    <w:id w:val="1468313313"/>
                    <w:placeholder>
                      <w:docPart w:val="614919D5FB7D46A6A4A010D767BB1C28"/>
                    </w:placeholder>
                    <w:dataBinding w:prefixMappings="xmlns:ns0='urn:microsoft-dynamics-nav/reports/Standard_Sales_Order_Conf/1305/'" w:xpath="/ns0:NavWordReportXmlPart[1]/ns0:Header[1]/ns0:ReportTotalsLine[1]/ns0:Description_ReportTotalsLine[1]" w:storeItemID="{2DA5746E-6ABF-42A4-90FC-585FB18B9C76}"/>
                    <w:text/>
                  </w:sdtPr>
                  <w:sdtContent>
                    <w:tc>
                      <w:tcPr>
                        <w:tcW w:w="3119" w:type="dxa"/>
                        <w:gridSpan w:val="3"/>
                      </w:tcPr>
                      <w:p w:rsidRPr="008350A8" w:rsidR="008350A8" w:rsidP="00B479C1" w:rsidRDefault="008350A8" w14:paraId="4096F6BB" w14:textId="77777777">
                        <w:pPr>
                          <w:pStyle w:val="NoSpacing"/>
                        </w:pPr>
                        <w:proofErr w:type="spellStart"/>
                        <w:r w:rsidRPr="008350A8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Order_Conf/1305"/>
                    <w:id w:val="1520812946"/>
                    <w:placeholder>
                      <w:docPart w:val="614919D5FB7D46A6A4A010D767BB1C28"/>
                    </w:placeholder>
                    <w:dataBinding w:prefixMappings="xmlns:ns0='urn:microsoft-dynamics-nav/reports/Standard_Sales_Order_Conf/1305/'" w:xpath="/ns0:NavWordReportXmlPart[1]/ns0:Header[1]/ns0:ReportTotalsLine[1]/ns0:Amount_ReportTotalsLine[1]" w:storeItemID="{2DA5746E-6ABF-42A4-90FC-585FB18B9C76}"/>
                    <w:text/>
                  </w:sdtPr>
                  <w:sdtContent>
                    <w:tc>
                      <w:tcPr>
                        <w:tcW w:w="1842" w:type="dxa"/>
                        <w:tcMar>
                          <w:right w:w="0" w:type="dxa"/>
                        </w:tcMar>
                      </w:tcPr>
                      <w:p w:rsidRPr="008350A8" w:rsidR="008350A8" w:rsidP="00B479C1" w:rsidRDefault="008350A8" w14:paraId="7A843C32" w14:textId="77777777">
                        <w:pPr>
                          <w:pStyle w:val="NoSpacing"/>
                        </w:pPr>
                        <w:proofErr w:type="spellStart"/>
                        <w:r w:rsidRPr="008350A8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8350A8" w:rsidR="008350A8" w:rsidTr="008350A8" w14:paraId="01ECE48E" w14:textId="77777777">
        <w:trPr>
          <w:trHeight w:val="113"/>
        </w:trPr>
        <w:tc>
          <w:tcPr>
            <w:tcW w:w="954" w:type="dxa"/>
          </w:tcPr>
          <w:p w:rsidRPr="008350A8" w:rsidR="008350A8" w:rsidP="008350A8" w:rsidRDefault="008350A8" w14:paraId="12378BB5" w14:textId="77777777">
            <w:pPr>
              <w:pStyle w:val="NoSpacing"/>
            </w:pPr>
          </w:p>
        </w:tc>
        <w:tc>
          <w:tcPr>
            <w:tcW w:w="2732" w:type="dxa"/>
          </w:tcPr>
          <w:p w:rsidRPr="008350A8" w:rsidR="008350A8" w:rsidP="008350A8" w:rsidRDefault="008350A8" w14:paraId="77F76C14" w14:textId="77777777">
            <w:pPr>
              <w:pStyle w:val="NoSpacing"/>
            </w:pPr>
          </w:p>
        </w:tc>
        <w:tc>
          <w:tcPr>
            <w:tcW w:w="850" w:type="dxa"/>
          </w:tcPr>
          <w:p w:rsidRPr="008350A8" w:rsidR="008350A8" w:rsidP="008350A8" w:rsidRDefault="008350A8" w14:paraId="69FA267C" w14:textId="77777777">
            <w:pPr>
              <w:pStyle w:val="NoSpacing"/>
            </w:pPr>
          </w:p>
        </w:tc>
        <w:tc>
          <w:tcPr>
            <w:tcW w:w="709" w:type="dxa"/>
          </w:tcPr>
          <w:p w:rsidRPr="008350A8" w:rsidR="008350A8" w:rsidP="008350A8" w:rsidRDefault="008350A8" w14:paraId="3CA3608D" w14:textId="77777777">
            <w:pPr>
              <w:pStyle w:val="NoSpacing"/>
            </w:pPr>
          </w:p>
        </w:tc>
        <w:tc>
          <w:tcPr>
            <w:tcW w:w="3119" w:type="dxa"/>
            <w:gridSpan w:val="3"/>
          </w:tcPr>
          <w:p w:rsidRPr="008350A8" w:rsidR="008350A8" w:rsidP="008350A8" w:rsidRDefault="008350A8" w14:paraId="62BBE493" w14:textId="77777777">
            <w:pPr>
              <w:pStyle w:val="NoSpacing"/>
            </w:pPr>
          </w:p>
        </w:tc>
        <w:tc>
          <w:tcPr>
            <w:tcW w:w="1842" w:type="dxa"/>
            <w:tcMar>
              <w:right w:w="0" w:type="dxa"/>
            </w:tcMar>
          </w:tcPr>
          <w:p w:rsidRPr="008350A8" w:rsidR="008350A8" w:rsidP="008350A8" w:rsidRDefault="008350A8" w14:paraId="5D3CD60F" w14:textId="77777777">
            <w:pPr>
              <w:pStyle w:val="NoSpacing"/>
            </w:pPr>
          </w:p>
        </w:tc>
      </w:tr>
      <w:tr w:rsidRPr="008350A8" w:rsidR="008350A8" w:rsidTr="00826088" w14:paraId="772759AA" w14:textId="77777777">
        <w:trPr>
          <w:trHeight w:val="227"/>
        </w:trPr>
        <w:tc>
          <w:tcPr>
            <w:tcW w:w="954" w:type="dxa"/>
          </w:tcPr>
          <w:p w:rsidRPr="008350A8" w:rsidR="008350A8" w:rsidP="008350A8" w:rsidRDefault="008350A8" w14:paraId="7808CCA9" w14:textId="77777777">
            <w:pPr>
              <w:pStyle w:val="NoSpacing"/>
            </w:pPr>
          </w:p>
        </w:tc>
        <w:tc>
          <w:tcPr>
            <w:tcW w:w="2732" w:type="dxa"/>
          </w:tcPr>
          <w:p w:rsidRPr="008350A8" w:rsidR="008350A8" w:rsidP="008350A8" w:rsidRDefault="008350A8" w14:paraId="04A06EA1" w14:textId="77777777">
            <w:pPr>
              <w:pStyle w:val="NoSpacing"/>
            </w:pPr>
          </w:p>
        </w:tc>
        <w:tc>
          <w:tcPr>
            <w:tcW w:w="850" w:type="dxa"/>
          </w:tcPr>
          <w:p w:rsidRPr="008350A8" w:rsidR="008350A8" w:rsidP="008350A8" w:rsidRDefault="008350A8" w14:paraId="19C0CB04" w14:textId="77777777">
            <w:pPr>
              <w:pStyle w:val="NoSpacing"/>
            </w:pPr>
          </w:p>
        </w:tc>
        <w:tc>
          <w:tcPr>
            <w:tcW w:w="709" w:type="dxa"/>
          </w:tcPr>
          <w:p w:rsidRPr="008350A8" w:rsidR="008350A8" w:rsidP="008350A8" w:rsidRDefault="008350A8" w14:paraId="14391898" w14:textId="77777777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IncludingVATText"/>
            <w:tag w:val="#Nav: Standard_Sales_Order_Conf/1305"/>
            <w:id w:val="1496384203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Totals[1]/ns0:TotalIncludingVATText[1]" w:storeItemID="{2DA5746E-6ABF-42A4-90FC-585FB18B9C76}"/>
            <w:text/>
          </w:sdtPr>
          <w:sdtContent>
            <w:tc>
              <w:tcPr>
                <w:tcW w:w="3119" w:type="dxa"/>
                <w:gridSpan w:val="3"/>
                <w:tcBorders>
                  <w:bottom w:val="single" w:color="auto" w:sz="4" w:space="0"/>
                </w:tcBorders>
              </w:tcPr>
              <w:p w:rsidRPr="008350A8" w:rsidR="008350A8" w:rsidP="008350A8" w:rsidRDefault="008350A8" w14:paraId="6D714546" w14:textId="77777777">
                <w:pPr>
                  <w:pStyle w:val="NoSpacing"/>
                  <w:rPr>
                    <w:rStyle w:val="Strong"/>
                  </w:rPr>
                </w:pPr>
                <w:proofErr w:type="spellStart"/>
                <w:r w:rsidRPr="008350A8">
                  <w:rPr>
                    <w:rStyle w:val="Strong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Order_Conf/1305"/>
            <w:id w:val="1661501859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Totals[1]/ns0:TotalAmountIncludingVAT[1]" w:storeItemID="{2DA5746E-6ABF-42A4-90FC-585FB18B9C76}"/>
            <w:text/>
          </w:sdtPr>
          <w:sdtContent>
            <w:tc>
              <w:tcPr>
                <w:tcW w:w="1842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8350A8" w:rsidR="008350A8" w:rsidP="00826088" w:rsidRDefault="008350A8" w14:paraId="2D7B8844" w14:textId="77777777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8350A8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Pr="00675FB4" w:rsidR="008350A8" w:rsidP="00676789" w:rsidRDefault="008350A8" w14:paraId="3BA7BB1B" w14:textId="77777777">
      <w:pPr>
        <w:rPr>
          <w:sz w:val="12"/>
          <w:szCs w:val="12"/>
        </w:rPr>
      </w:pPr>
    </w:p>
    <w:sectPr w:rsidRPr="00675FB4" w:rsidR="008350A8" w:rsidSect="00731DE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D3B0C" w:rsidP="00E40C63" w:rsidRDefault="000D3B0C" w14:paraId="103DE992" w14:textId="77777777">
      <w:pPr>
        <w:spacing w:after="0"/>
      </w:pPr>
      <w:r>
        <w:separator/>
      </w:r>
    </w:p>
  </w:endnote>
  <w:endnote w:type="continuationSeparator" w:id="0">
    <w:p w:rsidR="000D3B0C" w:rsidP="00E40C63" w:rsidRDefault="000D3B0C" w14:paraId="68122E8D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11A3" w:rsidRDefault="002411A3" w14:paraId="1F30B68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="002F0999" w:rsidTr="002F0999" w14:paraId="2D667859" w14:textId="77777777">
      <w:sdt>
        <w:sdtPr>
          <w:rPr>
            <w:lang w:val="da-DK"/>
          </w:rPr>
          <w:alias w:val="#Nav: /Header/CompanyLegalStatement"/>
          <w:tag w:val="#Nav: Standard_Sales_Order_Conf/1305"/>
          <w:id w:val="-1281032448"/>
          <w:placeholder>
            <w:docPart w:val="BB4DF878670043C0A4AACF144363537B"/>
          </w:placeholder>
          <w:dataBinding w:prefixMappings="xmlns:ns0='urn:microsoft-dynamics-nav/reports/Standard_Sales_Order_Conf/1305/'" w:xpath="/ns0:NavWordReportXmlPart[1]/ns0:Header[1]/ns0:CompanyLegalStatement[1]" w:storeItemID="{2DA5746E-6ABF-42A4-90FC-585FB18B9C76}"/>
          <w:text/>
        </w:sdtPr>
        <w:sdtContent>
          <w:tc>
            <w:tcPr>
              <w:tcW w:w="10206" w:type="dxa"/>
              <w:tcMar>
                <w:right w:w="0" w:type="dxa"/>
              </w:tcMar>
            </w:tcPr>
            <w:p w:rsidR="002F0999" w:rsidP="002F0999" w:rsidRDefault="002F0999" w14:paraId="720E65DB" w14:textId="77777777">
              <w:pPr>
                <w:pStyle w:val="NoSpacing"/>
              </w:pPr>
              <w:r>
                <w:rPr>
                  <w:lang w:val="da-DK"/>
                </w:rPr>
                <w:t>CompanyLegalStatement</w:t>
              </w:r>
            </w:p>
          </w:tc>
        </w:sdtContent>
      </w:sdt>
    </w:tr>
  </w:tbl>
  <w:p w:rsidRPr="001D1CE2" w:rsidR="000E071F" w:rsidP="001D1CE2" w:rsidRDefault="000E071F" w14:paraId="4F23B67D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2"/>
      <w:gridCol w:w="2551"/>
      <w:gridCol w:w="2552"/>
    </w:tblGrid>
    <w:tr w:rsidR="001D5AC3" w:rsidTr="002F0999" w14:paraId="75554ED5" w14:textId="77777777">
      <w:sdt>
        <w:sdtPr>
          <w:rPr>
            <w:lang w:val="da-DK"/>
          </w:rPr>
          <w:alias w:val="#Nav: /Header/CompanyLegalStatement"/>
          <w:tag w:val="#Nav: Standard_Sales_Order_Conf/1305"/>
          <w:id w:val="608548200"/>
          <w:placeholder>
            <w:docPart w:val="3F7147E7BE7446119FD219DCB453672D"/>
          </w:placeholder>
          <w:dataBinding w:prefixMappings="xmlns:ns0='urn:microsoft-dynamics-nav/reports/Standard_Sales_Order_Conf/1305/'" w:xpath="/ns0:NavWordReportXmlPart[1]/ns0:Header[1]/ns0:CompanyLegalStatement[1]" w:storeItemID="{2DA5746E-6ABF-42A4-90FC-585FB18B9C76}"/>
          <w:text/>
        </w:sdtPr>
        <w:sdtContent>
          <w:tc>
            <w:tcPr>
              <w:tcW w:w="10206" w:type="dxa"/>
              <w:gridSpan w:val="4"/>
              <w:tcMar>
                <w:right w:w="0" w:type="dxa"/>
              </w:tcMar>
            </w:tcPr>
            <w:p w:rsidR="001D5AC3" w:rsidP="001D5AC3" w:rsidRDefault="001D5AC3" w14:paraId="741C1B6E" w14:textId="77777777">
              <w:r>
                <w:rPr>
                  <w:lang w:val="da-DK"/>
                </w:rPr>
                <w:t>CompanyLegalStatement</w:t>
              </w:r>
            </w:p>
          </w:tc>
        </w:sdtContent>
      </w:sdt>
    </w:tr>
    <w:tr w:rsidRPr="002411A3" w:rsidR="001D5AC3" w:rsidTr="002F0999" w14:paraId="3FF6413F" w14:textId="77777777">
      <w:sdt>
        <w:sdtPr>
          <w:alias w:val="#Nav: /Header/CompanyVATRegistrationNo_Lbl"/>
          <w:tag w:val="#Nav: Standard_Sales_Order_Conf/1305"/>
          <w:id w:val="1296021557"/>
          <w:placeholder>
            <w:docPart w:val="821DDE5DD88C4DC3B849C515FE2657DC"/>
          </w:placeholder>
          <w:dataBinding w:prefixMappings="xmlns:ns0='urn:microsoft-dynamics-nav/reports/Standard_Sales_Order_Conf/1305/'" w:xpath="/ns0:NavWordReportXmlPart[1]/ns0:Header[1]/ns0:CompanyVATRegistrationNo_Lbl[1]" w:storeItemID="{2DA5746E-6ABF-42A4-90FC-585FB18B9C76}"/>
          <w:text/>
        </w:sdtPr>
        <w:sdtContent>
          <w:tc>
            <w:tcPr>
              <w:tcW w:w="2551" w:type="dxa"/>
            </w:tcPr>
            <w:p w:rsidRPr="002411A3" w:rsidR="001D5AC3" w:rsidP="002411A3" w:rsidRDefault="002411A3" w14:paraId="64BE3597" w14:textId="77777777">
              <w:pPr>
                <w:pStyle w:val="Heading2"/>
              </w:pPr>
              <w:proofErr w:type="spellStart"/>
              <w:r w:rsidRPr="002411A3">
                <w:t>CompanyVATRegistrationNo_Lbl</w:t>
              </w:r>
              <w:proofErr w:type="spellEnd"/>
            </w:p>
          </w:tc>
        </w:sdtContent>
      </w:sdt>
      <w:sdt>
        <w:sdtPr>
          <w:alias w:val="#Nav: /Header/HomePage_Lbl"/>
          <w:tag w:val="#Nav: Standard_Sales_Order_Conf/1305"/>
          <w:id w:val="1890613349"/>
          <w:placeholder>
            <w:docPart w:val="866C16E8914945E380BFDEE46053DFF8"/>
          </w:placeholder>
          <w:dataBinding w:prefixMappings="xmlns:ns0='urn:microsoft-dynamics-nav/reports/Standard_Sales_Order_Conf/1305/'" w:xpath="/ns0:NavWordReportXmlPart[1]/ns0:Header[1]/ns0:HomePage_Lbl[1]" w:storeItemID="{2DA5746E-6ABF-42A4-90FC-585FB18B9C76}"/>
          <w:text/>
        </w:sdtPr>
        <w:sdtContent>
          <w:tc>
            <w:tcPr>
              <w:tcW w:w="2552" w:type="dxa"/>
            </w:tcPr>
            <w:p w:rsidRPr="002411A3" w:rsidR="001D5AC3" w:rsidP="002411A3" w:rsidRDefault="001D5AC3" w14:paraId="701AD791" w14:textId="77777777">
              <w:pPr>
                <w:pStyle w:val="Heading2"/>
              </w:pPr>
              <w:proofErr w:type="spellStart"/>
              <w:r w:rsidRPr="002411A3">
                <w:t>HomePage_Lbl</w:t>
              </w:r>
              <w:proofErr w:type="spellEnd"/>
            </w:p>
          </w:tc>
        </w:sdtContent>
      </w:sdt>
      <w:sdt>
        <w:sdtPr>
          <w:alias w:val="#Nav: /Header/CompanyPhoneNo_Lbl"/>
          <w:tag w:val="#Nav: Standard_Sales_Order_Conf/1305"/>
          <w:id w:val="1012960786"/>
          <w:placeholder>
            <w:docPart w:val="0C9A73E161EE410CA673109F52667D85"/>
          </w:placeholder>
          <w:dataBinding w:prefixMappings="xmlns:ns0='urn:microsoft-dynamics-nav/reports/Standard_Sales_Order_Conf/1305/'" w:xpath="/ns0:NavWordReportXmlPart[1]/ns0:Header[1]/ns0:CompanyPhoneNo_Lbl[1]" w:storeItemID="{2DA5746E-6ABF-42A4-90FC-585FB18B9C76}"/>
          <w:text/>
        </w:sdtPr>
        <w:sdtContent>
          <w:tc>
            <w:tcPr>
              <w:tcW w:w="2551" w:type="dxa"/>
            </w:tcPr>
            <w:p w:rsidRPr="002411A3" w:rsidR="001D5AC3" w:rsidP="002411A3" w:rsidRDefault="001D5AC3" w14:paraId="50CCBD3A" w14:textId="77777777">
              <w:pPr>
                <w:pStyle w:val="Heading2"/>
              </w:pPr>
              <w:proofErr w:type="spellStart"/>
              <w:r w:rsidRPr="002411A3">
                <w:t>CompanyPhoneNo_Lbl</w:t>
              </w:r>
              <w:proofErr w:type="spellEnd"/>
            </w:p>
          </w:tc>
        </w:sdtContent>
      </w:sdt>
      <w:sdt>
        <w:sdtPr>
          <w:alias w:val="#Nav: /Header/EMail_Lbl"/>
          <w:tag w:val="#Nav: Standard_Sales_Order_Conf/1305"/>
          <w:id w:val="1106304509"/>
          <w:placeholder>
            <w:docPart w:val="3DBA637FBEDA417985C3D1F3F77F0AD8"/>
          </w:placeholder>
          <w:dataBinding w:prefixMappings="xmlns:ns0='urn:microsoft-dynamics-nav/reports/Standard_Sales_Order_Conf/1305/'" w:xpath="/ns0:NavWordReportXmlPart[1]/ns0:Header[1]/ns0:EMail_Lbl[1]" w:storeItemID="{2DA5746E-6ABF-42A4-90FC-585FB18B9C76}"/>
          <w:text/>
        </w:sdtPr>
        <w:sdtContent>
          <w:tc>
            <w:tcPr>
              <w:tcW w:w="2552" w:type="dxa"/>
              <w:tcMar>
                <w:right w:w="0" w:type="dxa"/>
              </w:tcMar>
            </w:tcPr>
            <w:p w:rsidRPr="002411A3" w:rsidR="001D5AC3" w:rsidP="002411A3" w:rsidRDefault="001D5AC3" w14:paraId="5984351B" w14:textId="77777777">
              <w:pPr>
                <w:pStyle w:val="Heading2"/>
              </w:pPr>
              <w:proofErr w:type="spellStart"/>
              <w:r w:rsidRPr="002411A3">
                <w:t>EMail_Lbl</w:t>
              </w:r>
              <w:proofErr w:type="spellEnd"/>
            </w:p>
          </w:tc>
        </w:sdtContent>
      </w:sdt>
    </w:tr>
    <w:tr w:rsidR="001D5AC3" w:rsidTr="002F0999" w14:paraId="29426C79" w14:textId="77777777">
      <w:sdt>
        <w:sdtPr>
          <w:alias w:val="#Nav: /Header/CompanyVATRegistrationNo"/>
          <w:tag w:val="#Nav: Standard_Sales_Order_Conf/1305"/>
          <w:id w:val="-292215141"/>
          <w:placeholder>
            <w:docPart w:val="D639E321D0644223A91C20E0B762C610"/>
          </w:placeholder>
          <w:dataBinding w:prefixMappings="xmlns:ns0='urn:microsoft-dynamics-nav/reports/Standard_Sales_Order_Conf/1305/'" w:xpath="/ns0:NavWordReportXmlPart[1]/ns0:Header[1]/ns0:CompanyVATRegistrationNo[1]" w:storeItemID="{2DA5746E-6ABF-42A4-90FC-585FB18B9C76}"/>
          <w:text/>
        </w:sdtPr>
        <w:sdtContent>
          <w:tc>
            <w:tcPr>
              <w:tcW w:w="2551" w:type="dxa"/>
            </w:tcPr>
            <w:p w:rsidR="001D5AC3" w:rsidP="002411A3" w:rsidRDefault="002411A3" w14:paraId="6531F210" w14:textId="77777777">
              <w:r w:rsidRPr="00456AFC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Order_Conf/1305"/>
          <w:id w:val="-2039804412"/>
          <w:placeholder>
            <w:docPart w:val="483C77159FA44EB480FD3380B055BA97"/>
          </w:placeholder>
          <w:dataBinding w:prefixMappings="xmlns:ns0='urn:microsoft-dynamics-nav/reports/Standard_Sales_Order_Conf/1305/'" w:xpath="/ns0:NavWordReportXmlPart[1]/ns0:Header[1]/ns0:CompanyHomePage[1]" w:storeItemID="{2DA5746E-6ABF-42A4-90FC-585FB18B9C76}"/>
          <w:text/>
        </w:sdtPr>
        <w:sdtContent>
          <w:tc>
            <w:tcPr>
              <w:tcW w:w="2552" w:type="dxa"/>
            </w:tcPr>
            <w:p w:rsidR="001D5AC3" w:rsidP="002411A3" w:rsidRDefault="001D5AC3" w14:paraId="48204A65" w14:textId="77777777">
              <w:r w:rsidRPr="00456AFC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Order_Conf/1305"/>
          <w:id w:val="-1096472806"/>
          <w:placeholder>
            <w:docPart w:val="DC9B735C7AD94CE1A15440DEF9F98377"/>
          </w:placeholder>
          <w:dataBinding w:prefixMappings="xmlns:ns0='urn:microsoft-dynamics-nav/reports/Standard_Sales_Order_Conf/1305/'" w:xpath="/ns0:NavWordReportXmlPart[1]/ns0:Header[1]/ns0:CompanyPhoneNo[1]" w:storeItemID="{2DA5746E-6ABF-42A4-90FC-585FB18B9C76}"/>
          <w:text/>
        </w:sdtPr>
        <w:sdtContent>
          <w:tc>
            <w:tcPr>
              <w:tcW w:w="2551" w:type="dxa"/>
            </w:tcPr>
            <w:p w:rsidR="001D5AC3" w:rsidP="002411A3" w:rsidRDefault="001D5AC3" w14:paraId="19D2E4D4" w14:textId="77777777">
              <w:r w:rsidRPr="00456AFC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Order_Conf/1305"/>
          <w:id w:val="483051749"/>
          <w:placeholder>
            <w:docPart w:val="D96654DFCFE94D97AC43C81A3F9AD72A"/>
          </w:placeholder>
          <w:dataBinding w:prefixMappings="xmlns:ns0='urn:microsoft-dynamics-nav/reports/Standard_Sales_Order_Conf/1305/'" w:xpath="/ns0:NavWordReportXmlPart[1]/ns0:Header[1]/ns0:CompanyEMail[1]" w:storeItemID="{2DA5746E-6ABF-42A4-90FC-585FB18B9C76}"/>
          <w:text/>
        </w:sdtPr>
        <w:sdtContent>
          <w:tc>
            <w:tcPr>
              <w:tcW w:w="2552" w:type="dxa"/>
              <w:tcMar>
                <w:right w:w="0" w:type="dxa"/>
              </w:tcMar>
            </w:tcPr>
            <w:p w:rsidR="001D5AC3" w:rsidP="002411A3" w:rsidRDefault="001D5AC3" w14:paraId="4AA14E37" w14:textId="77777777">
              <w:r w:rsidRPr="00456AFC">
                <w:rPr>
                  <w:lang w:val="da-DK"/>
                </w:rPr>
                <w:t>CompanyEMail</w:t>
              </w:r>
            </w:p>
          </w:tc>
        </w:sdtContent>
      </w:sdt>
    </w:tr>
    <w:tr w:rsidR="001D5AC3" w:rsidTr="002F0999" w14:paraId="26538DFF" w14:textId="77777777">
      <w:sdt>
        <w:sdtPr>
          <w:alias w:val="#Nav: /Header/CompanyBankName"/>
          <w:tag w:val="#Nav: Standard_Sales_Order_Conf/1305"/>
          <w:id w:val="344517436"/>
          <w:placeholder>
            <w:docPart w:val="601B6C8C6FDB44DA9801D080063548E3"/>
          </w:placeholder>
          <w:dataBinding w:prefixMappings="xmlns:ns0='urn:microsoft-dynamics-nav/reports/Standard_Sales_Order_Conf/1305/'" w:xpath="/ns0:NavWordReportXmlPart[1]/ns0:Header[1]/ns0:CompanyBankName[1]" w:storeItemID="{2DA5746E-6ABF-42A4-90FC-585FB18B9C76}"/>
          <w:text/>
        </w:sdtPr>
        <w:sdtContent>
          <w:tc>
            <w:tcPr>
              <w:tcW w:w="2551" w:type="dxa"/>
            </w:tcPr>
            <w:p w:rsidR="001D5AC3" w:rsidP="001D5AC3" w:rsidRDefault="001D5AC3" w14:paraId="74482549" w14:textId="77777777">
              <w:pPr>
                <w:pStyle w:val="Heading2"/>
              </w:pPr>
              <w:r w:rsidRPr="00456AFC">
                <w:rPr>
                  <w:lang w:val="da-DK"/>
                </w:rPr>
                <w:t>CompanyBankName</w:t>
              </w:r>
            </w:p>
          </w:tc>
        </w:sdtContent>
      </w:sdt>
      <w:sdt>
        <w:sdtPr>
          <w:alias w:val="#Nav: /Header/CompanyIBAN_Lbl"/>
          <w:tag w:val="#Nav: Standard_Sales_Order_Conf/1305"/>
          <w:id w:val="-919787168"/>
          <w:placeholder>
            <w:docPart w:val="C6BD66AFA4CF4A91899986FCBB09C9B7"/>
          </w:placeholder>
          <w:dataBinding w:prefixMappings="xmlns:ns0='urn:microsoft-dynamics-nav/reports/Standard_Sales_Order_Conf/1305/'" w:xpath="/ns0:NavWordReportXmlPart[1]/ns0:Header[1]/ns0:CompanyIBAN_Lbl[1]" w:storeItemID="{2DA5746E-6ABF-42A4-90FC-585FB18B9C76}"/>
          <w:text/>
        </w:sdtPr>
        <w:sdtContent>
          <w:tc>
            <w:tcPr>
              <w:tcW w:w="2552" w:type="dxa"/>
            </w:tcPr>
            <w:p w:rsidR="001D5AC3" w:rsidP="001D5AC3" w:rsidRDefault="001D5AC3" w14:paraId="0ECB5EBA" w14:textId="77777777">
              <w:pPr>
                <w:pStyle w:val="Heading2"/>
              </w:pPr>
              <w:r w:rsidRPr="00456AFC">
                <w:rPr>
                  <w:lang w:val="da-DK"/>
                </w:rPr>
                <w:t>CompanyIBAN_Lbl</w:t>
              </w:r>
            </w:p>
          </w:tc>
        </w:sdtContent>
      </w:sdt>
      <w:sdt>
        <w:sdtPr>
          <w:rPr>
            <w:lang w:val="da-DK"/>
          </w:rPr>
          <w:alias w:val="#Nav: /Header/CompanySWIFT_Lbl"/>
          <w:tag w:val="#Nav: Standard_Sales_Order_Conf/1305"/>
          <w:id w:val="631832452"/>
          <w:placeholder>
            <w:docPart w:val="501DE68E8A27481AA4D8416D80E0C2B1"/>
          </w:placeholder>
          <w:dataBinding w:prefixMappings="xmlns:ns0='urn:microsoft-dynamics-nav/reports/Standard_Sales_Order_Conf/1305/'" w:xpath="/ns0:NavWordReportXmlPart[1]/ns0:Header[1]/ns0:CompanySWIFT_Lbl[1]" w:storeItemID="{2DA5746E-6ABF-42A4-90FC-585FB18B9C76}"/>
          <w:text/>
        </w:sdtPr>
        <w:sdtContent>
          <w:tc>
            <w:tcPr>
              <w:tcW w:w="2551" w:type="dxa"/>
            </w:tcPr>
            <w:p w:rsidR="001D5AC3" w:rsidP="001D5AC3" w:rsidRDefault="001D5AC3" w14:paraId="2AFDCD21" w14:textId="77777777">
              <w:pPr>
                <w:pStyle w:val="Heading2"/>
              </w:pPr>
              <w:r w:rsidRPr="00456AFC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tandard_Sales_Order_Conf/1305"/>
          <w:id w:val="1463994099"/>
          <w:placeholder>
            <w:docPart w:val="FFDA12B4DCE34F94B3820BAAFC62573B"/>
          </w:placeholder>
          <w:dataBinding w:prefixMappings="xmlns:ns0='urn:microsoft-dynamics-nav/reports/Standard_Sales_Order_Conf/1305/'" w:xpath="/ns0:NavWordReportXmlPart[1]/ns0:Header[1]/ns0:CompanyGiroNo_Lbl[1]" w:storeItemID="{2DA5746E-6ABF-42A4-90FC-585FB18B9C76}"/>
          <w:text/>
        </w:sdtPr>
        <w:sdtContent>
          <w:tc>
            <w:tcPr>
              <w:tcW w:w="2552" w:type="dxa"/>
              <w:tcMar>
                <w:right w:w="0" w:type="dxa"/>
              </w:tcMar>
            </w:tcPr>
            <w:p w:rsidR="001D5AC3" w:rsidP="001D5AC3" w:rsidRDefault="001D5AC3" w14:paraId="65B3305F" w14:textId="77777777">
              <w:pPr>
                <w:pStyle w:val="Heading2"/>
              </w:pPr>
              <w:r w:rsidRPr="00456AFC">
                <w:rPr>
                  <w:lang w:val="da-DK"/>
                </w:rPr>
                <w:t>CompanyGiroNo_Lbl</w:t>
              </w:r>
            </w:p>
          </w:tc>
        </w:sdtContent>
      </w:sdt>
    </w:tr>
    <w:tr w:rsidR="001D5AC3" w:rsidTr="002F0999" w14:paraId="218A80AD" w14:textId="77777777">
      <w:tc>
        <w:tcPr>
          <w:tcW w:w="2551" w:type="dxa"/>
        </w:tcPr>
        <w:p w:rsidR="001D5AC3" w:rsidP="002F0999" w:rsidRDefault="00000000" w14:paraId="6E7B2F2C" w14:textId="77777777">
          <w:pPr>
            <w:pStyle w:val="NoSpacing"/>
          </w:pPr>
          <w:sdt>
            <w:sdtPr>
              <w:alias w:val="#Nav: /Header/CompanyBankBranchNo"/>
              <w:tag w:val="#Nav: Standard_Sales_Order_Conf/1305"/>
              <w:id w:val="-1272468107"/>
              <w:placeholder>
                <w:docPart w:val="8E107BCF07D745458FB35DEA5C1EF868"/>
              </w:placeholder>
              <w:dataBinding w:prefixMappings="xmlns:ns0='urn:microsoft-dynamics-nav/reports/Standard_Sales_Order_Conf/1305/'" w:xpath="/ns0:NavWordReportXmlPart[1]/ns0:Header[1]/ns0:CompanyBankBranchNo[1]" w:storeItemID="{2DA5746E-6ABF-42A4-90FC-585FB18B9C76}"/>
              <w:text/>
            </w:sdtPr>
            <w:sdtContent>
              <w:r w:rsidRPr="00456AFC" w:rsidR="001D5AC3">
                <w:rPr>
                  <w:lang w:val="da-DK"/>
                </w:rPr>
                <w:t>CompanyBankBranchNo</w:t>
              </w:r>
            </w:sdtContent>
          </w:sdt>
          <w:r w:rsidRPr="00456AFC" w:rsidR="001D5AC3">
            <w:t xml:space="preserve"> </w:t>
          </w:r>
          <w:sdt>
            <w:sdtPr>
              <w:alias w:val="#Nav: /Header/CompanyBankAccountNo"/>
              <w:tag w:val="#Nav: Standard_Sales_Order_Conf/1305"/>
              <w:id w:val="-1066791751"/>
              <w:placeholder>
                <w:docPart w:val="F54475ED40B140B5917D3CA65E7D2903"/>
              </w:placeholder>
              <w:dataBinding w:prefixMappings="xmlns:ns0='urn:microsoft-dynamics-nav/reports/Standard_Sales_Order_Conf/1305/'" w:xpath="/ns0:NavWordReportXmlPart[1]/ns0:Header[1]/ns0:CompanyBankAccountNo[1]" w:storeItemID="{2DA5746E-6ABF-42A4-90FC-585FB18B9C76}"/>
              <w:text/>
            </w:sdtPr>
            <w:sdtContent>
              <w:r w:rsidRPr="00456AFC" w:rsidR="001D5AC3">
                <w:rPr>
                  <w:lang w:val="da-DK"/>
                </w:rPr>
                <w:t>CompanyBankAccountNo</w:t>
              </w:r>
            </w:sdtContent>
          </w:sdt>
        </w:p>
      </w:tc>
      <w:sdt>
        <w:sdtPr>
          <w:alias w:val="#Nav: /Header/CompanyIBAN"/>
          <w:tag w:val="#Nav: Standard_Sales_Order_Conf/1305"/>
          <w:id w:val="1436247798"/>
          <w:placeholder>
            <w:docPart w:val="E6B91E2832C64A4EB0282B0BA694EA89"/>
          </w:placeholder>
          <w:dataBinding w:prefixMappings="xmlns:ns0='urn:microsoft-dynamics-nav/reports/Standard_Sales_Order_Conf/1305/'" w:xpath="/ns0:NavWordReportXmlPart[1]/ns0:Header[1]/ns0:CompanyIBAN[1]" w:storeItemID="{2DA5746E-6ABF-42A4-90FC-585FB18B9C76}"/>
          <w:text/>
        </w:sdtPr>
        <w:sdtContent>
          <w:tc>
            <w:tcPr>
              <w:tcW w:w="2552" w:type="dxa"/>
            </w:tcPr>
            <w:p w:rsidR="001D5AC3" w:rsidP="002F0999" w:rsidRDefault="001D5AC3" w14:paraId="06CDAC64" w14:textId="77777777">
              <w:pPr>
                <w:pStyle w:val="NoSpacing"/>
              </w:pPr>
              <w:r w:rsidRPr="00456AFC">
                <w:rPr>
                  <w:lang w:val="da-DK"/>
                </w:rPr>
                <w:t>CompanyIBAN</w:t>
              </w:r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Order_Conf/1305"/>
          <w:id w:val="1663202774"/>
          <w:placeholder>
            <w:docPart w:val="AE9BBA4EBCE642F584071221E3254828"/>
          </w:placeholder>
          <w:dataBinding w:prefixMappings="xmlns:ns0='urn:microsoft-dynamics-nav/reports/Standard_Sales_Order_Conf/1305/'" w:xpath="/ns0:NavWordReportXmlPart[1]/ns0:Header[1]/ns0:CompanySWIFT[1]" w:storeItemID="{2DA5746E-6ABF-42A4-90FC-585FB18B9C76}"/>
          <w:text/>
        </w:sdtPr>
        <w:sdtContent>
          <w:tc>
            <w:tcPr>
              <w:tcW w:w="2551" w:type="dxa"/>
            </w:tcPr>
            <w:p w:rsidR="001D5AC3" w:rsidP="002F0999" w:rsidRDefault="001D5AC3" w14:paraId="1B5B201E" w14:textId="77777777">
              <w:pPr>
                <w:pStyle w:val="NoSpacing"/>
              </w:pPr>
              <w:r w:rsidRPr="00456AFC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Order_Conf/1305"/>
          <w:id w:val="539329330"/>
          <w:placeholder>
            <w:docPart w:val="EF822B86F7474C909C88489EB6BD9EB5"/>
          </w:placeholder>
          <w:dataBinding w:prefixMappings="xmlns:ns0='urn:microsoft-dynamics-nav/reports/Standard_Sales_Order_Conf/1305/'" w:xpath="/ns0:NavWordReportXmlPart[1]/ns0:Header[1]/ns0:CompanyGiroNo[1]" w:storeItemID="{2DA5746E-6ABF-42A4-90FC-585FB18B9C76}"/>
          <w:text/>
        </w:sdtPr>
        <w:sdtContent>
          <w:tc>
            <w:tcPr>
              <w:tcW w:w="2552" w:type="dxa"/>
              <w:tcMar>
                <w:right w:w="0" w:type="dxa"/>
              </w:tcMar>
            </w:tcPr>
            <w:p w:rsidR="001D5AC3" w:rsidP="002F0999" w:rsidRDefault="001D5AC3" w14:paraId="11EBE3B0" w14:textId="77777777">
              <w:pPr>
                <w:pStyle w:val="NoSpacing"/>
              </w:pPr>
              <w:r w:rsidRPr="00456AFC">
                <w:rPr>
                  <w:lang w:val="da-DK"/>
                </w:rPr>
                <w:t>CompanyGiroNo</w:t>
              </w:r>
            </w:p>
          </w:tc>
        </w:sdtContent>
      </w:sdt>
    </w:tr>
  </w:tbl>
  <w:p w:rsidRPr="001D5AC3" w:rsidR="001D5AC3" w:rsidRDefault="001D5AC3" w14:paraId="597726FE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D3B0C" w:rsidP="00E40C63" w:rsidRDefault="000D3B0C" w14:paraId="09AC30A9" w14:textId="77777777">
      <w:pPr>
        <w:spacing w:after="0"/>
      </w:pPr>
      <w:r>
        <w:separator/>
      </w:r>
    </w:p>
  </w:footnote>
  <w:footnote w:type="continuationSeparator" w:id="0">
    <w:p w:rsidR="000D3B0C" w:rsidP="00E40C63" w:rsidRDefault="000D3B0C" w14:paraId="22F1ACCB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11A3" w:rsidRDefault="002411A3" w14:paraId="142BFD6E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 w14:paraId="0332A035" w14:textId="77777777">
      <w:tc>
        <w:tcPr>
          <w:tcW w:w="5098" w:type="dxa"/>
        </w:tcPr>
        <w:p w:rsidRPr="002F0999" w:rsidR="002F0999" w:rsidP="002F0999" w:rsidRDefault="00000000" w14:paraId="5F2959A8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No"/>
              <w:tag w:val="#Nav: Standard_Sales_Order_Conf/1305"/>
              <w:id w:val="-816805812"/>
              <w:placeholder>
                <w:docPart w:val="CB5E2B847CFD4864B2988CC463AF0FC9"/>
              </w:placeholder>
              <w:dataBinding w:prefixMappings="xmlns:ns0='urn:microsoft-dynamics-nav/reports/Standard_Sales_Order_Conf/1305/'" w:xpath="/ns0:NavWordReportXmlPart[1]/ns0:Header[1]/ns0:DocumentNo[1]" w:storeItemID="{2DA5746E-6ABF-42A4-90FC-585FB18B9C76}"/>
              <w:text/>
            </w:sdtPr>
            <w:sdtContent>
              <w:proofErr w:type="spellStart"/>
              <w:r w:rsidRPr="002F0999" w:rsidR="002F0999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Order_Conf/1305"/>
            <w:id w:val="484896011"/>
            <w:placeholder>
              <w:docPart w:val="43DBC2F63F24425B868BA526E92D069F"/>
            </w:placeholder>
            <w:dataBinding w:prefixMappings="xmlns:ns0='urn:microsoft-dynamics-nav/reports/Standard_Sales_Order_Conf/1305/'" w:xpath="/ns0:NavWordReportXmlPart[1]/ns0:Header[1]/ns0:DocumentDate[1]" w:storeItemID="{2DA5746E-6ABF-42A4-90FC-585FB18B9C76}"/>
            <w:text/>
          </w:sdtPr>
          <w:sdtContent>
            <w:p w:rsidRPr="002F2688" w:rsidR="002F0999" w:rsidP="002F0999" w:rsidRDefault="002F0999" w14:paraId="50616E01" w14:textId="77777777">
              <w:pPr>
                <w:pStyle w:val="Subtitle"/>
              </w:pPr>
              <w:proofErr w:type="spellStart"/>
              <w:r w:rsidRPr="002F2688">
                <w:t>DocumentDate</w:t>
              </w:r>
              <w:proofErr w:type="spellEnd"/>
            </w:p>
          </w:sdtContent>
        </w:sdt>
        <w:p w:rsidRPr="002F2688" w:rsidR="002F0999" w:rsidP="002F0999" w:rsidRDefault="00000000" w14:paraId="44C5EC63" w14:textId="77777777">
          <w:pPr>
            <w:pStyle w:val="Subtitle"/>
          </w:pPr>
          <w:sdt>
            <w:sdtPr>
              <w:alias w:val="#Nav: /Header/Page_Lbl"/>
              <w:tag w:val="#Nav: Standard_Sales_Order_Conf/1305"/>
              <w:id w:val="413125616"/>
              <w:placeholder>
                <w:docPart w:val="CB5E2B847CFD4864B2988CC463AF0FC9"/>
              </w:placeholder>
              <w:dataBinding w:prefixMappings="xmlns:ns0='urn:microsoft-dynamics-nav/reports/Standard_Sales_Order_Conf/1305/'" w:xpath="/ns0:NavWordReportXmlPart[1]/ns0:Header[1]/ns0:Page_Lbl[1]" w:storeItemID="{2DA5746E-6ABF-42A4-90FC-585FB18B9C76}"/>
              <w:text/>
            </w:sdtPr>
            <w:sdtContent>
              <w:proofErr w:type="spellStart"/>
              <w:r w:rsidRPr="002F2688" w:rsidR="002F0999">
                <w:t>Page_Lbl</w:t>
              </w:r>
              <w:proofErr w:type="spellEnd"/>
            </w:sdtContent>
          </w:sdt>
          <w:r w:rsidRPr="002F2688" w:rsidR="002F0999">
            <w:t xml:space="preserve">  </w:t>
          </w:r>
          <w:r w:rsidRPr="002F2688" w:rsidR="002F0999">
            <w:fldChar w:fldCharType="begin"/>
          </w:r>
          <w:r w:rsidRPr="002F2688" w:rsidR="002F0999">
            <w:instrText xml:space="preserve"> PAGE  \* Arabic  \* MERGEFORMAT </w:instrText>
          </w:r>
          <w:r w:rsidRPr="002F2688" w:rsidR="002F0999">
            <w:fldChar w:fldCharType="separate"/>
          </w:r>
          <w:r w:rsidR="006B3F82">
            <w:rPr>
              <w:noProof/>
            </w:rPr>
            <w:t>2</w:t>
          </w:r>
          <w:r w:rsidRPr="002F2688" w:rsidR="002F0999">
            <w:fldChar w:fldCharType="end"/>
          </w:r>
          <w:r w:rsidRPr="002F2688" w:rsidR="002F0999">
            <w:t xml:space="preserve"> / </w:t>
          </w:r>
          <w:r w:rsidR="00093A30">
            <w:rPr>
              <w:noProof/>
            </w:rPr>
            <w:fldChar w:fldCharType="begin"/>
          </w:r>
          <w:r w:rsidR="00093A30">
            <w:rPr>
              <w:noProof/>
            </w:rPr>
            <w:instrText xml:space="preserve"> NUMPAGES  \* Arabic  \* MERGEFORMAT </w:instrText>
          </w:r>
          <w:r w:rsidR="00093A30">
            <w:rPr>
              <w:noProof/>
            </w:rPr>
            <w:fldChar w:fldCharType="separate"/>
          </w:r>
          <w:r w:rsidR="006B3F82">
            <w:rPr>
              <w:noProof/>
            </w:rPr>
            <w:t>3</w:t>
          </w:r>
          <w:r w:rsidR="00093A30">
            <w:rPr>
              <w:noProof/>
            </w:rPr>
            <w:fldChar w:fldCharType="end"/>
          </w:r>
        </w:p>
        <w:p w:rsidR="00D6006D" w:rsidP="001D1CE2" w:rsidRDefault="00D6006D" w14:paraId="780A6B80" w14:textId="77777777">
          <w:pPr>
            <w:pStyle w:val="Header"/>
            <w:ind w:right="141"/>
            <w:rPr>
              <w:b/>
            </w:rPr>
          </w:pPr>
        </w:p>
      </w:tc>
      <w:tc>
        <w:tcPr>
          <w:tcW w:w="5098" w:type="dxa"/>
        </w:tcPr>
        <w:p w:rsidR="00D6006D" w:rsidP="008E766D" w:rsidRDefault="00D6006D" w14:paraId="42CB1006" w14:textId="77777777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 w14:paraId="4838C58E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2F2688" w:rsidTr="002F2688" w14:paraId="5231C329" w14:textId="77777777">
      <w:tc>
        <w:tcPr>
          <w:tcW w:w="5098" w:type="dxa"/>
        </w:tcPr>
        <w:p w:rsidRPr="0026269B" w:rsidR="002F2688" w:rsidP="002F2688" w:rsidRDefault="00000000" w14:paraId="6F9F9539" w14:textId="77777777">
          <w:pPr>
            <w:pStyle w:val="Title"/>
          </w:pPr>
          <w:sdt>
            <w:sdtPr>
              <w:alias w:val="#Nav: /Header/DocumentTitle"/>
              <w:tag w:val="#Nav: Standard_Sales_Order_Conf/1305"/>
              <w:id w:val="1958685660"/>
              <w:placeholder>
                <w:docPart w:val="DefaultPlaceholder_-1854013440"/>
              </w:placeholder>
              <w:dataBinding w:prefixMappings="xmlns:ns0='urn:microsoft-dynamics-nav/reports/Standard_Sales_Order_Conf/1305/'" w:xpath="/ns0:NavWordReportXmlPart[1]/ns0:Header[1]/ns0:DocumentTitle[1]" w:storeItemID="{2DA5746E-6ABF-42A4-90FC-585FB18B9C76}"/>
              <w:text/>
            </w:sdtPr>
            <w:sdtContent>
              <w:proofErr w:type="spellStart"/>
              <w:r w:rsidRPr="00212253" w:rsidR="00EB3EDD">
                <w:t>DocumentTitle</w:t>
              </w:r>
            </w:sdtContent>
          </w:sdt>
          <w:sdt>
            <w:sdtPr>
              <w:alias w:val="#Nav: /Header/DocumentNo"/>
              <w:tag w:val="#Nav: Standard_Sales_Order_Conf/1305"/>
              <w:id w:val="-1661532074"/>
              <w:placeholder>
                <w:docPart w:val="82EFD588785843B0B2A5770E7AE63814"/>
              </w:placeholder>
              <w:dataBinding w:prefixMappings="xmlns:ns0='urn:microsoft-dynamics-nav/reports/Standard_Sales_Order_Conf/1305/'" w:xpath="/ns0:NavWordReportXmlPart[1]/ns0:Header[1]/ns0:DocumentNo[1]" w:storeItemID="{2DA5746E-6ABF-42A4-90FC-585FB18B9C76}"/>
              <w:text/>
            </w:sdtPr>
            <w:sdtContent>
              <w:r w:rsidRPr="002F2688" w:rsidR="002F2688"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Order_Conf/1305"/>
            <w:id w:val="832561865"/>
            <w:placeholder>
              <w:docPart w:val="6A5FB52404BC4ADFB76132B84108800B"/>
            </w:placeholder>
            <w:dataBinding w:prefixMappings="xmlns:ns0='urn:microsoft-dynamics-nav/reports/Standard_Sales_Order_Conf/1305/'" w:xpath="/ns0:NavWordReportXmlPart[1]/ns0:Header[1]/ns0:DocumentDate[1]" w:storeItemID="{2DA5746E-6ABF-42A4-90FC-585FB18B9C76}"/>
            <w:text/>
          </w:sdtPr>
          <w:sdtContent>
            <w:p w:rsidRPr="002F2688" w:rsidR="002F2688" w:rsidP="002F2688" w:rsidRDefault="002F2688" w14:paraId="582C949B" w14:textId="77777777">
              <w:pPr>
                <w:pStyle w:val="Subtitle"/>
              </w:pPr>
              <w:proofErr w:type="spellStart"/>
              <w:r w:rsidRPr="002F2688">
                <w:t>DocumentDate</w:t>
              </w:r>
              <w:proofErr w:type="spellEnd"/>
            </w:p>
          </w:sdtContent>
        </w:sdt>
        <w:p w:rsidRPr="002F2688" w:rsidR="002F2688" w:rsidP="002F2688" w:rsidRDefault="00000000" w14:paraId="414DE389" w14:textId="77777777">
          <w:pPr>
            <w:pStyle w:val="Subtitle"/>
          </w:pPr>
          <w:sdt>
            <w:sdtPr>
              <w:alias w:val="#Nav: /Header/Page_Lbl"/>
              <w:tag w:val="#Nav: Standard_Sales_Order_Conf/1305"/>
              <w:id w:val="1447419442"/>
              <w:placeholder>
                <w:docPart w:val="82EFD588785843B0B2A5770E7AE63814"/>
              </w:placeholder>
              <w:dataBinding w:prefixMappings="xmlns:ns0='urn:microsoft-dynamics-nav/reports/Standard_Sales_Order_Conf/1305/'" w:xpath="/ns0:NavWordReportXmlPart[1]/ns0:Header[1]/ns0:Page_Lbl[1]" w:storeItemID="{2DA5746E-6ABF-42A4-90FC-585FB18B9C76}"/>
              <w:text/>
            </w:sdtPr>
            <w:sdtContent>
              <w:proofErr w:type="spellStart"/>
              <w:r w:rsidRPr="002F2688" w:rsidR="002F2688">
                <w:t>Page_Lbl</w:t>
              </w:r>
              <w:proofErr w:type="spellEnd"/>
            </w:sdtContent>
          </w:sdt>
          <w:r w:rsidRPr="002F2688" w:rsidR="002F2688">
            <w:t xml:space="preserve">  </w:t>
          </w:r>
          <w:r w:rsidRPr="002F2688" w:rsidR="002F2688">
            <w:fldChar w:fldCharType="begin"/>
          </w:r>
          <w:r w:rsidRPr="002F2688" w:rsidR="002F2688">
            <w:instrText xml:space="preserve"> PAGE  \* Arabic  \* MERGEFORMAT </w:instrText>
          </w:r>
          <w:r w:rsidRPr="002F2688" w:rsidR="002F2688">
            <w:fldChar w:fldCharType="separate"/>
          </w:r>
          <w:r w:rsidR="00883D03">
            <w:rPr>
              <w:noProof/>
            </w:rPr>
            <w:t>1</w:t>
          </w:r>
          <w:r w:rsidRPr="002F2688" w:rsidR="002F2688">
            <w:fldChar w:fldCharType="end"/>
          </w:r>
          <w:r w:rsidRPr="002F2688" w:rsidR="002F2688">
            <w:t xml:space="preserve"> / </w:t>
          </w:r>
          <w:r w:rsidR="00466537">
            <w:rPr>
              <w:noProof/>
            </w:rPr>
            <w:fldChar w:fldCharType="begin"/>
          </w:r>
          <w:r w:rsidR="00466537">
            <w:rPr>
              <w:noProof/>
            </w:rPr>
            <w:instrText xml:space="preserve"> NUMPAGES  \* Arabic  \* MERGEFORMAT </w:instrText>
          </w:r>
          <w:r w:rsidR="00466537">
            <w:rPr>
              <w:noProof/>
            </w:rPr>
            <w:fldChar w:fldCharType="separate"/>
          </w:r>
          <w:r w:rsidR="00883D03">
            <w:rPr>
              <w:noProof/>
            </w:rPr>
            <w:t>1</w:t>
          </w:r>
          <w:r w:rsidR="00466537">
            <w:rPr>
              <w:noProof/>
            </w:rPr>
            <w:fldChar w:fldCharType="end"/>
          </w:r>
        </w:p>
        <w:p w:rsidR="002F2688" w:rsidP="002F2688" w:rsidRDefault="002F2688" w14:paraId="641EE7D1" w14:textId="77777777">
          <w:pPr>
            <w:pStyle w:val="Header"/>
          </w:pPr>
        </w:p>
      </w:tc>
      <w:tc>
        <w:tcPr>
          <w:tcW w:w="5098" w:type="dxa"/>
        </w:tcPr>
        <w:sdt>
          <w:sdtPr>
            <w:alias w:val="#Nav: /Header/CompanyPicture"/>
            <w:tag w:val="#Nav: Standard_Sales_Order_Conf/1305"/>
            <w:id w:val="-283887918"/>
            <w:dataBinding w:prefixMappings="xmlns:ns0='urn:microsoft-dynamics-nav/reports/Standard_Sales_Order_Conf/1305/'" w:xpath="/ns0:NavWordReportXmlPart[1]/ns0:Header[1]/ns0:CompanyPicture[1]" w:storeItemID="{2DA5746E-6ABF-42A4-90FC-585FB18B9C76}"/>
            <w:picture/>
          </w:sdtPr>
          <w:sdtContent>
            <w:p w:rsidR="002F2688" w:rsidP="002F2688" w:rsidRDefault="002F2688" w14:paraId="10B03018" w14:textId="77777777">
              <w:pPr>
                <w:pStyle w:val="Header"/>
                <w:jc w:val="right"/>
              </w:pPr>
              <w:r>
                <w:rPr>
                  <w:noProof/>
                </w:rPr>
                <w:drawing>
                  <wp:inline distT="0" distB="0" distL="0" distR="0" wp14:anchorId="54B29744" wp14:editId="6261F74C">
                    <wp:extent cx="1080000" cy="1080000"/>
                    <wp:effectExtent l="0" t="0" r="6350" b="6350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tc>
    </w:tr>
  </w:tbl>
  <w:p w:rsidR="002F2688" w:rsidRDefault="002F2688" w14:paraId="5A18EFCF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789"/>
    <w:rsid w:val="00032E69"/>
    <w:rsid w:val="000357EB"/>
    <w:rsid w:val="00070EE8"/>
    <w:rsid w:val="00074151"/>
    <w:rsid w:val="000844A3"/>
    <w:rsid w:val="00093A30"/>
    <w:rsid w:val="000A2750"/>
    <w:rsid w:val="000A665A"/>
    <w:rsid w:val="000D3B0C"/>
    <w:rsid w:val="000D5A6D"/>
    <w:rsid w:val="000E071F"/>
    <w:rsid w:val="00103846"/>
    <w:rsid w:val="0011793B"/>
    <w:rsid w:val="00126D5A"/>
    <w:rsid w:val="00134A71"/>
    <w:rsid w:val="00151C73"/>
    <w:rsid w:val="00151E92"/>
    <w:rsid w:val="001621D9"/>
    <w:rsid w:val="001637BA"/>
    <w:rsid w:val="00181CB7"/>
    <w:rsid w:val="00187D45"/>
    <w:rsid w:val="001B793C"/>
    <w:rsid w:val="001D1CE2"/>
    <w:rsid w:val="001D5AC3"/>
    <w:rsid w:val="001D6807"/>
    <w:rsid w:val="0020108A"/>
    <w:rsid w:val="00212253"/>
    <w:rsid w:val="00235CA0"/>
    <w:rsid w:val="002411A3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E22C1"/>
    <w:rsid w:val="002E2A56"/>
    <w:rsid w:val="002F0999"/>
    <w:rsid w:val="002F2688"/>
    <w:rsid w:val="00337723"/>
    <w:rsid w:val="00355E20"/>
    <w:rsid w:val="003605F6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77E2"/>
    <w:rsid w:val="00466537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3913"/>
    <w:rsid w:val="00552846"/>
    <w:rsid w:val="00563DCD"/>
    <w:rsid w:val="005731CF"/>
    <w:rsid w:val="005840EB"/>
    <w:rsid w:val="00587157"/>
    <w:rsid w:val="00595F7F"/>
    <w:rsid w:val="005963DE"/>
    <w:rsid w:val="005A0994"/>
    <w:rsid w:val="005F2559"/>
    <w:rsid w:val="005F5EC9"/>
    <w:rsid w:val="005F6BCC"/>
    <w:rsid w:val="0060202A"/>
    <w:rsid w:val="00610A30"/>
    <w:rsid w:val="00612ABF"/>
    <w:rsid w:val="006245DA"/>
    <w:rsid w:val="0067225B"/>
    <w:rsid w:val="00675FB4"/>
    <w:rsid w:val="00676789"/>
    <w:rsid w:val="00677AD5"/>
    <w:rsid w:val="0068273F"/>
    <w:rsid w:val="00683CCE"/>
    <w:rsid w:val="00684EEB"/>
    <w:rsid w:val="006907F2"/>
    <w:rsid w:val="006A2A7B"/>
    <w:rsid w:val="006B0EC4"/>
    <w:rsid w:val="006B3F82"/>
    <w:rsid w:val="006C30D9"/>
    <w:rsid w:val="006C4581"/>
    <w:rsid w:val="006D0C35"/>
    <w:rsid w:val="006D4B90"/>
    <w:rsid w:val="006D64AE"/>
    <w:rsid w:val="006F2626"/>
    <w:rsid w:val="0071439C"/>
    <w:rsid w:val="00716E24"/>
    <w:rsid w:val="00731DE8"/>
    <w:rsid w:val="00741F6B"/>
    <w:rsid w:val="007537BA"/>
    <w:rsid w:val="00760FA8"/>
    <w:rsid w:val="00765190"/>
    <w:rsid w:val="00766078"/>
    <w:rsid w:val="00777271"/>
    <w:rsid w:val="007773B8"/>
    <w:rsid w:val="00777ADC"/>
    <w:rsid w:val="007930C4"/>
    <w:rsid w:val="00797305"/>
    <w:rsid w:val="007A0A2F"/>
    <w:rsid w:val="007B235B"/>
    <w:rsid w:val="007C7C82"/>
    <w:rsid w:val="007E323C"/>
    <w:rsid w:val="00802B5B"/>
    <w:rsid w:val="00815D27"/>
    <w:rsid w:val="00817EE6"/>
    <w:rsid w:val="00820262"/>
    <w:rsid w:val="00826088"/>
    <w:rsid w:val="008350A8"/>
    <w:rsid w:val="00836184"/>
    <w:rsid w:val="00844D12"/>
    <w:rsid w:val="00845DAF"/>
    <w:rsid w:val="00845E08"/>
    <w:rsid w:val="008533EF"/>
    <w:rsid w:val="00856BBF"/>
    <w:rsid w:val="008819DE"/>
    <w:rsid w:val="00883D03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6D04"/>
    <w:rsid w:val="00973E65"/>
    <w:rsid w:val="00982950"/>
    <w:rsid w:val="00991278"/>
    <w:rsid w:val="0099175E"/>
    <w:rsid w:val="009943A4"/>
    <w:rsid w:val="00997858"/>
    <w:rsid w:val="009B485A"/>
    <w:rsid w:val="009D3082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476F1"/>
    <w:rsid w:val="00A76F36"/>
    <w:rsid w:val="00A9010E"/>
    <w:rsid w:val="00A940EF"/>
    <w:rsid w:val="00A9726D"/>
    <w:rsid w:val="00AF1EDD"/>
    <w:rsid w:val="00AF4452"/>
    <w:rsid w:val="00B01DA6"/>
    <w:rsid w:val="00B22FDE"/>
    <w:rsid w:val="00B32D4B"/>
    <w:rsid w:val="00B402B9"/>
    <w:rsid w:val="00B437D5"/>
    <w:rsid w:val="00B479C1"/>
    <w:rsid w:val="00B57659"/>
    <w:rsid w:val="00B60D54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7206"/>
    <w:rsid w:val="00CA6394"/>
    <w:rsid w:val="00CB70AD"/>
    <w:rsid w:val="00CD0451"/>
    <w:rsid w:val="00CD1B92"/>
    <w:rsid w:val="00CF4F6E"/>
    <w:rsid w:val="00D21D63"/>
    <w:rsid w:val="00D235D0"/>
    <w:rsid w:val="00D41DC8"/>
    <w:rsid w:val="00D47145"/>
    <w:rsid w:val="00D53B6F"/>
    <w:rsid w:val="00D54A61"/>
    <w:rsid w:val="00D6006D"/>
    <w:rsid w:val="00D72A07"/>
    <w:rsid w:val="00D72E02"/>
    <w:rsid w:val="00D75AAF"/>
    <w:rsid w:val="00DA0F11"/>
    <w:rsid w:val="00DA580A"/>
    <w:rsid w:val="00DB4B5B"/>
    <w:rsid w:val="00DF30F1"/>
    <w:rsid w:val="00E111C4"/>
    <w:rsid w:val="00E22B7E"/>
    <w:rsid w:val="00E33456"/>
    <w:rsid w:val="00E40C63"/>
    <w:rsid w:val="00E41182"/>
    <w:rsid w:val="00E4361D"/>
    <w:rsid w:val="00E54F17"/>
    <w:rsid w:val="00E65451"/>
    <w:rsid w:val="00E67097"/>
    <w:rsid w:val="00E902EA"/>
    <w:rsid w:val="00E96A2B"/>
    <w:rsid w:val="00EA246E"/>
    <w:rsid w:val="00EA27AA"/>
    <w:rsid w:val="00EB3EDD"/>
    <w:rsid w:val="00EB5B19"/>
    <w:rsid w:val="00EC1995"/>
    <w:rsid w:val="00EC4C86"/>
    <w:rsid w:val="00ED0377"/>
    <w:rsid w:val="00EE2CA3"/>
    <w:rsid w:val="00EE53F7"/>
    <w:rsid w:val="00F101FB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0E6E1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AC3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ListTable6Colorful-Accent5">
    <w:name w:val="List Table 6 Colorful Accent 5"/>
    <w:basedOn w:val="TableNormal"/>
    <w:uiPriority w:val="51"/>
    <w:rsid w:val="008350A8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75F7F8197954E4BB25340D33CAE31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89FD2-EF73-435A-81F9-C01A6C8B67AA}"/>
      </w:docPartPr>
      <w:docPartBody>
        <w:p w:rsidR="00E45027" w:rsidRDefault="00D05ADC" w:rsidP="00D05ADC">
          <w:pPr>
            <w:pStyle w:val="E75F7F8197954E4BB25340D33CAE312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DBEE593B9F444AAA7B4193A66311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75CC10-04DE-44A9-BC6E-449A72A86C52}"/>
      </w:docPartPr>
      <w:docPartBody>
        <w:p w:rsidR="00E45027" w:rsidRDefault="00D05ADC" w:rsidP="00D05ADC">
          <w:pPr>
            <w:pStyle w:val="4DDBEE593B9F444AAA7B4193A663117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952A8435749047F587B8E98072B7D2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947F1E-C294-4891-8E98-29E98F409F27}"/>
      </w:docPartPr>
      <w:docPartBody>
        <w:p w:rsidR="00E45027" w:rsidRDefault="00D05ADC" w:rsidP="00D05ADC">
          <w:pPr>
            <w:pStyle w:val="952A8435749047F587B8E98072B7D24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BCB1EBB9CEC4883B484D289B5FB0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0F96E2-9E7A-43FE-AF08-D46630F7D596}"/>
      </w:docPartPr>
      <w:docPartBody>
        <w:p w:rsidR="00E45027" w:rsidRDefault="00D05ADC" w:rsidP="00D05ADC">
          <w:pPr>
            <w:pStyle w:val="4BCB1EBB9CEC4883B484D289B5FB061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AEE67F9895048F883A7F127DC2B5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C6522D-8EEC-4065-8463-2C2EDD18C761}"/>
      </w:docPartPr>
      <w:docPartBody>
        <w:p w:rsidR="00E45027" w:rsidRDefault="00D05ADC" w:rsidP="00D05ADC">
          <w:pPr>
            <w:pStyle w:val="0AEE67F9895048F883A7F127DC2B557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F80A2FDA08740968B6B5B32F2C049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0A75BE-1715-4A29-95AD-BB635F0607E8}"/>
      </w:docPartPr>
      <w:docPartBody>
        <w:p w:rsidR="00E45027" w:rsidRDefault="00D05ADC" w:rsidP="00D05ADC">
          <w:pPr>
            <w:pStyle w:val="9F80A2FDA08740968B6B5B32F2C049B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CF533CA8B6C4D908977A8365DE08A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34DB0-5943-46D2-B3D0-2B34BDD215ED}"/>
      </w:docPartPr>
      <w:docPartBody>
        <w:p w:rsidR="00E45027" w:rsidRDefault="00D05ADC" w:rsidP="00D05ADC">
          <w:pPr>
            <w:pStyle w:val="ECF533CA8B6C4D908977A8365DE08A9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28FA2BAB5D94A7AAD03E2C770C7AD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6B7D52-F31A-44B6-BB8E-1C81EB2DC9F8}"/>
      </w:docPartPr>
      <w:docPartBody>
        <w:p w:rsidR="00E45027" w:rsidRDefault="00D05ADC" w:rsidP="00D05ADC">
          <w:pPr>
            <w:pStyle w:val="328FA2BAB5D94A7AAD03E2C770C7ADE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93F331A4E424D6CBC378AA610D838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45F89B-C306-48DF-A201-4CF1A882790C}"/>
      </w:docPartPr>
      <w:docPartBody>
        <w:p w:rsidR="00E45027" w:rsidRDefault="00D05ADC" w:rsidP="00D05ADC">
          <w:pPr>
            <w:pStyle w:val="693F331A4E424D6CBC378AA610D838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B9E147DFCDF4E93888164658FE85B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4CB724-2AAB-461C-8A83-0410A6D0D331}"/>
      </w:docPartPr>
      <w:docPartBody>
        <w:p w:rsidR="00E45027" w:rsidRDefault="00D05ADC" w:rsidP="00D05ADC">
          <w:pPr>
            <w:pStyle w:val="8B9E147DFCDF4E93888164658FE85B2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A0FDE7C4422471EA6E4071CC2DCC3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11A7D9-7C86-4443-8D7E-F652083C6A1F}"/>
      </w:docPartPr>
      <w:docPartBody>
        <w:p w:rsidR="00E45027" w:rsidRDefault="00D05ADC" w:rsidP="00D05ADC">
          <w:pPr>
            <w:pStyle w:val="5A0FDE7C4422471EA6E4071CC2DCC3D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E1FBECECCA947E9B88801BF3D0D34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AB2B0B-6FB9-4844-897B-65E2DC8D04EB}"/>
      </w:docPartPr>
      <w:docPartBody>
        <w:p w:rsidR="00E45027" w:rsidRDefault="00D05ADC" w:rsidP="00D05ADC">
          <w:pPr>
            <w:pStyle w:val="1E1FBECECCA947E9B88801BF3D0D34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14919D5FB7D46A6A4A010D767BB1C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D6295A-73F3-46DC-812E-861BABCB9DE6}"/>
      </w:docPartPr>
      <w:docPartBody>
        <w:p w:rsidR="00E45027" w:rsidRDefault="00D05ADC" w:rsidP="00D05ADC">
          <w:pPr>
            <w:pStyle w:val="614919D5FB7D46A6A4A010D767BB1C2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33B833E2C242138C57941B24FF6B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D44B0-8D93-4683-BA9A-78784F92BAE6}"/>
      </w:docPartPr>
      <w:docPartBody>
        <w:p w:rsidR="00E45027" w:rsidRDefault="00D05ADC" w:rsidP="00D05ADC">
          <w:pPr>
            <w:pStyle w:val="3833B833E2C242138C57941B24FF6BA0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3D73989DD164C689F0D7224BE75F7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396599-C79C-4054-8082-41EDBE5BEFB1}"/>
      </w:docPartPr>
      <w:docPartBody>
        <w:p w:rsidR="00E45027" w:rsidRDefault="00D05ADC" w:rsidP="00D05ADC">
          <w:pPr>
            <w:pStyle w:val="C3D73989DD164C689F0D7224BE75F76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E5A55E8FD6C4C2EAA071BB20F8CB5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57027D-A33F-467D-8B70-CA3E28782D01}"/>
      </w:docPartPr>
      <w:docPartBody>
        <w:p w:rsidR="00E45027" w:rsidRDefault="00D05ADC" w:rsidP="00D05ADC">
          <w:pPr>
            <w:pStyle w:val="7E5A55E8FD6C4C2EAA071BB20F8CB58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8F8E9AA8004552A7964C7EF853EA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71B0B-1907-4837-8D8D-BEAEB477274B}"/>
      </w:docPartPr>
      <w:docPartBody>
        <w:p w:rsidR="00E45027" w:rsidRDefault="00D05ADC" w:rsidP="00D05ADC">
          <w:pPr>
            <w:pStyle w:val="388F8E9AA8004552A7964C7EF853EA7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DC4790520AE4691AFD76A21A56E3E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CD5F82-C649-4FD3-B323-F615866F230D}"/>
      </w:docPartPr>
      <w:docPartBody>
        <w:p w:rsidR="00E45027" w:rsidRDefault="00D05ADC" w:rsidP="00D05ADC">
          <w:pPr>
            <w:pStyle w:val="9DC4790520AE4691AFD76A21A56E3EB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B48B9AAECB4FF58D5F38163AFB16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31A639-CBD8-4822-803C-E400011E9694}"/>
      </w:docPartPr>
      <w:docPartBody>
        <w:p w:rsidR="00E45027" w:rsidRDefault="00D05ADC" w:rsidP="00D05ADC">
          <w:pPr>
            <w:pStyle w:val="4DB48B9AAECB4FF58D5F38163AFB160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AD4D4533A864AE8AFD86BB8D9951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B115BC-F7DB-4CB1-A97B-6F889E0806C9}"/>
      </w:docPartPr>
      <w:docPartBody>
        <w:p w:rsidR="00E45027" w:rsidRDefault="00D05ADC" w:rsidP="00D05ADC">
          <w:pPr>
            <w:pStyle w:val="2AD4D4533A864AE8AFD86BB8D99511F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11F68D8E4614479966202C86AC1CD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E1397B-7BD2-4EEB-A45E-46EE5C7BC97E}"/>
      </w:docPartPr>
      <w:docPartBody>
        <w:p w:rsidR="00E45027" w:rsidRDefault="00D05ADC" w:rsidP="00D05ADC">
          <w:pPr>
            <w:pStyle w:val="711F68D8E4614479966202C86AC1CD8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87707988F3745ABACA01FE4E40A00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765B3A-2AAA-4784-BEBC-95CC18241357}"/>
      </w:docPartPr>
      <w:docPartBody>
        <w:p w:rsidR="00E45027" w:rsidRDefault="00D05ADC" w:rsidP="00D05ADC">
          <w:pPr>
            <w:pStyle w:val="087707988F3745ABACA01FE4E40A007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2EFD588785843B0B2A5770E7AE638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A9E9B4-0C46-4916-97E4-00D8752D0D2F}"/>
      </w:docPartPr>
      <w:docPartBody>
        <w:p w:rsidR="00E45027" w:rsidRDefault="00D05ADC" w:rsidP="00D05ADC">
          <w:pPr>
            <w:pStyle w:val="82EFD588785843B0B2A5770E7AE6381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A5FB52404BC4ADFB76132B8410880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1C78EF-4D50-40C4-872C-AEFDF01A990C}"/>
      </w:docPartPr>
      <w:docPartBody>
        <w:p w:rsidR="00E45027" w:rsidRDefault="00D05ADC" w:rsidP="00D05ADC">
          <w:pPr>
            <w:pStyle w:val="6A5FB52404BC4ADFB76132B84108800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01B6C8C6FDB44DA9801D080063548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9F6B81-6586-4E1F-8EAB-0739BDBB3590}"/>
      </w:docPartPr>
      <w:docPartBody>
        <w:p w:rsidR="00281485" w:rsidRDefault="00E45027" w:rsidP="00E45027">
          <w:pPr>
            <w:pStyle w:val="601B6C8C6FDB44DA9801D080063548E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E107BCF07D745458FB35DEA5C1EF8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66DBC2-4DAD-4DC5-BB57-FC0899288B1C}"/>
      </w:docPartPr>
      <w:docPartBody>
        <w:p w:rsidR="00281485" w:rsidRDefault="00E45027" w:rsidP="00E45027">
          <w:pPr>
            <w:pStyle w:val="8E107BCF07D745458FB35DEA5C1EF86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54475ED40B140B5917D3CA65E7D29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B5AEA9-15BF-4F5A-A577-B53795B000C0}"/>
      </w:docPartPr>
      <w:docPartBody>
        <w:p w:rsidR="00281485" w:rsidRDefault="00E45027" w:rsidP="00E45027">
          <w:pPr>
            <w:pStyle w:val="F54475ED40B140B5917D3CA65E7D290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BD66AFA4CF4A91899986FCBB09C9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EC23FF-4DE4-49A6-8EE6-9D66C44847AB}"/>
      </w:docPartPr>
      <w:docPartBody>
        <w:p w:rsidR="00281485" w:rsidRDefault="00E45027" w:rsidP="00E45027">
          <w:pPr>
            <w:pStyle w:val="C6BD66AFA4CF4A91899986FCBB09C9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6B91E2832C64A4EB0282B0BA694E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967031-1A5E-4CE6-BEA8-914AC68C2DC0}"/>
      </w:docPartPr>
      <w:docPartBody>
        <w:p w:rsidR="00281485" w:rsidRDefault="00E45027" w:rsidP="00E45027">
          <w:pPr>
            <w:pStyle w:val="E6B91E2832C64A4EB0282B0BA694EA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01DE68E8A27481AA4D8416D80E0C2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D9F2A2-1B29-46F6-8537-71AD71F3FA9A}"/>
      </w:docPartPr>
      <w:docPartBody>
        <w:p w:rsidR="00281485" w:rsidRDefault="00E45027" w:rsidP="00E45027">
          <w:pPr>
            <w:pStyle w:val="501DE68E8A27481AA4D8416D80E0C2B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E9BBA4EBCE642F584071221E32548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23B844-4057-4BB7-BCC3-ED17A98094B5}"/>
      </w:docPartPr>
      <w:docPartBody>
        <w:p w:rsidR="00281485" w:rsidRDefault="00E45027" w:rsidP="00E45027">
          <w:pPr>
            <w:pStyle w:val="AE9BBA4EBCE642F584071221E325482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DA12B4DCE34F94B3820BAAFC625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E47F95-979E-4F60-A2B7-BF3E27EDF0CA}"/>
      </w:docPartPr>
      <w:docPartBody>
        <w:p w:rsidR="00281485" w:rsidRDefault="00E45027" w:rsidP="00E45027">
          <w:pPr>
            <w:pStyle w:val="FFDA12B4DCE34F94B3820BAAFC62573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822B86F7474C909C88489EB6BD9E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1F2DBC-72F1-47A2-A43F-271EADD0EB7E}"/>
      </w:docPartPr>
      <w:docPartBody>
        <w:p w:rsidR="00281485" w:rsidRDefault="00E45027" w:rsidP="00E45027">
          <w:pPr>
            <w:pStyle w:val="EF822B86F7474C909C88489EB6BD9EB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66C16E8914945E380BFDEE46053DF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0043CE-F262-406A-9127-7414559C7819}"/>
      </w:docPartPr>
      <w:docPartBody>
        <w:p w:rsidR="00281485" w:rsidRDefault="00E45027" w:rsidP="00E45027">
          <w:pPr>
            <w:pStyle w:val="866C16E8914945E380BFDEE46053DFF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C9A73E161EE410CA673109F52667D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06801-A7C5-4725-A4C8-CFA6C41BAB32}"/>
      </w:docPartPr>
      <w:docPartBody>
        <w:p w:rsidR="00281485" w:rsidRDefault="00E45027" w:rsidP="00E45027">
          <w:pPr>
            <w:pStyle w:val="0C9A73E161EE410CA673109F52667D8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DBA637FBEDA417985C3D1F3F77F0A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B10021-695F-4FA9-BEE0-6228974D5C64}"/>
      </w:docPartPr>
      <w:docPartBody>
        <w:p w:rsidR="00281485" w:rsidRDefault="00E45027" w:rsidP="00E45027">
          <w:pPr>
            <w:pStyle w:val="3DBA637FBEDA417985C3D1F3F77F0AD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83C77159FA44EB480FD3380B055BA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81490C-CA06-4D4A-B3E2-E3100421C63F}"/>
      </w:docPartPr>
      <w:docPartBody>
        <w:p w:rsidR="00281485" w:rsidRDefault="00E45027" w:rsidP="00E45027">
          <w:pPr>
            <w:pStyle w:val="483C77159FA44EB480FD3380B055BA9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C9B735C7AD94CE1A15440DEF9F98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253921-B934-408F-BC82-2E52235FBDD1}"/>
      </w:docPartPr>
      <w:docPartBody>
        <w:p w:rsidR="00281485" w:rsidRDefault="00E45027" w:rsidP="00E45027">
          <w:pPr>
            <w:pStyle w:val="DC9B735C7AD94CE1A15440DEF9F983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96654DFCFE94D97AC43C81A3F9AD7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A7B810-C393-4A3A-B7A6-01937456A927}"/>
      </w:docPartPr>
      <w:docPartBody>
        <w:p w:rsidR="00281485" w:rsidRDefault="00E45027" w:rsidP="00E45027">
          <w:pPr>
            <w:pStyle w:val="D96654DFCFE94D97AC43C81A3F9AD72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F7147E7BE7446119FD219DCB45367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BFB3D3-2893-4747-8047-51AD246B96E6}"/>
      </w:docPartPr>
      <w:docPartBody>
        <w:p w:rsidR="00281485" w:rsidRDefault="00E45027" w:rsidP="00E45027">
          <w:pPr>
            <w:pStyle w:val="3F7147E7BE7446119FD219DCB453672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B5E2B847CFD4864B2988CC463AF0F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A69703-057A-41BE-ABB9-9C7A3A109E68}"/>
      </w:docPartPr>
      <w:docPartBody>
        <w:p w:rsidR="00D72C86" w:rsidRDefault="00281485" w:rsidP="00281485">
          <w:pPr>
            <w:pStyle w:val="CB5E2B847CFD4864B2988CC463AF0FC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3DBC2F63F24425B868BA526E92D06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46024-61EA-49B6-956F-90BC3AA3D842}"/>
      </w:docPartPr>
      <w:docPartBody>
        <w:p w:rsidR="00D72C86" w:rsidRDefault="00281485" w:rsidP="00281485">
          <w:pPr>
            <w:pStyle w:val="43DBC2F63F24425B868BA526E92D069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4DF878670043C0A4AACF1443635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9BB84-2B36-4410-BB36-8E407AE1A096}"/>
      </w:docPartPr>
      <w:docPartBody>
        <w:p w:rsidR="00D72C86" w:rsidRDefault="00281485" w:rsidP="00281485">
          <w:pPr>
            <w:pStyle w:val="BB4DF878670043C0A4AACF14436353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21DDE5DD88C4DC3B849C515FE2657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DB1F67-D3C4-40BC-85F1-BD4B215F0B9F}"/>
      </w:docPartPr>
      <w:docPartBody>
        <w:p w:rsidR="006B4C0D" w:rsidRDefault="00D72C86" w:rsidP="00D72C86">
          <w:pPr>
            <w:pStyle w:val="821DDE5DD88C4DC3B849C515FE2657D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639E321D0644223A91C20E0B762C6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D67D22-B014-435D-A802-AA75697BF212}"/>
      </w:docPartPr>
      <w:docPartBody>
        <w:p w:rsidR="006B4C0D" w:rsidRDefault="00D72C86" w:rsidP="00D72C86">
          <w:pPr>
            <w:pStyle w:val="D639E321D0644223A91C20E0B762C61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2E219A-17D9-42E6-8D94-7E1E3D1B9DC8}"/>
      </w:docPartPr>
      <w:docPartBody>
        <w:p w:rsidR="00B84D80" w:rsidRDefault="006B4C0D"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61977B96F8142538D1AB4A17207B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2B1B1C-9A40-4688-A331-2A2FDFE9ECE4}"/>
      </w:docPartPr>
      <w:docPartBody>
        <w:p w:rsidR="002F139C" w:rsidRDefault="006D7424" w:rsidP="006D7424">
          <w:pPr>
            <w:pStyle w:val="A61977B96F8142538D1AB4A17207B026"/>
          </w:pPr>
          <w:r w:rsidRPr="00B31C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798857-5288-4EB0-AB9A-768F50DE1F10}"/>
      </w:docPartPr>
      <w:docPartBody>
        <w:p w:rsidR="002F139C" w:rsidRDefault="006D7424">
          <w:r w:rsidRPr="00462ED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ADC"/>
    <w:rsid w:val="001D7977"/>
    <w:rsid w:val="00281485"/>
    <w:rsid w:val="002F139C"/>
    <w:rsid w:val="0051491F"/>
    <w:rsid w:val="005C4D9B"/>
    <w:rsid w:val="006B4C0D"/>
    <w:rsid w:val="006D7424"/>
    <w:rsid w:val="0085216E"/>
    <w:rsid w:val="008D456B"/>
    <w:rsid w:val="009077E4"/>
    <w:rsid w:val="00930259"/>
    <w:rsid w:val="009645F4"/>
    <w:rsid w:val="00A04450"/>
    <w:rsid w:val="00A97C90"/>
    <w:rsid w:val="00AE0DFF"/>
    <w:rsid w:val="00B45A5A"/>
    <w:rsid w:val="00B56AF6"/>
    <w:rsid w:val="00B84D80"/>
    <w:rsid w:val="00CA47F2"/>
    <w:rsid w:val="00D05ADC"/>
    <w:rsid w:val="00D72C86"/>
    <w:rsid w:val="00E45027"/>
    <w:rsid w:val="00E75C1C"/>
    <w:rsid w:val="00F05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D7424"/>
    <w:rPr>
      <w:color w:val="808080"/>
    </w:rPr>
  </w:style>
  <w:style w:type="paragraph" w:customStyle="1" w:styleId="4DEC134EE68E46C1B4C5B9BCACB68F85">
    <w:name w:val="4DEC134EE68E46C1B4C5B9BCACB68F85"/>
    <w:rsid w:val="00D05ADC"/>
  </w:style>
  <w:style w:type="paragraph" w:customStyle="1" w:styleId="A578C2DFC0E04969B66B9B6FF2EFD99E">
    <w:name w:val="A578C2DFC0E04969B66B9B6FF2EFD99E"/>
    <w:rsid w:val="00D05ADC"/>
  </w:style>
  <w:style w:type="paragraph" w:customStyle="1" w:styleId="50977F581B13431E9EE384B09586DB80">
    <w:name w:val="50977F581B13431E9EE384B09586DB80"/>
    <w:rsid w:val="00D05ADC"/>
  </w:style>
  <w:style w:type="paragraph" w:customStyle="1" w:styleId="920691A00BFA46CA9EA3314B43F5AEE1">
    <w:name w:val="920691A00BFA46CA9EA3314B43F5AEE1"/>
    <w:rsid w:val="00D05ADC"/>
  </w:style>
  <w:style w:type="paragraph" w:customStyle="1" w:styleId="D9BE6E13B5444CB599C0256E0F6875E7">
    <w:name w:val="D9BE6E13B5444CB599C0256E0F6875E7"/>
    <w:rsid w:val="00D05ADC"/>
  </w:style>
  <w:style w:type="paragraph" w:customStyle="1" w:styleId="40FF2C39256148E49A0D42FCBB5D7AF9">
    <w:name w:val="40FF2C39256148E49A0D42FCBB5D7AF9"/>
    <w:rsid w:val="00D05ADC"/>
  </w:style>
  <w:style w:type="paragraph" w:customStyle="1" w:styleId="D40C7FF5403748F797E92E9E483A5449">
    <w:name w:val="D40C7FF5403748F797E92E9E483A5449"/>
    <w:rsid w:val="00D05ADC"/>
  </w:style>
  <w:style w:type="paragraph" w:customStyle="1" w:styleId="F797B36F1AF6460C81CCBC513942295D">
    <w:name w:val="F797B36F1AF6460C81CCBC513942295D"/>
    <w:rsid w:val="00D05ADC"/>
  </w:style>
  <w:style w:type="paragraph" w:customStyle="1" w:styleId="9658E6CE7EB942A6911C5E9C71E209C6">
    <w:name w:val="9658E6CE7EB942A6911C5E9C71E209C6"/>
    <w:rsid w:val="00D05ADC"/>
  </w:style>
  <w:style w:type="paragraph" w:customStyle="1" w:styleId="F6E220B0FCC54D6D93072AEC4E207731">
    <w:name w:val="F6E220B0FCC54D6D93072AEC4E207731"/>
    <w:rsid w:val="00D05ADC"/>
  </w:style>
  <w:style w:type="paragraph" w:customStyle="1" w:styleId="E75F7F8197954E4BB25340D33CAE312B">
    <w:name w:val="E75F7F8197954E4BB25340D33CAE312B"/>
    <w:rsid w:val="00D05ADC"/>
  </w:style>
  <w:style w:type="paragraph" w:customStyle="1" w:styleId="4DDBEE593B9F444AAA7B4193A6631176">
    <w:name w:val="4DDBEE593B9F444AAA7B4193A6631176"/>
    <w:rsid w:val="00D05ADC"/>
  </w:style>
  <w:style w:type="paragraph" w:customStyle="1" w:styleId="952A8435749047F587B8E98072B7D243">
    <w:name w:val="952A8435749047F587B8E98072B7D243"/>
    <w:rsid w:val="00D05ADC"/>
  </w:style>
  <w:style w:type="paragraph" w:customStyle="1" w:styleId="4BCB1EBB9CEC4883B484D289B5FB061D">
    <w:name w:val="4BCB1EBB9CEC4883B484D289B5FB061D"/>
    <w:rsid w:val="00D05ADC"/>
  </w:style>
  <w:style w:type="paragraph" w:customStyle="1" w:styleId="0AEE67F9895048F883A7F127DC2B5575">
    <w:name w:val="0AEE67F9895048F883A7F127DC2B5575"/>
    <w:rsid w:val="00D05ADC"/>
  </w:style>
  <w:style w:type="paragraph" w:customStyle="1" w:styleId="9F80A2FDA08740968B6B5B32F2C049B8">
    <w:name w:val="9F80A2FDA08740968B6B5B32F2C049B8"/>
    <w:rsid w:val="00D05ADC"/>
  </w:style>
  <w:style w:type="paragraph" w:customStyle="1" w:styleId="ECF533CA8B6C4D908977A8365DE08A95">
    <w:name w:val="ECF533CA8B6C4D908977A8365DE08A95"/>
    <w:rsid w:val="00D05ADC"/>
  </w:style>
  <w:style w:type="paragraph" w:customStyle="1" w:styleId="BFAB112D89834578928F4DAE2890984D">
    <w:name w:val="BFAB112D89834578928F4DAE2890984D"/>
    <w:rsid w:val="00D05ADC"/>
  </w:style>
  <w:style w:type="paragraph" w:customStyle="1" w:styleId="328FA2BAB5D94A7AAD03E2C770C7ADE7">
    <w:name w:val="328FA2BAB5D94A7AAD03E2C770C7ADE7"/>
    <w:rsid w:val="00D05ADC"/>
  </w:style>
  <w:style w:type="paragraph" w:customStyle="1" w:styleId="693F331A4E424D6CBC378AA610D8384A">
    <w:name w:val="693F331A4E424D6CBC378AA610D8384A"/>
    <w:rsid w:val="00D05ADC"/>
  </w:style>
  <w:style w:type="paragraph" w:customStyle="1" w:styleId="8B9E147DFCDF4E93888164658FE85B29">
    <w:name w:val="8B9E147DFCDF4E93888164658FE85B29"/>
    <w:rsid w:val="00D05ADC"/>
  </w:style>
  <w:style w:type="paragraph" w:customStyle="1" w:styleId="5A0FDE7C4422471EA6E4071CC2DCC3DE">
    <w:name w:val="5A0FDE7C4422471EA6E4071CC2DCC3DE"/>
    <w:rsid w:val="00D05ADC"/>
  </w:style>
  <w:style w:type="paragraph" w:customStyle="1" w:styleId="1E1FBECECCA947E9B88801BF3D0D34A0">
    <w:name w:val="1E1FBECECCA947E9B88801BF3D0D34A0"/>
    <w:rsid w:val="00D05ADC"/>
  </w:style>
  <w:style w:type="paragraph" w:customStyle="1" w:styleId="80FE3EC1266F48248241B14BF681AEC9">
    <w:name w:val="80FE3EC1266F48248241B14BF681AEC9"/>
    <w:rsid w:val="00D05ADC"/>
  </w:style>
  <w:style w:type="paragraph" w:customStyle="1" w:styleId="6D7E234011CE4BC6972EF75AA033B9C5">
    <w:name w:val="6D7E234011CE4BC6972EF75AA033B9C5"/>
    <w:rsid w:val="00D05ADC"/>
  </w:style>
  <w:style w:type="paragraph" w:customStyle="1" w:styleId="7DEDFDE2AC47430E8B887815972BB19A">
    <w:name w:val="7DEDFDE2AC47430E8B887815972BB19A"/>
    <w:rsid w:val="00D05ADC"/>
  </w:style>
  <w:style w:type="paragraph" w:customStyle="1" w:styleId="25863D929E76432CBA790EB686500C91">
    <w:name w:val="25863D929E76432CBA790EB686500C91"/>
    <w:rsid w:val="00D05ADC"/>
  </w:style>
  <w:style w:type="paragraph" w:customStyle="1" w:styleId="249BF4F3242845B1B1BC59283CC196AF">
    <w:name w:val="249BF4F3242845B1B1BC59283CC196AF"/>
    <w:rsid w:val="00D05ADC"/>
  </w:style>
  <w:style w:type="paragraph" w:customStyle="1" w:styleId="C5D255C67897424598022960B3DEF60C">
    <w:name w:val="C5D255C67897424598022960B3DEF60C"/>
    <w:rsid w:val="00D05ADC"/>
  </w:style>
  <w:style w:type="paragraph" w:customStyle="1" w:styleId="BD7D3B664A6A4569A0066FEF8B9EC832">
    <w:name w:val="BD7D3B664A6A4569A0066FEF8B9EC832"/>
    <w:rsid w:val="00D05ADC"/>
  </w:style>
  <w:style w:type="paragraph" w:customStyle="1" w:styleId="A104D55D120A410AB546C019B41467AF">
    <w:name w:val="A104D55D120A410AB546C019B41467AF"/>
    <w:rsid w:val="00D05ADC"/>
  </w:style>
  <w:style w:type="paragraph" w:customStyle="1" w:styleId="5FC427F50F77447ABA85480AC0B1580A">
    <w:name w:val="5FC427F50F77447ABA85480AC0B1580A"/>
    <w:rsid w:val="00D05ADC"/>
  </w:style>
  <w:style w:type="paragraph" w:customStyle="1" w:styleId="A68703291B294166906D1CE5F6772217">
    <w:name w:val="A68703291B294166906D1CE5F6772217"/>
    <w:rsid w:val="00D05ADC"/>
  </w:style>
  <w:style w:type="paragraph" w:customStyle="1" w:styleId="614919D5FB7D46A6A4A010D767BB1C28">
    <w:name w:val="614919D5FB7D46A6A4A010D767BB1C28"/>
    <w:rsid w:val="00D05ADC"/>
  </w:style>
  <w:style w:type="paragraph" w:customStyle="1" w:styleId="3833B833E2C242138C57941B24FF6BA0">
    <w:name w:val="3833B833E2C242138C57941B24FF6BA0"/>
    <w:rsid w:val="00D05ADC"/>
  </w:style>
  <w:style w:type="paragraph" w:customStyle="1" w:styleId="C3D73989DD164C689F0D7224BE75F769">
    <w:name w:val="C3D73989DD164C689F0D7224BE75F769"/>
    <w:rsid w:val="00D05ADC"/>
  </w:style>
  <w:style w:type="paragraph" w:customStyle="1" w:styleId="7E5A55E8FD6C4C2EAA071BB20F8CB583">
    <w:name w:val="7E5A55E8FD6C4C2EAA071BB20F8CB583"/>
    <w:rsid w:val="00D05ADC"/>
  </w:style>
  <w:style w:type="paragraph" w:customStyle="1" w:styleId="388F8E9AA8004552A7964C7EF853EA73">
    <w:name w:val="388F8E9AA8004552A7964C7EF853EA73"/>
    <w:rsid w:val="00D05ADC"/>
  </w:style>
  <w:style w:type="paragraph" w:customStyle="1" w:styleId="9DC4790520AE4691AFD76A21A56E3EBF">
    <w:name w:val="9DC4790520AE4691AFD76A21A56E3EBF"/>
    <w:rsid w:val="00D05ADC"/>
  </w:style>
  <w:style w:type="paragraph" w:customStyle="1" w:styleId="4DB48B9AAECB4FF58D5F38163AFB1608">
    <w:name w:val="4DB48B9AAECB4FF58D5F38163AFB1608"/>
    <w:rsid w:val="00D05ADC"/>
  </w:style>
  <w:style w:type="paragraph" w:customStyle="1" w:styleId="2AD4D4533A864AE8AFD86BB8D99511F2">
    <w:name w:val="2AD4D4533A864AE8AFD86BB8D99511F2"/>
    <w:rsid w:val="00D05ADC"/>
  </w:style>
  <w:style w:type="paragraph" w:customStyle="1" w:styleId="711F68D8E4614479966202C86AC1CD81">
    <w:name w:val="711F68D8E4614479966202C86AC1CD81"/>
    <w:rsid w:val="00D05ADC"/>
  </w:style>
  <w:style w:type="paragraph" w:customStyle="1" w:styleId="087707988F3745ABACA01FE4E40A007E">
    <w:name w:val="087707988F3745ABACA01FE4E40A007E"/>
    <w:rsid w:val="00D05ADC"/>
  </w:style>
  <w:style w:type="paragraph" w:customStyle="1" w:styleId="82EFD588785843B0B2A5770E7AE63814">
    <w:name w:val="82EFD588785843B0B2A5770E7AE63814"/>
    <w:rsid w:val="00D05ADC"/>
  </w:style>
  <w:style w:type="paragraph" w:customStyle="1" w:styleId="6A5FB52404BC4ADFB76132B84108800B">
    <w:name w:val="6A5FB52404BC4ADFB76132B84108800B"/>
    <w:rsid w:val="00D05ADC"/>
  </w:style>
  <w:style w:type="paragraph" w:customStyle="1" w:styleId="7AF142B0D1944EB79B4009F2F2E1509E">
    <w:name w:val="7AF142B0D1944EB79B4009F2F2E1509E"/>
    <w:rsid w:val="00E45027"/>
  </w:style>
  <w:style w:type="paragraph" w:customStyle="1" w:styleId="DCEB2B1BFAC243248C1C25EA5C9C52C8">
    <w:name w:val="DCEB2B1BFAC243248C1C25EA5C9C52C8"/>
    <w:rsid w:val="00E45027"/>
  </w:style>
  <w:style w:type="paragraph" w:customStyle="1" w:styleId="ECC67515B6914439BEB70ADFE28B3F93">
    <w:name w:val="ECC67515B6914439BEB70ADFE28B3F93"/>
    <w:rsid w:val="00E45027"/>
  </w:style>
  <w:style w:type="paragraph" w:customStyle="1" w:styleId="41C9982677BC4C189DFE7A83FADA53CB">
    <w:name w:val="41C9982677BC4C189DFE7A83FADA53CB"/>
    <w:rsid w:val="00E45027"/>
  </w:style>
  <w:style w:type="paragraph" w:customStyle="1" w:styleId="925896F1A6EF4422959A0E7A47175D1B">
    <w:name w:val="925896F1A6EF4422959A0E7A47175D1B"/>
    <w:rsid w:val="00E45027"/>
  </w:style>
  <w:style w:type="paragraph" w:customStyle="1" w:styleId="F81C9674A86C4A349B8ADDB18FFEB431">
    <w:name w:val="F81C9674A86C4A349B8ADDB18FFEB431"/>
    <w:rsid w:val="00E45027"/>
  </w:style>
  <w:style w:type="paragraph" w:customStyle="1" w:styleId="07C2B66ACCFB493FB47B765AF42AC8D2">
    <w:name w:val="07C2B66ACCFB493FB47B765AF42AC8D2"/>
    <w:rsid w:val="00E45027"/>
  </w:style>
  <w:style w:type="paragraph" w:customStyle="1" w:styleId="161E906960F6496190CA90DA514140AC">
    <w:name w:val="161E906960F6496190CA90DA514140AC"/>
    <w:rsid w:val="00E45027"/>
  </w:style>
  <w:style w:type="paragraph" w:customStyle="1" w:styleId="5E7B65D6884B4435A9D630242A27B295">
    <w:name w:val="5E7B65D6884B4435A9D630242A27B295"/>
    <w:rsid w:val="00E45027"/>
  </w:style>
  <w:style w:type="paragraph" w:customStyle="1" w:styleId="745390135D7848F682D93342987BDC80">
    <w:name w:val="745390135D7848F682D93342987BDC80"/>
    <w:rsid w:val="00E45027"/>
  </w:style>
  <w:style w:type="paragraph" w:customStyle="1" w:styleId="C4D653AA239E49739BE1BCDA8DC51CEE">
    <w:name w:val="C4D653AA239E49739BE1BCDA8DC51CEE"/>
    <w:rsid w:val="00E45027"/>
  </w:style>
  <w:style w:type="paragraph" w:customStyle="1" w:styleId="F2996AC6F8944E9497BFD806B8199F2A">
    <w:name w:val="F2996AC6F8944E9497BFD806B8199F2A"/>
    <w:rsid w:val="00E45027"/>
  </w:style>
  <w:style w:type="paragraph" w:customStyle="1" w:styleId="B79FD9B61C524CB7BF8A80F6EF9D853B">
    <w:name w:val="B79FD9B61C524CB7BF8A80F6EF9D853B"/>
    <w:rsid w:val="00E45027"/>
  </w:style>
  <w:style w:type="paragraph" w:customStyle="1" w:styleId="44AA7DF4857B40E5B62566811518C740">
    <w:name w:val="44AA7DF4857B40E5B62566811518C740"/>
    <w:rsid w:val="00E45027"/>
  </w:style>
  <w:style w:type="paragraph" w:customStyle="1" w:styleId="5BD884D9716144C78B9D21FD4728C8DE">
    <w:name w:val="5BD884D9716144C78B9D21FD4728C8DE"/>
    <w:rsid w:val="00E45027"/>
  </w:style>
  <w:style w:type="paragraph" w:customStyle="1" w:styleId="4065494570F246BCABF97BD23108054A">
    <w:name w:val="4065494570F246BCABF97BD23108054A"/>
    <w:rsid w:val="00E45027"/>
  </w:style>
  <w:style w:type="paragraph" w:customStyle="1" w:styleId="C57F5D35ECE3481B80DBE25C600399E1">
    <w:name w:val="C57F5D35ECE3481B80DBE25C600399E1"/>
    <w:rsid w:val="00E45027"/>
  </w:style>
  <w:style w:type="paragraph" w:customStyle="1" w:styleId="8FCBB01DD85E4CB2B5513A9EBF73AF70">
    <w:name w:val="8FCBB01DD85E4CB2B5513A9EBF73AF70"/>
    <w:rsid w:val="00E45027"/>
  </w:style>
  <w:style w:type="paragraph" w:customStyle="1" w:styleId="8359B4F203F6400DA80120C3CEC97B8B">
    <w:name w:val="8359B4F203F6400DA80120C3CEC97B8B"/>
    <w:rsid w:val="00E45027"/>
  </w:style>
  <w:style w:type="paragraph" w:customStyle="1" w:styleId="28505AF7E5814983891A557880275574">
    <w:name w:val="28505AF7E5814983891A557880275574"/>
    <w:rsid w:val="00E45027"/>
  </w:style>
  <w:style w:type="paragraph" w:customStyle="1" w:styleId="D05B77BAFD3C4806BE28E0AD09EC1E8C">
    <w:name w:val="D05B77BAFD3C4806BE28E0AD09EC1E8C"/>
    <w:rsid w:val="00E45027"/>
  </w:style>
  <w:style w:type="paragraph" w:customStyle="1" w:styleId="9A27D4E28D554D028A6E315599228095">
    <w:name w:val="9A27D4E28D554D028A6E315599228095"/>
    <w:rsid w:val="00E45027"/>
  </w:style>
  <w:style w:type="paragraph" w:customStyle="1" w:styleId="6987EBC7C5BE491A9223F181243EFBAB">
    <w:name w:val="6987EBC7C5BE491A9223F181243EFBAB"/>
    <w:rsid w:val="00E45027"/>
  </w:style>
  <w:style w:type="paragraph" w:customStyle="1" w:styleId="601B6C8C6FDB44DA9801D080063548E3">
    <w:name w:val="601B6C8C6FDB44DA9801D080063548E3"/>
    <w:rsid w:val="00E45027"/>
  </w:style>
  <w:style w:type="paragraph" w:customStyle="1" w:styleId="8E107BCF07D745458FB35DEA5C1EF868">
    <w:name w:val="8E107BCF07D745458FB35DEA5C1EF868"/>
    <w:rsid w:val="00E45027"/>
  </w:style>
  <w:style w:type="paragraph" w:customStyle="1" w:styleId="F54475ED40B140B5917D3CA65E7D2903">
    <w:name w:val="F54475ED40B140B5917D3CA65E7D2903"/>
    <w:rsid w:val="00E45027"/>
  </w:style>
  <w:style w:type="paragraph" w:customStyle="1" w:styleId="BDF1D3F92A5C4A8C935B394E0C4C738C">
    <w:name w:val="BDF1D3F92A5C4A8C935B394E0C4C738C"/>
    <w:rsid w:val="00E45027"/>
  </w:style>
  <w:style w:type="paragraph" w:customStyle="1" w:styleId="A7BACB4F32454C2E9F28368BFE3BD476">
    <w:name w:val="A7BACB4F32454C2E9F28368BFE3BD476"/>
    <w:rsid w:val="00E45027"/>
  </w:style>
  <w:style w:type="paragraph" w:customStyle="1" w:styleId="B68BEB85BCE4446BBD40526CE05E366A">
    <w:name w:val="B68BEB85BCE4446BBD40526CE05E366A"/>
    <w:rsid w:val="00E45027"/>
  </w:style>
  <w:style w:type="paragraph" w:customStyle="1" w:styleId="C594F51493014A2C8C3102973928A4E2">
    <w:name w:val="C594F51493014A2C8C3102973928A4E2"/>
    <w:rsid w:val="00E45027"/>
  </w:style>
  <w:style w:type="paragraph" w:customStyle="1" w:styleId="AEDFAE7973B54DA18E34A004BB90830E">
    <w:name w:val="AEDFAE7973B54DA18E34A004BB90830E"/>
    <w:rsid w:val="00E45027"/>
  </w:style>
  <w:style w:type="paragraph" w:customStyle="1" w:styleId="9287D603BEFE47049083B9A3B1234274">
    <w:name w:val="9287D603BEFE47049083B9A3B1234274"/>
    <w:rsid w:val="00E45027"/>
  </w:style>
  <w:style w:type="paragraph" w:customStyle="1" w:styleId="C6BD66AFA4CF4A91899986FCBB09C9B7">
    <w:name w:val="C6BD66AFA4CF4A91899986FCBB09C9B7"/>
    <w:rsid w:val="00E45027"/>
  </w:style>
  <w:style w:type="paragraph" w:customStyle="1" w:styleId="E6B91E2832C64A4EB0282B0BA694EA89">
    <w:name w:val="E6B91E2832C64A4EB0282B0BA694EA89"/>
    <w:rsid w:val="00E45027"/>
  </w:style>
  <w:style w:type="paragraph" w:customStyle="1" w:styleId="501DE68E8A27481AA4D8416D80E0C2B1">
    <w:name w:val="501DE68E8A27481AA4D8416D80E0C2B1"/>
    <w:rsid w:val="00E45027"/>
  </w:style>
  <w:style w:type="paragraph" w:customStyle="1" w:styleId="AE9BBA4EBCE642F584071221E3254828">
    <w:name w:val="AE9BBA4EBCE642F584071221E3254828"/>
    <w:rsid w:val="00E45027"/>
  </w:style>
  <w:style w:type="paragraph" w:customStyle="1" w:styleId="FFDA12B4DCE34F94B3820BAAFC62573B">
    <w:name w:val="FFDA12B4DCE34F94B3820BAAFC62573B"/>
    <w:rsid w:val="00E45027"/>
  </w:style>
  <w:style w:type="paragraph" w:customStyle="1" w:styleId="EF822B86F7474C909C88489EB6BD9EB5">
    <w:name w:val="EF822B86F7474C909C88489EB6BD9EB5"/>
    <w:rsid w:val="00E45027"/>
  </w:style>
  <w:style w:type="paragraph" w:customStyle="1" w:styleId="866C16E8914945E380BFDEE46053DFF8">
    <w:name w:val="866C16E8914945E380BFDEE46053DFF8"/>
    <w:rsid w:val="00E45027"/>
  </w:style>
  <w:style w:type="paragraph" w:customStyle="1" w:styleId="0C9A73E161EE410CA673109F52667D85">
    <w:name w:val="0C9A73E161EE410CA673109F52667D85"/>
    <w:rsid w:val="00E45027"/>
  </w:style>
  <w:style w:type="paragraph" w:customStyle="1" w:styleId="3DBA637FBEDA417985C3D1F3F77F0AD8">
    <w:name w:val="3DBA637FBEDA417985C3D1F3F77F0AD8"/>
    <w:rsid w:val="00E45027"/>
  </w:style>
  <w:style w:type="paragraph" w:customStyle="1" w:styleId="483C77159FA44EB480FD3380B055BA97">
    <w:name w:val="483C77159FA44EB480FD3380B055BA97"/>
    <w:rsid w:val="00E45027"/>
  </w:style>
  <w:style w:type="paragraph" w:customStyle="1" w:styleId="DC9B735C7AD94CE1A15440DEF9F98377">
    <w:name w:val="DC9B735C7AD94CE1A15440DEF9F98377"/>
    <w:rsid w:val="00E45027"/>
  </w:style>
  <w:style w:type="paragraph" w:customStyle="1" w:styleId="D96654DFCFE94D97AC43C81A3F9AD72A">
    <w:name w:val="D96654DFCFE94D97AC43C81A3F9AD72A"/>
    <w:rsid w:val="00E45027"/>
  </w:style>
  <w:style w:type="paragraph" w:customStyle="1" w:styleId="6285EA66D1A9466E9615EDF583AB411E">
    <w:name w:val="6285EA66D1A9466E9615EDF583AB411E"/>
    <w:rsid w:val="00E45027"/>
  </w:style>
  <w:style w:type="paragraph" w:customStyle="1" w:styleId="52483D5BD3A04392A93BC4283A70E688">
    <w:name w:val="52483D5BD3A04392A93BC4283A70E688"/>
    <w:rsid w:val="00E45027"/>
  </w:style>
  <w:style w:type="paragraph" w:customStyle="1" w:styleId="3F7147E7BE7446119FD219DCB453672D">
    <w:name w:val="3F7147E7BE7446119FD219DCB453672D"/>
    <w:rsid w:val="00E45027"/>
  </w:style>
  <w:style w:type="paragraph" w:customStyle="1" w:styleId="CB5E2B847CFD4864B2988CC463AF0FC9">
    <w:name w:val="CB5E2B847CFD4864B2988CC463AF0FC9"/>
    <w:rsid w:val="00281485"/>
  </w:style>
  <w:style w:type="paragraph" w:customStyle="1" w:styleId="43DBC2F63F24425B868BA526E92D069F">
    <w:name w:val="43DBC2F63F24425B868BA526E92D069F"/>
    <w:rsid w:val="00281485"/>
  </w:style>
  <w:style w:type="paragraph" w:customStyle="1" w:styleId="BB4DF878670043C0A4AACF144363537B">
    <w:name w:val="BB4DF878670043C0A4AACF144363537B"/>
    <w:rsid w:val="00281485"/>
  </w:style>
  <w:style w:type="paragraph" w:customStyle="1" w:styleId="821DDE5DD88C4DC3B849C515FE2657DC">
    <w:name w:val="821DDE5DD88C4DC3B849C515FE2657DC"/>
    <w:rsid w:val="00D72C86"/>
  </w:style>
  <w:style w:type="paragraph" w:customStyle="1" w:styleId="D639E321D0644223A91C20E0B762C610">
    <w:name w:val="D639E321D0644223A91C20E0B762C610"/>
    <w:rsid w:val="00D72C86"/>
  </w:style>
  <w:style w:type="paragraph" w:customStyle="1" w:styleId="53D1CADE680F4CF0A7CADB3A97B96B10">
    <w:name w:val="53D1CADE680F4CF0A7CADB3A97B96B10"/>
    <w:rsid w:val="006D7424"/>
  </w:style>
  <w:style w:type="paragraph" w:customStyle="1" w:styleId="A61977B96F8142538D1AB4A17207B026">
    <w:name w:val="A61977B96F8142538D1AB4A17207B026"/>
    <w:rsid w:val="006D74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NavWordReportXmlPart xmlns="urn:microsoft-dynamics-nav/reports/Standard_Sales_Order_Conf/1305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>CompanyPicture</CompanyPicture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>DocumentTitle</DocumentTitle>
    <DueDate>DueDate</DueDate>
    <DueDate_Lbl>DueDate_Lbl</DueDate_Lbl>
    <EMail_Lbl>EMail_Lbl</EMail_Lbl>
    <ExchangeRateAsText>ExchangeRateAsText</ExchangeRateAsText>
    <ExtDocNo_SalesHeader>ExtDocNo_SalesHeader</ExtDocNo_SalesHeader>
    <ExtDocNo_SalesHeader_Lbl>ExtDocNo_SalesHeader_Lbl</ExtDocNo_SalesHeader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ONumber_Lbl>PONumber_Lbl</PONumber_Lbl>
    <PricesIncludingVAT>PricesIncludingVAT</PricesIncludingVAT>
    <PricesIncludingVATYesNo>PricesIncludingVATYesNo</PricesIncludingVATYesNo>
    <PricesIncludingVAT_Lbl>PricesIncludingVAT_Lbl</PricesIncludingVAT_Lbl>
    <QuoteNo>QuoteNo</QuoteNo>
    <QuoteNo_Lbl>QuoteNo_Lbl</QuoteNo_Lbl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alesperson_Lbl2>Salesperson_Lbl2</Salesperson_Lbl2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ment_Lbl>Shipment_Lbl</Shipment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>ItemReferenceNo</ItemReferenceNo>
      <ItemReferenceNo_Lbl>ItemReferenceNo_Lbl</ItemReferenceNo_Lbl>
      <LineAmount_Lbl>LineAmount_Lbl</LineAmount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lannedShipmentDate_Line>PlannedShipmentDate_Line</PlannedShipmentDate_Line>
      <PlannedShipmentDate_Line_Lbl>PlannedShipmentDate_Line_Lbl</PlannedShipmentDate_Line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Price_Lbl2>UnitPrice_Lbl2</UnitPrice_Lbl2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USReportTotalsLine>
      <AmountFormatted_USReportTotalsLine>AmountFormatted_USReportTotalsLine</AmountFormatted_USReportTotalsLine>
      <Amount_USReportTotalsLine>Amount_USReportTotalsLine</Amount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LetterText>
      <BodyText>BodyText</BodyText>
      <ClosingText>ClosingText</ClosingText>
      <GreetingText>GreetingText</GreetingText>
      <PmtDiscText>PmtDiscText</PmtDiscText>
    </LetterText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CurrencyCode>CurrencyCode</CurrencyCode>
      <CurrencySymbol>CurrencySymbol</CurrencySymbo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1.xml><?xml version="1.0" encoding="utf-8"?>
<ds:datastoreItem xmlns:ds="http://schemas.openxmlformats.org/officeDocument/2006/customXml" ds:itemID="{586D355B-76DF-4E8D-BF3E-CCDFF25C0D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A5746E-6ABF-42A4-90FC-585FB18B9C76}">
  <ds:schemaRefs>
    <ds:schemaRef ds:uri="urn:microsoft-dynamics-nav/reports/Standard_Sales_Order_Conf/1305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2019-02-20T13:01:00Z</dcterms:created>
  <dcterms:modified xsi:type="dcterms:W3CDTF">2023-02-28T10:03:00Z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Ref">
    <vt:lpwstr>https://api.informationprotection.azure.com/api/72f988bf-86f1-41af-91ab-2d7cd011db47</vt:lpwstr>
  </property>
  <property fmtid="{D5CDD505-2E9C-101B-9397-08002B2CF9AE}" pid="5" name="MSIP_Label_f42aa342-8706-4288-bd11-ebb85995028c_Owner">
    <vt:lpwstr>v-seiazo@microsoft.com</vt:lpwstr>
  </property>
  <property fmtid="{D5CDD505-2E9C-101B-9397-08002B2CF9AE}" pid="6" name="MSIP_Label_f42aa342-8706-4288-bd11-ebb85995028c_SetDate">
    <vt:lpwstr>2017-06-29T12:40:43.3062985+03:00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