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47D7" w:rsidP="00C547D7" w:rsidRDefault="007F159D">
      <w:pPr>
        <w:pStyle w:val="Heading2"/>
        <w:rPr>
          <w:color w:val="808080" w:themeColor="background1" w:themeShade="80"/>
        </w:rPr>
      </w:pPr>
      <w:sdt>
        <w:sdtPr>
          <w:rPr>
            <w:color w:val="808080" w:themeColor="background1" w:themeShade="80"/>
          </w:rPr>
          <w:id w:val="-1545972977"/>
          <w:placeholder>
            <w:docPart w:val="24716A9BEB9A419FBB40ECA2026384BF"/>
          </w:placeholder>
          <w15:dataBinding w:prefixMappings="xmlns:ns0='urn:microsoft-dynamics-nav/reports/Mini_Sales_Invoice/1306/' " w:xpath="/ns0:NavWordReportXmlPart[1]/ns0:Header[1]/ns0:BilltoCustomerNo_Lbl[1]" w:storeItemID="{7B1E7AB9-3770-4556-9B73-8944FB968D30}"/>
        </w:sdtPr>
        <w:sdtEndPr/>
        <w:sdtContent>
          <w:proofErr w:type="spellStart"/>
          <w:r w:rsidR="00C547D7">
            <w:rPr>
              <w:color w:val="808080" w:themeColor="background1" w:themeShade="80"/>
            </w:rPr>
            <w:t>BilltoCustomerNo_Lbl</w:t>
          </w:r>
          <w:proofErr w:type="spellEnd"/>
        </w:sdtContent>
      </w:sdt>
      <w:r w:rsidR="00C547D7">
        <w:rPr>
          <w:color w:val="808080" w:themeColor="background1" w:themeShade="80"/>
        </w:rPr>
        <w:t xml:space="preserve"> </w:t>
      </w:r>
      <w:sdt>
        <w:sdtPr>
          <w:rPr>
            <w:color w:val="808080" w:themeColor="background1" w:themeShade="80"/>
          </w:rPr>
          <w:id w:val="539640746"/>
          <w:placeholder>
            <w:docPart w:val="24716A9BEB9A419FBB40ECA2026384BF"/>
          </w:placeholder>
          <w15:dataBinding w:prefixMappings="xmlns:ns0='urn:microsoft-dynamics-nav/reports/Mini_Sales_Invoice/1306/' " w:xpath="/ns0:NavWordReportXmlPart[1]/ns0:Header[1]/ns0:BilltoCustumerNo[1]" w:storeItemID="{7B1E7AB9-3770-4556-9B73-8944FB968D30}"/>
        </w:sdtPr>
        <w:sdtEndPr/>
        <w:sdtContent>
          <w:proofErr w:type="spellStart"/>
          <w:r w:rsidR="00C547D7">
            <w:rPr>
              <w:color w:val="808080" w:themeColor="background1" w:themeShade="80"/>
            </w:rPr>
            <w:t>BilltoCustumerNo</w:t>
          </w:r>
          <w:proofErr w:type="spellEnd"/>
        </w:sdtContent>
      </w:sdt>
    </w:p>
    <w:sdt>
      <w:sdtPr>
        <w:alias w:val="#Nav: /Header/DocumentTitle_Lbl"/>
        <w:tag w:val="#Nav: Standard_Sales_Quote/1304"/>
        <w:id w:val="390932277"/>
        <w:placeholder>
          <w:docPart w:val="F7ECD0C5C7AB4F38A59C3153F20DE3AD"/>
        </w:placeholder>
        <w:dataBinding w:prefixMappings="xmlns:ns0='urn:microsoft-dynamics-nav/reports/Standard_Sales_Quote/1304/'" w:xpath="/ns0:NavWordReportXmlPart[1]/ns0:Header[1]/ns0:DocumentTitle_Lbl[1]" w:storeItemID="{9E53A213-047C-411E-B373-C7A88E802727}"/>
        <w:text/>
      </w:sdtPr>
      <w:sdtEndPr/>
      <w:sdtContent>
        <w:p w:rsidR="00C547D7" w:rsidP="00C547D7" w:rsidRDefault="00C547D7">
          <w:pPr>
            <w:pStyle w:val="Title"/>
            <w:spacing w:before="120"/>
          </w:pPr>
          <w:proofErr w:type="spellStart"/>
          <w:r>
            <w:t>DocumentTitle_Lbl</w:t>
          </w:r>
          <w:proofErr w:type="spellEnd"/>
        </w:p>
      </w:sdtContent>
    </w:sdt>
    <w:p w:rsidR="00C547D7" w:rsidP="00C547D7" w:rsidRDefault="007F159D">
      <w:sdt>
        <w:sdtPr>
          <w:alias w:val="#Nav: /Header/LetterText/GreetingText"/>
          <w:tag w:val="#Nav: Standard_Sales_Quote/1304"/>
          <w:id w:val="933089488"/>
          <w:placeholder>
            <w:docPart w:val="F7ECD0C5C7AB4F38A59C3153F20DE3AD"/>
          </w:placeholder>
          <w:dataBinding w:prefixMappings="xmlns:ns0='urn:microsoft-dynamics-nav/reports/Standard_Sales_Quote/1304/'" w:xpath="/ns0:NavWordReportXmlPart[1]/ns0:Header[1]/ns0:LetterText[1]/ns0:GreetingText[1]" w:storeItemID="{9E53A213-047C-411E-B373-C7A88E802727}"/>
          <w:text/>
        </w:sdtPr>
        <w:sdtEndPr/>
        <w:sdtContent>
          <w:r w:rsidR="00C547D7">
            <w:rPr>
              <w:lang w:val="da-DK"/>
            </w:rPr>
            <w:t>GreetingText</w:t>
          </w:r>
        </w:sdtContent>
      </w:sdt>
      <w:r w:rsidR="00C547D7">
        <w:t xml:space="preserve"> </w:t>
      </w:r>
      <w:sdt>
        <w:sdtPr>
          <w:alias w:val="#Nav: /Header/CustomerAddress1"/>
          <w:tag w:val="#Nav: Standard_Sales_Quote/1304"/>
          <w:id w:val="-982696302"/>
          <w:placeholder>
            <w:docPart w:val="24716A9BEB9A419FBB40ECA2026384BF"/>
          </w:placeholder>
          <w:dataBinding w:prefixMappings="xmlns:ns0='urn:microsoft-dynamics-nav/reports/Standard_Sales_Quote/1304/'" w:xpath="/ns0:NavWordReportXmlPart[1]/ns0:Header[1]/ns0:CustomerAddress1[1]" w:storeItemID="{9E53A213-047C-411E-B373-C7A88E802727}"/>
          <w:text/>
        </w:sdtPr>
        <w:sdtEndPr/>
        <w:sdtContent>
          <w:r w:rsidR="00C547D7">
            <w:t>CustomerAddress1</w:t>
          </w:r>
        </w:sdtContent>
      </w:sdt>
      <w:r w:rsidR="00C547D7">
        <w:t>,</w:t>
      </w:r>
    </w:p>
    <w:sdt>
      <w:sdtPr>
        <w:alias w:val="#Nav: /Header/LetterText/BodyText"/>
        <w:tag w:val="#Nav: Standard_Sales_Quote/1304"/>
        <w:id w:val="2047025775"/>
        <w:placeholder>
          <w:docPart w:val="F7ECD0C5C7AB4F38A59C3153F20DE3AD"/>
        </w:placeholder>
        <w:dataBinding w:prefixMappings="xmlns:ns0='urn:microsoft-dynamics-nav/reports/Standard_Sales_Quote/1304/'" w:xpath="/ns0:NavWordReportXmlPart[1]/ns0:Header[1]/ns0:LetterText[1]/ns0:BodyText[1]" w:storeItemID="{9E53A213-047C-411E-B373-C7A88E802727}"/>
        <w:text/>
      </w:sdtPr>
      <w:sdtEndPr/>
      <w:sdtContent>
        <w:p w:rsidR="00C547D7" w:rsidP="00C547D7" w:rsidRDefault="00C547D7">
          <w:r>
            <w:rPr>
              <w:lang w:val="da-DK"/>
            </w:rPr>
            <w:t>BodyText</w:t>
          </w:r>
        </w:p>
      </w:sdtContent>
    </w:sdt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3856"/>
        <w:gridCol w:w="4356"/>
      </w:tblGrid>
      <w:tr w:rsidR="00C547D7" w:rsidTr="00C547D7">
        <w:tc>
          <w:tcPr>
            <w:tcW w:w="1994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alias w:val="#Nav: /Header/DocumentNo_Lbl"/>
              <w:tag w:val="#Nav: Standard_Sales_Quote/1304"/>
              <w:id w:val="1558059276"/>
              <w:placeholder>
                <w:docPart w:val="F7ECD0C5C7AB4F38A59C3153F20DE3AD"/>
              </w:placeholder>
              <w:dataBinding w:prefixMappings="xmlns:ns0='urn:microsoft-dynamics-nav/reports/Standard_Sales_Quote/1304/'" w:xpath="/ns0:NavWordReportXmlPart[1]/ns0:Header[1]/ns0:DocumentNo_Lbl[1]" w:storeItemID="{9E53A213-047C-411E-B373-C7A88E802727}"/>
              <w:text/>
            </w:sdtPr>
            <w:sdtEndPr/>
            <w:sdtContent>
              <w:p w:rsidR="00C547D7" w:rsidRDefault="00C547D7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DocumentNo_Lbl</w:t>
                </w:r>
              </w:p>
            </w:sdtContent>
          </w:sdt>
        </w:tc>
        <w:tc>
          <w:tcPr>
            <w:tcW w:w="38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alias w:val="#Nav: /Header/DueDate_Lbl"/>
              <w:tag w:val="#Nav: Standard_Sales_Quote/1304"/>
              <w:id w:val="1075398569"/>
              <w:placeholder>
                <w:docPart w:val="F7ECD0C5C7AB4F38A59C3153F20DE3AD"/>
              </w:placeholder>
              <w:dataBinding w:prefixMappings="xmlns:ns0='urn:microsoft-dynamics-nav/reports/Standard_Sales_Quote/1304/'" w:xpath="/ns0:NavWordReportXmlPart[1]/ns0:Header[1]/ns0:DueDate_Lbl[1]" w:storeItemID="{9E53A213-047C-411E-B373-C7A88E802727}"/>
              <w:text/>
            </w:sdtPr>
            <w:sdtEndPr/>
            <w:sdtContent>
              <w:p w:rsidR="00C547D7" w:rsidRDefault="00C547D7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DueDate_Lbl</w:t>
                </w:r>
              </w:p>
            </w:sdtContent>
          </w:sdt>
        </w:tc>
        <w:tc>
          <w:tcPr>
            <w:tcW w:w="43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id w:val="1883062583"/>
              <w:placeholder>
                <w:docPart w:val="DefaultPlaceholder_1081868574"/>
              </w:placeholder>
              <w15:dataBinding w:prefixMappings="xmlns:ns0='urn:microsoft-dynamics-nav/reports/Standard_Sales_Quote/1304/' " w:xpath="/ns0:NavWordReportXmlPart[1]/ns0:Header[1]/ns0:Totals[1]/ns0:TotalText[1]" w:storeItemID="{9E53A213-047C-411E-B373-C7A88E802727}"/>
            </w:sdtPr>
            <w:sdtContent>
              <w:bookmarkStart w:name="_GoBack" w:displacedByCustomXml="prev" w:id="0"/>
              <w:bookmarkEnd w:displacedByCustomXml="prev" w:id="0"/>
              <w:p w:rsidR="00C547D7" w:rsidRDefault="00A87290">
                <w:pPr>
                  <w:pStyle w:val="Heading1"/>
                  <w:jc w:val="right"/>
                  <w:outlineLvl w:val="0"/>
                </w:pPr>
                <w:r>
                  <w:rPr>
                    <w:lang w:val="da-DK"/>
                  </w:rPr>
                  <w:t>TotalText</w:t>
                </w:r>
              </w:p>
            </w:sdtContent>
          </w:sdt>
        </w:tc>
      </w:tr>
      <w:tr w:rsidR="00C547D7" w:rsidTr="00C547D7">
        <w:sdt>
          <w:sdtPr>
            <w:alias w:val="#Nav: /Header/DocumentNo"/>
            <w:tag w:val="#Nav: Standard_Sales_Quote/1304"/>
            <w:id w:val="-944071343"/>
            <w:placeholder>
              <w:docPart w:val="F7ECD0C5C7AB4F38A59C3153F20DE3AD"/>
            </w:placeholder>
            <w:dataBinding w:prefixMappings="xmlns:ns0='urn:microsoft-dynamics-nav/reports/Standard_Sales_Quote/1304/'" w:xpath="/ns0:NavWordReportXmlPart[1]/ns0:Header[1]/ns0:DocumentNo[1]" w:storeItemID="{9E53A213-047C-411E-B373-C7A88E802727}"/>
            <w:text/>
          </w:sdtPr>
          <w:sdtEndPr/>
          <w:sdtContent>
            <w:tc>
              <w:tcPr>
                <w:tcW w:w="1994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C547D7" w:rsidRDefault="00C547D7">
                <w:r>
                  <w:rPr>
                    <w:lang w:val="da-DK"/>
                  </w:rPr>
                  <w:t>DocumentNo</w:t>
                </w:r>
              </w:p>
            </w:tc>
          </w:sdtContent>
        </w:sdt>
        <w:sdt>
          <w:sdtPr>
            <w:alias w:val="#Nav: /Header/DueDate"/>
            <w:tag w:val="#Nav: Standard_Sales_Quote/1304"/>
            <w:id w:val="1046567246"/>
            <w:placeholder>
              <w:docPart w:val="F7ECD0C5C7AB4F38A59C3153F20DE3AD"/>
            </w:placeholder>
            <w:dataBinding w:prefixMappings="xmlns:ns0='urn:microsoft-dynamics-nav/reports/Standard_Sales_Quote/1304/'" w:xpath="/ns0:NavWordReportXmlPart[1]/ns0:Header[1]/ns0:DueDate[1]" w:storeItemID="{9E53A213-047C-411E-B373-C7A88E802727}"/>
            <w:text/>
          </w:sdtPr>
          <w:sdtEndPr/>
          <w:sdtContent>
            <w:tc>
              <w:tcPr>
                <w:tcW w:w="3856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C547D7" w:rsidRDefault="00C547D7">
                <w:r>
                  <w:rPr>
                    <w:lang w:val="da-DK"/>
                  </w:rPr>
                  <w:t>DueDate</w:t>
                </w:r>
              </w:p>
            </w:tc>
          </w:sdtContent>
        </w:sdt>
        <w:tc>
          <w:tcPr>
            <w:tcW w:w="4356" w:type="dxa"/>
            <w:tcBorders>
              <w:top w:val="single" w:color="808080" w:themeColor="background1" w:themeShade="80" w:sz="4" w:space="0"/>
              <w:left w:val="nil"/>
              <w:bottom w:val="nil"/>
              <w:right w:val="nil"/>
            </w:tcBorders>
            <w:hideMark/>
          </w:tcPr>
          <w:p w:rsidR="00C547D7" w:rsidP="00A87290" w:rsidRDefault="007F159D">
            <w:pPr>
              <w:jc w:val="right"/>
            </w:pPr>
            <w:sdt>
              <w:sdtPr>
                <w:id w:val="2024125330"/>
                <w:placeholder>
                  <w:docPart w:val="6DE0CB5029D04E479C7938454710AF23"/>
                </w:placeholder>
                <w15:dataBinding w:prefixMappings="xmlns:ns0='urn:microsoft-dynamics-nav/reports/Mini_Sales_Invoice/1306/' " w:xpath="/ns0:NavWordReportXmlPart[1]/ns0:Header[1]/ns0:Totals[1]/ns0:TotalAmountIncludingVAT[1]" w:storeItemID="{7B1E7AB9-3770-4556-9B73-8944FB968D30}"/>
              </w:sdtPr>
              <w:sdtEndPr/>
              <w:sdtContent>
                <w:r w:rsidR="00C547D7">
                  <w:rPr>
                    <w:lang w:val="da-DK"/>
                  </w:rPr>
                  <w:t>TotalAmountIncludingVAT</w:t>
                </w:r>
              </w:sdtContent>
            </w:sdt>
            <w:r w:rsidR="00C547D7">
              <w:t xml:space="preserve"> </w:t>
            </w:r>
          </w:p>
        </w:tc>
      </w:tr>
    </w:tbl>
    <w:p w:rsidR="00C547D7" w:rsidP="00C547D7" w:rsidRDefault="00C547D7">
      <w:pPr>
        <w:pStyle w:val="Subtitle"/>
      </w:pPr>
    </w:p>
    <w:tbl>
      <w:tblPr>
        <w:tblStyle w:val="TableGrid"/>
        <w:tblW w:w="102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60"/>
      </w:tblGrid>
      <w:tr w:rsidR="00C4335A" w:rsidTr="00C4335A">
        <w:sdt>
          <w:sdtPr>
            <w:alias w:val="#Nav: /Header/LetterText/PmtDiscText"/>
            <w:tag w:val="#Nav: Standard_Sales_Quote/1304"/>
            <w:id w:val="1866784608"/>
            <w:placeholder>
              <w:docPart w:val="9DF12C20402C4E51AB0B3D0684A3BD30"/>
            </w:placeholder>
            <w:dataBinding w:prefixMappings="xmlns:ns0='urn:microsoft-dynamics-nav/reports/Standard_Sales_Quote/1304/'" w:xpath="/ns0:NavWordReportXmlPart[1]/ns0:Header[1]/ns0:LetterText[1]/ns0:PmtDiscText[1]" w:storeItemID="{9E53A213-047C-411E-B373-C7A88E802727}"/>
            <w:text/>
          </w:sdtPr>
          <w:sdtEndPr/>
          <w:sdtContent>
            <w:tc>
              <w:tcPr>
                <w:tcW w:w="10260" w:type="dxa"/>
                <w:hideMark/>
              </w:tcPr>
              <w:p w:rsidR="00C4335A" w:rsidRDefault="00C4335A">
                <w:r>
                  <w:rPr>
                    <w:lang w:val="da-DK"/>
                  </w:rPr>
                  <w:t>PmtDiscText</w:t>
                </w:r>
              </w:p>
            </w:tc>
          </w:sdtContent>
        </w:sdt>
      </w:tr>
    </w:tbl>
    <w:p w:rsidR="00C547D7" w:rsidP="00C547D7" w:rsidRDefault="00C547D7"/>
    <w:p w:rsidR="00C547D7" w:rsidP="00C547D7" w:rsidRDefault="007F159D">
      <w:pPr>
        <w:pStyle w:val="Subtitle"/>
      </w:pPr>
      <w:sdt>
        <w:sdtPr>
          <w:alias w:val="#Nav: /Header/LetterText/ClosingText"/>
          <w:tag w:val="#Nav: Standard_Sales_Quote/1304"/>
          <w:id w:val="559907206"/>
          <w:placeholder>
            <w:docPart w:val="F7ECD0C5C7AB4F38A59C3153F20DE3AD"/>
          </w:placeholder>
          <w:dataBinding w:prefixMappings="xmlns:ns0='urn:microsoft-dynamics-nav/reports/Standard_Sales_Quote/1304/'" w:xpath="/ns0:NavWordReportXmlPart[1]/ns0:Header[1]/ns0:LetterText[1]/ns0:ClosingText[1]" w:storeItemID="{9E53A213-047C-411E-B373-C7A88E802727}"/>
          <w:text/>
        </w:sdtPr>
        <w:sdtEndPr/>
        <w:sdtContent>
          <w:r w:rsidR="00C547D7">
            <w:rPr>
              <w:lang w:val="da-DK"/>
            </w:rPr>
            <w:t>ClosingText</w:t>
          </w:r>
        </w:sdtContent>
      </w:sdt>
      <w:r w:rsidR="00C547D7">
        <w:t xml:space="preserve">, </w:t>
      </w:r>
    </w:p>
    <w:p w:rsidR="00C547D7" w:rsidP="00C547D7" w:rsidRDefault="007F159D">
      <w:sdt>
        <w:sdtPr>
          <w:alias w:val="#Nav: /Header/SalesPersonName"/>
          <w:tag w:val="#Nav: Standard_Sales_Quote/1304"/>
          <w:id w:val="1457443990"/>
          <w:placeholder>
            <w:docPart w:val="3D3835D4D8C64168AA3C2E2F82ACC544"/>
          </w:placeholder>
          <w:dataBinding w:prefixMappings="xmlns:ns0='urn:microsoft-dynamics-nav/reports/Standard_Sales_Quote/1304/'" w:xpath="/ns0:NavWordReportXmlPart[1]/ns0:Header[1]/ns0:SalesPersonName[1]" w:storeItemID="{9E53A213-047C-411E-B373-C7A88E802727}"/>
          <w:text/>
        </w:sdtPr>
        <w:sdtEndPr/>
        <w:sdtContent>
          <w:proofErr w:type="spellStart"/>
          <w:r w:rsidR="00C547D7">
            <w:t>SalesPersonName</w:t>
          </w:r>
          <w:proofErr w:type="spellEnd"/>
        </w:sdtContent>
      </w:sdt>
    </w:p>
    <w:p w:rsidR="00C547D7" w:rsidP="00C547D7" w:rsidRDefault="007F159D">
      <w:pPr>
        <w:pStyle w:val="NoSpacing"/>
      </w:pPr>
      <w:sdt>
        <w:sdtPr>
          <w:alias w:val="#Nav: /Header/CompanyAddress1"/>
          <w:tag w:val="#Nav: Standard_Sales_Quote/1304"/>
          <w:id w:val="-1484004486"/>
          <w:placeholder>
            <w:docPart w:val="3FCB2888DACA43258BFE8ABE9971BA53"/>
          </w:placeholder>
          <w:dataBinding w:prefixMappings="xmlns:ns0='urn:microsoft-dynamics-nav/reports/Standard_Sales_Quote/1304/'" w:xpath="/ns0:NavWordReportXmlPart[1]/ns0:Header[1]/ns0:CompanyAddress1[1]" w:storeItemID="{9E53A213-047C-411E-B373-C7A88E802727}"/>
          <w:text/>
        </w:sdtPr>
        <w:sdtEndPr/>
        <w:sdtContent>
          <w:r w:rsidR="00C547D7">
            <w:t>CompanyAddress1</w:t>
          </w:r>
        </w:sdtContent>
      </w:sdt>
    </w:p>
    <w:sdt>
      <w:sdtPr>
        <w:alias w:val="#Nav: /Header/CompanyAddress2"/>
        <w:tag w:val="#Nav: Standard_Sales_Quote/1304"/>
        <w:id w:val="874054407"/>
        <w:placeholder>
          <w:docPart w:val="2303183B108A4B60BDE2E3F4DF8036F2"/>
        </w:placeholder>
        <w:dataBinding w:prefixMappings="xmlns:ns0='urn:microsoft-dynamics-nav/reports/Standard_Sales_Quote/1304/'" w:xpath="/ns0:NavWordReportXmlPart[1]/ns0:Header[1]/ns0:CompanyAddress2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r>
            <w:t>CompanyAddress2</w:t>
          </w:r>
        </w:p>
      </w:sdtContent>
    </w:sdt>
    <w:sdt>
      <w:sdtPr>
        <w:alias w:val="#Nav: /Header/CompanyAddress3"/>
        <w:tag w:val="#Nav: Standard_Sales_Quote/1304"/>
        <w:id w:val="1824692200"/>
        <w:placeholder>
          <w:docPart w:val="5C7F0B639C9E4935B3BDC3259AB14D75"/>
        </w:placeholder>
        <w:dataBinding w:prefixMappings="xmlns:ns0='urn:microsoft-dynamics-nav/reports/Standard_Sales_Quote/1304/'" w:xpath="/ns0:NavWordReportXmlPart[1]/ns0:Header[1]/ns0:CompanyAddress3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r>
            <w:t>CompanyAddress3</w:t>
          </w:r>
        </w:p>
      </w:sdtContent>
    </w:sdt>
    <w:sdt>
      <w:sdtPr>
        <w:alias w:val="#Nav: /Header/CompanyAddress4"/>
        <w:tag w:val="#Nav: Standard_Sales_Quote/1304"/>
        <w:id w:val="128750634"/>
        <w:placeholder>
          <w:docPart w:val="B29610F6D5044A16A89880C3B1904C8B"/>
        </w:placeholder>
        <w:dataBinding w:prefixMappings="xmlns:ns0='urn:microsoft-dynamics-nav/reports/Standard_Sales_Quote/1304/'" w:xpath="/ns0:NavWordReportXmlPart[1]/ns0:Header[1]/ns0:CompanyAddress4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r>
            <w:t>CompanyAddress4</w:t>
          </w:r>
        </w:p>
      </w:sdtContent>
    </w:sdt>
    <w:sdt>
      <w:sdtPr>
        <w:alias w:val="#Nav: /Header/CompanyAddress5"/>
        <w:tag w:val="#Nav: Standard_Sales_Quote/1304"/>
        <w:id w:val="1611628179"/>
        <w:placeholder>
          <w:docPart w:val="23F3ABAFA8A5462EAEBC6D69FAD33485"/>
        </w:placeholder>
        <w:dataBinding w:prefixMappings="xmlns:ns0='urn:microsoft-dynamics-nav/reports/Standard_Sales_Quote/1304/'" w:xpath="/ns0:NavWordReportXmlPart[1]/ns0:Header[1]/ns0:CompanyAddress5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r>
            <w:t>CompanyAddress5</w:t>
          </w:r>
        </w:p>
      </w:sdtContent>
    </w:sdt>
    <w:sdt>
      <w:sdtPr>
        <w:alias w:val="#Nav: /Header/CompanyAddress6"/>
        <w:tag w:val="#Nav: Standard_Sales_Quote/1304"/>
        <w:id w:val="832342547"/>
        <w:placeholder>
          <w:docPart w:val="7559F0385AC0401A969115793B9EAFCC"/>
        </w:placeholder>
        <w:dataBinding w:prefixMappings="xmlns:ns0='urn:microsoft-dynamics-nav/reports/Standard_Sales_Quote/1304/'" w:xpath="/ns0:NavWordReportXmlPart[1]/ns0:Header[1]/ns0:CompanyAddress6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r>
            <w:t>CompanyAddress6</w:t>
          </w:r>
        </w:p>
      </w:sdtContent>
    </w:sdt>
    <w:sdt>
      <w:sdtPr>
        <w:alias w:val="#Nav: /Header/CompanyLegalOffice"/>
        <w:tag w:val="#Nav: Standard_Sales_Quote/1304"/>
        <w:id w:val="1517040453"/>
        <w:placeholder>
          <w:docPart w:val="84A86243B57543CC8CB33E6896000802"/>
        </w:placeholder>
        <w:dataBinding w:prefixMappings="xmlns:ns0='urn:microsoft-dynamics-nav/reports/Standard_Sales_Quote/1304/'" w:xpath="/ns0:NavWordReportXmlPart[1]/ns0:Header[1]/ns0:CompanyLegalOffice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proofErr w:type="spellStart"/>
          <w:r>
            <w:t>CompanyLegalOffice</w:t>
          </w:r>
          <w:proofErr w:type="spellEnd"/>
        </w:p>
      </w:sdtContent>
    </w:sdt>
    <w:p w:rsidRPr="00C547D7" w:rsidR="005C273C" w:rsidP="00C547D7" w:rsidRDefault="005C273C"/>
    <w:sectPr w:rsidRPr="00C547D7" w:rsidR="005C273C" w:rsidSect="004773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159D" w:rsidP="00E40C63" w:rsidRDefault="007F159D">
      <w:pPr>
        <w:spacing w:after="0"/>
      </w:pPr>
      <w:r>
        <w:separator/>
      </w:r>
    </w:p>
  </w:endnote>
  <w:endnote w:type="continuationSeparator" w:id="0">
    <w:p w:rsidR="007F159D" w:rsidP="00E40C63" w:rsidRDefault="007F159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47D7" w:rsidRDefault="00C547D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D241D5" w:rsidTr="00D241D5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Quote/1304"/>
            <w:id w:val="-1265379974"/>
            <w:placeholder>
              <w:docPart w:val="793055E079F94161B6DB65B71A1E06D9"/>
            </w:placeholder>
            <w:dataBinding w:prefixMappings="xmlns:ns0='urn:microsoft-dynamics-nav/reports/Standard_Sales_Quote/1304/'" w:xpath="/ns0:NavWordReportXmlPart[1]/ns0:Header[1]/ns0:CompanyLegalStatement[1]" w:storeItemID="{9E53A213-047C-411E-B373-C7A88E802727}"/>
            <w:text/>
          </w:sdtPr>
          <w:sdtEndPr/>
          <w:sdtContent>
            <w:p w:rsidR="00D241D5" w:rsidP="00D241D5" w:rsidRDefault="00D241D5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C547D7" w:rsidR="005C273C" w:rsidP="00C547D7" w:rsidRDefault="005C273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159D" w:rsidP="00E40C63" w:rsidRDefault="007F159D">
      <w:pPr>
        <w:spacing w:after="0"/>
      </w:pPr>
      <w:r>
        <w:separator/>
      </w:r>
    </w:p>
  </w:footnote>
  <w:footnote w:type="continuationSeparator" w:id="0">
    <w:p w:rsidR="007F159D" w:rsidP="00E40C63" w:rsidRDefault="007F159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47D7" w:rsidRDefault="00C547D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>
      <w:tc>
        <w:tcPr>
          <w:tcW w:w="5098" w:type="dxa"/>
        </w:tcPr>
        <w:p w:rsidRPr="00D241D5" w:rsidR="00D241D5" w:rsidP="00D241D5" w:rsidRDefault="007F159D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Quote/1304"/>
              <w:id w:val="1061445566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Title_Lbl[1]" w:storeItemID="{9E53A213-047C-411E-B373-C7A88E802727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D241D5" w:rsidR="00D241D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Quote/1304"/>
              <w:id w:val="1543556682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No[1]" w:storeItemID="{9E53A213-047C-411E-B373-C7A88E802727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4B22F6" w:rsidR="00D241D5" w:rsidP="00D241D5" w:rsidRDefault="007F159D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Quote/1304"/>
              <w:id w:val="1113322487"/>
              <w:placeholder>
                <w:docPart w:val="63FC68B69B794CC0AF2B3027146DD849"/>
              </w:placeholder>
              <w:dataBinding w:prefixMappings="xmlns:ns0='urn:microsoft-dynamics-nav/reports/Standard_Sales_Quote/1304/'" w:xpath="/ns0:NavWordReportXmlPart[1]/ns0:Header[1]/ns0:DocumentDate[1]" w:storeItemID="{9E53A213-047C-411E-B373-C7A88E802727}"/>
              <w:text/>
            </w:sdtPr>
            <w:sdtEndPr>
              <w:rPr>
                <w:rStyle w:val="SubtitleChar"/>
              </w:rPr>
            </w:sdtEndPr>
            <w:sdtContent>
              <w:proofErr w:type="spellStart"/>
              <w:r w:rsidRPr="00E111C4" w:rsidR="00D241D5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="00D6006D" w:rsidP="00D241D5" w:rsidRDefault="007F159D">
          <w:pPr>
            <w:pStyle w:val="Subtitle"/>
            <w:rPr>
              <w:b/>
            </w:rPr>
          </w:pPr>
          <w:sdt>
            <w:sdtPr>
              <w:alias w:val="#Nav: /Header/Page_Lbl"/>
              <w:tag w:val="#Nav: Standard_Sales_Quote/1304"/>
              <w:id w:val="-1469811355"/>
              <w:placeholder>
                <w:docPart w:val="FF625D7257C44EA4BB61D91263F50DEA"/>
              </w:placeholder>
              <w:dataBinding w:prefixMappings="xmlns:ns0='urn:microsoft-dynamics-nav/reports/Standard_Sales_Quote/1304/'" w:xpath="/ns0:NavWordReportXmlPart[1]/ns0:Header[1]/ns0:Page_Lbl[1]" w:storeItemID="{9E53A213-047C-411E-B373-C7A88E802727}"/>
              <w:text/>
            </w:sdtPr>
            <w:sdtEndPr/>
            <w:sdtContent>
              <w:proofErr w:type="spellStart"/>
              <w:r w:rsidRPr="004B22F6" w:rsidR="00D241D5">
                <w:t>Page_Lbl</w:t>
              </w:r>
              <w:proofErr w:type="spellEnd"/>
            </w:sdtContent>
          </w:sdt>
          <w:r w:rsidRPr="004B22F6" w:rsidR="00D241D5">
            <w:t xml:space="preserve"> 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PAGE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  <w:r w:rsidRPr="004B22F6" w:rsidR="00D241D5">
            <w:t xml:space="preserve"> /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NUMPAGES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</w:p>
      </w:tc>
      <w:tc>
        <w:tcPr>
          <w:tcW w:w="5098" w:type="dxa"/>
        </w:tcPr>
        <w:p w:rsidR="00D6006D" w:rsidP="008E766D" w:rsidRDefault="00D6006D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C547D7" w:rsidR="005C273C" w:rsidP="00C547D7" w:rsidRDefault="005C27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73C"/>
    <w:rsid w:val="000167C0"/>
    <w:rsid w:val="00032E69"/>
    <w:rsid w:val="000357EB"/>
    <w:rsid w:val="00070EE8"/>
    <w:rsid w:val="00074151"/>
    <w:rsid w:val="000844A3"/>
    <w:rsid w:val="000A665A"/>
    <w:rsid w:val="000C657C"/>
    <w:rsid w:val="000D5A6D"/>
    <w:rsid w:val="000E071F"/>
    <w:rsid w:val="00103846"/>
    <w:rsid w:val="0011793B"/>
    <w:rsid w:val="00126D5A"/>
    <w:rsid w:val="00134A71"/>
    <w:rsid w:val="00151C73"/>
    <w:rsid w:val="001621D9"/>
    <w:rsid w:val="00193311"/>
    <w:rsid w:val="001B793C"/>
    <w:rsid w:val="001D1CE2"/>
    <w:rsid w:val="001D6807"/>
    <w:rsid w:val="0020108A"/>
    <w:rsid w:val="00207B33"/>
    <w:rsid w:val="00235CA0"/>
    <w:rsid w:val="00245B0E"/>
    <w:rsid w:val="00261876"/>
    <w:rsid w:val="0026269B"/>
    <w:rsid w:val="002669DB"/>
    <w:rsid w:val="00273BA9"/>
    <w:rsid w:val="0029628E"/>
    <w:rsid w:val="002A29DF"/>
    <w:rsid w:val="002A382C"/>
    <w:rsid w:val="002B6B46"/>
    <w:rsid w:val="002E2A56"/>
    <w:rsid w:val="00337723"/>
    <w:rsid w:val="00355E20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77E2"/>
    <w:rsid w:val="0043195D"/>
    <w:rsid w:val="004773F0"/>
    <w:rsid w:val="00492354"/>
    <w:rsid w:val="004A4D71"/>
    <w:rsid w:val="004B22F6"/>
    <w:rsid w:val="004B47ED"/>
    <w:rsid w:val="004B6FE5"/>
    <w:rsid w:val="004C60A5"/>
    <w:rsid w:val="004F2432"/>
    <w:rsid w:val="0051660C"/>
    <w:rsid w:val="00524FE6"/>
    <w:rsid w:val="005421C5"/>
    <w:rsid w:val="00543913"/>
    <w:rsid w:val="00552846"/>
    <w:rsid w:val="00563DCD"/>
    <w:rsid w:val="005731CF"/>
    <w:rsid w:val="00587157"/>
    <w:rsid w:val="00595F7F"/>
    <w:rsid w:val="005963DE"/>
    <w:rsid w:val="005A0994"/>
    <w:rsid w:val="005C273C"/>
    <w:rsid w:val="005F2559"/>
    <w:rsid w:val="005F5EC9"/>
    <w:rsid w:val="005F6BCC"/>
    <w:rsid w:val="0060202A"/>
    <w:rsid w:val="00610A30"/>
    <w:rsid w:val="00612ABF"/>
    <w:rsid w:val="006220F3"/>
    <w:rsid w:val="006245DA"/>
    <w:rsid w:val="006408B5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97305"/>
    <w:rsid w:val="007A0A2F"/>
    <w:rsid w:val="007B235B"/>
    <w:rsid w:val="007E323C"/>
    <w:rsid w:val="007F159D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A60B3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1927"/>
    <w:rsid w:val="00966D04"/>
    <w:rsid w:val="00982950"/>
    <w:rsid w:val="00991278"/>
    <w:rsid w:val="0099175E"/>
    <w:rsid w:val="009943A4"/>
    <w:rsid w:val="00997858"/>
    <w:rsid w:val="009A613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87290"/>
    <w:rsid w:val="00A9010E"/>
    <w:rsid w:val="00A940EF"/>
    <w:rsid w:val="00A9726D"/>
    <w:rsid w:val="00AF1EDD"/>
    <w:rsid w:val="00AF4452"/>
    <w:rsid w:val="00B01DA6"/>
    <w:rsid w:val="00B12FDA"/>
    <w:rsid w:val="00B22FDE"/>
    <w:rsid w:val="00B32D4B"/>
    <w:rsid w:val="00B402B9"/>
    <w:rsid w:val="00B437D5"/>
    <w:rsid w:val="00B57659"/>
    <w:rsid w:val="00B60D54"/>
    <w:rsid w:val="00B8205C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335A"/>
    <w:rsid w:val="00C47206"/>
    <w:rsid w:val="00C50A59"/>
    <w:rsid w:val="00C547D7"/>
    <w:rsid w:val="00C557F2"/>
    <w:rsid w:val="00CA6394"/>
    <w:rsid w:val="00CB70AD"/>
    <w:rsid w:val="00CD1B92"/>
    <w:rsid w:val="00D02938"/>
    <w:rsid w:val="00D21D63"/>
    <w:rsid w:val="00D235D0"/>
    <w:rsid w:val="00D241D5"/>
    <w:rsid w:val="00D41DC8"/>
    <w:rsid w:val="00D53B6F"/>
    <w:rsid w:val="00D54A61"/>
    <w:rsid w:val="00D6006D"/>
    <w:rsid w:val="00D72A07"/>
    <w:rsid w:val="00D72E02"/>
    <w:rsid w:val="00D75AAF"/>
    <w:rsid w:val="00DA0F11"/>
    <w:rsid w:val="00DA580A"/>
    <w:rsid w:val="00DB4B5B"/>
    <w:rsid w:val="00DC6F05"/>
    <w:rsid w:val="00DF30F1"/>
    <w:rsid w:val="00E111C4"/>
    <w:rsid w:val="00E22B7E"/>
    <w:rsid w:val="00E40C63"/>
    <w:rsid w:val="00E41182"/>
    <w:rsid w:val="00E4361D"/>
    <w:rsid w:val="00E51175"/>
    <w:rsid w:val="00E54F17"/>
    <w:rsid w:val="00E5790C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6FA0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5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3.xml" Id="R0b226a16c3514e2f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716A9BEB9A419FBB40ECA2026384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C0F9A6-F303-4A51-B19B-4D5786BAE6F2}"/>
      </w:docPartPr>
      <w:docPartBody>
        <w:p w:rsidR="00A047A2" w:rsidRDefault="00BE78FE" w:rsidP="00BE78FE">
          <w:pPr>
            <w:pStyle w:val="24716A9BEB9A419FBB40ECA2026384BF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F7ECD0C5C7AB4F38A59C3153F20DE3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96FA0D-69B1-4FF9-A0C2-6B5F0E8F77F2}"/>
      </w:docPartPr>
      <w:docPartBody>
        <w:p w:rsidR="00A047A2" w:rsidRDefault="00BE78FE" w:rsidP="00BE78FE">
          <w:pPr>
            <w:pStyle w:val="F7ECD0C5C7AB4F38A59C3153F20DE3AD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E0CB5029D04E479C7938454710AF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09CFD-CC9D-4545-BB8B-640957BD01F1}"/>
      </w:docPartPr>
      <w:docPartBody>
        <w:p w:rsidR="00A047A2" w:rsidRDefault="00BE78FE" w:rsidP="00BE78FE">
          <w:pPr>
            <w:pStyle w:val="6DE0CB5029D04E479C7938454710AF2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3D3835D4D8C64168AA3C2E2F82ACC5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6BE105-347F-4581-B11D-9266F51B0AF3}"/>
      </w:docPartPr>
      <w:docPartBody>
        <w:p w:rsidR="00A047A2" w:rsidRDefault="00BE78FE" w:rsidP="00BE78FE">
          <w:pPr>
            <w:pStyle w:val="3D3835D4D8C64168AA3C2E2F82ACC544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3FCB2888DACA43258BFE8ABE9971BA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1B84EA-A2B8-497B-9CCB-82812517A5DE}"/>
      </w:docPartPr>
      <w:docPartBody>
        <w:p w:rsidR="00A047A2" w:rsidRDefault="00BE78FE" w:rsidP="00BE78FE">
          <w:pPr>
            <w:pStyle w:val="3FCB2888DACA43258BFE8ABE9971BA5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2303183B108A4B60BDE2E3F4DF8036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C9BA7F-31F4-49CA-AB75-1BFB371B4DAB}"/>
      </w:docPartPr>
      <w:docPartBody>
        <w:p w:rsidR="00A047A2" w:rsidRDefault="00BE78FE" w:rsidP="00BE78FE">
          <w:pPr>
            <w:pStyle w:val="2303183B108A4B60BDE2E3F4DF8036F2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5C7F0B639C9E4935B3BDC3259AB14D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74ADD2-38FD-4273-A2E6-D6DE034974B1}"/>
      </w:docPartPr>
      <w:docPartBody>
        <w:p w:rsidR="00A047A2" w:rsidRDefault="00BE78FE" w:rsidP="00BE78FE">
          <w:pPr>
            <w:pStyle w:val="5C7F0B639C9E4935B3BDC3259AB14D75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B29610F6D5044A16A89880C3B1904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8ECAE4-EE7F-4185-969A-FEB7B0DD3B03}"/>
      </w:docPartPr>
      <w:docPartBody>
        <w:p w:rsidR="00A047A2" w:rsidRDefault="00BE78FE" w:rsidP="00BE78FE">
          <w:pPr>
            <w:pStyle w:val="B29610F6D5044A16A89880C3B1904C8B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23F3ABAFA8A5462EAEBC6D69FAD334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A0E9E3-1188-43EF-858B-01B0F3C70099}"/>
      </w:docPartPr>
      <w:docPartBody>
        <w:p w:rsidR="00A047A2" w:rsidRDefault="00BE78FE" w:rsidP="00BE78FE">
          <w:pPr>
            <w:pStyle w:val="23F3ABAFA8A5462EAEBC6D69FAD33485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7559F0385AC0401A969115793B9EAF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41030F-B167-4DE3-B168-EB02D8BE3565}"/>
      </w:docPartPr>
      <w:docPartBody>
        <w:p w:rsidR="00A047A2" w:rsidRDefault="00BE78FE" w:rsidP="00BE78FE">
          <w:pPr>
            <w:pStyle w:val="7559F0385AC0401A969115793B9EAFCC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84A86243B57543CC8CB33E68960008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C6688C-15C0-4C04-B0CA-EB8936C1E679}"/>
      </w:docPartPr>
      <w:docPartBody>
        <w:p w:rsidR="00A047A2" w:rsidRDefault="00BE78FE" w:rsidP="00BE78FE">
          <w:pPr>
            <w:pStyle w:val="84A86243B57543CC8CB33E6896000802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9DF12C20402C4E51AB0B3D0684A3BD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CFA003-F11E-425E-B444-FD21858F61F1}"/>
      </w:docPartPr>
      <w:docPartBody>
        <w:p w:rsidR="009939D6" w:rsidRDefault="00F77515" w:rsidP="00F77515">
          <w:pPr>
            <w:pStyle w:val="9DF12C20402C4E51AB0B3D0684A3BD30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1BC5BA-118F-4BBE-9865-F6FC916EF0A6}"/>
      </w:docPartPr>
      <w:docPartBody>
        <w:p w:rsidR="00000000" w:rsidRDefault="008234CA">
          <w:r w:rsidRPr="00324DC9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EB0"/>
    <w:rsid w:val="002A00F8"/>
    <w:rsid w:val="00401A56"/>
    <w:rsid w:val="00671135"/>
    <w:rsid w:val="007F0EB0"/>
    <w:rsid w:val="008234CA"/>
    <w:rsid w:val="008506F4"/>
    <w:rsid w:val="0093255B"/>
    <w:rsid w:val="009939D6"/>
    <w:rsid w:val="009C6BB1"/>
    <w:rsid w:val="00A047A2"/>
    <w:rsid w:val="00AA4803"/>
    <w:rsid w:val="00B8234C"/>
    <w:rsid w:val="00BE78FE"/>
    <w:rsid w:val="00D67D5F"/>
    <w:rsid w:val="00D7139E"/>
    <w:rsid w:val="00E7673F"/>
    <w:rsid w:val="00ED68E7"/>
    <w:rsid w:val="00EE2183"/>
    <w:rsid w:val="00F77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234CA"/>
    <w:rPr>
      <w:color w:val="808080"/>
    </w:rPr>
  </w:style>
  <w:style w:type="paragraph" w:customStyle="1" w:styleId="18ECDB4E735444248662DE2B13ECDE27">
    <w:name w:val="18ECDB4E735444248662DE2B13ECDE27"/>
    <w:rsid w:val="007F0EB0"/>
  </w:style>
  <w:style w:type="paragraph" w:customStyle="1" w:styleId="59F3843398E743F4AC86CE600F56C9F9">
    <w:name w:val="59F3843398E743F4AC86CE600F56C9F9"/>
    <w:rsid w:val="007F0EB0"/>
  </w:style>
  <w:style w:type="paragraph" w:customStyle="1" w:styleId="2F34EED7068C4D88AF02DA5EDCEF4F77">
    <w:name w:val="2F34EED7068C4D88AF02DA5EDCEF4F77"/>
    <w:rsid w:val="007F0EB0"/>
  </w:style>
  <w:style w:type="paragraph" w:customStyle="1" w:styleId="B9A829857B8F42CCA7AF65F5DA104A42">
    <w:name w:val="B9A829857B8F42CCA7AF65F5DA104A42"/>
    <w:rsid w:val="007F0EB0"/>
  </w:style>
  <w:style w:type="paragraph" w:customStyle="1" w:styleId="B558D5F557424E7580F2C33A7245551E">
    <w:name w:val="B558D5F557424E7580F2C33A7245551E"/>
    <w:rsid w:val="007F0EB0"/>
  </w:style>
  <w:style w:type="paragraph" w:customStyle="1" w:styleId="EFC0FD1BB77C414CAEADE5BC3F86D0EF">
    <w:name w:val="EFC0FD1BB77C414CAEADE5BC3F86D0EF"/>
    <w:rsid w:val="007F0EB0"/>
  </w:style>
  <w:style w:type="paragraph" w:customStyle="1" w:styleId="18DDE567520A4EFC9378CCA4C87E4DDF">
    <w:name w:val="18DDE567520A4EFC9378CCA4C87E4DDF"/>
    <w:rsid w:val="007F0EB0"/>
  </w:style>
  <w:style w:type="paragraph" w:customStyle="1" w:styleId="CF22DB901D5644609DBD9B606390CF97">
    <w:name w:val="CF22DB901D5644609DBD9B606390CF97"/>
    <w:rsid w:val="007F0EB0"/>
  </w:style>
  <w:style w:type="paragraph" w:customStyle="1" w:styleId="1B3FC965A2AF4D7D8BB278817E8B0A34">
    <w:name w:val="1B3FC965A2AF4D7D8BB278817E8B0A34"/>
    <w:rsid w:val="007F0EB0"/>
  </w:style>
  <w:style w:type="paragraph" w:customStyle="1" w:styleId="EAAF8D4E278E4278AD200C0628BFB94B">
    <w:name w:val="EAAF8D4E278E4278AD200C0628BFB94B"/>
    <w:rsid w:val="007F0EB0"/>
  </w:style>
  <w:style w:type="paragraph" w:customStyle="1" w:styleId="E3734E30A5ED4EC1980236FEB539BEAC">
    <w:name w:val="E3734E30A5ED4EC1980236FEB539BEAC"/>
    <w:rsid w:val="007F0EB0"/>
  </w:style>
  <w:style w:type="paragraph" w:customStyle="1" w:styleId="4C7CBF38C5EA4C6E88B82768E56F4463">
    <w:name w:val="4C7CBF38C5EA4C6E88B82768E56F4463"/>
    <w:rsid w:val="007F0EB0"/>
  </w:style>
  <w:style w:type="paragraph" w:customStyle="1" w:styleId="6D50E62DE5704DC3A5636FDAAA73CCBA">
    <w:name w:val="6D50E62DE5704DC3A5636FDAAA73CCBA"/>
    <w:rsid w:val="007F0EB0"/>
  </w:style>
  <w:style w:type="paragraph" w:customStyle="1" w:styleId="572342047EEA4A598B011F25F5498032">
    <w:name w:val="572342047EEA4A598B011F25F5498032"/>
    <w:rsid w:val="007F0EB0"/>
  </w:style>
  <w:style w:type="paragraph" w:customStyle="1" w:styleId="B2398CECCE1A4AD1A81E04EF7E0CEA7E">
    <w:name w:val="B2398CECCE1A4AD1A81E04EF7E0CEA7E"/>
    <w:rsid w:val="007F0EB0"/>
  </w:style>
  <w:style w:type="paragraph" w:customStyle="1" w:styleId="956CDC42C9E141AFAC9F698AFF0EFAC8">
    <w:name w:val="956CDC42C9E141AFAC9F698AFF0EFAC8"/>
    <w:rsid w:val="007F0EB0"/>
  </w:style>
  <w:style w:type="paragraph" w:customStyle="1" w:styleId="0A482338CA9341F4A1564AAC19AE3179">
    <w:name w:val="0A482338CA9341F4A1564AAC19AE3179"/>
    <w:rsid w:val="007F0EB0"/>
  </w:style>
  <w:style w:type="paragraph" w:customStyle="1" w:styleId="6D211083B906449E975A7FDF74CCA430">
    <w:name w:val="6D211083B906449E975A7FDF74CCA430"/>
    <w:rsid w:val="007F0EB0"/>
  </w:style>
  <w:style w:type="paragraph" w:customStyle="1" w:styleId="A1A9C1305F5D4898AD72F6DA55389DBE">
    <w:name w:val="A1A9C1305F5D4898AD72F6DA55389DBE"/>
    <w:rsid w:val="007F0EB0"/>
  </w:style>
  <w:style w:type="paragraph" w:customStyle="1" w:styleId="8347934D182B4CEEB23DA7ABE41FC5F4">
    <w:name w:val="8347934D182B4CEEB23DA7ABE41FC5F4"/>
    <w:rsid w:val="007F0EB0"/>
  </w:style>
  <w:style w:type="paragraph" w:customStyle="1" w:styleId="291359932107479091C509125A8CFDA1">
    <w:name w:val="291359932107479091C509125A8CFDA1"/>
    <w:rsid w:val="007F0EB0"/>
  </w:style>
  <w:style w:type="paragraph" w:customStyle="1" w:styleId="A0DA144130594B30BEF7DB83FC79A90D">
    <w:name w:val="A0DA144130594B30BEF7DB83FC79A90D"/>
    <w:rsid w:val="007F0EB0"/>
  </w:style>
  <w:style w:type="paragraph" w:customStyle="1" w:styleId="293585D74D584F29A715B11E4DFEC926">
    <w:name w:val="293585D74D584F29A715B11E4DFEC926"/>
    <w:rsid w:val="007F0EB0"/>
  </w:style>
  <w:style w:type="paragraph" w:customStyle="1" w:styleId="365C9860189B4EAD9C7EFEB15F87D688">
    <w:name w:val="365C9860189B4EAD9C7EFEB15F87D688"/>
    <w:rsid w:val="007F0EB0"/>
  </w:style>
  <w:style w:type="paragraph" w:customStyle="1" w:styleId="2E83E9F4BA244B06B4DB5D21636C1E0A">
    <w:name w:val="2E83E9F4BA244B06B4DB5D21636C1E0A"/>
    <w:rsid w:val="007F0EB0"/>
  </w:style>
  <w:style w:type="paragraph" w:customStyle="1" w:styleId="F0282430B4D44F4290830D9288D14D3B">
    <w:name w:val="F0282430B4D44F4290830D9288D14D3B"/>
    <w:rsid w:val="007F0EB0"/>
  </w:style>
  <w:style w:type="paragraph" w:customStyle="1" w:styleId="DEB5D457638B4B3BADC17E5F83CD3BEA">
    <w:name w:val="DEB5D457638B4B3BADC17E5F83CD3BEA"/>
    <w:rsid w:val="007F0EB0"/>
  </w:style>
  <w:style w:type="paragraph" w:customStyle="1" w:styleId="02FCF6F021E849649C78D8D7580E8391">
    <w:name w:val="02FCF6F021E849649C78D8D7580E8391"/>
    <w:rsid w:val="007F0EB0"/>
  </w:style>
  <w:style w:type="paragraph" w:customStyle="1" w:styleId="1C4445099D0747588FD8AE93C1DFA82F">
    <w:name w:val="1C4445099D0747588FD8AE93C1DFA82F"/>
    <w:rsid w:val="007F0EB0"/>
  </w:style>
  <w:style w:type="paragraph" w:customStyle="1" w:styleId="6D6A3BA876A641639F7A526F3BFAFBB0">
    <w:name w:val="6D6A3BA876A641639F7A526F3BFAFBB0"/>
    <w:rsid w:val="007F0EB0"/>
  </w:style>
  <w:style w:type="paragraph" w:customStyle="1" w:styleId="EACE6141740F4759B8BAA80F2436F018">
    <w:name w:val="EACE6141740F4759B8BAA80F2436F018"/>
    <w:rsid w:val="007F0EB0"/>
  </w:style>
  <w:style w:type="paragraph" w:customStyle="1" w:styleId="244D1BD89CCD442AB7CB0E4058E2F3C1">
    <w:name w:val="244D1BD89CCD442AB7CB0E4058E2F3C1"/>
    <w:rsid w:val="007F0EB0"/>
  </w:style>
  <w:style w:type="paragraph" w:customStyle="1" w:styleId="7694C953668D42F5930B18E0AA40B719">
    <w:name w:val="7694C953668D42F5930B18E0AA40B719"/>
    <w:rsid w:val="007F0EB0"/>
  </w:style>
  <w:style w:type="paragraph" w:customStyle="1" w:styleId="34B5636816334117AF7CC33826250A39">
    <w:name w:val="34B5636816334117AF7CC33826250A39"/>
    <w:rsid w:val="007F0EB0"/>
  </w:style>
  <w:style w:type="paragraph" w:customStyle="1" w:styleId="4BE75748E74141829A5BC447504D1AE2">
    <w:name w:val="4BE75748E74141829A5BC447504D1AE2"/>
    <w:rsid w:val="007F0EB0"/>
  </w:style>
  <w:style w:type="paragraph" w:customStyle="1" w:styleId="3B86EBAA86EF427F8999CACB0C5F9878">
    <w:name w:val="3B86EBAA86EF427F8999CACB0C5F9878"/>
    <w:rsid w:val="007F0EB0"/>
  </w:style>
  <w:style w:type="paragraph" w:customStyle="1" w:styleId="0D1279AEBC2B402F92746D967F36C974">
    <w:name w:val="0D1279AEBC2B402F92746D967F36C974"/>
    <w:rsid w:val="007F0EB0"/>
  </w:style>
  <w:style w:type="paragraph" w:customStyle="1" w:styleId="11E91ADE68C44861BD08E0811A89194D">
    <w:name w:val="11E91ADE68C44861BD08E0811A89194D"/>
    <w:rsid w:val="007F0EB0"/>
  </w:style>
  <w:style w:type="paragraph" w:customStyle="1" w:styleId="F60D021828DE440AB60A57F81B574D32">
    <w:name w:val="F60D021828DE440AB60A57F81B574D32"/>
    <w:rsid w:val="007F0EB0"/>
  </w:style>
  <w:style w:type="paragraph" w:customStyle="1" w:styleId="38294598CCA94985811A46540CA1EC4D">
    <w:name w:val="38294598CCA94985811A46540CA1EC4D"/>
    <w:rsid w:val="007F0EB0"/>
  </w:style>
  <w:style w:type="paragraph" w:customStyle="1" w:styleId="C62EAAB2912E415F880C72FA97A12175">
    <w:name w:val="C62EAAB2912E415F880C72FA97A12175"/>
    <w:rsid w:val="007F0EB0"/>
  </w:style>
  <w:style w:type="paragraph" w:customStyle="1" w:styleId="635000B0036C42A3A1BDBD43C99023E3">
    <w:name w:val="635000B0036C42A3A1BDBD43C99023E3"/>
    <w:rsid w:val="007F0EB0"/>
  </w:style>
  <w:style w:type="paragraph" w:customStyle="1" w:styleId="CA101336007647548F93834416C46DA9">
    <w:name w:val="CA101336007647548F93834416C46DA9"/>
    <w:rsid w:val="007F0EB0"/>
  </w:style>
  <w:style w:type="paragraph" w:customStyle="1" w:styleId="35D81F6265074FD587BA5ADA794C04B1">
    <w:name w:val="35D81F6265074FD587BA5ADA794C04B1"/>
    <w:rsid w:val="007F0EB0"/>
  </w:style>
  <w:style w:type="paragraph" w:customStyle="1" w:styleId="3A503BC9C98E4CD59BD8DED3BEDFFB6E">
    <w:name w:val="3A503BC9C98E4CD59BD8DED3BEDFFB6E"/>
    <w:rsid w:val="007F0EB0"/>
  </w:style>
  <w:style w:type="paragraph" w:customStyle="1" w:styleId="BC39BABF917A429C821B1BEA1B87FDFC">
    <w:name w:val="BC39BABF917A429C821B1BEA1B87FDFC"/>
    <w:rsid w:val="007F0EB0"/>
  </w:style>
  <w:style w:type="paragraph" w:customStyle="1" w:styleId="2014D722EE9C4CCF9F059B4A2399463B">
    <w:name w:val="2014D722EE9C4CCF9F059B4A2399463B"/>
    <w:rsid w:val="007F0EB0"/>
  </w:style>
  <w:style w:type="paragraph" w:customStyle="1" w:styleId="9ACE023442E74F4FB2A5DBF50CDBF36C">
    <w:name w:val="9ACE023442E74F4FB2A5DBF50CDBF36C"/>
    <w:rsid w:val="007F0EB0"/>
  </w:style>
  <w:style w:type="paragraph" w:customStyle="1" w:styleId="A992716DD26C432982C379B1BC47CB0E">
    <w:name w:val="A992716DD26C432982C379B1BC47CB0E"/>
    <w:rsid w:val="007F0EB0"/>
  </w:style>
  <w:style w:type="paragraph" w:customStyle="1" w:styleId="C645F23E002641E5B8BDE311C8A35B73">
    <w:name w:val="C645F23E002641E5B8BDE311C8A35B73"/>
    <w:rsid w:val="007F0EB0"/>
  </w:style>
  <w:style w:type="paragraph" w:customStyle="1" w:styleId="EE0E8CA3510E49A6AE8C0DB6F4C15162">
    <w:name w:val="EE0E8CA3510E49A6AE8C0DB6F4C15162"/>
    <w:rsid w:val="007F0EB0"/>
  </w:style>
  <w:style w:type="paragraph" w:customStyle="1" w:styleId="F16C9FE57D244639B7496E912DEE17D4">
    <w:name w:val="F16C9FE57D244639B7496E912DEE17D4"/>
    <w:rsid w:val="007F0EB0"/>
  </w:style>
  <w:style w:type="paragraph" w:customStyle="1" w:styleId="03AF71DF2EC34E63BDBAF30431E6A4D6">
    <w:name w:val="03AF71DF2EC34E63BDBAF30431E6A4D6"/>
    <w:rsid w:val="007F0EB0"/>
  </w:style>
  <w:style w:type="paragraph" w:customStyle="1" w:styleId="D902652F9A8346D19C19DE09D0E64667">
    <w:name w:val="D902652F9A8346D19C19DE09D0E64667"/>
    <w:rsid w:val="007F0EB0"/>
  </w:style>
  <w:style w:type="paragraph" w:customStyle="1" w:styleId="13B3CA40C3B64F7292C42D61D1FD54B2">
    <w:name w:val="13B3CA40C3B64F7292C42D61D1FD54B2"/>
    <w:rsid w:val="007F0EB0"/>
  </w:style>
  <w:style w:type="paragraph" w:customStyle="1" w:styleId="859053C6528F4C078B7CC210F62C94DB">
    <w:name w:val="859053C6528F4C078B7CC210F62C94DB"/>
    <w:rsid w:val="007F0EB0"/>
  </w:style>
  <w:style w:type="paragraph" w:customStyle="1" w:styleId="311822B7D14E441B8182C89CACD88A68">
    <w:name w:val="311822B7D14E441B8182C89CACD88A68"/>
    <w:rsid w:val="007F0EB0"/>
  </w:style>
  <w:style w:type="paragraph" w:customStyle="1" w:styleId="D4652A195E784BB184FBCF009FA84FCD">
    <w:name w:val="D4652A195E784BB184FBCF009FA84FCD"/>
    <w:rsid w:val="007F0EB0"/>
  </w:style>
  <w:style w:type="paragraph" w:customStyle="1" w:styleId="3AACDC7223AA4B528EF613B600F06B17">
    <w:name w:val="3AACDC7223AA4B528EF613B600F06B17"/>
    <w:rsid w:val="007F0EB0"/>
  </w:style>
  <w:style w:type="paragraph" w:customStyle="1" w:styleId="E8DF5EF85A6942F9933202D20B46843A">
    <w:name w:val="E8DF5EF85A6942F9933202D20B46843A"/>
    <w:rsid w:val="007F0EB0"/>
  </w:style>
  <w:style w:type="paragraph" w:customStyle="1" w:styleId="C4027D464B5D4815A0BC6751F25356F2">
    <w:name w:val="C4027D464B5D4815A0BC6751F25356F2"/>
    <w:rsid w:val="007F0EB0"/>
  </w:style>
  <w:style w:type="paragraph" w:customStyle="1" w:styleId="56F5F8E90F5643FAA719A81EA6F884BF">
    <w:name w:val="56F5F8E90F5643FAA719A81EA6F884BF"/>
    <w:rsid w:val="007F0EB0"/>
  </w:style>
  <w:style w:type="paragraph" w:customStyle="1" w:styleId="10143EF8F5694C75B253BF47962E16A1">
    <w:name w:val="10143EF8F5694C75B253BF47962E16A1"/>
    <w:rsid w:val="007F0EB0"/>
  </w:style>
  <w:style w:type="paragraph" w:customStyle="1" w:styleId="BD6775A7FCC648749F70749DDD7C7C3A">
    <w:name w:val="BD6775A7FCC648749F70749DDD7C7C3A"/>
    <w:rsid w:val="007F0EB0"/>
  </w:style>
  <w:style w:type="paragraph" w:customStyle="1" w:styleId="B0C2B043F3D34C0084D795C2D42292ED">
    <w:name w:val="B0C2B043F3D34C0084D795C2D42292ED"/>
    <w:rsid w:val="007F0EB0"/>
  </w:style>
  <w:style w:type="paragraph" w:customStyle="1" w:styleId="8762CFA600EA484C895E036535919189">
    <w:name w:val="8762CFA600EA484C895E036535919189"/>
    <w:rsid w:val="007F0EB0"/>
  </w:style>
  <w:style w:type="paragraph" w:customStyle="1" w:styleId="64298F63108D4484ADC5C739D6DBB600">
    <w:name w:val="64298F63108D4484ADC5C739D6DBB600"/>
    <w:rsid w:val="007F0EB0"/>
  </w:style>
  <w:style w:type="paragraph" w:customStyle="1" w:styleId="8C59D29E114A44AD86C9351100884520">
    <w:name w:val="8C59D29E114A44AD86C9351100884520"/>
    <w:rsid w:val="007F0EB0"/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24716A9BEB9A419FBB40ECA2026384BF">
    <w:name w:val="24716A9BEB9A419FBB40ECA2026384BF"/>
    <w:rsid w:val="00BE78FE"/>
  </w:style>
  <w:style w:type="paragraph" w:customStyle="1" w:styleId="F7ECD0C5C7AB4F38A59C3153F20DE3AD">
    <w:name w:val="F7ECD0C5C7AB4F38A59C3153F20DE3AD"/>
    <w:rsid w:val="00BE78FE"/>
  </w:style>
  <w:style w:type="paragraph" w:customStyle="1" w:styleId="6DE0CB5029D04E479C7938454710AF23">
    <w:name w:val="6DE0CB5029D04E479C7938454710AF23"/>
    <w:rsid w:val="00BE78FE"/>
  </w:style>
  <w:style w:type="paragraph" w:customStyle="1" w:styleId="7FEC7211A26B4CDC84FF57E6DE65F19F">
    <w:name w:val="7FEC7211A26B4CDC84FF57E6DE65F19F"/>
    <w:rsid w:val="00BE78FE"/>
  </w:style>
  <w:style w:type="paragraph" w:customStyle="1" w:styleId="3D3835D4D8C64168AA3C2E2F82ACC544">
    <w:name w:val="3D3835D4D8C64168AA3C2E2F82ACC544"/>
    <w:rsid w:val="00BE78FE"/>
  </w:style>
  <w:style w:type="paragraph" w:customStyle="1" w:styleId="3FCB2888DACA43258BFE8ABE9971BA53">
    <w:name w:val="3FCB2888DACA43258BFE8ABE9971BA53"/>
    <w:rsid w:val="00BE78FE"/>
  </w:style>
  <w:style w:type="paragraph" w:customStyle="1" w:styleId="2303183B108A4B60BDE2E3F4DF8036F2">
    <w:name w:val="2303183B108A4B60BDE2E3F4DF8036F2"/>
    <w:rsid w:val="00BE78FE"/>
  </w:style>
  <w:style w:type="paragraph" w:customStyle="1" w:styleId="5C7F0B639C9E4935B3BDC3259AB14D75">
    <w:name w:val="5C7F0B639C9E4935B3BDC3259AB14D75"/>
    <w:rsid w:val="00BE78FE"/>
  </w:style>
  <w:style w:type="paragraph" w:customStyle="1" w:styleId="B29610F6D5044A16A89880C3B1904C8B">
    <w:name w:val="B29610F6D5044A16A89880C3B1904C8B"/>
    <w:rsid w:val="00BE78FE"/>
  </w:style>
  <w:style w:type="paragraph" w:customStyle="1" w:styleId="23F3ABAFA8A5462EAEBC6D69FAD33485">
    <w:name w:val="23F3ABAFA8A5462EAEBC6D69FAD33485"/>
    <w:rsid w:val="00BE78FE"/>
  </w:style>
  <w:style w:type="paragraph" w:customStyle="1" w:styleId="7559F0385AC0401A969115793B9EAFCC">
    <w:name w:val="7559F0385AC0401A969115793B9EAFCC"/>
    <w:rsid w:val="00BE78FE"/>
  </w:style>
  <w:style w:type="paragraph" w:customStyle="1" w:styleId="84A86243B57543CC8CB33E6896000802">
    <w:name w:val="84A86243B57543CC8CB33E6896000802"/>
    <w:rsid w:val="00BE78FE"/>
  </w:style>
  <w:style w:type="paragraph" w:customStyle="1" w:styleId="9DF12C20402C4E51AB0B3D0684A3BD30">
    <w:name w:val="9DF12C20402C4E51AB0B3D0684A3BD30"/>
    <w:rsid w:val="00F7751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tandard_Sales_Quote/1304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stimate_Lbl>Estimate_Lbl</Estimate_Lbl>
    <EstimateBody_Lbl>EstimateBody_Lbl</EstimateBody_Lbl>
    <EstimateFor_Lbl>EstimateFor_Lbl</EstimateFor_Lbl>
    <ExchangeRateAsText>ExchangeRateAsText</ExchangeRateAsText>
    <ExternalDocumentNo>ExternalDocumentNo</ExternalDocumentNo>
    <ExternalDocumentNoLbl>ExternalDocumentNoLbl</ExternalDocumentNoLbl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_Lbl>PricesIncludingVAT_Lbl</PricesIncludingVAT_Lbl>
    <PricesIncludingVATYesNo>PricesIncludingVATYesNo</PricesIncludingVATYesNo>
    <Questions_Lbl>Questions_Lbl</Questions_Lbl>
    <QuoteValidToDate>QuoteValidToDate</QuoteValidToDate>
    <QuoteValidToDate_Lbl>QuoteValidToDate_Lbl</QuoteValidToDate_Lbl>
    <SalesInvoiceLineDiscount_Lbl>SalesInvoiceLineDiscount_Lbl</SalesInvoiceLineDiscount_Lbl>
    <SalesPerson_Lbl>SalesPerson_Lbl</SalesPerson_Lbl>
    <Salesperson_Lbl2>Salesperson_Lbl2</Salesperson_Lbl2>
    <SalesPersonBlank_Lbl>SalesPersonBlank_Lbl</SalesPersonBlank_Lbl>
    <SalesPersonName>SalesPersonName</SalesPersonName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_Lbl>Shipment_Lbl</Shipment_Lbl>
    <ShipmentMethodDescription>ShipmentMethodDescription</ShipmentMethodDescription>
    <ShipmentMethodDescription_Lbl>ShipmentMethodDescription_Lbl</ShipmentMethodDescription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howWorkDescription>ShowWorkDescription</ShowWorkDescription>
    <Subtotal_Lbl>Subtotal_Lbl</Subtotal_Lbl>
    <Thanks_Lbl>Thanks_Lbl</Thanks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>VATRegistrationNo</VATRegistrationNo>
    <VATRegistrationNo_Lbl>VATRegistrationNo_Lbl</VATRegistrationNo_Lbl>
    <YourEstimate_Lbl>YourEstimate_Lbl</YourEstimate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LineAmount_Lbl>LineAmount_Lbl</LineAmount_Lbl>
      <LineAmount_Line>LineAmount_Line</LineAmount_Line>
      <LineAmount_Line_Lbl>LineAmount_Line_Lbl</LineAmount_Line_Lbl>
      <LineDiscountPercent_Line>LineDiscountPercent_Line</LineDiscountPercent_Line>
      <LineDiscountPercentText_Line>LineDiscountPercentText_Line</LineDiscountPercentText_Line>
      <LineNo_Line>LineNo_Line</LineNo_Line>
      <Price_Lbl>Price_Lbl</Price_Lbl>
      <PricePer_Lbl>PricePer_Lbl</PricePer_Lbl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_Lbl>Unit_Lbl</Unit_Lbl>
      <UnitOfMeasure>UnitOfMeasure</UnitOfMeasure>
      <UnitOfMeasure_Lbl>UnitOfMeasure_Lbl</UnitOfMeasure_Lbl>
      <UnitPrice>UnitPrice</UnitPrice>
      <UnitPrice_Lbl>UnitPrice_Lbl</UnitPrice_Lbl>
      <UnitPrice_Lbl2>UnitPrice_Lbl2</UnitPrice_Lbl2>
      <VATIdentifier_Line>VATIdentifier_Line</VATIdentifier_Line>
      <VATIdentifier_Line_Lbl>VATIdentifier_Line_Lbl</VATIdentifier_Line_Lbl>
      <VATPct_Line>VATPct_Line</VATPct_Line>
      <VATPct_Line_Lbl>VATPct_Line_Lbl</VATPct_Line_Lbl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_VatAmountLine>VATAmount_VatAmountLine</VATAmount_VatAmountLine>
      <VATAmount_VatAmountLine_Lbl>VATAmount_VatAmountLine_Lbl</VATAmount_VatAmountLine_Lbl>
      <VATAmountLCY_VATAmountLine>VATAmountLCY_VATAmountLine</VATAmountLCY_VATAmountLine>
      <VATAmountLCY_VATAmountLine_Lbl>VATAmountLCY_VATAmountLine_Lbl</VATAmountLCY_VATAmountLine_Lbl>
      <VATBase_VatAmountLine>VATBase_VatAmountLine</VATBase_VatAmountLine>
      <VATBase_VatAmountLine_Lbl>VATBase_VatAmountLine_Lbl</VATBase_VatAmountLine_Lbl>
      <VATBaseLCY_VATAmountLine>VATBaseLCY_VATAmountLine</VATBaseLCY_VATAmountLine>
      <VATBaseLCY_VATAmountLine_Lbl>VATBaseLCY_VATAmountLine_Lbl</VATBaseLCY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ReportTotalsLine>
      <Amount_ReportTotalsLine>Amount_ReportTotalsLine</Amount_ReportTotalsLine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etterText>
      <BodyText>BodyText</BodyText>
      <ClosingText>ClosingText</ClosingText>
      <GreetingText>GreetingText</GreetingText>
      <PmtDiscText>PmtDiscText</PmtDiscText>
    </LetterText>
    <USReportTotalsLine>
      <Amount_USReportTotalsLine>Amount_USReportTotalsLine</Amount_USReportTotalsLine>
      <AmountFormatted_USReportTotalsLine>AmountFormatted_USReportTotalsLine</AmountFormatted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2.xml><?xml version="1.0" encoding="utf-8"?>
<ds:datastoreItem xmlns:ds="http://schemas.openxmlformats.org/officeDocument/2006/customXml" ds:itemID="{BC9EC1AA-8ED1-476B-AD57-6FA4E1C99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54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2015-12-30T15:21:00Z</dcterms:created>
  <dcterms:modified xsi:type="dcterms:W3CDTF">2016-06-07T13:48:00Z</dcterms:modified>
</cp:coreProperties>
</file>