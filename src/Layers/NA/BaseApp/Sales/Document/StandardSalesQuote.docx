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5270"/>
      </w:tblGrid>
      <w:tr w:rsidRPr="00245B0E" w:rsidR="005C273C" w:rsidTr="00DB757F" w14:paraId="104FE39D" w14:textId="77777777">
        <w:tc>
          <w:tcPr>
            <w:tcW w:w="2500" w:type="pct"/>
          </w:tcPr>
          <w:p w:rsidRPr="00245B0E" w:rsidR="005C273C" w:rsidP="00DB757F" w:rsidRDefault="00000000" w14:paraId="7F747FC3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E433E0EA-D964-4EC3-8195-A79050EE45E7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356498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E433E0EA-D964-4EC3-8195-A79050EE45E7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728E1489" w14:textId="77777777">
        <w:tc>
          <w:tcPr>
            <w:tcW w:w="2500" w:type="pct"/>
          </w:tcPr>
          <w:p w:rsidRPr="00245B0E" w:rsidR="005C273C" w:rsidP="00DB757F" w:rsidRDefault="00000000" w14:paraId="63DBC584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E433E0EA-D964-4EC3-8195-A79050EE45E7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1353DB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E433E0EA-D964-4EC3-8195-A79050EE45E7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148AD342" w14:textId="77777777">
        <w:tc>
          <w:tcPr>
            <w:tcW w:w="2500" w:type="pct"/>
          </w:tcPr>
          <w:p w:rsidRPr="00245B0E" w:rsidR="005C273C" w:rsidP="00DB757F" w:rsidRDefault="00000000" w14:paraId="4FB6B14C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E433E0EA-D964-4EC3-8195-A79050EE45E7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EBC9AC9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E433E0EA-D964-4EC3-8195-A79050EE45E7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18CD0207" w14:textId="77777777">
        <w:tc>
          <w:tcPr>
            <w:tcW w:w="2500" w:type="pct"/>
          </w:tcPr>
          <w:p w:rsidRPr="00245B0E" w:rsidR="005C273C" w:rsidP="00DB757F" w:rsidRDefault="00000000" w14:paraId="2CD75455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E433E0EA-D964-4EC3-8195-A79050EE45E7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BCB140C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E433E0EA-D964-4EC3-8195-A79050EE45E7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6DFA4713" w14:textId="77777777">
        <w:tc>
          <w:tcPr>
            <w:tcW w:w="2500" w:type="pct"/>
          </w:tcPr>
          <w:p w:rsidRPr="00245B0E" w:rsidR="005C273C" w:rsidP="00DB757F" w:rsidRDefault="00000000" w14:paraId="0BD38F14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E433E0EA-D964-4EC3-8195-A79050EE45E7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E249F26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E433E0EA-D964-4EC3-8195-A79050EE45E7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4A67E837" w14:textId="77777777">
        <w:tc>
          <w:tcPr>
            <w:tcW w:w="2500" w:type="pct"/>
          </w:tcPr>
          <w:p w:rsidRPr="00245B0E" w:rsidR="005C273C" w:rsidP="00DB757F" w:rsidRDefault="00000000" w14:paraId="35858EAD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E433E0EA-D964-4EC3-8195-A79050EE45E7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FBF568A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E433E0EA-D964-4EC3-8195-A79050EE45E7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1854CE21" w14:textId="77777777">
        <w:tc>
          <w:tcPr>
            <w:tcW w:w="2500" w:type="pct"/>
          </w:tcPr>
          <w:p w:rsidRPr="00245B0E" w:rsidR="005C273C" w:rsidP="00DB757F" w:rsidRDefault="00000000" w14:paraId="0F445808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E433E0EA-D964-4EC3-8195-A79050EE45E7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BF1DA69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E433E0EA-D964-4EC3-8195-A79050EE45E7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E433E0EA-D964-4EC3-8195-A79050EE45E7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3F37B426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E433E0EA-D964-4EC3-8195-A79050EE45E7}"/>
              <w:text/>
            </w:sdtPr>
            <w:sdtContent>
              <w:p w:rsidRPr="00245B0E" w:rsidR="005C273C" w:rsidP="00DB757F" w:rsidRDefault="005C273C" w14:paraId="0874959E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7B9C88C4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5706F3D7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07"/>
        <w:gridCol w:w="2108"/>
        <w:gridCol w:w="2108"/>
        <w:gridCol w:w="2108"/>
        <w:gridCol w:w="2108"/>
      </w:tblGrid>
      <w:tr w:rsidRPr="005C273C" w:rsidR="003F3D1C" w:rsidTr="003F3D1C" w14:paraId="377C67E1" w14:textId="77777777">
        <w:sdt>
          <w:sdtPr>
            <w:alias w:val="#Nav: /Header/YourReference_Lbl"/>
            <w:tag w:val="#Nav: Standard_Sales_Quote/1304"/>
            <w:id w:val="1662350401"/>
            <w:placeholder>
              <w:docPart w:val="583268A118704BBCA98CA72790A77E5C"/>
            </w:placeholder>
            <w:dataBinding w:prefixMappings="xmlns:ns0='urn:microsoft-dynamics-nav/reports/Standard_Sales_Quote/1304/'" w:xpath="/ns0:NavWordReportXmlPart[1]/ns0:Header[1]/ns0:YourReference_Lbl[1]" w:storeItemID="{E433E0EA-D964-4EC3-8195-A79050EE45E7}"/>
            <w:text/>
          </w:sdtPr>
          <w:sdtContent>
            <w:tc>
              <w:tcPr>
                <w:tcW w:w="1000" w:type="pct"/>
              </w:tcPr>
              <w:p w:rsidRPr="005C273C" w:rsidR="003F3D1C" w:rsidP="005C273C" w:rsidRDefault="003F3D1C" w14:paraId="40C5575F" w14:textId="77777777">
                <w:pPr>
                  <w:pStyle w:val="Heading1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1145787579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_Lbl[1]" w:storeItemID="{E433E0EA-D964-4EC3-8195-A79050EE45E7}"/>
            <w:text/>
          </w:sdtPr>
          <w:sdtContent>
            <w:tc>
              <w:tcPr>
                <w:tcW w:w="1000" w:type="pct"/>
              </w:tcPr>
              <w:p w:rsidR="003F3D1C" w:rsidP="005C273C" w:rsidRDefault="003F3D1C" w14:paraId="6DB5B04D" w14:textId="77777777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DAE64221D173409380251EAEF55C7282"/>
            </w:placeholder>
            <w:dataBinding w:prefixMappings="xmlns:ns0='urn:microsoft-dynamics-nav/reports/Standard_Sales_Quote/1304/'" w:xpath="/ns0:NavWordReportXmlPart[1]/ns0:Header[1]/ns0:SalesPersonBlank_Lbl[1]" w:storeItemID="{E433E0EA-D964-4EC3-8195-A79050EE45E7}"/>
            <w:text/>
          </w:sdtPr>
          <w:sdtContent>
            <w:tc>
              <w:tcPr>
                <w:tcW w:w="1000" w:type="pct"/>
              </w:tcPr>
              <w:p w:rsidRPr="005C273C" w:rsidR="003F3D1C" w:rsidP="005C273C" w:rsidRDefault="003F3D1C" w14:paraId="6E395D2D" w14:textId="77777777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9006796951AC4CF8953EBA676228A438"/>
            </w:placeholder>
            <w:dataBinding w:prefixMappings="xmlns:ns0='urn:microsoft-dynamics-nav/reports/Standard_Sales_Quote/1304/'" w:xpath="/ns0:NavWordReportXmlPart[1]/ns0:Header[1]/ns0:PaymentTermsDescription_Lbl[1]" w:storeItemID="{E433E0EA-D964-4EC3-8195-A79050EE45E7}"/>
            <w:text/>
          </w:sdtPr>
          <w:sdtContent>
            <w:tc>
              <w:tcPr>
                <w:tcW w:w="1000" w:type="pct"/>
              </w:tcPr>
              <w:p w:rsidRPr="005C273C" w:rsidR="003F3D1C" w:rsidP="005C273C" w:rsidRDefault="003F3D1C" w14:paraId="29B87412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7506A345714341689FC8339DEF2C0F9B"/>
            </w:placeholder>
            <w:dataBinding w:prefixMappings="xmlns:ns0='urn:microsoft-dynamics-nav/reports/Standard_Sales_Quote/1304/'" w:xpath="/ns0:NavWordReportXmlPart[1]/ns0:Header[1]/ns0:ShipmentMethodDescription_Lbl[1]" w:storeItemID="{E433E0EA-D964-4EC3-8195-A79050EE45E7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3F3D1C" w:rsidP="005C273C" w:rsidRDefault="003F3D1C" w14:paraId="24499F99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3F3D1C" w:rsidTr="003F3D1C" w14:paraId="1D380555" w14:textId="77777777">
        <w:tc>
          <w:tcPr>
            <w:tcW w:w="1000" w:type="pct"/>
          </w:tcPr>
          <w:p w:rsidRPr="00245B0E" w:rsidR="003F3D1C" w:rsidP="005C273C" w:rsidRDefault="00000000" w14:paraId="3AA9FE87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B1DFFCB0F16C4DD7ACDE243B1649834A"/>
                </w:placeholder>
                <w:dataBinding w:prefixMappings="xmlns:ns0='urn:microsoft-dynamics-nav/reports/Standard_Sales_Quote/1304/'" w:xpath="/ns0:NavWordReportXmlPart[1]/ns0:Header[1]/ns0:YourReference[1]" w:storeItemID="{E433E0EA-D964-4EC3-8195-A79050EE45E7}"/>
                <w:text/>
              </w:sdtPr>
              <w:sdtContent>
                <w:r w:rsidRPr="00245B0E" w:rsidR="003F3D1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435790770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[1]" w:storeItemID="{E433E0EA-D964-4EC3-8195-A79050EE45E7}"/>
            <w:text/>
          </w:sdtPr>
          <w:sdtContent>
            <w:tc>
              <w:tcPr>
                <w:tcW w:w="1000" w:type="pct"/>
              </w:tcPr>
              <w:p w:rsidR="003F3D1C" w:rsidP="005C273C" w:rsidRDefault="003F3D1C" w14:paraId="26964814" w14:textId="77777777">
                <w:r>
                  <w:t>QuoteValidToDate</w:t>
                </w:r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F55C74BC883A4353884A4E4F7B6F94FA"/>
            </w:placeholder>
            <w:dataBinding w:prefixMappings="xmlns:ns0='urn:microsoft-dynamics-nav/reports/Standard_Sales_Quote/1304/'" w:xpath="/ns0:NavWordReportXmlPart[1]/ns0:Header[1]/ns0:SalesPersonName[1]" w:storeItemID="{E433E0EA-D964-4EC3-8195-A79050EE45E7}"/>
            <w:text/>
          </w:sdtPr>
          <w:sdtContent>
            <w:tc>
              <w:tcPr>
                <w:tcW w:w="1000" w:type="pct"/>
              </w:tcPr>
              <w:p w:rsidRPr="00245B0E" w:rsidR="003F3D1C" w:rsidP="005C273C" w:rsidRDefault="003F3D1C" w14:paraId="6E57E23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0A5C460D929946AE82707F4E0F82B6B2"/>
            </w:placeholder>
            <w:dataBinding w:prefixMappings="xmlns:ns0='urn:microsoft-dynamics-nav/reports/Standard_Sales_Quote/1304/'" w:xpath="/ns0:NavWordReportXmlPart[1]/ns0:Header[1]/ns0:PaymentTermsDescription[1]" w:storeItemID="{E433E0EA-D964-4EC3-8195-A79050EE45E7}"/>
            <w:text/>
          </w:sdtPr>
          <w:sdtContent>
            <w:tc>
              <w:tcPr>
                <w:tcW w:w="1000" w:type="pct"/>
              </w:tcPr>
              <w:p w:rsidRPr="00245B0E" w:rsidR="003F3D1C" w:rsidP="005C273C" w:rsidRDefault="003F3D1C" w14:paraId="3C8EEFC3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82E078FAF2D742BE936A54935C88FD2D"/>
            </w:placeholder>
            <w:dataBinding w:prefixMappings="xmlns:ns0='urn:microsoft-dynamics-nav/reports/Standard_Sales_Quote/1304/'" w:xpath="/ns0:NavWordReportXmlPart[1]/ns0:Header[1]/ns0:ShipmentMethodDescription[1]" w:storeItemID="{E433E0EA-D964-4EC3-8195-A79050EE45E7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3F3D1C" w:rsidP="005C273C" w:rsidRDefault="003F3D1C" w14:paraId="5290EF4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2025741301"/>
        <w15:dataBinding w:prefixMappings="xmlns:ns0='urn:microsoft-dynamics-nav/reports/Standard_Sales_Quote/1304/'" w:xpath="/ns0:NavWordReportXmlPart[1]/ns0:Header[1]/ns0:WorkDescriptionLines" w:storeItemID="{E433E0EA-D964-4EC3-8195-A79050EE45E7}"/>
        <w15:repeatingSection/>
      </w:sdtPr>
      <w:sdtContent>
        <w:sdt>
          <w:sdtPr>
            <w:id w:val="-1283341880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763962170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E433E0EA-D964-4EC3-8195-A79050EE45E7}"/>
                <w:text/>
              </w:sdtPr>
              <w:sdtContent>
                <w:p w:rsidR="005C273C" w:rsidP="00E30CDD" w:rsidRDefault="00206979" w14:paraId="09314A80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206979" w:rsidP="005C273C" w:rsidRDefault="00206979" w14:paraId="4303C1F4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7"/>
        <w:gridCol w:w="3087"/>
        <w:gridCol w:w="926"/>
        <w:gridCol w:w="845"/>
        <w:gridCol w:w="1438"/>
        <w:gridCol w:w="758"/>
        <w:gridCol w:w="731"/>
        <w:gridCol w:w="1757"/>
      </w:tblGrid>
      <w:tr w:rsidRPr="00543913" w:rsidR="005C273C" w:rsidTr="00207B33" w14:paraId="45A3F88F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E433E0EA-D964-4EC3-8195-A79050EE45E7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023482FD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E433E0EA-D964-4EC3-8195-A79050EE45E7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391D31E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E433E0EA-D964-4EC3-8195-A79050EE45E7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C5CEA02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38A43D8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E433E0EA-D964-4EC3-8195-A79050EE45E7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A596559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291E3CC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E433E0EA-D964-4EC3-8195-A79050EE45E7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01DCC222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E433E0EA-D964-4EC3-8195-A79050EE45E7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0D104E99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3F25EED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3E836087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511AFCC0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135F2632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44491AD7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4397794E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25157EF4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44B41368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4B596289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E433E0EA-D964-4EC3-8195-A79050EE45E7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3EBED018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E433E0EA-D964-4EC3-8195-A79050EE45E7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E30CDD" w:rsidRDefault="005C273C" w14:paraId="2D49B755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E433E0EA-D964-4EC3-8195-A79050EE45E7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E30CDD" w:rsidRDefault="005C273C" w14:paraId="000AF4F3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F63C32D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E433E0EA-D964-4EC3-8195-A79050EE45E7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E433E0EA-D964-4EC3-8195-A79050EE45E7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E30CDD" w:rsidRDefault="005C273C" w14:paraId="71437854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E433E0EA-D964-4EC3-8195-A79050EE45E7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E30CDD" w:rsidRDefault="005C273C" w14:paraId="446C13F8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E433E0EA-D964-4EC3-8195-A79050EE45E7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E30CDD" w:rsidRDefault="005C273C" w14:paraId="0146E8D7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E433E0EA-D964-4EC3-8195-A79050EE45E7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E30CDD" w:rsidRDefault="005C273C" w14:paraId="185F281F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E433E0EA-D964-4EC3-8195-A79050EE45E7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E30CDD" w:rsidRDefault="005C273C" w14:paraId="1592E097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03D91EC9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941F2A3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32062524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30CBAC5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109EA241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30C350A3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4FF93975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71E18D8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48ABDA0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" w:xpath="/ns0:NavWordReportXmlPart[1]/ns0:Header[1]/ns0:ReportTotalsLine" w:storeItemID="{E433E0EA-D964-4EC3-8195-A79050EE45E7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D9FF43B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7EB46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06DA98ED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0B296B9B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4F11D2EE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E433E0EA-D964-4EC3-8195-A79050EE45E7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E30CDD" w:rsidRDefault="005C273C" w14:paraId="79D5C215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E433E0EA-D964-4EC3-8195-A79050EE45E7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E30CDD" w:rsidRDefault="005C273C" w14:paraId="1883A6BA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50330372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4C6939EC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BDFFF4D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5B5234B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7BBE3BF4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4C0F052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7745EA1B" w14:textId="77777777">
            <w:pPr>
              <w:pStyle w:val="NoSpacing"/>
            </w:pPr>
          </w:p>
        </w:tc>
      </w:tr>
      <w:tr w:rsidRPr="005C273C" w:rsidR="005C273C" w:rsidTr="00207B33" w14:paraId="4A7A82C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50180D25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45BD3163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061C80DB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0E87F587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E433E0EA-D964-4EC3-8195-A79050EE45E7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10E2F6B7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E433E0EA-D964-4EC3-8195-A79050EE45E7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6E1F8692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8F8E4BD" w14:textId="77777777">
      <w:pPr>
        <w:keepNext/>
        <w:spacing w:after="600"/>
        <w:rPr>
          <w:sz w:val="16"/>
          <w:szCs w:val="16"/>
        </w:rPr>
      </w:pPr>
    </w:p>
    <w:sectPr w:rsidR="005C273C" w:rsidSect="00861ED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408E" w:rsidP="00E40C63" w:rsidRDefault="00F2408E" w14:paraId="0C472ECF" w14:textId="77777777">
      <w:pPr>
        <w:spacing w:after="0"/>
      </w:pPr>
      <w:r>
        <w:separator/>
      </w:r>
    </w:p>
  </w:endnote>
  <w:endnote w:type="continuationSeparator" w:id="0">
    <w:p w:rsidR="00F2408E" w:rsidP="00E40C63" w:rsidRDefault="00F2408E" w14:paraId="7926608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05C3ABEA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E433E0EA-D964-4EC3-8195-A79050EE45E7}"/>
            <w:text/>
          </w:sdtPr>
          <w:sdtContent>
            <w:p w:rsidR="00D241D5" w:rsidP="00D241D5" w:rsidRDefault="00D241D5" w14:paraId="30D56656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3EA6EC1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Pr="00982950" w:rsidR="005C273C" w:rsidTr="006220F3" w14:paraId="19141CAF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E433E0EA-D964-4EC3-8195-A79050EE45E7}"/>
            <w:text/>
          </w:sdtPr>
          <w:sdtContent>
            <w:p w:rsidR="005C273C" w:rsidP="005C273C" w:rsidRDefault="005C273C" w14:paraId="45CB088E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0F93E5E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E433E0EA-D964-4EC3-8195-A79050EE45E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39D2B09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E433E0EA-D964-4EC3-8195-A79050EE45E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2F88BA5C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E433E0EA-D964-4EC3-8195-A79050EE45E7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2B6216D7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E433E0EA-D964-4EC3-8195-A79050EE45E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6D131184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0FB2D17F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E433E0EA-D964-4EC3-8195-A79050EE45E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7E66BA9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E433E0EA-D964-4EC3-8195-A79050EE45E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DBD0F75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E433E0EA-D964-4EC3-8195-A79050EE45E7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7906C5E8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E433E0EA-D964-4EC3-8195-A79050EE45E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3E33D49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5A1B9C8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408E" w:rsidP="00E40C63" w:rsidRDefault="00F2408E" w14:paraId="3BE508C2" w14:textId="77777777">
      <w:pPr>
        <w:spacing w:after="0"/>
      </w:pPr>
      <w:r>
        <w:separator/>
      </w:r>
    </w:p>
  </w:footnote>
  <w:footnote w:type="continuationSeparator" w:id="0">
    <w:p w:rsidR="00F2408E" w:rsidP="00E40C63" w:rsidRDefault="00F2408E" w14:paraId="45BE342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77DEEDF9" w14:textId="77777777">
      <w:tc>
        <w:tcPr>
          <w:tcW w:w="5098" w:type="dxa"/>
        </w:tcPr>
        <w:p w:rsidRPr="00D241D5" w:rsidR="00D241D5" w:rsidP="00D241D5" w:rsidRDefault="00000000" w14:paraId="68240E6A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E433E0EA-D964-4EC3-8195-A79050EE45E7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E433E0EA-D964-4EC3-8195-A79050EE45E7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A49E394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E433E0EA-D964-4EC3-8195-A79050EE45E7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FAC9443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E433E0EA-D964-4EC3-8195-A79050EE45E7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6AC08C9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3E5C573A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:rsidTr="005421C5" w14:paraId="532B18F0" w14:textId="77777777">
      <w:tc>
        <w:tcPr>
          <w:tcW w:w="2500" w:type="pct"/>
        </w:tcPr>
        <w:p w:rsidRPr="00E111C4" w:rsidR="005C273C" w:rsidP="005C273C" w:rsidRDefault="00000000" w14:paraId="6BF546A8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E433E0EA-D964-4EC3-8195-A79050EE45E7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E433E0EA-D964-4EC3-8195-A79050EE45E7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3BA49457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E433E0EA-D964-4EC3-8195-A79050EE45E7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33DBAA71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E433E0EA-D964-4EC3-8195-A79050EE45E7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3F3D1C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3F3D1C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0D268CEB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1AF8BB0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E433E0EA-D964-4EC3-8195-A79050EE45E7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76DABE05" wp14:editId="40B8AF77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3768878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409DC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20108A"/>
    <w:rsid w:val="00206979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2F6A02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3D1C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1EDD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824F6"/>
    <w:rsid w:val="00D96F6B"/>
    <w:rsid w:val="00DA0F11"/>
    <w:rsid w:val="00DA580A"/>
    <w:rsid w:val="00DB4B5B"/>
    <w:rsid w:val="00DC6F05"/>
    <w:rsid w:val="00DF30F1"/>
    <w:rsid w:val="00E111C4"/>
    <w:rsid w:val="00E22B7E"/>
    <w:rsid w:val="00E30CDD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2408E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FF6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352AA8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56AC1-1FA3-4D6E-BC53-196A77EA646F}"/>
      </w:docPartPr>
      <w:docPartBody>
        <w:p w:rsidR="00020C6E" w:rsidRDefault="001758C2">
          <w:r w:rsidRPr="009245D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83268A118704BBCA98CA72790A77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0320B-46CB-4711-8315-7DC2CB83E5DE}"/>
      </w:docPartPr>
      <w:docPartBody>
        <w:p w:rsidR="00DB61DB" w:rsidRDefault="00020C6E" w:rsidP="00020C6E">
          <w:pPr>
            <w:pStyle w:val="583268A118704BBCA98CA72790A77E5C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E64221D173409380251EAEF55C7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780CF-084C-4AB3-8261-2432418679E5}"/>
      </w:docPartPr>
      <w:docPartBody>
        <w:p w:rsidR="00DB61DB" w:rsidRDefault="00020C6E" w:rsidP="00020C6E">
          <w:pPr>
            <w:pStyle w:val="DAE64221D173409380251EAEF55C72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06796951AC4CF8953EBA676228A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C99D9-A980-4560-92FC-DA26B58ACD93}"/>
      </w:docPartPr>
      <w:docPartBody>
        <w:p w:rsidR="00DB61DB" w:rsidRDefault="00020C6E" w:rsidP="00020C6E">
          <w:pPr>
            <w:pStyle w:val="9006796951AC4CF8953EBA676228A43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506A345714341689FC8339DEF2C0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365FF-FEC4-40CE-81A0-F064E1C1A5FE}"/>
      </w:docPartPr>
      <w:docPartBody>
        <w:p w:rsidR="00DB61DB" w:rsidRDefault="00020C6E" w:rsidP="00020C6E">
          <w:pPr>
            <w:pStyle w:val="7506A345714341689FC8339DEF2C0F9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1DFFCB0F16C4DD7ACDE243B16498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8C72A-90FF-48E3-AEF6-FD73AF892BBB}"/>
      </w:docPartPr>
      <w:docPartBody>
        <w:p w:rsidR="00DB61DB" w:rsidRDefault="00020C6E" w:rsidP="00020C6E">
          <w:pPr>
            <w:pStyle w:val="B1DFFCB0F16C4DD7ACDE243B164983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5C74BC883A4353884A4E4F7B6F9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B33ED-52B5-49B3-948D-D569740AEB5B}"/>
      </w:docPartPr>
      <w:docPartBody>
        <w:p w:rsidR="00DB61DB" w:rsidRDefault="00020C6E" w:rsidP="00020C6E">
          <w:pPr>
            <w:pStyle w:val="F55C74BC883A4353884A4E4F7B6F94F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5C460D929946AE82707F4E0F82B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C3546-D99E-4FE1-990E-C9FDA47E7713}"/>
      </w:docPartPr>
      <w:docPartBody>
        <w:p w:rsidR="00DB61DB" w:rsidRDefault="00020C6E" w:rsidP="00020C6E">
          <w:pPr>
            <w:pStyle w:val="0A5C460D929946AE82707F4E0F82B6B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078FAF2D742BE936A54935C88F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2C179-9880-4DDE-9F77-89506965F916}"/>
      </w:docPartPr>
      <w:docPartBody>
        <w:p w:rsidR="00DB61DB" w:rsidRDefault="00020C6E" w:rsidP="00020C6E">
          <w:pPr>
            <w:pStyle w:val="82E078FAF2D742BE936A54935C88FD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AB10-D90F-46D8-99DB-930F031BCF4C}"/>
      </w:docPartPr>
      <w:docPartBody>
        <w:p w:rsidR="00DB61DB" w:rsidRDefault="00020C6E">
          <w:r w:rsidRPr="00E500D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20C6E"/>
    <w:rsid w:val="00025599"/>
    <w:rsid w:val="001758C2"/>
    <w:rsid w:val="002A00F8"/>
    <w:rsid w:val="00352AA8"/>
    <w:rsid w:val="003959BC"/>
    <w:rsid w:val="00401A56"/>
    <w:rsid w:val="00520FCB"/>
    <w:rsid w:val="007E66E7"/>
    <w:rsid w:val="007F0EB0"/>
    <w:rsid w:val="008506F4"/>
    <w:rsid w:val="00AA4803"/>
    <w:rsid w:val="00AA7526"/>
    <w:rsid w:val="00D67D5F"/>
    <w:rsid w:val="00DB61DB"/>
    <w:rsid w:val="00DE0B66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0C6E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583268A118704BBCA98CA72790A77E5C">
    <w:name w:val="583268A118704BBCA98CA72790A77E5C"/>
    <w:rsid w:val="00020C6E"/>
  </w:style>
  <w:style w:type="paragraph" w:customStyle="1" w:styleId="DAE64221D173409380251EAEF55C7282">
    <w:name w:val="DAE64221D173409380251EAEF55C7282"/>
    <w:rsid w:val="00020C6E"/>
  </w:style>
  <w:style w:type="paragraph" w:customStyle="1" w:styleId="9006796951AC4CF8953EBA676228A438">
    <w:name w:val="9006796951AC4CF8953EBA676228A438"/>
    <w:rsid w:val="00020C6E"/>
  </w:style>
  <w:style w:type="paragraph" w:customStyle="1" w:styleId="7506A345714341689FC8339DEF2C0F9B">
    <w:name w:val="7506A345714341689FC8339DEF2C0F9B"/>
    <w:rsid w:val="00020C6E"/>
  </w:style>
  <w:style w:type="paragraph" w:customStyle="1" w:styleId="B1DFFCB0F16C4DD7ACDE243B1649834A">
    <w:name w:val="B1DFFCB0F16C4DD7ACDE243B1649834A"/>
    <w:rsid w:val="00020C6E"/>
  </w:style>
  <w:style w:type="paragraph" w:customStyle="1" w:styleId="F55C74BC883A4353884A4E4F7B6F94FA">
    <w:name w:val="F55C74BC883A4353884A4E4F7B6F94FA"/>
    <w:rsid w:val="00020C6E"/>
  </w:style>
  <w:style w:type="paragraph" w:customStyle="1" w:styleId="0A5C460D929946AE82707F4E0F82B6B2">
    <w:name w:val="0A5C460D929946AE82707F4E0F82B6B2"/>
    <w:rsid w:val="00020C6E"/>
  </w:style>
  <w:style w:type="paragraph" w:customStyle="1" w:styleId="82E078FAF2D742BE936A54935C88FD2D">
    <w:name w:val="82E078FAF2D742BE936A54935C88FD2D"/>
    <w:rsid w:val="00020C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23D7ADBD-786C-4DEA-8B11-ED7471030E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33E0EA-D964-4EC3-8195-A79050EE45E7}">
  <ds:schemaRefs>
    <ds:schemaRef ds:uri="urn:microsoft-dynamics-nav/reports/Standard_Sales_Quote/130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2018-09-04T12:55:00Z</dcterms:created>
  <dcterms:modified xsi:type="dcterms:W3CDTF">2023-02-28T10:09:00Z</dcterms:modified>
</cp:coreProperties>
</file>