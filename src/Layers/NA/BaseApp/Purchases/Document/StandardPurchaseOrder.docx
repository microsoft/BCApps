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981D1E" w:rsidTr="00E450FB" w14:paraId="7B8F6BEB" w14:textId="77777777">
        <w:trPr>
          <w:trHeight w:val="324"/>
        </w:trPr>
        <w:tc>
          <w:tcPr>
            <w:tcW w:w="2938" w:type="dxa"/>
          </w:tcPr>
          <w:p w:rsidRPr="008E6A01" w:rsidR="00981D1E" w:rsidP="007A2170" w:rsidRDefault="00981D1E" w14:paraId="1893A134" w14:textId="77777777">
            <w:pPr>
              <w:pStyle w:val="Heading1"/>
              <w:outlineLvl w:val="0"/>
            </w:pPr>
          </w:p>
        </w:tc>
        <w:tc>
          <w:tcPr>
            <w:tcW w:w="1382" w:type="dxa"/>
          </w:tcPr>
          <w:p w:rsidR="00981D1E" w:rsidP="007A2170" w:rsidRDefault="00981D1E" w14:paraId="729BF837" w14:textId="77777777">
            <w:pPr>
              <w:pStyle w:val="Heading1"/>
              <w:outlineLvl w:val="0"/>
            </w:pPr>
          </w:p>
        </w:tc>
        <w:sdt>
          <w:sdt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34230C" w:rsidR="00981D1E" w:rsidP="00FA77C5" w:rsidRDefault="00981D1E" w14:paraId="648E5C40" w14:textId="77777777">
                <w:pPr>
                  <w:pStyle w:val="Heading1"/>
                  <w:outlineLvl w:val="0"/>
                </w:pPr>
                <w:proofErr w:type="spellStart"/>
                <w:r w:rsidRPr="0034230C"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981D1E" w:rsidP="007A2170" w:rsidRDefault="00981D1E" w14:paraId="4475F045" w14:textId="77777777">
            <w:pPr>
              <w:pStyle w:val="Heading1"/>
              <w:outlineLvl w:val="0"/>
            </w:pPr>
          </w:p>
        </w:tc>
      </w:tr>
      <w:tr w:rsidR="00981D1E" w:rsidTr="00E450FB" w14:paraId="67F7C73C" w14:textId="77777777"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482C02F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5B79B90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67BC4DCE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E01D93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981D1E" w:rsidTr="00E450FB" w14:paraId="200743B2" w14:textId="77777777"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27A32CFA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3A01470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E0F2AC4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06E87CC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981D1E" w:rsidTr="00E450FB" w14:paraId="7C143FDE" w14:textId="77777777"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1BCCAFF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52C46F7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4F5892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6A9BF509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981D1E" w:rsidTr="00E450FB" w14:paraId="03601B72" w14:textId="77777777"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2FE3338A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3A3D13C5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42C2FD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E349C6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981D1E" w:rsidTr="00E450FB" w14:paraId="05DDBA16" w14:textId="77777777"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9098E9A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1EB0678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7080D872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05D1FB3E-2488-4746-81C6-F1C98C80D447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9FC79E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</w:tbl>
    <w:p w:rsidR="007A0A53" w:rsidP="001541E0" w:rsidRDefault="007A0A53" w14:paraId="26389AB0" w14:textId="77777777">
      <w:pPr>
        <w:pStyle w:val="Style1"/>
        <w:rPr>
          <w:sz w:val="20"/>
        </w:rPr>
      </w:pPr>
    </w:p>
    <w:tbl>
      <w:tblPr>
        <w:tblStyle w:val="TableGrid"/>
        <w:tblW w:w="102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98571A" w14:paraId="6B43C675" w14:textId="77777777">
        <w:sdt>
          <w:sdt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05D1FB3E-2488-4746-81C6-F1C98C80D447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96245" w14:paraId="64930A5B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PaymentTermsDesc_Lbl</w:t>
                </w:r>
                <w:proofErr w:type="spellEnd"/>
              </w:p>
            </w:tc>
          </w:sdtContent>
        </w:sdt>
        <w:sdt>
          <w:sdt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05D1FB3E-2488-4746-81C6-F1C98C80D447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034DC" w14:paraId="78013CA4" w14:textId="77777777">
                <w:pPr>
                  <w:pStyle w:val="Heading1"/>
                  <w:outlineLvl w:val="0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05D1FB3E-2488-4746-81C6-F1C98C80D447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96245" w14:paraId="62805BE2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Receiveby_Lbl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05D1FB3E-2488-4746-81C6-F1C98C80D447}"/>
            <w:text/>
          </w:sdtPr>
          <w:sdtEndPr/>
          <w:sdtContent>
            <w:tc>
              <w:tcPr>
                <w:tcW w:w="3744" w:type="dxa"/>
              </w:tcPr>
              <w:p w:rsidRPr="00E96245" w:rsidR="00E96245" w:rsidP="007A2170" w:rsidRDefault="00E96245" w14:paraId="7151D420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ShipmentMethodDesc_Lbl</w:t>
                </w:r>
                <w:proofErr w:type="spellEnd"/>
              </w:p>
            </w:tc>
          </w:sdtContent>
        </w:sdt>
      </w:tr>
      <w:tr w:rsidR="00E96245" w:rsidTr="0098571A" w14:paraId="44801FA6" w14:textId="77777777"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05D1FB3E-2488-4746-81C6-F1C98C80D447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E96245" w14:paraId="22217A01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05D1FB3E-2488-4746-81C6-F1C98C80D447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E14AB2" w14:paraId="795249CF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05D1FB3E-2488-4746-81C6-F1C98C80D447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F057B8" w14:paraId="64E6750C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05D1FB3E-2488-4746-81C6-F1C98C80D447}"/>
            <w:text/>
          </w:sdtPr>
          <w:sdtEndPr/>
          <w:sdtContent>
            <w:tc>
              <w:tcPr>
                <w:tcW w:w="3744" w:type="dxa"/>
              </w:tcPr>
              <w:p w:rsidRPr="00E96245" w:rsidR="00E96245" w:rsidP="00981D1E" w:rsidRDefault="00E96245" w14:paraId="78252818" w14:textId="77777777">
                <w:proofErr w:type="spellStart"/>
                <w:r>
                  <w:t>ShipmentMethodDesc</w:t>
                </w:r>
                <w:proofErr w:type="spellEnd"/>
              </w:p>
            </w:tc>
          </w:sdtContent>
        </w:sdt>
      </w:tr>
    </w:tbl>
    <w:p w:rsidR="00E96245" w:rsidP="001541E0" w:rsidRDefault="00E96245" w14:paraId="024AF1C2" w14:textId="77777777">
      <w:pPr>
        <w:pStyle w:val="Style1"/>
        <w:rPr>
          <w:sz w:val="20"/>
        </w:rPr>
      </w:pPr>
    </w:p>
    <w:tbl>
      <w:tblPr>
        <w:tblStyle w:val="TableGrid"/>
        <w:tblW w:w="56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5"/>
      </w:tblGrid>
      <w:tr w:rsidRPr="00E96245" w:rsidR="00B92E9B" w:rsidTr="00F7280A" w14:paraId="63988D81" w14:textId="77777777">
        <w:sdt>
          <w:sdtPr>
            <w:alias w:val="#Nav: /Purchase_Header/VendorInvoiceNo_Lbl"/>
            <w:tag w:val="#Nav: Standard_Purchase_Order/1322"/>
            <w:id w:val="-1121076428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05D1FB3E-2488-4746-81C6-F1C98C80D447}"/>
            <w:text/>
          </w:sdtPr>
          <w:sdtEndPr/>
          <w:sdtContent>
            <w:tc>
              <w:tcPr>
                <w:tcW w:w="2835" w:type="dxa"/>
              </w:tcPr>
              <w:p w:rsidRPr="00E96245" w:rsidR="00B92E9B" w:rsidP="008B4C35" w:rsidRDefault="00B92E9B" w14:paraId="102959C6" w14:textId="77777777">
                <w:pPr>
                  <w:pStyle w:val="Heading1"/>
                  <w:outlineLvl w:val="0"/>
                </w:pPr>
                <w:proofErr w:type="spellStart"/>
                <w:r>
                  <w:t>VendorInvoiceNo_Lbl</w:t>
                </w:r>
                <w:proofErr w:type="spellEnd"/>
              </w:p>
            </w:tc>
          </w:sdtContent>
        </w:sdt>
        <w:sdt>
          <w:sdtPr>
            <w:alias w:val="#Nav: /Purchase_Header/VendorOrderNo_Lbl"/>
            <w:tag w:val="#Nav: Standard_Purchase_Order/1322"/>
            <w:id w:val="-1623833866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05D1FB3E-2488-4746-81C6-F1C98C80D447}"/>
            <w:text/>
          </w:sdtPr>
          <w:sdtEndPr/>
          <w:sdtContent>
            <w:tc>
              <w:tcPr>
                <w:tcW w:w="2835" w:type="dxa"/>
              </w:tcPr>
              <w:p w:rsidRPr="00E96245" w:rsidR="00B92E9B" w:rsidP="008B4C35" w:rsidRDefault="00B92E9B" w14:paraId="1D65C08C" w14:textId="77777777">
                <w:pPr>
                  <w:pStyle w:val="Heading1"/>
                  <w:outlineLvl w:val="0"/>
                </w:pPr>
                <w:proofErr w:type="spellStart"/>
                <w:r>
                  <w:t>VendorOrderNo_Lbl</w:t>
                </w:r>
                <w:proofErr w:type="spellEnd"/>
              </w:p>
            </w:tc>
          </w:sdtContent>
        </w:sdt>
      </w:tr>
      <w:tr w:rsidRPr="00E96245" w:rsidR="00B92E9B" w:rsidTr="00F7280A" w14:paraId="333EE7B5" w14:textId="77777777">
        <w:sdt>
          <w:sdtPr>
            <w:alias w:val="#Nav: /Purchase_Header/VendorInvoiceNo"/>
            <w:tag w:val="#Nav: Standard_Purchase_Order/1322"/>
            <w:id w:val="913667100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05D1FB3E-2488-4746-81C6-F1C98C80D447}"/>
            <w:text/>
          </w:sdtPr>
          <w:sdtEndPr/>
          <w:sdtContent>
            <w:tc>
              <w:tcPr>
                <w:tcW w:w="2835" w:type="dxa"/>
              </w:tcPr>
              <w:p w:rsidRPr="00E96245" w:rsidR="00B92E9B" w:rsidP="008B4C35" w:rsidRDefault="00B92E9B" w14:paraId="6E79751D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Standard_Purchase_Order/1322"/>
            <w:id w:val="766512318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05D1FB3E-2488-4746-81C6-F1C98C80D447}"/>
            <w:text/>
          </w:sdtPr>
          <w:sdtEndPr/>
          <w:sdtContent>
            <w:tc>
              <w:tcPr>
                <w:tcW w:w="2835" w:type="dxa"/>
              </w:tcPr>
              <w:p w:rsidRPr="00E96245" w:rsidR="00B92E9B" w:rsidP="008B4C35" w:rsidRDefault="00B92E9B" w14:paraId="448EBEEA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B92E9B" w:rsidP="001541E0" w:rsidRDefault="00B92E9B" w14:paraId="0F4BD649" w14:textId="77777777">
      <w:pPr>
        <w:pStyle w:val="Style1"/>
        <w:rPr>
          <w:sz w:val="20"/>
        </w:rPr>
      </w:pPr>
    </w:p>
    <w:tbl>
      <w:tblPr>
        <w:tblStyle w:val="TableGrid"/>
        <w:tblW w:w="102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420"/>
        <w:gridCol w:w="1440"/>
        <w:gridCol w:w="1080"/>
        <w:gridCol w:w="1233"/>
        <w:gridCol w:w="1621"/>
      </w:tblGrid>
      <w:tr w:rsidR="008D2D2F" w:rsidTr="00075AA8" w14:paraId="38FC4C84" w14:textId="77777777">
        <w:trPr>
          <w:trHeight w:val="593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No_PurchLine_Lbl[1]" w:storeItemID="{05D1FB3E-2488-4746-81C6-F1C98C80D447}"/>
            <w:text/>
          </w:sdtPr>
          <w:sdtEndPr/>
          <w:sdtContent>
            <w:tc>
              <w:tcPr>
                <w:tcW w:w="1440" w:type="dxa"/>
                <w:tcBorders>
                  <w:bottom w:val="single" w:color="auto" w:sz="4" w:space="0"/>
                </w:tcBorders>
                <w:vAlign w:val="bottom"/>
              </w:tcPr>
              <w:p w:rsidRPr="007A2170" w:rsidR="008D2D2F" w:rsidP="007A2170" w:rsidRDefault="008D2D2F" w14:paraId="6B686597" w14:textId="77777777">
                <w:pPr>
                  <w:pStyle w:val="Heading1"/>
                  <w:outlineLvl w:val="0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590206617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05D1FB3E-2488-4746-81C6-F1C98C80D447}"/>
            <w:text/>
          </w:sdtPr>
          <w:sdtEndPr/>
          <w:sdtContent>
            <w:tc>
              <w:tcPr>
                <w:tcW w:w="3420" w:type="dxa"/>
                <w:tcBorders>
                  <w:bottom w:val="single" w:color="auto" w:sz="4" w:space="0"/>
                </w:tcBorders>
                <w:vAlign w:val="bottom"/>
              </w:tcPr>
              <w:p w:rsidRPr="007A2170" w:rsidR="008D2D2F" w:rsidP="007A2170" w:rsidRDefault="008D2D2F" w14:paraId="1F0E3F1A" w14:textId="77777777">
                <w:pPr>
                  <w:pStyle w:val="Heading1"/>
                  <w:outlineLvl w:val="0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05D1FB3E-2488-4746-81C6-F1C98C80D447}"/>
            <w:text/>
          </w:sdtPr>
          <w:sdtEndPr/>
          <w:sdtContent>
            <w:tc>
              <w:tcPr>
                <w:tcW w:w="1440" w:type="dxa"/>
                <w:tcBorders>
                  <w:bottom w:val="single" w:color="auto" w:sz="4" w:space="0"/>
                </w:tcBorders>
                <w:vAlign w:val="bottom"/>
              </w:tcPr>
              <w:p w:rsidRPr="007A2170" w:rsidR="008D2D2F" w:rsidP="007A2170" w:rsidRDefault="008D2D2F" w14:paraId="00979BFF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05D1FB3E-2488-4746-81C6-F1C98C80D447}"/>
            <w:text/>
          </w:sdtPr>
          <w:sdtEndPr/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7A2170" w:rsidR="008D2D2F" w:rsidP="007A2170" w:rsidRDefault="008D2D2F" w14:paraId="5348270E" w14:textId="77777777">
                <w:pPr>
                  <w:pStyle w:val="Heading1"/>
                  <w:outlineLvl w:val="0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05D1FB3E-2488-4746-81C6-F1C98C80D447}"/>
            <w:text/>
          </w:sdtPr>
          <w:sdtEndPr/>
          <w:sdtContent>
            <w:tc>
              <w:tcPr>
                <w:tcW w:w="1233" w:type="dxa"/>
                <w:tcBorders>
                  <w:bottom w:val="single" w:color="auto" w:sz="4" w:space="0"/>
                </w:tcBorders>
                <w:vAlign w:val="bottom"/>
              </w:tcPr>
              <w:p w:rsidR="008D2D2F" w:rsidP="007A2170" w:rsidRDefault="008D2D2F" w14:paraId="120F1E61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9679D947C87C41E49BFF2C517421541B"/>
            </w:placeholder>
            <w:dataBinding w:prefixMappings="xmlns:ns0='urn:microsoft-dynamics-nav/reports/Standard_Purchase_Order/1322/'" w:xpath="/ns0:NavWordReportXmlPart[1]/ns0:Purchase_Header[1]/ns0:ItemLineAmount_Lbl[1]" w:storeItemID="{05D1FB3E-2488-4746-81C6-F1C98C80D447}"/>
            <w:text/>
          </w:sdtPr>
          <w:sdtEndPr/>
          <w:sdtContent>
            <w:tc>
              <w:tcPr>
                <w:tcW w:w="1621" w:type="dxa"/>
                <w:tcBorders>
                  <w:bottom w:val="single" w:color="auto" w:sz="4" w:space="0"/>
                </w:tcBorders>
                <w:vAlign w:val="bottom"/>
              </w:tcPr>
              <w:p w:rsidRPr="007A2170" w:rsidR="008D2D2F" w:rsidP="006E60E9" w:rsidRDefault="008D2D2F" w14:paraId="690D2975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8D2D2F" w:rsidTr="00075AA8" w14:paraId="14AF3654" w14:textId="77777777">
        <w:trPr>
          <w:trHeight w:val="156" w:hRule="exact"/>
        </w:trPr>
        <w:tc>
          <w:tcPr>
            <w:tcW w:w="1440" w:type="dxa"/>
            <w:tcBorders>
              <w:top w:val="single" w:color="auto" w:sz="4" w:space="0"/>
            </w:tcBorders>
            <w:vAlign w:val="bottom"/>
          </w:tcPr>
          <w:p w:rsidR="008D2D2F" w:rsidP="007A2170" w:rsidRDefault="008D2D2F" w14:paraId="421023B8" w14:textId="77777777">
            <w:pPr>
              <w:pStyle w:val="Heading1"/>
              <w:outlineLvl w:val="0"/>
            </w:pPr>
          </w:p>
        </w:tc>
        <w:tc>
          <w:tcPr>
            <w:tcW w:w="3420" w:type="dxa"/>
            <w:tcBorders>
              <w:top w:val="single" w:color="auto" w:sz="4" w:space="0"/>
            </w:tcBorders>
            <w:vAlign w:val="bottom"/>
          </w:tcPr>
          <w:p w:rsidR="008D2D2F" w:rsidP="007A2170" w:rsidRDefault="008D2D2F" w14:paraId="0037136D" w14:textId="77777777">
            <w:pPr>
              <w:pStyle w:val="Heading1"/>
              <w:outlineLvl w:val="0"/>
            </w:pPr>
          </w:p>
        </w:tc>
        <w:tc>
          <w:tcPr>
            <w:tcW w:w="1440" w:type="dxa"/>
            <w:tcBorders>
              <w:top w:val="single" w:color="auto" w:sz="4" w:space="0"/>
            </w:tcBorders>
            <w:vAlign w:val="bottom"/>
          </w:tcPr>
          <w:p w:rsidR="008D2D2F" w:rsidP="007A2170" w:rsidRDefault="008D2D2F" w14:paraId="5BF0FE4F" w14:textId="77777777">
            <w:pPr>
              <w:pStyle w:val="Heading1"/>
              <w:jc w:val="right"/>
              <w:outlineLvl w:val="0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8D2D2F" w:rsidP="007A2170" w:rsidRDefault="008D2D2F" w14:paraId="47590201" w14:textId="77777777">
            <w:pPr>
              <w:pStyle w:val="Heading1"/>
              <w:outlineLvl w:val="0"/>
            </w:pPr>
          </w:p>
        </w:tc>
        <w:tc>
          <w:tcPr>
            <w:tcW w:w="1233" w:type="dxa"/>
            <w:tcBorders>
              <w:top w:val="single" w:color="auto" w:sz="4" w:space="0"/>
            </w:tcBorders>
            <w:vAlign w:val="bottom"/>
          </w:tcPr>
          <w:p w:rsidR="008D2D2F" w:rsidP="007A2170" w:rsidRDefault="008D2D2F" w14:paraId="3CAEB868" w14:textId="77777777">
            <w:pPr>
              <w:pStyle w:val="Heading1"/>
              <w:jc w:val="right"/>
              <w:outlineLvl w:val="0"/>
            </w:pPr>
          </w:p>
        </w:tc>
        <w:tc>
          <w:tcPr>
            <w:tcW w:w="1621" w:type="dxa"/>
            <w:tcBorders>
              <w:top w:val="single" w:color="auto" w:sz="4" w:space="0"/>
            </w:tcBorders>
            <w:vAlign w:val="bottom"/>
          </w:tcPr>
          <w:p w:rsidR="008D2D2F" w:rsidP="006E60E9" w:rsidRDefault="008D2D2F" w14:paraId="15E531AB" w14:textId="77777777">
            <w:pPr>
              <w:pStyle w:val="Heading1"/>
              <w:jc w:val="right"/>
              <w:outlineLvl w:val="0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" w:xpath="/ns0:NavWordReportXmlPart[1]/ns0:Purchase_Header[1]/ns0:Purchase_Line" w:storeItemID="{05D1FB3E-2488-4746-81C6-F1C98C80D447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1AA8A355CD3F4B779E1FB91F6873FBA0"/>
              </w:placeholder>
              <w15:repeatingSectionItem/>
            </w:sdtPr>
            <w:sdtEndPr/>
            <w:sdtContent>
              <w:tr w:rsidR="008D2D2F" w:rsidTr="00075AA8" w14:paraId="6C9EF4A7" w14:textId="77777777">
                <w:trPr>
                  <w:trHeight w:val="202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05D1FB3E-2488-4746-81C6-F1C98C80D447}"/>
                    <w:text/>
                  </w:sdtPr>
                  <w:sdtEndPr/>
                  <w:sdtContent>
                    <w:tc>
                      <w:tcPr>
                        <w:tcW w:w="1440" w:type="dxa"/>
                      </w:tcPr>
                      <w:p w:rsidRPr="001D4852" w:rsidR="008D2D2F" w:rsidP="00536E6F" w:rsidRDefault="008D2D2F" w14:paraId="20C3F9C0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05D1FB3E-2488-4746-81C6-F1C98C80D447}"/>
                    <w:text/>
                  </w:sdtPr>
                  <w:sdtEndPr/>
                  <w:sdtContent>
                    <w:tc>
                      <w:tcPr>
                        <w:tcW w:w="3420" w:type="dxa"/>
                      </w:tcPr>
                      <w:p w:rsidRPr="001D4852" w:rsidR="008D2D2F" w:rsidP="00536E6F" w:rsidRDefault="008D2D2F" w14:paraId="19510E4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05D1FB3E-2488-4746-81C6-F1C98C80D447}"/>
                    <w:text/>
                  </w:sdtPr>
                  <w:sdtEndPr/>
                  <w:sdtContent>
                    <w:tc>
                      <w:tcPr>
                        <w:tcW w:w="1440" w:type="dxa"/>
                      </w:tcPr>
                      <w:p w:rsidRPr="001D4852" w:rsidR="008D2D2F" w:rsidP="00536E6F" w:rsidRDefault="008D2D2F" w14:paraId="559E4164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05D1FB3E-2488-4746-81C6-F1C98C80D447}"/>
                    <w:text/>
                  </w:sdtPr>
                  <w:sdtEndPr/>
                  <w:sdtContent>
                    <w:tc>
                      <w:tcPr>
                        <w:tcW w:w="1080" w:type="dxa"/>
                      </w:tcPr>
                      <w:p w:rsidRPr="001D4852" w:rsidR="008D2D2F" w:rsidP="00536E6F" w:rsidRDefault="008D2D2F" w14:paraId="333F739E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05D1FB3E-2488-4746-81C6-F1C98C80D447}"/>
                    <w:text/>
                  </w:sdtPr>
                  <w:sdtEndPr/>
                  <w:sdtContent>
                    <w:tc>
                      <w:tcPr>
                        <w:tcW w:w="1233" w:type="dxa"/>
                      </w:tcPr>
                      <w:p w:rsidRPr="001D4852" w:rsidR="008D2D2F" w:rsidP="00536E6F" w:rsidRDefault="008D2D2F" w14:paraId="24434985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05D1FB3E-2488-4746-81C6-F1C98C80D447}"/>
                    <w:text/>
                  </w:sdtPr>
                  <w:sdtEndPr/>
                  <w:sdtContent>
                    <w:tc>
                      <w:tcPr>
                        <w:tcW w:w="1621" w:type="dxa"/>
                      </w:tcPr>
                      <w:p w:rsidRPr="001D4852" w:rsidR="008D2D2F" w:rsidP="00536E6F" w:rsidRDefault="008D2D2F" w14:paraId="446833FB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8D2D2F" w:rsidTr="00075AA8" w14:paraId="6E1DB16A" w14:textId="77777777">
        <w:trPr>
          <w:trHeight w:val="156" w:hRule="exact"/>
        </w:trPr>
        <w:tc>
          <w:tcPr>
            <w:tcW w:w="1440" w:type="dxa"/>
          </w:tcPr>
          <w:p w:rsidR="008D2D2F" w:rsidP="00A9275C" w:rsidRDefault="008D2D2F" w14:paraId="291CAE05" w14:textId="77777777">
            <w:pPr>
              <w:pStyle w:val="Heading1"/>
              <w:outlineLvl w:val="0"/>
            </w:pPr>
          </w:p>
        </w:tc>
        <w:tc>
          <w:tcPr>
            <w:tcW w:w="3420" w:type="dxa"/>
          </w:tcPr>
          <w:p w:rsidR="008D2D2F" w:rsidP="00A9275C" w:rsidRDefault="008D2D2F" w14:paraId="4C4CB954" w14:textId="77777777">
            <w:pPr>
              <w:pStyle w:val="Heading1"/>
              <w:outlineLvl w:val="0"/>
            </w:pPr>
          </w:p>
        </w:tc>
        <w:tc>
          <w:tcPr>
            <w:tcW w:w="1440" w:type="dxa"/>
          </w:tcPr>
          <w:p w:rsidR="008D2D2F" w:rsidP="00A9275C" w:rsidRDefault="008D2D2F" w14:paraId="366E983E" w14:textId="77777777">
            <w:pPr>
              <w:pStyle w:val="Heading1"/>
              <w:outlineLvl w:val="0"/>
            </w:pPr>
          </w:p>
        </w:tc>
        <w:tc>
          <w:tcPr>
            <w:tcW w:w="1080" w:type="dxa"/>
          </w:tcPr>
          <w:p w:rsidR="008D2D2F" w:rsidP="00A9275C" w:rsidRDefault="008D2D2F" w14:paraId="4BD35C5D" w14:textId="77777777">
            <w:pPr>
              <w:pStyle w:val="Heading1"/>
              <w:outlineLvl w:val="0"/>
            </w:pPr>
          </w:p>
        </w:tc>
        <w:tc>
          <w:tcPr>
            <w:tcW w:w="1233" w:type="dxa"/>
          </w:tcPr>
          <w:p w:rsidR="008D2D2F" w:rsidP="00A9275C" w:rsidRDefault="008D2D2F" w14:paraId="068B2D76" w14:textId="77777777">
            <w:pPr>
              <w:pStyle w:val="Heading1"/>
              <w:outlineLvl w:val="0"/>
            </w:pPr>
          </w:p>
        </w:tc>
        <w:tc>
          <w:tcPr>
            <w:tcW w:w="1621" w:type="dxa"/>
          </w:tcPr>
          <w:p w:rsidR="008D2D2F" w:rsidP="00A9275C" w:rsidRDefault="008D2D2F" w14:paraId="245BBAE5" w14:textId="77777777">
            <w:pPr>
              <w:pStyle w:val="Heading1"/>
              <w:outlineLvl w:val="0"/>
            </w:pPr>
          </w:p>
        </w:tc>
      </w:tr>
      <w:tr w:rsidR="00075AA8" w:rsidTr="00075AA8" w14:paraId="2C897D75" w14:textId="77777777">
        <w:trPr>
          <w:trHeight w:val="202"/>
        </w:trPr>
        <w:tc>
          <w:tcPr>
            <w:tcW w:w="1440" w:type="dxa"/>
          </w:tcPr>
          <w:p w:rsidR="00075AA8" w:rsidP="008D2D2F" w:rsidRDefault="00075AA8" w14:paraId="042C21A1" w14:textId="77777777"/>
        </w:tc>
        <w:sdt>
          <w:sdtPr>
            <w:alias w:val="#Nav: /Purchase_Header/TaxBreakdown/BreakdownTitle"/>
            <w:tag w:val="#Nav: Standard_Purchase_Order/1322"/>
            <w:id w:val="-22191136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Title[1]" w:storeItemID="{05D1FB3E-2488-4746-81C6-F1C98C80D447}"/>
            <w:text/>
          </w:sdtPr>
          <w:sdtEndPr/>
          <w:sdtContent>
            <w:tc>
              <w:tcPr>
                <w:tcW w:w="3420" w:type="dxa"/>
              </w:tcPr>
              <w:p w:rsidR="00075AA8" w:rsidP="004331A3" w:rsidRDefault="002250F7" w14:paraId="2C12C32E" w14:textId="77777777">
                <w:pPr>
                  <w:jc w:val="right"/>
                </w:pPr>
                <w:proofErr w:type="spellStart"/>
                <w:r>
                  <w:t>BreakdownTitle</w:t>
                </w:r>
                <w:proofErr w:type="spellEnd"/>
              </w:p>
            </w:tc>
          </w:sdtContent>
        </w:sdt>
        <w:tc>
          <w:tcPr>
            <w:tcW w:w="1440" w:type="dxa"/>
          </w:tcPr>
          <w:p w:rsidR="00075AA8" w:rsidP="004331A3" w:rsidRDefault="00075AA8" w14:paraId="66D67D32" w14:textId="77777777"/>
        </w:tc>
        <w:sdt>
          <w:sdtPr>
            <w:alias w:val="#Nav: /Purchase_Header/Subtotal_Lbl"/>
            <w:tag w:val="#Nav: Standard_Purchase_Order/1322"/>
            <w:id w:val="64612779"/>
            <w:placeholder>
              <w:docPart w:val="19E464F5B8C04D8E883721A03DDA6EB9"/>
            </w:placeholder>
            <w:dataBinding w:prefixMappings="xmlns:ns0='urn:microsoft-dynamics-nav/reports/Standard_Purchase_Order/1322/'" w:xpath="/ns0:NavWordReportXmlPart[1]/ns0:Purchase_Header[1]/ns0:Subtotal_Lbl[1]" w:storeItemID="{05D1FB3E-2488-4746-81C6-F1C98C80D447}"/>
            <w:text/>
          </w:sdtPr>
          <w:sdtEndPr/>
          <w:sdtContent>
            <w:tc>
              <w:tcPr>
                <w:tcW w:w="2313" w:type="dxa"/>
                <w:gridSpan w:val="2"/>
              </w:tcPr>
              <w:p w:rsidR="00075AA8" w:rsidP="00C24F57" w:rsidRDefault="00075AA8" w14:paraId="4D8DDDED" w14:textId="77777777">
                <w:pPr>
                  <w:jc w:val="right"/>
                </w:pPr>
                <w:proofErr w:type="spellStart"/>
                <w:r>
                  <w:t>Subtotal_Lbl</w:t>
                </w:r>
                <w:proofErr w:type="spellEnd"/>
              </w:p>
            </w:tc>
          </w:sdtContent>
        </w:sdt>
        <w:sdt>
          <w:sdtPr>
            <w:alias w:val="#Nav: /Purchase_Header/Totals/TotalSubTotal"/>
            <w:tag w:val="#Nav: Standard_Purchase_Order/1322"/>
            <w:id w:val="1253085506"/>
            <w:placeholder>
              <w:docPart w:val="19E464F5B8C04D8E883721A03DDA6EB9"/>
            </w:placeholder>
            <w:dataBinding w:prefixMappings="xmlns:ns0='urn:microsoft-dynamics-nav/reports/Standard_Purchase_Order/1322/'" w:xpath="/ns0:NavWordReportXmlPart[1]/ns0:Purchase_Header[1]/ns0:Totals[1]/ns0:TotalSubTotal[1]" w:storeItemID="{05D1FB3E-2488-4746-81C6-F1C98C80D447}"/>
            <w:text/>
          </w:sdtPr>
          <w:sdtEndPr/>
          <w:sdtContent>
            <w:tc>
              <w:tcPr>
                <w:tcW w:w="1621" w:type="dxa"/>
              </w:tcPr>
              <w:p w:rsidR="00075AA8" w:rsidP="00C24F57" w:rsidRDefault="00075AA8" w14:paraId="5687A31D" w14:textId="77777777">
                <w:pPr>
                  <w:jc w:val="right"/>
                </w:pPr>
                <w:proofErr w:type="spellStart"/>
                <w:r>
                  <w:t>TotalSubTotal</w:t>
                </w:r>
                <w:proofErr w:type="spellEnd"/>
              </w:p>
            </w:tc>
          </w:sdtContent>
        </w:sdt>
      </w:tr>
      <w:tr w:rsidR="00075AA8" w:rsidTr="00075AA8" w14:paraId="43757C04" w14:textId="77777777">
        <w:trPr>
          <w:trHeight w:val="202"/>
        </w:trPr>
        <w:tc>
          <w:tcPr>
            <w:tcW w:w="1440" w:type="dxa"/>
          </w:tcPr>
          <w:p w:rsidR="00075AA8" w:rsidP="008D2D2F" w:rsidRDefault="00075AA8" w14:paraId="319EB6E4" w14:textId="77777777"/>
        </w:tc>
        <w:sdt>
          <w:sdtPr>
            <w:alias w:val="#Nav: /Purchase_Header/TaxBreakdown/BreakdownLabel1"/>
            <w:tag w:val="#Nav: Standard_Purchase_Order/1322"/>
            <w:id w:val="-19939928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Label1[1]" w:storeItemID="{05D1FB3E-2488-4746-81C6-F1C98C80D447}"/>
            <w:text/>
          </w:sdtPr>
          <w:sdtEndPr/>
          <w:sdtContent>
            <w:tc>
              <w:tcPr>
                <w:tcW w:w="3420" w:type="dxa"/>
              </w:tcPr>
              <w:p w:rsidR="00075AA8" w:rsidP="004331A3" w:rsidRDefault="002250F7" w14:paraId="30DB03F3" w14:textId="77777777">
                <w:pPr>
                  <w:jc w:val="right"/>
                </w:pPr>
                <w:r>
                  <w:t>BreakdownLabel1</w:t>
                </w:r>
              </w:p>
            </w:tc>
          </w:sdtContent>
        </w:sdt>
        <w:sdt>
          <w:sdtPr>
            <w:alias w:val="#Nav: /Purchase_Header/TaxBreakdown/BreakdownAmt1"/>
            <w:tag w:val="#Nav: Standard_Purchase_Order/1322"/>
            <w:id w:val="-101152070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Amt1[1]" w:storeItemID="{05D1FB3E-2488-4746-81C6-F1C98C80D447}"/>
            <w:text/>
          </w:sdtPr>
          <w:sdtEndPr/>
          <w:sdtContent>
            <w:tc>
              <w:tcPr>
                <w:tcW w:w="1440" w:type="dxa"/>
              </w:tcPr>
              <w:p w:rsidR="00075AA8" w:rsidP="004331A3" w:rsidRDefault="002250F7" w14:paraId="5D3340D1" w14:textId="77777777">
                <w:r>
                  <w:t>BreakdownAmt1</w:t>
                </w:r>
              </w:p>
            </w:tc>
          </w:sdtContent>
        </w:sdt>
        <w:sdt>
          <w:sdtPr>
            <w:alias w:val="#Nav: /Purchase_Header/InvoiceDiscountCaption_Lbl"/>
            <w:tag w:val="#Nav: Standard_Purchase_Order/1322"/>
            <w:id w:val="-695161431"/>
            <w:placeholder>
              <w:docPart w:val="7FEECE5F513646ACA7D97489C86C5B51"/>
            </w:placeholder>
            <w:dataBinding w:prefixMappings="xmlns:ns0='urn:microsoft-dynamics-nav/reports/Standard_Purchase_Order/1322/'" w:xpath="/ns0:NavWordReportXmlPart[1]/ns0:Purchase_Header[1]/ns0:InvoiceDiscountCaption_Lbl[1]" w:storeItemID="{05D1FB3E-2488-4746-81C6-F1C98C80D447}"/>
            <w:text/>
          </w:sdtPr>
          <w:sdtEndPr/>
          <w:sdtContent>
            <w:tc>
              <w:tcPr>
                <w:tcW w:w="2313" w:type="dxa"/>
                <w:gridSpan w:val="2"/>
              </w:tcPr>
              <w:p w:rsidR="00075AA8" w:rsidP="00C24F57" w:rsidRDefault="00075AA8" w14:paraId="124A6CF7" w14:textId="77777777">
                <w:pPr>
                  <w:jc w:val="right"/>
                </w:pPr>
                <w:proofErr w:type="spellStart"/>
                <w:r>
                  <w:t>InvoiceDiscountCaption_Lbl</w:t>
                </w:r>
                <w:proofErr w:type="spellEnd"/>
              </w:p>
            </w:tc>
          </w:sdtContent>
        </w:sdt>
        <w:sdt>
          <w:sdtPr>
            <w:alias w:val="#Nav: /Purchase_Header/Totals/TotalInvoiceDiscountAmount"/>
            <w:tag w:val="#Nav: Standard_Purchase_Order/1322"/>
            <w:id w:val="-393744238"/>
            <w:placeholder>
              <w:docPart w:val="7FEECE5F513646ACA7D97489C86C5B51"/>
            </w:placeholder>
            <w:dataBinding w:prefixMappings="xmlns:ns0='urn:microsoft-dynamics-nav/reports/Standard_Purchase_Order/1322/'" w:xpath="/ns0:NavWordReportXmlPart[1]/ns0:Purchase_Header[1]/ns0:Totals[1]/ns0:TotalInvoiceDiscountAmount[1]" w:storeItemID="{05D1FB3E-2488-4746-81C6-F1C98C80D447}"/>
            <w:text/>
          </w:sdtPr>
          <w:sdtEndPr/>
          <w:sdtContent>
            <w:tc>
              <w:tcPr>
                <w:tcW w:w="1621" w:type="dxa"/>
              </w:tcPr>
              <w:p w:rsidR="00075AA8" w:rsidP="00C24F57" w:rsidRDefault="00075AA8" w14:paraId="4C430DCE" w14:textId="77777777">
                <w:pPr>
                  <w:jc w:val="right"/>
                </w:pPr>
                <w:proofErr w:type="spellStart"/>
                <w:r>
                  <w:t>TotalInvoiceDiscountAmount</w:t>
                </w:r>
                <w:proofErr w:type="spellEnd"/>
              </w:p>
            </w:tc>
          </w:sdtContent>
        </w:sdt>
      </w:tr>
      <w:tr w:rsidR="00075AA8" w:rsidTr="00F02235" w14:paraId="72BB2753" w14:textId="77777777">
        <w:trPr>
          <w:trHeight w:val="202"/>
        </w:trPr>
        <w:tc>
          <w:tcPr>
            <w:tcW w:w="1440" w:type="dxa"/>
          </w:tcPr>
          <w:p w:rsidR="00075AA8" w:rsidP="008D2D2F" w:rsidRDefault="00075AA8" w14:paraId="0D2379AD" w14:textId="77777777"/>
        </w:tc>
        <w:sdt>
          <w:sdtPr>
            <w:alias w:val="#Nav: /Purchase_Header/TaxBreakdown/BreakdownLabel2"/>
            <w:tag w:val="#Nav: Standard_Purchase_Order/1322"/>
            <w:id w:val="205657540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Label2[1]" w:storeItemID="{05D1FB3E-2488-4746-81C6-F1C98C80D447}"/>
            <w:text/>
          </w:sdtPr>
          <w:sdtEndPr/>
          <w:sdtContent>
            <w:tc>
              <w:tcPr>
                <w:tcW w:w="3420" w:type="dxa"/>
              </w:tcPr>
              <w:p w:rsidR="00075AA8" w:rsidP="004331A3" w:rsidRDefault="002250F7" w14:paraId="24FF9B9F" w14:textId="77777777">
                <w:pPr>
                  <w:jc w:val="right"/>
                </w:pPr>
                <w:r>
                  <w:t>BreakdownLabel2</w:t>
                </w:r>
              </w:p>
            </w:tc>
          </w:sdtContent>
        </w:sdt>
        <w:sdt>
          <w:sdtPr>
            <w:alias w:val="#Nav: /Purchase_Header/TaxBreakdown/BreakdownAmt2"/>
            <w:tag w:val="#Nav: Standard_Purchase_Order/1322"/>
            <w:id w:val="1415517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Amt2[1]" w:storeItemID="{05D1FB3E-2488-4746-81C6-F1C98C80D447}"/>
            <w:text/>
          </w:sdtPr>
          <w:sdtEndPr/>
          <w:sdtContent>
            <w:tc>
              <w:tcPr>
                <w:tcW w:w="1440" w:type="dxa"/>
              </w:tcPr>
              <w:p w:rsidR="00075AA8" w:rsidP="004331A3" w:rsidRDefault="002250F7" w14:paraId="7D01D7F5" w14:textId="77777777">
                <w:r>
                  <w:t>BreakdownAmt2</w:t>
                </w:r>
              </w:p>
            </w:tc>
          </w:sdtContent>
        </w:sdt>
        <w:sdt>
          <w:sdtPr>
            <w:alias w:val="#Nav: /Purchase_Header/Tax_Lbl"/>
            <w:tag w:val="#Nav: Standard_Purchase_Order/1322"/>
            <w:id w:val="-1862042300"/>
            <w:placeholder>
              <w:docPart w:val="5D5878EAFB77474EA4AAF3C98D2DB113"/>
            </w:placeholder>
            <w:dataBinding w:prefixMappings="xmlns:ns0='urn:microsoft-dynamics-nav/reports/Standard_Purchase_Order/1322/'" w:xpath="/ns0:NavWordReportXmlPart[1]/ns0:Purchase_Header[1]/ns0:Tax_Lbl[1]" w:storeItemID="{05D1FB3E-2488-4746-81C6-F1C98C80D447}"/>
            <w:text/>
          </w:sdtPr>
          <w:sdtEndPr/>
          <w:sdtContent>
            <w:tc>
              <w:tcPr>
                <w:tcW w:w="2313" w:type="dxa"/>
                <w:gridSpan w:val="2"/>
              </w:tcPr>
              <w:p w:rsidR="00075AA8" w:rsidP="00C24F57" w:rsidRDefault="00075AA8" w14:paraId="4AC6D0DB" w14:textId="77777777">
                <w:pPr>
                  <w:jc w:val="right"/>
                </w:pPr>
                <w:proofErr w:type="spellStart"/>
                <w:r>
                  <w:t>Tax_Lbl</w:t>
                </w:r>
                <w:proofErr w:type="spellEnd"/>
              </w:p>
            </w:tc>
          </w:sdtContent>
        </w:sdt>
        <w:sdt>
          <w:sdtPr>
            <w:alias w:val="#Nav: /Purchase_Header/Totals/TaxAmount"/>
            <w:tag w:val="#Nav: Standard_Purchase_Order/1322"/>
            <w:id w:val="1728335327"/>
            <w:placeholder>
              <w:docPart w:val="5D5878EAFB77474EA4AAF3C98D2DB113"/>
            </w:placeholder>
            <w:dataBinding w:prefixMappings="xmlns:ns0='urn:microsoft-dynamics-nav/reports/Standard_Purchase_Order/1322/'" w:xpath="/ns0:NavWordReportXmlPart[1]/ns0:Purchase_Header[1]/ns0:Totals[1]/ns0:TaxAmount[1]" w:storeItemID="{05D1FB3E-2488-4746-81C6-F1C98C80D447}"/>
            <w:text/>
          </w:sdtPr>
          <w:sdtEndPr/>
          <w:sdtContent>
            <w:tc>
              <w:tcPr>
                <w:tcW w:w="1621" w:type="dxa"/>
              </w:tcPr>
              <w:p w:rsidR="00075AA8" w:rsidP="00C24F57" w:rsidRDefault="00075AA8" w14:paraId="48474F54" w14:textId="77777777">
                <w:pPr>
                  <w:jc w:val="right"/>
                </w:pPr>
                <w:proofErr w:type="spellStart"/>
                <w:r>
                  <w:t>TaxAmount</w:t>
                </w:r>
                <w:proofErr w:type="spellEnd"/>
              </w:p>
            </w:tc>
          </w:sdtContent>
        </w:sdt>
      </w:tr>
      <w:tr w:rsidR="00075AA8" w:rsidTr="00F02235" w14:paraId="51070BB0" w14:textId="77777777">
        <w:trPr>
          <w:trHeight w:val="202"/>
        </w:trPr>
        <w:tc>
          <w:tcPr>
            <w:tcW w:w="1440" w:type="dxa"/>
          </w:tcPr>
          <w:p w:rsidR="00075AA8" w:rsidP="008D2D2F" w:rsidRDefault="00075AA8" w14:paraId="10E084E1" w14:textId="77777777"/>
        </w:tc>
        <w:tc>
          <w:tcPr>
            <w:tcW w:w="3420" w:type="dxa"/>
          </w:tcPr>
          <w:p w:rsidR="00075AA8" w:rsidP="008D2D2F" w:rsidRDefault="00075AA8" w14:paraId="10566A9B" w14:textId="77777777"/>
        </w:tc>
        <w:tc>
          <w:tcPr>
            <w:tcW w:w="1440" w:type="dxa"/>
          </w:tcPr>
          <w:p w:rsidR="00075AA8" w:rsidP="008D2D2F" w:rsidRDefault="00075AA8" w14:paraId="5E447EFE" w14:textId="77777777"/>
        </w:tc>
        <w:sdt>
          <w:sdtPr>
            <w:rPr>
              <w:b/>
            </w:rPr>
            <w:alias w:val="#Nav: /Purchase_Header/Totals/TotalText"/>
            <w:tag w:val="#Nav: Standard_Purchase_Order/1322"/>
            <w:id w:val="219027958"/>
            <w:placeholder>
              <w:docPart w:val="155146DD3356445FAB8A3E4C1886A1B7"/>
            </w:placeholder>
            <w:dataBinding w:prefixMappings="xmlns:ns0='urn:microsoft-dynamics-nav/reports/Standard_Purchase_Order/1322/'" w:xpath="/ns0:NavWordReportXmlPart[1]/ns0:Purchase_Header[1]/ns0:Totals[1]/ns0:TotalText[1]" w:storeItemID="{05D1FB3E-2488-4746-81C6-F1C98C80D447}"/>
            <w:text/>
          </w:sdtPr>
          <w:sdtEndPr/>
          <w:sdtContent>
            <w:tc>
              <w:tcPr>
                <w:tcW w:w="2313" w:type="dxa"/>
                <w:gridSpan w:val="2"/>
                <w:tcBorders>
                  <w:bottom w:val="single" w:color="auto" w:sz="4" w:space="0"/>
                </w:tcBorders>
              </w:tcPr>
              <w:p w:rsidRPr="00C24F57" w:rsidR="00075AA8" w:rsidP="00C24F57" w:rsidRDefault="00075AA8" w14:paraId="04C8C971" w14:textId="77777777">
                <w:pPr>
                  <w:jc w:val="right"/>
                  <w:rPr>
                    <w:b/>
                  </w:rPr>
                </w:pPr>
                <w:proofErr w:type="spellStart"/>
                <w:r w:rsidRPr="00C24F57">
                  <w:rPr>
                    <w:b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-1479840756"/>
            <w:placeholder>
              <w:docPart w:val="155146DD3356445FAB8A3E4C1886A1B7"/>
            </w:placeholder>
            <w:dataBinding w:prefixMappings="xmlns:ns0='urn:microsoft-dynamics-nav/reports/Standard_Purchase_Order/1322/'" w:xpath="/ns0:NavWordReportXmlPart[1]/ns0:Purchase_Header[1]/ns0:Totals[1]/ns0:TotalAmount[1]" w:storeItemID="{05D1FB3E-2488-4746-81C6-F1C98C80D447}"/>
            <w:text/>
          </w:sdtPr>
          <w:sdtEndPr/>
          <w:sdtContent>
            <w:tc>
              <w:tcPr>
                <w:tcW w:w="1621" w:type="dxa"/>
                <w:tcBorders>
                  <w:bottom w:val="single" w:color="auto" w:sz="4" w:space="0"/>
                </w:tcBorders>
              </w:tcPr>
              <w:p w:rsidRPr="00C24F57" w:rsidR="00075AA8" w:rsidP="00C24F57" w:rsidRDefault="00075AA8" w14:paraId="25E4AE7F" w14:textId="77777777">
                <w:pPr>
                  <w:jc w:val="right"/>
                  <w:rPr>
                    <w:b/>
                  </w:rPr>
                </w:pPr>
                <w:proofErr w:type="spellStart"/>
                <w:r w:rsidRPr="00C24F57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</w:tbl>
    <w:p w:rsidR="007A2170" w:rsidP="001541E0" w:rsidRDefault="007A2170" w14:paraId="165838B4" w14:textId="77777777">
      <w:pPr>
        <w:pStyle w:val="Style1"/>
        <w:rPr>
          <w:sz w:val="20"/>
        </w:rPr>
      </w:pPr>
    </w:p>
    <w:p w:rsidR="00602E94" w:rsidP="001541E0" w:rsidRDefault="00602E94" w14:paraId="51841C18" w14:textId="77777777">
      <w:pPr>
        <w:pStyle w:val="Style1"/>
        <w:rPr>
          <w:sz w:val="20"/>
        </w:rPr>
      </w:pPr>
    </w:p>
    <w:sectPr w:rsidR="00602E94" w:rsidSect="006775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6019" w:rsidP="00E40C63" w:rsidRDefault="00D36019" w14:paraId="21856727" w14:textId="77777777">
      <w:pPr>
        <w:spacing w:after="0"/>
      </w:pPr>
      <w:r>
        <w:separator/>
      </w:r>
    </w:p>
  </w:endnote>
  <w:endnote w:type="continuationSeparator" w:id="0">
    <w:p w:rsidR="00D36019" w:rsidP="00E40C63" w:rsidRDefault="00D36019" w14:paraId="5C3E07B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4BAA" w:rsidRDefault="00954BAA" w14:paraId="639867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54F6334C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559F7816" w14:textId="77777777">
            <w:tc>
              <w:tcPr>
                <w:tcW w:w="5000" w:type="pct"/>
              </w:tcPr>
              <w:p w:rsidR="00C43401" w:rsidP="0090637C" w:rsidRDefault="00C43401" w14:paraId="06E9E26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61CEC8B2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041AD44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756F5D87" w14:textId="77777777">
      <w:sdt>
        <w:sdt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05D1FB3E-2488-4746-81C6-F1C98C80D447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0431F117" w14:textId="77777777">
              <w:pPr>
                <w:pStyle w:val="Heading2"/>
                <w:outlineLvl w:val="1"/>
              </w:pPr>
              <w:proofErr w:type="spellStart"/>
              <w:r>
                <w:t>CompanyHomePage_Lbl</w:t>
              </w:r>
              <w:proofErr w:type="spellEnd"/>
            </w:p>
          </w:tc>
        </w:sdtContent>
      </w:sdt>
      <w:sdt>
        <w:sdt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05D1FB3E-2488-4746-81C6-F1C98C80D447}"/>
          <w:text/>
        </w:sdtPr>
        <w:sdtEndPr/>
        <w:sdtContent>
          <w:tc>
            <w:tcPr>
              <w:tcW w:w="1958" w:type="dxa"/>
            </w:tcPr>
            <w:p w:rsidR="004E6401" w:rsidP="004E6401" w:rsidRDefault="004E6401" w14:paraId="0AFAAD11" w14:textId="77777777">
              <w:pPr>
                <w:pStyle w:val="Heading2"/>
                <w:outlineLvl w:val="1"/>
              </w:pPr>
              <w:proofErr w:type="spellStart"/>
              <w:r>
                <w:t>CompanyPhoneNo_Lbl</w:t>
              </w:r>
              <w:proofErr w:type="spellEnd"/>
            </w:p>
          </w:tc>
        </w:sdtContent>
      </w:sdt>
      <w:sdt>
        <w:sdt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05D1FB3E-2488-4746-81C6-F1C98C80D447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4DCE1102" w14:textId="77777777">
              <w:pPr>
                <w:pStyle w:val="Heading2"/>
                <w:outlineLvl w:val="1"/>
              </w:pPr>
              <w:proofErr w:type="spellStart"/>
              <w:r>
                <w:t>CompanyEmail_Lbl</w:t>
              </w:r>
              <w:proofErr w:type="spellEnd"/>
            </w:p>
          </w:tc>
        </w:sdtContent>
      </w:sdt>
    </w:tr>
    <w:tr w:rsidR="004E6401" w:rsidTr="00AC60A2" w14:paraId="7D4D2D0A" w14:textId="77777777">
      <w:sdt>
        <w:sdt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05D1FB3E-2488-4746-81C6-F1C98C80D447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4C640226" w14:textId="77777777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05D1FB3E-2488-4746-81C6-F1C98C80D447}"/>
          <w:text/>
        </w:sdtPr>
        <w:sdtEndPr/>
        <w:sdtContent>
          <w:tc>
            <w:tcPr>
              <w:tcW w:w="1958" w:type="dxa"/>
            </w:tcPr>
            <w:p w:rsidR="004E6401" w:rsidP="004E6401" w:rsidRDefault="004E6401" w14:paraId="33B33A41" w14:textId="77777777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05D1FB3E-2488-4746-81C6-F1C98C80D447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7DCEB044" w14:textId="77777777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:rsidR="00F17602" w:rsidRDefault="00F17602" w14:paraId="14C5E11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6019" w:rsidP="00E40C63" w:rsidRDefault="00D36019" w14:paraId="5B79E8EE" w14:textId="77777777">
      <w:pPr>
        <w:spacing w:after="0"/>
      </w:pPr>
      <w:r>
        <w:separator/>
      </w:r>
    </w:p>
  </w:footnote>
  <w:footnote w:type="continuationSeparator" w:id="0">
    <w:p w:rsidR="00D36019" w:rsidP="00E40C63" w:rsidRDefault="00D36019" w14:paraId="1F1520A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4BAA" w:rsidRDefault="00954BAA" w14:paraId="7CCD1DB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384B6248" w14:textId="77777777">
      <w:tc>
        <w:tcPr>
          <w:tcW w:w="2929" w:type="pct"/>
        </w:tcPr>
        <w:p w:rsidRPr="00F17602" w:rsidR="00F17602" w:rsidP="00F17602" w:rsidRDefault="00D36019" w14:paraId="72CC0EB3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05D1FB3E-2488-4746-81C6-F1C98C80D447}"/>
              <w:text/>
            </w:sdtPr>
            <w:sdtEndPr/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05D1FB3E-2488-4746-81C6-F1C98C80D447}"/>
              <w:text/>
            </w:sdtPr>
            <w:sdtEndPr/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05D1FB3E-2488-4746-81C6-F1C98C80D447}"/>
            <w:text/>
          </w:sdtPr>
          <w:sdtEndPr/>
          <w:sdtContent>
            <w:p w:rsidRPr="00F17602" w:rsidR="00F17602" w:rsidP="00F17602" w:rsidRDefault="00F17602" w14:paraId="195CD9F2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C43401" w:rsidP="00F17602" w:rsidRDefault="00D36019" w14:paraId="1A21E891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05D1FB3E-2488-4746-81C6-F1C98C80D447}"/>
              <w:text/>
            </w:sdtPr>
            <w:sdtEndPr/>
            <w:sdtContent>
              <w:proofErr w:type="spellStart"/>
              <w:r w:rsidRPr="00F17602" w:rsid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21E3B960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3F0625CB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77E70810" w14:textId="77777777">
      <w:tc>
        <w:tcPr>
          <w:tcW w:w="2929" w:type="pct"/>
        </w:tcPr>
        <w:p w:rsidR="00C43401" w:rsidP="00291EF5" w:rsidRDefault="00D36019" w14:paraId="06B7F91A" w14:textId="77777777">
          <w:pPr>
            <w:pStyle w:val="Title"/>
          </w:pPr>
          <w:sdt>
            <w:sdt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05D1FB3E-2488-4746-81C6-F1C98C80D447}"/>
              <w:text/>
            </w:sdtPr>
            <w:sdtEndPr/>
            <w:sdtContent>
              <w:proofErr w:type="spellStart"/>
              <w:r w:rsidRPr="00BD2158" w:rsidR="00BD2158">
                <w:t>DocumentTitle_Lbl</w:t>
              </w:r>
              <w:proofErr w:type="spellEnd"/>
            </w:sdtContent>
          </w:sdt>
          <w:r w:rsidR="00FA08E4">
            <w:t xml:space="preserve"> </w:t>
          </w:r>
          <w:sdt>
            <w:sdt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05D1FB3E-2488-4746-81C6-F1C98C80D447}"/>
              <w:text/>
            </w:sdtPr>
            <w:sdtEndPr/>
            <w:sdtContent>
              <w:proofErr w:type="spellStart"/>
              <w:r w:rsidR="00BD2158"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05D1FB3E-2488-4746-81C6-F1C98C80D447}"/>
            <w:text/>
          </w:sdtPr>
          <w:sdtEndPr/>
          <w:sdtContent>
            <w:p w:rsidR="00E55D9E" w:rsidP="00DA0734" w:rsidRDefault="00DA0734" w14:paraId="5ADC04A1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DA0734" w:rsidP="00DA0734" w:rsidRDefault="00D36019" w14:paraId="45AA7871" w14:textId="77777777">
          <w:pPr>
            <w:pStyle w:val="Subtitle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05D1FB3E-2488-4746-81C6-F1C98C80D447}"/>
              <w:text/>
            </w:sdtPr>
            <w:sdtEndPr/>
            <w:sdtContent>
              <w:proofErr w:type="spellStart"/>
              <w:r w:rsidR="00DA0734">
                <w:t>Page_Lbl</w:t>
              </w:r>
              <w:proofErr w:type="spellEnd"/>
            </w:sdtContent>
          </w:sdt>
          <w:r w:rsidR="00DA0734">
            <w:t xml:space="preserve">  </w:t>
          </w:r>
          <w:r w:rsidR="0009454A">
            <w:fldChar w:fldCharType="begin"/>
          </w:r>
          <w:r w:rsidR="0009454A">
            <w:instrText xml:space="preserve"> PAGE  \* Arabic  \* MERGEFORMAT </w:instrText>
          </w:r>
          <w:r w:rsidR="0009454A">
            <w:fldChar w:fldCharType="separate"/>
          </w:r>
          <w:r w:rsidR="00F7280A">
            <w:rPr>
              <w:noProof/>
            </w:rPr>
            <w:t>1</w:t>
          </w:r>
          <w:r w:rsidR="0009454A">
            <w:fldChar w:fldCharType="end"/>
          </w:r>
          <w:r w:rsidR="00600A84">
            <w:t xml:space="preserve"> / 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F7280A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2925" w:type="pct"/>
        </w:tcPr>
        <w:p w:rsidR="00C43401" w:rsidP="004639DD" w:rsidRDefault="004639DD" w14:paraId="37DB6CBB" w14:textId="77777777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05D1FB3E-2488-4746-81C6-F1C98C80D447}"/>
              <w:picture/>
            </w:sdtPr>
            <w:sdtEndPr/>
            <w:sdtContent>
              <w:r w:rsidR="003D7AD7">
                <w:rPr>
                  <w:b/>
                  <w:noProof/>
                </w:rPr>
                <w:drawing>
                  <wp:inline distT="0" distB="0" distL="0" distR="0" wp14:anchorId="68E487F9" wp14:editId="22414A34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3D7AD7" w:rsidRDefault="003D7AD7" w14:paraId="752D4E9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F6AD2"/>
    <w:rsid w:val="001F76A3"/>
    <w:rsid w:val="0020108A"/>
    <w:rsid w:val="00203A59"/>
    <w:rsid w:val="002250F7"/>
    <w:rsid w:val="002334A5"/>
    <w:rsid w:val="002342C4"/>
    <w:rsid w:val="00235CA0"/>
    <w:rsid w:val="00245B0E"/>
    <w:rsid w:val="00250145"/>
    <w:rsid w:val="00261876"/>
    <w:rsid w:val="0026269B"/>
    <w:rsid w:val="002669DB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C50D8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E2764"/>
    <w:rsid w:val="003F77E2"/>
    <w:rsid w:val="00402786"/>
    <w:rsid w:val="00417ABE"/>
    <w:rsid w:val="004331A3"/>
    <w:rsid w:val="00451877"/>
    <w:rsid w:val="004639DD"/>
    <w:rsid w:val="00472618"/>
    <w:rsid w:val="00475A43"/>
    <w:rsid w:val="00492354"/>
    <w:rsid w:val="00495AE8"/>
    <w:rsid w:val="004A28DF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08D1"/>
    <w:rsid w:val="004E6401"/>
    <w:rsid w:val="004F0691"/>
    <w:rsid w:val="004F2432"/>
    <w:rsid w:val="0051660C"/>
    <w:rsid w:val="00524FE6"/>
    <w:rsid w:val="005330E9"/>
    <w:rsid w:val="00536A73"/>
    <w:rsid w:val="00536E6F"/>
    <w:rsid w:val="00543913"/>
    <w:rsid w:val="00551E99"/>
    <w:rsid w:val="00552846"/>
    <w:rsid w:val="00563DCD"/>
    <w:rsid w:val="005731CF"/>
    <w:rsid w:val="005842FA"/>
    <w:rsid w:val="00587157"/>
    <w:rsid w:val="005948C5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1B4"/>
    <w:rsid w:val="00612ABF"/>
    <w:rsid w:val="006245DA"/>
    <w:rsid w:val="0063620D"/>
    <w:rsid w:val="0064695D"/>
    <w:rsid w:val="0067225B"/>
    <w:rsid w:val="00672318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323C"/>
    <w:rsid w:val="00802B5B"/>
    <w:rsid w:val="00807754"/>
    <w:rsid w:val="00815D27"/>
    <w:rsid w:val="008179F0"/>
    <w:rsid w:val="00817EE6"/>
    <w:rsid w:val="00820262"/>
    <w:rsid w:val="00832922"/>
    <w:rsid w:val="00836184"/>
    <w:rsid w:val="00843F81"/>
    <w:rsid w:val="00844D12"/>
    <w:rsid w:val="00845DAF"/>
    <w:rsid w:val="00845E08"/>
    <w:rsid w:val="008533EF"/>
    <w:rsid w:val="00856BBF"/>
    <w:rsid w:val="00862E42"/>
    <w:rsid w:val="008874E0"/>
    <w:rsid w:val="008A3400"/>
    <w:rsid w:val="008A54A2"/>
    <w:rsid w:val="008C3901"/>
    <w:rsid w:val="008D2D2F"/>
    <w:rsid w:val="008D7475"/>
    <w:rsid w:val="008E1DFF"/>
    <w:rsid w:val="008E6A01"/>
    <w:rsid w:val="008E766D"/>
    <w:rsid w:val="008F0A38"/>
    <w:rsid w:val="008F4193"/>
    <w:rsid w:val="0090637C"/>
    <w:rsid w:val="009072D1"/>
    <w:rsid w:val="0092542A"/>
    <w:rsid w:val="00933DB5"/>
    <w:rsid w:val="009364A4"/>
    <w:rsid w:val="00940735"/>
    <w:rsid w:val="00943A17"/>
    <w:rsid w:val="009453BC"/>
    <w:rsid w:val="00954BAA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402B9"/>
    <w:rsid w:val="00B437D5"/>
    <w:rsid w:val="00B57659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E9B"/>
    <w:rsid w:val="00B92F96"/>
    <w:rsid w:val="00B96060"/>
    <w:rsid w:val="00BC232B"/>
    <w:rsid w:val="00BD094C"/>
    <w:rsid w:val="00BD0B4E"/>
    <w:rsid w:val="00BD2158"/>
    <w:rsid w:val="00BD2533"/>
    <w:rsid w:val="00BD35AE"/>
    <w:rsid w:val="00BD6CFB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D21D63"/>
    <w:rsid w:val="00D235D0"/>
    <w:rsid w:val="00D36019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178B3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57B8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7280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A00"/>
    <w:rsid w:val="00FE1868"/>
    <w:rsid w:val="00FF5387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DD1E90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5E8ABC584427DAE793DF6A8F4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5FE07-11CF-4F21-94CD-227D0B82C25F}"/>
      </w:docPartPr>
      <w:docPartBody>
        <w:p w:rsidR="00E81C11" w:rsidRDefault="00845ABD" w:rsidP="00845ABD">
          <w:pPr>
            <w:pStyle w:val="91B5E8ABC584427DAE793DF6A8F4A35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3ABF51348559E5D6211D2ACE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A2D6-B749-4415-B17A-9D7DD976941A}"/>
      </w:docPartPr>
      <w:docPartBody>
        <w:p w:rsidR="00E81C11" w:rsidRDefault="00845ABD" w:rsidP="00845ABD">
          <w:pPr>
            <w:pStyle w:val="598DD3ABF51348559E5D6211D2ACE40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E37430DCB48BF9C7F29F1AE4E2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0F974-9C0C-4FDC-B512-4436D2AC755F}"/>
      </w:docPartPr>
      <w:docPartBody>
        <w:p w:rsidR="00E81C11" w:rsidRDefault="00845ABD" w:rsidP="00845ABD">
          <w:pPr>
            <w:pStyle w:val="7D9E37430DCB48BF9C7F29F1AE4E21D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928710804C16ABBDEF5544AE5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F3C-1204-4C0E-BD34-856E2CF6149B}"/>
      </w:docPartPr>
      <w:docPartBody>
        <w:p w:rsidR="00E81C11" w:rsidRDefault="00845ABD" w:rsidP="00845ABD">
          <w:pPr>
            <w:pStyle w:val="8A02928710804C16ABBDEF5544AE569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8F42419BC4CF19A81C875FEB1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2950-5CE4-4CD2-81BC-B217EF8D5563}"/>
      </w:docPartPr>
      <w:docPartBody>
        <w:p w:rsidR="00E81C11" w:rsidRDefault="00845ABD" w:rsidP="00845ABD">
          <w:pPr>
            <w:pStyle w:val="C3C8F42419BC4CF19A81C875FEB126C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575690FA0464D847145EF11CA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54C1D-6546-4473-9AE2-F3F4A8A3FBA3}"/>
      </w:docPartPr>
      <w:docPartBody>
        <w:p w:rsidR="00E81C11" w:rsidRDefault="00845ABD" w:rsidP="00845ABD">
          <w:pPr>
            <w:pStyle w:val="644575690FA0464D847145EF11CA09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BA27E3374E15A18EF017A465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9862-E6A9-4FAD-A742-FB709219D78B}"/>
      </w:docPartPr>
      <w:docPartBody>
        <w:p w:rsidR="00E81C11" w:rsidRDefault="00845ABD" w:rsidP="00845ABD">
          <w:pPr>
            <w:pStyle w:val="B8F3BA27E3374E15A18EF017A46592C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3729A310A041B38CBAA492A9EAF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8DA57-2EEE-4A79-AA31-C3350FEC14CD}"/>
      </w:docPartPr>
      <w:docPartBody>
        <w:p w:rsidR="00B34EE7" w:rsidRDefault="00160AD2" w:rsidP="00160AD2">
          <w:pPr>
            <w:pStyle w:val="DC3729A310A041B38CBAA492A9EAF3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79D947C87C41E49BFF2C5174215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01172-5483-4DC8-B2E4-F980A32E09AB}"/>
      </w:docPartPr>
      <w:docPartBody>
        <w:p w:rsidR="00B34EE7" w:rsidRDefault="00160AD2" w:rsidP="00160AD2">
          <w:pPr>
            <w:pStyle w:val="9679D947C87C41E49BFF2C517421541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A8A355CD3F4B779E1FB91F6873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9B4E6-6468-4186-AB11-33B53A97DC84}"/>
      </w:docPartPr>
      <w:docPartBody>
        <w:p w:rsidR="00B34EE7" w:rsidRDefault="00160AD2" w:rsidP="00160AD2">
          <w:pPr>
            <w:pStyle w:val="1AA8A355CD3F4B779E1FB91F6873FBA0"/>
          </w:pPr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E464F5B8C04D8E883721A03DDA6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89A41-B599-4134-BDF8-D7B1A546F23B}"/>
      </w:docPartPr>
      <w:docPartBody>
        <w:p w:rsidR="00787A79" w:rsidRDefault="00FE5710" w:rsidP="00FE5710">
          <w:pPr>
            <w:pStyle w:val="19E464F5B8C04D8E883721A03DDA6EB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EECE5F513646ACA7D97489C86C5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F84C4-BD77-44B1-8004-92747D911B6A}"/>
      </w:docPartPr>
      <w:docPartBody>
        <w:p w:rsidR="00787A79" w:rsidRDefault="00FE5710" w:rsidP="00FE5710">
          <w:pPr>
            <w:pStyle w:val="7FEECE5F513646ACA7D97489C86C5B5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5878EAFB77474EA4AAF3C98D2DB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46299-38AC-41FA-8F45-0BBE3A3F7E62}"/>
      </w:docPartPr>
      <w:docPartBody>
        <w:p w:rsidR="00787A79" w:rsidRDefault="00FE5710" w:rsidP="00FE5710">
          <w:pPr>
            <w:pStyle w:val="5D5878EAFB77474EA4AAF3C98D2DB11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5146DD3356445FAB8A3E4C1886A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C2362-0C63-4C6F-8207-FB017C271DBF}"/>
      </w:docPartPr>
      <w:docPartBody>
        <w:p w:rsidR="00787A79" w:rsidRDefault="00FE5710" w:rsidP="00FE5710">
          <w:pPr>
            <w:pStyle w:val="155146DD3356445FAB8A3E4C1886A1B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DF046-B046-4F60-8652-278BF8B6015F}"/>
      </w:docPartPr>
      <w:docPartBody>
        <w:p w:rsidR="00011093" w:rsidRDefault="00CD4D0D">
          <w:r w:rsidRPr="00E80D2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11093"/>
    <w:rsid w:val="00046797"/>
    <w:rsid w:val="000472D7"/>
    <w:rsid w:val="000524FD"/>
    <w:rsid w:val="00065643"/>
    <w:rsid w:val="0008782E"/>
    <w:rsid w:val="000E70CA"/>
    <w:rsid w:val="00111379"/>
    <w:rsid w:val="00140901"/>
    <w:rsid w:val="00160AD2"/>
    <w:rsid w:val="001A482E"/>
    <w:rsid w:val="001A5EFF"/>
    <w:rsid w:val="001E1A05"/>
    <w:rsid w:val="0020281A"/>
    <w:rsid w:val="002221B4"/>
    <w:rsid w:val="002607E2"/>
    <w:rsid w:val="00277793"/>
    <w:rsid w:val="00280539"/>
    <w:rsid w:val="0029741B"/>
    <w:rsid w:val="002F0F71"/>
    <w:rsid w:val="002F228D"/>
    <w:rsid w:val="0037797B"/>
    <w:rsid w:val="00377D7B"/>
    <w:rsid w:val="003B4E73"/>
    <w:rsid w:val="003E39BD"/>
    <w:rsid w:val="004A6305"/>
    <w:rsid w:val="0052071E"/>
    <w:rsid w:val="005954E4"/>
    <w:rsid w:val="005C05B6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A7B04"/>
    <w:rsid w:val="00AD1E20"/>
    <w:rsid w:val="00AE1CD3"/>
    <w:rsid w:val="00AE701E"/>
    <w:rsid w:val="00AF1763"/>
    <w:rsid w:val="00B104BA"/>
    <w:rsid w:val="00B34EE7"/>
    <w:rsid w:val="00B6029F"/>
    <w:rsid w:val="00B7711D"/>
    <w:rsid w:val="00BA07E4"/>
    <w:rsid w:val="00BA7A15"/>
    <w:rsid w:val="00BE3858"/>
    <w:rsid w:val="00C02972"/>
    <w:rsid w:val="00C93CEF"/>
    <w:rsid w:val="00CA38BB"/>
    <w:rsid w:val="00CD4D0D"/>
    <w:rsid w:val="00CE0159"/>
    <w:rsid w:val="00D16157"/>
    <w:rsid w:val="00D20429"/>
    <w:rsid w:val="00D61155"/>
    <w:rsid w:val="00D678FD"/>
    <w:rsid w:val="00D94A8F"/>
    <w:rsid w:val="00DD6387"/>
    <w:rsid w:val="00DF2317"/>
    <w:rsid w:val="00E02452"/>
    <w:rsid w:val="00E62160"/>
    <w:rsid w:val="00E6368A"/>
    <w:rsid w:val="00E81C11"/>
    <w:rsid w:val="00E9720D"/>
    <w:rsid w:val="00EC03BA"/>
    <w:rsid w:val="00EC6555"/>
    <w:rsid w:val="00ED4D6E"/>
    <w:rsid w:val="00ED6B63"/>
    <w:rsid w:val="00F11BE4"/>
    <w:rsid w:val="00F52410"/>
    <w:rsid w:val="00F74FD0"/>
    <w:rsid w:val="00F93C3D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4D0D"/>
    <w:rPr>
      <w:color w:val="808080"/>
    </w:rPr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9485722AD625498C8BC2196EF140A656">
    <w:name w:val="9485722AD625498C8BC2196EF140A656"/>
    <w:rsid w:val="00C02972"/>
  </w:style>
  <w:style w:type="paragraph" w:customStyle="1" w:styleId="DC3729A310A041B38CBAA492A9EAF389">
    <w:name w:val="DC3729A310A041B38CBAA492A9EAF389"/>
    <w:rsid w:val="00160AD2"/>
  </w:style>
  <w:style w:type="paragraph" w:customStyle="1" w:styleId="9679D947C87C41E49BFF2C517421541B">
    <w:name w:val="9679D947C87C41E49BFF2C517421541B"/>
    <w:rsid w:val="00160AD2"/>
  </w:style>
  <w:style w:type="paragraph" w:customStyle="1" w:styleId="1AA8A355CD3F4B779E1FB91F6873FBA0">
    <w:name w:val="1AA8A355CD3F4B779E1FB91F6873FBA0"/>
    <w:rsid w:val="00160AD2"/>
  </w:style>
  <w:style w:type="paragraph" w:customStyle="1" w:styleId="19E464F5B8C04D8E883721A03DDA6EB9">
    <w:name w:val="19E464F5B8C04D8E883721A03DDA6EB9"/>
    <w:rsid w:val="00FE5710"/>
  </w:style>
  <w:style w:type="paragraph" w:customStyle="1" w:styleId="7FEECE5F513646ACA7D97489C86C5B51">
    <w:name w:val="7FEECE5F513646ACA7D97489C86C5B51"/>
    <w:rsid w:val="00FE5710"/>
  </w:style>
  <w:style w:type="paragraph" w:customStyle="1" w:styleId="5D5878EAFB77474EA4AAF3C98D2DB113">
    <w:name w:val="5D5878EAFB77474EA4AAF3C98D2DB113"/>
    <w:rsid w:val="00FE5710"/>
  </w:style>
  <w:style w:type="paragraph" w:customStyle="1" w:styleId="155146DD3356445FAB8A3E4C1886A1B7">
    <w:name w:val="155146DD3356445FAB8A3E4C1886A1B7"/>
    <w:rsid w:val="00FE57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Purchase_Order/132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nvoiceDiscountCaption_Lbl>InvoiceDiscountCaption_Lbl</InvoiceDiscountCaption_Lbl>
    <ItemDescription_Lbl>ItemDescription_Lbl</ItemDescription_Lbl>
    <ItemLineAmount_Lbl>ItemLineAmount_Lbl</ItemLineAmount_Lbl>
    <ItemNumber_Lbl>ItemNumber_Lbl</ItemNumber_Lbl>
    <ItemQuantity_Lbl>ItemQuantity_Lbl</ItemQuantity_Lbl>
    <ItemUnitPrice_Lbl>ItemUnitPrice_Lbl</ItemUnitPrice_Lbl>
    <ItemUnit_Lbl>ItemUnit_Lbl</ItemUnit_Lbl>
    <No_PurchHeader>No_PurchHeader</No_PurchHeader>
    <OrderDate_Lbl>OrderDate_Lbl</OrderDate_Lbl>
    <OrderDate_PurchaseHeader>OrderDate_PurchaseHeader</OrderDate_PurchaseHeader>
    <OrderNo_Lbl>OrderNo_Lbl</OrderNo_Lbl>
    <OutputNo>OutputNo</OutputNo>
    <Page_Lbl>Page_Lbl</Page_Lbl>
    <PaymentDetails_Lbl>PaymentDetails_Lbl</PaymentDetails_Lbl>
    <PaymentTermsDesc>PaymentTermsDesc</PaymentTermsDesc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txt>PricesInclVATtxt</PricesInclVATtxt>
    <PricesInclVAT_PurchHeader>PricesInclVAT_PurchHeader</PricesInclVAT_PurchHeader>
    <PricesInclVAT_PurchHeader_Lbl>PricesInclVAT_PurchHeader_Lbl</PricesInclVAT_PurchHeader_Lbl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hipToPhoneNo>ShipToPhoneNo</ShipToPhoneNo>
    <Subtotal_Lbl>Subtotal_Lbl</Subtotal_Lbl>
    <TaxIdentTypeCaption_Lbl>TaxIdentTypeCaption_Lbl</TaxIdentTypeCaption_Lbl>
    <Tax_Lbl>Tax_Lbl</Tax_Lbl>
    <ToCaption_Lbl>ToCaption_Lbl</ToCaption_Lbl>
    <TotalPriceCaption_Lbl>TotalPriceCaption_Lbl</TotalPriceCaption_Lbl>
    <TotalTaxLabel>TotalTaxLabel</TotalTaxLabel>
    <Total_Lbl>Total_Lbl</Total_Lbl>
    <VALVATBaseLCY_Lbl>VALVATBaseLCY_Lbl</VALVATBaseLCY_Lbl>
    <VATAmtLineInvDiscBaseAmt_Lbl>VATAmtLineInvDiscBaseAmt_Lbl</VATAmtLineInvDiscBaseAmt_Lbl>
    <VATAmtLineLineAmt_Lbl>VATAmtLineLineAmt_Lbl</VATAmtLineLineAmt_Lbl>
    <VATAmtLineVATAmt_Lbl>VATAmtLineVATAmt_Lbl</VATAmtLineVATAmt_Lbl>
    <VATAmtLineVAT_Lbl>VATAmtLineVAT_Lbl</VATAmtLineVA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YourRef_PurchHeader>YourRef_PurchHeader</YourRef_PurchHeader>
    <Purchase_Line>
      <AllowInvDisctxt>AllowInvDisctxt</AllowInvDisctxt>
      <AllowInvDisc_PurchLine>AllowInvDisc_PurchLine</AllowInvDisc_PurchLine>
      <AmountIncludingVAT>AmountIncludingVAT</AmountIncludingVAT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temNo_PurchLine>ItemNo_PurchLine</ItemNo_PurchLine>
      <ItemReferenceNo_PurchLine>ItemReferenceNo_PurchLine</ItemReference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TaxAmtInvDiscountAmt>LineAmtTaxAmtInvDiscountAmt</LineAmtTaxAmtInvDiscountAmt>
      <LineAmt_PurchLine>LineAmt_PurchLine</LineAmt_PurchLine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LineLineDisc_Lbl>PurchLineLineDisc_Lbl</PurchLineLineDisc_Lbl>
      <PurchLine_VATPct>PurchLine_VATPct</PurchLine_VATPct>
      <Qty_PurchLine>Qty_PurchLine</Qty_PurchLine>
      <Qty_PurchLine_Lbl>Qty_PurchLine_Lbl</Qty_PurchLine_Lbl>
      <RequestedReceiptDate>RequestedReceiptDate</RequestedReceiptDate>
      <RequestedReceiptDateLbl>RequestedReceiptDateLbl</RequestedReceiptDateLbl>
      <TotalInclVAT>TotalInclVAT</TotalInclVAT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</Purchase_Line>
    <Totals>
      <TaxAmount>TaxAmount</TaxAmount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TaxBreakdown>
      <BreakdownAmt1>BreakdownAmt1</BreakdownAmt1>
      <BreakdownAmt2>BreakdownAmt2</BreakdownAmt2>
      <BreakdownAmt3>BreakdownAmt3</BreakdownAmt3>
      <BreakdownAmt4>BreakdownAmt4</BreakdownAmt4>
      <BreakdownLabel1>BreakdownLabel1</BreakdownLabel1>
      <BreakdownLabel2>BreakdownLabel2</BreakdownLabel2>
      <BreakdownLabel3>BreakdownLabel3</BreakdownLabel3>
      <BreakdownLabel4>BreakdownLabel4</BreakdownLabel4>
      <BreakdownTitle>BreakdownTitle</BreakdownTitle>
    </TaxBreakdown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</Purchase_Header>
</NavWordReportXmlPart>
</file>

<file path=customXml/itemProps1.xml><?xml version="1.0" encoding="utf-8"?>
<ds:datastoreItem xmlns:ds="http://schemas.openxmlformats.org/officeDocument/2006/customXml" ds:itemID="{24479E73-25A7-4001-9AC7-F7B7B09CCD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D1FB3E-2488-4746-81C6-F1C98C80D447}">
  <ds:schemaRefs>
    <ds:schemaRef ds:uri="urn:microsoft-dynamics-nav/reports/Standard_Purchase_Order/132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2018-03-15T15:42:00Z</dcterms:created>
  <dcterms:modified xsi:type="dcterms:W3CDTF">2022-02-07T15:33:00Z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2020-02-18T08:36:43.2629175Z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f4c167be-40cc-4333-9d37-943ec7a4ba42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