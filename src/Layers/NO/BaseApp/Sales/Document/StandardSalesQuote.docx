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000000" w14:paraId="44CA2EDD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ADF9976C-C54E-4AE1-AB0B-FC15185D6A6D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B74C042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ADF9976C-C54E-4AE1-AB0B-FC15185D6A6D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000000" w14:paraId="516EFD8A" w14:textId="77777777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ADF9976C-C54E-4AE1-AB0B-FC15185D6A6D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A01734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ADF9976C-C54E-4AE1-AB0B-FC15185D6A6D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000000" w14:paraId="62ABE7FD" w14:textId="77777777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ADF9976C-C54E-4AE1-AB0B-FC15185D6A6D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EFAEB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ADF9976C-C54E-4AE1-AB0B-FC15185D6A6D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000000" w14:paraId="164881C7" w14:textId="77777777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ADF9976C-C54E-4AE1-AB0B-FC15185D6A6D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A76517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ADF9976C-C54E-4AE1-AB0B-FC15185D6A6D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000000" w14:paraId="77AE5D3B" w14:textId="77777777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ADF9976C-C54E-4AE1-AB0B-FC15185D6A6D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3BA79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ADF9976C-C54E-4AE1-AB0B-FC15185D6A6D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000000" w14:paraId="116F7BC4" w14:textId="77777777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ADF9976C-C54E-4AE1-AB0B-FC15185D6A6D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CEBB9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ADF9976C-C54E-4AE1-AB0B-FC15185D6A6D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000000" w14:paraId="6BC3FE7B" w14:textId="77777777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ADF9976C-C54E-4AE1-AB0B-FC15185D6A6D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906ADD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ADF9976C-C54E-4AE1-AB0B-FC15185D6A6D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ADF9976C-C54E-4AE1-AB0B-FC15185D6A6D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ADF9976C-C54E-4AE1-AB0B-FC15185D6A6D}"/>
              <w:text/>
            </w:sdtPr>
            <w:sdtContent>
              <w:p w:rsidRPr="00245B0E" w:rsidR="005C273C" w:rsidP="00DB757F" w:rsidRDefault="005C273C" w14:paraId="1629284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alias w:val="#Nav: /Header/CompanyEnterpriseClassification"/>
            <w:tag w:val="#Nav: Standard_Sales_Quote/1304"/>
            <w:id w:val="1095831847"/>
            <w:placeholder>
              <w:docPart w:val="DefaultPlaceholder_1081868574"/>
            </w:placeholder>
            <w:dataBinding w:prefixMappings="xmlns:ns0='urn:microsoft-dynamics-nav/reports/Standard_Sales_Quote/1304/'" w:xpath="/ns0:NavWordReportXmlPart[1]/ns0:Header[1]/ns0:CompanyEnterpriseClassification[1]" w:storeItemID="{ADF9976C-C54E-4AE1-AB0B-FC15185D6A6D}"/>
            <w:text/>
          </w:sdtPr>
          <w:sdtContent>
            <w:tc>
              <w:tcPr>
                <w:tcW w:w="2500" w:type="pct"/>
              </w:tcPr>
              <w:p w:rsidRPr="00245B0E" w:rsidR="005C273C" w:rsidP="00DB757F" w:rsidRDefault="00C913C9" w14:paraId="43FA12DD" w14:textId="77714CEB">
                <w:pPr>
                  <w:pStyle w:val="NoSpacing"/>
                  <w:jc w:val="right"/>
                </w:pPr>
                <w:r>
                  <w:t>CompanyEnterpriseClassification</w:t>
                </w:r>
              </w:p>
            </w:tc>
          </w:sdtContent>
        </w:sdt>
      </w:tr>
    </w:tbl>
    <w:p w:rsidRPr="000D5A6D" w:rsidR="005C273C" w:rsidP="005C273C" w:rsidRDefault="005C273C" w14:paraId="3BC66552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tandard_Sales_Quote/1304"/>
            <w:id w:val="-566887149"/>
            <w:placeholder>
              <w:docPart w:val="829C780A82D54599A9AEFB7B135ED0A0"/>
            </w:placeholder>
            <w:dataBinding w:prefixMappings="xmlns:ns0='urn:microsoft-dynamics-nav/reports/Standard_Sales_Quote/1304/'" w:xpath="/ns0:NavWordReportXmlPart[1]/ns0:Header[1]/ns0:YourReference__Lbl[1]" w:storeItemID="{ADF9976C-C54E-4AE1-AB0B-FC15185D6A6D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/1304"/>
            <w:id w:val="-111959835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ADF9976C-C54E-4AE1-AB0B-FC15185D6A6D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/1304"/>
            <w:id w:val="-244584271"/>
            <w:placeholder>
              <w:docPart w:val="E0C5958E289F4EA6AEF3FF2D3A623991"/>
            </w:placeholder>
            <w:dataBinding w:prefixMappings="xmlns:ns0='urn:microsoft-dynamics-nav/reports/Standard_Sales_Quote/1304/'" w:xpath="/ns0:NavWordReportXmlPart[1]/ns0:Header[1]/ns0:SalesPersonBlank_Lbl[1]" w:storeItemID="{ADF9976C-C54E-4AE1-AB0B-FC15185D6A6D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/1304/'" w:xpath="/ns0:NavWordReportXmlPart[1]/ns0:Header[1]/ns0:PaymentTermsDescription_Lbl[1]" w:storeItemID="{ADF9976C-C54E-4AE1-AB0B-FC15185D6A6D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8EBECE8351A6449480F4BD12D35DFD67"/>
            </w:placeholder>
            <w:dataBinding w:prefixMappings="xmlns:ns0='urn:microsoft-dynamics-nav/reports/Standard_Sales_Quote/1304/'" w:xpath="/ns0:NavWordReportXmlPart[1]/ns0:Header[1]/ns0:ShipmentMethodDescription_Lbl[1]" w:storeItemID="{ADF9976C-C54E-4AE1-AB0B-FC15185D6A6D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000000" w14:paraId="6DEC4B23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/1304/'" w:xpath="/ns0:NavWordReportXmlPart[1]/ns0:Header[1]/ns0:YourReference[1]" w:storeItemID="{ADF9976C-C54E-4AE1-AB0B-FC15185D6A6D}"/>
                <w:text/>
              </w:sdtPr>
              <w:sdtContent>
                <w:r w:rsidRPr="00245B0E" w:rsidR="00EF78C1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52196940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ADF9976C-C54E-4AE1-AB0B-FC15185D6A6D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C201E33FE8E7497D9622F8E39C98775E"/>
            </w:placeholder>
            <w:dataBinding w:prefixMappings="xmlns:ns0='urn:microsoft-dynamics-nav/reports/Standard_Sales_Quote/1304/'" w:xpath="/ns0:NavWordReportXmlPart[1]/ns0:Header[1]/ns0:SalesPersonName[1]" w:storeItemID="{ADF9976C-C54E-4AE1-AB0B-FC15185D6A6D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7371BF76BD59439582BCD043A6B514D0"/>
            </w:placeholder>
            <w:dataBinding w:prefixMappings="xmlns:ns0='urn:microsoft-dynamics-nav/reports/Standard_Sales_Quote/1304/'" w:xpath="/ns0:NavWordReportXmlPart[1]/ns0:Header[1]/ns0:PaymentTermsDescription[1]" w:storeItemID="{ADF9976C-C54E-4AE1-AB0B-FC15185D6A6D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4855FA9D66342F7867385510C7771E2"/>
            </w:placeholder>
            <w:dataBinding w:prefixMappings="xmlns:ns0='urn:microsoft-dynamics-nav/reports/Standard_Sales_Quote/1304/'" w:xpath="/ns0:NavWordReportXmlPart[1]/ns0:Header[1]/ns0:ShipmentMethodDescription[1]" w:storeItemID="{ADF9976C-C54E-4AE1-AB0B-FC15185D6A6D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156540891"/>
        <w15:dataBinding w:prefixMappings="xmlns:ns0='urn:microsoft-dynamics-nav/reports/Standard_Sales_Quote/1304/' " w:xpath="/ns0:NavWordReportXmlPart[1]/ns0:Header[1]/ns0:WorkDescriptionLines" w:storeItemID="{ADF9976C-C54E-4AE1-AB0B-FC15185D6A6D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ADF9976C-C54E-4AE1-AB0B-FC15185D6A6D}"/>
                <w:text/>
              </w:sdtPr>
              <w:sdtContent>
                <w:p w:rsidR="005C273C" w:rsidP="001A52CF" w:rsidRDefault="001F12B5" w14:paraId="294C6EF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38492872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ADF9976C-C54E-4AE1-AB0B-FC15185D6A6D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428E92A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ADF9976C-C54E-4AE1-AB0B-FC15185D6A6D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085D14B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ADF9976C-C54E-4AE1-AB0B-FC15185D6A6D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78BAE656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5236502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ADF9976C-C54E-4AE1-AB0B-FC15185D6A6D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9E6C9A1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5D1FF68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ADF9976C-C54E-4AE1-AB0B-FC15185D6A6D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43FEB0F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ADF9976C-C54E-4AE1-AB0B-FC15185D6A6D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132973B8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7F506FF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69A165A5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FC548AD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7E81F79A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5B04B85E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5F21DDDD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314960D2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67142397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0AA646C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ADF9976C-C54E-4AE1-AB0B-FC15185D6A6D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1AA7E9A9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ADF9976C-C54E-4AE1-AB0B-FC15185D6A6D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1A52CF" w:rsidRDefault="005C273C" w14:paraId="7E1A36E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ADF9976C-C54E-4AE1-AB0B-FC15185D6A6D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1A52CF" w:rsidRDefault="005C273C" w14:paraId="4EB94D0E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35CDE5C8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ADF9976C-C54E-4AE1-AB0B-FC15185D6A6D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ADF9976C-C54E-4AE1-AB0B-FC15185D6A6D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1A52CF" w:rsidRDefault="005C273C" w14:paraId="36F4FF60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ADF9976C-C54E-4AE1-AB0B-FC15185D6A6D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1A52CF" w:rsidRDefault="005C273C" w14:paraId="6FF5D7EB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ADF9976C-C54E-4AE1-AB0B-FC15185D6A6D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1A52CF" w:rsidRDefault="005C273C" w14:paraId="45694E9A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ADF9976C-C54E-4AE1-AB0B-FC15185D6A6D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1A52CF" w:rsidRDefault="005C273C" w14:paraId="73F94A13" w14:textId="77777777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ADF9976C-C54E-4AE1-AB0B-FC15185D6A6D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1A52CF" w:rsidRDefault="005C273C" w14:paraId="3D9BBCD4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267A4201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6BBA74D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580E0392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CABE6A2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59BBB296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10BF0740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0B85E52A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2AB5379A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522E36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ADF9976C-C54E-4AE1-AB0B-FC15185D6A6D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08292165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3B42EF90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11ED40EE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55E0A73A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7C41D3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ADF9976C-C54E-4AE1-AB0B-FC15185D6A6D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1A52CF" w:rsidRDefault="005C273C" w14:paraId="07F608C2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ADF9976C-C54E-4AE1-AB0B-FC15185D6A6D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1A52CF" w:rsidRDefault="005C273C" w14:paraId="04BAAA6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6544444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2CF2D498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AD287D5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9B1F48E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3AFFE74B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0658FDE5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1F10DEE9" w14:textId="77777777">
            <w:pPr>
              <w:pStyle w:val="NoSpacing"/>
            </w:pPr>
          </w:p>
        </w:tc>
      </w:tr>
      <w:tr w:rsidRPr="005C273C" w:rsidR="005C273C" w:rsidTr="00207B33" w14:paraId="562EAEDE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06FBEAAE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966C000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45E0689C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4D1A13B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ADF9976C-C54E-4AE1-AB0B-FC15185D6A6D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7C744F83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ADF9976C-C54E-4AE1-AB0B-FC15185D6A6D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151B5F9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57F76F63" w14:textId="77777777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C96" w:rsidP="00E40C63" w:rsidRDefault="00564C96" w14:paraId="327577E0" w14:textId="77777777">
      <w:pPr>
        <w:spacing w:after="0"/>
      </w:pPr>
      <w:r>
        <w:separator/>
      </w:r>
    </w:p>
  </w:endnote>
  <w:endnote w:type="continuationSeparator" w:id="0">
    <w:p w:rsidR="00564C96" w:rsidP="00E40C63" w:rsidRDefault="00564C96" w14:paraId="7C31BCF2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62CA14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ADF9976C-C54E-4AE1-AB0B-FC15185D6A6D}"/>
            <w:text/>
          </w:sdtPr>
          <w:sdtContent>
            <w:p w:rsidR="00D241D5" w:rsidP="00D241D5" w:rsidRDefault="00D241D5" w14:paraId="66810EC7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ADF9976C-C54E-4AE1-AB0B-FC15185D6A6D}"/>
            <w:text/>
          </w:sdtPr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ADF9976C-C54E-4AE1-AB0B-FC15185D6A6D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ADF9976C-C54E-4AE1-AB0B-FC15185D6A6D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ADF9976C-C54E-4AE1-AB0B-FC15185D6A6D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ADF9976C-C54E-4AE1-AB0B-FC15185D6A6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ADF9976C-C54E-4AE1-AB0B-FC15185D6A6D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ADF9976C-C54E-4AE1-AB0B-FC15185D6A6D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ADF9976C-C54E-4AE1-AB0B-FC15185D6A6D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ADF9976C-C54E-4AE1-AB0B-FC15185D6A6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C96" w:rsidP="00E40C63" w:rsidRDefault="00564C96" w14:paraId="5DE6B29C" w14:textId="77777777">
      <w:pPr>
        <w:spacing w:after="0"/>
      </w:pPr>
      <w:r>
        <w:separator/>
      </w:r>
    </w:p>
  </w:footnote>
  <w:footnote w:type="continuationSeparator" w:id="0">
    <w:p w:rsidR="00564C96" w:rsidP="00E40C63" w:rsidRDefault="00564C96" w14:paraId="34DDFFD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59269D5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C0BCBC0" w14:textId="77777777">
      <w:tc>
        <w:tcPr>
          <w:tcW w:w="5098" w:type="dxa"/>
        </w:tcPr>
        <w:p w:rsidRPr="00D241D5" w:rsidR="00D241D5" w:rsidP="00D241D5" w:rsidRDefault="00000000" w14:paraId="34872A0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ADF9976C-C54E-4AE1-AB0B-FC15185D6A6D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ADF9976C-C54E-4AE1-AB0B-FC15185D6A6D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40651D1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ADF9976C-C54E-4AE1-AB0B-FC15185D6A6D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021A22E6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ADF9976C-C54E-4AE1-AB0B-FC15185D6A6D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3FB98AB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B946ED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E111C4" w:rsidR="005C273C" w:rsidP="005C273C" w:rsidRDefault="00000000" w14:paraId="1DD5BC42" w14:textId="77777777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ADF9976C-C54E-4AE1-AB0B-FC15185D6A6D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ADF9976C-C54E-4AE1-AB0B-FC15185D6A6D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2BA3EB2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ADF9976C-C54E-4AE1-AB0B-FC15185D6A6D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4A81BD7E" w14:textId="77777777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ADF9976C-C54E-4AE1-AB0B-FC15185D6A6D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C913C9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C913C9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E4F61B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766391B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ADF9976C-C54E-4AE1-AB0B-FC15185D6A6D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2742"/>
    <w:rsid w:val="000D5A6D"/>
    <w:rsid w:val="000E071F"/>
    <w:rsid w:val="00103846"/>
    <w:rsid w:val="0011793B"/>
    <w:rsid w:val="00126D5A"/>
    <w:rsid w:val="00134A71"/>
    <w:rsid w:val="00151C73"/>
    <w:rsid w:val="001621D9"/>
    <w:rsid w:val="001A52CF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76C0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64C96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913C9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71120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4C2783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4C2783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4C2783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4C2783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4C2783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4C2783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4C2783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4C2783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F334A-F226-4031-869F-5C0B2921BC8B}"/>
      </w:docPartPr>
      <w:docPartBody>
        <w:p w:rsidR="007F4405" w:rsidRDefault="004C2783">
          <w:r w:rsidRPr="00C7005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D2742"/>
    <w:rsid w:val="002A00F8"/>
    <w:rsid w:val="00371F15"/>
    <w:rsid w:val="00391C2E"/>
    <w:rsid w:val="003C6322"/>
    <w:rsid w:val="00401A56"/>
    <w:rsid w:val="00401A72"/>
    <w:rsid w:val="004C2783"/>
    <w:rsid w:val="007F0EB0"/>
    <w:rsid w:val="007F4405"/>
    <w:rsid w:val="008139A2"/>
    <w:rsid w:val="008506F4"/>
    <w:rsid w:val="00AA4803"/>
    <w:rsid w:val="00D67D5F"/>
    <w:rsid w:val="00E7673F"/>
    <w:rsid w:val="00ED68E7"/>
    <w:rsid w:val="00EE2183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2783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nterpriseClassification>CompanyEnterpriseClassification</CompanyEnterpriseClassification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9976C-C54E-4AE1-AB0B-FC15185D6A6D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7560BB23-F3BF-4E93-A056-439BEE74BF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2018-09-10T12:54:00Z</dcterms:created>
  <dcterms:modified xsi:type="dcterms:W3CDTF">2025-09-02T04:20:00Z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