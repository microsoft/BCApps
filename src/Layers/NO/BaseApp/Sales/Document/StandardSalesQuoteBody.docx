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5103"/>
        <w:gridCol w:w="5103"/>
      </w:tblGrid>
      <w:tr w:rsidR="00BC1779" w:rsidRPr="00184D24" w14:paraId="4B325E67" w14:textId="77777777" w:rsidTr="00BC17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4"/>
        </w:trPr>
        <w:sdt>
          <w:sdtPr>
            <w:rPr>
              <w:rStyle w:val="Strong"/>
            </w:rPr>
            <w:alias w:val="CustomerAddress1"/>
            <w:tag w:val="#BC:InsertDataItem,DataItems/Header/CustomerAddress1"/>
            <w:id w:val="-1114448210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1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3C04FE33" w14:textId="77777777" w:rsidR="00BC1779" w:rsidRPr="009C7D68" w:rsidRDefault="00BC1779" w:rsidP="00985AD3">
                <w:pPr>
                  <w:pStyle w:val="BCLabel"/>
                  <w:spacing w:line="276" w:lineRule="auto"/>
                  <w:rPr>
                    <w:rStyle w:val="Strong"/>
                  </w:rPr>
                </w:pPr>
                <w:r w:rsidRPr="009C7D68">
                  <w:rPr>
                    <w:rStyle w:val="Strong"/>
                  </w:rPr>
                  <w:t>CustomerAddress1</w:t>
                </w:r>
              </w:p>
            </w:tc>
          </w:sdtContent>
        </w:sdt>
        <w:sdt>
          <w:sdtPr>
            <w:rPr>
              <w:rStyle w:val="Strong"/>
            </w:rPr>
            <w:alias w:val="CompanyAddress1"/>
            <w:tag w:val="#BC:InsertDataItem,DataItems/Header/CompanyAddress1"/>
            <w:id w:val="-349099811"/>
            <w:placeholder>
              <w:docPart w:val="DBCCC58200694086A5045208A26FBA9F"/>
            </w:placeholder>
            <w:dataBinding w:prefixMappings="xmlns:ns0='urn:microsoft-dynamics-nav/reports/Standard_Sales_Quote/1304/'" w:xpath="/ns0:NavWordReportXmlPart[1]/ns0:Header[1]/ns0:CompanyAddress1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4B4257E2" w14:textId="77777777" w:rsidR="00BC1779" w:rsidRPr="00FA0AC3" w:rsidRDefault="00BC1779" w:rsidP="00985AD3">
                <w:pPr>
                  <w:pStyle w:val="BCLabelNumber"/>
                  <w:spacing w:line="276" w:lineRule="auto"/>
                  <w:jc w:val="right"/>
                  <w:rPr>
                    <w:rStyle w:val="Strong"/>
                    <w:lang w:val="da-DK"/>
                  </w:rPr>
                </w:pPr>
                <w:r w:rsidRPr="009C7D68">
                  <w:rPr>
                    <w:rStyle w:val="Strong"/>
                  </w:rPr>
                  <w:t>CompanyAddress1</w:t>
                </w:r>
              </w:p>
            </w:tc>
          </w:sdtContent>
        </w:sdt>
      </w:tr>
      <w:tr w:rsidR="00BC1779" w:rsidRPr="00184D24" w14:paraId="2889B3E9" w14:textId="77777777" w:rsidTr="00BC1779">
        <w:trPr>
          <w:trHeight w:val="242"/>
        </w:trPr>
        <w:sdt>
          <w:sdtPr>
            <w:alias w:val="CustomerAddress2"/>
            <w:tag w:val="#BC:InsertDataItem,DataItems/Header/CustomerAddress2"/>
            <w:id w:val="863552788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2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665C856F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CustomerAddress2</w:t>
                </w:r>
              </w:p>
            </w:tc>
          </w:sdtContent>
        </w:sdt>
        <w:sdt>
          <w:sdtPr>
            <w:alias w:val="CompanyAddress2"/>
            <w:tag w:val="#BC:InsertDataItem,DataItems/Header/CompanyAddress2"/>
            <w:id w:val="-407616906"/>
            <w:placeholder>
              <w:docPart w:val="65165625A74D4F84A842E9FF5A49A3F9"/>
            </w:placeholder>
            <w:dataBinding w:prefixMappings="xmlns:ns0='urn:microsoft-dynamics-nav/reports/Standard_Sales_Quote/1304/'" w:xpath="/ns0:NavWordReportXmlPart[1]/ns0:Header[1]/ns0:CompanyAddress2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40341155" w14:textId="77777777" w:rsidR="00BC1779" w:rsidRPr="00FA0AC3" w:rsidRDefault="00BC1779" w:rsidP="00985AD3">
                <w:pPr>
                  <w:pStyle w:val="BCNumber"/>
                  <w:jc w:val="right"/>
                </w:pPr>
                <w:r w:rsidRPr="009C7D68">
                  <w:t>CompanyAddress2</w:t>
                </w:r>
              </w:p>
            </w:tc>
          </w:sdtContent>
        </w:sdt>
      </w:tr>
      <w:tr w:rsidR="00BC1779" w:rsidRPr="00184D24" w14:paraId="42FA9D0F" w14:textId="77777777" w:rsidTr="00BC1779">
        <w:trPr>
          <w:trHeight w:val="242"/>
        </w:trPr>
        <w:sdt>
          <w:sdtPr>
            <w:alias w:val="CustomerAddress3"/>
            <w:tag w:val="#BC:InsertDataItem,DataItems/Header/CustomerAddress3"/>
            <w:id w:val="335427627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3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45C7B6CE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CustomerAddress3</w:t>
                </w:r>
              </w:p>
            </w:tc>
          </w:sdtContent>
        </w:sdt>
        <w:sdt>
          <w:sdtPr>
            <w:alias w:val="CompanyAddress3"/>
            <w:tag w:val="#BC:InsertDataItem,DataItems/Header/CompanyAddress3"/>
            <w:id w:val="-1208102821"/>
            <w:placeholder>
              <w:docPart w:val="8ED0896CF4A44404B324FBCC35B30CCD"/>
            </w:placeholder>
            <w:dataBinding w:prefixMappings="xmlns:ns0='urn:microsoft-dynamics-nav/reports/Standard_Sales_Quote/1304/'" w:xpath="/ns0:NavWordReportXmlPart[1]/ns0:Header[1]/ns0:CompanyAddress3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7A87B368" w14:textId="77777777" w:rsidR="00BC1779" w:rsidRPr="00FA0AC3" w:rsidRDefault="00BC1779" w:rsidP="00985AD3">
                <w:pPr>
                  <w:pStyle w:val="BCNumber"/>
                  <w:jc w:val="right"/>
                </w:pPr>
                <w:r w:rsidRPr="009C7D68">
                  <w:t>CompanyAddress3</w:t>
                </w:r>
              </w:p>
            </w:tc>
          </w:sdtContent>
        </w:sdt>
      </w:tr>
      <w:tr w:rsidR="00BC1779" w:rsidRPr="00184D24" w14:paraId="6838B3E0" w14:textId="77777777" w:rsidTr="00BC1779">
        <w:trPr>
          <w:trHeight w:val="242"/>
        </w:trPr>
        <w:sdt>
          <w:sdtPr>
            <w:alias w:val="CustomerAddress4"/>
            <w:tag w:val="#BC:InsertDataItem,DataItems/Header/CustomerAddress4"/>
            <w:id w:val="172315661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4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23682117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CustomerAddress4</w:t>
                </w:r>
              </w:p>
            </w:tc>
          </w:sdtContent>
        </w:sdt>
        <w:sdt>
          <w:sdtPr>
            <w:alias w:val="CompanyAddress4"/>
            <w:tag w:val="#BC:InsertDataItem,DataItems/Header/CompanyAddress4"/>
            <w:id w:val="-1044596330"/>
            <w:placeholder>
              <w:docPart w:val="7142EE239F6B4958A3A2AF3E89272CF2"/>
            </w:placeholder>
            <w:dataBinding w:prefixMappings="xmlns:ns0='urn:microsoft-dynamics-nav/reports/Standard_Sales_Quote/1304/'" w:xpath="/ns0:NavWordReportXmlPart[1]/ns0:Header[1]/ns0:CompanyAddress4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26B77CBA" w14:textId="77777777" w:rsidR="00BC1779" w:rsidRPr="00FA0AC3" w:rsidRDefault="00BC1779" w:rsidP="00985AD3">
                <w:pPr>
                  <w:pStyle w:val="BCNumber"/>
                  <w:jc w:val="right"/>
                </w:pPr>
                <w:r w:rsidRPr="009C7D68">
                  <w:t>CompanyAddress4</w:t>
                </w:r>
              </w:p>
            </w:tc>
          </w:sdtContent>
        </w:sdt>
      </w:tr>
      <w:tr w:rsidR="00BC1779" w:rsidRPr="00184D24" w14:paraId="38B5DC14" w14:textId="77777777" w:rsidTr="00BC1779">
        <w:trPr>
          <w:trHeight w:val="242"/>
        </w:trPr>
        <w:sdt>
          <w:sdtPr>
            <w:alias w:val="CustomerAddress5"/>
            <w:tag w:val="#BC:InsertDataItem,DataItems/Header/CustomerAddress5"/>
            <w:id w:val="-2080044023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5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62597D14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CustomerAddress5</w:t>
                </w:r>
              </w:p>
            </w:tc>
          </w:sdtContent>
        </w:sdt>
        <w:sdt>
          <w:sdtPr>
            <w:alias w:val="CompanyAddress5"/>
            <w:tag w:val="#BC:InsertDataItem,DataItems/Header/CompanyAddress5"/>
            <w:id w:val="-1334838620"/>
            <w:placeholder>
              <w:docPart w:val="1D692AA71FDD49DAACA948142DAC603B"/>
            </w:placeholder>
            <w:dataBinding w:prefixMappings="xmlns:ns0='urn:microsoft-dynamics-nav/reports/Standard_Sales_Quote/1304/'" w:xpath="/ns0:NavWordReportXmlPart[1]/ns0:Header[1]/ns0:CompanyAddress5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574CCF34" w14:textId="77777777" w:rsidR="00BC1779" w:rsidRPr="00FA0AC3" w:rsidRDefault="00BC1779" w:rsidP="00985AD3">
                <w:pPr>
                  <w:pStyle w:val="BCNumber"/>
                  <w:jc w:val="right"/>
                </w:pPr>
                <w:r w:rsidRPr="009C7D68">
                  <w:t>CompanyAddress5</w:t>
                </w:r>
              </w:p>
            </w:tc>
          </w:sdtContent>
        </w:sdt>
      </w:tr>
      <w:tr w:rsidR="00BC1779" w:rsidRPr="00184D24" w14:paraId="73E676C4" w14:textId="77777777" w:rsidTr="00BC1779">
        <w:trPr>
          <w:trHeight w:val="242"/>
        </w:trPr>
        <w:sdt>
          <w:sdtPr>
            <w:alias w:val="CustomerAddress6"/>
            <w:tag w:val="#BC:InsertDataItem,DataItems/Header/CustomerAddress6"/>
            <w:id w:val="-2086289259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6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33C8AB1B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CustomerAddress6</w:t>
                </w:r>
              </w:p>
            </w:tc>
          </w:sdtContent>
        </w:sdt>
        <w:sdt>
          <w:sdtPr>
            <w:alias w:val="CompanyAddress6"/>
            <w:tag w:val="#BC:InsertDataItem,DataItems/Header/CompanyAddress6"/>
            <w:id w:val="29467029"/>
            <w:placeholder>
              <w:docPart w:val="AA601A4EDC544FB5AC09B95423F6EE85"/>
            </w:placeholder>
            <w:dataBinding w:prefixMappings="xmlns:ns0='urn:microsoft-dynamics-nav/reports/Standard_Sales_Quote/1304/'" w:xpath="/ns0:NavWordReportXmlPart[1]/ns0:Header[1]/ns0:CompanyAddress6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54AFB603" w14:textId="77777777" w:rsidR="00BC1779" w:rsidRPr="00FA0AC3" w:rsidRDefault="00BC1779" w:rsidP="00985AD3">
                <w:pPr>
                  <w:pStyle w:val="BCNumber"/>
                  <w:jc w:val="right"/>
                </w:pPr>
                <w:r w:rsidRPr="009C7D68">
                  <w:t>CompanyAddress6</w:t>
                </w:r>
              </w:p>
            </w:tc>
          </w:sdtContent>
        </w:sdt>
      </w:tr>
      <w:tr w:rsidR="00BC1779" w:rsidRPr="00184D24" w14:paraId="307F2940" w14:textId="77777777" w:rsidTr="00BC1779">
        <w:trPr>
          <w:trHeight w:val="242"/>
        </w:trPr>
        <w:sdt>
          <w:sdtPr>
            <w:alias w:val="CustomerAddress7"/>
            <w:tag w:val="#BC:InsertDataItem,DataItems/Header/CustomerAddress7"/>
            <w:id w:val="2127339997"/>
            <w:placeholder>
              <w:docPart w:val="52C10A9FC18344ACBFC0942410D2836A"/>
            </w:placeholder>
            <w:dataBinding w:prefixMappings="xmlns:ns0='urn:microsoft-dynamics-nav/reports/Standard_Sales_Quote/1304/'" w:xpath="/ns0:NavWordReportXmlPart[1]/ns0:Header[1]/ns0:CustomerAddress7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6B6729B2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CustomerAddress7</w:t>
                </w:r>
              </w:p>
            </w:tc>
          </w:sdtContent>
        </w:sdt>
        <w:sdt>
          <w:sdtPr>
            <w:alias w:val="CompanyLegalOffice_Lbl"/>
            <w:tag w:val="#BC:InsertDataItem,DataItems/Header/CompanyLegalOffice_Lbl"/>
            <w:id w:val="483044511"/>
            <w:placeholder>
              <w:docPart w:val="36027BB8B3244BC8BDA647B2D7246C9B"/>
            </w:placeholder>
            <w:dataBinding w:prefixMappings="xmlns:ns0='urn:microsoft-dynamics-nav/reports/Standard_Sales_Quote/1304/'" w:xpath="/ns0:NavWordReportXmlPart[1]/ns0:Header[1]/ns0:CompanyLegalOffice_Lbl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707AC25C" w14:textId="70FD1679" w:rsidR="00BC1779" w:rsidRPr="00FA0AC3" w:rsidRDefault="00BC1779" w:rsidP="00985AD3">
                <w:pPr>
                  <w:pStyle w:val="BCNumber"/>
                  <w:jc w:val="right"/>
                </w:pPr>
                <w:r>
                  <w:t>CompanyLegalOffice_Lbl CompanyLegalOffice</w:t>
                </w:r>
              </w:p>
            </w:tc>
          </w:sdtContent>
        </w:sdt>
      </w:tr>
      <w:tr w:rsidR="00BC1779" w:rsidRPr="00184D24" w14:paraId="169412A4" w14:textId="77777777" w:rsidTr="00BC1779">
        <w:trPr>
          <w:trHeight w:val="242"/>
        </w:trPr>
        <w:sdt>
          <w:sdtPr>
            <w:alias w:val="CustomerAddress8"/>
            <w:tag w:val="#BC:InsertDataItem,DataItems/Header/CustomerAddress8"/>
            <w:id w:val="-1986933782"/>
            <w:placeholder>
              <w:docPart w:val="51F59514548D4F3EAE46B00F417F76F1"/>
            </w:placeholder>
            <w:dataBinding w:prefixMappings="xmlns:ns0='urn:microsoft-dynamics-nav/reports/Standard_Sales_Quote/1304/'" w:xpath="/ns0:NavWordReportXmlPart[1]/ns0:Header[1]/ns0:CustomerAddress8[1]" w:storeItemID="{ADF9976C-C54E-4AE1-AB0B-FC15185D6A6D}"/>
            <w15:color w:val="808080"/>
            <w:text/>
          </w:sdtPr>
          <w:sdtContent>
            <w:tc>
              <w:tcPr>
                <w:tcW w:w="2500" w:type="pct"/>
              </w:tcPr>
              <w:p w14:paraId="195E5066" w14:textId="77777777" w:rsidR="00BC1779" w:rsidRPr="009C7D68" w:rsidRDefault="00BC1779" w:rsidP="00985AD3">
                <w:pPr>
                  <w:pStyle w:val="NoSpacing"/>
                </w:pPr>
                <w:r w:rsidRPr="009C7D68">
                  <w:t>CustomerAddress8</w:t>
                </w:r>
              </w:p>
            </w:tc>
          </w:sdtContent>
        </w:sdt>
        <w:sdt>
          <w:sdtPr>
            <w:alias w:val="#Nav: /Header/CompanyEnterpriseClassification"/>
            <w:tag w:val="#Nav: Standard_Sales_Quote/1304"/>
            <w:id w:val="1095831847"/>
            <w:placeholder>
              <w:docPart w:val="10534858DC8C4274901088F5604CFFF1"/>
            </w:placeholder>
            <w:dataBinding w:prefixMappings="xmlns:ns0='urn:microsoft-dynamics-nav/reports/Standard_Sales_Quote/1304/'" w:xpath="/ns0:NavWordReportXmlPart[1]/ns0:Header[1]/ns0:CompanyEnterpriseClassification[1]" w:storeItemID="{ADF9976C-C54E-4AE1-AB0B-FC15185D6A6D}"/>
            <w:text/>
          </w:sdtPr>
          <w:sdtContent>
            <w:tc>
              <w:tcPr>
                <w:tcW w:w="2500" w:type="pct"/>
              </w:tcPr>
              <w:p w14:paraId="57B6B03E" w14:textId="354A8852" w:rsidR="00BC1779" w:rsidRPr="00FA0AC3" w:rsidRDefault="00BC1779" w:rsidP="00985AD3">
                <w:pPr>
                  <w:pStyle w:val="BCNumber"/>
                  <w:jc w:val="right"/>
                </w:pPr>
                <w:proofErr w:type="spellStart"/>
                <w:r>
                  <w:t>CompanyEnterpriseClassification</w:t>
                </w:r>
                <w:proofErr w:type="spellEnd"/>
              </w:p>
            </w:tc>
          </w:sdtContent>
        </w:sdt>
      </w:tr>
    </w:tbl>
    <w:p w14:paraId="499BE86E" w14:textId="77777777" w:rsidR="00BC1779" w:rsidRPr="00AF7264" w:rsidRDefault="00BC1779" w:rsidP="00BC1779">
      <w:pPr>
        <w:spacing w:after="0" w:line="276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548"/>
        <w:gridCol w:w="21"/>
        <w:gridCol w:w="2547"/>
        <w:gridCol w:w="2547"/>
        <w:gridCol w:w="2543"/>
      </w:tblGrid>
      <w:tr w:rsidR="00BC1779" w:rsidRPr="003F210F" w14:paraId="3EC25315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1380013646"/>
            <w:placeholder>
              <w:docPart w:val="253748CC5D6D4817A343DB50DDB13B33"/>
            </w:placeholder>
            <w:dataBinding w:prefixMappings="xmlns:ns0='urn:microsoft-dynamics-nav/reports/Standard_Sales_Quote/1304/'" w:xpath="/ns0:NavWordReportXmlPart[1]/ns0:Header[1]/ns0:DocumentNo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7D30AF68" w14:textId="77777777" w:rsidR="00BC1779" w:rsidRPr="009C7D68" w:rsidRDefault="00BC1779" w:rsidP="00985AD3">
                <w:pPr>
                  <w:pStyle w:val="BCLabel"/>
                  <w:spacing w:line="276" w:lineRule="auto"/>
                </w:pPr>
                <w:r>
                  <w:t>DocumentNo_Lbl</w:t>
                </w:r>
              </w:p>
            </w:tc>
          </w:sdtContent>
        </w:sdt>
        <w:tc>
          <w:tcPr>
            <w:tcW w:w="10" w:type="pct"/>
          </w:tcPr>
          <w:p w14:paraId="4FC614C1" w14:textId="77777777" w:rsidR="00BC1779" w:rsidRPr="009C7D68" w:rsidRDefault="00BC1779" w:rsidP="00985AD3">
            <w:pPr>
              <w:pStyle w:val="BCLabel"/>
              <w:spacing w:line="276" w:lineRule="auto"/>
            </w:pPr>
          </w:p>
        </w:tc>
        <w:sdt>
          <w:sdtPr>
            <w:alias w:val="YourReference__Lbl"/>
            <w:tag w:val="#BC:InsertDataItem,DataItems/Header/YourReference__Lbl"/>
            <w:id w:val="-1221047115"/>
            <w:placeholder>
              <w:docPart w:val="068A1A1647FD457B83BF4585DD7E438F"/>
            </w:placeholder>
            <w:dataBinding w:prefixMappings="xmlns:ns0='urn:microsoft-dynamics-nav/reports/Standard_Sales_Quote/1304/'" w:xpath="/ns0:NavWordReportXmlPart[1]/ns0:Header[1]/ns0:YourReference_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7D170035" w14:textId="77777777" w:rsidR="00BC1779" w:rsidRPr="009C7D68" w:rsidRDefault="00BC1779" w:rsidP="00985AD3">
                <w:pPr>
                  <w:pStyle w:val="BCLabel"/>
                  <w:spacing w:line="276" w:lineRule="auto"/>
                </w:pPr>
                <w:r w:rsidRPr="009C7D68">
                  <w:t>YourReference__Lbl</w:t>
                </w:r>
              </w:p>
            </w:tc>
          </w:sdtContent>
        </w:sdt>
        <w:sdt>
          <w:sdtPr>
            <w:alias w:val="QuoteValidToDate_Lbl"/>
            <w:tag w:val="#BC:InsertDataItem,DataItems/Header/QuoteValidToDate_Lbl"/>
            <w:id w:val="1751777438"/>
            <w:placeholder>
              <w:docPart w:val="603D056E39D34C4EA79C528B9F6C23EC"/>
            </w:placeholder>
            <w:dataBinding w:prefixMappings="xmlns:ns0='urn:microsoft-dynamics-nav/reports/Standard_Sales_Quote/1304/'" w:xpath="/ns0:NavWordReportXmlPart[1]/ns0:Header[1]/ns0:QuoteValidToDate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766FF81F" w14:textId="77777777" w:rsidR="00BC1779" w:rsidRPr="009C7D68" w:rsidRDefault="00BC1779" w:rsidP="00985AD3">
                <w:pPr>
                  <w:pStyle w:val="BCLabel"/>
                  <w:spacing w:line="276" w:lineRule="auto"/>
                </w:pPr>
                <w:proofErr w:type="spellStart"/>
                <w:r>
                  <w:t>QuoteValidToDate_Lbl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1946040158"/>
            <w:placeholder>
              <w:docPart w:val="A08CD55257584946BF0B512F0B6F80EF"/>
            </w:placeholder>
            <w:dataBinding w:prefixMappings="xmlns:ns0='urn:microsoft-dynamics-nav/reports/Standard_Sales_Quote/1304/'" w:xpath="/ns0:NavWordReportXmlPart[1]/ns0:Header[1]/ns0:SalesPersonBlank_Lbl[1]" w:storeItemID="{ADF9976C-C54E-4AE1-AB0B-FC15185D6A6D}"/>
            <w15:color w:val="808080"/>
            <w:text/>
          </w:sdtPr>
          <w:sdtContent>
            <w:tc>
              <w:tcPr>
                <w:tcW w:w="1246" w:type="pct"/>
              </w:tcPr>
              <w:p w14:paraId="408EBBAB" w14:textId="77777777" w:rsidR="00BC1779" w:rsidRPr="009C7D68" w:rsidRDefault="00BC1779" w:rsidP="00985AD3">
                <w:pPr>
                  <w:pStyle w:val="BCLabel"/>
                  <w:spacing w:line="276" w:lineRule="auto"/>
                </w:pPr>
                <w:r>
                  <w:t>SalesPersonBlank_Lbl</w:t>
                </w:r>
              </w:p>
            </w:tc>
          </w:sdtContent>
        </w:sdt>
      </w:tr>
      <w:tr w:rsidR="00BC1779" w:rsidRPr="003F210F" w14:paraId="6E39FB2A" w14:textId="77777777" w:rsidTr="00985AD3">
        <w:trPr>
          <w:cantSplit/>
          <w:trHeight w:val="242"/>
        </w:trPr>
        <w:sdt>
          <w:sdtPr>
            <w:alias w:val="DocumentNo"/>
            <w:tag w:val="#BC:InsertDataItem,DataItems/Header/DocumentNo"/>
            <w:id w:val="-205100073"/>
            <w:placeholder>
              <w:docPart w:val="253748CC5D6D4817A343DB50DDB13B33"/>
            </w:placeholder>
            <w:dataBinding w:prefixMappings="xmlns:ns0='urn:microsoft-dynamics-nav/reports/Standard_Sales_Quote/1304/'" w:xpath="/ns0:NavWordReportXmlPart[1]/ns0:Header[1]/ns0:DocumentNo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3FFA1CCD" w14:textId="77777777" w:rsidR="00BC1779" w:rsidRPr="009C7D68" w:rsidRDefault="00BC1779" w:rsidP="00985AD3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tc>
          <w:tcPr>
            <w:tcW w:w="10" w:type="pct"/>
          </w:tcPr>
          <w:p w14:paraId="792FCBF2" w14:textId="77777777" w:rsidR="00BC1779" w:rsidRPr="009C7D68" w:rsidRDefault="00BC1779" w:rsidP="00985AD3">
            <w:pPr>
              <w:pStyle w:val="NoSpacing"/>
            </w:pPr>
          </w:p>
        </w:tc>
        <w:sdt>
          <w:sdtPr>
            <w:alias w:val="YourReference"/>
            <w:tag w:val="#BC:InsertDataItem,DataItems/Header/YourReference"/>
            <w:id w:val="1477105704"/>
            <w:placeholder>
              <w:docPart w:val="D4F9CF0F63FA4E3CA99B8C7FDC97C02C"/>
            </w:placeholder>
            <w:dataBinding w:prefixMappings="xmlns:ns0='urn:microsoft-dynamics-nav/reports/Standard_Sales_Quote/1304/'" w:xpath="/ns0:NavWordReportXmlPart[1]/ns0:Header[1]/ns0:YourReference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39AFFD33" w14:textId="77777777" w:rsidR="00BC1779" w:rsidRPr="00B20F52" w:rsidRDefault="00BC1779" w:rsidP="00985AD3">
                <w:pPr>
                  <w:pStyle w:val="NoSpacing"/>
                </w:pPr>
                <w:r w:rsidRPr="009C7D68">
                  <w:t>YourReference</w:t>
                </w:r>
              </w:p>
            </w:tc>
          </w:sdtContent>
        </w:sdt>
        <w:sdt>
          <w:sdtPr>
            <w:alias w:val="QuoteValidToDate"/>
            <w:tag w:val="#BC:InsertDataItem,DataItems/Header/QuoteValidToDate"/>
            <w:id w:val="1986967374"/>
            <w:placeholder>
              <w:docPart w:val="FE8B5465A557440693F8A41CA04945F4"/>
            </w:placeholder>
            <w:dataBinding w:prefixMappings="xmlns:ns0='urn:microsoft-dynamics-nav/reports/Standard_Sales_Quote/1304/'" w:xpath="/ns0:NavWordReportXmlPart[1]/ns0:Header[1]/ns0:QuoteValidToDate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2F9151CA" w14:textId="77777777" w:rsidR="00BC1779" w:rsidRPr="009C7D68" w:rsidRDefault="00BC1779" w:rsidP="00985AD3">
                <w:pPr>
                  <w:pStyle w:val="NoSpacing"/>
                </w:pPr>
                <w:proofErr w:type="spellStart"/>
                <w:r w:rsidRPr="00B20F52">
                  <w:t>QuoteValidToDate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269368846"/>
            <w:placeholder>
              <w:docPart w:val="EC1607F587C54E23911941FB65EE1E0A"/>
            </w:placeholder>
            <w:dataBinding w:prefixMappings="xmlns:ns0='urn:microsoft-dynamics-nav/reports/Standard_Sales_Quote/1304/'" w:xpath="/ns0:NavWordReportXmlPart[1]/ns0:Header[1]/ns0:SalesPersonName[1]" w:storeItemID="{ADF9976C-C54E-4AE1-AB0B-FC15185D6A6D}"/>
            <w15:color w:val="808080"/>
            <w:text/>
          </w:sdtPr>
          <w:sdtContent>
            <w:tc>
              <w:tcPr>
                <w:tcW w:w="1246" w:type="pct"/>
              </w:tcPr>
              <w:p w14:paraId="74FB7810" w14:textId="77777777" w:rsidR="00BC1779" w:rsidRPr="009C7D68" w:rsidRDefault="00BC1779" w:rsidP="00985AD3">
                <w:pPr>
                  <w:pStyle w:val="NoSpacing"/>
                </w:pPr>
                <w:r>
                  <w:t>SalesPersonName</w:t>
                </w:r>
              </w:p>
            </w:tc>
          </w:sdtContent>
        </w:sdt>
      </w:tr>
      <w:tr w:rsidR="00BC1779" w:rsidRPr="003F210F" w14:paraId="3FE6AB0B" w14:textId="77777777" w:rsidTr="00985AD3">
        <w:trPr>
          <w:cantSplit/>
          <w:trHeight w:val="432"/>
        </w:trPr>
        <w:tc>
          <w:tcPr>
            <w:tcW w:w="1248" w:type="pct"/>
          </w:tcPr>
          <w:p w14:paraId="4165761D" w14:textId="77777777" w:rsidR="00BC1779" w:rsidRDefault="00BC1779" w:rsidP="00985AD3">
            <w:pPr>
              <w:pStyle w:val="NoSpacing"/>
            </w:pPr>
          </w:p>
        </w:tc>
        <w:tc>
          <w:tcPr>
            <w:tcW w:w="10" w:type="pct"/>
          </w:tcPr>
          <w:p w14:paraId="6C711A1D" w14:textId="77777777" w:rsidR="00BC1779" w:rsidRPr="009C7D68" w:rsidRDefault="00BC1779" w:rsidP="00985AD3">
            <w:pPr>
              <w:pStyle w:val="NoSpacing"/>
            </w:pPr>
          </w:p>
        </w:tc>
        <w:tc>
          <w:tcPr>
            <w:tcW w:w="1248" w:type="pct"/>
          </w:tcPr>
          <w:p w14:paraId="4A03B3BC" w14:textId="77777777" w:rsidR="00BC1779" w:rsidRDefault="00BC1779" w:rsidP="00985AD3">
            <w:pPr>
              <w:pStyle w:val="NoSpacing"/>
            </w:pPr>
          </w:p>
        </w:tc>
        <w:tc>
          <w:tcPr>
            <w:tcW w:w="1248" w:type="pct"/>
          </w:tcPr>
          <w:p w14:paraId="0B130E0A" w14:textId="77777777" w:rsidR="00BC1779" w:rsidRDefault="00BC1779" w:rsidP="00985AD3">
            <w:pPr>
              <w:pStyle w:val="NoSpacing"/>
            </w:pPr>
          </w:p>
        </w:tc>
        <w:tc>
          <w:tcPr>
            <w:tcW w:w="1246" w:type="pct"/>
          </w:tcPr>
          <w:p w14:paraId="750E47D5" w14:textId="77777777" w:rsidR="00BC1779" w:rsidRDefault="00BC1779" w:rsidP="00985AD3">
            <w:pPr>
              <w:pStyle w:val="NoSpacing"/>
            </w:pPr>
          </w:p>
        </w:tc>
      </w:tr>
      <w:tr w:rsidR="00BC1779" w:rsidRPr="003F210F" w14:paraId="330797EB" w14:textId="77777777" w:rsidTr="00985AD3">
        <w:trPr>
          <w:cantSplit/>
          <w:trHeight w:val="242"/>
        </w:trPr>
        <w:sdt>
          <w:sdtPr>
            <w:alias w:val="PaymentTermsDescription_Lbl"/>
            <w:tag w:val="#BC:InsertDataItem,DataItems/Header/PaymentTermsDescription_Lbl"/>
            <w:id w:val="822389090"/>
            <w:placeholder>
              <w:docPart w:val="380A6B4BBAF8412A818937D2E0C4817A"/>
            </w:placeholder>
            <w:dataBinding w:prefixMappings="xmlns:ns0='urn:microsoft-dynamics-nav/reports/Standard_Sales_Quote/1304/'" w:xpath="/ns0:NavWordReportXmlPart[1]/ns0:Header[1]/ns0:PaymentTermsDescription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0F3C97CC" w14:textId="77777777" w:rsidR="00BC1779" w:rsidRPr="004B690D" w:rsidRDefault="00BC1779" w:rsidP="00985AD3">
                <w:pPr>
                  <w:pStyle w:val="BCLabel"/>
                  <w:spacing w:line="276" w:lineRule="auto"/>
                </w:pPr>
                <w:r>
                  <w:t>PaymentTermsDescription_Lbl</w:t>
                </w:r>
              </w:p>
            </w:tc>
          </w:sdtContent>
        </w:sdt>
        <w:tc>
          <w:tcPr>
            <w:tcW w:w="10" w:type="pct"/>
          </w:tcPr>
          <w:p w14:paraId="22981593" w14:textId="77777777" w:rsidR="00BC1779" w:rsidRPr="004B690D" w:rsidRDefault="00BC1779" w:rsidP="00985AD3">
            <w:pPr>
              <w:pStyle w:val="BCLabel"/>
              <w:spacing w:line="276" w:lineRule="auto"/>
            </w:pPr>
          </w:p>
        </w:tc>
        <w:sdt>
          <w:sdtPr>
            <w:alias w:val="ShipmentMethodDescription_Lbl"/>
            <w:tag w:val="#BC:InsertDataItem,DataItems/Header/ShipmentMethodDescription_Lbl"/>
            <w:id w:val="-2128765385"/>
            <w:placeholder>
              <w:docPart w:val="EEB24394A4184FCE8B8788F816EF7CDF"/>
            </w:placeholder>
            <w:dataBinding w:prefixMappings="xmlns:ns0='urn:microsoft-dynamics-nav/reports/Standard_Sales_Quote/1304/'" w:xpath="/ns0:NavWordReportXmlPart[1]/ns0:Header[1]/ns0:ShipmentMethodDescription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3F805F2D" w14:textId="77777777" w:rsidR="00BC1779" w:rsidRPr="004B690D" w:rsidRDefault="00BC1779" w:rsidP="00985AD3">
                <w:pPr>
                  <w:pStyle w:val="BCLabel"/>
                  <w:spacing w:line="276" w:lineRule="auto"/>
                </w:pPr>
                <w:r w:rsidRPr="004B690D">
                  <w:t>ShipmentMethodDescription_Lbl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1579173423"/>
            <w:placeholder>
              <w:docPart w:val="253748CC5D6D4817A343DB50DDB13B33"/>
            </w:placeholder>
            <w:dataBinding w:prefixMappings="xmlns:ns0='urn:microsoft-dynamics-nav/reports/Standard_Sales_Quote/1304/'" w:xpath="/ns0:NavWordReportXmlPart[1]/ns0:Header[1]/ns0:DocumentDate_Lbl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3AD012B8" w14:textId="77777777" w:rsidR="00BC1779" w:rsidRPr="004B690D" w:rsidRDefault="00BC1779" w:rsidP="00985AD3">
                <w:pPr>
                  <w:pStyle w:val="BCLabel"/>
                  <w:spacing w:line="276" w:lineRule="auto"/>
                </w:pPr>
                <w:r>
                  <w:t>DocumentDate_Lbl</w:t>
                </w:r>
              </w:p>
            </w:tc>
          </w:sdtContent>
        </w:sdt>
        <w:tc>
          <w:tcPr>
            <w:tcW w:w="1246" w:type="pct"/>
          </w:tcPr>
          <w:p w14:paraId="5B6B00B9" w14:textId="77777777" w:rsidR="00BC1779" w:rsidRPr="004B690D" w:rsidRDefault="00BC1779" w:rsidP="00985AD3">
            <w:pPr>
              <w:pStyle w:val="BCLabel"/>
              <w:spacing w:line="276" w:lineRule="auto"/>
            </w:pPr>
          </w:p>
        </w:tc>
      </w:tr>
      <w:tr w:rsidR="00BC1779" w:rsidRPr="003F210F" w14:paraId="72D15858" w14:textId="77777777" w:rsidTr="00985AD3">
        <w:trPr>
          <w:cantSplit/>
          <w:trHeight w:val="242"/>
        </w:trPr>
        <w:sdt>
          <w:sdtPr>
            <w:alias w:val="PaymentTermsDescription"/>
            <w:tag w:val="#BC:InsertDataItem,DataItems/Header/PaymentTermsDescription"/>
            <w:id w:val="-49539690"/>
            <w:placeholder>
              <w:docPart w:val="A15E7F000FCB418D9316F792E61BFB83"/>
            </w:placeholder>
            <w:dataBinding w:prefixMappings="xmlns:ns0='urn:microsoft-dynamics-nav/reports/Standard_Sales_Quote/1304/'" w:xpath="/ns0:NavWordReportXmlPart[1]/ns0:Header[1]/ns0:PaymentTermsDescription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455BDCA0" w14:textId="77777777" w:rsidR="00BC1779" w:rsidRDefault="00BC1779" w:rsidP="00985AD3">
                <w:pPr>
                  <w:pStyle w:val="NoSpacing"/>
                </w:pPr>
                <w:r>
                  <w:t>PaymentTermsDescription</w:t>
                </w:r>
              </w:p>
            </w:tc>
          </w:sdtContent>
        </w:sdt>
        <w:tc>
          <w:tcPr>
            <w:tcW w:w="10" w:type="pct"/>
          </w:tcPr>
          <w:p w14:paraId="702BC030" w14:textId="77777777" w:rsidR="00BC1779" w:rsidRPr="009C7D68" w:rsidRDefault="00BC1779" w:rsidP="00985AD3">
            <w:pPr>
              <w:pStyle w:val="NoSpacing"/>
            </w:pPr>
          </w:p>
        </w:tc>
        <w:sdt>
          <w:sdtPr>
            <w:alias w:val="ShipmentMethodDescription"/>
            <w:tag w:val="#BC:InsertDataItem,DataItems/Header/ShipmentMethodDescription"/>
            <w:id w:val="-1663927754"/>
            <w:placeholder>
              <w:docPart w:val="E41127E444A142D9AD650A1382D9C52A"/>
            </w:placeholder>
            <w:dataBinding w:prefixMappings="xmlns:ns0='urn:microsoft-dynamics-nav/reports/Standard_Sales_Quote/1304/'" w:xpath="/ns0:NavWordReportXmlPart[1]/ns0:Header[1]/ns0:ShipmentMethodDescription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5978D803" w14:textId="77777777" w:rsidR="00BC1779" w:rsidRDefault="00BC1779" w:rsidP="00985AD3">
                <w:pPr>
                  <w:pStyle w:val="NoSpacing"/>
                </w:pPr>
                <w:r>
                  <w:t>ShipmentMethodDescription</w:t>
                </w:r>
              </w:p>
            </w:tc>
          </w:sdtContent>
        </w:sdt>
        <w:sdt>
          <w:sdtPr>
            <w:alias w:val="DocumentDate"/>
            <w:tag w:val="#BC:InsertDataItem,DataItems/Header/DocumentDate"/>
            <w:id w:val="1851295901"/>
            <w:placeholder>
              <w:docPart w:val="253748CC5D6D4817A343DB50DDB13B33"/>
            </w:placeholder>
            <w:dataBinding w:prefixMappings="xmlns:ns0='urn:microsoft-dynamics-nav/reports/Standard_Sales_Quote/1304/'" w:xpath="/ns0:NavWordReportXmlPart[1]/ns0:Header[1]/ns0:DocumentDate[1]" w:storeItemID="{ADF9976C-C54E-4AE1-AB0B-FC15185D6A6D}"/>
            <w15:color w:val="808080"/>
            <w:text/>
          </w:sdtPr>
          <w:sdtContent>
            <w:tc>
              <w:tcPr>
                <w:tcW w:w="1248" w:type="pct"/>
              </w:tcPr>
              <w:p w14:paraId="0C03DE8F" w14:textId="77777777" w:rsidR="00BC1779" w:rsidRDefault="00BC1779" w:rsidP="00985AD3">
                <w:pPr>
                  <w:pStyle w:val="NoSpacing"/>
                </w:pPr>
                <w:r>
                  <w:t>DocumentDate</w:t>
                </w:r>
              </w:p>
            </w:tc>
          </w:sdtContent>
        </w:sdt>
        <w:tc>
          <w:tcPr>
            <w:tcW w:w="1246" w:type="pct"/>
          </w:tcPr>
          <w:p w14:paraId="0B7DC3E8" w14:textId="77777777" w:rsidR="00BC1779" w:rsidRDefault="00BC1779" w:rsidP="00985AD3">
            <w:pPr>
              <w:pStyle w:val="NoSpacing"/>
            </w:pPr>
          </w:p>
        </w:tc>
      </w:tr>
    </w:tbl>
    <w:p w14:paraId="64372998" w14:textId="77777777" w:rsidR="00BC1779" w:rsidRPr="006C494A" w:rsidRDefault="00BC1779" w:rsidP="00BC1779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Layout table. Used for positioning, not for tabular data."/>
      </w:tblPr>
      <w:tblGrid>
        <w:gridCol w:w="1161"/>
        <w:gridCol w:w="1379"/>
        <w:gridCol w:w="1224"/>
        <w:gridCol w:w="1063"/>
        <w:gridCol w:w="964"/>
        <w:gridCol w:w="1868"/>
        <w:gridCol w:w="1123"/>
        <w:gridCol w:w="1424"/>
      </w:tblGrid>
      <w:tr w:rsidR="00BC1779" w:rsidRPr="00FC0A21" w14:paraId="5DD50ACA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86" w:type="pct"/>
          </w:tcPr>
          <w:sdt>
            <w:sdtPr>
              <w:alias w:val="ItemNo_Line_Lbl"/>
              <w:tag w:val="#BC:InsertDataItem,DataItems/Header/Line/ItemNo_Line_Lbl"/>
              <w:id w:val="2050642905"/>
              <w:placeholder>
                <w:docPart w:val="B8ACB5D62C784EFEA7F22C860A0CCC98"/>
              </w:placeholder>
              <w:dataBinding w:prefixMappings="xmlns:ns0='urn:microsoft-dynamics-nav/reports/Standard_Sales_Quote/1304/'" w:xpath="/ns0:NavWordReportXmlPart[1]/ns0:Header[1]/ns0:Line[1]/ns0:ItemNo_Line_Lbl[1]" w:storeItemID="{ADF9976C-C54E-4AE1-AB0B-FC15185D6A6D}"/>
              <w15:color w:val="808080"/>
              <w:text/>
            </w:sdtPr>
            <w:sdtContent>
              <w:p w14:paraId="33438F5A" w14:textId="77777777" w:rsidR="00BC1779" w:rsidRPr="00C4788A" w:rsidRDefault="00BC1779" w:rsidP="00985AD3">
                <w:pPr>
                  <w:pStyle w:val="BCLabel"/>
                </w:pPr>
                <w:r w:rsidRPr="00C4788A">
                  <w:t>ItemNo_Line_Lbl</w:t>
                </w:r>
              </w:p>
            </w:sdtContent>
          </w:sdt>
        </w:tc>
        <w:sdt>
          <w:sdtPr>
            <w:alias w:val="Description_Line_Lbl"/>
            <w:tag w:val="#BC:InsertDataItem,DataItems/Header/Line/Description_Line_Lbl"/>
            <w:id w:val="55748171"/>
            <w:placeholder>
              <w:docPart w:val="48A724FCA4C947EAA9AA296CEF58F7C9"/>
            </w:placeholder>
            <w:dataBinding w:prefixMappings="xmlns:ns0='urn:microsoft-dynamics-nav/reports/Standard_Sales_Quote/1304/'" w:xpath="/ns0:NavWordReportXmlPart[1]/ns0:Header[1]/ns0:Line[1]/ns0:Description_Line_Lbl[1]" w:storeItemID="{ADF9976C-C54E-4AE1-AB0B-FC15185D6A6D}"/>
            <w15:color w:val="808080"/>
            <w:text/>
          </w:sdtPr>
          <w:sdtContent>
            <w:tc>
              <w:tcPr>
                <w:tcW w:w="1117" w:type="pct"/>
              </w:tcPr>
              <w:p w14:paraId="41DF2F16" w14:textId="77777777" w:rsidR="00BC1779" w:rsidRPr="00C4788A" w:rsidRDefault="00BC1779" w:rsidP="00985AD3">
                <w:pPr>
                  <w:pStyle w:val="BCLabel"/>
                </w:pPr>
                <w:r w:rsidRPr="00C4788A">
                  <w:t>Description_Line_Lbl</w:t>
                </w:r>
              </w:p>
            </w:tc>
          </w:sdtContent>
        </w:sdt>
        <w:sdt>
          <w:sdtPr>
            <w:alias w:val="Quantity_Line_Lbl"/>
            <w:tag w:val="#BC:InsertDataItem,DataItems/Header/Line/Quantity_Line_Lbl"/>
            <w:id w:val="-278416351"/>
            <w:placeholder>
              <w:docPart w:val="C7FD8628FBBC4CF6B594895924B6E6FA"/>
            </w:placeholder>
            <w:dataBinding w:prefixMappings="xmlns:ns0='urn:microsoft-dynamics-nav/reports/Standard_Sales_Quote/1304/'" w:xpath="/ns0:NavWordReportXmlPart[1]/ns0:Header[1]/ns0:Line[1]/ns0:Quantity_Line_Lbl[1]" w:storeItemID="{ADF9976C-C54E-4AE1-AB0B-FC15185D6A6D}"/>
            <w15:color w:val="808080"/>
            <w:text/>
          </w:sdtPr>
          <w:sdtContent>
            <w:tc>
              <w:tcPr>
                <w:tcW w:w="557" w:type="pct"/>
              </w:tcPr>
              <w:p w14:paraId="2A1E2C18" w14:textId="77777777" w:rsidR="00BC1779" w:rsidRPr="00C4788A" w:rsidRDefault="00BC1779" w:rsidP="00985AD3">
                <w:pPr>
                  <w:pStyle w:val="BCLabelNumber"/>
                  <w:jc w:val="right"/>
                </w:pPr>
                <w:r w:rsidRPr="00C4788A">
                  <w:t>Quantity_Line_Lbl</w:t>
                </w:r>
              </w:p>
            </w:tc>
          </w:sdtContent>
        </w:sdt>
        <w:sdt>
          <w:sdtPr>
            <w:alias w:val="Unit_Lbl"/>
            <w:tag w:val="#BC:InsertDataItem,DataItems/Header/Line/Unit_Lbl"/>
            <w:id w:val="1441568432"/>
            <w:placeholder>
              <w:docPart w:val="9A47A72D1F134430A50E33CFE3FA05D8"/>
            </w:placeholder>
            <w:dataBinding w:prefixMappings="xmlns:ns0='urn:microsoft-dynamics-nav/reports/Standard_Sales_Quote/1304/'" w:xpath="/ns0:NavWordReportXmlPart[1]/ns0:Header[1]/ns0:Line[1]/ns0:Unit_Lbl[1]" w:storeItemID="{ADF9976C-C54E-4AE1-AB0B-FC15185D6A6D}"/>
            <w15:color w:val="808080"/>
            <w:text/>
          </w:sdtPr>
          <w:sdtContent>
            <w:tc>
              <w:tcPr>
                <w:tcW w:w="384" w:type="pct"/>
              </w:tcPr>
              <w:p w14:paraId="628E6B09" w14:textId="77777777" w:rsidR="00BC1779" w:rsidRPr="00C4788A" w:rsidRDefault="00BC1779" w:rsidP="00985AD3">
                <w:pPr>
                  <w:pStyle w:val="BCLabel"/>
                </w:pPr>
                <w:r>
                  <w:t>Unit_Lbl</w:t>
                </w:r>
              </w:p>
            </w:tc>
          </w:sdtContent>
        </w:sdt>
        <w:sdt>
          <w:sdtPr>
            <w:alias w:val="UnitPrice_Lbl"/>
            <w:tag w:val="#BC:InsertDataItem,DataItems/Header/Line/UnitPrice_Lbl"/>
            <w:id w:val="-1044597726"/>
            <w:placeholder>
              <w:docPart w:val="782B2081348D4931A994D12B06A4C9DA"/>
            </w:placeholder>
            <w:dataBinding w:prefixMappings="xmlns:ns0='urn:microsoft-dynamics-nav/reports/Standard_Sales_Quote/1304/'" w:xpath="/ns0:NavWordReportXmlPart[1]/ns0:Header[1]/ns0:Line[1]/ns0:UnitPrice_Lbl[1]" w:storeItemID="{ADF9976C-C54E-4AE1-AB0B-FC15185D6A6D}"/>
            <w15:color w:val="808080"/>
            <w:text/>
          </w:sdtPr>
          <w:sdtContent>
            <w:tc>
              <w:tcPr>
                <w:tcW w:w="686" w:type="pct"/>
              </w:tcPr>
              <w:p w14:paraId="0CAD1BB4" w14:textId="77777777" w:rsidR="00BC1779" w:rsidRPr="00C4788A" w:rsidRDefault="00BC1779" w:rsidP="00985AD3">
                <w:pPr>
                  <w:pStyle w:val="BCLabel"/>
                </w:pPr>
                <w:r w:rsidRPr="00C4788A">
                  <w:t>UnitPrice_Lbl</w:t>
                </w:r>
              </w:p>
            </w:tc>
          </w:sdtContent>
        </w:sdt>
        <w:sdt>
          <w:sdtPr>
            <w:alias w:val="SalesInvoiceLineDiscount_Lbl"/>
            <w:tag w:val="#BC:InsertDataItem,DataItems/Header/SalesInvoiceLineDiscount_Lbl"/>
            <w:id w:val="-264690703"/>
            <w:placeholder>
              <w:docPart w:val="9A47A72D1F134430A50E33CFE3FA05D8"/>
            </w:placeholder>
            <w:dataBinding w:prefixMappings="xmlns:ns0='urn:microsoft-dynamics-nav/reports/Standard_Sales_Quote/1304/'" w:xpath="/ns0:NavWordReportXmlPart[1]/ns0:Header[1]/ns0:SalesInvoiceLineDiscount_Lbl[1]" w:storeItemID="{ADF9976C-C54E-4AE1-AB0B-FC15185D6A6D}"/>
            <w15:color w:val="808080"/>
            <w:text/>
          </w:sdtPr>
          <w:sdtContent>
            <w:tc>
              <w:tcPr>
                <w:tcW w:w="643" w:type="pct"/>
              </w:tcPr>
              <w:p w14:paraId="680C7D4A" w14:textId="77777777" w:rsidR="00BC1779" w:rsidRPr="00C4788A" w:rsidRDefault="00BC1779" w:rsidP="00985AD3">
                <w:pPr>
                  <w:pStyle w:val="BCLabel"/>
                </w:pPr>
                <w:r>
                  <w:t>SalesInvoiceLineDiscount_Lbl</w:t>
                </w:r>
              </w:p>
            </w:tc>
          </w:sdtContent>
        </w:sdt>
        <w:sdt>
          <w:sdtPr>
            <w:alias w:val="VATPct_Line_Lbl"/>
            <w:tag w:val="#BC:InsertDataItem,DataItems/Header/Line/VATPct_Line_Lbl"/>
            <w:id w:val="682009838"/>
            <w:placeholder>
              <w:docPart w:val="C09EFDD4C1524B8D9194DCA763A08419"/>
            </w:placeholder>
            <w:dataBinding w:prefixMappings="xmlns:ns0='urn:microsoft-dynamics-nav/reports/Standard_Sales_Quote/1304/'" w:xpath="/ns0:NavWordReportXmlPart[1]/ns0:Header[1]/ns0:Line[1]/ns0:VATPct_Line_Lbl[1]" w:storeItemID="{ADF9976C-C54E-4AE1-AB0B-FC15185D6A6D}"/>
            <w15:color w:val="808080"/>
            <w:text/>
          </w:sdtPr>
          <w:sdtContent>
            <w:tc>
              <w:tcPr>
                <w:tcW w:w="473" w:type="pct"/>
              </w:tcPr>
              <w:p w14:paraId="422F62DD" w14:textId="77777777" w:rsidR="00BC1779" w:rsidRPr="00C4788A" w:rsidRDefault="00BC1779" w:rsidP="00985AD3">
                <w:pPr>
                  <w:pStyle w:val="BCLabel"/>
                </w:pPr>
                <w:r w:rsidRPr="00C4788A">
                  <w:t>VATPct_Line_Lbl</w:t>
                </w:r>
              </w:p>
            </w:tc>
          </w:sdtContent>
        </w:sdt>
        <w:sdt>
          <w:sdtPr>
            <w:alias w:val="LineAmount_Line_Lbl"/>
            <w:tag w:val="#BC:InsertDataItem,DataItems/Header/Line/LineAmount_Line_Lbl"/>
            <w:id w:val="-812258216"/>
            <w:placeholder>
              <w:docPart w:val="1B360A10CC7041328805256F418785BC"/>
            </w:placeholder>
            <w:dataBinding w:prefixMappings="xmlns:ns0='urn:microsoft-dynamics-nav/reports/Standard_Sales_Quote/1304/'" w:xpath="/ns0:NavWordReportXmlPart[1]/ns0:Header[1]/ns0:Line[1]/ns0:LineAmount_Line_Lbl[1]" w:storeItemID="{ADF9976C-C54E-4AE1-AB0B-FC15185D6A6D}"/>
            <w15:color w:val="808080"/>
            <w:text/>
          </w:sdtPr>
          <w:sdtContent>
            <w:tc>
              <w:tcPr>
                <w:tcW w:w="754" w:type="pct"/>
              </w:tcPr>
              <w:p w14:paraId="2EF0901A" w14:textId="77777777" w:rsidR="00BC1779" w:rsidRPr="00C4788A" w:rsidRDefault="00BC1779" w:rsidP="00985AD3">
                <w:pPr>
                  <w:pStyle w:val="BCLabelNumber"/>
                  <w:jc w:val="right"/>
                </w:pPr>
                <w:r w:rsidRPr="00C4788A">
                  <w:t>LineAmount_Line_Lbl</w:t>
                </w:r>
              </w:p>
            </w:tc>
          </w:sdtContent>
        </w:sdt>
      </w:tr>
      <w:tr w:rsidR="00BC1779" w:rsidRPr="00FC0A21" w14:paraId="789936CB" w14:textId="77777777" w:rsidTr="00985A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86" w:type="pct"/>
          </w:tcPr>
          <w:p w14:paraId="510BBCF3" w14:textId="77777777" w:rsidR="00BC1779" w:rsidRPr="00FC0A21" w:rsidRDefault="00BC1779" w:rsidP="00985AD3">
            <w:pPr>
              <w:pStyle w:val="NoSpacing"/>
            </w:pPr>
          </w:p>
        </w:tc>
        <w:tc>
          <w:tcPr>
            <w:tcW w:w="1117" w:type="pct"/>
          </w:tcPr>
          <w:p w14:paraId="4A5CA0C0" w14:textId="77777777" w:rsidR="00BC1779" w:rsidRPr="00FC0A21" w:rsidRDefault="00BC1779" w:rsidP="00985AD3">
            <w:pPr>
              <w:pStyle w:val="NoSpacing"/>
            </w:pPr>
          </w:p>
        </w:tc>
        <w:tc>
          <w:tcPr>
            <w:tcW w:w="557" w:type="pct"/>
          </w:tcPr>
          <w:p w14:paraId="5E8FC3DC" w14:textId="77777777" w:rsidR="00BC1779" w:rsidRPr="00FC0A21" w:rsidRDefault="00BC1779" w:rsidP="00985AD3">
            <w:pPr>
              <w:pStyle w:val="NoSpacing"/>
            </w:pPr>
          </w:p>
        </w:tc>
        <w:tc>
          <w:tcPr>
            <w:tcW w:w="384" w:type="pct"/>
          </w:tcPr>
          <w:p w14:paraId="4C59AE28" w14:textId="77777777" w:rsidR="00BC1779" w:rsidRPr="00FC0A21" w:rsidRDefault="00BC1779" w:rsidP="00985AD3">
            <w:pPr>
              <w:pStyle w:val="NoSpacing"/>
            </w:pPr>
          </w:p>
        </w:tc>
        <w:tc>
          <w:tcPr>
            <w:tcW w:w="686" w:type="pct"/>
          </w:tcPr>
          <w:p w14:paraId="277B0934" w14:textId="77777777" w:rsidR="00BC1779" w:rsidRPr="00FC0A21" w:rsidRDefault="00BC1779" w:rsidP="00985AD3">
            <w:pPr>
              <w:pStyle w:val="NoSpacing"/>
            </w:pPr>
          </w:p>
        </w:tc>
        <w:tc>
          <w:tcPr>
            <w:tcW w:w="643" w:type="pct"/>
          </w:tcPr>
          <w:p w14:paraId="361CCD1C" w14:textId="77777777" w:rsidR="00BC1779" w:rsidRPr="00FC0A21" w:rsidRDefault="00BC1779" w:rsidP="00985AD3">
            <w:pPr>
              <w:pStyle w:val="BCNumber"/>
              <w:jc w:val="right"/>
            </w:pPr>
          </w:p>
        </w:tc>
        <w:tc>
          <w:tcPr>
            <w:tcW w:w="473" w:type="pct"/>
          </w:tcPr>
          <w:p w14:paraId="09F56E03" w14:textId="77777777" w:rsidR="00BC1779" w:rsidRPr="00FC0A21" w:rsidRDefault="00BC1779" w:rsidP="00985AD3">
            <w:pPr>
              <w:pStyle w:val="BCNumber"/>
              <w:jc w:val="right"/>
            </w:pPr>
          </w:p>
        </w:tc>
        <w:tc>
          <w:tcPr>
            <w:tcW w:w="754" w:type="pct"/>
          </w:tcPr>
          <w:p w14:paraId="278A1D77" w14:textId="77777777" w:rsidR="00BC1779" w:rsidRPr="00FC0A21" w:rsidRDefault="00BC1779" w:rsidP="00985AD3">
            <w:pPr>
              <w:pStyle w:val="BCNumber"/>
              <w:jc w:val="right"/>
            </w:pPr>
          </w:p>
        </w:tc>
      </w:tr>
      <w:sdt>
        <w:sdtPr>
          <w:rPr>
            <w14:numSpacing w14:val="tabular"/>
          </w:rPr>
          <w:alias w:val="Repeater: Line"/>
          <w:tag w:val="#BC:InsertRepeater,DataItems/Header/Line"/>
          <w:id w:val="-7836820"/>
          <w:placeholder>
            <w:docPart w:val="B27D47BF11754DFBA2526CDDDBDD5BFF"/>
          </w:placeholder>
          <w15:dataBinding w:prefixMappings="xmlns:ns0='urn:microsoft-dynamics-nav/reports/Standard_Sales_Quote/1304/' " w:xpath="/ns0:NavWordReportXmlPart[1]/ns0:Header[1]/ns0:Line" w:storeItemID="{ADF9976C-C54E-4AE1-AB0B-FC15185D6A6D}"/>
          <w15:color w:val="808080"/>
          <w15:repeatingSection/>
        </w:sdtPr>
        <w:sdtContent>
          <w:sdt>
            <w:sdtPr>
              <w:rPr>
                <w14:numSpacing w14:val="tabular"/>
              </w:rPr>
              <w:id w:val="-638031619"/>
              <w15:color w:val="808080"/>
              <w15:repeatingSectionItem/>
            </w:sdtPr>
            <w:sdtContent>
              <w:tr w:rsidR="00BC1779" w:rsidRPr="00FC0A21" w14:paraId="53A9EFDB" w14:textId="77777777" w:rsidTr="00985AD3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placeholder>
                      <w:docPart w:val="74D932D9870649FFB978BCA5411619E2"/>
                    </w:placeholder>
                    <w:dataBinding w:prefixMappings="xmlns:ns0='urn:microsoft-dynamics-nav/reports/Standard_Sales_Quote/1304/'" w:xpath="/ns0:NavWordReportXmlPart[1]/ns0:Header[1]/ns0:Line[1]/ns0:ItemNo_Line[1]" w:storeItemID="{ADF9976C-C54E-4AE1-AB0B-FC15185D6A6D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86" w:type="pct"/>
                      </w:tcPr>
                      <w:p w14:paraId="28D7FE69" w14:textId="77777777" w:rsidR="00BC1779" w:rsidRPr="002C00B6" w:rsidRDefault="00BC1779" w:rsidP="00985AD3">
                        <w:pPr>
                          <w:pStyle w:val="NoSpacing"/>
                        </w:pPr>
                        <w:proofErr w:type="spellStart"/>
                        <w:r w:rsidRPr="004C0A01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Description_Line"/>
                    <w:tag w:val="#BC:InsertDataItem,DataItems/Header/Line/Description_Line"/>
                    <w:id w:val="1393535743"/>
                    <w:placeholder>
                      <w:docPart w:val="F127821C65284DD18F921B96A9C56E20"/>
                    </w:placeholder>
                    <w:dataBinding w:prefixMappings="xmlns:ns0='urn:microsoft-dynamics-nav/reports/Standard_Sales_Quote/1304/'" w:xpath="/ns0:NavWordReportXmlPart[1]/ns0:Header[1]/ns0:Line[1]/ns0:Description_Line[1]" w:storeItemID="{ADF9976C-C54E-4AE1-AB0B-FC15185D6A6D}"/>
                    <w15:color w:val="808080"/>
                    <w:text/>
                  </w:sdtPr>
                  <w:sdtContent>
                    <w:tc>
                      <w:tcPr>
                        <w:tcW w:w="1117" w:type="pct"/>
                      </w:tcPr>
                      <w:p w14:paraId="0147D4F2" w14:textId="77777777" w:rsidR="00BC1779" w:rsidRPr="002C00B6" w:rsidRDefault="00BC1779" w:rsidP="00985AD3">
                        <w:pPr>
                          <w:pStyle w:val="NoSpacing"/>
                        </w:pPr>
                        <w:r w:rsidRPr="002C00B6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Quantity_Line"/>
                    <w:tag w:val="#BC:InsertDataItem,DataItems/Header/Line/Quantity_Line"/>
                    <w:id w:val="1672756728"/>
                    <w:placeholder>
                      <w:docPart w:val="BB6FE1EA64C8460AA313ADD8DDB3FFAC"/>
                    </w:placeholder>
                    <w:dataBinding w:prefixMappings="xmlns:ns0='urn:microsoft-dynamics-nav/reports/Standard_Sales_Quote/1304/'" w:xpath="/ns0:NavWordReportXmlPart[1]/ns0:Header[1]/ns0:Line[1]/ns0:Quantity_Line[1]" w:storeItemID="{ADF9976C-C54E-4AE1-AB0B-FC15185D6A6D}"/>
                    <w15:color w:val="808080"/>
                    <w:text/>
                  </w:sdtPr>
                  <w:sdtContent>
                    <w:tc>
                      <w:tcPr>
                        <w:tcW w:w="557" w:type="pct"/>
                      </w:tcPr>
                      <w:p w14:paraId="3BC0F060" w14:textId="77777777" w:rsidR="00BC1779" w:rsidRPr="002C00B6" w:rsidRDefault="00BC1779" w:rsidP="00985AD3">
                        <w:pPr>
                          <w:pStyle w:val="BCNumber"/>
                          <w:jc w:val="right"/>
                        </w:pPr>
                        <w:proofErr w:type="spellStart"/>
                        <w:r w:rsidRPr="002C00B6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UnitOfMeasure"/>
                    <w:tag w:val="#BC:InsertDataItem,DataItems/Header/Line/UnitOfMeasure"/>
                    <w:id w:val="-2053294236"/>
                    <w:placeholder>
                      <w:docPart w:val="74F88192DB86495BA0C248B3A75E9F49"/>
                    </w:placeholder>
                    <w:dataBinding w:prefixMappings="xmlns:ns0='urn:microsoft-dynamics-nav/reports/Standard_Sales_Quote/1304/'" w:xpath="/ns0:NavWordReportXmlPart[1]/ns0:Header[1]/ns0:Line[1]/ns0:UnitOfMeasure[1]" w:storeItemID="{ADF9976C-C54E-4AE1-AB0B-FC15185D6A6D}"/>
                    <w15:color w:val="808080"/>
                    <w:text/>
                  </w:sdtPr>
                  <w:sdtContent>
                    <w:tc>
                      <w:tcPr>
                        <w:tcW w:w="384" w:type="pct"/>
                      </w:tcPr>
                      <w:p w14:paraId="73D27002" w14:textId="77777777" w:rsidR="00BC1779" w:rsidRPr="002C00B6" w:rsidRDefault="00BC1779" w:rsidP="00985AD3">
                        <w:pPr>
                          <w:pStyle w:val="NoSpacing"/>
                        </w:pPr>
                        <w:r w:rsidRPr="002C00B6">
                          <w:t>UnitOfMeasure</w:t>
                        </w:r>
                      </w:p>
                    </w:tc>
                  </w:sdtContent>
                </w:sdt>
                <w:tc>
                  <w:tcPr>
                    <w:tcW w:w="686" w:type="pct"/>
                  </w:tcPr>
                  <w:p w14:paraId="6B1FFFEC" w14:textId="77777777" w:rsidR="00BC1779" w:rsidRPr="002C00B6" w:rsidRDefault="00BC1779" w:rsidP="00985AD3">
                    <w:pPr>
                      <w:pStyle w:val="NoSpacing"/>
                    </w:pPr>
                    <w:sdt>
                      <w:sdtPr>
                        <w:alias w:val="UnitPrice"/>
                        <w:tag w:val="#BC:InsertDataItem,DataItems/Header/Line/UnitPrice"/>
                        <w:id w:val="-1253814634"/>
                        <w:placeholder>
                          <w:docPart w:val="F8DED88DEAA54EB7B17D8BBBC9A076D0"/>
                        </w:placeholder>
                        <w:dataBinding w:prefixMappings="xmlns:ns0='urn:microsoft-dynamics-nav/reports/Standard_Sales_Quote/1304/'" w:xpath="/ns0:NavWordReportXmlPart[1]/ns0:Header[1]/ns0:Line[1]/ns0:UnitPrice[1]" w:storeItemID="{ADF9976C-C54E-4AE1-AB0B-FC15185D6A6D}"/>
                        <w15:color w:val="808080"/>
                        <w:text/>
                      </w:sdtPr>
                      <w:sdtContent>
                        <w:r w:rsidRPr="002C00B6">
                          <w:t>UnitPrice</w:t>
                        </w:r>
                      </w:sdtContent>
                    </w:sdt>
                  </w:p>
                </w:tc>
                <w:sdt>
                  <w:sdtPr>
                    <w:alias w:val="LineDiscountPercentText_Line"/>
                    <w:tag w:val="#BC:InsertDataItem,DataItems/Header/Line/LineDiscountPercentText_Line"/>
                    <w:id w:val="415913873"/>
                    <w:placeholder>
                      <w:docPart w:val="BD8D0B3699634F2EAD826D6086DBF69A"/>
                    </w:placeholder>
                    <w:dataBinding w:prefixMappings="xmlns:ns0='urn:microsoft-dynamics-nav/reports/Standard_Sales_Quote/1304/'" w:xpath="/ns0:NavWordReportXmlPart[1]/ns0:Header[1]/ns0:Line[1]/ns0:LineDiscountPercentText_Line[1]" w:storeItemID="{ADF9976C-C54E-4AE1-AB0B-FC15185D6A6D}"/>
                    <w15:color w:val="808080"/>
                    <w:text/>
                  </w:sdtPr>
                  <w:sdtContent>
                    <w:tc>
                      <w:tcPr>
                        <w:tcW w:w="643" w:type="pct"/>
                      </w:tcPr>
                      <w:p w14:paraId="45AA0309" w14:textId="77777777" w:rsidR="00BC1779" w:rsidRPr="002C00B6" w:rsidRDefault="00BC1779" w:rsidP="00985AD3">
                        <w:pPr>
                          <w:pStyle w:val="NoSpacing"/>
                        </w:pPr>
                        <w:r w:rsidRPr="002C00B6"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VATPct_Line"/>
                    <w:tag w:val="#BC:InsertDataItem,DataItems/Header/Line/VATPct_Line"/>
                    <w:id w:val="1436251310"/>
                    <w:placeholder>
                      <w:docPart w:val="C09EFDD4C1524B8D9194DCA763A08419"/>
                    </w:placeholder>
                    <w:dataBinding w:prefixMappings="xmlns:ns0='urn:microsoft-dynamics-nav/reports/Standard_Sales_Quote/1304/'" w:xpath="/ns0:NavWordReportXmlPart[1]/ns0:Header[1]/ns0:Line[1]/ns0:VATPct_Line[1]" w:storeItemID="{ADF9976C-C54E-4AE1-AB0B-FC15185D6A6D}"/>
                    <w15:color w:val="808080"/>
                    <w:text/>
                  </w:sdtPr>
                  <w:sdtContent>
                    <w:tc>
                      <w:tcPr>
                        <w:tcW w:w="473" w:type="pct"/>
                      </w:tcPr>
                      <w:p w14:paraId="26434551" w14:textId="77777777" w:rsidR="00BC1779" w:rsidRPr="002C00B6" w:rsidRDefault="00BC1779" w:rsidP="00985AD3">
                        <w:pPr>
                          <w:pStyle w:val="NoSpacing"/>
                        </w:pPr>
                        <w:r w:rsidRPr="002C00B6">
                          <w:t>VATPct_Line</w:t>
                        </w:r>
                      </w:p>
                    </w:tc>
                  </w:sdtContent>
                </w:sdt>
                <w:tc>
                  <w:tcPr>
                    <w:tcW w:w="754" w:type="pct"/>
                  </w:tcPr>
                  <w:p w14:paraId="7DC6EE1E" w14:textId="77777777" w:rsidR="00BC1779" w:rsidRPr="002C00B6" w:rsidRDefault="00BC1779" w:rsidP="00985AD3">
                    <w:pPr>
                      <w:pStyle w:val="BCNumber"/>
                      <w:jc w:val="right"/>
                    </w:pPr>
                    <w:sdt>
                      <w:sdtPr>
                        <w:alias w:val="LineAmount_Line"/>
                        <w:tag w:val="#BC:InsertDataItem,DataItems/Header/Line/LineAmount_Line"/>
                        <w:id w:val="787541011"/>
                        <w:placeholder>
                          <w:docPart w:val="09E68A54459A4A8AA0AF00444B40B6DA"/>
                        </w:placeholder>
                        <w:dataBinding w:prefixMappings="xmlns:ns0='urn:microsoft-dynamics-nav/reports/Standard_Sales_Quote/1304/'" w:xpath="/ns0:NavWordReportXmlPart[1]/ns0:Header[1]/ns0:Line[1]/ns0:LineAmount_Line[1]" w:storeItemID="{ADF9976C-C54E-4AE1-AB0B-FC15185D6A6D}"/>
                        <w15:color w:val="808080"/>
                        <w:text/>
                      </w:sdtPr>
                      <w:sdtContent>
                        <w:r w:rsidRPr="002C00B6">
                          <w:t>LineAmount_Line</w:t>
                        </w:r>
                      </w:sdtContent>
                    </w:sdt>
                    <w:r w:rsidRPr="002C00B6">
                      <w:t> </w:t>
                    </w:r>
                  </w:p>
                </w:tc>
              </w:tr>
            </w:sdtContent>
          </w:sdt>
        </w:sdtContent>
      </w:sdt>
    </w:tbl>
    <w:p w14:paraId="3963813F" w14:textId="77777777" w:rsidR="00BC1779" w:rsidRDefault="00BC1779" w:rsidP="00BC1779"/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Layout table. Used for positioning, not for tabular data."/>
      </w:tblPr>
      <w:tblGrid>
        <w:gridCol w:w="4859"/>
        <w:gridCol w:w="933"/>
        <w:gridCol w:w="412"/>
        <w:gridCol w:w="416"/>
        <w:gridCol w:w="3586"/>
      </w:tblGrid>
      <w:tr w:rsidR="00BC1779" w:rsidRPr="00C66DFB" w14:paraId="554FC613" w14:textId="77777777" w:rsidTr="00985AD3">
        <w:trPr>
          <w:trHeight w:val="490"/>
        </w:trPr>
        <w:sdt>
          <w:sdtPr>
            <w:alias w:val="Description_ReportTotalsLine"/>
            <w:tag w:val="#BC:InsertDataItem,DataItems/Header/ReportTotalsLine/Description_ReportTotalsLine"/>
            <w:id w:val="2110473124"/>
            <w:placeholder>
              <w:docPart w:val="0C2F1A69933143FF93475CE27E6A7758"/>
            </w:placeholder>
            <w:dataBinding w:prefixMappings="xmlns:ns0='urn:microsoft-dynamics-nav/reports/Standard_Sales_Quote/1304/'" w:xpath="/ns0:NavWordReportXmlPart[1]/ns0:Header[1]/ns0:ReportTotalsLine[1]/ns0:Description_ReportTotalsLine[1]" w:storeItemID="{ADF9976C-C54E-4AE1-AB0B-FC15185D6A6D}"/>
            <w15:color w:val="808080"/>
            <w:text/>
          </w:sdtPr>
          <w:sdtContent>
            <w:tc>
              <w:tcPr>
                <w:tcW w:w="2380" w:type="pct"/>
              </w:tcPr>
              <w:p w14:paraId="39621BD0" w14:textId="77777777" w:rsidR="00BC1779" w:rsidRPr="00C66DFB" w:rsidRDefault="00BC1779" w:rsidP="00985AD3">
                <w:pPr>
                  <w:pStyle w:val="NoSpacing"/>
                  <w:spacing w:before="120" w:after="120"/>
                </w:pPr>
                <w:r>
                  <w:t>Description_ReportTotalsLine</w:t>
                </w:r>
              </w:p>
            </w:tc>
          </w:sdtContent>
        </w:sdt>
        <w:tc>
          <w:tcPr>
            <w:tcW w:w="457" w:type="pct"/>
          </w:tcPr>
          <w:p w14:paraId="03D1D0CF" w14:textId="77777777" w:rsidR="00BC1779" w:rsidRPr="00C66DFB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202" w:type="pct"/>
          </w:tcPr>
          <w:p w14:paraId="23444B4D" w14:textId="77777777" w:rsidR="00BC1779" w:rsidRPr="00C66DFB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204" w:type="pct"/>
          </w:tcPr>
          <w:p w14:paraId="0E0981FF" w14:textId="77777777" w:rsidR="00BC1779" w:rsidRPr="00C66DFB" w:rsidRDefault="00BC1779" w:rsidP="00985AD3">
            <w:pPr>
              <w:pStyle w:val="NoSpacing"/>
              <w:spacing w:before="120" w:after="120"/>
            </w:pPr>
          </w:p>
        </w:tc>
        <w:sdt>
          <w:sdtPr>
            <w:alias w:val="Amount_ReportTotalsLine"/>
            <w:tag w:val="#BC:InsertDataItem,DataItems/Header/ReportTotalsLine/Amount_ReportTotalsLine"/>
            <w:id w:val="367658908"/>
            <w:placeholder>
              <w:docPart w:val="A711CFB5B79C48D5975E081BC57E2987"/>
            </w:placeholder>
            <w:dataBinding w:prefixMappings="xmlns:ns0='urn:microsoft-dynamics-nav/reports/Standard_Sales_Quote/1304/'" w:xpath="/ns0:NavWordReportXmlPart[1]/ns0:Header[1]/ns0:ReportTotalsLine[1]/ns0:Amount_ReportTotalsLine[1]" w:storeItemID="{ADF9976C-C54E-4AE1-AB0B-FC15185D6A6D}"/>
            <w15:color w:val="808080"/>
            <w:text/>
          </w:sdtPr>
          <w:sdtContent>
            <w:tc>
              <w:tcPr>
                <w:tcW w:w="1757" w:type="pct"/>
              </w:tcPr>
              <w:p w14:paraId="1DCCCFE2" w14:textId="77777777" w:rsidR="00BC1779" w:rsidRPr="00C66DFB" w:rsidRDefault="00BC1779" w:rsidP="00985AD3">
                <w:pPr>
                  <w:pStyle w:val="BCNumber"/>
                  <w:spacing w:before="120" w:after="120"/>
                  <w:jc w:val="right"/>
                </w:pPr>
                <w:r>
                  <w:t>Amount_ReportTotalsLine</w:t>
                </w:r>
              </w:p>
            </w:tc>
          </w:sdtContent>
        </w:sdt>
      </w:tr>
      <w:tr w:rsidR="00BC1779" w:rsidRPr="00C66DFB" w14:paraId="0224CDFF" w14:textId="77777777" w:rsidTr="00985AD3">
        <w:trPr>
          <w:trHeight w:val="490"/>
        </w:trPr>
        <w:tc>
          <w:tcPr>
            <w:tcW w:w="2380" w:type="pct"/>
          </w:tcPr>
          <w:p w14:paraId="706EB0D9" w14:textId="50710AC4" w:rsidR="00BC1779" w:rsidRPr="00980134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457" w:type="pct"/>
          </w:tcPr>
          <w:p w14:paraId="61836EE3" w14:textId="77777777" w:rsidR="00BC1779" w:rsidRPr="00980134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202" w:type="pct"/>
          </w:tcPr>
          <w:p w14:paraId="0A41F6A0" w14:textId="77777777" w:rsidR="00BC1779" w:rsidRPr="00980134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204" w:type="pct"/>
          </w:tcPr>
          <w:p w14:paraId="1F9F0AC7" w14:textId="77777777" w:rsidR="00BC1779" w:rsidRPr="00980134" w:rsidRDefault="00BC1779" w:rsidP="00985AD3">
            <w:pPr>
              <w:pStyle w:val="NoSpacing"/>
              <w:spacing w:before="120" w:after="120"/>
            </w:pPr>
          </w:p>
        </w:tc>
        <w:tc>
          <w:tcPr>
            <w:tcW w:w="1757" w:type="pct"/>
          </w:tcPr>
          <w:p w14:paraId="336D460A" w14:textId="3F99D977" w:rsidR="00BC1779" w:rsidRPr="00980134" w:rsidRDefault="00BC1779" w:rsidP="00985AD3">
            <w:pPr>
              <w:pStyle w:val="BCNumber"/>
              <w:spacing w:before="120" w:after="120"/>
              <w:jc w:val="right"/>
            </w:pPr>
          </w:p>
        </w:tc>
      </w:tr>
      <w:tr w:rsidR="00BC1779" w:rsidRPr="009D3D20" w14:paraId="19EB4EC0" w14:textId="77777777" w:rsidTr="005B70B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rStyle w:val="Strong"/>
            </w:rPr>
            <w:alias w:val="#Nav: /Header/Totals/TotalIncludingVATText"/>
            <w:tag w:val="#Nav: Standard_Sales_Quote/1304"/>
            <w:id w:val="1496384203"/>
            <w:placeholder>
              <w:docPart w:val="F51A6740385F4AA49D8F8E7A8E6D567E"/>
            </w:placeholder>
            <w:dataBinding w:prefixMappings="xmlns:ns0='urn:microsoft-dynamics-nav/reports/Standard_Sales_Quote/1304/'" w:xpath="/ns0:NavWordReportXmlPart[1]/ns0:Header[1]/ns0:Totals[1]/ns0:TotalIncludingVATText[1]" w:storeItemID="{ADF9976C-C54E-4AE1-AB0B-FC15185D6A6D}"/>
            <w:text/>
          </w:sdtPr>
          <w:sdtContent>
            <w:tc>
              <w:tcPr>
                <w:tcW w:w="2380" w:type="pct"/>
                <w:vAlign w:val="top"/>
              </w:tcPr>
              <w:p w14:paraId="58FF5360" w14:textId="2BF06FE0" w:rsidR="00BC1779" w:rsidRPr="00453A25" w:rsidRDefault="00BC1779" w:rsidP="00BC1779">
                <w:pPr>
                  <w:pStyle w:val="BCLabel"/>
                  <w:spacing w:before="120" w:after="120"/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tc>
          <w:tcPr>
            <w:tcW w:w="457" w:type="pct"/>
          </w:tcPr>
          <w:p w14:paraId="562E7C5E" w14:textId="77777777" w:rsidR="00BC1779" w:rsidRPr="005F091E" w:rsidRDefault="00BC1779" w:rsidP="00BC1779">
            <w:pPr>
              <w:pStyle w:val="BCLabel"/>
              <w:spacing w:before="120" w:after="120"/>
            </w:pPr>
          </w:p>
        </w:tc>
        <w:tc>
          <w:tcPr>
            <w:tcW w:w="202" w:type="pct"/>
          </w:tcPr>
          <w:p w14:paraId="5066019B" w14:textId="77777777" w:rsidR="00BC1779" w:rsidRPr="005F091E" w:rsidRDefault="00BC1779" w:rsidP="00BC1779">
            <w:pPr>
              <w:pStyle w:val="BCLabel"/>
              <w:spacing w:before="120" w:after="120"/>
            </w:pPr>
          </w:p>
        </w:tc>
        <w:tc>
          <w:tcPr>
            <w:tcW w:w="204" w:type="pct"/>
          </w:tcPr>
          <w:p w14:paraId="745880E1" w14:textId="77777777" w:rsidR="00BC1779" w:rsidRPr="005F091E" w:rsidRDefault="00BC1779" w:rsidP="00BC1779">
            <w:pPr>
              <w:pStyle w:val="BCLabel"/>
              <w:spacing w:before="120" w:after="120"/>
            </w:pPr>
          </w:p>
        </w:tc>
        <w:tc>
          <w:tcPr>
            <w:tcW w:w="1757" w:type="pct"/>
          </w:tcPr>
          <w:p w14:paraId="02553552" w14:textId="77777777" w:rsidR="00BC1779" w:rsidRPr="005F091E" w:rsidRDefault="00BC1779" w:rsidP="00BC1779">
            <w:pPr>
              <w:pStyle w:val="BCLabelNumber"/>
              <w:spacing w:before="120" w:after="120"/>
              <w:jc w:val="right"/>
            </w:pPr>
            <w:r w:rsidRPr="005F091E">
              <w:t> </w:t>
            </w:r>
            <w:sdt>
              <w:sdtPr>
                <w:alias w:val="TotalAmountIncludingVAT"/>
                <w:tag w:val="#BC:InsertDataItem,DataItems/Header/Totals/TotalAmountIncludingVAT"/>
                <w:id w:val="-1587834767"/>
                <w:placeholder>
                  <w:docPart w:val="928988DFD2814D70921E75FD78FA1977"/>
                </w:placeholder>
                <w:dataBinding w:prefixMappings="xmlns:ns0='urn:microsoft-dynamics-nav/reports/Standard_Sales_Quote/1304/'" w:xpath="/ns0:NavWordReportXmlPart[1]/ns0:Header[1]/ns0:Totals[1]/ns0:TotalAmountIncludingVAT[1]" w:storeItemID="{ADF9976C-C54E-4AE1-AB0B-FC15185D6A6D}"/>
                <w15:color w:val="808080"/>
                <w:text/>
              </w:sdtPr>
              <w:sdtContent>
                <w:r w:rsidRPr="005F091E">
                  <w:t>TotalAmountIncludingVAT</w:t>
                </w:r>
              </w:sdtContent>
            </w:sdt>
          </w:p>
        </w:tc>
      </w:tr>
    </w:tbl>
    <w:p w14:paraId="7338EBEC" w14:textId="77777777" w:rsidR="00BC1779" w:rsidRDefault="00BC1779" w:rsidP="00BC1779"/>
    <w:tbl>
      <w:tblPr>
        <w:tblStyle w:val="BCBlockTable"/>
        <w:tblW w:w="5000" w:type="pct"/>
        <w:tblLook w:val="0620" w:firstRow="1" w:lastRow="0" w:firstColumn="0" w:lastColumn="0" w:noHBand="1" w:noVBand="1"/>
        <w:tblCaption w:val="Note Block"/>
        <w:tblDescription w:val="Layout table. Used for positioning, not for tabular data."/>
      </w:tblPr>
      <w:tblGrid>
        <w:gridCol w:w="10206"/>
      </w:tblGrid>
      <w:tr w:rsidR="00BC1779" w14:paraId="7B7DF7D5" w14:textId="77777777" w:rsidTr="00985A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sdt>
          <w:sdtPr>
            <w:alias w:val="WorkDescriptionLine"/>
            <w:tag w:val="#BC:InsertDataItem,DataItems/Header/WorkDescriptionLines/WorkDescriptionLine"/>
            <w:id w:val="1093668451"/>
            <w:placeholder>
              <w:docPart w:val="5B278996CD5B48E3A426EA9B2F9EB4D3"/>
            </w:placeholder>
            <w:dataBinding w:prefixMappings="xmlns:ns0='urn:microsoft-dynamics-nav/reports/Standard_Sales_Quote/1304/'" w:xpath="/ns0:NavWordReportXmlPart[1]/ns0:Header[1]/ns0:WorkDescriptionLines[1]/ns0:WorkDescriptionLine[1]" w:storeItemID="{ADF9976C-C54E-4AE1-AB0B-FC15185D6A6D}"/>
            <w15:color w:val="808080"/>
            <w:text/>
          </w:sdtPr>
          <w:sdtContent>
            <w:tc>
              <w:tcPr>
                <w:tcW w:w="5000" w:type="pct"/>
              </w:tcPr>
              <w:p w14:paraId="69BFBB36" w14:textId="77777777" w:rsidR="00BC1779" w:rsidRPr="00225CB4" w:rsidRDefault="00BC1779" w:rsidP="00985AD3">
                <w:pPr>
                  <w:pStyle w:val="NoSpacing"/>
                  <w:ind w:right="26"/>
                </w:pPr>
                <w:r w:rsidRPr="00FC0A21">
                  <w:t>WorkDescriptionLine</w:t>
                </w:r>
              </w:p>
            </w:tc>
          </w:sdtContent>
        </w:sdt>
      </w:tr>
      <w:tr w:rsidR="00BC1779" w14:paraId="607C37C6" w14:textId="77777777" w:rsidTr="00985AD3">
        <w:trPr>
          <w:cantSplit/>
        </w:trPr>
        <w:sdt>
          <w:sdtPr>
            <w:alias w:val="CompanyLegalStatement"/>
            <w:tag w:val="#BC:InsertDataItem,DataItems/Header/CompanyLegalStatement"/>
            <w:id w:val="-888263420"/>
            <w:placeholder>
              <w:docPart w:val="253748CC5D6D4817A343DB50DDB13B33"/>
            </w:placeholder>
            <w:dataBinding w:prefixMappings="xmlns:ns0='urn:microsoft-dynamics-nav/reports/Standard_Sales_Quote/1304/'" w:xpath="/ns0:NavWordReportXmlPart[1]/ns0:Header[1]/ns0:CompanyLegalStatement[1]" w:storeItemID="{ADF9976C-C54E-4AE1-AB0B-FC15185D6A6D}"/>
            <w15:color w:val="808080"/>
            <w:text/>
          </w:sdtPr>
          <w:sdtContent>
            <w:tc>
              <w:tcPr>
                <w:tcW w:w="5000" w:type="pct"/>
              </w:tcPr>
              <w:p w14:paraId="2A9991D4" w14:textId="77777777" w:rsidR="00BC1779" w:rsidRDefault="00BC1779" w:rsidP="00985AD3">
                <w:pPr>
                  <w:pStyle w:val="NoSpacing"/>
                  <w:ind w:right="26"/>
                </w:pPr>
                <w:r>
                  <w:t>CompanyLegalStatement</w:t>
                </w:r>
              </w:p>
            </w:tc>
          </w:sdtContent>
        </w:sdt>
      </w:tr>
    </w:tbl>
    <w:p w14:paraId="187484E4" w14:textId="77777777" w:rsidR="00BC1779" w:rsidRDefault="00BC1779" w:rsidP="00BC1779"/>
    <w:p w14:paraId="491AF020" w14:textId="77777777" w:rsidR="00BC1779" w:rsidRPr="004B690D" w:rsidRDefault="00BC1779" w:rsidP="00BC1779"/>
    <w:p w14:paraId="57F76F63" w14:textId="77777777" w:rsidR="005C273C" w:rsidRPr="00BC1779" w:rsidRDefault="005C273C" w:rsidP="00BC1779"/>
    <w:sectPr w:rsidR="005C273C" w:rsidRPr="00BC1779" w:rsidSect="00207B33">
      <w:headerReference w:type="default" r:id="rId9"/>
      <w:footerReference w:type="default" r:id="rId10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1A27C" w14:textId="77777777" w:rsidR="002F3838" w:rsidRDefault="002F3838" w:rsidP="00E40C63">
      <w:pPr>
        <w:spacing w:after="0"/>
      </w:pPr>
      <w:r>
        <w:separator/>
      </w:r>
    </w:p>
  </w:endnote>
  <w:endnote w:type="continuationSeparator" w:id="0">
    <w:p w14:paraId="0A23F7E0" w14:textId="77777777" w:rsidR="002F3838" w:rsidRDefault="002F3838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D241D5" w:rsidRPr="00982950" w14:paraId="0020E86D" w14:textId="77777777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ADF9976C-C54E-4AE1-AB0B-FC15185D6A6D}"/>
            <w:text/>
          </w:sdtPr>
          <w:sdtContent>
            <w:p w14:paraId="66810EC7" w14:textId="77777777" w:rsidR="00D241D5" w:rsidRDefault="00D241D5" w:rsidP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14:paraId="098141F1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38B40" w14:textId="77777777" w:rsidR="002F3838" w:rsidRDefault="002F3838" w:rsidP="00E40C63">
      <w:pPr>
        <w:spacing w:after="0"/>
      </w:pPr>
      <w:r>
        <w:separator/>
      </w:r>
    </w:p>
  </w:footnote>
  <w:footnote w:type="continuationSeparator" w:id="0">
    <w:p w14:paraId="4786B669" w14:textId="77777777" w:rsidR="002F3838" w:rsidRDefault="002F3838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14:paraId="4C0BCBC0" w14:textId="77777777" w:rsidTr="008E766D">
      <w:tc>
        <w:tcPr>
          <w:tcW w:w="5098" w:type="dxa"/>
        </w:tcPr>
        <w:p w14:paraId="34872A0E" w14:textId="77777777" w:rsidR="00D241D5" w:rsidRPr="00D241D5" w:rsidRDefault="00000000" w:rsidP="00D241D5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ADF9976C-C54E-4AE1-AB0B-FC15185D6A6D}"/>
              <w:text/>
            </w:sdtPr>
            <w:sdtContent>
              <w:proofErr w:type="spellStart"/>
              <w:r w:rsidR="00D241D5" w:rsidRP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="00D241D5" w:rsidRP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ADF9976C-C54E-4AE1-AB0B-FC15185D6A6D}"/>
              <w:text/>
            </w:sdtPr>
            <w:sdtContent>
              <w:proofErr w:type="spellStart"/>
              <w:r w:rsidR="00D241D5" w:rsidRP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14:paraId="40651D19" w14:textId="77777777" w:rsidR="00D241D5" w:rsidRPr="004B22F6" w:rsidRDefault="00000000" w:rsidP="00D241D5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ADF9976C-C54E-4AE1-AB0B-FC15185D6A6D}"/>
              <w:text/>
            </w:sdtPr>
            <w:sdtContent>
              <w:proofErr w:type="spellStart"/>
              <w:r w:rsidR="00D241D5" w:rsidRPr="00E111C4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14:paraId="021A22E6" w14:textId="77777777" w:rsidR="00D6006D" w:rsidRDefault="00000000" w:rsidP="00D241D5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ADF9976C-C54E-4AE1-AB0B-FC15185D6A6D}"/>
              <w:text/>
            </w:sdtPr>
            <w:sdtContent>
              <w:proofErr w:type="spellStart"/>
              <w:r w:rsidR="00D241D5" w:rsidRPr="004B22F6">
                <w:t>Page_Lbl</w:t>
              </w:r>
              <w:proofErr w:type="spellEnd"/>
            </w:sdtContent>
          </w:sdt>
          <w:r w:rsidR="00D241D5" w:rsidRPr="004B22F6">
            <w:t xml:space="preserve"> 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PAGE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  <w:r w:rsidR="00D241D5" w:rsidRPr="004B22F6">
            <w:t xml:space="preserve"> / </w:t>
          </w:r>
          <w:r w:rsidR="00D241D5" w:rsidRPr="004B22F6">
            <w:rPr>
              <w:bCs/>
            </w:rPr>
            <w:fldChar w:fldCharType="begin"/>
          </w:r>
          <w:r w:rsidR="00D241D5" w:rsidRPr="004B22F6">
            <w:rPr>
              <w:bCs/>
            </w:rPr>
            <w:instrText xml:space="preserve"> NUMPAGES  \* Arabic  \* MERGEFORMAT </w:instrText>
          </w:r>
          <w:r w:rsidR="00D241D5" w:rsidRPr="004B22F6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="00D241D5" w:rsidRPr="004B22F6">
            <w:rPr>
              <w:bCs/>
            </w:rPr>
            <w:fldChar w:fldCharType="end"/>
          </w:r>
        </w:p>
      </w:tc>
      <w:tc>
        <w:tcPr>
          <w:tcW w:w="5098" w:type="dxa"/>
        </w:tcPr>
        <w:p w14:paraId="3FB98ABA" w14:textId="77777777" w:rsidR="00D6006D" w:rsidRDefault="00D6006D" w:rsidP="008E766D">
          <w:pPr>
            <w:pStyle w:val="Header"/>
            <w:ind w:right="141"/>
            <w:jc w:val="right"/>
            <w:rPr>
              <w:b/>
            </w:rPr>
          </w:pPr>
        </w:p>
      </w:tc>
    </w:tr>
  </w:tbl>
  <w:p w14:paraId="7B946ED8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786987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7FE30E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45A60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BF0EF1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BFC6C3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B1A2AB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7B273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A2B5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2ACD1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C00E4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3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linkStyle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D2742"/>
    <w:rsid w:val="000D5A6D"/>
    <w:rsid w:val="000E071F"/>
    <w:rsid w:val="00103846"/>
    <w:rsid w:val="0011793B"/>
    <w:rsid w:val="00126D5A"/>
    <w:rsid w:val="00134A71"/>
    <w:rsid w:val="00151C73"/>
    <w:rsid w:val="001621D9"/>
    <w:rsid w:val="001A52CF"/>
    <w:rsid w:val="001B793C"/>
    <w:rsid w:val="001D1CE2"/>
    <w:rsid w:val="001D6807"/>
    <w:rsid w:val="001F12B5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2F383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3195D"/>
    <w:rsid w:val="00476C0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64C96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70D66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1779"/>
    <w:rsid w:val="00BC232B"/>
    <w:rsid w:val="00BD2533"/>
    <w:rsid w:val="00BD35AE"/>
    <w:rsid w:val="00BE5952"/>
    <w:rsid w:val="00BE6BE6"/>
    <w:rsid w:val="00BF0488"/>
    <w:rsid w:val="00BF0F10"/>
    <w:rsid w:val="00C27C1A"/>
    <w:rsid w:val="00C36F18"/>
    <w:rsid w:val="00C40BE4"/>
    <w:rsid w:val="00C41DE3"/>
    <w:rsid w:val="00C47206"/>
    <w:rsid w:val="00C50A59"/>
    <w:rsid w:val="00C557F2"/>
    <w:rsid w:val="00C913C9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71120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EF78C1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7923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779"/>
    <w:pPr>
      <w:spacing w:line="278" w:lineRule="auto"/>
    </w:pPr>
    <w:rPr>
      <w:color w:val="242424" w:themeColor="text1"/>
      <w:kern w:val="2"/>
      <w:sz w:val="16"/>
      <w:szCs w:val="1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1779"/>
    <w:pPr>
      <w:spacing w:after="0" w:line="200" w:lineRule="exact"/>
      <w:outlineLvl w:val="0"/>
    </w:pPr>
    <w:rPr>
      <w:b/>
      <w:sz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779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17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65819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17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ACBCC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C17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ACBCC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BC17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65819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BC17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65819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BC17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54545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BC177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54545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sid w:val="00BC177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C1779"/>
  </w:style>
  <w:style w:type="table" w:styleId="TableGrid">
    <w:name w:val="Table Grid"/>
    <w:basedOn w:val="TableNormal"/>
    <w:uiPriority w:val="3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BC1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1779"/>
    <w:rPr>
      <w:color w:val="242424" w:themeColor="text1"/>
      <w:kern w:val="2"/>
      <w:sz w:val="16"/>
      <w:szCs w:val="16"/>
      <w14:ligatures w14:val="standardContextual"/>
    </w:rPr>
  </w:style>
  <w:style w:type="character" w:styleId="Strong">
    <w:name w:val="Strong"/>
    <w:basedOn w:val="DefaultParagraphFont"/>
    <w:uiPriority w:val="22"/>
    <w:qFormat/>
    <w:rsid w:val="00BC1779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BC1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1779"/>
    <w:rPr>
      <w:color w:val="242424" w:themeColor="text1"/>
      <w:kern w:val="2"/>
      <w:sz w:val="16"/>
      <w:szCs w:val="16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BC1779"/>
    <w:rPr>
      <w:color w:val="666666"/>
      <w:sz w:val="16"/>
    </w:rPr>
  </w:style>
  <w:style w:type="table" w:styleId="TableGridLight">
    <w:name w:val="Grid Table Light"/>
    <w:basedOn w:val="TableNormal"/>
    <w:uiPriority w:val="4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C1779"/>
    <w:rPr>
      <w:b/>
      <w:color w:val="242424" w:themeColor="text1"/>
      <w:kern w:val="2"/>
      <w:sz w:val="18"/>
      <w:szCs w:val="16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BC1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79"/>
    <w:rPr>
      <w:rFonts w:asciiTheme="majorHAnsi" w:eastAsiaTheme="majorEastAsia" w:hAnsiTheme="majorHAnsi" w:cstheme="majorBidi"/>
      <w:color w:val="242424" w:themeColor="text1"/>
      <w:spacing w:val="-10"/>
      <w:kern w:val="28"/>
      <w:sz w:val="40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79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79"/>
    <w:rPr>
      <w:rFonts w:eastAsiaTheme="majorEastAsia" w:cstheme="majorBidi"/>
      <w:color w:val="242424" w:themeColor="text1"/>
      <w:kern w:val="2"/>
      <w:sz w:val="16"/>
      <w:szCs w:val="28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BC1779"/>
    <w:rPr>
      <w:color w:val="242424" w:themeColor="text1"/>
      <w:kern w:val="2"/>
      <w:sz w:val="18"/>
      <w:szCs w:val="18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BC1779"/>
    <w:rPr>
      <w:rFonts w:asciiTheme="majorHAnsi" w:eastAsiaTheme="majorEastAsia" w:hAnsiTheme="majorHAnsi" w:cstheme="majorBidi"/>
      <w:color w:val="658190" w:themeColor="accent1" w:themeShade="7F"/>
      <w:kern w:val="2"/>
      <w:sz w:val="24"/>
      <w:szCs w:val="24"/>
      <w14:ligatures w14:val="standardContextual"/>
    </w:rPr>
  </w:style>
  <w:style w:type="paragraph" w:customStyle="1" w:styleId="BCNumber">
    <w:name w:val="BC Number"/>
    <w:basedOn w:val="NoSpacing"/>
    <w:next w:val="Normal"/>
    <w:uiPriority w:val="2"/>
    <w:qFormat/>
    <w:rsid w:val="00BC1779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BC1779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BC1779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242424" w:themeColor="text1"/>
        </w:tcBorders>
        <w:vAlign w:val="top"/>
      </w:tcPr>
    </w:tblStylePr>
    <w:tblStylePr w:type="lastRow">
      <w:tblPr/>
      <w:tcPr>
        <w:tcBorders>
          <w:bottom w:val="single" w:sz="4" w:space="0" w:color="F5F7F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9F9F9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  <w:bottom w:val="single" w:sz="8" w:space="0" w:color="242424" w:themeColor="text1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BC1779"/>
    <w:rPr>
      <w:rFonts w:asciiTheme="majorHAnsi" w:eastAsiaTheme="majorEastAsia" w:hAnsiTheme="majorHAnsi" w:cstheme="majorBidi"/>
      <w:i/>
      <w:iCs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rsid w:val="00BC1779"/>
    <w:rPr>
      <w:rFonts w:asciiTheme="majorHAnsi" w:eastAsiaTheme="majorEastAsia" w:hAnsiTheme="majorHAnsi" w:cstheme="majorBidi"/>
      <w:color w:val="ACBCC5" w:themeColor="accent1" w:themeShade="BF"/>
      <w:kern w:val="2"/>
      <w:sz w:val="16"/>
      <w:szCs w:val="16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rsid w:val="00BC1779"/>
    <w:rPr>
      <w:rFonts w:asciiTheme="majorHAnsi" w:eastAsiaTheme="majorEastAsia" w:hAnsiTheme="majorHAnsi" w:cstheme="majorBidi"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rsid w:val="00BC1779"/>
    <w:rPr>
      <w:rFonts w:asciiTheme="majorHAnsi" w:eastAsiaTheme="majorEastAsia" w:hAnsiTheme="majorHAnsi" w:cstheme="majorBidi"/>
      <w:i/>
      <w:iCs/>
      <w:color w:val="658190" w:themeColor="accent1" w:themeShade="7F"/>
      <w:kern w:val="2"/>
      <w:sz w:val="16"/>
      <w:szCs w:val="16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rsid w:val="00BC1779"/>
    <w:rPr>
      <w:rFonts w:asciiTheme="majorHAnsi" w:eastAsiaTheme="majorEastAsia" w:hAnsiTheme="majorHAnsi" w:cstheme="majorBidi"/>
      <w:color w:val="454545" w:themeColor="text1" w:themeTint="D8"/>
      <w:kern w:val="2"/>
      <w:sz w:val="21"/>
      <w:szCs w:val="21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rsid w:val="00BC1779"/>
    <w:rPr>
      <w:rFonts w:asciiTheme="majorHAnsi" w:eastAsiaTheme="majorEastAsia" w:hAnsiTheme="majorHAnsi" w:cstheme="majorBidi"/>
      <w:i/>
      <w:iCs/>
      <w:color w:val="454545" w:themeColor="text1" w:themeTint="D8"/>
      <w:kern w:val="2"/>
      <w:sz w:val="21"/>
      <w:szCs w:val="21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BC1779"/>
    <w:pPr>
      <w:spacing w:before="1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C1779"/>
    <w:rPr>
      <w:i/>
      <w:iCs/>
      <w:color w:val="242424" w:themeColor="text1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BC1779"/>
    <w:pPr>
      <w:ind w:left="720"/>
      <w:contextualSpacing/>
    </w:pPr>
  </w:style>
  <w:style w:type="character" w:styleId="IntenseEmphasis">
    <w:name w:val="Intense Emphasis"/>
    <w:basedOn w:val="SubtitleChar"/>
    <w:uiPriority w:val="21"/>
    <w:qFormat/>
    <w:rsid w:val="00BC1779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BC1779"/>
    <w:pPr>
      <w:spacing w:before="360" w:after="360"/>
      <w:ind w:left="864" w:right="864"/>
    </w:pPr>
    <w:rPr>
      <w:iCs w:val="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79"/>
    <w:rPr>
      <w:i/>
      <w:color w:val="242424" w:themeColor="text1"/>
      <w:kern w:val="2"/>
      <w:sz w:val="16"/>
      <w:szCs w:val="16"/>
      <w14:ligatures w14:val="standardContextual"/>
    </w:rPr>
  </w:style>
  <w:style w:type="character" w:styleId="IntenseReference">
    <w:name w:val="Intense Reference"/>
    <w:basedOn w:val="SubtitleChar"/>
    <w:uiPriority w:val="32"/>
    <w:qFormat/>
    <w:rsid w:val="00BC1779"/>
    <w:rPr>
      <w:rFonts w:eastAsiaTheme="majorEastAsia" w:cstheme="majorBidi"/>
      <w:b w:val="0"/>
      <w:bCs/>
      <w:caps w:val="0"/>
      <w:smallCaps w:val="0"/>
      <w:strike w:val="0"/>
      <w:dstrike w:val="0"/>
      <w:vanish w:val="0"/>
      <w:color w:val="auto"/>
      <w:spacing w:val="0"/>
      <w:kern w:val="2"/>
      <w:sz w:val="16"/>
      <w:szCs w:val="28"/>
      <w:vertAlign w:val="baseline"/>
      <w14:ligatures w14:val="standardContextual"/>
    </w:rPr>
  </w:style>
  <w:style w:type="character" w:styleId="Emphasis">
    <w:name w:val="Emphasis"/>
    <w:basedOn w:val="DefaultParagraphFont"/>
    <w:uiPriority w:val="20"/>
    <w:qFormat/>
    <w:rsid w:val="00BC1779"/>
    <w:rPr>
      <w:i/>
      <w:iCs/>
    </w:rPr>
  </w:style>
  <w:style w:type="character" w:styleId="SubtleEmphasis">
    <w:name w:val="Subtle Emphasis"/>
    <w:basedOn w:val="SubtitleChar"/>
    <w:uiPriority w:val="19"/>
    <w:qFormat/>
    <w:rsid w:val="00BC1779"/>
    <w:rPr>
      <w:rFonts w:eastAsiaTheme="majorEastAsia" w:cstheme="majorBidi"/>
      <w:i w:val="0"/>
      <w:iCs/>
      <w:color w:val="242424" w:themeColor="text1"/>
      <w:kern w:val="2"/>
      <w:sz w:val="16"/>
      <w:szCs w:val="28"/>
      <w14:ligatures w14:val="standardContextual"/>
    </w:rPr>
  </w:style>
  <w:style w:type="character" w:styleId="SubtleReference">
    <w:name w:val="Subtle Reference"/>
    <w:basedOn w:val="SubtitleChar"/>
    <w:uiPriority w:val="31"/>
    <w:qFormat/>
    <w:rsid w:val="00BC1779"/>
    <w:rPr>
      <w:rFonts w:eastAsiaTheme="majorEastAsia" w:cstheme="majorBidi"/>
      <w:caps w:val="0"/>
      <w:smallCaps w:val="0"/>
      <w:strike w:val="0"/>
      <w:dstrike w:val="0"/>
      <w:vanish w:val="0"/>
      <w:color w:val="auto"/>
      <w:kern w:val="2"/>
      <w:sz w:val="16"/>
      <w:szCs w:val="28"/>
      <w:vertAlign w:val="baseline"/>
      <w14:ligatures w14:val="standardContextual"/>
    </w:rPr>
  </w:style>
  <w:style w:type="character" w:styleId="BookTitle">
    <w:name w:val="Book Title"/>
    <w:basedOn w:val="SubtitleChar"/>
    <w:uiPriority w:val="33"/>
    <w:qFormat/>
    <w:rsid w:val="00BC1779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242424" w:themeColor="text1"/>
      <w:spacing w:val="0"/>
      <w:kern w:val="2"/>
      <w:sz w:val="16"/>
      <w:szCs w:val="28"/>
      <w:vertAlign w:val="baseline"/>
      <w14:ligatures w14:val="standardContextual"/>
    </w:rPr>
  </w:style>
  <w:style w:type="table" w:styleId="ListTable1Light-Accent2">
    <w:name w:val="List Table 1 Light Accent 2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BC1779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BC1779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BC1779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C1779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779"/>
    <w:rPr>
      <w:rFonts w:cs="Segoe UI"/>
      <w:color w:val="242424" w:themeColor="text1"/>
      <w:kern w:val="2"/>
      <w:sz w:val="16"/>
      <w:szCs w:val="18"/>
      <w14:ligatures w14:val="standardContextual"/>
    </w:rPr>
  </w:style>
  <w:style w:type="paragraph" w:styleId="Bibliography">
    <w:name w:val="Bibliography"/>
    <w:basedOn w:val="Normal"/>
    <w:next w:val="Normal"/>
    <w:uiPriority w:val="37"/>
    <w:semiHidden/>
    <w:unhideWhenUsed/>
    <w:rsid w:val="00BC1779"/>
  </w:style>
  <w:style w:type="paragraph" w:styleId="BlockText">
    <w:name w:val="Block Text"/>
    <w:basedOn w:val="Normal"/>
    <w:uiPriority w:val="99"/>
    <w:semiHidden/>
    <w:unhideWhenUsed/>
    <w:rsid w:val="00BC1779"/>
    <w:pPr>
      <w:pBdr>
        <w:top w:val="single" w:sz="2" w:space="10" w:color="F5F7F8" w:themeColor="accent1"/>
        <w:left w:val="single" w:sz="2" w:space="10" w:color="F5F7F8" w:themeColor="accent1"/>
        <w:bottom w:val="single" w:sz="2" w:space="10" w:color="F5F7F8" w:themeColor="accent1"/>
        <w:right w:val="single" w:sz="2" w:space="10" w:color="F5F7F8" w:themeColor="accent1"/>
      </w:pBdr>
      <w:ind w:left="1152" w:right="1152"/>
    </w:pPr>
    <w:rPr>
      <w:rFonts w:eastAsiaTheme="minorEastAsia"/>
      <w:i/>
      <w:iCs/>
      <w:color w:val="F5F7F8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BC177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C177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C1779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BC177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C177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BC177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BC177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C1779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C1779"/>
    <w:pPr>
      <w:spacing w:after="200" w:line="240" w:lineRule="auto"/>
    </w:pPr>
    <w:rPr>
      <w:i/>
      <w:iCs/>
      <w:color w:val="242424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BC177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table" w:styleId="ColorfulGrid">
    <w:name w:val="Colorful Grid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</w:rPr>
      <w:tblPr/>
      <w:tcPr>
        <w:shd w:val="clear" w:color="auto" w:fill="A7A7A7" w:themeFill="tex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A7A7A7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A1A" w:themeFill="text1" w:themeFillShade="BF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</w:rPr>
      <w:tblPr/>
      <w:tcPr>
        <w:shd w:val="clear" w:color="auto" w:fill="FAFBFC" w:themeFill="accent1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AFBF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CBCC5" w:themeFill="accent1" w:themeFillShade="BF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</w:rPr>
      <w:tblPr/>
      <w:tcPr>
        <w:shd w:val="clear" w:color="auto" w:fill="F3F3F3" w:themeFill="accent2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3F3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A9A9A9" w:themeFill="accent2" w:themeFillShade="BF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</w:rPr>
      <w:tblPr/>
      <w:tcPr>
        <w:shd w:val="clear" w:color="auto" w:fill="6CF2FF" w:themeFill="accent3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6CF2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616B" w:themeFill="accent3" w:themeFillShade="BF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</w:rPr>
      <w:tblPr/>
      <w:tcPr>
        <w:shd w:val="clear" w:color="auto" w:fill="E5E498" w:themeFill="accent4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E5E4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721C" w:themeFill="accent4" w:themeFillShade="BF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</w:rPr>
      <w:tblPr/>
      <w:tcPr>
        <w:shd w:val="clear" w:color="auto" w:fill="B5EA97" w:themeFill="accent5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B5EA9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D7C18" w:themeFill="accent5" w:themeFillShade="BF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</w:rPr>
      <w:tblPr/>
      <w:tcPr>
        <w:shd w:val="clear" w:color="auto" w:fill="F1C7BE" w:themeFill="accent6" w:themeFillTint="66"/>
      </w:tcPr>
    </w:tblStylePr>
    <w:tblStylePr w:type="lastRow">
      <w:rPr>
        <w:b/>
        <w:bCs/>
        <w:color w:val="242424" w:themeColor="text1"/>
      </w:rPr>
      <w:tblPr/>
      <w:tcPr>
        <w:shd w:val="clear" w:color="auto" w:fill="F1C7B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34529" w:themeFill="accent6" w:themeFillShade="BF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9E9E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EFE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CFC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B4B4" w:themeFill="accent2" w:themeFillShade="CC"/>
      </w:tcPr>
    </w:tblStylePr>
    <w:tblStylePr w:type="lastRow">
      <w:rPr>
        <w:b/>
        <w:bCs/>
        <w:color w:val="B4B4B4" w:themeColor="accent2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BFB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A791E" w:themeFill="accent4" w:themeFillShade="CC"/>
      </w:tcPr>
    </w:tblStylePr>
    <w:tblStylePr w:type="lastRow">
      <w:rPr>
        <w:b/>
        <w:bCs/>
        <w:color w:val="7A791E" w:themeColor="accent4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8F8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872" w:themeFill="accent3" w:themeFillShade="CC"/>
      </w:tcPr>
    </w:tblStylePr>
    <w:tblStylePr w:type="lastRow">
      <w:rPr>
        <w:b/>
        <w:bCs/>
        <w:color w:val="006872" w:themeColor="accent3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CFA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04A2C" w:themeFill="accent6" w:themeFillShade="CC"/>
      </w:tcPr>
    </w:tblStylePr>
    <w:tblStylePr w:type="lastRow">
      <w:rPr>
        <w:b/>
        <w:bCs/>
        <w:color w:val="D04A2C" w:themeColor="accent6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BF1E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1841A" w:themeFill="accent5" w:themeFillShade="CC"/>
      </w:tcPr>
    </w:tblStylePr>
    <w:tblStylePr w:type="lastRow">
      <w:rPr>
        <w:b/>
        <w:bCs/>
        <w:color w:val="41841A" w:themeColor="accent5" w:themeShade="CC"/>
      </w:rPr>
      <w:tblPr/>
      <w:tcPr>
        <w:tcBorders>
          <w:top w:val="single" w:sz="12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E9E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1515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1515" w:themeColor="text1" w:themeShade="99"/>
          <w:insideV w:val="nil"/>
        </w:tcBorders>
        <w:shd w:val="clear" w:color="auto" w:fill="151515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919191" w:themeFill="tex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E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09AA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9AA6" w:themeColor="accent1" w:themeShade="99"/>
          <w:insideV w:val="nil"/>
        </w:tcBorders>
        <w:shd w:val="clear" w:color="auto" w:fill="809AA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AA6" w:themeFill="accent1" w:themeFillShade="99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9FAFB" w:themeFill="accent1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878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8787" w:themeColor="accent2" w:themeShade="99"/>
          <w:insideV w:val="nil"/>
        </w:tcBorders>
        <w:shd w:val="clear" w:color="auto" w:fill="87878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8787" w:themeFill="accent2" w:themeFillShade="99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0F0F0" w:themeFill="accent2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B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E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E55" w:themeColor="accent3" w:themeShade="99"/>
          <w:insideV w:val="nil"/>
        </w:tcBorders>
        <w:shd w:val="clear" w:color="auto" w:fill="004E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5" w:themeFill="accent3" w:themeFillShade="99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5B1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5B16" w:themeColor="accent4" w:themeShade="99"/>
          <w:insideV w:val="nil"/>
        </w:tcBorders>
        <w:shd w:val="clear" w:color="auto" w:fill="5C5B1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5B16" w:themeFill="accent4" w:themeFillShade="99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DFDE7F" w:themeFill="accent4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A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0631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06313" w:themeColor="accent5" w:themeShade="99"/>
          <w:insideV w:val="nil"/>
        </w:tcBorders>
        <w:shd w:val="clear" w:color="auto" w:fill="30631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06313" w:themeFill="accent5" w:themeFillShade="99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A3E57D" w:themeFill="accent5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C372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C3721" w:themeColor="accent6" w:themeShade="99"/>
          <w:insideV w:val="nil"/>
        </w:tcBorders>
        <w:shd w:val="clear" w:color="auto" w:fill="9C372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3721" w:themeFill="accent6" w:themeFillShade="99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EEBAAF" w:themeFill="accent6" w:themeFillTint="7F"/>
      </w:tcPr>
    </w:tblStylePr>
    <w:tblStylePr w:type="neCell">
      <w:rPr>
        <w:color w:val="242424" w:themeColor="text1"/>
      </w:rPr>
    </w:tblStylePr>
    <w:tblStylePr w:type="nwCell">
      <w:rPr>
        <w:color w:val="242424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C17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77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779"/>
    <w:rPr>
      <w:color w:val="242424" w:themeColor="text1"/>
      <w:kern w:val="2"/>
      <w:sz w:val="16"/>
      <w:szCs w:val="20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7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779"/>
    <w:rPr>
      <w:b/>
      <w:bCs/>
      <w:color w:val="242424" w:themeColor="text1"/>
      <w:kern w:val="2"/>
      <w:sz w:val="16"/>
      <w:szCs w:val="20"/>
      <w14:ligatures w14:val="standardContextual"/>
    </w:rPr>
  </w:style>
  <w:style w:type="table" w:styleId="DarkList">
    <w:name w:val="Dark List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1111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A1A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A1A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819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CBCC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BCC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707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9A9A9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A9A9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04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16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4B1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721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721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8521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D7C1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7C1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2E1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3452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452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BC1779"/>
  </w:style>
  <w:style w:type="character" w:customStyle="1" w:styleId="DateChar">
    <w:name w:val="Date Char"/>
    <w:basedOn w:val="DefaultParagraphFont"/>
    <w:link w:val="Date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C1779"/>
    <w:pPr>
      <w:spacing w:after="0" w:line="240" w:lineRule="auto"/>
    </w:pPr>
    <w:rPr>
      <w:rFonts w:cs="Segoe UI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C1779"/>
    <w:rPr>
      <w:rFonts w:cs="Segoe UI"/>
      <w:color w:val="242424" w:themeColor="text1"/>
      <w:kern w:val="2"/>
      <w:sz w:val="16"/>
      <w:szCs w:val="16"/>
      <w14:ligatures w14:val="standardContextual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BC177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character" w:styleId="EndnoteReference">
    <w:name w:val="endnote reference"/>
    <w:basedOn w:val="DefaultParagraphFont"/>
    <w:uiPriority w:val="99"/>
    <w:semiHidden/>
    <w:unhideWhenUsed/>
    <w:rsid w:val="00BC1779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C1779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C1779"/>
    <w:rPr>
      <w:color w:val="242424" w:themeColor="text1"/>
      <w:kern w:val="2"/>
      <w:sz w:val="16"/>
      <w:szCs w:val="20"/>
      <w14:ligatures w14:val="standardContextual"/>
    </w:rPr>
  </w:style>
  <w:style w:type="paragraph" w:styleId="EnvelopeAddress">
    <w:name w:val="envelope address"/>
    <w:basedOn w:val="Normal"/>
    <w:uiPriority w:val="99"/>
    <w:semiHidden/>
    <w:unhideWhenUsed/>
    <w:rsid w:val="00BC177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C1779"/>
    <w:rPr>
      <w:color w:val="525C6D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BC1779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C1779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C1779"/>
    <w:rPr>
      <w:color w:val="242424" w:themeColor="text1"/>
      <w:kern w:val="2"/>
      <w:sz w:val="16"/>
      <w:szCs w:val="20"/>
      <w14:ligatures w14:val="standardContextual"/>
    </w:rPr>
  </w:style>
  <w:style w:type="table" w:styleId="GridTable1Light">
    <w:name w:val="Grid Table 1 Light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A7A7A7" w:themeColor="text1" w:themeTint="66"/>
        <w:left w:val="single" w:sz="4" w:space="0" w:color="A7A7A7" w:themeColor="text1" w:themeTint="66"/>
        <w:bottom w:val="single" w:sz="4" w:space="0" w:color="A7A7A7" w:themeColor="text1" w:themeTint="66"/>
        <w:right w:val="single" w:sz="4" w:space="0" w:color="A7A7A7" w:themeColor="text1" w:themeTint="66"/>
        <w:insideH w:val="single" w:sz="4" w:space="0" w:color="A7A7A7" w:themeColor="text1" w:themeTint="66"/>
        <w:insideV w:val="single" w:sz="4" w:space="0" w:color="A7A7A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AFBFC" w:themeColor="accent1" w:themeTint="66"/>
        <w:left w:val="single" w:sz="4" w:space="0" w:color="FAFBFC" w:themeColor="accent1" w:themeTint="66"/>
        <w:bottom w:val="single" w:sz="4" w:space="0" w:color="FAFBFC" w:themeColor="accent1" w:themeTint="66"/>
        <w:right w:val="single" w:sz="4" w:space="0" w:color="FAFBFC" w:themeColor="accent1" w:themeTint="66"/>
        <w:insideH w:val="single" w:sz="4" w:space="0" w:color="FAFBFC" w:themeColor="accent1" w:themeTint="66"/>
        <w:insideV w:val="single" w:sz="4" w:space="0" w:color="FAFB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3F3F3" w:themeColor="accent2" w:themeTint="66"/>
        <w:left w:val="single" w:sz="4" w:space="0" w:color="F3F3F3" w:themeColor="accent2" w:themeTint="66"/>
        <w:bottom w:val="single" w:sz="4" w:space="0" w:color="F3F3F3" w:themeColor="accent2" w:themeTint="66"/>
        <w:right w:val="single" w:sz="4" w:space="0" w:color="F3F3F3" w:themeColor="accent2" w:themeTint="66"/>
        <w:insideH w:val="single" w:sz="4" w:space="0" w:color="F3F3F3" w:themeColor="accent2" w:themeTint="66"/>
        <w:insideV w:val="single" w:sz="4" w:space="0" w:color="F3F3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6CF2FF" w:themeColor="accent3" w:themeTint="66"/>
        <w:left w:val="single" w:sz="4" w:space="0" w:color="6CF2FF" w:themeColor="accent3" w:themeTint="66"/>
        <w:bottom w:val="single" w:sz="4" w:space="0" w:color="6CF2FF" w:themeColor="accent3" w:themeTint="66"/>
        <w:right w:val="single" w:sz="4" w:space="0" w:color="6CF2FF" w:themeColor="accent3" w:themeTint="66"/>
        <w:insideH w:val="single" w:sz="4" w:space="0" w:color="6CF2FF" w:themeColor="accent3" w:themeTint="66"/>
        <w:insideV w:val="single" w:sz="4" w:space="0" w:color="6CF2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5E498" w:themeColor="accent4" w:themeTint="66"/>
        <w:left w:val="single" w:sz="4" w:space="0" w:color="E5E498" w:themeColor="accent4" w:themeTint="66"/>
        <w:bottom w:val="single" w:sz="4" w:space="0" w:color="E5E498" w:themeColor="accent4" w:themeTint="66"/>
        <w:right w:val="single" w:sz="4" w:space="0" w:color="E5E498" w:themeColor="accent4" w:themeTint="66"/>
        <w:insideH w:val="single" w:sz="4" w:space="0" w:color="E5E498" w:themeColor="accent4" w:themeTint="66"/>
        <w:insideV w:val="single" w:sz="4" w:space="0" w:color="E5E4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5EA97" w:themeColor="accent5" w:themeTint="66"/>
        <w:left w:val="single" w:sz="4" w:space="0" w:color="B5EA97" w:themeColor="accent5" w:themeTint="66"/>
        <w:bottom w:val="single" w:sz="4" w:space="0" w:color="B5EA97" w:themeColor="accent5" w:themeTint="66"/>
        <w:right w:val="single" w:sz="4" w:space="0" w:color="B5EA97" w:themeColor="accent5" w:themeTint="66"/>
        <w:insideH w:val="single" w:sz="4" w:space="0" w:color="B5EA97" w:themeColor="accent5" w:themeTint="66"/>
        <w:insideV w:val="single" w:sz="4" w:space="0" w:color="B5EA9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1C7BE" w:themeColor="accent6" w:themeTint="66"/>
        <w:left w:val="single" w:sz="4" w:space="0" w:color="F1C7BE" w:themeColor="accent6" w:themeTint="66"/>
        <w:bottom w:val="single" w:sz="4" w:space="0" w:color="F1C7BE" w:themeColor="accent6" w:themeTint="66"/>
        <w:right w:val="single" w:sz="4" w:space="0" w:color="F1C7BE" w:themeColor="accent6" w:themeTint="66"/>
        <w:insideH w:val="single" w:sz="4" w:space="0" w:color="F1C7BE" w:themeColor="accent6" w:themeTint="66"/>
        <w:insideV w:val="single" w:sz="4" w:space="0" w:color="F1C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7B7B7B" w:themeColor="text1" w:themeTint="99"/>
        <w:bottom w:val="single" w:sz="2" w:space="0" w:color="7B7B7B" w:themeColor="text1" w:themeTint="99"/>
        <w:insideH w:val="single" w:sz="2" w:space="0" w:color="7B7B7B" w:themeColor="text1" w:themeTint="99"/>
        <w:insideV w:val="single" w:sz="2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B7B7B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B7B7B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F8FAFA" w:themeColor="accent1" w:themeTint="99"/>
        <w:bottom w:val="single" w:sz="2" w:space="0" w:color="F8FAFA" w:themeColor="accent1" w:themeTint="99"/>
        <w:insideH w:val="single" w:sz="2" w:space="0" w:color="F8FAFA" w:themeColor="accent1" w:themeTint="99"/>
        <w:insideV w:val="single" w:sz="2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8FAF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8FAF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DEDED" w:themeColor="accent2" w:themeTint="99"/>
        <w:bottom w:val="single" w:sz="2" w:space="0" w:color="EDEDED" w:themeColor="accent2" w:themeTint="99"/>
        <w:insideH w:val="single" w:sz="2" w:space="0" w:color="EDEDED" w:themeColor="accent2" w:themeTint="99"/>
        <w:insideV w:val="single" w:sz="2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DEDE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DEDE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22EBFF" w:themeColor="accent3" w:themeTint="99"/>
        <w:bottom w:val="single" w:sz="2" w:space="0" w:color="22EBFF" w:themeColor="accent3" w:themeTint="99"/>
        <w:insideH w:val="single" w:sz="2" w:space="0" w:color="22EBFF" w:themeColor="accent3" w:themeTint="99"/>
        <w:insideV w:val="single" w:sz="2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2EB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2EB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D9D765" w:themeColor="accent4" w:themeTint="99"/>
        <w:bottom w:val="single" w:sz="2" w:space="0" w:color="D9D765" w:themeColor="accent4" w:themeTint="99"/>
        <w:insideH w:val="single" w:sz="2" w:space="0" w:color="D9D765" w:themeColor="accent4" w:themeTint="99"/>
        <w:insideV w:val="single" w:sz="2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D7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D7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90E063" w:themeColor="accent5" w:themeTint="99"/>
        <w:bottom w:val="single" w:sz="2" w:space="0" w:color="90E063" w:themeColor="accent5" w:themeTint="99"/>
        <w:insideH w:val="single" w:sz="2" w:space="0" w:color="90E063" w:themeColor="accent5" w:themeTint="99"/>
        <w:insideV w:val="single" w:sz="2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E06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E06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" w:space="0" w:color="EAAC9E" w:themeColor="accent6" w:themeTint="99"/>
        <w:bottom w:val="single" w:sz="2" w:space="0" w:color="EAAC9E" w:themeColor="accent6" w:themeTint="99"/>
        <w:insideH w:val="single" w:sz="2" w:space="0" w:color="EAAC9E" w:themeColor="accent6" w:themeTint="99"/>
        <w:insideV w:val="single" w:sz="2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AC9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AC9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3">
    <w:name w:val="Grid Table 3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D3D3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2424" w:themeFill="text1"/>
      </w:tcPr>
    </w:tblStylePr>
    <w:tblStylePr w:type="band1Vert">
      <w:tblPr/>
      <w:tcPr>
        <w:shd w:val="clear" w:color="auto" w:fill="A7A7A7" w:themeFill="text1" w:themeFillTint="66"/>
      </w:tcPr>
    </w:tblStylePr>
    <w:tblStylePr w:type="band1Horz">
      <w:tblPr/>
      <w:tcPr>
        <w:shd w:val="clear" w:color="auto" w:fill="A7A7A7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DFD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F7F8" w:themeFill="accent1"/>
      </w:tcPr>
    </w:tblStylePr>
    <w:tblStylePr w:type="band1Vert">
      <w:tblPr/>
      <w:tcPr>
        <w:shd w:val="clear" w:color="auto" w:fill="FAFBFC" w:themeFill="accent1" w:themeFillTint="66"/>
      </w:tcPr>
    </w:tblStylePr>
    <w:tblStylePr w:type="band1Horz">
      <w:tblPr/>
      <w:tcPr>
        <w:shd w:val="clear" w:color="auto" w:fill="FAFBFC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9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2E2E2" w:themeFill="accent2"/>
      </w:tcPr>
    </w:tblStylePr>
    <w:tblStylePr w:type="band1Vert">
      <w:tblPr/>
      <w:tcPr>
        <w:shd w:val="clear" w:color="auto" w:fill="F3F3F3" w:themeFill="accent2" w:themeFillTint="66"/>
      </w:tcPr>
    </w:tblStylePr>
    <w:tblStylePr w:type="band1Horz">
      <w:tblPr/>
      <w:tcPr>
        <w:shd w:val="clear" w:color="auto" w:fill="F3F3F3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8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838F" w:themeFill="accent3"/>
      </w:tcPr>
    </w:tblStylePr>
    <w:tblStylePr w:type="band1Vert">
      <w:tblPr/>
      <w:tcPr>
        <w:shd w:val="clear" w:color="auto" w:fill="6CF2FF" w:themeFill="accent3" w:themeFillTint="66"/>
      </w:tcPr>
    </w:tblStylePr>
    <w:tblStylePr w:type="band1Horz">
      <w:tblPr/>
      <w:tcPr>
        <w:shd w:val="clear" w:color="auto" w:fill="6CF2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A9926" w:themeFill="accent4"/>
      </w:tcPr>
    </w:tblStylePr>
    <w:tblStylePr w:type="band1Vert">
      <w:tblPr/>
      <w:tcPr>
        <w:shd w:val="clear" w:color="auto" w:fill="E5E498" w:themeFill="accent4" w:themeFillTint="66"/>
      </w:tcPr>
    </w:tblStylePr>
    <w:tblStylePr w:type="band1Horz">
      <w:tblPr/>
      <w:tcPr>
        <w:shd w:val="clear" w:color="auto" w:fill="E5E49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F4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2A621" w:themeFill="accent5"/>
      </w:tcPr>
    </w:tblStylePr>
    <w:tblStylePr w:type="band1Vert">
      <w:tblPr/>
      <w:tcPr>
        <w:shd w:val="clear" w:color="auto" w:fill="B5EA97" w:themeFill="accent5" w:themeFillTint="66"/>
      </w:tcPr>
    </w:tblStylePr>
    <w:tblStylePr w:type="band1Horz">
      <w:tblPr/>
      <w:tcPr>
        <w:shd w:val="clear" w:color="auto" w:fill="B5EA9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3D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765F" w:themeFill="accent6"/>
      </w:tcPr>
    </w:tblStylePr>
    <w:tblStylePr w:type="band1Vert">
      <w:tblPr/>
      <w:tcPr>
        <w:shd w:val="clear" w:color="auto" w:fill="F1C7BE" w:themeFill="accent6" w:themeFillTint="66"/>
      </w:tcPr>
    </w:tblStylePr>
    <w:tblStylePr w:type="band1Horz">
      <w:tblPr/>
      <w:tcPr>
        <w:shd w:val="clear" w:color="auto" w:fill="F1C7B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C177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8FAF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BC177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DEDE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BC1779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C1779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BC1779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BC1779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  <w:insideV w:val="single" w:sz="4" w:space="0" w:color="7B7B7B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bottom w:val="single" w:sz="4" w:space="0" w:color="7B7B7B" w:themeColor="text1" w:themeTint="99"/>
        </w:tcBorders>
      </w:tcPr>
    </w:tblStylePr>
    <w:tblStylePr w:type="nwCell">
      <w:tblPr/>
      <w:tcPr>
        <w:tcBorders>
          <w:bottom w:val="single" w:sz="4" w:space="0" w:color="7B7B7B" w:themeColor="text1" w:themeTint="99"/>
        </w:tcBorders>
      </w:tcPr>
    </w:tblStylePr>
    <w:tblStylePr w:type="seCell">
      <w:tblPr/>
      <w:tcPr>
        <w:tcBorders>
          <w:top w:val="single" w:sz="4" w:space="0" w:color="7B7B7B" w:themeColor="text1" w:themeTint="99"/>
        </w:tcBorders>
      </w:tcPr>
    </w:tblStylePr>
    <w:tblStylePr w:type="swCell">
      <w:tblPr/>
      <w:tcPr>
        <w:tcBorders>
          <w:top w:val="single" w:sz="4" w:space="0" w:color="7B7B7B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BC177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  <w:insideV w:val="single" w:sz="4" w:space="0" w:color="F8FAF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bottom w:val="single" w:sz="4" w:space="0" w:color="F8FAFA" w:themeColor="accent1" w:themeTint="99"/>
        </w:tcBorders>
      </w:tcPr>
    </w:tblStylePr>
    <w:tblStylePr w:type="nwCell">
      <w:tblPr/>
      <w:tcPr>
        <w:tcBorders>
          <w:bottom w:val="single" w:sz="4" w:space="0" w:color="F8FAFA" w:themeColor="accent1" w:themeTint="99"/>
        </w:tcBorders>
      </w:tcPr>
    </w:tblStylePr>
    <w:tblStylePr w:type="seCell">
      <w:tblPr/>
      <w:tcPr>
        <w:tcBorders>
          <w:top w:val="single" w:sz="4" w:space="0" w:color="F8FAFA" w:themeColor="accent1" w:themeTint="99"/>
        </w:tcBorders>
      </w:tcPr>
    </w:tblStylePr>
    <w:tblStylePr w:type="swCell">
      <w:tblPr/>
      <w:tcPr>
        <w:tcBorders>
          <w:top w:val="single" w:sz="4" w:space="0" w:color="F8FAF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BC177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  <w:insideV w:val="single" w:sz="4" w:space="0" w:color="EDEDE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bottom w:val="single" w:sz="4" w:space="0" w:color="EDEDED" w:themeColor="accent2" w:themeTint="99"/>
        </w:tcBorders>
      </w:tcPr>
    </w:tblStylePr>
    <w:tblStylePr w:type="nwCell">
      <w:tblPr/>
      <w:tcPr>
        <w:tcBorders>
          <w:bottom w:val="single" w:sz="4" w:space="0" w:color="EDEDED" w:themeColor="accent2" w:themeTint="99"/>
        </w:tcBorders>
      </w:tcPr>
    </w:tblStylePr>
    <w:tblStylePr w:type="seCell">
      <w:tblPr/>
      <w:tcPr>
        <w:tcBorders>
          <w:top w:val="single" w:sz="4" w:space="0" w:color="EDEDED" w:themeColor="accent2" w:themeTint="99"/>
        </w:tcBorders>
      </w:tcPr>
    </w:tblStylePr>
    <w:tblStylePr w:type="swCell">
      <w:tblPr/>
      <w:tcPr>
        <w:tcBorders>
          <w:top w:val="single" w:sz="4" w:space="0" w:color="EDEDED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BC1779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  <w:insideV w:val="single" w:sz="4" w:space="0" w:color="22EB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bottom w:val="single" w:sz="4" w:space="0" w:color="22EBFF" w:themeColor="accent3" w:themeTint="99"/>
        </w:tcBorders>
      </w:tcPr>
    </w:tblStylePr>
    <w:tblStylePr w:type="nwCell">
      <w:tblPr/>
      <w:tcPr>
        <w:tcBorders>
          <w:bottom w:val="single" w:sz="4" w:space="0" w:color="22EBFF" w:themeColor="accent3" w:themeTint="99"/>
        </w:tcBorders>
      </w:tcPr>
    </w:tblStylePr>
    <w:tblStylePr w:type="seCell">
      <w:tblPr/>
      <w:tcPr>
        <w:tcBorders>
          <w:top w:val="single" w:sz="4" w:space="0" w:color="22EBFF" w:themeColor="accent3" w:themeTint="99"/>
        </w:tcBorders>
      </w:tcPr>
    </w:tblStylePr>
    <w:tblStylePr w:type="swCell">
      <w:tblPr/>
      <w:tcPr>
        <w:tcBorders>
          <w:top w:val="single" w:sz="4" w:space="0" w:color="22EB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BC1779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  <w:insideV w:val="single" w:sz="4" w:space="0" w:color="D9D7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bottom w:val="single" w:sz="4" w:space="0" w:color="D9D765" w:themeColor="accent4" w:themeTint="99"/>
        </w:tcBorders>
      </w:tcPr>
    </w:tblStylePr>
    <w:tblStylePr w:type="nwCell">
      <w:tblPr/>
      <w:tcPr>
        <w:tcBorders>
          <w:bottom w:val="single" w:sz="4" w:space="0" w:color="D9D765" w:themeColor="accent4" w:themeTint="99"/>
        </w:tcBorders>
      </w:tcPr>
    </w:tblStylePr>
    <w:tblStylePr w:type="seCell">
      <w:tblPr/>
      <w:tcPr>
        <w:tcBorders>
          <w:top w:val="single" w:sz="4" w:space="0" w:color="D9D765" w:themeColor="accent4" w:themeTint="99"/>
        </w:tcBorders>
      </w:tcPr>
    </w:tblStylePr>
    <w:tblStylePr w:type="swCell">
      <w:tblPr/>
      <w:tcPr>
        <w:tcBorders>
          <w:top w:val="single" w:sz="4" w:space="0" w:color="D9D76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BC1779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  <w:insideV w:val="single" w:sz="4" w:space="0" w:color="90E06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bottom w:val="single" w:sz="4" w:space="0" w:color="90E063" w:themeColor="accent5" w:themeTint="99"/>
        </w:tcBorders>
      </w:tcPr>
    </w:tblStylePr>
    <w:tblStylePr w:type="nwCell">
      <w:tblPr/>
      <w:tcPr>
        <w:tcBorders>
          <w:bottom w:val="single" w:sz="4" w:space="0" w:color="90E063" w:themeColor="accent5" w:themeTint="99"/>
        </w:tcBorders>
      </w:tcPr>
    </w:tblStylePr>
    <w:tblStylePr w:type="seCell">
      <w:tblPr/>
      <w:tcPr>
        <w:tcBorders>
          <w:top w:val="single" w:sz="4" w:space="0" w:color="90E063" w:themeColor="accent5" w:themeTint="99"/>
        </w:tcBorders>
      </w:tcPr>
    </w:tblStylePr>
    <w:tblStylePr w:type="swCell">
      <w:tblPr/>
      <w:tcPr>
        <w:tcBorders>
          <w:top w:val="single" w:sz="4" w:space="0" w:color="90E063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BC1779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  <w:insideV w:val="single" w:sz="4" w:space="0" w:color="EAAC9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bottom w:val="single" w:sz="4" w:space="0" w:color="EAAC9E" w:themeColor="accent6" w:themeTint="99"/>
        </w:tcBorders>
      </w:tcPr>
    </w:tblStylePr>
    <w:tblStylePr w:type="nwCell">
      <w:tblPr/>
      <w:tcPr>
        <w:tcBorders>
          <w:bottom w:val="single" w:sz="4" w:space="0" w:color="EAAC9E" w:themeColor="accent6" w:themeTint="99"/>
        </w:tcBorders>
      </w:tcPr>
    </w:tblStylePr>
    <w:tblStylePr w:type="seCell">
      <w:tblPr/>
      <w:tcPr>
        <w:tcBorders>
          <w:top w:val="single" w:sz="4" w:space="0" w:color="EAAC9E" w:themeColor="accent6" w:themeTint="99"/>
        </w:tcBorders>
      </w:tcPr>
    </w:tblStylePr>
    <w:tblStylePr w:type="swCell">
      <w:tblPr/>
      <w:tcPr>
        <w:tcBorders>
          <w:top w:val="single" w:sz="4" w:space="0" w:color="EAAC9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BC1779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BC1779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BC177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BC1779"/>
    <w:rPr>
      <w:i/>
      <w:iCs/>
      <w:color w:val="242424" w:themeColor="text1"/>
      <w:kern w:val="2"/>
      <w:sz w:val="16"/>
      <w:szCs w:val="16"/>
      <w14:ligatures w14:val="standardContextual"/>
    </w:rPr>
  </w:style>
  <w:style w:type="character" w:styleId="HTMLCite">
    <w:name w:val="HTML Cite"/>
    <w:basedOn w:val="DefaultParagraphFont"/>
    <w:uiPriority w:val="99"/>
    <w:semiHidden/>
    <w:unhideWhenUsed/>
    <w:rsid w:val="00BC1779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BC1779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BC1779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BC1779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1779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1779"/>
    <w:rPr>
      <w:rFonts w:ascii="Consolas" w:hAnsi="Consolas"/>
      <w:color w:val="242424" w:themeColor="text1"/>
      <w:kern w:val="2"/>
      <w:sz w:val="16"/>
      <w:szCs w:val="20"/>
      <w14:ligatures w14:val="standardContextual"/>
    </w:rPr>
  </w:style>
  <w:style w:type="character" w:styleId="HTMLSample">
    <w:name w:val="HTML Sample"/>
    <w:basedOn w:val="DefaultParagraphFont"/>
    <w:uiPriority w:val="99"/>
    <w:semiHidden/>
    <w:unhideWhenUsed/>
    <w:rsid w:val="00BC1779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BC1779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BC1779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BC1779"/>
    <w:rPr>
      <w:color w:val="8E939F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BC1779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BC1779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1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H w:val="nil"/>
          <w:insideV w:val="single" w:sz="8" w:space="0" w:color="242424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  <w:shd w:val="clear" w:color="auto" w:fill="C8C8C8" w:themeFill="text1" w:themeFillTint="3F"/>
      </w:tcPr>
    </w:tblStylePr>
    <w:tblStylePr w:type="band2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  <w:insideV w:val="single" w:sz="8" w:space="0" w:color="242424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1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H w:val="nil"/>
          <w:insideV w:val="single" w:sz="8" w:space="0" w:color="F5F7F8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  <w:shd w:val="clear" w:color="auto" w:fill="FCFDFD" w:themeFill="accent1" w:themeFillTint="3F"/>
      </w:tcPr>
    </w:tblStylePr>
    <w:tblStylePr w:type="band2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  <w:insideV w:val="single" w:sz="8" w:space="0" w:color="F5F7F8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1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H w:val="nil"/>
          <w:insideV w:val="single" w:sz="8" w:space="0" w:color="E2E2E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  <w:shd w:val="clear" w:color="auto" w:fill="F7F7F7" w:themeFill="accent2" w:themeFillTint="3F"/>
      </w:tcPr>
    </w:tblStylePr>
    <w:tblStylePr w:type="band2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  <w:insideV w:val="single" w:sz="8" w:space="0" w:color="E2E2E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1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H w:val="nil"/>
          <w:insideV w:val="single" w:sz="8" w:space="0" w:color="00838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  <w:shd w:val="clear" w:color="auto" w:fill="A4F7FF" w:themeFill="accent3" w:themeFillTint="3F"/>
      </w:tcPr>
    </w:tblStylePr>
    <w:tblStylePr w:type="band2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  <w:insideV w:val="single" w:sz="8" w:space="0" w:color="00838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1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H w:val="nil"/>
          <w:insideV w:val="single" w:sz="8" w:space="0" w:color="9A992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  <w:shd w:val="clear" w:color="auto" w:fill="EFEEBF" w:themeFill="accent4" w:themeFillTint="3F"/>
      </w:tcPr>
    </w:tblStylePr>
    <w:tblStylePr w:type="band2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  <w:insideV w:val="single" w:sz="8" w:space="0" w:color="9A992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1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H w:val="nil"/>
          <w:insideV w:val="single" w:sz="8" w:space="0" w:color="52A62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  <w:shd w:val="clear" w:color="auto" w:fill="D1F2BE" w:themeFill="accent5" w:themeFillTint="3F"/>
      </w:tcPr>
    </w:tblStylePr>
    <w:tblStylePr w:type="band2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  <w:insideV w:val="single" w:sz="8" w:space="0" w:color="52A62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1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H w:val="nil"/>
          <w:insideV w:val="single" w:sz="8" w:space="0" w:color="DD765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  <w:shd w:val="clear" w:color="auto" w:fill="F6DCD7" w:themeFill="accent6" w:themeFillTint="3F"/>
      </w:tcPr>
    </w:tblStylePr>
    <w:tblStylePr w:type="band2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  <w:insideV w:val="single" w:sz="8" w:space="0" w:color="DD765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  <w:tblStylePr w:type="band1Horz">
      <w:tblPr/>
      <w:tcPr>
        <w:tcBorders>
          <w:top w:val="single" w:sz="8" w:space="0" w:color="242424" w:themeColor="text1"/>
          <w:left w:val="single" w:sz="8" w:space="0" w:color="242424" w:themeColor="text1"/>
          <w:bottom w:val="single" w:sz="8" w:space="0" w:color="242424" w:themeColor="text1"/>
          <w:right w:val="single" w:sz="8" w:space="0" w:color="242424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  <w:tblStylePr w:type="band1Horz">
      <w:tblPr/>
      <w:tcPr>
        <w:tcBorders>
          <w:top w:val="single" w:sz="8" w:space="0" w:color="F5F7F8" w:themeColor="accent1"/>
          <w:left w:val="single" w:sz="8" w:space="0" w:color="F5F7F8" w:themeColor="accent1"/>
          <w:bottom w:val="single" w:sz="8" w:space="0" w:color="F5F7F8" w:themeColor="accent1"/>
          <w:right w:val="single" w:sz="8" w:space="0" w:color="F5F7F8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  <w:tblStylePr w:type="band1Horz">
      <w:tblPr/>
      <w:tcPr>
        <w:tcBorders>
          <w:top w:val="single" w:sz="8" w:space="0" w:color="E2E2E2" w:themeColor="accent2"/>
          <w:left w:val="single" w:sz="8" w:space="0" w:color="E2E2E2" w:themeColor="accent2"/>
          <w:bottom w:val="single" w:sz="8" w:space="0" w:color="E2E2E2" w:themeColor="accent2"/>
          <w:right w:val="single" w:sz="8" w:space="0" w:color="E2E2E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  <w:tblStylePr w:type="band1Horz">
      <w:tblPr/>
      <w:tcPr>
        <w:tcBorders>
          <w:top w:val="single" w:sz="8" w:space="0" w:color="00838F" w:themeColor="accent3"/>
          <w:left w:val="single" w:sz="8" w:space="0" w:color="00838F" w:themeColor="accent3"/>
          <w:bottom w:val="single" w:sz="8" w:space="0" w:color="00838F" w:themeColor="accent3"/>
          <w:right w:val="single" w:sz="8" w:space="0" w:color="00838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  <w:tblStylePr w:type="band1Horz">
      <w:tblPr/>
      <w:tcPr>
        <w:tcBorders>
          <w:top w:val="single" w:sz="8" w:space="0" w:color="9A9926" w:themeColor="accent4"/>
          <w:left w:val="single" w:sz="8" w:space="0" w:color="9A9926" w:themeColor="accent4"/>
          <w:bottom w:val="single" w:sz="8" w:space="0" w:color="9A9926" w:themeColor="accent4"/>
          <w:right w:val="single" w:sz="8" w:space="0" w:color="9A992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  <w:tblStylePr w:type="band1Horz">
      <w:tblPr/>
      <w:tcPr>
        <w:tcBorders>
          <w:top w:val="single" w:sz="8" w:space="0" w:color="52A621" w:themeColor="accent5"/>
          <w:left w:val="single" w:sz="8" w:space="0" w:color="52A621" w:themeColor="accent5"/>
          <w:bottom w:val="single" w:sz="8" w:space="0" w:color="52A621" w:themeColor="accent5"/>
          <w:right w:val="single" w:sz="8" w:space="0" w:color="52A62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  <w:tblStylePr w:type="band1Horz">
      <w:tblPr/>
      <w:tcPr>
        <w:tcBorders>
          <w:top w:val="single" w:sz="8" w:space="0" w:color="DD765F" w:themeColor="accent6"/>
          <w:left w:val="single" w:sz="8" w:space="0" w:color="DD765F" w:themeColor="accent6"/>
          <w:bottom w:val="single" w:sz="8" w:space="0" w:color="DD765F" w:themeColor="accent6"/>
          <w:right w:val="single" w:sz="8" w:space="0" w:color="DD765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BC1779"/>
    <w:pPr>
      <w:spacing w:after="0" w:line="240" w:lineRule="auto"/>
    </w:pPr>
    <w:rPr>
      <w:color w:val="1A1A1A" w:themeColor="tex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2424" w:themeColor="text1"/>
          <w:left w:val="nil"/>
          <w:bottom w:val="single" w:sz="8" w:space="0" w:color="242424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BC177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F7F8" w:themeColor="accent1"/>
          <w:left w:val="nil"/>
          <w:bottom w:val="single" w:sz="8" w:space="0" w:color="F5F7F8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BC177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2E2E2" w:themeColor="accent2"/>
          <w:left w:val="nil"/>
          <w:bottom w:val="single" w:sz="8" w:space="0" w:color="E2E2E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BC1779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838F" w:themeColor="accent3"/>
          <w:left w:val="nil"/>
          <w:bottom w:val="single" w:sz="8" w:space="0" w:color="00838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BC1779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A9926" w:themeColor="accent4"/>
          <w:left w:val="nil"/>
          <w:bottom w:val="single" w:sz="8" w:space="0" w:color="9A992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BC1779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2A621" w:themeColor="accent5"/>
          <w:left w:val="nil"/>
          <w:bottom w:val="single" w:sz="8" w:space="0" w:color="52A62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BC1779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765F" w:themeColor="accent6"/>
          <w:left w:val="nil"/>
          <w:bottom w:val="single" w:sz="8" w:space="0" w:color="DD765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BC1779"/>
    <w:rPr>
      <w:sz w:val="16"/>
    </w:rPr>
  </w:style>
  <w:style w:type="paragraph" w:styleId="List">
    <w:name w:val="List"/>
    <w:basedOn w:val="Normal"/>
    <w:uiPriority w:val="99"/>
    <w:semiHidden/>
    <w:unhideWhenUsed/>
    <w:rsid w:val="00BC177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BC177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BC177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BC177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BC177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BC1779"/>
    <w:pPr>
      <w:numPr>
        <w:numId w:val="4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BC1779"/>
    <w:pPr>
      <w:numPr>
        <w:numId w:val="5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BC1779"/>
    <w:pPr>
      <w:numPr>
        <w:numId w:val="6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BC1779"/>
    <w:pPr>
      <w:numPr>
        <w:numId w:val="7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BC1779"/>
    <w:pPr>
      <w:numPr>
        <w:numId w:val="8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BC177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BC177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BC177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BC177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BC177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BC1779"/>
    <w:pPr>
      <w:numPr>
        <w:numId w:val="9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BC1779"/>
    <w:pPr>
      <w:numPr>
        <w:numId w:val="10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BC1779"/>
    <w:pPr>
      <w:numPr>
        <w:numId w:val="11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BC1779"/>
    <w:pPr>
      <w:numPr>
        <w:numId w:val="12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BC1779"/>
    <w:pPr>
      <w:numPr>
        <w:numId w:val="13"/>
      </w:numPr>
      <w:tabs>
        <w:tab w:val="clear" w:pos="1800"/>
      </w:tabs>
      <w:ind w:left="0" w:firstLine="0"/>
      <w:contextualSpacing/>
    </w:pPr>
  </w:style>
  <w:style w:type="table" w:styleId="ListTable1Light">
    <w:name w:val="List Table 1 Light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B7B7B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2EB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D7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E063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AC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2">
    <w:name w:val="List Table 2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bottom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bottom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bottom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bottom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bottom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bottom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bottom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3">
    <w:name w:val="List Table 3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left w:val="single" w:sz="4" w:space="0" w:color="242424" w:themeColor="text1"/>
        <w:bottom w:val="single" w:sz="4" w:space="0" w:color="242424" w:themeColor="text1"/>
        <w:right w:val="single" w:sz="4" w:space="0" w:color="242424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2424" w:themeColor="text1"/>
          <w:right w:val="single" w:sz="4" w:space="0" w:color="242424" w:themeColor="text1"/>
        </w:tcBorders>
      </w:tcPr>
    </w:tblStylePr>
    <w:tblStylePr w:type="band1Horz">
      <w:tblPr/>
      <w:tcPr>
        <w:tcBorders>
          <w:top w:val="single" w:sz="4" w:space="0" w:color="242424" w:themeColor="text1"/>
          <w:bottom w:val="single" w:sz="4" w:space="0" w:color="242424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2424" w:themeColor="text1"/>
          <w:left w:val="nil"/>
        </w:tcBorders>
      </w:tcPr>
    </w:tblStylePr>
    <w:tblStylePr w:type="swCell">
      <w:tblPr/>
      <w:tcPr>
        <w:tcBorders>
          <w:top w:val="double" w:sz="4" w:space="0" w:color="242424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left w:val="single" w:sz="4" w:space="0" w:color="F5F7F8" w:themeColor="accent1"/>
        <w:bottom w:val="single" w:sz="4" w:space="0" w:color="F5F7F8" w:themeColor="accent1"/>
        <w:right w:val="single" w:sz="4" w:space="0" w:color="F5F7F8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F7F8" w:themeColor="accent1"/>
          <w:right w:val="single" w:sz="4" w:space="0" w:color="F5F7F8" w:themeColor="accent1"/>
        </w:tcBorders>
      </w:tcPr>
    </w:tblStylePr>
    <w:tblStylePr w:type="band1Horz">
      <w:tblPr/>
      <w:tcPr>
        <w:tcBorders>
          <w:top w:val="single" w:sz="4" w:space="0" w:color="F5F7F8" w:themeColor="accent1"/>
          <w:bottom w:val="single" w:sz="4" w:space="0" w:color="F5F7F8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F7F8" w:themeColor="accent1"/>
          <w:left w:val="nil"/>
        </w:tcBorders>
      </w:tcPr>
    </w:tblStylePr>
    <w:tblStylePr w:type="swCell">
      <w:tblPr/>
      <w:tcPr>
        <w:tcBorders>
          <w:top w:val="double" w:sz="4" w:space="0" w:color="F5F7F8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left w:val="single" w:sz="4" w:space="0" w:color="E2E2E2" w:themeColor="accent2"/>
        <w:bottom w:val="single" w:sz="4" w:space="0" w:color="E2E2E2" w:themeColor="accent2"/>
        <w:right w:val="single" w:sz="4" w:space="0" w:color="E2E2E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2E2E2" w:themeColor="accent2"/>
          <w:right w:val="single" w:sz="4" w:space="0" w:color="E2E2E2" w:themeColor="accent2"/>
        </w:tcBorders>
      </w:tcPr>
    </w:tblStylePr>
    <w:tblStylePr w:type="band1Horz">
      <w:tblPr/>
      <w:tcPr>
        <w:tcBorders>
          <w:top w:val="single" w:sz="4" w:space="0" w:color="E2E2E2" w:themeColor="accent2"/>
          <w:bottom w:val="single" w:sz="4" w:space="0" w:color="E2E2E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2E2E2" w:themeColor="accent2"/>
          <w:left w:val="nil"/>
        </w:tcBorders>
      </w:tcPr>
    </w:tblStylePr>
    <w:tblStylePr w:type="swCell">
      <w:tblPr/>
      <w:tcPr>
        <w:tcBorders>
          <w:top w:val="double" w:sz="4" w:space="0" w:color="E2E2E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left w:val="single" w:sz="4" w:space="0" w:color="00838F" w:themeColor="accent3"/>
        <w:bottom w:val="single" w:sz="4" w:space="0" w:color="00838F" w:themeColor="accent3"/>
        <w:right w:val="single" w:sz="4" w:space="0" w:color="00838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838F" w:themeColor="accent3"/>
          <w:right w:val="single" w:sz="4" w:space="0" w:color="00838F" w:themeColor="accent3"/>
        </w:tcBorders>
      </w:tcPr>
    </w:tblStylePr>
    <w:tblStylePr w:type="band1Horz">
      <w:tblPr/>
      <w:tcPr>
        <w:tcBorders>
          <w:top w:val="single" w:sz="4" w:space="0" w:color="00838F" w:themeColor="accent3"/>
          <w:bottom w:val="single" w:sz="4" w:space="0" w:color="00838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838F" w:themeColor="accent3"/>
          <w:left w:val="nil"/>
        </w:tcBorders>
      </w:tcPr>
    </w:tblStylePr>
    <w:tblStylePr w:type="swCell">
      <w:tblPr/>
      <w:tcPr>
        <w:tcBorders>
          <w:top w:val="double" w:sz="4" w:space="0" w:color="00838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left w:val="single" w:sz="4" w:space="0" w:color="9A9926" w:themeColor="accent4"/>
        <w:bottom w:val="single" w:sz="4" w:space="0" w:color="9A9926" w:themeColor="accent4"/>
        <w:right w:val="single" w:sz="4" w:space="0" w:color="9A992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A9926" w:themeColor="accent4"/>
          <w:right w:val="single" w:sz="4" w:space="0" w:color="9A9926" w:themeColor="accent4"/>
        </w:tcBorders>
      </w:tcPr>
    </w:tblStylePr>
    <w:tblStylePr w:type="band1Horz">
      <w:tblPr/>
      <w:tcPr>
        <w:tcBorders>
          <w:top w:val="single" w:sz="4" w:space="0" w:color="9A9926" w:themeColor="accent4"/>
          <w:bottom w:val="single" w:sz="4" w:space="0" w:color="9A992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A9926" w:themeColor="accent4"/>
          <w:left w:val="nil"/>
        </w:tcBorders>
      </w:tcPr>
    </w:tblStylePr>
    <w:tblStylePr w:type="swCell">
      <w:tblPr/>
      <w:tcPr>
        <w:tcBorders>
          <w:top w:val="double" w:sz="4" w:space="0" w:color="9A992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left w:val="single" w:sz="4" w:space="0" w:color="52A621" w:themeColor="accent5"/>
        <w:bottom w:val="single" w:sz="4" w:space="0" w:color="52A621" w:themeColor="accent5"/>
        <w:right w:val="single" w:sz="4" w:space="0" w:color="52A62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2A621" w:themeColor="accent5"/>
          <w:right w:val="single" w:sz="4" w:space="0" w:color="52A621" w:themeColor="accent5"/>
        </w:tcBorders>
      </w:tcPr>
    </w:tblStylePr>
    <w:tblStylePr w:type="band1Horz">
      <w:tblPr/>
      <w:tcPr>
        <w:tcBorders>
          <w:top w:val="single" w:sz="4" w:space="0" w:color="52A621" w:themeColor="accent5"/>
          <w:bottom w:val="single" w:sz="4" w:space="0" w:color="52A62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2A621" w:themeColor="accent5"/>
          <w:left w:val="nil"/>
        </w:tcBorders>
      </w:tcPr>
    </w:tblStylePr>
    <w:tblStylePr w:type="swCell">
      <w:tblPr/>
      <w:tcPr>
        <w:tcBorders>
          <w:top w:val="double" w:sz="4" w:space="0" w:color="52A62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left w:val="single" w:sz="4" w:space="0" w:color="DD765F" w:themeColor="accent6"/>
        <w:bottom w:val="single" w:sz="4" w:space="0" w:color="DD765F" w:themeColor="accent6"/>
        <w:right w:val="single" w:sz="4" w:space="0" w:color="DD765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765F" w:themeColor="accent6"/>
          <w:right w:val="single" w:sz="4" w:space="0" w:color="DD765F" w:themeColor="accent6"/>
        </w:tcBorders>
      </w:tcPr>
    </w:tblStylePr>
    <w:tblStylePr w:type="band1Horz">
      <w:tblPr/>
      <w:tcPr>
        <w:tcBorders>
          <w:top w:val="single" w:sz="4" w:space="0" w:color="DD765F" w:themeColor="accent6"/>
          <w:bottom w:val="single" w:sz="4" w:space="0" w:color="DD765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765F" w:themeColor="accent6"/>
          <w:left w:val="nil"/>
        </w:tcBorders>
      </w:tcPr>
    </w:tblStylePr>
    <w:tblStylePr w:type="swCell">
      <w:tblPr/>
      <w:tcPr>
        <w:tcBorders>
          <w:top w:val="double" w:sz="4" w:space="0" w:color="DD765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7B7B7B" w:themeColor="text1" w:themeTint="99"/>
        <w:left w:val="single" w:sz="4" w:space="0" w:color="7B7B7B" w:themeColor="text1" w:themeTint="99"/>
        <w:bottom w:val="single" w:sz="4" w:space="0" w:color="7B7B7B" w:themeColor="text1" w:themeTint="99"/>
        <w:right w:val="single" w:sz="4" w:space="0" w:color="7B7B7B" w:themeColor="text1" w:themeTint="99"/>
        <w:insideH w:val="single" w:sz="4" w:space="0" w:color="7B7B7B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2424" w:themeColor="text1"/>
          <w:left w:val="single" w:sz="4" w:space="0" w:color="242424" w:themeColor="text1"/>
          <w:bottom w:val="single" w:sz="4" w:space="0" w:color="242424" w:themeColor="text1"/>
          <w:right w:val="single" w:sz="4" w:space="0" w:color="242424" w:themeColor="text1"/>
          <w:insideH w:val="nil"/>
        </w:tcBorders>
        <w:shd w:val="clear" w:color="auto" w:fill="242424" w:themeFill="text1"/>
      </w:tcPr>
    </w:tblStylePr>
    <w:tblStylePr w:type="lastRow">
      <w:rPr>
        <w:b/>
        <w:bCs/>
      </w:rPr>
      <w:tblPr/>
      <w:tcPr>
        <w:tcBorders>
          <w:top w:val="double" w:sz="4" w:space="0" w:color="7B7B7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8FAFA" w:themeColor="accent1" w:themeTint="99"/>
        <w:left w:val="single" w:sz="4" w:space="0" w:color="F8FAFA" w:themeColor="accent1" w:themeTint="99"/>
        <w:bottom w:val="single" w:sz="4" w:space="0" w:color="F8FAFA" w:themeColor="accent1" w:themeTint="99"/>
        <w:right w:val="single" w:sz="4" w:space="0" w:color="F8FAFA" w:themeColor="accent1" w:themeTint="99"/>
        <w:insideH w:val="single" w:sz="4" w:space="0" w:color="F8FAF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F7F8" w:themeColor="accent1"/>
          <w:left w:val="single" w:sz="4" w:space="0" w:color="F5F7F8" w:themeColor="accent1"/>
          <w:bottom w:val="single" w:sz="4" w:space="0" w:color="F5F7F8" w:themeColor="accent1"/>
          <w:right w:val="single" w:sz="4" w:space="0" w:color="F5F7F8" w:themeColor="accent1"/>
          <w:insideH w:val="nil"/>
        </w:tcBorders>
        <w:shd w:val="clear" w:color="auto" w:fill="F5F7F8" w:themeFill="accent1"/>
      </w:tcPr>
    </w:tblStylePr>
    <w:tblStylePr w:type="lastRow">
      <w:rPr>
        <w:b/>
        <w:bCs/>
      </w:rPr>
      <w:tblPr/>
      <w:tcPr>
        <w:tcBorders>
          <w:top w:val="double" w:sz="4" w:space="0" w:color="F8FAF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DEDED" w:themeColor="accent2" w:themeTint="99"/>
        <w:left w:val="single" w:sz="4" w:space="0" w:color="EDEDED" w:themeColor="accent2" w:themeTint="99"/>
        <w:bottom w:val="single" w:sz="4" w:space="0" w:color="EDEDED" w:themeColor="accent2" w:themeTint="99"/>
        <w:right w:val="single" w:sz="4" w:space="0" w:color="EDEDED" w:themeColor="accent2" w:themeTint="99"/>
        <w:insideH w:val="single" w:sz="4" w:space="0" w:color="EDEDE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2E2E2" w:themeColor="accent2"/>
          <w:left w:val="single" w:sz="4" w:space="0" w:color="E2E2E2" w:themeColor="accent2"/>
          <w:bottom w:val="single" w:sz="4" w:space="0" w:color="E2E2E2" w:themeColor="accent2"/>
          <w:right w:val="single" w:sz="4" w:space="0" w:color="E2E2E2" w:themeColor="accent2"/>
          <w:insideH w:val="nil"/>
        </w:tcBorders>
        <w:shd w:val="clear" w:color="auto" w:fill="E2E2E2" w:themeFill="accent2"/>
      </w:tcPr>
    </w:tblStylePr>
    <w:tblStylePr w:type="lastRow">
      <w:rPr>
        <w:b/>
        <w:bCs/>
      </w:rPr>
      <w:tblPr/>
      <w:tcPr>
        <w:tcBorders>
          <w:top w:val="double" w:sz="4" w:space="0" w:color="EDEDE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2EBFF" w:themeColor="accent3" w:themeTint="99"/>
        <w:left w:val="single" w:sz="4" w:space="0" w:color="22EBFF" w:themeColor="accent3" w:themeTint="99"/>
        <w:bottom w:val="single" w:sz="4" w:space="0" w:color="22EBFF" w:themeColor="accent3" w:themeTint="99"/>
        <w:right w:val="single" w:sz="4" w:space="0" w:color="22EBFF" w:themeColor="accent3" w:themeTint="99"/>
        <w:insideH w:val="single" w:sz="4" w:space="0" w:color="22EB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38F" w:themeColor="accent3"/>
          <w:left w:val="single" w:sz="4" w:space="0" w:color="00838F" w:themeColor="accent3"/>
          <w:bottom w:val="single" w:sz="4" w:space="0" w:color="00838F" w:themeColor="accent3"/>
          <w:right w:val="single" w:sz="4" w:space="0" w:color="00838F" w:themeColor="accent3"/>
          <w:insideH w:val="nil"/>
        </w:tcBorders>
        <w:shd w:val="clear" w:color="auto" w:fill="00838F" w:themeFill="accent3"/>
      </w:tcPr>
    </w:tblStylePr>
    <w:tblStylePr w:type="lastRow">
      <w:rPr>
        <w:b/>
        <w:bCs/>
      </w:rPr>
      <w:tblPr/>
      <w:tcPr>
        <w:tcBorders>
          <w:top w:val="double" w:sz="4" w:space="0" w:color="22EB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9D765" w:themeColor="accent4" w:themeTint="99"/>
        <w:left w:val="single" w:sz="4" w:space="0" w:color="D9D765" w:themeColor="accent4" w:themeTint="99"/>
        <w:bottom w:val="single" w:sz="4" w:space="0" w:color="D9D765" w:themeColor="accent4" w:themeTint="99"/>
        <w:right w:val="single" w:sz="4" w:space="0" w:color="D9D765" w:themeColor="accent4" w:themeTint="99"/>
        <w:insideH w:val="single" w:sz="4" w:space="0" w:color="D9D7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9926" w:themeColor="accent4"/>
          <w:left w:val="single" w:sz="4" w:space="0" w:color="9A9926" w:themeColor="accent4"/>
          <w:bottom w:val="single" w:sz="4" w:space="0" w:color="9A9926" w:themeColor="accent4"/>
          <w:right w:val="single" w:sz="4" w:space="0" w:color="9A9926" w:themeColor="accent4"/>
          <w:insideH w:val="nil"/>
        </w:tcBorders>
        <w:shd w:val="clear" w:color="auto" w:fill="9A9926" w:themeFill="accent4"/>
      </w:tcPr>
    </w:tblStylePr>
    <w:tblStylePr w:type="lastRow">
      <w:rPr>
        <w:b/>
        <w:bCs/>
      </w:rPr>
      <w:tblPr/>
      <w:tcPr>
        <w:tcBorders>
          <w:top w:val="double" w:sz="4" w:space="0" w:color="D9D7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0E063" w:themeColor="accent5" w:themeTint="99"/>
        <w:left w:val="single" w:sz="4" w:space="0" w:color="90E063" w:themeColor="accent5" w:themeTint="99"/>
        <w:bottom w:val="single" w:sz="4" w:space="0" w:color="90E063" w:themeColor="accent5" w:themeTint="99"/>
        <w:right w:val="single" w:sz="4" w:space="0" w:color="90E063" w:themeColor="accent5" w:themeTint="99"/>
        <w:insideH w:val="single" w:sz="4" w:space="0" w:color="90E063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2A621" w:themeColor="accent5"/>
          <w:left w:val="single" w:sz="4" w:space="0" w:color="52A621" w:themeColor="accent5"/>
          <w:bottom w:val="single" w:sz="4" w:space="0" w:color="52A621" w:themeColor="accent5"/>
          <w:right w:val="single" w:sz="4" w:space="0" w:color="52A621" w:themeColor="accent5"/>
          <w:insideH w:val="nil"/>
        </w:tcBorders>
        <w:shd w:val="clear" w:color="auto" w:fill="52A621" w:themeFill="accent5"/>
      </w:tcPr>
    </w:tblStylePr>
    <w:tblStylePr w:type="lastRow">
      <w:rPr>
        <w:b/>
        <w:bCs/>
      </w:rPr>
      <w:tblPr/>
      <w:tcPr>
        <w:tcBorders>
          <w:top w:val="double" w:sz="4" w:space="0" w:color="90E063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AAC9E" w:themeColor="accent6" w:themeTint="99"/>
        <w:left w:val="single" w:sz="4" w:space="0" w:color="EAAC9E" w:themeColor="accent6" w:themeTint="99"/>
        <w:bottom w:val="single" w:sz="4" w:space="0" w:color="EAAC9E" w:themeColor="accent6" w:themeTint="99"/>
        <w:right w:val="single" w:sz="4" w:space="0" w:color="EAAC9E" w:themeColor="accent6" w:themeTint="99"/>
        <w:insideH w:val="single" w:sz="4" w:space="0" w:color="EAAC9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765F" w:themeColor="accent6"/>
          <w:left w:val="single" w:sz="4" w:space="0" w:color="DD765F" w:themeColor="accent6"/>
          <w:bottom w:val="single" w:sz="4" w:space="0" w:color="DD765F" w:themeColor="accent6"/>
          <w:right w:val="single" w:sz="4" w:space="0" w:color="DD765F" w:themeColor="accent6"/>
          <w:insideH w:val="nil"/>
        </w:tcBorders>
        <w:shd w:val="clear" w:color="auto" w:fill="DD765F" w:themeFill="accent6"/>
      </w:tcPr>
    </w:tblStylePr>
    <w:tblStylePr w:type="lastRow">
      <w:rPr>
        <w:b/>
        <w:bCs/>
      </w:rPr>
      <w:tblPr/>
      <w:tcPr>
        <w:tcBorders>
          <w:top w:val="double" w:sz="4" w:space="0" w:color="EAAC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242424" w:themeColor="text1"/>
        <w:left w:val="single" w:sz="24" w:space="0" w:color="242424" w:themeColor="text1"/>
        <w:bottom w:val="single" w:sz="24" w:space="0" w:color="242424" w:themeColor="text1"/>
        <w:right w:val="single" w:sz="24" w:space="0" w:color="242424" w:themeColor="text1"/>
      </w:tblBorders>
    </w:tblPr>
    <w:tcPr>
      <w:shd w:val="clear" w:color="auto" w:fill="242424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F5F7F8" w:themeColor="accent1"/>
        <w:left w:val="single" w:sz="24" w:space="0" w:color="F5F7F8" w:themeColor="accent1"/>
        <w:bottom w:val="single" w:sz="24" w:space="0" w:color="F5F7F8" w:themeColor="accent1"/>
        <w:right w:val="single" w:sz="24" w:space="0" w:color="F5F7F8" w:themeColor="accent1"/>
      </w:tblBorders>
    </w:tblPr>
    <w:tcPr>
      <w:shd w:val="clear" w:color="auto" w:fill="F5F7F8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E2E2E2" w:themeColor="accent2"/>
        <w:left w:val="single" w:sz="24" w:space="0" w:color="E2E2E2" w:themeColor="accent2"/>
        <w:bottom w:val="single" w:sz="24" w:space="0" w:color="E2E2E2" w:themeColor="accent2"/>
        <w:right w:val="single" w:sz="24" w:space="0" w:color="E2E2E2" w:themeColor="accent2"/>
      </w:tblBorders>
    </w:tblPr>
    <w:tcPr>
      <w:shd w:val="clear" w:color="auto" w:fill="E2E2E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00838F" w:themeColor="accent3"/>
        <w:left w:val="single" w:sz="24" w:space="0" w:color="00838F" w:themeColor="accent3"/>
        <w:bottom w:val="single" w:sz="24" w:space="0" w:color="00838F" w:themeColor="accent3"/>
        <w:right w:val="single" w:sz="24" w:space="0" w:color="00838F" w:themeColor="accent3"/>
      </w:tblBorders>
    </w:tblPr>
    <w:tcPr>
      <w:shd w:val="clear" w:color="auto" w:fill="00838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9A9926" w:themeColor="accent4"/>
        <w:left w:val="single" w:sz="24" w:space="0" w:color="9A9926" w:themeColor="accent4"/>
        <w:bottom w:val="single" w:sz="24" w:space="0" w:color="9A9926" w:themeColor="accent4"/>
        <w:right w:val="single" w:sz="24" w:space="0" w:color="9A9926" w:themeColor="accent4"/>
      </w:tblBorders>
    </w:tblPr>
    <w:tcPr>
      <w:shd w:val="clear" w:color="auto" w:fill="9A992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52A621" w:themeColor="accent5"/>
        <w:left w:val="single" w:sz="24" w:space="0" w:color="52A621" w:themeColor="accent5"/>
        <w:bottom w:val="single" w:sz="24" w:space="0" w:color="52A621" w:themeColor="accent5"/>
        <w:right w:val="single" w:sz="24" w:space="0" w:color="52A621" w:themeColor="accent5"/>
      </w:tblBorders>
    </w:tblPr>
    <w:tcPr>
      <w:shd w:val="clear" w:color="auto" w:fill="52A62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BC1779"/>
    <w:pPr>
      <w:spacing w:after="0" w:line="240" w:lineRule="auto"/>
    </w:pPr>
    <w:rPr>
      <w:color w:val="FFFFFF" w:themeColor="background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24" w:space="0" w:color="DD765F" w:themeColor="accent6"/>
        <w:left w:val="single" w:sz="24" w:space="0" w:color="DD765F" w:themeColor="accent6"/>
        <w:bottom w:val="single" w:sz="24" w:space="0" w:color="DD765F" w:themeColor="accent6"/>
        <w:right w:val="single" w:sz="24" w:space="0" w:color="DD765F" w:themeColor="accent6"/>
      </w:tblBorders>
    </w:tblPr>
    <w:tcPr>
      <w:shd w:val="clear" w:color="auto" w:fill="DD765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242424" w:themeColor="text1"/>
        <w:bottom w:val="single" w:sz="4" w:space="0" w:color="242424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42424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BC177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F5F7F8" w:themeColor="accent1"/>
        <w:bottom w:val="single" w:sz="4" w:space="0" w:color="F5F7F8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5F7F8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C177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E2E2E2" w:themeColor="accent2"/>
        <w:bottom w:val="single" w:sz="4" w:space="0" w:color="E2E2E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2E2E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C1779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00838F" w:themeColor="accent3"/>
        <w:bottom w:val="single" w:sz="4" w:space="0" w:color="00838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838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C1779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A9926" w:themeColor="accent4"/>
        <w:bottom w:val="single" w:sz="4" w:space="0" w:color="9A992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9A992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BC1779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52A621" w:themeColor="accent5"/>
        <w:bottom w:val="single" w:sz="4" w:space="0" w:color="52A62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2A62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BC1779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DD765F" w:themeColor="accent6"/>
        <w:bottom w:val="single" w:sz="4" w:space="0" w:color="DD765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D765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2424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2424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2424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2424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3D3D3" w:themeFill="text1" w:themeFillTint="33"/>
      </w:tcPr>
    </w:tblStylePr>
    <w:tblStylePr w:type="band1Horz">
      <w:tblPr/>
      <w:tcPr>
        <w:shd w:val="clear" w:color="auto" w:fill="D3D3D3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BC1779"/>
    <w:pPr>
      <w:spacing w:after="0" w:line="240" w:lineRule="auto"/>
    </w:pPr>
    <w:rPr>
      <w:color w:val="ACBCC5" w:themeColor="accent1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F7F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F7F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F7F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F7F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CFDFD" w:themeFill="accent1" w:themeFillTint="33"/>
      </w:tcPr>
    </w:tblStylePr>
    <w:tblStylePr w:type="band1Horz">
      <w:tblPr/>
      <w:tcPr>
        <w:shd w:val="clear" w:color="auto" w:fill="FCFD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BC1779"/>
    <w:pPr>
      <w:spacing w:after="0" w:line="240" w:lineRule="auto"/>
    </w:pPr>
    <w:rPr>
      <w:color w:val="A9A9A9" w:themeColor="accent2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2E2E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2E2E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2E2E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2E2E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9F9" w:themeFill="accent2" w:themeFillTint="33"/>
      </w:tcPr>
    </w:tblStylePr>
    <w:tblStylePr w:type="band1Horz">
      <w:tblPr/>
      <w:tcPr>
        <w:shd w:val="clear" w:color="auto" w:fill="F9F9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BC1779"/>
    <w:pPr>
      <w:spacing w:after="0" w:line="240" w:lineRule="auto"/>
    </w:pPr>
    <w:rPr>
      <w:color w:val="00616B" w:themeColor="accent3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838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838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838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838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8FF" w:themeFill="accent3" w:themeFillTint="33"/>
      </w:tcPr>
    </w:tblStylePr>
    <w:tblStylePr w:type="band1Horz">
      <w:tblPr/>
      <w:tcPr>
        <w:shd w:val="clear" w:color="auto" w:fill="B5F8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C1779"/>
    <w:pPr>
      <w:spacing w:after="0" w:line="240" w:lineRule="auto"/>
    </w:pPr>
    <w:rPr>
      <w:color w:val="73721C" w:themeColor="accent4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A992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A992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A992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A992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2CB" w:themeFill="accent4" w:themeFillTint="33"/>
      </w:tcPr>
    </w:tblStylePr>
    <w:tblStylePr w:type="band1Horz">
      <w:tblPr/>
      <w:tcPr>
        <w:shd w:val="clear" w:color="auto" w:fill="F2F2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BC1779"/>
    <w:pPr>
      <w:spacing w:after="0" w:line="240" w:lineRule="auto"/>
    </w:pPr>
    <w:rPr>
      <w:color w:val="3D7C18" w:themeColor="accent5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2A62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2A62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2A62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2A62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F4CB" w:themeFill="accent5" w:themeFillTint="33"/>
      </w:tcPr>
    </w:tblStylePr>
    <w:tblStylePr w:type="band1Horz">
      <w:tblPr/>
      <w:tcPr>
        <w:shd w:val="clear" w:color="auto" w:fill="DAF4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BC1779"/>
    <w:pPr>
      <w:spacing w:after="0" w:line="240" w:lineRule="auto"/>
    </w:pPr>
    <w:rPr>
      <w:color w:val="C34529" w:themeColor="accent6" w:themeShade="BF"/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765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765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765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765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E3DE" w:themeFill="accent6" w:themeFillTint="33"/>
      </w:tcPr>
    </w:tblStylePr>
    <w:tblStylePr w:type="band1Horz">
      <w:tblPr/>
      <w:tcPr>
        <w:shd w:val="clear" w:color="auto" w:fill="F8E3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BC177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78" w:lineRule="auto"/>
    </w:pPr>
    <w:rPr>
      <w:rFonts w:ascii="Consolas" w:hAnsi="Consolas"/>
      <w:color w:val="242424"/>
      <w:kern w:val="2"/>
      <w:sz w:val="16"/>
      <w:szCs w:val="20"/>
      <w14:ligatures w14:val="standardContextual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BC1779"/>
    <w:rPr>
      <w:rFonts w:ascii="Consolas" w:hAnsi="Consolas"/>
      <w:color w:val="242424"/>
      <w:kern w:val="2"/>
      <w:sz w:val="16"/>
      <w:szCs w:val="20"/>
      <w14:ligatures w14:val="standardContextual"/>
    </w:rPr>
  </w:style>
  <w:style w:type="table" w:styleId="MediumGrid1">
    <w:name w:val="Medium Grid 1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  <w:insideV w:val="single" w:sz="8" w:space="0" w:color="5A5A5A" w:themeColor="text1" w:themeTint="BF"/>
      </w:tblBorders>
    </w:tblPr>
    <w:tcPr>
      <w:shd w:val="clear" w:color="auto" w:fill="C8C8C8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A5A5A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shd w:val="clear" w:color="auto" w:fill="919191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  <w:insideV w:val="single" w:sz="8" w:space="0" w:color="F7F8F9" w:themeColor="accent1" w:themeTint="BF"/>
      </w:tblBorders>
    </w:tblPr>
    <w:tcPr>
      <w:shd w:val="clear" w:color="auto" w:fill="FCFDF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F8F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shd w:val="clear" w:color="auto" w:fill="F9FAF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  <w:insideV w:val="single" w:sz="8" w:space="0" w:color="E9E9E9" w:themeColor="accent2" w:themeTint="BF"/>
      </w:tblBorders>
    </w:tblPr>
    <w:tcPr>
      <w:shd w:val="clear" w:color="auto" w:fill="F7F7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9E9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shd w:val="clear" w:color="auto" w:fill="F0F0F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  <w:insideV w:val="single" w:sz="8" w:space="0" w:color="00D6EB" w:themeColor="accent3" w:themeTint="BF"/>
      </w:tblBorders>
    </w:tblPr>
    <w:tcPr>
      <w:shd w:val="clear" w:color="auto" w:fill="A4F7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D6E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shd w:val="clear" w:color="auto" w:fill="48EF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  <w:insideV w:val="single" w:sz="8" w:space="0" w:color="CFCE3F" w:themeColor="accent4" w:themeTint="BF"/>
      </w:tblBorders>
    </w:tblPr>
    <w:tcPr>
      <w:shd w:val="clear" w:color="auto" w:fill="EFEE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CE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shd w:val="clear" w:color="auto" w:fill="DFDE7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  <w:insideV w:val="single" w:sz="8" w:space="0" w:color="75D83C" w:themeColor="accent5" w:themeTint="BF"/>
      </w:tblBorders>
    </w:tblPr>
    <w:tcPr>
      <w:shd w:val="clear" w:color="auto" w:fill="D1F2B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5D83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shd w:val="clear" w:color="auto" w:fill="A3E57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  <w:insideV w:val="single" w:sz="8" w:space="0" w:color="E59887" w:themeColor="accent6" w:themeTint="BF"/>
      </w:tblBorders>
    </w:tblPr>
    <w:tcPr>
      <w:shd w:val="clear" w:color="auto" w:fill="F6DC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88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shd w:val="clear" w:color="auto" w:fill="EEBAA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  <w:insideH w:val="single" w:sz="8" w:space="0" w:color="242424" w:themeColor="text1"/>
        <w:insideV w:val="single" w:sz="8" w:space="0" w:color="242424" w:themeColor="text1"/>
      </w:tblBorders>
    </w:tblPr>
    <w:tcPr>
      <w:shd w:val="clear" w:color="auto" w:fill="C8C8C8" w:themeFill="text1" w:themeFillTint="3F"/>
    </w:tcPr>
    <w:tblStylePr w:type="firstRow">
      <w:rPr>
        <w:b/>
        <w:bCs/>
        <w:color w:val="242424" w:themeColor="text1"/>
      </w:rPr>
      <w:tblPr/>
      <w:tcPr>
        <w:shd w:val="clear" w:color="auto" w:fill="E9E9E9" w:themeFill="tex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text1" w:themeFillTint="33"/>
      </w:tcPr>
    </w:tblStylePr>
    <w:tblStylePr w:type="band1Vert">
      <w:tblPr/>
      <w:tcPr>
        <w:shd w:val="clear" w:color="auto" w:fill="919191" w:themeFill="text1" w:themeFillTint="7F"/>
      </w:tcPr>
    </w:tblStylePr>
    <w:tblStylePr w:type="band1Horz">
      <w:tblPr/>
      <w:tcPr>
        <w:tcBorders>
          <w:insideH w:val="single" w:sz="6" w:space="0" w:color="242424" w:themeColor="text1"/>
          <w:insideV w:val="single" w:sz="6" w:space="0" w:color="242424" w:themeColor="text1"/>
        </w:tcBorders>
        <w:shd w:val="clear" w:color="auto" w:fill="919191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  <w:insideH w:val="single" w:sz="8" w:space="0" w:color="F5F7F8" w:themeColor="accent1"/>
        <w:insideV w:val="single" w:sz="8" w:space="0" w:color="F5F7F8" w:themeColor="accent1"/>
      </w:tblBorders>
    </w:tblPr>
    <w:tcPr>
      <w:shd w:val="clear" w:color="auto" w:fill="FCFDFD" w:themeFill="accent1" w:themeFillTint="3F"/>
    </w:tcPr>
    <w:tblStylePr w:type="firstRow">
      <w:rPr>
        <w:b/>
        <w:bCs/>
        <w:color w:val="242424" w:themeColor="text1"/>
      </w:rPr>
      <w:tblPr/>
      <w:tcPr>
        <w:shd w:val="clear" w:color="auto" w:fill="FEFEFE" w:themeFill="accent1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DFD" w:themeFill="accent1" w:themeFillTint="33"/>
      </w:tcPr>
    </w:tblStylePr>
    <w:tblStylePr w:type="band1Vert">
      <w:tblPr/>
      <w:tcPr>
        <w:shd w:val="clear" w:color="auto" w:fill="F9FAFB" w:themeFill="accent1" w:themeFillTint="7F"/>
      </w:tcPr>
    </w:tblStylePr>
    <w:tblStylePr w:type="band1Horz">
      <w:tblPr/>
      <w:tcPr>
        <w:tcBorders>
          <w:insideH w:val="single" w:sz="6" w:space="0" w:color="F5F7F8" w:themeColor="accent1"/>
          <w:insideV w:val="single" w:sz="6" w:space="0" w:color="F5F7F8" w:themeColor="accent1"/>
        </w:tcBorders>
        <w:shd w:val="clear" w:color="auto" w:fill="F9FAF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  <w:insideH w:val="single" w:sz="8" w:space="0" w:color="E2E2E2" w:themeColor="accent2"/>
        <w:insideV w:val="single" w:sz="8" w:space="0" w:color="E2E2E2" w:themeColor="accent2"/>
      </w:tblBorders>
    </w:tblPr>
    <w:tcPr>
      <w:shd w:val="clear" w:color="auto" w:fill="F7F7F7" w:themeFill="accent2" w:themeFillTint="3F"/>
    </w:tcPr>
    <w:tblStylePr w:type="firstRow">
      <w:rPr>
        <w:b/>
        <w:bCs/>
        <w:color w:val="242424" w:themeColor="text1"/>
      </w:rPr>
      <w:tblPr/>
      <w:tcPr>
        <w:shd w:val="clear" w:color="auto" w:fill="FCFCFC" w:themeFill="accent2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9" w:themeFill="accent2" w:themeFillTint="33"/>
      </w:tcPr>
    </w:tblStylePr>
    <w:tblStylePr w:type="band1Vert">
      <w:tblPr/>
      <w:tcPr>
        <w:shd w:val="clear" w:color="auto" w:fill="F0F0F0" w:themeFill="accent2" w:themeFillTint="7F"/>
      </w:tcPr>
    </w:tblStylePr>
    <w:tblStylePr w:type="band1Horz">
      <w:tblPr/>
      <w:tcPr>
        <w:tcBorders>
          <w:insideH w:val="single" w:sz="6" w:space="0" w:color="E2E2E2" w:themeColor="accent2"/>
          <w:insideV w:val="single" w:sz="6" w:space="0" w:color="E2E2E2" w:themeColor="accent2"/>
        </w:tcBorders>
        <w:shd w:val="clear" w:color="auto" w:fill="F0F0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  <w:insideH w:val="single" w:sz="8" w:space="0" w:color="00838F" w:themeColor="accent3"/>
        <w:insideV w:val="single" w:sz="8" w:space="0" w:color="00838F" w:themeColor="accent3"/>
      </w:tblBorders>
    </w:tblPr>
    <w:tcPr>
      <w:shd w:val="clear" w:color="auto" w:fill="A4F7FF" w:themeFill="accent3" w:themeFillTint="3F"/>
    </w:tcPr>
    <w:tblStylePr w:type="firstRow">
      <w:rPr>
        <w:b/>
        <w:bCs/>
        <w:color w:val="242424" w:themeColor="text1"/>
      </w:rPr>
      <w:tblPr/>
      <w:tcPr>
        <w:shd w:val="clear" w:color="auto" w:fill="DBFBFF" w:themeFill="accent3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8FF" w:themeFill="accent3" w:themeFillTint="33"/>
      </w:tcPr>
    </w:tblStylePr>
    <w:tblStylePr w:type="band1Vert">
      <w:tblPr/>
      <w:tcPr>
        <w:shd w:val="clear" w:color="auto" w:fill="48EFFF" w:themeFill="accent3" w:themeFillTint="7F"/>
      </w:tcPr>
    </w:tblStylePr>
    <w:tblStylePr w:type="band1Horz">
      <w:tblPr/>
      <w:tcPr>
        <w:tcBorders>
          <w:insideH w:val="single" w:sz="6" w:space="0" w:color="00838F" w:themeColor="accent3"/>
          <w:insideV w:val="single" w:sz="6" w:space="0" w:color="00838F" w:themeColor="accent3"/>
        </w:tcBorders>
        <w:shd w:val="clear" w:color="auto" w:fill="48EF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  <w:insideH w:val="single" w:sz="8" w:space="0" w:color="9A9926" w:themeColor="accent4"/>
        <w:insideV w:val="single" w:sz="8" w:space="0" w:color="9A9926" w:themeColor="accent4"/>
      </w:tblBorders>
    </w:tblPr>
    <w:tcPr>
      <w:shd w:val="clear" w:color="auto" w:fill="EFEEBF" w:themeFill="accent4" w:themeFillTint="3F"/>
    </w:tcPr>
    <w:tblStylePr w:type="firstRow">
      <w:rPr>
        <w:b/>
        <w:bCs/>
        <w:color w:val="242424" w:themeColor="text1"/>
      </w:rPr>
      <w:tblPr/>
      <w:tcPr>
        <w:shd w:val="clear" w:color="auto" w:fill="F8F8E5" w:themeFill="accent4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CB" w:themeFill="accent4" w:themeFillTint="33"/>
      </w:tcPr>
    </w:tblStylePr>
    <w:tblStylePr w:type="band1Vert">
      <w:tblPr/>
      <w:tcPr>
        <w:shd w:val="clear" w:color="auto" w:fill="DFDE7F" w:themeFill="accent4" w:themeFillTint="7F"/>
      </w:tcPr>
    </w:tblStylePr>
    <w:tblStylePr w:type="band1Horz">
      <w:tblPr/>
      <w:tcPr>
        <w:tcBorders>
          <w:insideH w:val="single" w:sz="6" w:space="0" w:color="9A9926" w:themeColor="accent4"/>
          <w:insideV w:val="single" w:sz="6" w:space="0" w:color="9A9926" w:themeColor="accent4"/>
        </w:tcBorders>
        <w:shd w:val="clear" w:color="auto" w:fill="DFDE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  <w:insideH w:val="single" w:sz="8" w:space="0" w:color="52A621" w:themeColor="accent5"/>
        <w:insideV w:val="single" w:sz="8" w:space="0" w:color="52A621" w:themeColor="accent5"/>
      </w:tblBorders>
    </w:tblPr>
    <w:tcPr>
      <w:shd w:val="clear" w:color="auto" w:fill="D1F2BE" w:themeFill="accent5" w:themeFillTint="3F"/>
    </w:tcPr>
    <w:tblStylePr w:type="firstRow">
      <w:rPr>
        <w:b/>
        <w:bCs/>
        <w:color w:val="242424" w:themeColor="text1"/>
      </w:rPr>
      <w:tblPr/>
      <w:tcPr>
        <w:shd w:val="clear" w:color="auto" w:fill="ECFAE5" w:themeFill="accent5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B" w:themeFill="accent5" w:themeFillTint="33"/>
      </w:tcPr>
    </w:tblStylePr>
    <w:tblStylePr w:type="band1Vert">
      <w:tblPr/>
      <w:tcPr>
        <w:shd w:val="clear" w:color="auto" w:fill="A3E57D" w:themeFill="accent5" w:themeFillTint="7F"/>
      </w:tcPr>
    </w:tblStylePr>
    <w:tblStylePr w:type="band1Horz">
      <w:tblPr/>
      <w:tcPr>
        <w:tcBorders>
          <w:insideH w:val="single" w:sz="6" w:space="0" w:color="52A621" w:themeColor="accent5"/>
          <w:insideV w:val="single" w:sz="6" w:space="0" w:color="52A621" w:themeColor="accent5"/>
        </w:tcBorders>
        <w:shd w:val="clear" w:color="auto" w:fill="A3E57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  <w:insideH w:val="single" w:sz="8" w:space="0" w:color="DD765F" w:themeColor="accent6"/>
        <w:insideV w:val="single" w:sz="8" w:space="0" w:color="DD765F" w:themeColor="accent6"/>
      </w:tblBorders>
    </w:tblPr>
    <w:tcPr>
      <w:shd w:val="clear" w:color="auto" w:fill="F6DCD7" w:themeFill="accent6" w:themeFillTint="3F"/>
    </w:tcPr>
    <w:tblStylePr w:type="firstRow">
      <w:rPr>
        <w:b/>
        <w:bCs/>
        <w:color w:val="242424" w:themeColor="text1"/>
      </w:rPr>
      <w:tblPr/>
      <w:tcPr>
        <w:shd w:val="clear" w:color="auto" w:fill="FBF1EF" w:themeFill="accent6" w:themeFillTint="19"/>
      </w:tcPr>
    </w:tblStylePr>
    <w:tblStylePr w:type="lastRow">
      <w:rPr>
        <w:b/>
        <w:bCs/>
        <w:color w:val="242424" w:themeColor="text1"/>
      </w:rPr>
      <w:tblPr/>
      <w:tcPr>
        <w:tcBorders>
          <w:top w:val="single" w:sz="12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42424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3DE" w:themeFill="accent6" w:themeFillTint="33"/>
      </w:tcPr>
    </w:tblStylePr>
    <w:tblStylePr w:type="band1Vert">
      <w:tblPr/>
      <w:tcPr>
        <w:shd w:val="clear" w:color="auto" w:fill="EEBAAF" w:themeFill="accent6" w:themeFillTint="7F"/>
      </w:tcPr>
    </w:tblStylePr>
    <w:tblStylePr w:type="band1Horz">
      <w:tblPr/>
      <w:tcPr>
        <w:tcBorders>
          <w:insideH w:val="single" w:sz="6" w:space="0" w:color="DD765F" w:themeColor="accent6"/>
          <w:insideV w:val="single" w:sz="6" w:space="0" w:color="DD765F" w:themeColor="accent6"/>
        </w:tcBorders>
        <w:shd w:val="clear" w:color="auto" w:fill="EEBAA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C8C8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2424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9191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9191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DF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7F8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FAF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FAF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F7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2E2E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0F0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0F0F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7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838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8EF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8EF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A992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DE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DE7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F2B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2A62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3E57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3E57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CD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765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AA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AA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bottom w:val="single" w:sz="8" w:space="0" w:color="242424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2424" w:themeColor="tex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2424" w:themeColor="text1"/>
          <w:bottom w:val="single" w:sz="8" w:space="0" w:color="242424" w:themeColor="text1"/>
        </w:tcBorders>
      </w:tc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shd w:val="clear" w:color="auto" w:fill="C8C8C8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bottom w:val="single" w:sz="8" w:space="0" w:color="F5F7F8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F7F8" w:themeColor="accent1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F7F8" w:themeColor="accent1"/>
          <w:bottom w:val="single" w:sz="8" w:space="0" w:color="F5F7F8" w:themeColor="accent1"/>
        </w:tcBorders>
      </w:tc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shd w:val="clear" w:color="auto" w:fill="FCFDF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bottom w:val="single" w:sz="8" w:space="0" w:color="E2E2E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2E2E2" w:themeColor="accent2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2E2E2" w:themeColor="accent2"/>
          <w:bottom w:val="single" w:sz="8" w:space="0" w:color="E2E2E2" w:themeColor="accent2"/>
        </w:tcBorders>
      </w:tc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shd w:val="clear" w:color="auto" w:fill="F7F7F7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bottom w:val="single" w:sz="8" w:space="0" w:color="00838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838F" w:themeColor="accent3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838F" w:themeColor="accent3"/>
          <w:bottom w:val="single" w:sz="8" w:space="0" w:color="00838F" w:themeColor="accent3"/>
        </w:tcBorders>
      </w:tc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shd w:val="clear" w:color="auto" w:fill="A4F7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bottom w:val="single" w:sz="8" w:space="0" w:color="9A992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A9926" w:themeColor="accent4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A9926" w:themeColor="accent4"/>
          <w:bottom w:val="single" w:sz="8" w:space="0" w:color="9A9926" w:themeColor="accent4"/>
        </w:tcBorders>
      </w:tc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shd w:val="clear" w:color="auto" w:fill="EFEEB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bottom w:val="single" w:sz="8" w:space="0" w:color="52A62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2A621" w:themeColor="accent5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2A621" w:themeColor="accent5"/>
          <w:bottom w:val="single" w:sz="8" w:space="0" w:color="52A621" w:themeColor="accent5"/>
        </w:tcBorders>
      </w:tc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shd w:val="clear" w:color="auto" w:fill="D1F2B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BC1779"/>
    <w:pPr>
      <w:spacing w:after="0" w:line="240" w:lineRule="auto"/>
    </w:pPr>
    <w:rPr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bottom w:val="single" w:sz="8" w:space="0" w:color="DD765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765F" w:themeColor="accent6"/>
        </w:tcBorders>
      </w:tcPr>
    </w:tblStylePr>
    <w:tblStylePr w:type="lastRow">
      <w:rPr>
        <w:b/>
        <w:bCs/>
        <w:color w:val="242424" w:themeColor="text2"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765F" w:themeColor="accent6"/>
          <w:bottom w:val="single" w:sz="8" w:space="0" w:color="DD765F" w:themeColor="accent6"/>
        </w:tcBorders>
      </w:tc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shd w:val="clear" w:color="auto" w:fill="F6DCD7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242424" w:themeColor="text1"/>
        <w:left w:val="single" w:sz="8" w:space="0" w:color="242424" w:themeColor="text1"/>
        <w:bottom w:val="single" w:sz="8" w:space="0" w:color="242424" w:themeColor="text1"/>
        <w:right w:val="single" w:sz="8" w:space="0" w:color="242424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2424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42424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2424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2424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C8C8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C8C8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5F7F8" w:themeColor="accent1"/>
        <w:left w:val="single" w:sz="8" w:space="0" w:color="F5F7F8" w:themeColor="accent1"/>
        <w:bottom w:val="single" w:sz="8" w:space="0" w:color="F5F7F8" w:themeColor="accent1"/>
        <w:right w:val="single" w:sz="8" w:space="0" w:color="F5F7F8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F7F8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F7F8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F7F8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F7F8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DF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DF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2E2E2" w:themeColor="accent2"/>
        <w:left w:val="single" w:sz="8" w:space="0" w:color="E2E2E2" w:themeColor="accent2"/>
        <w:bottom w:val="single" w:sz="8" w:space="0" w:color="E2E2E2" w:themeColor="accent2"/>
        <w:right w:val="single" w:sz="8" w:space="0" w:color="E2E2E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2E2E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2E2E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2E2E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2E2E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F7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F7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838F" w:themeColor="accent3"/>
        <w:left w:val="single" w:sz="8" w:space="0" w:color="00838F" w:themeColor="accent3"/>
        <w:bottom w:val="single" w:sz="8" w:space="0" w:color="00838F" w:themeColor="accent3"/>
        <w:right w:val="single" w:sz="8" w:space="0" w:color="00838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838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838F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838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838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7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7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9A9926" w:themeColor="accent4"/>
        <w:left w:val="single" w:sz="8" w:space="0" w:color="9A9926" w:themeColor="accent4"/>
        <w:bottom w:val="single" w:sz="8" w:space="0" w:color="9A9926" w:themeColor="accent4"/>
        <w:right w:val="single" w:sz="8" w:space="0" w:color="9A992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A992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A992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A992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A992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2A621" w:themeColor="accent5"/>
        <w:left w:val="single" w:sz="8" w:space="0" w:color="52A621" w:themeColor="accent5"/>
        <w:bottom w:val="single" w:sz="8" w:space="0" w:color="52A621" w:themeColor="accent5"/>
        <w:right w:val="single" w:sz="8" w:space="0" w:color="52A62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2A62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2A621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2A62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2A62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F2B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F2B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BC1779"/>
    <w:pPr>
      <w:spacing w:after="0" w:line="240" w:lineRule="auto"/>
    </w:pPr>
    <w:rPr>
      <w:rFonts w:asciiTheme="majorHAnsi" w:eastAsiaTheme="majorEastAsia" w:hAnsiTheme="majorHAnsi" w:cstheme="majorBidi"/>
      <w:color w:val="242424" w:themeColor="text1"/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DD765F" w:themeColor="accent6"/>
        <w:left w:val="single" w:sz="8" w:space="0" w:color="DD765F" w:themeColor="accent6"/>
        <w:bottom w:val="single" w:sz="8" w:space="0" w:color="DD765F" w:themeColor="accent6"/>
        <w:right w:val="single" w:sz="8" w:space="0" w:color="DD765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765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765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765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765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C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C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5A5A5A" w:themeColor="text1" w:themeTint="BF"/>
        <w:left w:val="single" w:sz="8" w:space="0" w:color="5A5A5A" w:themeColor="text1" w:themeTint="BF"/>
        <w:bottom w:val="single" w:sz="8" w:space="0" w:color="5A5A5A" w:themeColor="text1" w:themeTint="BF"/>
        <w:right w:val="single" w:sz="8" w:space="0" w:color="5A5A5A" w:themeColor="text1" w:themeTint="BF"/>
        <w:insideH w:val="single" w:sz="8" w:space="0" w:color="5A5A5A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5A5A" w:themeColor="text1" w:themeTint="BF"/>
          <w:left w:val="single" w:sz="8" w:space="0" w:color="5A5A5A" w:themeColor="text1" w:themeTint="BF"/>
          <w:bottom w:val="single" w:sz="8" w:space="0" w:color="5A5A5A" w:themeColor="text1" w:themeTint="BF"/>
          <w:right w:val="single" w:sz="8" w:space="0" w:color="5A5A5A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C8C8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C8C8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F7F8F9" w:themeColor="accent1" w:themeTint="BF"/>
        <w:left w:val="single" w:sz="8" w:space="0" w:color="F7F8F9" w:themeColor="accent1" w:themeTint="BF"/>
        <w:bottom w:val="single" w:sz="8" w:space="0" w:color="F7F8F9" w:themeColor="accent1" w:themeTint="BF"/>
        <w:right w:val="single" w:sz="8" w:space="0" w:color="F7F8F9" w:themeColor="accent1" w:themeTint="BF"/>
        <w:insideH w:val="single" w:sz="8" w:space="0" w:color="F7F8F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F8F9" w:themeColor="accent1" w:themeTint="BF"/>
          <w:left w:val="single" w:sz="8" w:space="0" w:color="F7F8F9" w:themeColor="accent1" w:themeTint="BF"/>
          <w:bottom w:val="single" w:sz="8" w:space="0" w:color="F7F8F9" w:themeColor="accent1" w:themeTint="BF"/>
          <w:right w:val="single" w:sz="8" w:space="0" w:color="F7F8F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DF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DF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9E9E9" w:themeColor="accent2" w:themeTint="BF"/>
        <w:left w:val="single" w:sz="8" w:space="0" w:color="E9E9E9" w:themeColor="accent2" w:themeTint="BF"/>
        <w:bottom w:val="single" w:sz="8" w:space="0" w:color="E9E9E9" w:themeColor="accent2" w:themeTint="BF"/>
        <w:right w:val="single" w:sz="8" w:space="0" w:color="E9E9E9" w:themeColor="accent2" w:themeTint="BF"/>
        <w:insideH w:val="single" w:sz="8" w:space="0" w:color="E9E9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E9E9" w:themeColor="accent2" w:themeTint="BF"/>
          <w:left w:val="single" w:sz="8" w:space="0" w:color="E9E9E9" w:themeColor="accent2" w:themeTint="BF"/>
          <w:bottom w:val="single" w:sz="8" w:space="0" w:color="E9E9E9" w:themeColor="accent2" w:themeTint="BF"/>
          <w:right w:val="single" w:sz="8" w:space="0" w:color="E9E9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7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F7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00D6EB" w:themeColor="accent3" w:themeTint="BF"/>
        <w:left w:val="single" w:sz="8" w:space="0" w:color="00D6EB" w:themeColor="accent3" w:themeTint="BF"/>
        <w:bottom w:val="single" w:sz="8" w:space="0" w:color="00D6EB" w:themeColor="accent3" w:themeTint="BF"/>
        <w:right w:val="single" w:sz="8" w:space="0" w:color="00D6EB" w:themeColor="accent3" w:themeTint="BF"/>
        <w:insideH w:val="single" w:sz="8" w:space="0" w:color="00D6E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D6EB" w:themeColor="accent3" w:themeTint="BF"/>
          <w:left w:val="single" w:sz="8" w:space="0" w:color="00D6EB" w:themeColor="accent3" w:themeTint="BF"/>
          <w:bottom w:val="single" w:sz="8" w:space="0" w:color="00D6EB" w:themeColor="accent3" w:themeTint="BF"/>
          <w:right w:val="single" w:sz="8" w:space="0" w:color="00D6E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7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7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CFCE3F" w:themeColor="accent4" w:themeTint="BF"/>
        <w:left w:val="single" w:sz="8" w:space="0" w:color="CFCE3F" w:themeColor="accent4" w:themeTint="BF"/>
        <w:bottom w:val="single" w:sz="8" w:space="0" w:color="CFCE3F" w:themeColor="accent4" w:themeTint="BF"/>
        <w:right w:val="single" w:sz="8" w:space="0" w:color="CFCE3F" w:themeColor="accent4" w:themeTint="BF"/>
        <w:insideH w:val="single" w:sz="8" w:space="0" w:color="CFCE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CE3F" w:themeColor="accent4" w:themeTint="BF"/>
          <w:left w:val="single" w:sz="8" w:space="0" w:color="CFCE3F" w:themeColor="accent4" w:themeTint="BF"/>
          <w:bottom w:val="single" w:sz="8" w:space="0" w:color="CFCE3F" w:themeColor="accent4" w:themeTint="BF"/>
          <w:right w:val="single" w:sz="8" w:space="0" w:color="CFCE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75D83C" w:themeColor="accent5" w:themeTint="BF"/>
        <w:left w:val="single" w:sz="8" w:space="0" w:color="75D83C" w:themeColor="accent5" w:themeTint="BF"/>
        <w:bottom w:val="single" w:sz="8" w:space="0" w:color="75D83C" w:themeColor="accent5" w:themeTint="BF"/>
        <w:right w:val="single" w:sz="8" w:space="0" w:color="75D83C" w:themeColor="accent5" w:themeTint="BF"/>
        <w:insideH w:val="single" w:sz="8" w:space="0" w:color="75D83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5D83C" w:themeColor="accent5" w:themeTint="BF"/>
          <w:left w:val="single" w:sz="8" w:space="0" w:color="75D83C" w:themeColor="accent5" w:themeTint="BF"/>
          <w:bottom w:val="single" w:sz="8" w:space="0" w:color="75D83C" w:themeColor="accent5" w:themeTint="BF"/>
          <w:right w:val="single" w:sz="8" w:space="0" w:color="75D83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F2B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F2B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8" w:space="0" w:color="E59887" w:themeColor="accent6" w:themeTint="BF"/>
        <w:left w:val="single" w:sz="8" w:space="0" w:color="E59887" w:themeColor="accent6" w:themeTint="BF"/>
        <w:bottom w:val="single" w:sz="8" w:space="0" w:color="E59887" w:themeColor="accent6" w:themeTint="BF"/>
        <w:right w:val="single" w:sz="8" w:space="0" w:color="E59887" w:themeColor="accent6" w:themeTint="BF"/>
        <w:insideH w:val="single" w:sz="8" w:space="0" w:color="E5988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887" w:themeColor="accent6" w:themeTint="BF"/>
          <w:left w:val="single" w:sz="8" w:space="0" w:color="E59887" w:themeColor="accent6" w:themeTint="BF"/>
          <w:bottom w:val="single" w:sz="8" w:space="0" w:color="E59887" w:themeColor="accent6" w:themeTint="BF"/>
          <w:right w:val="single" w:sz="8" w:space="0" w:color="E5988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C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C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2424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2424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7F8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7F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2E2E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E2E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838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838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A992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A992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2A62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2A62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765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76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BC1779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BC177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BC1779"/>
    <w:rPr>
      <w:rFonts w:asciiTheme="majorHAnsi" w:eastAsiaTheme="majorEastAsia" w:hAnsiTheme="majorHAnsi" w:cstheme="majorBidi"/>
      <w:color w:val="242424" w:themeColor="text1"/>
      <w:kern w:val="2"/>
      <w:sz w:val="16"/>
      <w:szCs w:val="16"/>
      <w:shd w:val="pct20" w:color="auto" w:fill="auto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BC1779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BC177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BC177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character" w:styleId="PageNumber">
    <w:name w:val="page number"/>
    <w:basedOn w:val="DefaultParagraphFont"/>
    <w:uiPriority w:val="99"/>
    <w:semiHidden/>
    <w:unhideWhenUsed/>
    <w:rsid w:val="00BC1779"/>
    <w:rPr>
      <w:sz w:val="16"/>
    </w:rPr>
  </w:style>
  <w:style w:type="table" w:styleId="PlainTable1">
    <w:name w:val="Plain Table 1"/>
    <w:basedOn w:val="TableNormal"/>
    <w:uiPriority w:val="41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Borders>
        <w:top w:val="single" w:sz="4" w:space="0" w:color="919191" w:themeColor="text1" w:themeTint="80"/>
        <w:bottom w:val="single" w:sz="4" w:space="0" w:color="919191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19191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2Vert">
      <w:tblPr/>
      <w:tcPr>
        <w:tcBorders>
          <w:left w:val="single" w:sz="4" w:space="0" w:color="919191" w:themeColor="text1" w:themeTint="80"/>
          <w:right w:val="single" w:sz="4" w:space="0" w:color="919191" w:themeColor="text1" w:themeTint="80"/>
        </w:tcBorders>
      </w:tcPr>
    </w:tblStylePr>
    <w:tblStylePr w:type="band1Horz">
      <w:tblPr/>
      <w:tcPr>
        <w:tcBorders>
          <w:top w:val="single" w:sz="4" w:space="0" w:color="919191" w:themeColor="text1" w:themeTint="80"/>
          <w:bottom w:val="single" w:sz="4" w:space="0" w:color="919191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19191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19191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9191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9191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9191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9191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BC1779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C1779"/>
    <w:rPr>
      <w:rFonts w:ascii="Consolas" w:hAnsi="Consolas"/>
      <w:color w:val="242424" w:themeColor="text1"/>
      <w:kern w:val="2"/>
      <w:sz w:val="16"/>
      <w:szCs w:val="21"/>
      <w14:ligatures w14:val="standardContextual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BC177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BC177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BC1779"/>
    <w:rPr>
      <w:color w:val="242424" w:themeColor="text1"/>
      <w:kern w:val="2"/>
      <w:sz w:val="16"/>
      <w:szCs w:val="16"/>
      <w14:ligatures w14:val="standardContextual"/>
    </w:rPr>
  </w:style>
  <w:style w:type="character" w:styleId="SmartHyperlink">
    <w:name w:val="Smart Hyperlink"/>
    <w:basedOn w:val="DefaultParagraphFont"/>
    <w:uiPriority w:val="99"/>
    <w:semiHidden/>
    <w:unhideWhenUsed/>
    <w:rsid w:val="00BC1779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BC1779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BC1779"/>
    <w:pPr>
      <w:spacing w:line="278" w:lineRule="auto"/>
    </w:pPr>
    <w:rPr>
      <w:color w:val="000080"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BC1779"/>
    <w:pPr>
      <w:spacing w:line="278" w:lineRule="auto"/>
    </w:pPr>
    <w:rPr>
      <w:color w:val="FFFFFF"/>
      <w:kern w:val="2"/>
      <w:sz w:val="16"/>
      <w:szCs w:val="16"/>
      <w14:ligatures w14:val="standardContextual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BC177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BC177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BC177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BC1779"/>
    <w:pPr>
      <w:spacing w:line="278" w:lineRule="auto"/>
    </w:pPr>
    <w:rPr>
      <w:b/>
      <w:bCs/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BC1779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BC1779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BC1779"/>
    <w:pPr>
      <w:spacing w:line="278" w:lineRule="auto"/>
    </w:pPr>
    <w:rPr>
      <w:kern w:val="2"/>
      <w:sz w:val="16"/>
      <w:szCs w:val="16"/>
      <w14:ligatures w14:val="standardContextual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BC177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BC177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BC1779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BC1779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BC1779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BC1779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BC1779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BC1779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BC1779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BC1779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C1779"/>
    <w:pPr>
      <w:keepNext/>
      <w:keepLines/>
      <w:spacing w:before="240" w:line="278" w:lineRule="auto"/>
      <w:outlineLvl w:val="9"/>
    </w:pPr>
    <w:rPr>
      <w:rFonts w:asciiTheme="majorHAnsi" w:eastAsiaTheme="majorEastAsia" w:hAnsiTheme="majorHAnsi" w:cstheme="majorBidi"/>
      <w:b w:val="0"/>
      <w:color w:val="ACBCC5" w:themeColor="accent1" w:themeShade="BF"/>
      <w:sz w:val="16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BC1779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BC1779"/>
    <w:pPr>
      <w:keepLines/>
      <w:spacing w:before="360" w:after="80" w:line="278" w:lineRule="auto"/>
      <w:outlineLvl w:val="9"/>
    </w:pPr>
    <w:rPr>
      <w:rFonts w:ascii="IDAutomationHC39M" w:eastAsiaTheme="majorEastAsia" w:hAnsi="IDAutomationHC39M" w:cstheme="majorBidi"/>
      <w:b w:val="0"/>
      <w:sz w:val="16"/>
      <w:szCs w:val="40"/>
    </w:rPr>
  </w:style>
  <w:style w:type="character" w:customStyle="1" w:styleId="BarcodeChar">
    <w:name w:val="Barcode Char"/>
    <w:basedOn w:val="Heading1Char"/>
    <w:link w:val="Barcode"/>
    <w:rsid w:val="00BC1779"/>
    <w:rPr>
      <w:rFonts w:ascii="IDAutomationHC39M" w:eastAsiaTheme="majorEastAsia" w:hAnsi="IDAutomationHC39M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QRCode">
    <w:name w:val="QR Code"/>
    <w:basedOn w:val="Barcode"/>
    <w:link w:val="QRCodeChar"/>
    <w:qFormat/>
    <w:rsid w:val="00BC1779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BC1779"/>
    <w:rPr>
      <w:rFonts w:ascii="IDAutomation2D" w:eastAsiaTheme="majorEastAsia" w:hAnsi="IDAutomation2D" w:cstheme="majorBidi"/>
      <w:b w:val="0"/>
      <w:color w:val="242424" w:themeColor="text1"/>
      <w:kern w:val="2"/>
      <w:sz w:val="16"/>
      <w:szCs w:val="40"/>
      <w14:ligatures w14:val="standardContextual"/>
    </w:rPr>
  </w:style>
  <w:style w:type="paragraph" w:customStyle="1" w:styleId="BCNoteBullet">
    <w:name w:val="BC Note Bullet"/>
    <w:basedOn w:val="Quote"/>
    <w:next w:val="Normal"/>
    <w:uiPriority w:val="2"/>
    <w:qFormat/>
    <w:rsid w:val="00BC1779"/>
    <w:pPr>
      <w:tabs>
        <w:tab w:val="num" w:pos="360"/>
      </w:tabs>
      <w:spacing w:before="0" w:after="0" w:line="240" w:lineRule="auto"/>
      <w:ind w:left="227" w:hanging="227"/>
    </w:pPr>
  </w:style>
  <w:style w:type="table" w:customStyle="1" w:styleId="BCCalculationTable">
    <w:name w:val="BC Calculation Table"/>
    <w:basedOn w:val="TableNormal"/>
    <w:uiPriority w:val="99"/>
    <w:qFormat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242424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BC1779"/>
    <w:pPr>
      <w:spacing w:after="0" w:line="240" w:lineRule="auto"/>
    </w:pPr>
    <w:rPr>
      <w:kern w:val="2"/>
      <w:sz w:val="16"/>
      <w:szCs w:val="16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242424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epot\NAV\App\BCApps\src\Layers\W1\BaseApp\.resources\ReportParts\ReportTheme\Defaul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53748CC5D6D4817A343DB50DDB13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9D96EA-1FA8-42A1-9C9B-D50AE34C10EE}"/>
      </w:docPartPr>
      <w:docPartBody>
        <w:p w:rsidR="00000000" w:rsidRDefault="008F28BE" w:rsidP="008F28BE">
          <w:pPr>
            <w:pStyle w:val="253748CC5D6D4817A343DB50DDB13B33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8A1A1647FD457B83BF4585DD7E43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9A891C-C58B-48BA-9771-A3D0043D7C41}"/>
      </w:docPartPr>
      <w:docPartBody>
        <w:p w:rsidR="00000000" w:rsidRDefault="008F28BE" w:rsidP="008F28BE">
          <w:pPr>
            <w:pStyle w:val="068A1A1647FD457B83BF4585DD7E438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3D056E39D34C4EA79C528B9F6C2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27AE5C-413F-4792-89ED-62680E7DFBE6}"/>
      </w:docPartPr>
      <w:docPartBody>
        <w:p w:rsidR="00000000" w:rsidRDefault="008F28BE" w:rsidP="008F28BE">
          <w:pPr>
            <w:pStyle w:val="603D056E39D34C4EA79C528B9F6C23EC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08CD55257584946BF0B512F0B6F8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ABEA80-8130-4D8C-8713-5A24697B7C83}"/>
      </w:docPartPr>
      <w:docPartBody>
        <w:p w:rsidR="00000000" w:rsidRDefault="008F28BE" w:rsidP="008F28BE">
          <w:pPr>
            <w:pStyle w:val="A08CD55257584946BF0B512F0B6F80E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F9CF0F63FA4E3CA99B8C7FDC97C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6D1BC-C335-427B-8754-58A6D0445D81}"/>
      </w:docPartPr>
      <w:docPartBody>
        <w:p w:rsidR="00000000" w:rsidRDefault="008F28BE" w:rsidP="008F28BE">
          <w:pPr>
            <w:pStyle w:val="D4F9CF0F63FA4E3CA99B8C7FDC97C02C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8B5465A557440693F8A41CA04945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8589E-9DC4-49B0-BDA3-21ED61DECD51}"/>
      </w:docPartPr>
      <w:docPartBody>
        <w:p w:rsidR="00000000" w:rsidRDefault="008F28BE" w:rsidP="008F28BE">
          <w:pPr>
            <w:pStyle w:val="FE8B5465A557440693F8A41CA04945F4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607F587C54E23911941FB65EE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E17E1-2B9B-4180-BDA0-69A9767CCF8A}"/>
      </w:docPartPr>
      <w:docPartBody>
        <w:p w:rsidR="00000000" w:rsidRDefault="008F28BE" w:rsidP="008F28BE">
          <w:pPr>
            <w:pStyle w:val="EC1607F587C54E23911941FB65EE1E0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0A6B4BBAF8412A818937D2E0C481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BA6180-E115-4F5B-AD04-EE57D4274E1E}"/>
      </w:docPartPr>
      <w:docPartBody>
        <w:p w:rsidR="00000000" w:rsidRDefault="008F28BE" w:rsidP="008F28BE">
          <w:pPr>
            <w:pStyle w:val="380A6B4BBAF8412A818937D2E0C4817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EB24394A4184FCE8B8788F816EF7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B8E742-A8B2-4155-A51D-15942854173F}"/>
      </w:docPartPr>
      <w:docPartBody>
        <w:p w:rsidR="00000000" w:rsidRDefault="008F28BE" w:rsidP="008F28BE">
          <w:pPr>
            <w:pStyle w:val="EEB24394A4184FCE8B8788F816EF7CD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5E7F000FCB418D9316F792E61BF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D5432-06C0-41D2-AA13-A8DC8B5C8E63}"/>
      </w:docPartPr>
      <w:docPartBody>
        <w:p w:rsidR="00000000" w:rsidRDefault="008F28BE" w:rsidP="008F28BE">
          <w:pPr>
            <w:pStyle w:val="A15E7F000FCB418D9316F792E61BFB8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1127E444A142D9AD650A1382D9C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DB1D6-0D9F-4063-B932-D83742E4D326}"/>
      </w:docPartPr>
      <w:docPartBody>
        <w:p w:rsidR="00000000" w:rsidRDefault="008F28BE" w:rsidP="008F28BE">
          <w:pPr>
            <w:pStyle w:val="E41127E444A142D9AD650A1382D9C52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8ACB5D62C784EFEA7F22C860A0CCC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AB889-BD24-4837-A83F-EF992786D096}"/>
      </w:docPartPr>
      <w:docPartBody>
        <w:p w:rsidR="00000000" w:rsidRDefault="008F28BE" w:rsidP="008F28BE">
          <w:pPr>
            <w:pStyle w:val="B8ACB5D62C784EFEA7F22C860A0CCC98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A724FCA4C947EAA9AA296CEF58F7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A4AA6-226E-41B2-91A3-7501D1671C86}"/>
      </w:docPartPr>
      <w:docPartBody>
        <w:p w:rsidR="00000000" w:rsidRDefault="008F28BE" w:rsidP="008F28BE">
          <w:pPr>
            <w:pStyle w:val="48A724FCA4C947EAA9AA296CEF58F7C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FD8628FBBC4CF6B594895924B6E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466528-4B93-4027-92B1-70DB37CF457D}"/>
      </w:docPartPr>
      <w:docPartBody>
        <w:p w:rsidR="00000000" w:rsidRDefault="008F28BE" w:rsidP="008F28BE">
          <w:pPr>
            <w:pStyle w:val="C7FD8628FBBC4CF6B594895924B6E6F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47A72D1F134430A50E33CFE3FA0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8247FF-C15D-4AA2-835D-4F23B3BD8409}"/>
      </w:docPartPr>
      <w:docPartBody>
        <w:p w:rsidR="00000000" w:rsidRDefault="008F28BE" w:rsidP="008F28BE">
          <w:pPr>
            <w:pStyle w:val="9A47A72D1F134430A50E33CFE3FA05D8"/>
          </w:pPr>
          <w:r w:rsidRPr="00332A8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2B2081348D4931A994D12B06A4C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3BCD8-6599-4A4F-81B3-93FCDCBCC1F6}"/>
      </w:docPartPr>
      <w:docPartBody>
        <w:p w:rsidR="00000000" w:rsidRDefault="008F28BE" w:rsidP="008F28BE">
          <w:pPr>
            <w:pStyle w:val="782B2081348D4931A994D12B06A4C9D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9EFDD4C1524B8D9194DCA763A08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94BD7-D9DF-4C53-BF7A-49C302A4AAD4}"/>
      </w:docPartPr>
      <w:docPartBody>
        <w:p w:rsidR="00000000" w:rsidRDefault="008F28BE" w:rsidP="008F28BE">
          <w:pPr>
            <w:pStyle w:val="C09EFDD4C1524B8D9194DCA763A08419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60A10CC7041328805256F418785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F3402A-8DED-4C5A-9F22-A44457940ABC}"/>
      </w:docPartPr>
      <w:docPartBody>
        <w:p w:rsidR="00000000" w:rsidRDefault="008F28BE" w:rsidP="008F28BE">
          <w:pPr>
            <w:pStyle w:val="1B360A10CC7041328805256F418785B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7D47BF11754DFBA2526CDDDBDD5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7DCFBF-F48F-4D47-9D69-E4E2D94D283D}"/>
      </w:docPartPr>
      <w:docPartBody>
        <w:p w:rsidR="00000000" w:rsidRDefault="008F28BE" w:rsidP="008F28BE">
          <w:pPr>
            <w:pStyle w:val="B27D47BF11754DFBA2526CDDDBDD5BFF"/>
          </w:pPr>
          <w:r w:rsidRPr="00561EB1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74D932D9870649FFB978BCA541161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4B204D-FE5A-4A52-9E97-A9585E237C8D}"/>
      </w:docPartPr>
      <w:docPartBody>
        <w:p w:rsidR="00000000" w:rsidRDefault="008F28BE" w:rsidP="008F28BE">
          <w:pPr>
            <w:pStyle w:val="74D932D9870649FFB978BCA5411619E2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27821C65284DD18F921B96A9C56E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E8A0B-8F42-4CE3-8049-CDA82F767218}"/>
      </w:docPartPr>
      <w:docPartBody>
        <w:p w:rsidR="00000000" w:rsidRDefault="008F28BE" w:rsidP="008F28BE">
          <w:pPr>
            <w:pStyle w:val="F127821C65284DD18F921B96A9C56E2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B6FE1EA64C8460AA313ADD8DDB3FF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90B227-1B83-4762-B102-E87BA40C12A8}"/>
      </w:docPartPr>
      <w:docPartBody>
        <w:p w:rsidR="00000000" w:rsidRDefault="008F28BE" w:rsidP="008F28BE">
          <w:pPr>
            <w:pStyle w:val="BB6FE1EA64C8460AA313ADD8DDB3FFAC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4F88192DB86495BA0C248B3A75E9F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98F19-C170-4A57-8BC6-7F8DB48CF660}"/>
      </w:docPartPr>
      <w:docPartBody>
        <w:p w:rsidR="00000000" w:rsidRDefault="008F28BE" w:rsidP="008F28BE">
          <w:pPr>
            <w:pStyle w:val="74F88192DB86495BA0C248B3A75E9F4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8DED88DEAA54EB7B17D8BBBC9A076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151B85-6398-4EB5-A831-08B3E7213224}"/>
      </w:docPartPr>
      <w:docPartBody>
        <w:p w:rsidR="00000000" w:rsidRDefault="008F28BE" w:rsidP="008F28BE">
          <w:pPr>
            <w:pStyle w:val="F8DED88DEAA54EB7B17D8BBBC9A076D0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D8D0B3699634F2EAD826D6086DBF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FF267-3220-4A57-9555-00A8C003D667}"/>
      </w:docPartPr>
      <w:docPartBody>
        <w:p w:rsidR="00000000" w:rsidRDefault="008F28BE" w:rsidP="008F28BE">
          <w:pPr>
            <w:pStyle w:val="BD8D0B3699634F2EAD826D6086DBF69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9E68A54459A4A8AA0AF00444B40B6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AC79E6-D358-42C4-AF7D-959FBD096C09}"/>
      </w:docPartPr>
      <w:docPartBody>
        <w:p w:rsidR="00000000" w:rsidRDefault="008F28BE" w:rsidP="008F28BE">
          <w:pPr>
            <w:pStyle w:val="09E68A54459A4A8AA0AF00444B40B6DA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2F1A69933143FF93475CE27E6A7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9A7F50-183F-42D0-A0B8-C46074A13218}"/>
      </w:docPartPr>
      <w:docPartBody>
        <w:p w:rsidR="00000000" w:rsidRDefault="008F28BE" w:rsidP="008F28BE">
          <w:pPr>
            <w:pStyle w:val="0C2F1A69933143FF93475CE27E6A7758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11CFB5B79C48D5975E081BC57E2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5DC6C-FA4E-4A57-86F3-884AF0344065}"/>
      </w:docPartPr>
      <w:docPartBody>
        <w:p w:rsidR="00000000" w:rsidRDefault="008F28BE" w:rsidP="008F28BE">
          <w:pPr>
            <w:pStyle w:val="A711CFB5B79C48D5975E081BC57E2987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278996CD5B48E3A426EA9B2F9EB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03DBD-A6A5-4E4F-8CA9-CD258A3779FB}"/>
      </w:docPartPr>
      <w:docPartBody>
        <w:p w:rsidR="00000000" w:rsidRDefault="008F28BE" w:rsidP="008F28BE">
          <w:pPr>
            <w:pStyle w:val="5B278996CD5B48E3A426EA9B2F9EB4D3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C10A9FC18344ACBFC0942410D28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402038-3F0D-4307-A233-6AC2EB2017EE}"/>
      </w:docPartPr>
      <w:docPartBody>
        <w:p w:rsidR="00000000" w:rsidRDefault="008F28BE" w:rsidP="008F28BE">
          <w:pPr>
            <w:pStyle w:val="52C10A9FC18344ACBFC0942410D2836A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BCCC58200694086A5045208A26FB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3C306C-4A0D-43C0-9401-04FDC1FD331D}"/>
      </w:docPartPr>
      <w:docPartBody>
        <w:p w:rsidR="00000000" w:rsidRDefault="008F28BE" w:rsidP="008F28BE">
          <w:pPr>
            <w:pStyle w:val="DBCCC58200694086A5045208A26FBA9F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165625A74D4F84A842E9FF5A49A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4C1AD-EF91-458A-B5DF-E624F29289FA}"/>
      </w:docPartPr>
      <w:docPartBody>
        <w:p w:rsidR="00000000" w:rsidRDefault="008F28BE" w:rsidP="008F28BE">
          <w:pPr>
            <w:pStyle w:val="65165625A74D4F84A842E9FF5A49A3F9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D0896CF4A44404B324FBCC35B30C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7A4A3-DF18-464D-A0EE-B4EAEA965BE0}"/>
      </w:docPartPr>
      <w:docPartBody>
        <w:p w:rsidR="00000000" w:rsidRDefault="008F28BE" w:rsidP="008F28BE">
          <w:pPr>
            <w:pStyle w:val="8ED0896CF4A44404B324FBCC35B30CCD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42EE239F6B4958A3A2AF3E89272C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C260B4-BBA3-4D22-8CE9-DDD299F0FFDE}"/>
      </w:docPartPr>
      <w:docPartBody>
        <w:p w:rsidR="00000000" w:rsidRDefault="008F28BE" w:rsidP="008F28BE">
          <w:pPr>
            <w:pStyle w:val="7142EE239F6B4958A3A2AF3E89272CF2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692AA71FDD49DAACA948142DAC60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AC6C1-912D-4D69-B182-BD9852E944B1}"/>
      </w:docPartPr>
      <w:docPartBody>
        <w:p w:rsidR="00000000" w:rsidRDefault="008F28BE" w:rsidP="008F28BE">
          <w:pPr>
            <w:pStyle w:val="1D692AA71FDD49DAACA948142DAC603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601A4EDC544FB5AC09B95423F6E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68089-91FE-4B99-B298-2C9E045FFC7F}"/>
      </w:docPartPr>
      <w:docPartBody>
        <w:p w:rsidR="00000000" w:rsidRDefault="008F28BE" w:rsidP="008F28BE">
          <w:pPr>
            <w:pStyle w:val="AA601A4EDC544FB5AC09B95423F6EE85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027BB8B3244BC8BDA647B2D7246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60A0B-6A12-49E2-A9AB-F5E9CEDADBBB}"/>
      </w:docPartPr>
      <w:docPartBody>
        <w:p w:rsidR="00000000" w:rsidRDefault="008F28BE" w:rsidP="008F28BE">
          <w:pPr>
            <w:pStyle w:val="36027BB8B3244BC8BDA647B2D7246C9B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F59514548D4F3EAE46B00F417F7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95B26-D9B3-4192-8D4D-9A616B3A0CB9}"/>
      </w:docPartPr>
      <w:docPartBody>
        <w:p w:rsidR="00000000" w:rsidRDefault="008F28BE" w:rsidP="008F28BE">
          <w:pPr>
            <w:pStyle w:val="51F59514548D4F3EAE46B00F417F76F1"/>
          </w:pPr>
          <w:r w:rsidRPr="00DC67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534858DC8C4274901088F5604CFF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89D103-BFBC-4490-A41E-B112B8A18689}"/>
      </w:docPartPr>
      <w:docPartBody>
        <w:p w:rsidR="00000000" w:rsidRDefault="008F28BE" w:rsidP="008F28BE">
          <w:pPr>
            <w:pStyle w:val="10534858DC8C4274901088F5604CFFF1"/>
          </w:pPr>
          <w:r w:rsidRPr="00C70056">
            <w:rPr>
              <w:rStyle w:val="PlaceholderText"/>
            </w:rPr>
            <w:t>Click here to enter text.</w:t>
          </w:r>
        </w:p>
      </w:docPartBody>
    </w:docPart>
    <w:docPart>
      <w:docPartPr>
        <w:name w:val="F51A6740385F4AA49D8F8E7A8E6D5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55BC01-A4CD-42C4-8FB7-E32FBF29C9EC}"/>
      </w:docPartPr>
      <w:docPartBody>
        <w:p w:rsidR="00000000" w:rsidRDefault="008F28BE" w:rsidP="008F28BE">
          <w:pPr>
            <w:pStyle w:val="F51A6740385F4AA49D8F8E7A8E6D56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28988DFD2814D70921E75FD78FA19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B03D0-79E6-494B-A8BC-C4AE9DEDFC79}"/>
      </w:docPartPr>
      <w:docPartBody>
        <w:p w:rsidR="00000000" w:rsidRDefault="008F28BE" w:rsidP="008F28BE">
          <w:pPr>
            <w:pStyle w:val="928988DFD2814D70921E75FD78FA1977"/>
          </w:pPr>
          <w:r w:rsidRPr="00DD162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Times New Roman"/>
    <w:charset w:val="00"/>
    <w:family w:val="auto"/>
    <w:pitch w:val="variable"/>
    <w:sig w:usb0="00000003" w:usb1="10000000" w:usb2="00000000" w:usb3="00000000" w:csb0="8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D2742"/>
    <w:rsid w:val="002A00F8"/>
    <w:rsid w:val="00371F15"/>
    <w:rsid w:val="00391C2E"/>
    <w:rsid w:val="003C6322"/>
    <w:rsid w:val="00401A56"/>
    <w:rsid w:val="00401A72"/>
    <w:rsid w:val="004C2783"/>
    <w:rsid w:val="007F0EB0"/>
    <w:rsid w:val="007F4405"/>
    <w:rsid w:val="008139A2"/>
    <w:rsid w:val="008506F4"/>
    <w:rsid w:val="00895202"/>
    <w:rsid w:val="008F28BE"/>
    <w:rsid w:val="00AA4803"/>
    <w:rsid w:val="00BF0488"/>
    <w:rsid w:val="00D67D5F"/>
    <w:rsid w:val="00E7673F"/>
    <w:rsid w:val="00ED68E7"/>
    <w:rsid w:val="00EE2183"/>
    <w:rsid w:val="00FB1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F28BE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8D90E69FF743491199BA19DFD7D6F1DF">
    <w:name w:val="8D90E69FF743491199BA19DFD7D6F1DF"/>
    <w:rsid w:val="00FB1D97"/>
    <w:rPr>
      <w:lang w:val="da-DK" w:eastAsia="da-DK"/>
    </w:rPr>
  </w:style>
  <w:style w:type="paragraph" w:customStyle="1" w:styleId="3F0229936FF94E0D91F069840003EE3B">
    <w:name w:val="3F0229936FF94E0D91F069840003EE3B"/>
    <w:rsid w:val="00FB1D97"/>
    <w:rPr>
      <w:lang w:val="da-DK" w:eastAsia="da-DK"/>
    </w:rPr>
  </w:style>
  <w:style w:type="paragraph" w:customStyle="1" w:styleId="31F38A167CA64AA7B82033E17DA968EE">
    <w:name w:val="31F38A167CA64AA7B82033E17DA968EE"/>
    <w:rsid w:val="00FB1D97"/>
    <w:rPr>
      <w:lang w:val="da-DK" w:eastAsia="da-DK"/>
    </w:rPr>
  </w:style>
  <w:style w:type="paragraph" w:customStyle="1" w:styleId="0747731A4FA14FEEBDC229754A7F311F">
    <w:name w:val="0747731A4FA14FEEBDC229754A7F311F"/>
    <w:rsid w:val="00FB1D97"/>
    <w:rPr>
      <w:lang w:val="da-DK" w:eastAsia="da-DK"/>
    </w:rPr>
  </w:style>
  <w:style w:type="paragraph" w:customStyle="1" w:styleId="D95F37FB69004568B36D9BF511BDE565">
    <w:name w:val="D95F37FB69004568B36D9BF511BDE565"/>
    <w:rsid w:val="00FB1D97"/>
    <w:rPr>
      <w:lang w:val="da-DK" w:eastAsia="da-DK"/>
    </w:rPr>
  </w:style>
  <w:style w:type="paragraph" w:customStyle="1" w:styleId="030C51F695814A18864F991657A519DD">
    <w:name w:val="030C51F695814A18864F991657A519DD"/>
    <w:rsid w:val="00FB1D97"/>
    <w:rPr>
      <w:lang w:val="da-DK" w:eastAsia="da-DK"/>
    </w:rPr>
  </w:style>
  <w:style w:type="paragraph" w:customStyle="1" w:styleId="53E856BA6A2D4A99B41FE2C828A7A52A">
    <w:name w:val="53E856BA6A2D4A99B41FE2C828A7A52A"/>
    <w:rsid w:val="00FB1D97"/>
    <w:rPr>
      <w:lang w:val="da-DK" w:eastAsia="da-DK"/>
    </w:rPr>
  </w:style>
  <w:style w:type="paragraph" w:customStyle="1" w:styleId="916C9C7A8E244AACB7FB84EECFDF2C2A">
    <w:name w:val="916C9C7A8E244AACB7FB84EECFDF2C2A"/>
    <w:rsid w:val="00FB1D97"/>
    <w:rPr>
      <w:lang w:val="da-DK" w:eastAsia="da-DK"/>
    </w:rPr>
  </w:style>
  <w:style w:type="paragraph" w:customStyle="1" w:styleId="829C780A82D54599A9AEFB7B135ED0A0">
    <w:name w:val="829C780A82D54599A9AEFB7B135ED0A0"/>
    <w:rsid w:val="00FB1D97"/>
    <w:rPr>
      <w:lang w:val="da-DK" w:eastAsia="da-DK"/>
    </w:rPr>
  </w:style>
  <w:style w:type="paragraph" w:customStyle="1" w:styleId="E0C5958E289F4EA6AEF3FF2D3A623991">
    <w:name w:val="E0C5958E289F4EA6AEF3FF2D3A623991"/>
    <w:rsid w:val="00FB1D97"/>
    <w:rPr>
      <w:lang w:val="da-DK" w:eastAsia="da-DK"/>
    </w:rPr>
  </w:style>
  <w:style w:type="paragraph" w:customStyle="1" w:styleId="BA20A71A9C2B4FC2894F4A35B4A19C83">
    <w:name w:val="BA20A71A9C2B4FC2894F4A35B4A19C83"/>
    <w:rsid w:val="00FB1D97"/>
    <w:rPr>
      <w:lang w:val="da-DK" w:eastAsia="da-DK"/>
    </w:rPr>
  </w:style>
  <w:style w:type="paragraph" w:customStyle="1" w:styleId="8EBECE8351A6449480F4BD12D35DFD67">
    <w:name w:val="8EBECE8351A6449480F4BD12D35DFD67"/>
    <w:rsid w:val="00FB1D97"/>
    <w:rPr>
      <w:lang w:val="da-DK" w:eastAsia="da-DK"/>
    </w:rPr>
  </w:style>
  <w:style w:type="paragraph" w:customStyle="1" w:styleId="C66719FE3F7142DE9BE99D774F5857FE">
    <w:name w:val="C66719FE3F7142DE9BE99D774F5857FE"/>
    <w:rsid w:val="00FB1D97"/>
    <w:rPr>
      <w:lang w:val="da-DK" w:eastAsia="da-DK"/>
    </w:rPr>
  </w:style>
  <w:style w:type="paragraph" w:customStyle="1" w:styleId="C201E33FE8E7497D9622F8E39C98775E">
    <w:name w:val="C201E33FE8E7497D9622F8E39C98775E"/>
    <w:rsid w:val="00FB1D97"/>
    <w:rPr>
      <w:lang w:val="da-DK" w:eastAsia="da-DK"/>
    </w:rPr>
  </w:style>
  <w:style w:type="paragraph" w:customStyle="1" w:styleId="7371BF76BD59439582BCD043A6B514D0">
    <w:name w:val="7371BF76BD59439582BCD043A6B514D0"/>
    <w:rsid w:val="00FB1D97"/>
    <w:rPr>
      <w:lang w:val="da-DK" w:eastAsia="da-DK"/>
    </w:rPr>
  </w:style>
  <w:style w:type="paragraph" w:customStyle="1" w:styleId="A4855FA9D66342F7867385510C7771E2">
    <w:name w:val="A4855FA9D66342F7867385510C7771E2"/>
    <w:rsid w:val="00FB1D97"/>
    <w:rPr>
      <w:lang w:val="da-DK" w:eastAsia="da-DK"/>
    </w:rPr>
  </w:style>
  <w:style w:type="paragraph" w:customStyle="1" w:styleId="83AD056885D844058691578D9A53A45C">
    <w:name w:val="83AD056885D844058691578D9A53A45C"/>
    <w:rsid w:val="00FB1D97"/>
    <w:rPr>
      <w:lang w:val="da-DK" w:eastAsia="da-DK"/>
    </w:rPr>
  </w:style>
  <w:style w:type="paragraph" w:customStyle="1" w:styleId="E7FAE6437ECC447B87E93E7209887517">
    <w:name w:val="E7FAE6437ECC447B87E93E7209887517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EFD4C11C204D75B54B50108E4F3C52">
    <w:name w:val="28EFD4C11C204D75B54B50108E4F3C52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3B0D2A68A14FAFB6D2C80753893184">
    <w:name w:val="CB3B0D2A68A14FAFB6D2C80753893184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A815B30CB25449783729A0786746AA3">
    <w:name w:val="7A815B30CB25449783729A0786746AA3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B26A8EC3A14181A8D3B9A9196A04FC">
    <w:name w:val="E8B26A8EC3A14181A8D3B9A9196A04F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D69814C8FF42B5859D4454E4F7BF11">
    <w:name w:val="72D69814C8FF42B5859D4454E4F7BF11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3435554E814DF5AEEE7AD812A726C8">
    <w:name w:val="C73435554E814DF5AEEE7AD812A726C8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69B2A31DA4C4C9DB7612AE88FCB9DF7">
    <w:name w:val="A69B2A31DA4C4C9DB7612AE88FCB9DF7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037673A677407885047BDEFBCD79C4">
    <w:name w:val="3D037673A677407885047BDEFBCD79C4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3DD7B07BB54CCEBE47BBB2E017BFC3">
    <w:name w:val="443DD7B07BB54CCEBE47BBB2E017BFC3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53748CC5D6D4817A343DB50DDB13B33">
    <w:name w:val="253748CC5D6D4817A343DB50DDB13B33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8A1A1647FD457B83BF4585DD7E438F">
    <w:name w:val="068A1A1647FD457B83BF4585DD7E438F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3D056E39D34C4EA79C528B9F6C23EC">
    <w:name w:val="603D056E39D34C4EA79C528B9F6C23E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08CD55257584946BF0B512F0B6F80EF">
    <w:name w:val="A08CD55257584946BF0B512F0B6F80EF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F9CF0F63FA4E3CA99B8C7FDC97C02C">
    <w:name w:val="D4F9CF0F63FA4E3CA99B8C7FDC97C02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8B5465A557440693F8A41CA04945F4">
    <w:name w:val="FE8B5465A557440693F8A41CA04945F4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C1607F587C54E23911941FB65EE1E0A">
    <w:name w:val="EC1607F587C54E23911941FB65EE1E0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0A6B4BBAF8412A818937D2E0C4817A">
    <w:name w:val="380A6B4BBAF8412A818937D2E0C4817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EB24394A4184FCE8B8788F816EF7CDF">
    <w:name w:val="EEB24394A4184FCE8B8788F816EF7CDF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5E7F000FCB418D9316F792E61BFB83">
    <w:name w:val="A15E7F000FCB418D9316F792E61BFB83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41127E444A142D9AD650A1382D9C52A">
    <w:name w:val="E41127E444A142D9AD650A1382D9C52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ACB5D62C784EFEA7F22C860A0CCC98">
    <w:name w:val="B8ACB5D62C784EFEA7F22C860A0CCC98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A724FCA4C947EAA9AA296CEF58F7C9">
    <w:name w:val="48A724FCA4C947EAA9AA296CEF58F7C9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7FD8628FBBC4CF6B594895924B6E6FA">
    <w:name w:val="C7FD8628FBBC4CF6B594895924B6E6F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A47A72D1F134430A50E33CFE3FA05D8">
    <w:name w:val="9A47A72D1F134430A50E33CFE3FA05D8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82B2081348D4931A994D12B06A4C9DA">
    <w:name w:val="782B2081348D4931A994D12B06A4C9D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09EFDD4C1524B8D9194DCA763A08419">
    <w:name w:val="C09EFDD4C1524B8D9194DCA763A08419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B360A10CC7041328805256F418785BC">
    <w:name w:val="1B360A10CC7041328805256F418785B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7D47BF11754DFBA2526CDDDBDD5BFF">
    <w:name w:val="B27D47BF11754DFBA2526CDDDBDD5BFF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D932D9870649FFB978BCA5411619E2">
    <w:name w:val="74D932D9870649FFB978BCA5411619E2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27821C65284DD18F921B96A9C56E20">
    <w:name w:val="F127821C65284DD18F921B96A9C56E20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6FE1EA64C8460AA313ADD8DDB3FFAC">
    <w:name w:val="BB6FE1EA64C8460AA313ADD8DDB3FFA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F88192DB86495BA0C248B3A75E9F49">
    <w:name w:val="74F88192DB86495BA0C248B3A75E9F49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DED88DEAA54EB7B17D8BBBC9A076D0">
    <w:name w:val="F8DED88DEAA54EB7B17D8BBBC9A076D0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8D0B3699634F2EAD826D6086DBF69A">
    <w:name w:val="BD8D0B3699634F2EAD826D6086DBF69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E68A54459A4A8AA0AF00444B40B6DA">
    <w:name w:val="09E68A54459A4A8AA0AF00444B40B6D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F1A69933143FF93475CE27E6A7758">
    <w:name w:val="0C2F1A69933143FF93475CE27E6A7758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711CFB5B79C48D5975E081BC57E2987">
    <w:name w:val="A711CFB5B79C48D5975E081BC57E2987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4D9325265F44A0A89CBF7B3B002C25">
    <w:name w:val="2D4D9325265F44A0A89CBF7B3B002C25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D3114B5ECFA4D6BAC9877EC43F04ADC">
    <w:name w:val="7D3114B5ECFA4D6BAC9877EC43F04ADC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278996CD5B48E3A426EA9B2F9EB4D3">
    <w:name w:val="5B278996CD5B48E3A426EA9B2F9EB4D3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2C10A9FC18344ACBFC0942410D2836A">
    <w:name w:val="52C10A9FC18344ACBFC0942410D2836A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BCCC58200694086A5045208A26FBA9F">
    <w:name w:val="DBCCC58200694086A5045208A26FBA9F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165625A74D4F84A842E9FF5A49A3F9">
    <w:name w:val="65165625A74D4F84A842E9FF5A49A3F9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D0896CF4A44404B324FBCC35B30CCD">
    <w:name w:val="8ED0896CF4A44404B324FBCC35B30CCD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142EE239F6B4958A3A2AF3E89272CF2">
    <w:name w:val="7142EE239F6B4958A3A2AF3E89272CF2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692AA71FDD49DAACA948142DAC603B">
    <w:name w:val="1D692AA71FDD49DAACA948142DAC603B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601A4EDC544FB5AC09B95423F6EE85">
    <w:name w:val="AA601A4EDC544FB5AC09B95423F6EE85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027BB8B3244BC8BDA647B2D7246C9B">
    <w:name w:val="36027BB8B3244BC8BDA647B2D7246C9B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1F59514548D4F3EAE46B00F417F76F1">
    <w:name w:val="51F59514548D4F3EAE46B00F417F76F1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A07D442CA1423EADD13577BD3BFF87">
    <w:name w:val="2BA07D442CA1423EADD13577BD3BFF87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534858DC8C4274901088F5604CFFF1">
    <w:name w:val="10534858DC8C4274901088F5604CFFF1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1A6740385F4AA49D8F8E7A8E6D567E">
    <w:name w:val="F51A6740385F4AA49D8F8E7A8E6D567E"/>
    <w:rsid w:val="008F28B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8988DFD2814D70921E75FD78FA1977">
    <w:name w:val="928988DFD2814D70921E75FD78FA1977"/>
    <w:rsid w:val="008F28B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Default Theme">
  <a:themeElements>
    <a:clrScheme name="BC Default">
      <a:dk1>
        <a:srgbClr val="242424"/>
      </a:dk1>
      <a:lt1>
        <a:sysClr val="window" lastClr="FFFFFF"/>
      </a:lt1>
      <a:dk2>
        <a:srgbClr val="242424"/>
      </a:dk2>
      <a:lt2>
        <a:srgbClr val="F5F7F8"/>
      </a:lt2>
      <a:accent1>
        <a:srgbClr val="F5F7F8"/>
      </a:accent1>
      <a:accent2>
        <a:srgbClr val="E2E2E2"/>
      </a:accent2>
      <a:accent3>
        <a:srgbClr val="00838F"/>
      </a:accent3>
      <a:accent4>
        <a:srgbClr val="9A9926"/>
      </a:accent4>
      <a:accent5>
        <a:srgbClr val="52A621"/>
      </a:accent5>
      <a:accent6>
        <a:srgbClr val="DD765F"/>
      </a:accent6>
      <a:hlink>
        <a:srgbClr val="8E939F"/>
      </a:hlink>
      <a:folHlink>
        <a:srgbClr val="525C6D"/>
      </a:folHlink>
    </a:clrScheme>
    <a:fontScheme name="Default">
      <a:majorFont>
        <a:latin typeface="Segoe UI Semibold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bakion Default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7560BB23-F3BF-4E93-A056-439BEE74BF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F9976C-C54E-4AE1-AB0B-FC15185D6A6D}">
  <ds:schemaRefs>
    <ds:schemaRef ds:uri="urn:microsoft-dynamics-nav/reports/Standard_Sales_Quote/1304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Default.dotx</Template>
  <TotalTime>0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2018-09-10T12:54:00Z</dcterms:created>
  <dcterms:modified xsi:type="dcterms:W3CDTF">2026-08-20T09:41:00Z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v-olrom@microsoft.com</vt:lpwstr>
  </property>
  <property fmtid="{D5CDD505-2E9C-101B-9397-08002B2CF9AE}" pid="5" name="MSIP_Label_f42aa342-8706-4288-bd11-ebb85995028c_SetDate">
    <vt:lpwstr>2018-08-28T07:42:07.7691080Z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