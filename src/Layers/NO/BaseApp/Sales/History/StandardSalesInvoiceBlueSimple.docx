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0A15D15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E87E68" w14:paraId="5EB8F824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E87E68" w14:paraId="791472CA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208496F0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E87E68" w14:paraId="199F29DD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26609FE0" wp14:editId="63E225D2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4B81B7E5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20D9A9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5EF0DA2A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58EE5D64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7A672D92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4A789B9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FF6C48F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08DF525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B8F5FE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34C22F0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AE5366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4665698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6F60B2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65EE9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228F449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783048A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33A5B24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6B9F271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AC25C7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0E321D9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0AD36B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6B401E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2BA3E7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87E68" w14:paraId="6DFBD1D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69FFA067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4019B5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54A06F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3FA724B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A88842E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EB984A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E23EB50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43074FAD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0AB3F0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3243948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5A4F0C1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4F86E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549E73D8" w14:textId="77777777">
      <w:pPr>
        <w:pStyle w:val="SubGroupSeparation"/>
      </w:pPr>
    </w:p>
    <w:tbl>
      <w:tblPr>
        <w:tblStyle w:val="TableGrid"/>
        <w:tblW w:w="100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2633"/>
        <w:gridCol w:w="3463"/>
      </w:tblGrid>
      <w:tr w:rsidR="00095461" w:rsidTr="00321B8B" w14:paraId="25C6122C" w14:textId="237F4793">
        <w:trPr>
          <w:trHeight w:val="294"/>
        </w:trPr>
        <w:bookmarkStart w:name="_GoBack" w:colFirst="3" w:colLast="3" w:displacedByCustomXml="next" w:id="0"/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ED18BB7F4FB047729FA448C94C337AEE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095461" w:rsidRDefault="00095461" w14:paraId="5DCF000E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8A238A52BAE04B0D8C87FCDFA67D5F5D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33761E" w:rsidR="00095461" w:rsidP="006F25A3" w:rsidRDefault="00095461" w14:paraId="69420A13" w14:textId="77777777">
                <w:pPr>
                  <w:pStyle w:val="Heading1"/>
                  <w:spacing w:before="0" w:after="96" w:afterLines="40"/>
                  <w:ind w:right="-428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16F4DF730F1C40D99DAF7A3EBC5B50B8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095461" w:rsidP="00095461" w:rsidRDefault="00095461" w14:paraId="258977CF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Cs/>
              <w:caps w:val="0"/>
              <w:color w:val="0070C0"/>
              <w:sz w:val="20"/>
              <w:szCs w:val="20"/>
              <w:lang w:val="da-DK"/>
            </w:rPr>
            <w:alias w:val="#Nav: /Header/KundeIDCaption"/>
            <w:tag w:val="#Nav: Standard_Sales_Invoice/1306"/>
            <w:id w:val="1190496402"/>
            <w:placeholder>
              <w:docPart w:val="7F75C8FBA4F44AAC9D40271D3C0002D2"/>
            </w:placeholder>
            <w:dataBinding w:prefixMappings="xmlns:ns0='urn:microsoft-dynamics-nav/reports/Standard_Sales_Invoice/1306/'" w:xpath="/ns0:NavWordReportXmlPart[1]/ns0:Header[1]/ns0:KundeIDCaption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4E9910A" w14:textId="291E665A">
                <w:pPr>
                  <w:pStyle w:val="Heading1"/>
                  <w:spacing w:before="0" w:after="96" w:afterLines="40"/>
                  <w:ind w:left="63" w:right="-554" w:firstLine="141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  <w:lang w:val="da-DK"/>
                  </w:rPr>
                </w:pPr>
                <w:r w:rsidRPr="00E41654">
                  <w:rPr>
                    <w:rFonts w:asciiTheme="minorHAnsi" w:hAnsiTheme="minorHAnsi" w:cstheme="minorHAnsi"/>
                    <w:bCs/>
                    <w:caps w:val="0"/>
                    <w:color w:val="0070C0"/>
                    <w:sz w:val="20"/>
                    <w:szCs w:val="20"/>
                    <w:lang w:val="da-DK"/>
                  </w:rPr>
                  <w:t>KundeIDCaption</w:t>
                </w:r>
              </w:p>
            </w:tc>
          </w:sdtContent>
        </w:sdt>
      </w:tr>
      <w:tr w:rsidRPr="00FD3C3E" w:rsidR="00095461" w:rsidTr="00321B8B" w14:paraId="29D1411E" w14:textId="6F6E2723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7C569DA92BC64158BBADE67A5D71660F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268" w:type="dxa"/>
              </w:tcPr>
              <w:p w:rsidRPr="00854DDE" w:rsidR="00095461" w:rsidP="006F25A3" w:rsidRDefault="00095461" w14:paraId="3AB3F0E2" w14:textId="77777777">
                <w:pPr>
                  <w:pStyle w:val="NoSpacing"/>
                  <w:spacing w:after="480"/>
                  <w:ind w:right="-285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F3FB264862444447A15D6939FED4CBB7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1701" w:type="dxa"/>
              </w:tcPr>
              <w:p w:rsidRPr="00854DDE" w:rsidR="00095461" w:rsidP="006F25A3" w:rsidRDefault="00095461" w14:paraId="242CF235" w14:textId="77777777">
                <w:pPr>
                  <w:pStyle w:val="NoSpacing"/>
                  <w:spacing w:after="480"/>
                  <w:ind w:right="-428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B626D2864F0C4C32AC0D8F958FAD671D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095461" w:rsidP="00095461" w:rsidRDefault="00095461" w14:paraId="6B54A88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KundeID"/>
            <w:tag w:val="#Nav: Standard_Sales_Invoice/1306"/>
            <w:id w:val="1221325131"/>
            <w:placeholder>
              <w:docPart w:val="76BA7B517BBE489E872B3AEABF288518"/>
            </w:placeholder>
            <w:dataBinding w:prefixMappings="xmlns:ns0='urn:microsoft-dynamics-nav/reports/Standard_Sales_Invoice/1306/'" w:xpath="/ns0:NavWordReportXmlPart[1]/ns0:Header[1]/ns0:KundeID[1]" w:storeItemID="{449FD958-388F-4BB5-BF33-B32A63E27B5D}"/>
            <w:text/>
          </w:sdtPr>
          <w:sdtEndPr/>
          <w:sdtContent>
            <w:tc>
              <w:tcPr>
                <w:tcW w:w="3463" w:type="dxa"/>
              </w:tcPr>
              <w:p w:rsidR="00095461" w:rsidP="00321B8B" w:rsidRDefault="00095461" w14:paraId="6FE0693D" w14:textId="2C3F4755">
                <w:pPr>
                  <w:pStyle w:val="NoSpacing"/>
                  <w:spacing w:after="480"/>
                  <w:ind w:right="-554" w:firstLine="204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KundeID</w:t>
                </w:r>
                <w:proofErr w:type="spellEnd"/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4C1E6FE5" w14:textId="77777777">
        <w:trPr>
          <w:gridAfter w:val="1"/>
          <w:wAfter w:w="34" w:type="dxa"/>
          <w:trHeight w:val="478"/>
        </w:trPr>
        <w:bookmarkEnd w:displacedByCustomXml="next" w:id="0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5BBBF73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508A2BF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47584D15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191F459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7757CC6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E487B1A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3DA79AF1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61EFEB3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0C05F7BE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46B78DC4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0AC66F6C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79AD4631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076ABC57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24C816DF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321B8B" w:rsidRDefault="00DE3BB2" w14:paraId="2B222482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321B8B" w:rsidRDefault="0055738E" w14:paraId="57DF4B3E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321B8B" w:rsidRDefault="0055738E" w14:paraId="2C567652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67B0CC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FDE03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359017B8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3EAB0FA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321B8B" w:rsidRDefault="0055738E" w14:paraId="0D945D6F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321B8B" w:rsidRDefault="0055738E" w14:paraId="0FD1337C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2F25C4E6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04A03EA8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290759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4AFB20E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1F2A26F8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56FF65FF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C0B89FD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1EF8DB8E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5B9E0A0E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5E271DB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321B8B" w:rsidRDefault="00B25A22" w14:paraId="71B9799C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321B8B" w:rsidRDefault="00B25A22" w14:paraId="737B598B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66A22D8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321B8B" w:rsidRDefault="00B25A22" w14:paraId="1DAB9E78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5BEB22C8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6BA13FF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8F4B4FE" w14:textId="77777777">
      <w:pPr>
        <w:pStyle w:val="GroupSeparation"/>
        <w:spacing w:after="0" w:line="240" w:lineRule="auto"/>
      </w:pPr>
    </w:p>
    <w:p w:rsidR="00B25A22" w:rsidP="005B41A2" w:rsidRDefault="00B25A22" w14:paraId="3ED0626B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321B8B" w:rsidRDefault="001A63CC" w14:paraId="5B5C7D29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063A6304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321B8B" w:rsidRDefault="00A97B8A" w14:paraId="08F5511F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75D1D422" wp14:editId="0DC41D4E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321B8B" w:rsidRDefault="00A97B8A" w14:paraId="4635BC5F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6886580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09AAA2F0" w14:textId="77777777">
      <w:pPr>
        <w:pStyle w:val="SubGroupSeparation"/>
      </w:pPr>
    </w:p>
    <w:p w:rsidR="008166C0" w:rsidP="00FF5235" w:rsidRDefault="008166C0" w14:paraId="723996F1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87E68" w:rsidP="00E40C63" w:rsidRDefault="00E87E68" w14:paraId="1709D410" w14:textId="77777777">
      <w:pPr>
        <w:spacing w:after="0"/>
      </w:pPr>
      <w:r>
        <w:separator/>
      </w:r>
    </w:p>
  </w:endnote>
  <w:endnote w:type="continuationSeparator" w:id="0">
    <w:p w:rsidR="00E87E68" w:rsidP="00E40C63" w:rsidRDefault="00E87E68" w14:paraId="3146346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0BED3812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02079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F61979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6EE96C5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68CB985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5FEA95DE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0319E09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12C94597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4E7F71B2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/>
        </w:sdtPr>
        <w:sdtEndPr/>
        <w:sdtContent>
          <w:tc>
            <w:tcPr>
              <w:tcW w:w="1250" w:type="pct"/>
            </w:tcPr>
            <w:p w:rsidRPr="003260F6" w:rsidR="0023400D" w:rsidP="00C43401" w:rsidRDefault="00321B8B" w14:paraId="0A39A138" w14:textId="5BD6A625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2B5BD9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45844C26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F6A3A39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2948968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/>
        </w:sdtPr>
        <w:sdtEndPr/>
        <w:sdtContent>
          <w:tc>
            <w:tcPr>
              <w:tcW w:w="1250" w:type="pct"/>
            </w:tcPr>
            <w:p w:rsidRPr="005A2FAF" w:rsidR="0023400D" w:rsidP="00C43401" w:rsidRDefault="00321B8B" w14:paraId="60C41375" w14:textId="07172FBA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636F86B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87E68" w:rsidP="00E40C63" w:rsidRDefault="00E87E68" w14:paraId="29D730F5" w14:textId="77777777">
      <w:pPr>
        <w:spacing w:after="0"/>
      </w:pPr>
      <w:r>
        <w:separator/>
      </w:r>
    </w:p>
  </w:footnote>
  <w:footnote w:type="continuationSeparator" w:id="0">
    <w:p w:rsidR="00E87E68" w:rsidP="00E40C63" w:rsidRDefault="00E87E68" w14:paraId="5F4C77A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321B8B" w:rsidR="00C43401" w:rsidTr="00772EA7" w14:paraId="05BD7760" w14:textId="77777777">
      <w:tc>
        <w:tcPr>
          <w:tcW w:w="2929" w:type="pct"/>
        </w:tcPr>
        <w:p w:rsidRPr="00095461" w:rsidR="00C43401" w:rsidP="00C43401" w:rsidRDefault="00E87E68" w14:paraId="39A45B74" w14:textId="77777777">
          <w:pPr>
            <w:rPr>
              <w:rStyle w:val="Strong"/>
              <w:lang w:val="es-MX"/>
            </w:rPr>
          </w:pPr>
          <w:sdt>
            <w:sdtPr>
              <w:rPr>
                <w:rStyle w:val="Strong"/>
                <w:lang w:val="es-MX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C43401">
                <w:rPr>
                  <w:rStyle w:val="Strong"/>
                  <w:lang w:val="es-MX"/>
                </w:rPr>
                <w:t>DocumentTitle_Lbl</w:t>
              </w:r>
            </w:sdtContent>
          </w:sdt>
          <w:r w:rsidRPr="00095461" w:rsidR="00C43401">
            <w:rPr>
              <w:rStyle w:val="Strong"/>
              <w:lang w:val="es-MX"/>
            </w:rPr>
            <w:t xml:space="preserve"> </w:t>
          </w:r>
          <w:sdt>
            <w:sdtPr>
              <w:rPr>
                <w:rStyle w:val="Strong"/>
                <w:lang w:val="es-MX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r w:rsidRPr="00095461" w:rsidR="001D2965">
                <w:rPr>
                  <w:rStyle w:val="Strong"/>
                  <w:lang w:val="es-MX"/>
                </w:rPr>
                <w:t>DocumentNo</w:t>
              </w:r>
            </w:sdtContent>
          </w:sdt>
        </w:p>
        <w:sdt>
          <w:sdtPr>
            <w:rPr>
              <w:lang w:val="es-MX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EndPr/>
          <w:sdtContent>
            <w:p w:rsidRPr="00095461" w:rsidR="00C43401" w:rsidP="00C43401" w:rsidRDefault="00C43401" w14:paraId="71553E04" w14:textId="77777777">
              <w:pPr>
                <w:pStyle w:val="NoSpacing"/>
                <w:rPr>
                  <w:lang w:val="es-MX"/>
                </w:rPr>
              </w:pPr>
              <w:r w:rsidRPr="00095461">
                <w:rPr>
                  <w:lang w:val="es-MX"/>
                </w:rPr>
                <w:t>DocumentDate</w:t>
              </w:r>
            </w:p>
          </w:sdtContent>
        </w:sdt>
        <w:p w:rsidRPr="00095461" w:rsidR="00C43401" w:rsidP="00C43401" w:rsidRDefault="00E87E68" w14:paraId="6E39073A" w14:textId="77777777">
          <w:pPr>
            <w:pStyle w:val="NoSpacing"/>
            <w:rPr>
              <w:b/>
              <w:lang w:val="es-MX"/>
            </w:rPr>
          </w:pPr>
          <w:sdt>
            <w:sdtPr>
              <w:rPr>
                <w:lang w:val="es-MX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EndPr/>
            <w:sdtContent>
              <w:r w:rsidRPr="00095461" w:rsidR="00C43401">
                <w:rPr>
                  <w:lang w:val="es-MX"/>
                </w:rPr>
                <w:t>Page_Lbl</w:t>
              </w:r>
            </w:sdtContent>
          </w:sdt>
          <w:r w:rsidRPr="00095461" w:rsidR="00C43401">
            <w:rPr>
              <w:lang w:val="es-MX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  <w:r w:rsidRPr="00095461" w:rsidR="00C43401">
            <w:rPr>
              <w:lang w:val="es-MX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095461" w:rsidR="00C43401">
            <w:rPr>
              <w:bCs/>
              <w:lang w:val="es-MX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095461" w:rsidR="00653AB2">
            <w:rPr>
              <w:bCs/>
              <w:noProof/>
              <w:lang w:val="es-MX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095461" w:rsidR="00C43401" w:rsidP="00C43401" w:rsidRDefault="00C43401" w14:paraId="1CD72BF1" w14:textId="77777777">
          <w:pPr>
            <w:pStyle w:val="Header"/>
            <w:jc w:val="right"/>
            <w:rPr>
              <w:b/>
              <w:lang w:val="es-MX"/>
            </w:rPr>
          </w:pPr>
        </w:p>
      </w:tc>
    </w:tr>
  </w:tbl>
  <w:p w:rsidRPr="00095461" w:rsidR="00D6006D" w:rsidP="00D6006D" w:rsidRDefault="00D6006D" w14:paraId="5099418A" w14:textId="77777777">
    <w:pPr>
      <w:pStyle w:val="Header"/>
      <w:ind w:right="141"/>
      <w:rPr>
        <w:b/>
        <w:sz w:val="12"/>
        <w:szCs w:val="12"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95461"/>
    <w:rsid w:val="000A2D83"/>
    <w:rsid w:val="000A665A"/>
    <w:rsid w:val="000B5F02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1B8B"/>
    <w:rsid w:val="003260F6"/>
    <w:rsid w:val="003312E9"/>
    <w:rsid w:val="00335150"/>
    <w:rsid w:val="0033761E"/>
    <w:rsid w:val="00337723"/>
    <w:rsid w:val="00341222"/>
    <w:rsid w:val="00341E83"/>
    <w:rsid w:val="00346B21"/>
    <w:rsid w:val="00355AF4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64C38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5A3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87E68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609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ED18BB7F4FB047729FA448C94C337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A0A8F-77B1-4C41-B31F-D97E8F210982}"/>
      </w:docPartPr>
      <w:docPartBody>
        <w:p w:rsidR="009617B3" w:rsidRDefault="00560523" w:rsidP="00560523">
          <w:pPr>
            <w:pStyle w:val="ED18BB7F4FB047729FA448C94C337AEE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38A52BAE04B0D8C87FCDFA67D5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648B5-D14E-43CF-9C7C-C515CCD11321}"/>
      </w:docPartPr>
      <w:docPartBody>
        <w:p w:rsidR="009617B3" w:rsidRDefault="00560523" w:rsidP="00560523">
          <w:pPr>
            <w:pStyle w:val="8A238A52BAE04B0D8C87FCDFA67D5F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6F4DF730F1C40D99DAF7A3EBC5B50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F1B36-06C5-4525-AD6E-BCC329A014ED}"/>
      </w:docPartPr>
      <w:docPartBody>
        <w:p w:rsidR="009617B3" w:rsidRDefault="00560523" w:rsidP="00560523">
          <w:pPr>
            <w:pStyle w:val="16F4DF730F1C40D99DAF7A3EBC5B50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75C8FBA4F44AAC9D40271D3C000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650D-F1FE-4CA9-ABA4-39685F65F4D7}"/>
      </w:docPartPr>
      <w:docPartBody>
        <w:p w:rsidR="009617B3" w:rsidRDefault="00560523" w:rsidP="00560523">
          <w:pPr>
            <w:pStyle w:val="7F75C8FBA4F44AAC9D40271D3C0002D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569DA92BC64158BBADE67A5D71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3D5AC-9AE4-42FD-9B52-66E9565A4927}"/>
      </w:docPartPr>
      <w:docPartBody>
        <w:p w:rsidR="009617B3" w:rsidRDefault="00560523" w:rsidP="00560523">
          <w:pPr>
            <w:pStyle w:val="7C569DA92BC64158BBADE67A5D71660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FB264862444447A15D6939FED4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08BBC-191E-49F9-A7C9-A7266C5A9315}"/>
      </w:docPartPr>
      <w:docPartBody>
        <w:p w:rsidR="009617B3" w:rsidRDefault="00560523" w:rsidP="00560523">
          <w:pPr>
            <w:pStyle w:val="F3FB264862444447A15D6939FED4CB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26D2864F0C4C32AC0D8F958FAD6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802B4E-1787-4C1B-BAF8-4C95A09EAA89}"/>
      </w:docPartPr>
      <w:docPartBody>
        <w:p w:rsidR="009617B3" w:rsidRDefault="00560523" w:rsidP="00560523">
          <w:pPr>
            <w:pStyle w:val="B626D2864F0C4C32AC0D8F958FAD67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BA7B517BBE489E872B3AEABF288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C644-9AB9-4162-81E0-D531D5D3515C}"/>
      </w:docPartPr>
      <w:docPartBody>
        <w:p w:rsidR="009617B3" w:rsidRDefault="00560523" w:rsidP="00560523">
          <w:pPr>
            <w:pStyle w:val="76BA7B517BBE489E872B3AEABF28851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473FA"/>
    <w:rsid w:val="00560523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51A21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617B3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46A14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052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D18A485EC4C54B5E854D98ABBD669DF7">
    <w:name w:val="D18A485EC4C54B5E854D98ABBD669DF7"/>
    <w:rsid w:val="002D5A0A"/>
    <w:rPr>
      <w:lang w:val="da-DK" w:eastAsia="da-DK"/>
    </w:rPr>
  </w:style>
  <w:style w:type="paragraph" w:customStyle="1" w:styleId="360BB1EC40A0429091A9D82D9F067A48">
    <w:name w:val="360BB1EC40A0429091A9D82D9F067A48"/>
    <w:rsid w:val="002D5A0A"/>
    <w:rPr>
      <w:lang w:val="da-DK" w:eastAsia="da-DK"/>
    </w:rPr>
  </w:style>
  <w:style w:type="paragraph" w:customStyle="1" w:styleId="F0EEBEDD267F4B649AEDA1FC06A826BF">
    <w:name w:val="F0EEBEDD267F4B649AEDA1FC06A826BF"/>
    <w:rsid w:val="002D5A0A"/>
    <w:rPr>
      <w:lang w:val="da-DK" w:eastAsia="da-DK"/>
    </w:rPr>
  </w:style>
  <w:style w:type="paragraph" w:customStyle="1" w:styleId="5662548406F84A7E8F800069BB338EAC">
    <w:name w:val="5662548406F84A7E8F800069BB338EAC"/>
    <w:rsid w:val="002D5A0A"/>
    <w:rPr>
      <w:lang w:val="da-DK" w:eastAsia="da-DK"/>
    </w:rPr>
  </w:style>
  <w:style w:type="paragraph" w:customStyle="1" w:styleId="35AD7CD4D8CA4AA98159CD6F09A82DDF">
    <w:name w:val="35AD7CD4D8CA4AA98159CD6F09A82DDF"/>
    <w:rsid w:val="002D5A0A"/>
    <w:rPr>
      <w:lang w:val="da-DK" w:eastAsia="da-DK"/>
    </w:rPr>
  </w:style>
  <w:style w:type="paragraph" w:customStyle="1" w:styleId="62A9E5279D6B4AA6AF21B0258AFFCF24">
    <w:name w:val="62A9E5279D6B4AA6AF21B0258AFFCF24"/>
    <w:rsid w:val="002D5A0A"/>
    <w:rPr>
      <w:lang w:val="da-DK" w:eastAsia="da-DK"/>
    </w:rPr>
  </w:style>
  <w:style w:type="paragraph" w:customStyle="1" w:styleId="0067E9A7B35B4B3EB03CD6C689E7C365">
    <w:name w:val="0067E9A7B35B4B3EB03CD6C689E7C365"/>
    <w:rsid w:val="002D5A0A"/>
    <w:rPr>
      <w:lang w:val="da-DK" w:eastAsia="da-DK"/>
    </w:rPr>
  </w:style>
  <w:style w:type="paragraph" w:customStyle="1" w:styleId="CF1E75CC7815417E836901569641CC68">
    <w:name w:val="CF1E75CC7815417E836901569641CC68"/>
    <w:rsid w:val="002D5A0A"/>
    <w:rPr>
      <w:lang w:val="da-DK" w:eastAsia="da-DK"/>
    </w:rPr>
  </w:style>
  <w:style w:type="paragraph" w:customStyle="1" w:styleId="69EA509EE58645A997B26B5228CEC3B5">
    <w:name w:val="69EA509EE58645A997B26B5228CEC3B5"/>
    <w:rsid w:val="002D5A0A"/>
    <w:rPr>
      <w:lang w:val="da-DK" w:eastAsia="da-DK"/>
    </w:rPr>
  </w:style>
  <w:style w:type="paragraph" w:customStyle="1" w:styleId="6B653F94A6734730B9D5F7C8CD668126">
    <w:name w:val="6B653F94A6734730B9D5F7C8CD668126"/>
    <w:rsid w:val="002D5A0A"/>
    <w:rPr>
      <w:lang w:val="da-DK" w:eastAsia="da-DK"/>
    </w:rPr>
  </w:style>
  <w:style w:type="paragraph" w:customStyle="1" w:styleId="FE36701C7EE549EF9B90B4E4C5B79E57">
    <w:name w:val="FE36701C7EE549EF9B90B4E4C5B79E57"/>
    <w:rsid w:val="002D5A0A"/>
    <w:rPr>
      <w:lang w:val="da-DK" w:eastAsia="da-DK"/>
    </w:rPr>
  </w:style>
  <w:style w:type="paragraph" w:customStyle="1" w:styleId="93C8EF4C6D91435C99521AE3987480F0">
    <w:name w:val="93C8EF4C6D91435C99521AE3987480F0"/>
    <w:rsid w:val="002D5A0A"/>
    <w:rPr>
      <w:lang w:val="da-DK" w:eastAsia="da-DK"/>
    </w:rPr>
  </w:style>
  <w:style w:type="paragraph" w:customStyle="1" w:styleId="C9EE9C3663BC4BD9AAD8D2BB3E8CAC57">
    <w:name w:val="C9EE9C3663BC4BD9AAD8D2BB3E8CAC57"/>
    <w:rsid w:val="002D5A0A"/>
    <w:rPr>
      <w:lang w:val="da-DK" w:eastAsia="da-DK"/>
    </w:rPr>
  </w:style>
  <w:style w:type="paragraph" w:customStyle="1" w:styleId="7063E0EC0DE246CCBAAA014E46A8E769">
    <w:name w:val="7063E0EC0DE246CCBAAA014E46A8E769"/>
    <w:rsid w:val="002D5A0A"/>
    <w:rPr>
      <w:lang w:val="da-DK" w:eastAsia="da-DK"/>
    </w:rPr>
  </w:style>
  <w:style w:type="paragraph" w:customStyle="1" w:styleId="38921034F917428CB3E27B1602C7D2D5">
    <w:name w:val="38921034F917428CB3E27B1602C7D2D5"/>
    <w:rsid w:val="002D5A0A"/>
    <w:rPr>
      <w:lang w:val="da-DK" w:eastAsia="da-DK"/>
    </w:rPr>
  </w:style>
  <w:style w:type="paragraph" w:customStyle="1" w:styleId="A52B6171A9F345348FEEAD9E8AAD0537">
    <w:name w:val="A52B6171A9F345348FEEAD9E8AAD0537"/>
    <w:rsid w:val="002D5A0A"/>
    <w:rPr>
      <w:lang w:val="da-DK" w:eastAsia="da-DK"/>
    </w:rPr>
  </w:style>
  <w:style w:type="paragraph" w:customStyle="1" w:styleId="89A07756F3F3449DA9889D602451F77C">
    <w:name w:val="89A07756F3F3449DA9889D602451F77C"/>
    <w:rsid w:val="002D5A0A"/>
    <w:rPr>
      <w:lang w:val="da-DK" w:eastAsia="da-DK"/>
    </w:rPr>
  </w:style>
  <w:style w:type="paragraph" w:customStyle="1" w:styleId="06604636843048AE9913291605FA71FE">
    <w:name w:val="06604636843048AE9913291605FA71FE"/>
    <w:rsid w:val="002D5A0A"/>
    <w:rPr>
      <w:lang w:val="da-DK" w:eastAsia="da-DK"/>
    </w:rPr>
  </w:style>
  <w:style w:type="paragraph" w:customStyle="1" w:styleId="1402C944EA9D4C0DA2264E25597A5A7D">
    <w:name w:val="1402C944EA9D4C0DA2264E25597A5A7D"/>
    <w:rsid w:val="002D5A0A"/>
    <w:rPr>
      <w:lang w:val="da-DK" w:eastAsia="da-DK"/>
    </w:rPr>
  </w:style>
  <w:style w:type="paragraph" w:customStyle="1" w:styleId="B947F3B9DC8E47E28672471113D4A05E">
    <w:name w:val="B947F3B9DC8E47E28672471113D4A05E"/>
    <w:rsid w:val="002D5A0A"/>
    <w:rPr>
      <w:lang w:val="da-DK" w:eastAsia="da-DK"/>
    </w:rPr>
  </w:style>
  <w:style w:type="paragraph" w:customStyle="1" w:styleId="D0BC746BBC594B5F96C75201DECA2F2C">
    <w:name w:val="D0BC746BBC594B5F96C75201DECA2F2C"/>
    <w:rsid w:val="002D5A0A"/>
    <w:rPr>
      <w:lang w:val="da-DK" w:eastAsia="da-DK"/>
    </w:rPr>
  </w:style>
  <w:style w:type="paragraph" w:customStyle="1" w:styleId="278814395DEA4F6ABA27CF90CDB63E79">
    <w:name w:val="278814395DEA4F6ABA27CF90CDB63E79"/>
    <w:rsid w:val="002D5A0A"/>
    <w:rPr>
      <w:lang w:val="da-DK" w:eastAsia="da-DK"/>
    </w:rPr>
  </w:style>
  <w:style w:type="paragraph" w:customStyle="1" w:styleId="FB601142FC7745C18DB6D282C0197097">
    <w:name w:val="FB601142FC7745C18DB6D282C0197097"/>
    <w:rsid w:val="002D5A0A"/>
    <w:rPr>
      <w:lang w:val="da-DK" w:eastAsia="da-DK"/>
    </w:rPr>
  </w:style>
  <w:style w:type="paragraph" w:customStyle="1" w:styleId="AF1481434742474C82322CD778CE7437">
    <w:name w:val="AF1481434742474C82322CD778CE7437"/>
    <w:rsid w:val="002D5A0A"/>
    <w:rPr>
      <w:lang w:val="da-DK" w:eastAsia="da-DK"/>
    </w:rPr>
  </w:style>
  <w:style w:type="paragraph" w:customStyle="1" w:styleId="745E867273D7482AA9C976EFD2697B59">
    <w:name w:val="745E867273D7482AA9C976EFD2697B59"/>
    <w:rsid w:val="002D5A0A"/>
    <w:rPr>
      <w:lang w:val="da-DK" w:eastAsia="da-DK"/>
    </w:rPr>
  </w:style>
  <w:style w:type="paragraph" w:customStyle="1" w:styleId="98459C569F1E461A81658E77C7094ED7">
    <w:name w:val="98459C569F1E461A81658E77C7094ED7"/>
    <w:rsid w:val="002D5A0A"/>
    <w:rPr>
      <w:lang w:val="da-DK" w:eastAsia="da-DK"/>
    </w:rPr>
  </w:style>
  <w:style w:type="paragraph" w:customStyle="1" w:styleId="4DDB556E3969454D8E6257BC8EA4BCEF">
    <w:name w:val="4DDB556E3969454D8E6257BC8EA4BCEF"/>
    <w:rsid w:val="002D5A0A"/>
    <w:rPr>
      <w:lang w:val="da-DK" w:eastAsia="da-DK"/>
    </w:rPr>
  </w:style>
  <w:style w:type="paragraph" w:customStyle="1" w:styleId="2C0859901BD440B99A185A02B464A753">
    <w:name w:val="2C0859901BD440B99A185A02B464A753"/>
    <w:rsid w:val="002D5A0A"/>
    <w:rPr>
      <w:lang w:val="da-DK" w:eastAsia="da-DK"/>
    </w:rPr>
  </w:style>
  <w:style w:type="paragraph" w:customStyle="1" w:styleId="E929672E51D64347BF397EC118F01D48">
    <w:name w:val="E929672E51D64347BF397EC118F01D48"/>
    <w:rsid w:val="002D5A0A"/>
    <w:rPr>
      <w:lang w:val="da-DK" w:eastAsia="da-DK"/>
    </w:rPr>
  </w:style>
  <w:style w:type="paragraph" w:customStyle="1" w:styleId="B8464890B817498FA8B6AEAFA1084E9C">
    <w:name w:val="B8464890B817498FA8B6AEAFA1084E9C"/>
    <w:rsid w:val="002D5A0A"/>
    <w:rPr>
      <w:lang w:val="da-DK" w:eastAsia="da-DK"/>
    </w:rPr>
  </w:style>
  <w:style w:type="paragraph" w:customStyle="1" w:styleId="71EBB2D277644E44AC18BF74ECAD87C0">
    <w:name w:val="71EBB2D277644E44AC18BF74ECAD87C0"/>
    <w:rsid w:val="002D5A0A"/>
    <w:rPr>
      <w:lang w:val="da-DK" w:eastAsia="da-DK"/>
    </w:rPr>
  </w:style>
  <w:style w:type="paragraph" w:customStyle="1" w:styleId="E7B9C5FDF4C144F9A18D2895B388FF22">
    <w:name w:val="E7B9C5FDF4C144F9A18D2895B388FF22"/>
    <w:rsid w:val="002D5A0A"/>
    <w:rPr>
      <w:lang w:val="da-DK" w:eastAsia="da-DK"/>
    </w:rPr>
  </w:style>
  <w:style w:type="paragraph" w:customStyle="1" w:styleId="CE25734A0C5243E38A157472F2FEBD8A">
    <w:name w:val="CE25734A0C5243E38A157472F2FEBD8A"/>
    <w:rsid w:val="002D5A0A"/>
    <w:rPr>
      <w:lang w:val="da-DK" w:eastAsia="da-DK"/>
    </w:rPr>
  </w:style>
  <w:style w:type="paragraph" w:customStyle="1" w:styleId="DC626E931F5C4B6F9A68735C1BAEBB75">
    <w:name w:val="DC626E931F5C4B6F9A68735C1BAEBB75"/>
    <w:rsid w:val="002D5A0A"/>
    <w:rPr>
      <w:lang w:val="da-DK" w:eastAsia="da-DK"/>
    </w:rPr>
  </w:style>
  <w:style w:type="paragraph" w:customStyle="1" w:styleId="5B69D02CC9C74404A714D4F63A58506A">
    <w:name w:val="5B69D02CC9C74404A714D4F63A58506A"/>
    <w:rsid w:val="002D5A0A"/>
    <w:rPr>
      <w:lang w:val="da-DK" w:eastAsia="da-DK"/>
    </w:rPr>
  </w:style>
  <w:style w:type="paragraph" w:customStyle="1" w:styleId="C12CA5D2618249FC96F7A7F40BEEB458">
    <w:name w:val="C12CA5D2618249FC96F7A7F40BEEB458"/>
    <w:rsid w:val="002D5A0A"/>
    <w:rPr>
      <w:lang w:val="da-DK" w:eastAsia="da-DK"/>
    </w:rPr>
  </w:style>
  <w:style w:type="paragraph" w:customStyle="1" w:styleId="0A46714BB9494F8AA082E836647F0DC9">
    <w:name w:val="0A46714BB9494F8AA082E836647F0DC9"/>
    <w:rsid w:val="002D5A0A"/>
    <w:rPr>
      <w:lang w:val="da-DK" w:eastAsia="da-DK"/>
    </w:rPr>
  </w:style>
  <w:style w:type="paragraph" w:customStyle="1" w:styleId="8F82126EB0FF441687A8B689F283D93D">
    <w:name w:val="8F82126EB0FF441687A8B689F283D93D"/>
    <w:rsid w:val="002D5A0A"/>
    <w:rPr>
      <w:lang w:val="da-DK" w:eastAsia="da-DK"/>
    </w:rPr>
  </w:style>
  <w:style w:type="paragraph" w:customStyle="1" w:styleId="5762400B837249D0A9AF091DD111BB25">
    <w:name w:val="5762400B837249D0A9AF091DD111BB25"/>
    <w:rsid w:val="002D5A0A"/>
    <w:rPr>
      <w:lang w:val="da-DK" w:eastAsia="da-DK"/>
    </w:rPr>
  </w:style>
  <w:style w:type="paragraph" w:customStyle="1" w:styleId="6DB41AB46CBE434BBD403D5B89323F0F">
    <w:name w:val="6DB41AB46CBE434BBD403D5B89323F0F"/>
    <w:rsid w:val="002D5A0A"/>
    <w:rPr>
      <w:lang w:val="da-DK" w:eastAsia="da-DK"/>
    </w:rPr>
  </w:style>
  <w:style w:type="paragraph" w:customStyle="1" w:styleId="FBDA9BADBD57453B99301175D4B21E18">
    <w:name w:val="FBDA9BADBD57453B99301175D4B21E18"/>
    <w:rsid w:val="002D5A0A"/>
    <w:rPr>
      <w:lang w:val="da-DK" w:eastAsia="da-DK"/>
    </w:rPr>
  </w:style>
  <w:style w:type="paragraph" w:customStyle="1" w:styleId="669BE5FF24C94D47AD5F5759542E2352">
    <w:name w:val="669BE5FF24C94D47AD5F5759542E2352"/>
    <w:rsid w:val="002D5A0A"/>
    <w:rPr>
      <w:lang w:val="da-DK" w:eastAsia="da-DK"/>
    </w:rPr>
  </w:style>
  <w:style w:type="paragraph" w:customStyle="1" w:styleId="8434A88F1DA84BDCBBAC69653992EF6B">
    <w:name w:val="8434A88F1DA84BDCBBAC69653992EF6B"/>
    <w:rsid w:val="002D5A0A"/>
    <w:rPr>
      <w:lang w:val="da-DK" w:eastAsia="da-DK"/>
    </w:rPr>
  </w:style>
  <w:style w:type="paragraph" w:customStyle="1" w:styleId="C1C724157B7D4D7180EE8E65289EFEA3">
    <w:name w:val="C1C724157B7D4D7180EE8E65289EFEA3"/>
    <w:rsid w:val="002D5A0A"/>
    <w:rPr>
      <w:lang w:val="da-DK" w:eastAsia="da-DK"/>
    </w:rPr>
  </w:style>
  <w:style w:type="paragraph" w:customStyle="1" w:styleId="5297DF433DD545D49CC83E15C88CDF3A">
    <w:name w:val="5297DF433DD545D49CC83E15C88CDF3A"/>
    <w:rsid w:val="002D5A0A"/>
    <w:rPr>
      <w:lang w:val="da-DK" w:eastAsia="da-DK"/>
    </w:rPr>
  </w:style>
  <w:style w:type="paragraph" w:customStyle="1" w:styleId="3056B9A2CC1E44D6A0B600EB7869D0F5">
    <w:name w:val="3056B9A2CC1E44D6A0B600EB7869D0F5"/>
    <w:rsid w:val="002D5A0A"/>
    <w:rPr>
      <w:lang w:val="da-DK" w:eastAsia="da-DK"/>
    </w:rPr>
  </w:style>
  <w:style w:type="paragraph" w:customStyle="1" w:styleId="5259242C84034FD9A6168355924303AC">
    <w:name w:val="5259242C84034FD9A6168355924303AC"/>
    <w:rsid w:val="002D5A0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9D35D8DE3D0B4B28ACA2B0CD49EE94F9">
    <w:name w:val="9D35D8DE3D0B4B28ACA2B0CD49EE94F9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22A98A9A98D49689FB245251D929310">
    <w:name w:val="622A98A9A98D49689FB245251D929310"/>
    <w:rsid w:val="005336F2"/>
    <w:rPr>
      <w:lang w:val="da-DK" w:eastAsia="da-DK"/>
    </w:rPr>
  </w:style>
  <w:style w:type="paragraph" w:customStyle="1" w:styleId="FFDFC605FFDA440181DF55EABDCCD40B">
    <w:name w:val="FFDFC605FFDA440181DF55EABDCCD40B"/>
    <w:rsid w:val="00F220BD"/>
    <w:rPr>
      <w:lang w:val="da-DK" w:eastAsia="da-DK"/>
    </w:rPr>
  </w:style>
  <w:style w:type="paragraph" w:customStyle="1" w:styleId="AB8631CACD8C4B68962A6A02AB02B9FB">
    <w:name w:val="AB8631CACD8C4B68962A6A02AB02B9FB"/>
    <w:rsid w:val="00F220BD"/>
    <w:rPr>
      <w:lang w:val="da-DK" w:eastAsia="da-DK"/>
    </w:rPr>
  </w:style>
  <w:style w:type="paragraph" w:customStyle="1" w:styleId="60ED806D3FD647BBA34551A0E5AE5530">
    <w:name w:val="60ED806D3FD647BBA34551A0E5AE5530"/>
    <w:rsid w:val="00E31037"/>
    <w:rPr>
      <w:lang w:val="da-DK" w:eastAsia="da-DK"/>
    </w:rPr>
  </w:style>
  <w:style w:type="paragraph" w:customStyle="1" w:styleId="FEAC22C50A3F45178DC9E45CA33AD63D">
    <w:name w:val="FEAC22C50A3F45178DC9E45CA33AD63D"/>
    <w:rsid w:val="00E31037"/>
    <w:rPr>
      <w:lang w:val="da-DK" w:eastAsia="da-DK"/>
    </w:rPr>
  </w:style>
  <w:style w:type="paragraph" w:customStyle="1" w:styleId="0D9D921B4A0A4CD8BB142C721D4646EC">
    <w:name w:val="0D9D921B4A0A4CD8BB142C721D4646EC"/>
    <w:rsid w:val="00E31037"/>
    <w:rPr>
      <w:lang w:val="da-DK" w:eastAsia="da-DK"/>
    </w:rPr>
  </w:style>
  <w:style w:type="paragraph" w:customStyle="1" w:styleId="5E42A92F8EE04F1CADBFCC385A9ED760">
    <w:name w:val="5E42A92F8EE04F1CADBFCC385A9ED760"/>
    <w:rsid w:val="00E31037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FCDAD7FEC3CB4CF881A12EF4C78402BC">
    <w:name w:val="FCDAD7FEC3CB4CF881A12EF4C78402BC"/>
    <w:rsid w:val="00560523"/>
  </w:style>
  <w:style w:type="paragraph" w:customStyle="1" w:styleId="62E2CDCECA8D48DC8411E0CE47262FC4">
    <w:name w:val="62E2CDCECA8D48DC8411E0CE47262FC4"/>
    <w:rsid w:val="00560523"/>
  </w:style>
  <w:style w:type="paragraph" w:customStyle="1" w:styleId="27261F6074874D73902D5640CBC66EBB">
    <w:name w:val="27261F6074874D73902D5640CBC66EBB"/>
    <w:rsid w:val="00560523"/>
  </w:style>
  <w:style w:type="paragraph" w:customStyle="1" w:styleId="ACBA2F889C8247BB926BE8326F6CFC4F">
    <w:name w:val="ACBA2F889C8247BB926BE8326F6CFC4F"/>
    <w:rsid w:val="00560523"/>
  </w:style>
  <w:style w:type="paragraph" w:customStyle="1" w:styleId="3D0001FA299048A6AD2B62B45C7635DA">
    <w:name w:val="3D0001FA299048A6AD2B62B45C7635DA"/>
    <w:rsid w:val="00560523"/>
  </w:style>
  <w:style w:type="paragraph" w:customStyle="1" w:styleId="4A84E075583B4355AFCD65040D335B1B">
    <w:name w:val="4A84E075583B4355AFCD65040D335B1B"/>
    <w:rsid w:val="00560523"/>
  </w:style>
  <w:style w:type="paragraph" w:customStyle="1" w:styleId="3BF34041E9D240929711AA49FF057025">
    <w:name w:val="3BF34041E9D240929711AA49FF057025"/>
    <w:rsid w:val="00560523"/>
  </w:style>
  <w:style w:type="paragraph" w:customStyle="1" w:styleId="F1E31691106C4503A1C5300F1D4D6129">
    <w:name w:val="F1E31691106C4503A1C5300F1D4D6129"/>
    <w:rsid w:val="00560523"/>
  </w:style>
  <w:style w:type="paragraph" w:customStyle="1" w:styleId="C116CFEEE43E4134B9247ADB6D9B2CE7">
    <w:name w:val="C116CFEEE43E4134B9247ADB6D9B2CE7"/>
    <w:rsid w:val="00560523"/>
  </w:style>
  <w:style w:type="paragraph" w:customStyle="1" w:styleId="AE5554C35B6D46D6A37F9667F743E05F">
    <w:name w:val="AE5554C35B6D46D6A37F9667F743E05F"/>
    <w:rsid w:val="00560523"/>
  </w:style>
  <w:style w:type="paragraph" w:customStyle="1" w:styleId="E55415ABDF5148C08262E65F8BF86DFA">
    <w:name w:val="E55415ABDF5148C08262E65F8BF86DFA"/>
    <w:rsid w:val="00560523"/>
  </w:style>
  <w:style w:type="paragraph" w:customStyle="1" w:styleId="6C6D67CE473540069109A139B6678148">
    <w:name w:val="6C6D67CE473540069109A139B6678148"/>
    <w:rsid w:val="00560523"/>
  </w:style>
  <w:style w:type="paragraph" w:customStyle="1" w:styleId="C631256F0F964A1A9BA203F4EB515892">
    <w:name w:val="C631256F0F964A1A9BA203F4EB515892"/>
    <w:rsid w:val="00560523"/>
  </w:style>
  <w:style w:type="paragraph" w:customStyle="1" w:styleId="61C301F786654A89B80827D947B97A57">
    <w:name w:val="61C301F786654A89B80827D947B97A57"/>
    <w:rsid w:val="00560523"/>
  </w:style>
  <w:style w:type="paragraph" w:customStyle="1" w:styleId="5708A3C4153E4376A3C0B78B4DB18672">
    <w:name w:val="5708A3C4153E4376A3C0B78B4DB18672"/>
    <w:rsid w:val="00560523"/>
  </w:style>
  <w:style w:type="paragraph" w:customStyle="1" w:styleId="1798E4F4215243C5BCE48AE7D2D50C9F">
    <w:name w:val="1798E4F4215243C5BCE48AE7D2D50C9F"/>
    <w:rsid w:val="00560523"/>
  </w:style>
  <w:style w:type="paragraph" w:customStyle="1" w:styleId="2CDA4A54556E47DEAC54257FD0FB875D">
    <w:name w:val="2CDA4A54556E47DEAC54257FD0FB875D"/>
    <w:rsid w:val="00560523"/>
  </w:style>
  <w:style w:type="paragraph" w:customStyle="1" w:styleId="C77A6395E47441D1B57C82F0136FEE1D">
    <w:name w:val="C77A6395E47441D1B57C82F0136FEE1D"/>
    <w:rsid w:val="00560523"/>
  </w:style>
  <w:style w:type="paragraph" w:customStyle="1" w:styleId="F1FABF0C30744A0B9DA71CA8A6658BE1">
    <w:name w:val="F1FABF0C30744A0B9DA71CA8A6658BE1"/>
    <w:rsid w:val="00560523"/>
  </w:style>
  <w:style w:type="paragraph" w:customStyle="1" w:styleId="77A899F0463F469C81A9CD510C184583">
    <w:name w:val="77A899F0463F469C81A9CD510C184583"/>
    <w:rsid w:val="00560523"/>
  </w:style>
  <w:style w:type="paragraph" w:customStyle="1" w:styleId="6F39942496BF48A9841C24BEF1AE787F">
    <w:name w:val="6F39942496BF48A9841C24BEF1AE787F"/>
    <w:rsid w:val="00560523"/>
  </w:style>
  <w:style w:type="paragraph" w:customStyle="1" w:styleId="7AD69391F240432B8F82C085F8812C1A">
    <w:name w:val="7AD69391F240432B8F82C085F8812C1A"/>
    <w:rsid w:val="00560523"/>
  </w:style>
  <w:style w:type="paragraph" w:customStyle="1" w:styleId="978327834AC4425D9117DE30842BC04D">
    <w:name w:val="978327834AC4425D9117DE30842BC04D"/>
    <w:rsid w:val="00560523"/>
  </w:style>
  <w:style w:type="paragraph" w:customStyle="1" w:styleId="EAA076809F3D4A1CB8C382F4ADDCDF80">
    <w:name w:val="EAA076809F3D4A1CB8C382F4ADDCDF80"/>
    <w:rsid w:val="00560523"/>
  </w:style>
  <w:style w:type="paragraph" w:customStyle="1" w:styleId="4434FDE832BD48C9980EDCDF6C287933">
    <w:name w:val="4434FDE832BD48C9980EDCDF6C287933"/>
    <w:rsid w:val="00560523"/>
  </w:style>
  <w:style w:type="paragraph" w:customStyle="1" w:styleId="EFFA041DD1B04DBDB08C5BBCFE8BD9BA">
    <w:name w:val="EFFA041DD1B04DBDB08C5BBCFE8BD9BA"/>
    <w:rsid w:val="00560523"/>
  </w:style>
  <w:style w:type="paragraph" w:customStyle="1" w:styleId="0C07F1C78FED4C258869504A6C03780E">
    <w:name w:val="0C07F1C78FED4C258869504A6C03780E"/>
    <w:rsid w:val="00560523"/>
  </w:style>
  <w:style w:type="paragraph" w:customStyle="1" w:styleId="BF5F65B1919149F2A219963E84498E7D">
    <w:name w:val="BF5F65B1919149F2A219963E84498E7D"/>
    <w:rsid w:val="00560523"/>
  </w:style>
  <w:style w:type="paragraph" w:customStyle="1" w:styleId="722D4CB7961F4FD2BDB605801E65DBB4">
    <w:name w:val="722D4CB7961F4FD2BDB605801E65DBB4"/>
    <w:rsid w:val="00560523"/>
  </w:style>
  <w:style w:type="paragraph" w:customStyle="1" w:styleId="AEF35F2CD8AD433FBEAF9A9A488B8D36">
    <w:name w:val="AEF35F2CD8AD433FBEAF9A9A488B8D36"/>
    <w:rsid w:val="00560523"/>
  </w:style>
  <w:style w:type="paragraph" w:customStyle="1" w:styleId="680A8EFF585E4322896455F9F7AE6027">
    <w:name w:val="680A8EFF585E4322896455F9F7AE6027"/>
    <w:rsid w:val="00560523"/>
  </w:style>
  <w:style w:type="paragraph" w:customStyle="1" w:styleId="1005AACB3CCA4D54997034D966148E90">
    <w:name w:val="1005AACB3CCA4D54997034D966148E90"/>
    <w:rsid w:val="00560523"/>
  </w:style>
  <w:style w:type="paragraph" w:customStyle="1" w:styleId="1A70DA0FBE824638A06FF54AF8240980">
    <w:name w:val="1A70DA0FBE824638A06FF54AF8240980"/>
    <w:rsid w:val="00560523"/>
  </w:style>
  <w:style w:type="paragraph" w:customStyle="1" w:styleId="4BBA694D5A4847C6B134D177F1AA4C88">
    <w:name w:val="4BBA694D5A4847C6B134D177F1AA4C88"/>
    <w:rsid w:val="00560523"/>
  </w:style>
  <w:style w:type="paragraph" w:customStyle="1" w:styleId="56E13733B44444D5AD7B18938C01E089">
    <w:name w:val="56E13733B44444D5AD7B18938C01E089"/>
    <w:rsid w:val="00560523"/>
  </w:style>
  <w:style w:type="paragraph" w:customStyle="1" w:styleId="113EC7F87493434289957832BF6AFC72">
    <w:name w:val="113EC7F87493434289957832BF6AFC72"/>
    <w:rsid w:val="00560523"/>
  </w:style>
  <w:style w:type="paragraph" w:customStyle="1" w:styleId="8F4BE4E621B74BE5A51FEF4A0DCD776F">
    <w:name w:val="8F4BE4E621B74BE5A51FEF4A0DCD776F"/>
    <w:rsid w:val="00560523"/>
  </w:style>
  <w:style w:type="paragraph" w:customStyle="1" w:styleId="6116D2D5522B4CB5A1371F99965E760A">
    <w:name w:val="6116D2D5522B4CB5A1371F99965E760A"/>
    <w:rsid w:val="00560523"/>
  </w:style>
  <w:style w:type="paragraph" w:customStyle="1" w:styleId="3621A2A2AD90416B81D8B94AD1DF9B25">
    <w:name w:val="3621A2A2AD90416B81D8B94AD1DF9B25"/>
    <w:rsid w:val="00560523"/>
  </w:style>
  <w:style w:type="paragraph" w:customStyle="1" w:styleId="6F774B563B5C415589F8D947B61B3D63">
    <w:name w:val="6F774B563B5C415589F8D947B61B3D63"/>
    <w:rsid w:val="00560523"/>
  </w:style>
  <w:style w:type="paragraph" w:customStyle="1" w:styleId="AE11AE597D874D11B49A1754033D1938">
    <w:name w:val="AE11AE597D874D11B49A1754033D1938"/>
    <w:rsid w:val="00560523"/>
  </w:style>
  <w:style w:type="paragraph" w:customStyle="1" w:styleId="A822675B2DC04EF78FA4F06967ECB00E">
    <w:name w:val="A822675B2DC04EF78FA4F06967ECB00E"/>
    <w:rsid w:val="00560523"/>
  </w:style>
  <w:style w:type="paragraph" w:customStyle="1" w:styleId="4B4F5438410042229937D9C45A533EA6">
    <w:name w:val="4B4F5438410042229937D9C45A533EA6"/>
    <w:rsid w:val="00560523"/>
  </w:style>
  <w:style w:type="paragraph" w:customStyle="1" w:styleId="26E0BB0DE6C34B04BB90A8009F30303B">
    <w:name w:val="26E0BB0DE6C34B04BB90A8009F30303B"/>
    <w:rsid w:val="00560523"/>
  </w:style>
  <w:style w:type="paragraph" w:customStyle="1" w:styleId="D34EE4CFF87B4A65A32064654C1BBBCB">
    <w:name w:val="D34EE4CFF87B4A65A32064654C1BBBCB"/>
    <w:rsid w:val="00560523"/>
  </w:style>
  <w:style w:type="paragraph" w:customStyle="1" w:styleId="57D2CCB43E3A4E43AF8260AE48D8E2B9">
    <w:name w:val="57D2CCB43E3A4E43AF8260AE48D8E2B9"/>
    <w:rsid w:val="00560523"/>
  </w:style>
  <w:style w:type="paragraph" w:customStyle="1" w:styleId="0F50657D07104E09813CF539DA36C5F5">
    <w:name w:val="0F50657D07104E09813CF539DA36C5F5"/>
    <w:rsid w:val="00560523"/>
  </w:style>
  <w:style w:type="paragraph" w:customStyle="1" w:styleId="4F91F466E4E246779A01AFB7EBB10A8D">
    <w:name w:val="4F91F466E4E246779A01AFB7EBB10A8D"/>
    <w:rsid w:val="00560523"/>
  </w:style>
  <w:style w:type="paragraph" w:customStyle="1" w:styleId="9C3CC8BD04A543C894C73260EEC79B99">
    <w:name w:val="9C3CC8BD04A543C894C73260EEC79B99"/>
    <w:rsid w:val="00560523"/>
  </w:style>
  <w:style w:type="paragraph" w:customStyle="1" w:styleId="B0CB4615501041EF9FDCE04D4FA54D33">
    <w:name w:val="B0CB4615501041EF9FDCE04D4FA54D33"/>
    <w:rsid w:val="00560523"/>
  </w:style>
  <w:style w:type="paragraph" w:customStyle="1" w:styleId="5334B222515E4882BD05855AF607A71E">
    <w:name w:val="5334B222515E4882BD05855AF607A71E"/>
    <w:rsid w:val="00560523"/>
  </w:style>
  <w:style w:type="paragraph" w:customStyle="1" w:styleId="F5101DB16A7A4C4992384B60E465B301">
    <w:name w:val="F5101DB16A7A4C4992384B60E465B301"/>
    <w:rsid w:val="00560523"/>
  </w:style>
  <w:style w:type="paragraph" w:customStyle="1" w:styleId="B97BB635D4DE48D1AE078592C9B5D38F">
    <w:name w:val="B97BB635D4DE48D1AE078592C9B5D38F"/>
    <w:rsid w:val="00560523"/>
  </w:style>
  <w:style w:type="paragraph" w:customStyle="1" w:styleId="F587F2E388874B778DDF2D87377CE404">
    <w:name w:val="F587F2E388874B778DDF2D87377CE404"/>
    <w:rsid w:val="00560523"/>
  </w:style>
  <w:style w:type="paragraph" w:customStyle="1" w:styleId="FC22E40E003B41319F21609932E80A50">
    <w:name w:val="FC22E40E003B41319F21609932E80A50"/>
    <w:rsid w:val="00560523"/>
  </w:style>
  <w:style w:type="paragraph" w:customStyle="1" w:styleId="1F47C241EAC046B2AB4A2ABDAD97DAE0">
    <w:name w:val="1F47C241EAC046B2AB4A2ABDAD97DAE0"/>
    <w:rsid w:val="00560523"/>
  </w:style>
  <w:style w:type="paragraph" w:customStyle="1" w:styleId="010BF078FFB04EBDAED3F54680F5758C">
    <w:name w:val="010BF078FFB04EBDAED3F54680F5758C"/>
    <w:rsid w:val="00560523"/>
  </w:style>
  <w:style w:type="paragraph" w:customStyle="1" w:styleId="0E63F3CE1C6D446C9E7CE01EB77032C3">
    <w:name w:val="0E63F3CE1C6D446C9E7CE01EB77032C3"/>
    <w:rsid w:val="00560523"/>
  </w:style>
  <w:style w:type="paragraph" w:customStyle="1" w:styleId="E6551F3B53FB424883B7EC83ABB5AC37">
    <w:name w:val="E6551F3B53FB424883B7EC83ABB5AC37"/>
    <w:rsid w:val="00560523"/>
  </w:style>
  <w:style w:type="paragraph" w:customStyle="1" w:styleId="330B24589113435E9961B80CE63F347C">
    <w:name w:val="330B24589113435E9961B80CE63F347C"/>
    <w:rsid w:val="00560523"/>
  </w:style>
  <w:style w:type="paragraph" w:customStyle="1" w:styleId="E91A1BF2F02D4B6C9548841B1575C7A4">
    <w:name w:val="E91A1BF2F02D4B6C9548841B1575C7A4"/>
    <w:rsid w:val="00560523"/>
  </w:style>
  <w:style w:type="paragraph" w:customStyle="1" w:styleId="61F1E9E85DD44F96B3BD8FE03E7143B1">
    <w:name w:val="61F1E9E85DD44F96B3BD8FE03E7143B1"/>
    <w:rsid w:val="00560523"/>
  </w:style>
  <w:style w:type="paragraph" w:customStyle="1" w:styleId="2533928FC80446EA8AF160B13FEA8FD7">
    <w:name w:val="2533928FC80446EA8AF160B13FEA8FD7"/>
    <w:rsid w:val="00560523"/>
  </w:style>
  <w:style w:type="paragraph" w:customStyle="1" w:styleId="320097668F404AE6BC36E85ADC0597EF">
    <w:name w:val="320097668F404AE6BC36E85ADC0597EF"/>
    <w:rsid w:val="00560523"/>
  </w:style>
  <w:style w:type="paragraph" w:customStyle="1" w:styleId="A3D45DEF7938460CB259D5AA2B2D87C4">
    <w:name w:val="A3D45DEF7938460CB259D5AA2B2D87C4"/>
    <w:rsid w:val="00560523"/>
  </w:style>
  <w:style w:type="paragraph" w:customStyle="1" w:styleId="5B1DCE1C6B3541C8936EB90CFA142AD6">
    <w:name w:val="5B1DCE1C6B3541C8936EB90CFA142AD6"/>
    <w:rsid w:val="00560523"/>
  </w:style>
  <w:style w:type="paragraph" w:customStyle="1" w:styleId="4F9E238E1171440293074F4CCDC14B64">
    <w:name w:val="4F9E238E1171440293074F4CCDC14B64"/>
    <w:rsid w:val="00560523"/>
  </w:style>
  <w:style w:type="paragraph" w:customStyle="1" w:styleId="8E41F9CA45964E4AA8D6D2888CB3C6A0">
    <w:name w:val="8E41F9CA45964E4AA8D6D2888CB3C6A0"/>
    <w:rsid w:val="00560523"/>
  </w:style>
  <w:style w:type="paragraph" w:customStyle="1" w:styleId="F9B105182F90405BB09A99F6EDD4DF08">
    <w:name w:val="F9B105182F90405BB09A99F6EDD4DF08"/>
    <w:rsid w:val="00560523"/>
  </w:style>
  <w:style w:type="paragraph" w:customStyle="1" w:styleId="ED18BB7F4FB047729FA448C94C337AEE">
    <w:name w:val="ED18BB7F4FB047729FA448C94C337AEE"/>
    <w:rsid w:val="00560523"/>
  </w:style>
  <w:style w:type="paragraph" w:customStyle="1" w:styleId="8A238A52BAE04B0D8C87FCDFA67D5F5D">
    <w:name w:val="8A238A52BAE04B0D8C87FCDFA67D5F5D"/>
    <w:rsid w:val="00560523"/>
  </w:style>
  <w:style w:type="paragraph" w:customStyle="1" w:styleId="16F4DF730F1C40D99DAF7A3EBC5B50B8">
    <w:name w:val="16F4DF730F1C40D99DAF7A3EBC5B50B8"/>
    <w:rsid w:val="00560523"/>
  </w:style>
  <w:style w:type="paragraph" w:customStyle="1" w:styleId="7F75C8FBA4F44AAC9D40271D3C0002D2">
    <w:name w:val="7F75C8FBA4F44AAC9D40271D3C0002D2"/>
    <w:rsid w:val="00560523"/>
  </w:style>
  <w:style w:type="paragraph" w:customStyle="1" w:styleId="7C569DA92BC64158BBADE67A5D71660F">
    <w:name w:val="7C569DA92BC64158BBADE67A5D71660F"/>
    <w:rsid w:val="00560523"/>
  </w:style>
  <w:style w:type="paragraph" w:customStyle="1" w:styleId="F3FB264862444447A15D6939FED4CBB7">
    <w:name w:val="F3FB264862444447A15D6939FED4CBB7"/>
    <w:rsid w:val="00560523"/>
  </w:style>
  <w:style w:type="paragraph" w:customStyle="1" w:styleId="B626D2864F0C4C32AC0D8F958FAD671D">
    <w:name w:val="B626D2864F0C4C32AC0D8F958FAD671D"/>
    <w:rsid w:val="00560523"/>
  </w:style>
  <w:style w:type="paragraph" w:customStyle="1" w:styleId="76BA7B517BBE489E872B3AEABF288518">
    <w:name w:val="76BA7B517BBE489E872B3AEABF288518"/>
    <w:rsid w:val="005605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KundeID>KundeID</KundeID>
    <KundeIDCaption>KundeIDCaption</KundeIDCaption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EBC0A994-E6BB-4780-9A25-E402443A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2019-11-13T15:58:00Z</dcterms:modified>
</cp:coreProperties>
</file>