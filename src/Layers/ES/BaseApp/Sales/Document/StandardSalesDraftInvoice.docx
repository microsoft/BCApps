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 w:rsidRPr="00245B0E" w:rsidR="005C273C" w:rsidTr="00DB757F" w14:paraId="45A560D4" w14:textId="77777777">
        <w:tc>
          <w:tcPr>
            <w:tcW w:w="2500" w:type="pct"/>
          </w:tcPr>
          <w:p w:rsidRPr="00245B0E" w:rsidR="005C273C" w:rsidP="00DB757F" w:rsidRDefault="00000000" w14:paraId="0C51F220" w14:textId="77777777">
            <w:pPr>
              <w:pStyle w:val="NoSpacing"/>
            </w:pPr>
            <w:sdt>
              <w:sdtPr>
                <w:rPr>
                  <w:b/>
                  <w:bCs/>
                </w:rPr>
                <w:alias w:val="#Nav: /Header/CustomerAddress1"/>
                <w:tag w:val="#Nav: Standard_Sales_Draft_Invoice/1303"/>
                <w:id w:val="-346637227"/>
                <w:placeholder>
                  <w:docPart w:val="18ECDB4E735444248662DE2B13ECDE27"/>
                </w:placeholder>
                <w:dataBinding w:prefixMappings="xmlns:ns0='urn:microsoft-dynamics-nav/reports/Standard_Sales_Draft_Invoice/1303/'" w:xpath="/ns0:NavWordReportXmlPart[1]/ns0:Header[1]/ns0:CustomerAddress1[1]" w:storeItemID="{78321234-7CAC-43E6-B063-BFA54BE85349}"/>
                <w:text/>
              </w:sdtPr>
              <w:sdtEndPr>
                <w:rPr>
                  <w:b w:val="0"/>
                  <w:bCs w:val="0"/>
                </w:rPr>
              </w:sdtEndPr>
              <w:sdtContent>
                <w:r w:rsidRPr="00245B0E" w:rsidR="005C273C">
                  <w:t>CustomerAddress1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3EC278E9" w14:textId="77777777">
            <w:pPr>
              <w:pStyle w:val="NoSpacing"/>
              <w:jc w:val="right"/>
              <w:rPr>
                <w:b/>
                <w:bCs/>
              </w:rPr>
            </w:pPr>
            <w:sdt>
              <w:sdtPr>
                <w:alias w:val="#Nav: /Header/CompanyAddress1"/>
                <w:tag w:val="#Nav: Standard_Sales_Draft_Invoice/1303"/>
                <w:id w:val="-1171950695"/>
                <w:placeholder>
                  <w:docPart w:val="59F3843398E743F4AC86CE600F56C9F9"/>
                </w:placeholder>
                <w:dataBinding w:prefixMappings="xmlns:ns0='urn:microsoft-dynamics-nav/reports/Standard_Sales_Draft_Invoice/1303/'" w:xpath="/ns0:NavWordReportXmlPart[1]/ns0:Header[1]/ns0:CompanyAddress1[1]" w:storeItemID="{78321234-7CAC-43E6-B063-BFA54BE85349}"/>
                <w:text/>
              </w:sdtPr>
              <w:sdtContent>
                <w:r w:rsidRPr="00245B0E" w:rsidR="005C273C">
                  <w:t>CompanyAddress1</w:t>
                </w:r>
              </w:sdtContent>
            </w:sdt>
          </w:p>
        </w:tc>
      </w:tr>
      <w:tr w:rsidRPr="00245B0E" w:rsidR="005C273C" w:rsidTr="00DB757F" w14:paraId="2C2715DC" w14:textId="77777777">
        <w:tc>
          <w:tcPr>
            <w:tcW w:w="2500" w:type="pct"/>
          </w:tcPr>
          <w:p w:rsidRPr="00245B0E" w:rsidR="005C273C" w:rsidP="00DB757F" w:rsidRDefault="00000000" w14:paraId="74808B37" w14:textId="77777777">
            <w:pPr>
              <w:pStyle w:val="NoSpacing"/>
            </w:pPr>
            <w:sdt>
              <w:sdtPr>
                <w:alias w:val="#Nav: /Header/CustomerAddress2"/>
                <w:tag w:val="#Nav: Standard_Sales_Draft_Invoice/1303"/>
                <w:id w:val="2121793087"/>
                <w:placeholder>
                  <w:docPart w:val="2F34EED7068C4D88AF02DA5EDCEF4F77"/>
                </w:placeholder>
                <w:dataBinding w:prefixMappings="xmlns:ns0='urn:microsoft-dynamics-nav/reports/Standard_Sales_Draft_Invoice/1303/'" w:xpath="/ns0:NavWordReportXmlPart[1]/ns0:Header[1]/ns0:CustomerAddress2[1]" w:storeItemID="{78321234-7CAC-43E6-B063-BFA54BE85349}"/>
                <w:text/>
              </w:sdtPr>
              <w:sdtContent>
                <w:r w:rsidRPr="00245B0E" w:rsidR="005C273C">
                  <w:t>CustomerAddress2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0269B3E5" w14:textId="77777777">
            <w:pPr>
              <w:pStyle w:val="NoSpacing"/>
              <w:jc w:val="right"/>
            </w:pPr>
            <w:sdt>
              <w:sdtPr>
                <w:alias w:val="#Nav: /Header/CompanyAddress2"/>
                <w:tag w:val="#Nav: Standard_Sales_Draft_Invoice/1303"/>
                <w:id w:val="1521665205"/>
                <w:placeholder>
                  <w:docPart w:val="B9A829857B8F42CCA7AF65F5DA104A42"/>
                </w:placeholder>
                <w:dataBinding w:prefixMappings="xmlns:ns0='urn:microsoft-dynamics-nav/reports/Standard_Sales_Draft_Invoice/1303/'" w:xpath="/ns0:NavWordReportXmlPart[1]/ns0:Header[1]/ns0:CompanyAddress2[1]" w:storeItemID="{78321234-7CAC-43E6-B063-BFA54BE85349}"/>
                <w:text/>
              </w:sdtPr>
              <w:sdtContent>
                <w:r w:rsidRPr="00245B0E" w:rsidR="005C273C">
                  <w:t>CompanyAddress2</w:t>
                </w:r>
              </w:sdtContent>
            </w:sdt>
          </w:p>
        </w:tc>
      </w:tr>
      <w:tr w:rsidRPr="00245B0E" w:rsidR="005C273C" w:rsidTr="00DB757F" w14:paraId="19FC21D1" w14:textId="77777777">
        <w:tc>
          <w:tcPr>
            <w:tcW w:w="2500" w:type="pct"/>
          </w:tcPr>
          <w:p w:rsidRPr="00245B0E" w:rsidR="005C273C" w:rsidP="00DB757F" w:rsidRDefault="00000000" w14:paraId="727E5F34" w14:textId="77777777">
            <w:pPr>
              <w:pStyle w:val="NoSpacing"/>
            </w:pPr>
            <w:sdt>
              <w:sdtPr>
                <w:alias w:val="#Nav: /Header/CustomerAddress3"/>
                <w:tag w:val="#Nav: Standard_Sales_Draft_Invoice/1303"/>
                <w:id w:val="536395156"/>
                <w:placeholder>
                  <w:docPart w:val="B558D5F557424E7580F2C33A7245551E"/>
                </w:placeholder>
                <w:dataBinding w:prefixMappings="xmlns:ns0='urn:microsoft-dynamics-nav/reports/Standard_Sales_Draft_Invoice/1303/'" w:xpath="/ns0:NavWordReportXmlPart[1]/ns0:Header[1]/ns0:CustomerAddress3[1]" w:storeItemID="{78321234-7CAC-43E6-B063-BFA54BE85349}"/>
                <w:text/>
              </w:sdtPr>
              <w:sdtContent>
                <w:r w:rsidRPr="00245B0E" w:rsidR="005C273C">
                  <w:t>CustomerAddress3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75174D44" w14:textId="77777777">
            <w:pPr>
              <w:pStyle w:val="NoSpacing"/>
              <w:jc w:val="right"/>
            </w:pPr>
            <w:sdt>
              <w:sdtPr>
                <w:alias w:val="#Nav: /Header/CompanyAddress3"/>
                <w:tag w:val="#Nav: Standard_Sales_Draft_Invoice/1303"/>
                <w:id w:val="-1053613660"/>
                <w:placeholder>
                  <w:docPart w:val="EFC0FD1BB77C414CAEADE5BC3F86D0EF"/>
                </w:placeholder>
                <w:dataBinding w:prefixMappings="xmlns:ns0='urn:microsoft-dynamics-nav/reports/Standard_Sales_Draft_Invoice/1303/'" w:xpath="/ns0:NavWordReportXmlPart[1]/ns0:Header[1]/ns0:CompanyAddress3[1]" w:storeItemID="{78321234-7CAC-43E6-B063-BFA54BE85349}"/>
                <w:text/>
              </w:sdtPr>
              <w:sdtContent>
                <w:r w:rsidRPr="00245B0E" w:rsidR="005C273C">
                  <w:t>CompanyAddress3</w:t>
                </w:r>
              </w:sdtContent>
            </w:sdt>
          </w:p>
        </w:tc>
      </w:tr>
      <w:tr w:rsidRPr="00245B0E" w:rsidR="005C273C" w:rsidTr="00DB757F" w14:paraId="4D23E146" w14:textId="77777777">
        <w:tc>
          <w:tcPr>
            <w:tcW w:w="2500" w:type="pct"/>
          </w:tcPr>
          <w:p w:rsidRPr="00245B0E" w:rsidR="005C273C" w:rsidP="00DB757F" w:rsidRDefault="00000000" w14:paraId="78AA08FE" w14:textId="77777777">
            <w:pPr>
              <w:pStyle w:val="NoSpacing"/>
            </w:pPr>
            <w:sdt>
              <w:sdtPr>
                <w:alias w:val="#Nav: /Header/CustomerAddress4"/>
                <w:tag w:val="#Nav: Standard_Sales_Draft_Invoice/1303"/>
                <w:id w:val="1229109116"/>
                <w:placeholder>
                  <w:docPart w:val="18DDE567520A4EFC9378CCA4C87E4DDF"/>
                </w:placeholder>
                <w:dataBinding w:prefixMappings="xmlns:ns0='urn:microsoft-dynamics-nav/reports/Standard_Sales_Draft_Invoice/1303/'" w:xpath="/ns0:NavWordReportXmlPart[1]/ns0:Header[1]/ns0:CustomerAddress4[1]" w:storeItemID="{78321234-7CAC-43E6-B063-BFA54BE85349}"/>
                <w:text/>
              </w:sdtPr>
              <w:sdtContent>
                <w:r w:rsidRPr="00245B0E" w:rsidR="005C273C">
                  <w:t>CustomerAddress4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2E27EFB6" w14:textId="77777777">
            <w:pPr>
              <w:pStyle w:val="NoSpacing"/>
              <w:jc w:val="right"/>
            </w:pPr>
            <w:sdt>
              <w:sdtPr>
                <w:alias w:val="#Nav: /Header/CompanyAddress4"/>
                <w:tag w:val="#Nav: Standard_Sales_Draft_Invoice/1303"/>
                <w:id w:val="-843252946"/>
                <w:placeholder>
                  <w:docPart w:val="CF22DB901D5644609DBD9B606390CF97"/>
                </w:placeholder>
                <w:dataBinding w:prefixMappings="xmlns:ns0='urn:microsoft-dynamics-nav/reports/Standard_Sales_Draft_Invoice/1303/'" w:xpath="/ns0:NavWordReportXmlPart[1]/ns0:Header[1]/ns0:CompanyAddress4[1]" w:storeItemID="{78321234-7CAC-43E6-B063-BFA54BE85349}"/>
                <w:text/>
              </w:sdtPr>
              <w:sdtContent>
                <w:r w:rsidRPr="00245B0E" w:rsidR="005C273C">
                  <w:t>CompanyAddress4</w:t>
                </w:r>
              </w:sdtContent>
            </w:sdt>
          </w:p>
        </w:tc>
      </w:tr>
      <w:tr w:rsidRPr="00245B0E" w:rsidR="005C273C" w:rsidTr="00DB757F" w14:paraId="1F45729C" w14:textId="77777777">
        <w:tc>
          <w:tcPr>
            <w:tcW w:w="2500" w:type="pct"/>
          </w:tcPr>
          <w:p w:rsidRPr="00245B0E" w:rsidR="005C273C" w:rsidP="00DB757F" w:rsidRDefault="00000000" w14:paraId="74861132" w14:textId="77777777">
            <w:pPr>
              <w:pStyle w:val="NoSpacing"/>
            </w:pPr>
            <w:sdt>
              <w:sdtPr>
                <w:alias w:val="#Nav: /Header/CustomerAddress5"/>
                <w:tag w:val="#Nav: Standard_Sales_Draft_Invoice/1303"/>
                <w:id w:val="1814057176"/>
                <w:placeholder>
                  <w:docPart w:val="1B3FC965A2AF4D7D8BB278817E8B0A34"/>
                </w:placeholder>
                <w:dataBinding w:prefixMappings="xmlns:ns0='urn:microsoft-dynamics-nav/reports/Standard_Sales_Draft_Invoice/1303/'" w:xpath="/ns0:NavWordReportXmlPart[1]/ns0:Header[1]/ns0:CustomerAddress5[1]" w:storeItemID="{78321234-7CAC-43E6-B063-BFA54BE85349}"/>
                <w:text/>
              </w:sdtPr>
              <w:sdtContent>
                <w:r w:rsidRPr="00245B0E" w:rsidR="005C273C">
                  <w:t>CustomerAddress5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564E920A" w14:textId="77777777">
            <w:pPr>
              <w:pStyle w:val="NoSpacing"/>
              <w:jc w:val="right"/>
            </w:pPr>
            <w:sdt>
              <w:sdtPr>
                <w:alias w:val="#Nav: /Header/CompanyAddress5"/>
                <w:tag w:val="#Nav: Standard_Sales_Draft_Invoice/1303"/>
                <w:id w:val="-1834985711"/>
                <w:placeholder>
                  <w:docPart w:val="EAAF8D4E278E4278AD200C0628BFB94B"/>
                </w:placeholder>
                <w:dataBinding w:prefixMappings="xmlns:ns0='urn:microsoft-dynamics-nav/reports/Standard_Sales_Draft_Invoice/1303/'" w:xpath="/ns0:NavWordReportXmlPart[1]/ns0:Header[1]/ns0:CompanyAddress5[1]" w:storeItemID="{78321234-7CAC-43E6-B063-BFA54BE85349}"/>
                <w:text/>
              </w:sdtPr>
              <w:sdtContent>
                <w:r w:rsidRPr="00245B0E" w:rsidR="005C273C">
                  <w:t>CompanyAddress5</w:t>
                </w:r>
              </w:sdtContent>
            </w:sdt>
          </w:p>
        </w:tc>
      </w:tr>
      <w:tr w:rsidRPr="00245B0E" w:rsidR="005C273C" w:rsidTr="00DB757F" w14:paraId="6B30FDEC" w14:textId="77777777">
        <w:tc>
          <w:tcPr>
            <w:tcW w:w="2500" w:type="pct"/>
          </w:tcPr>
          <w:p w:rsidRPr="00245B0E" w:rsidR="005C273C" w:rsidP="00DB757F" w:rsidRDefault="00000000" w14:paraId="464A9081" w14:textId="77777777">
            <w:pPr>
              <w:pStyle w:val="NoSpacing"/>
            </w:pPr>
            <w:sdt>
              <w:sdtPr>
                <w:alias w:val="#Nav: /Header/CustomerAddress6"/>
                <w:tag w:val="#Nav: Standard_Sales_Draft_Invoice/1303"/>
                <w:id w:val="-2064325541"/>
                <w:placeholder>
                  <w:docPart w:val="E3734E30A5ED4EC1980236FEB539BEAC"/>
                </w:placeholder>
                <w:dataBinding w:prefixMappings="xmlns:ns0='urn:microsoft-dynamics-nav/reports/Standard_Sales_Draft_Invoice/1303/'" w:xpath="/ns0:NavWordReportXmlPart[1]/ns0:Header[1]/ns0:CustomerAddress6[1]" w:storeItemID="{78321234-7CAC-43E6-B063-BFA54BE85349}"/>
                <w:text/>
              </w:sdtPr>
              <w:sdtContent>
                <w:r w:rsidRPr="00245B0E" w:rsidR="005C273C">
                  <w:t>CustomerAddress6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359689CB" w14:textId="77777777">
            <w:pPr>
              <w:pStyle w:val="NoSpacing"/>
              <w:jc w:val="right"/>
            </w:pPr>
            <w:sdt>
              <w:sdtPr>
                <w:alias w:val="#Nav: /Header/CompanyAddress6"/>
                <w:tag w:val="#Nav: Standard_Sales_Draft_Invoice/1303"/>
                <w:id w:val="-2005736487"/>
                <w:placeholder>
                  <w:docPart w:val="4C7CBF38C5EA4C6E88B82768E56F4463"/>
                </w:placeholder>
                <w:dataBinding w:prefixMappings="xmlns:ns0='urn:microsoft-dynamics-nav/reports/Standard_Sales_Draft_Invoice/1303/'" w:xpath="/ns0:NavWordReportXmlPart[1]/ns0:Header[1]/ns0:CompanyAddress6[1]" w:storeItemID="{78321234-7CAC-43E6-B063-BFA54BE85349}"/>
                <w:text/>
              </w:sdtPr>
              <w:sdtContent>
                <w:r w:rsidRPr="00245B0E" w:rsidR="005C273C">
                  <w:t>CompanyAddress6</w:t>
                </w:r>
              </w:sdtContent>
            </w:sdt>
          </w:p>
        </w:tc>
      </w:tr>
      <w:tr w:rsidRPr="00245B0E" w:rsidR="005C273C" w:rsidTr="00DB757F" w14:paraId="52AB8E22" w14:textId="77777777">
        <w:tc>
          <w:tcPr>
            <w:tcW w:w="2500" w:type="pct"/>
          </w:tcPr>
          <w:p w:rsidRPr="00245B0E" w:rsidR="005C273C" w:rsidP="00DB757F" w:rsidRDefault="00000000" w14:paraId="518A2405" w14:textId="77777777">
            <w:pPr>
              <w:pStyle w:val="NoSpacing"/>
            </w:pPr>
            <w:sdt>
              <w:sdtPr>
                <w:alias w:val="#Nav: /Header/CustomerAddress7"/>
                <w:tag w:val="#Nav: Standard_Sales_Draft_Invoice/1303"/>
                <w:id w:val="-762605892"/>
                <w:placeholder>
                  <w:docPart w:val="6D50E62DE5704DC3A5636FDAAA73CCBA"/>
                </w:placeholder>
                <w:dataBinding w:prefixMappings="xmlns:ns0='urn:microsoft-dynamics-nav/reports/Standard_Sales_Draft_Invoice/1303/'" w:xpath="/ns0:NavWordReportXmlPart[1]/ns0:Header[1]/ns0:CustomerAddress7[1]" w:storeItemID="{78321234-7CAC-43E6-B063-BFA54BE85349}"/>
                <w:text/>
              </w:sdtPr>
              <w:sdtContent>
                <w:r w:rsidRPr="00245B0E" w:rsidR="005C273C">
                  <w:rPr>
                    <w:lang w:val="da-DK"/>
                  </w:rPr>
                  <w:t>CustomerAddress7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3B94B333" w14:textId="77777777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Draft_Invoice/1303"/>
                <w:id w:val="-1616430546"/>
                <w:placeholder>
                  <w:docPart w:val="572342047EEA4A598B011F25F5498032"/>
                </w:placeholder>
                <w:dataBinding w:prefixMappings="xmlns:ns0='urn:microsoft-dynamics-nav/reports/Standard_Sales_Draft_Invoice/1303/'" w:xpath="/ns0:NavWordReportXmlPart[1]/ns0:Header[1]/ns0:CompanyLegalOffice_Lbl[1]" w:storeItemID="{78321234-7CAC-43E6-B063-BFA54BE85349}"/>
                <w:text/>
              </w:sdtPr>
              <w:sdtContent>
                <w:r w:rsidRPr="00245B0E" w:rsidR="005C273C">
                  <w:rPr>
                    <w:lang w:val="da-DK"/>
                  </w:rPr>
                  <w:t>CompanyLegalOffice_Lbl</w:t>
                </w:r>
              </w:sdtContent>
            </w:sdt>
            <w:r w:rsidRPr="00245B0E" w:rsidR="005C273C">
              <w:t xml:space="preserve"> </w:t>
            </w:r>
            <w:sdt>
              <w:sdtPr>
                <w:alias w:val="#Nav: /Header/CompanyLegalOffice"/>
                <w:tag w:val="#Nav: Standard_Sales_Draft_Invoice/1303"/>
                <w:id w:val="1332101128"/>
                <w:placeholder>
                  <w:docPart w:val="B2398CECCE1A4AD1A81E04EF7E0CEA7E"/>
                </w:placeholder>
                <w:dataBinding w:prefixMappings="xmlns:ns0='urn:microsoft-dynamics-nav/reports/Standard_Sales_Draft_Invoice/1303/'" w:xpath="/ns0:NavWordReportXmlPart[1]/ns0:Header[1]/ns0:CompanyLegalOffice[1]" w:storeItemID="{78321234-7CAC-43E6-B063-BFA54BE85349}"/>
                <w:text/>
              </w:sdtPr>
              <w:sdtContent>
                <w:r w:rsidRPr="00245B0E" w:rsidR="005C273C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Pr="00245B0E" w:rsidR="005C273C" w:rsidTr="00DB757F" w14:paraId="4A12EE29" w14:textId="77777777">
        <w:tc>
          <w:tcPr>
            <w:tcW w:w="2500" w:type="pct"/>
          </w:tcPr>
          <w:sdt>
            <w:sdtPr>
              <w:alias w:val="#Nav: /Header/CustomerAddress8"/>
              <w:tag w:val="#Nav: Standard_Sales_Draft_Invoice/1303"/>
              <w:id w:val="571465082"/>
              <w:placeholder>
                <w:docPart w:val="956CDC42C9E141AFAC9F698AFF0EFAC8"/>
              </w:placeholder>
              <w:dataBinding w:prefixMappings="xmlns:ns0='urn:microsoft-dynamics-nav/reports/Standard_Sales_Draft_Invoice/1303/'" w:xpath="/ns0:NavWordReportXmlPart[1]/ns0:Header[1]/ns0:CustomerAddress8[1]" w:storeItemID="{78321234-7CAC-43E6-B063-BFA54BE85349}"/>
              <w:text/>
            </w:sdtPr>
            <w:sdtContent>
              <w:p w:rsidRPr="00245B0E" w:rsidR="005C273C" w:rsidP="00DB757F" w:rsidRDefault="005C273C" w14:paraId="1A7889B1" w14:textId="77777777">
                <w:pPr>
                  <w:pStyle w:val="NoSpacing"/>
                </w:pPr>
                <w:r w:rsidRPr="00245B0E">
                  <w:rPr>
                    <w:lang w:val="da-DK"/>
                  </w:rPr>
                  <w:t>CustomerAddress8</w:t>
                </w:r>
              </w:p>
            </w:sdtContent>
          </w:sdt>
        </w:tc>
        <w:tc>
          <w:tcPr>
            <w:tcW w:w="2500" w:type="pct"/>
          </w:tcPr>
          <w:p w:rsidRPr="00245B0E" w:rsidR="005C273C" w:rsidP="00DB757F" w:rsidRDefault="005C273C" w14:paraId="1D470EE3" w14:textId="77777777">
            <w:pPr>
              <w:pStyle w:val="NoSpacing"/>
              <w:jc w:val="right"/>
            </w:pPr>
          </w:p>
        </w:tc>
      </w:tr>
    </w:tbl>
    <w:p w:rsidRPr="000D5A6D" w:rsidR="005C273C" w:rsidP="005C273C" w:rsidRDefault="005C273C" w14:paraId="5347709D" w14:textId="77777777">
      <w:pPr>
        <w:pStyle w:val="NoSpacing"/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2551"/>
        <w:gridCol w:w="2551"/>
        <w:gridCol w:w="2552"/>
        <w:gridCol w:w="2552"/>
      </w:tblGrid>
      <w:tr w:rsidRPr="005C273C" w:rsidR="005C273C" w:rsidTr="005C273C" w14:paraId="52998AFA" w14:textId="77777777">
        <w:sdt>
          <w:sdtPr>
            <w:alias w:val="#Nav: /Header/YourReference_Lbl"/>
            <w:tag w:val="#Nav: Standard_Sales_Draft_Invoice/1303"/>
            <w:id w:val="-405382988"/>
            <w:placeholder>
              <w:docPart w:val="DefaultPlaceholder_-1854013440"/>
            </w:placeholder>
            <w:dataBinding w:prefixMappings="xmlns:ns0='urn:microsoft-dynamics-nav/reports/Standard_Sales_Draft_Invoice/1303/'" w:xpath="/ns0:NavWordReportXmlPart[1]/ns0:Header[1]/ns0:YourReference_Lbl[1]" w:storeItemID="{78321234-7CAC-43E6-B063-BFA54BE85349}"/>
            <w:text/>
          </w:sdtPr>
          <w:sdtContent>
            <w:tc>
              <w:tcPr>
                <w:tcW w:w="1250" w:type="pct"/>
              </w:tcPr>
              <w:p w:rsidRPr="005C273C" w:rsidR="005C273C" w:rsidP="005C273C" w:rsidRDefault="001307AA" w14:paraId="76B80914" w14:textId="77777777">
                <w:pPr>
                  <w:pStyle w:val="Heading1"/>
                  <w:outlineLvl w:val="0"/>
                </w:pPr>
                <w:r>
                  <w:rPr>
                    <w:lang w:val="da-DK"/>
                  </w:rPr>
                  <w:t>YourReference_Lbl</w:t>
                </w:r>
              </w:p>
            </w:tc>
          </w:sdtContent>
        </w:sdt>
        <w:sdt>
          <w:sdtPr>
            <w:alias w:val="#Nav: /Header/SalesPerson_Lbl"/>
            <w:tag w:val="#Nav: Standard_Sales_Draft_Invoice/1303"/>
            <w:id w:val="1186562741"/>
            <w:placeholder>
              <w:docPart w:val="DefaultPlaceholder_-1854013440"/>
            </w:placeholder>
            <w:dataBinding w:prefixMappings="xmlns:ns0='urn:microsoft-dynamics-nav/reports/Standard_Sales_Draft_Invoice/1303/'" w:xpath="/ns0:NavWordReportXmlPart[1]/ns0:Header[1]/ns0:SalesPerson_Lbl[1]" w:storeItemID="{78321234-7CAC-43E6-B063-BFA54BE85349}"/>
            <w:text/>
          </w:sdtPr>
          <w:sdtContent>
            <w:tc>
              <w:tcPr>
                <w:tcW w:w="1250" w:type="pct"/>
              </w:tcPr>
              <w:p w:rsidRPr="005C273C" w:rsidR="005C273C" w:rsidP="005C273C" w:rsidRDefault="001307AA" w14:paraId="0D414080" w14:textId="77777777">
                <w:pPr>
                  <w:pStyle w:val="Heading1"/>
                  <w:outlineLvl w:val="0"/>
                </w:pPr>
                <w:r>
                  <w:rPr>
                    <w:lang w:val="da-DK"/>
                  </w:rPr>
                  <w:t>SalesPerson_Lbl</w:t>
                </w:r>
              </w:p>
            </w:tc>
          </w:sdtContent>
        </w:sdt>
        <w:sdt>
          <w:sdtPr>
            <w:alias w:val="#Nav: /Header/PaymentTermsDescription_Lbl"/>
            <w:tag w:val="#Nav: Standard_Sales_Draft_Invoice/1303"/>
            <w:id w:val="-2080432702"/>
            <w:placeholder>
              <w:docPart w:val="10143EF8F5694C75B253BF47962E16A1"/>
            </w:placeholder>
            <w:dataBinding w:prefixMappings="xmlns:ns0='urn:microsoft-dynamics-nav/reports/Standard_Sales_Draft_Invoice/1303/'" w:xpath="/ns0:NavWordReportXmlPart[1]/ns0:Header[1]/ns0:PaymentTermsDescription_Lbl[1]" w:storeItemID="{78321234-7CAC-43E6-B063-BFA54BE85349}"/>
            <w:text/>
          </w:sdtPr>
          <w:sdtContent>
            <w:tc>
              <w:tcPr>
                <w:tcW w:w="1250" w:type="pct"/>
              </w:tcPr>
              <w:p w:rsidRPr="005C273C" w:rsidR="005C273C" w:rsidP="005C273C" w:rsidRDefault="005C273C" w14:paraId="1B542846" w14:textId="77777777">
                <w:pPr>
                  <w:pStyle w:val="Heading1"/>
                  <w:outlineLvl w:val="0"/>
                </w:pPr>
                <w:proofErr w:type="spellStart"/>
                <w:r w:rsidRPr="005C273C">
                  <w:t>PaymentTermsDescription_Lbl</w:t>
                </w:r>
                <w:proofErr w:type="spellEnd"/>
              </w:p>
            </w:tc>
          </w:sdtContent>
        </w:sdt>
        <w:sdt>
          <w:sdtPr>
            <w:alias w:val="#Nav: /Header/ShipmentMethodDescription_Lbl"/>
            <w:tag w:val="#Nav: Standard_Sales_Draft_Invoice/1303"/>
            <w:id w:val="-89551258"/>
            <w:placeholder>
              <w:docPart w:val="BD6775A7FCC648749F70749DDD7C7C3A"/>
            </w:placeholder>
            <w:dataBinding w:prefixMappings="xmlns:ns0='urn:microsoft-dynamics-nav/reports/Standard_Sales_Draft_Invoice/1303/'" w:xpath="/ns0:NavWordReportXmlPart[1]/ns0:Header[1]/ns0:ShipmentMethodDescription_Lbl[1]" w:storeItemID="{78321234-7CAC-43E6-B063-BFA54BE85349}"/>
            <w:text/>
          </w:sdtPr>
          <w:sdtContent>
            <w:tc>
              <w:tcPr>
                <w:tcW w:w="1250" w:type="pct"/>
                <w:tcMar>
                  <w:right w:w="0" w:type="dxa"/>
                </w:tcMar>
              </w:tcPr>
              <w:p w:rsidRPr="005C273C" w:rsidR="005C273C" w:rsidP="005C273C" w:rsidRDefault="005C273C" w14:paraId="0699BAA2" w14:textId="77777777">
                <w:pPr>
                  <w:pStyle w:val="Heading1"/>
                  <w:outlineLvl w:val="0"/>
                </w:pPr>
                <w:proofErr w:type="spellStart"/>
                <w:r w:rsidRPr="005C273C">
                  <w:t>ShipmentMethodDescription_Lbl</w:t>
                </w:r>
                <w:proofErr w:type="spellEnd"/>
              </w:p>
            </w:tc>
          </w:sdtContent>
        </w:sdt>
      </w:tr>
      <w:tr w:rsidRPr="00245B0E" w:rsidR="005C273C" w:rsidTr="005C273C" w14:paraId="3677DA75" w14:textId="77777777">
        <w:tc>
          <w:tcPr>
            <w:tcW w:w="1250" w:type="pct"/>
          </w:tcPr>
          <w:p w:rsidRPr="00245B0E" w:rsidR="005C273C" w:rsidP="005C273C" w:rsidRDefault="00000000" w14:paraId="67758683" w14:textId="77777777">
            <w:sdt>
              <w:sdtPr>
                <w:alias w:val="#Nav: /Header/YourReference"/>
                <w:tag w:val="#Nav: Standard_Sales_Draft_Invoice/1303"/>
                <w:id w:val="520907351"/>
                <w:placeholder>
                  <w:docPart w:val="B0C2B043F3D34C0084D795C2D42292ED"/>
                </w:placeholder>
                <w:dataBinding w:prefixMappings="xmlns:ns0='urn:microsoft-dynamics-nav/reports/Standard_Sales_Draft_Invoice/1303/'" w:xpath="/ns0:NavWordReportXmlPart[1]/ns0:Header[1]/ns0:YourReference[1]" w:storeItemID="{78321234-7CAC-43E6-B063-BFA54BE85349}"/>
                <w:text/>
              </w:sdtPr>
              <w:sdtContent>
                <w:r w:rsidRPr="00245B0E" w:rsidR="005C273C">
                  <w:rPr>
                    <w:lang w:val="da-DK"/>
                  </w:rPr>
                  <w:t>YourReference</w:t>
                </w:r>
              </w:sdtContent>
            </w:sdt>
          </w:p>
        </w:tc>
        <w:sdt>
          <w:sdtPr>
            <w:alias w:val="#Nav: /Header/SalesPersonName"/>
            <w:tag w:val="#Nav: Standard_Sales_Draft_Invoice/1303"/>
            <w:id w:val="647404406"/>
            <w:placeholder>
              <w:docPart w:val="8762CFA600EA484C895E036535919189"/>
            </w:placeholder>
            <w:dataBinding w:prefixMappings="xmlns:ns0='urn:microsoft-dynamics-nav/reports/Standard_Sales_Draft_Invoice/1303/'" w:xpath="/ns0:NavWordReportXmlPart[1]/ns0:Header[1]/ns0:SalesPersonName[1]" w:storeItemID="{78321234-7CAC-43E6-B063-BFA54BE85349}"/>
            <w:text/>
          </w:sdtPr>
          <w:sdtContent>
            <w:tc>
              <w:tcPr>
                <w:tcW w:w="1250" w:type="pct"/>
              </w:tcPr>
              <w:p w:rsidRPr="00245B0E" w:rsidR="005C273C" w:rsidP="005C273C" w:rsidRDefault="005C273C" w14:paraId="22B64CCC" w14:textId="77777777">
                <w:r w:rsidRPr="00245B0E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PaymentTermsDescription"/>
            <w:tag w:val="#Nav: Standard_Sales_Draft_Invoice/1303"/>
            <w:id w:val="-352657912"/>
            <w:placeholder>
              <w:docPart w:val="64298F63108D4484ADC5C739D6DBB600"/>
            </w:placeholder>
            <w:dataBinding w:prefixMappings="xmlns:ns0='urn:microsoft-dynamics-nav/reports/Standard_Sales_Draft_Invoice/1303/'" w:xpath="/ns0:NavWordReportXmlPart[1]/ns0:Header[1]/ns0:PaymentTermsDescription[1]" w:storeItemID="{78321234-7CAC-43E6-B063-BFA54BE85349}"/>
            <w:text/>
          </w:sdtPr>
          <w:sdtContent>
            <w:tc>
              <w:tcPr>
                <w:tcW w:w="1250" w:type="pct"/>
              </w:tcPr>
              <w:p w:rsidRPr="00245B0E" w:rsidR="005C273C" w:rsidP="005C273C" w:rsidRDefault="005C273C" w14:paraId="46ACF597" w14:textId="77777777">
                <w:r w:rsidRPr="00982950">
                  <w:rPr>
                    <w:lang w:val="da-DK"/>
                  </w:rPr>
                  <w:t>PaymentTermsDescription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Draft_Invoice/1303"/>
            <w:id w:val="760792698"/>
            <w:placeholder>
              <w:docPart w:val="8C59D29E114A44AD86C9351100884520"/>
            </w:placeholder>
            <w:dataBinding w:prefixMappings="xmlns:ns0='urn:microsoft-dynamics-nav/reports/Standard_Sales_Draft_Invoice/1303/'" w:xpath="/ns0:NavWordReportXmlPart[1]/ns0:Header[1]/ns0:ShipmentMethodDescription[1]" w:storeItemID="{78321234-7CAC-43E6-B063-BFA54BE85349}"/>
            <w:text/>
          </w:sdtPr>
          <w:sdtContent>
            <w:tc>
              <w:tcPr>
                <w:tcW w:w="1250" w:type="pct"/>
                <w:tcMar>
                  <w:right w:w="0" w:type="dxa"/>
                </w:tcMar>
              </w:tcPr>
              <w:p w:rsidRPr="00245B0E" w:rsidR="005C273C" w:rsidP="005C273C" w:rsidRDefault="005C273C" w14:paraId="745686A2" w14:textId="77777777">
                <w:r w:rsidRPr="00982950">
                  <w:rPr>
                    <w:lang w:val="da-DK"/>
                  </w:rPr>
                  <w:t>ShipmentMethodDescription</w:t>
                </w:r>
              </w:p>
            </w:tc>
          </w:sdtContent>
        </w:sdt>
      </w:tr>
    </w:tbl>
    <w:sdt>
      <w:sdtPr>
        <w:alias w:val="#Nav: /Header/WorkDescriptionLines"/>
        <w:tag w:val="#Nav: Standard_Sales_Draft_Invoice/1303"/>
        <w:id w:val="733121522"/>
        <w15:dataBinding w:prefixMappings="xmlns:ns0='urn:microsoft-dynamics-nav/reports/Standard_Sales_Draft_Invoice/1303/'" w:xpath="/ns0:NavWordReportXmlPart[1]/ns0:Header[1]/ns0:WorkDescriptionLines" w:storeItemID="{78321234-7CAC-43E6-B063-BFA54BE85349}"/>
        <w15:repeatingSection/>
      </w:sdtPr>
      <w:sdtContent>
        <w:sdt>
          <w:sdtPr>
            <w:id w:val="1812603702"/>
            <w:placeholder>
              <w:docPart w:val="DefaultPlaceholder_-1854013436"/>
            </w:placeholder>
            <w15:repeatingSectionItem/>
          </w:sdtPr>
          <w:sdtContent>
            <w:sdt>
              <w:sdtPr>
                <w:alias w:val="#Nav: /Header/WorkDescriptionLines/WorkDescriptionLine"/>
                <w:tag w:val="#Nav: Standard_Sales_Draft_Invoice/1303"/>
                <w:id w:val="-1719576123"/>
                <w:placeholder>
                  <w:docPart w:val="DefaultPlaceholder_-1854013440"/>
                </w:placeholder>
                <w:dataBinding w:prefixMappings="xmlns:ns0='urn:microsoft-dynamics-nav/reports/Standard_Sales_Draft_Invoice/1303/'" w:xpath="/ns0:NavWordReportXmlPart[1]/ns0:Header[1]/ns0:WorkDescriptionLines[1]/ns0:WorkDescriptionLine[1]" w:storeItemID="{78321234-7CAC-43E6-B063-BFA54BE85349}"/>
                <w:text/>
              </w:sdtPr>
              <w:sdtContent>
                <w:p w:rsidR="005C273C" w:rsidP="002A0234" w:rsidRDefault="007603CA" w14:paraId="2F0479AB" w14:textId="77777777">
                  <w:pPr>
                    <w:pStyle w:val="NoSpacing"/>
                  </w:pPr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0D5A6D" w:rsidR="007603CA" w:rsidP="00212D9D" w:rsidRDefault="007603CA" w14:paraId="59BC73AE" w14:textId="77777777">
      <w:pPr>
        <w:pStyle w:val="NoSpacing"/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966"/>
        <w:gridCol w:w="2989"/>
        <w:gridCol w:w="897"/>
        <w:gridCol w:w="818"/>
        <w:gridCol w:w="1393"/>
        <w:gridCol w:w="734"/>
        <w:gridCol w:w="708"/>
        <w:gridCol w:w="1701"/>
      </w:tblGrid>
      <w:tr w:rsidRPr="00543913" w:rsidR="005C273C" w:rsidTr="00207B33" w14:paraId="772BF034" w14:textId="77777777">
        <w:trPr>
          <w:cantSplit/>
          <w:trHeight w:val="546"/>
          <w:tblHeader/>
        </w:trPr>
        <w:sdt>
          <w:sdtPr>
            <w:alias w:val="#Nav: /Header/Line/ItemNo_Line_Lbl"/>
            <w:tag w:val="#Nav: Standard_Sales_Draft_Invoice/1303"/>
            <w:id w:val="771446451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Line[1]/ns0:ItemNo_Line_Lbl[1]" w:storeItemID="{78321234-7CAC-43E6-B063-BFA54BE85349}"/>
            <w:text/>
          </w:sdtPr>
          <w:sdtContent>
            <w:tc>
              <w:tcPr>
                <w:tcW w:w="966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2DAEBCE5" w14:textId="77777777">
                <w:pPr>
                  <w:pStyle w:val="Heading1"/>
                  <w:outlineLvl w:val="0"/>
                </w:pPr>
                <w:proofErr w:type="spellStart"/>
                <w:r w:rsidRPr="00543913">
                  <w:t>ItemNo_Line_Lbl</w:t>
                </w:r>
                <w:proofErr w:type="spellEnd"/>
              </w:p>
            </w:tc>
          </w:sdtContent>
        </w:sdt>
        <w:sdt>
          <w:sdtPr>
            <w:alias w:val="#Nav: /Header/Line/Description_Line_Lbl"/>
            <w:tag w:val="#Nav: Standard_Sales_Draft_Invoice/1303"/>
            <w:id w:val="1545399846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Line[1]/ns0:Description_Line_Lbl[1]" w:storeItemID="{78321234-7CAC-43E6-B063-BFA54BE85349}"/>
            <w:text/>
          </w:sdtPr>
          <w:sdtContent>
            <w:tc>
              <w:tcPr>
                <w:tcW w:w="2989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23915923" w14:textId="77777777">
                <w:pPr>
                  <w:pStyle w:val="Heading1"/>
                  <w:outlineLvl w:val="0"/>
                </w:pPr>
                <w:proofErr w:type="spellStart"/>
                <w:r w:rsidRPr="00543913">
                  <w:t>Description_Line_Lbl</w:t>
                </w:r>
                <w:proofErr w:type="spellEnd"/>
              </w:p>
            </w:tc>
          </w:sdtContent>
        </w:sdt>
        <w:sdt>
          <w:sdtPr>
            <w:alias w:val="#Nav: /Header/Line/Quantity_Line_Lbl"/>
            <w:tag w:val="#Nav: Standard_Sales_Draft_Invoice/1303"/>
            <w:id w:val="616415257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Line[1]/ns0:Quantity_Line_Lbl[1]" w:storeItemID="{78321234-7CAC-43E6-B063-BFA54BE85349}"/>
            <w:text/>
          </w:sdtPr>
          <w:sdtContent>
            <w:tc>
              <w:tcPr>
                <w:tcW w:w="897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1A15532F" w14:textId="77777777">
                <w:pPr>
                  <w:pStyle w:val="Heading1"/>
                  <w:jc w:val="right"/>
                  <w:outlineLvl w:val="0"/>
                </w:pPr>
                <w:proofErr w:type="spellStart"/>
                <w:r w:rsidRPr="00543913">
                  <w:t>Quantity_Line_Lbl</w:t>
                </w:r>
                <w:proofErr w:type="spellEnd"/>
              </w:p>
            </w:tc>
          </w:sdtContent>
        </w:sdt>
        <w:tc>
          <w:tcPr>
            <w:tcW w:w="818" w:type="dxa"/>
            <w:tcBorders>
              <w:bottom w:val="single" w:color="auto" w:sz="4" w:space="0"/>
            </w:tcBorders>
            <w:vAlign w:val="bottom"/>
          </w:tcPr>
          <w:p w:rsidRPr="00543913" w:rsidR="005C273C" w:rsidP="00DB757F" w:rsidRDefault="005C273C" w14:paraId="3F24DFC8" w14:textId="77777777">
            <w:pPr>
              <w:pStyle w:val="Heading1"/>
              <w:outlineLvl w:val="0"/>
            </w:pPr>
          </w:p>
        </w:tc>
        <w:sdt>
          <w:sdtPr>
            <w:alias w:val="#Nav: /Header/Line/UnitPrice_Lbl"/>
            <w:tag w:val="#Nav: Standard_Sales_Draft_Invoice/1303"/>
            <w:id w:val="-1521079236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Line[1]/ns0:UnitPrice_Lbl[1]" w:storeItemID="{78321234-7CAC-43E6-B063-BFA54BE85349}"/>
            <w:text/>
          </w:sdtPr>
          <w:sdtContent>
            <w:tc>
              <w:tcPr>
                <w:tcW w:w="1393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04A9CDDB" w14:textId="77777777">
                <w:pPr>
                  <w:pStyle w:val="Heading1"/>
                  <w:jc w:val="right"/>
                  <w:outlineLvl w:val="0"/>
                </w:pPr>
                <w:proofErr w:type="spellStart"/>
                <w:r w:rsidRPr="00543913">
                  <w:t>UnitPrice_Lbl</w:t>
                </w:r>
                <w:proofErr w:type="spellEnd"/>
              </w:p>
            </w:tc>
          </w:sdtContent>
        </w:sdt>
        <w:tc>
          <w:tcPr>
            <w:tcW w:w="734" w:type="dxa"/>
            <w:tcBorders>
              <w:bottom w:val="single" w:color="auto" w:sz="4" w:space="0"/>
            </w:tcBorders>
            <w:vAlign w:val="bottom"/>
          </w:tcPr>
          <w:p w:rsidRPr="00543913" w:rsidR="005C273C" w:rsidP="00DB757F" w:rsidRDefault="005C273C" w14:paraId="014B0801" w14:textId="77777777">
            <w:pPr>
              <w:pStyle w:val="Heading1"/>
              <w:outlineLvl w:val="0"/>
            </w:pPr>
          </w:p>
        </w:tc>
        <w:sdt>
          <w:sdtPr>
            <w:alias w:val="#Nav: /Header/Line/VATPct_Line_Lbl"/>
            <w:tag w:val="#Nav: Standard_Sales_Draft_Invoice/1303"/>
            <w:id w:val="1291246806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Line[1]/ns0:VATPct_Line_Lbl[1]" w:storeItemID="{78321234-7CAC-43E6-B063-BFA54BE85349}"/>
            <w:text/>
          </w:sdtPr>
          <w:sdtContent>
            <w:tc>
              <w:tcPr>
                <w:tcW w:w="708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367EBFBE" w14:textId="77777777">
                <w:pPr>
                  <w:pStyle w:val="Heading1"/>
                  <w:jc w:val="right"/>
                  <w:outlineLvl w:val="0"/>
                </w:pPr>
                <w:proofErr w:type="spellStart"/>
                <w:r w:rsidRPr="00543913">
                  <w:t>VATPct_Line_Lbl</w:t>
                </w:r>
                <w:proofErr w:type="spellEnd"/>
              </w:p>
            </w:tc>
          </w:sdtContent>
        </w:sdt>
        <w:sdt>
          <w:sdtPr>
            <w:alias w:val="#Nav: /Header/Line/LineAmount_Line_Lbl"/>
            <w:tag w:val="#Nav: Standard_Sales_Draft_Invoice/1303"/>
            <w:id w:val="1532234539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Line[1]/ns0:LineAmount_Line_Lbl[1]" w:storeItemID="{78321234-7CAC-43E6-B063-BFA54BE85349}"/>
            <w:text/>
          </w:sdtPr>
          <w:sdtContent>
            <w:tc>
              <w:tcPr>
                <w:tcW w:w="1701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543913" w:rsidR="005C273C" w:rsidP="00DB757F" w:rsidRDefault="005C273C" w14:paraId="378EAA67" w14:textId="77777777">
                <w:pPr>
                  <w:pStyle w:val="Heading1"/>
                  <w:jc w:val="right"/>
                  <w:outlineLvl w:val="0"/>
                </w:pPr>
                <w:proofErr w:type="spellStart"/>
                <w:r w:rsidRPr="00543913">
                  <w:t>LineAmount_Line_Lbl</w:t>
                </w:r>
                <w:proofErr w:type="spellEnd"/>
              </w:p>
            </w:tc>
          </w:sdtContent>
        </w:sdt>
      </w:tr>
      <w:tr w:rsidRPr="005C273C" w:rsidR="005C273C" w:rsidTr="00207B33" w14:paraId="5D228090" w14:textId="77777777">
        <w:trPr>
          <w:cantSplit/>
          <w:trHeight w:val="182"/>
        </w:trPr>
        <w:tc>
          <w:tcPr>
            <w:tcW w:w="966" w:type="dxa"/>
            <w:tcBorders>
              <w:top w:val="single" w:color="auto" w:sz="4" w:space="0"/>
            </w:tcBorders>
          </w:tcPr>
          <w:p w:rsidRPr="005C273C" w:rsidR="005C273C" w:rsidP="005C273C" w:rsidRDefault="005C273C" w14:paraId="6BAB0355" w14:textId="77777777">
            <w:pPr>
              <w:pStyle w:val="NoSpacing"/>
            </w:pPr>
          </w:p>
        </w:tc>
        <w:tc>
          <w:tcPr>
            <w:tcW w:w="2989" w:type="dxa"/>
            <w:tcBorders>
              <w:top w:val="single" w:color="auto" w:sz="4" w:space="0"/>
            </w:tcBorders>
          </w:tcPr>
          <w:p w:rsidRPr="005C273C" w:rsidR="005C273C" w:rsidP="005C273C" w:rsidRDefault="005C273C" w14:paraId="1AABCB3E" w14:textId="77777777">
            <w:pPr>
              <w:pStyle w:val="NoSpacing"/>
            </w:pPr>
          </w:p>
        </w:tc>
        <w:tc>
          <w:tcPr>
            <w:tcW w:w="897" w:type="dxa"/>
            <w:tcBorders>
              <w:top w:val="single" w:color="auto" w:sz="4" w:space="0"/>
            </w:tcBorders>
          </w:tcPr>
          <w:p w:rsidRPr="005C273C" w:rsidR="005C273C" w:rsidP="005C273C" w:rsidRDefault="005C273C" w14:paraId="4BA0CAA3" w14:textId="77777777">
            <w:pPr>
              <w:pStyle w:val="NoSpacing"/>
            </w:pPr>
          </w:p>
        </w:tc>
        <w:tc>
          <w:tcPr>
            <w:tcW w:w="818" w:type="dxa"/>
            <w:tcBorders>
              <w:top w:val="single" w:color="auto" w:sz="4" w:space="0"/>
            </w:tcBorders>
          </w:tcPr>
          <w:p w:rsidRPr="005C273C" w:rsidR="005C273C" w:rsidP="005C273C" w:rsidRDefault="005C273C" w14:paraId="728AA322" w14:textId="77777777">
            <w:pPr>
              <w:pStyle w:val="NoSpacing"/>
            </w:pPr>
          </w:p>
        </w:tc>
        <w:tc>
          <w:tcPr>
            <w:tcW w:w="1393" w:type="dxa"/>
            <w:tcBorders>
              <w:top w:val="single" w:color="auto" w:sz="4" w:space="0"/>
            </w:tcBorders>
          </w:tcPr>
          <w:p w:rsidRPr="005C273C" w:rsidR="005C273C" w:rsidP="005C273C" w:rsidRDefault="005C273C" w14:paraId="4BA139F9" w14:textId="77777777">
            <w:pPr>
              <w:pStyle w:val="NoSpacing"/>
            </w:pPr>
          </w:p>
        </w:tc>
        <w:tc>
          <w:tcPr>
            <w:tcW w:w="734" w:type="dxa"/>
            <w:tcBorders>
              <w:top w:val="single" w:color="auto" w:sz="4" w:space="0"/>
            </w:tcBorders>
          </w:tcPr>
          <w:p w:rsidRPr="005C273C" w:rsidR="005C273C" w:rsidP="005C273C" w:rsidRDefault="005C273C" w14:paraId="0339F195" w14:textId="77777777">
            <w:pPr>
              <w:pStyle w:val="NoSpacing"/>
            </w:pPr>
          </w:p>
        </w:tc>
        <w:tc>
          <w:tcPr>
            <w:tcW w:w="708" w:type="dxa"/>
            <w:tcBorders>
              <w:top w:val="single" w:color="auto" w:sz="4" w:space="0"/>
            </w:tcBorders>
          </w:tcPr>
          <w:p w:rsidRPr="005C273C" w:rsidR="005C273C" w:rsidP="005C273C" w:rsidRDefault="005C273C" w14:paraId="60F598B9" w14:textId="77777777">
            <w:pPr>
              <w:pStyle w:val="NoSpacing"/>
            </w:pPr>
          </w:p>
        </w:tc>
        <w:tc>
          <w:tcPr>
            <w:tcW w:w="1701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5C273C" w:rsidR="005C273C" w:rsidP="005C273C" w:rsidRDefault="005C273C" w14:paraId="48F0E8DF" w14:textId="77777777">
            <w:pPr>
              <w:pStyle w:val="NoSpacing"/>
            </w:pPr>
          </w:p>
        </w:tc>
      </w:tr>
      <w:sdt>
        <w:sdtPr>
          <w:alias w:val="#Nav: /Header/Line"/>
          <w:tag w:val="#Nav: Standard_Sales_Draft_Invoice/1303"/>
          <w:id w:val="1327254768"/>
          <w15:dataBinding w:prefixMappings="xmlns:ns0='urn:microsoft-dynamics-nav/reports/Standard_Sales_Draft_Invoice/1303/'" w:xpath="/ns0:NavWordReportXmlPart[1]/ns0:Header[1]/ns0:Line" w:storeItemID="{78321234-7CAC-43E6-B063-BFA54BE85349}"/>
          <w15:repeatingSection/>
        </w:sdtPr>
        <w:sdtContent>
          <w:sdt>
            <w:sdtPr>
              <w:id w:val="872800820"/>
              <w:placeholder>
                <w:docPart w:val="F0282430B4D44F4290830D9288D14D3B"/>
              </w:placeholder>
              <w15:repeatingSectionItem/>
            </w:sdtPr>
            <w:sdtContent>
              <w:tr w:rsidRPr="005C273C" w:rsidR="005C273C" w:rsidTr="0043195D" w14:paraId="6DAD8D27" w14:textId="77777777">
                <w:trPr>
                  <w:cantSplit/>
                  <w:trHeight w:val="227"/>
                </w:trPr>
                <w:sdt>
                  <w:sdtPr>
                    <w:alias w:val="#Nav: /Header/Line/ItemNo_Line"/>
                    <w:tag w:val="#Nav: Standard_Sales_Draft_Invoice/1303"/>
                    <w:id w:val="-1032108260"/>
                    <w:placeholder>
                      <w:docPart w:val="DEB5D457638B4B3BADC17E5F83CD3BEA"/>
                    </w:placeholder>
                    <w:dataBinding w:prefixMappings="xmlns:ns0='urn:microsoft-dynamics-nav/reports/Standard_Sales_Draft_Invoice/1303/'" w:xpath="/ns0:NavWordReportXmlPart[1]/ns0:Header[1]/ns0:Line[1]/ns0:ItemNo_Line[1]" w:storeItemID="{78321234-7CAC-43E6-B063-BFA54BE85349}"/>
                    <w:text/>
                  </w:sdtPr>
                  <w:sdtContent>
                    <w:tc>
                      <w:tcPr>
                        <w:tcW w:w="966" w:type="dxa"/>
                      </w:tcPr>
                      <w:p w:rsidRPr="005C273C" w:rsidR="005C273C" w:rsidP="002A0234" w:rsidRDefault="005C273C" w14:paraId="0FAAEE14" w14:textId="77777777">
                        <w:proofErr w:type="spellStart"/>
                        <w:r w:rsidRPr="005C273C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Draft_Invoice/1303"/>
                    <w:id w:val="-1420935410"/>
                    <w:placeholder>
                      <w:docPart w:val="02FCF6F021E849649C78D8D7580E8391"/>
                    </w:placeholder>
                    <w:dataBinding w:prefixMappings="xmlns:ns0='urn:microsoft-dynamics-nav/reports/Standard_Sales_Draft_Invoice/1303/'" w:xpath="/ns0:NavWordReportXmlPart[1]/ns0:Header[1]/ns0:Line[1]/ns0:Description_Line[1]" w:storeItemID="{78321234-7CAC-43E6-B063-BFA54BE85349}"/>
                    <w:text/>
                  </w:sdtPr>
                  <w:sdtContent>
                    <w:tc>
                      <w:tcPr>
                        <w:tcW w:w="2989" w:type="dxa"/>
                      </w:tcPr>
                      <w:p w:rsidRPr="005C273C" w:rsidR="005C273C" w:rsidP="002A0234" w:rsidRDefault="005C273C" w14:paraId="2B7C3FF9" w14:textId="77777777">
                        <w:proofErr w:type="spellStart"/>
                        <w:r w:rsidRPr="005C273C">
                          <w:t>Description_Line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897" w:type="dxa"/>
                  </w:tcPr>
                  <w:p w:rsidRPr="005C273C" w:rsidR="005C273C" w:rsidP="00D241D5" w:rsidRDefault="00000000" w14:paraId="58AEEA9A" w14:textId="77777777">
                    <w:pPr>
                      <w:jc w:val="right"/>
                    </w:pPr>
                    <w:sdt>
                      <w:sdtPr>
                        <w:alias w:val="#Nav: /Header/Line/Quantity_Line"/>
                        <w:tag w:val="#Nav: Standard_Sales_Draft_Invoice/1303"/>
                        <w:id w:val="382909601"/>
                        <w:placeholder>
                          <w:docPart w:val="1C4445099D0747588FD8AE93C1DFA82F"/>
                        </w:placeholder>
                        <w:dataBinding w:prefixMappings="xmlns:ns0='urn:microsoft-dynamics-nav/reports/Standard_Sales_Draft_Invoice/1303/'" w:xpath="/ns0:NavWordReportXmlPart[1]/ns0:Header[1]/ns0:Line[1]/ns0:Quantity_Line[1]" w:storeItemID="{78321234-7CAC-43E6-B063-BFA54BE85349}"/>
                        <w:text/>
                      </w:sdtPr>
                      <w:sdtContent>
                        <w:proofErr w:type="spellStart"/>
                        <w:r w:rsidRPr="005C273C" w:rsidR="005C273C">
                          <w:t>Quantity_Line</w:t>
                        </w:r>
                        <w:proofErr w:type="spellEnd"/>
                      </w:sdtContent>
                    </w:sdt>
                    <w:r w:rsidRPr="005C273C" w:rsidR="005C273C">
                      <w:t xml:space="preserve"> </w:t>
                    </w:r>
                  </w:p>
                </w:tc>
                <w:sdt>
                  <w:sdtPr>
                    <w:alias w:val="#Nav: /Header/Line/UnitOfMeasure"/>
                    <w:tag w:val="#Nav: Standard_Sales_Draft_Invoice/1303"/>
                    <w:id w:val="436108881"/>
                    <w:placeholder>
                      <w:docPart w:val="6D6A3BA876A641639F7A526F3BFAFBB0"/>
                    </w:placeholder>
                    <w:dataBinding w:prefixMappings="xmlns:ns0='urn:microsoft-dynamics-nav/reports/Standard_Sales_Draft_Invoice/1303/'" w:xpath="/ns0:NavWordReportXmlPart[1]/ns0:Header[1]/ns0:Line[1]/ns0:UnitOfMeasure[1]" w:storeItemID="{78321234-7CAC-43E6-B063-BFA54BE85349}"/>
                    <w:text/>
                  </w:sdtPr>
                  <w:sdtContent>
                    <w:tc>
                      <w:tcPr>
                        <w:tcW w:w="818" w:type="dxa"/>
                      </w:tcPr>
                      <w:p w:rsidRPr="005C273C" w:rsidR="005C273C" w:rsidP="002A0234" w:rsidRDefault="005C273C" w14:paraId="496B0A29" w14:textId="77777777">
                        <w:proofErr w:type="spellStart"/>
                        <w:r w:rsidRPr="005C273C"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Draft_Invoice/1303"/>
                    <w:id w:val="773364929"/>
                    <w:placeholder>
                      <w:docPart w:val="EACE6141740F4759B8BAA80F2436F018"/>
                    </w:placeholder>
                    <w:dataBinding w:prefixMappings="xmlns:ns0='urn:microsoft-dynamics-nav/reports/Standard_Sales_Draft_Invoice/1303/'" w:xpath="/ns0:NavWordReportXmlPart[1]/ns0:Header[1]/ns0:Line[1]/ns0:UnitPrice[1]" w:storeItemID="{78321234-7CAC-43E6-B063-BFA54BE85349}"/>
                    <w:text/>
                  </w:sdtPr>
                  <w:sdtContent>
                    <w:tc>
                      <w:tcPr>
                        <w:tcW w:w="1393" w:type="dxa"/>
                      </w:tcPr>
                      <w:p w:rsidRPr="005C273C" w:rsidR="005C273C" w:rsidP="002A0234" w:rsidRDefault="005C273C" w14:paraId="2A71962C" w14:textId="77777777">
                        <w:proofErr w:type="spellStart"/>
                        <w:r w:rsidRPr="005C273C"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Draft_Invoice/1303"/>
                    <w:id w:val="114875444"/>
                    <w:placeholder>
                      <w:docPart w:val="244D1BD89CCD442AB7CB0E4058E2F3C1"/>
                    </w:placeholder>
                    <w:dataBinding w:prefixMappings="xmlns:ns0='urn:microsoft-dynamics-nav/reports/Standard_Sales_Draft_Invoice/1303/'" w:xpath="/ns0:NavWordReportXmlPart[1]/ns0:Header[1]/ns0:Line[1]/ns0:LineDiscountPercentText_Line[1]" w:storeItemID="{78321234-7CAC-43E6-B063-BFA54BE85349}"/>
                    <w:text/>
                  </w:sdtPr>
                  <w:sdtContent>
                    <w:tc>
                      <w:tcPr>
                        <w:tcW w:w="734" w:type="dxa"/>
                      </w:tcPr>
                      <w:p w:rsidRPr="005C273C" w:rsidR="005C273C" w:rsidP="002A0234" w:rsidRDefault="005C273C" w14:paraId="629AD034" w14:textId="77777777">
                        <w:proofErr w:type="spellStart"/>
                        <w:r w:rsidRPr="005C273C"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Draft_Invoice/1303"/>
                    <w:id w:val="1684940473"/>
                    <w:placeholder>
                      <w:docPart w:val="7694C953668D42F5930B18E0AA40B719"/>
                    </w:placeholder>
                    <w:dataBinding w:prefixMappings="xmlns:ns0='urn:microsoft-dynamics-nav/reports/Standard_Sales_Draft_Invoice/1303/'" w:xpath="/ns0:NavWordReportXmlPart[1]/ns0:Header[1]/ns0:Line[1]/ns0:VATPct_Line[1]" w:storeItemID="{78321234-7CAC-43E6-B063-BFA54BE85349}"/>
                    <w:text/>
                  </w:sdtPr>
                  <w:sdtContent>
                    <w:tc>
                      <w:tcPr>
                        <w:tcW w:w="708" w:type="dxa"/>
                      </w:tcPr>
                      <w:p w:rsidRPr="005C273C" w:rsidR="005C273C" w:rsidP="002A0234" w:rsidRDefault="005C273C" w14:paraId="683239E6" w14:textId="77777777">
                        <w:proofErr w:type="spellStart"/>
                        <w:r w:rsidRPr="005C273C">
                          <w:t>VATPct_Line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Draft_Invoice/1303"/>
                    <w:id w:val="-1829895906"/>
                    <w:placeholder>
                      <w:docPart w:val="34B5636816334117AF7CC33826250A39"/>
                    </w:placeholder>
                    <w:dataBinding w:prefixMappings="xmlns:ns0='urn:microsoft-dynamics-nav/reports/Standard_Sales_Draft_Invoice/1303/'" w:xpath="/ns0:NavWordReportXmlPart[1]/ns0:Header[1]/ns0:Line[1]/ns0:LineAmount_Line[1]" w:storeItemID="{78321234-7CAC-43E6-B063-BFA54BE85349}"/>
                    <w:text/>
                  </w:sdtPr>
                  <w:sdtContent>
                    <w:tc>
                      <w:tcPr>
                        <w:tcW w:w="1701" w:type="dxa"/>
                        <w:tcMar>
                          <w:right w:w="0" w:type="dxa"/>
                        </w:tcMar>
                      </w:tcPr>
                      <w:p w:rsidRPr="005C273C" w:rsidR="005C273C" w:rsidP="002A0234" w:rsidRDefault="005C273C" w14:paraId="69E412AE" w14:textId="77777777">
                        <w:proofErr w:type="spellStart"/>
                        <w:r w:rsidRPr="005C273C"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5C273C" w:rsidR="005C273C" w:rsidTr="00207B33" w14:paraId="126EE516" w14:textId="77777777">
        <w:trPr>
          <w:cantSplit/>
          <w:trHeight w:val="227"/>
        </w:trPr>
        <w:tc>
          <w:tcPr>
            <w:tcW w:w="966" w:type="dxa"/>
          </w:tcPr>
          <w:p w:rsidRPr="005C273C" w:rsidR="005C273C" w:rsidP="005C273C" w:rsidRDefault="005C273C" w14:paraId="360CF93F" w14:textId="77777777">
            <w:pPr>
              <w:pStyle w:val="NoSpacing"/>
            </w:pPr>
          </w:p>
        </w:tc>
        <w:tc>
          <w:tcPr>
            <w:tcW w:w="2989" w:type="dxa"/>
          </w:tcPr>
          <w:p w:rsidRPr="005C273C" w:rsidR="005C273C" w:rsidP="005C273C" w:rsidRDefault="005C273C" w14:paraId="2AC2A4E7" w14:textId="77777777">
            <w:pPr>
              <w:pStyle w:val="NoSpacing"/>
            </w:pPr>
          </w:p>
        </w:tc>
        <w:tc>
          <w:tcPr>
            <w:tcW w:w="897" w:type="dxa"/>
          </w:tcPr>
          <w:p w:rsidRPr="005C273C" w:rsidR="005C273C" w:rsidP="005C273C" w:rsidRDefault="005C273C" w14:paraId="083D028B" w14:textId="77777777">
            <w:pPr>
              <w:pStyle w:val="NoSpacing"/>
            </w:pPr>
          </w:p>
        </w:tc>
        <w:tc>
          <w:tcPr>
            <w:tcW w:w="818" w:type="dxa"/>
          </w:tcPr>
          <w:p w:rsidRPr="005C273C" w:rsidR="005C273C" w:rsidP="005C273C" w:rsidRDefault="005C273C" w14:paraId="2797530F" w14:textId="77777777">
            <w:pPr>
              <w:pStyle w:val="NoSpacing"/>
            </w:pPr>
          </w:p>
        </w:tc>
        <w:tc>
          <w:tcPr>
            <w:tcW w:w="1393" w:type="dxa"/>
          </w:tcPr>
          <w:p w:rsidRPr="005C273C" w:rsidR="005C273C" w:rsidP="005C273C" w:rsidRDefault="005C273C" w14:paraId="735A21A4" w14:textId="77777777">
            <w:pPr>
              <w:pStyle w:val="NoSpacing"/>
            </w:pPr>
          </w:p>
        </w:tc>
        <w:tc>
          <w:tcPr>
            <w:tcW w:w="734" w:type="dxa"/>
          </w:tcPr>
          <w:p w:rsidRPr="005C273C" w:rsidR="005C273C" w:rsidP="005C273C" w:rsidRDefault="005C273C" w14:paraId="63C97D72" w14:textId="77777777">
            <w:pPr>
              <w:pStyle w:val="NoSpacing"/>
            </w:pPr>
          </w:p>
        </w:tc>
        <w:tc>
          <w:tcPr>
            <w:tcW w:w="708" w:type="dxa"/>
          </w:tcPr>
          <w:p w:rsidRPr="005C273C" w:rsidR="005C273C" w:rsidP="005C273C" w:rsidRDefault="005C273C" w14:paraId="43DE7BC5" w14:textId="77777777">
            <w:pPr>
              <w:pStyle w:val="NoSpacing"/>
            </w:pPr>
          </w:p>
        </w:tc>
        <w:tc>
          <w:tcPr>
            <w:tcW w:w="1701" w:type="dxa"/>
            <w:tcMar>
              <w:right w:w="0" w:type="dxa"/>
            </w:tcMar>
          </w:tcPr>
          <w:p w:rsidRPr="005C273C" w:rsidR="005C273C" w:rsidP="005C273C" w:rsidRDefault="005C273C" w14:paraId="493F09FC" w14:textId="77777777">
            <w:pPr>
              <w:pStyle w:val="NoSpacing"/>
            </w:pPr>
          </w:p>
        </w:tc>
      </w:tr>
      <w:sdt>
        <w:sdtPr>
          <w:alias w:val="#Nav: /Header/ReportTotalsLine"/>
          <w:tag w:val="#Nav: Standard_Sales_Draft_Invoice/1303"/>
          <w:id w:val="1981810996"/>
          <w15:dataBinding w:prefixMappings="xmlns:ns0='urn:microsoft-dynamics-nav/reports/Standard_Sales_Draft_Invoice/1303/'" w:xpath="/ns0:NavWordReportXmlPart[1]/ns0:Header[1]/ns0:ReportTotalsLine" w:storeItemID="{78321234-7CAC-43E6-B063-BFA54BE85349}"/>
          <w15:repeatingSection/>
        </w:sdtPr>
        <w:sdtContent>
          <w:sdt>
            <w:sdtPr>
              <w:id w:val="768507247"/>
              <w:placeholder>
                <w:docPart w:val="F0282430B4D44F4290830D9288D14D3B"/>
              </w:placeholder>
              <w15:repeatingSectionItem/>
            </w:sdtPr>
            <w:sdtContent>
              <w:tr w:rsidRPr="005C273C" w:rsidR="005C273C" w:rsidTr="0043195D" w14:paraId="2F9F5D80" w14:textId="77777777">
                <w:trPr>
                  <w:cantSplit/>
                  <w:trHeight w:val="227"/>
                </w:trPr>
                <w:tc>
                  <w:tcPr>
                    <w:tcW w:w="966" w:type="dxa"/>
                  </w:tcPr>
                  <w:p w:rsidRPr="005C273C" w:rsidR="005C273C" w:rsidP="005C273C" w:rsidRDefault="005C273C" w14:paraId="43573CFB" w14:textId="77777777">
                    <w:pPr>
                      <w:pStyle w:val="NoSpacing"/>
                    </w:pPr>
                  </w:p>
                </w:tc>
                <w:tc>
                  <w:tcPr>
                    <w:tcW w:w="2989" w:type="dxa"/>
                  </w:tcPr>
                  <w:p w:rsidRPr="005C273C" w:rsidR="005C273C" w:rsidP="005C273C" w:rsidRDefault="005C273C" w14:paraId="04CB47AC" w14:textId="77777777">
                    <w:pPr>
                      <w:pStyle w:val="NoSpacing"/>
                    </w:pPr>
                  </w:p>
                </w:tc>
                <w:tc>
                  <w:tcPr>
                    <w:tcW w:w="897" w:type="dxa"/>
                  </w:tcPr>
                  <w:p w:rsidRPr="005C273C" w:rsidR="005C273C" w:rsidP="005C273C" w:rsidRDefault="005C273C" w14:paraId="058946D6" w14:textId="77777777">
                    <w:pPr>
                      <w:pStyle w:val="NoSpacing"/>
                    </w:pPr>
                  </w:p>
                </w:tc>
                <w:tc>
                  <w:tcPr>
                    <w:tcW w:w="818" w:type="dxa"/>
                  </w:tcPr>
                  <w:p w:rsidRPr="005C273C" w:rsidR="005C273C" w:rsidP="005C273C" w:rsidRDefault="005C273C" w14:paraId="7E6F3FCD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Draft_Invoice/1303"/>
                    <w:id w:val="1468313313"/>
                    <w:placeholder>
                      <w:docPart w:val="2E83E9F4BA244B06B4DB5D21636C1E0A"/>
                    </w:placeholder>
                    <w:dataBinding w:prefixMappings="xmlns:ns0='urn:microsoft-dynamics-nav/reports/Standard_Sales_Draft_Invoice/1303/'" w:xpath="/ns0:NavWordReportXmlPart[1]/ns0:Header[1]/ns0:ReportTotalsLine[1]/ns0:Description_ReportTotalsLine[1]" w:storeItemID="{78321234-7CAC-43E6-B063-BFA54BE85349}"/>
                    <w:text/>
                  </w:sdtPr>
                  <w:sdtContent>
                    <w:tc>
                      <w:tcPr>
                        <w:tcW w:w="2835" w:type="dxa"/>
                        <w:gridSpan w:val="3"/>
                      </w:tcPr>
                      <w:p w:rsidRPr="005C273C" w:rsidR="005C273C" w:rsidP="002A0234" w:rsidRDefault="005C273C" w14:paraId="0CEFA74B" w14:textId="77777777">
                        <w:pPr>
                          <w:pStyle w:val="NoSpacing"/>
                        </w:pPr>
                        <w:proofErr w:type="spellStart"/>
                        <w:r w:rsidRPr="005C273C"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Draft_Invoice/1303"/>
                    <w:id w:val="1520812946"/>
                    <w:placeholder>
                      <w:docPart w:val="2E83E9F4BA244B06B4DB5D21636C1E0A"/>
                    </w:placeholder>
                    <w:dataBinding w:prefixMappings="xmlns:ns0='urn:microsoft-dynamics-nav/reports/Standard_Sales_Draft_Invoice/1303/'" w:xpath="/ns0:NavWordReportXmlPart[1]/ns0:Header[1]/ns0:ReportTotalsLine[1]/ns0:Amount_ReportTotalsLine[1]" w:storeItemID="{78321234-7CAC-43E6-B063-BFA54BE85349}"/>
                    <w:text/>
                  </w:sdtPr>
                  <w:sdtContent>
                    <w:tc>
                      <w:tcPr>
                        <w:tcW w:w="1701" w:type="dxa"/>
                        <w:tcMar>
                          <w:right w:w="0" w:type="dxa"/>
                        </w:tcMar>
                      </w:tcPr>
                      <w:p w:rsidRPr="005C273C" w:rsidR="005C273C" w:rsidP="002A0234" w:rsidRDefault="005C273C" w14:paraId="60F1999F" w14:textId="77777777">
                        <w:pPr>
                          <w:pStyle w:val="NoSpacing"/>
                        </w:pPr>
                        <w:proofErr w:type="spellStart"/>
                        <w:r w:rsidRPr="005C273C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5C273C" w:rsidR="005C273C" w:rsidTr="00207B33" w14:paraId="7E195D15" w14:textId="77777777">
        <w:trPr>
          <w:cantSplit/>
          <w:trHeight w:val="113"/>
        </w:trPr>
        <w:tc>
          <w:tcPr>
            <w:tcW w:w="966" w:type="dxa"/>
          </w:tcPr>
          <w:p w:rsidRPr="005C273C" w:rsidR="005C273C" w:rsidP="005C273C" w:rsidRDefault="005C273C" w14:paraId="0FD2D131" w14:textId="77777777">
            <w:pPr>
              <w:pStyle w:val="NoSpacing"/>
            </w:pPr>
          </w:p>
        </w:tc>
        <w:tc>
          <w:tcPr>
            <w:tcW w:w="2989" w:type="dxa"/>
          </w:tcPr>
          <w:p w:rsidRPr="005C273C" w:rsidR="005C273C" w:rsidP="005C273C" w:rsidRDefault="005C273C" w14:paraId="25B0088A" w14:textId="77777777">
            <w:pPr>
              <w:pStyle w:val="NoSpacing"/>
            </w:pPr>
          </w:p>
        </w:tc>
        <w:tc>
          <w:tcPr>
            <w:tcW w:w="897" w:type="dxa"/>
          </w:tcPr>
          <w:p w:rsidRPr="005C273C" w:rsidR="005C273C" w:rsidP="005C273C" w:rsidRDefault="005C273C" w14:paraId="6D445166" w14:textId="77777777">
            <w:pPr>
              <w:pStyle w:val="NoSpacing"/>
            </w:pPr>
          </w:p>
        </w:tc>
        <w:tc>
          <w:tcPr>
            <w:tcW w:w="818" w:type="dxa"/>
          </w:tcPr>
          <w:p w:rsidRPr="005C273C" w:rsidR="005C273C" w:rsidP="005C273C" w:rsidRDefault="005C273C" w14:paraId="70F3A9E4" w14:textId="77777777">
            <w:pPr>
              <w:pStyle w:val="NoSpacing"/>
            </w:pPr>
          </w:p>
        </w:tc>
        <w:tc>
          <w:tcPr>
            <w:tcW w:w="2835" w:type="dxa"/>
            <w:gridSpan w:val="3"/>
          </w:tcPr>
          <w:p w:rsidRPr="005C273C" w:rsidR="005C273C" w:rsidP="005C273C" w:rsidRDefault="005C273C" w14:paraId="4EC98923" w14:textId="77777777">
            <w:pPr>
              <w:pStyle w:val="NoSpacing"/>
            </w:pPr>
          </w:p>
        </w:tc>
        <w:tc>
          <w:tcPr>
            <w:tcW w:w="1701" w:type="dxa"/>
            <w:tcMar>
              <w:right w:w="0" w:type="dxa"/>
            </w:tcMar>
          </w:tcPr>
          <w:p w:rsidRPr="005C273C" w:rsidR="005C273C" w:rsidP="005C273C" w:rsidRDefault="005C273C" w14:paraId="249EE08E" w14:textId="77777777">
            <w:pPr>
              <w:pStyle w:val="NoSpacing"/>
            </w:pPr>
          </w:p>
        </w:tc>
      </w:tr>
      <w:tr w:rsidRPr="005C273C" w:rsidR="005C273C" w:rsidTr="00207B33" w14:paraId="502C158C" w14:textId="77777777">
        <w:trPr>
          <w:cantSplit/>
          <w:trHeight w:val="227"/>
        </w:trPr>
        <w:tc>
          <w:tcPr>
            <w:tcW w:w="966" w:type="dxa"/>
          </w:tcPr>
          <w:p w:rsidRPr="005C273C" w:rsidR="005C273C" w:rsidP="005C273C" w:rsidRDefault="005C273C" w14:paraId="2E14E2FE" w14:textId="77777777">
            <w:pPr>
              <w:pStyle w:val="NoSpacing"/>
            </w:pPr>
          </w:p>
        </w:tc>
        <w:tc>
          <w:tcPr>
            <w:tcW w:w="2989" w:type="dxa"/>
          </w:tcPr>
          <w:p w:rsidRPr="005C273C" w:rsidR="005C273C" w:rsidP="005C273C" w:rsidRDefault="005C273C" w14:paraId="7255078E" w14:textId="77777777">
            <w:pPr>
              <w:pStyle w:val="NoSpacing"/>
            </w:pPr>
          </w:p>
        </w:tc>
        <w:tc>
          <w:tcPr>
            <w:tcW w:w="897" w:type="dxa"/>
          </w:tcPr>
          <w:p w:rsidRPr="005C273C" w:rsidR="005C273C" w:rsidP="005C273C" w:rsidRDefault="005C273C" w14:paraId="430FD842" w14:textId="77777777">
            <w:pPr>
              <w:pStyle w:val="NoSpacing"/>
            </w:pPr>
          </w:p>
        </w:tc>
        <w:tc>
          <w:tcPr>
            <w:tcW w:w="818" w:type="dxa"/>
          </w:tcPr>
          <w:p w:rsidRPr="005C273C" w:rsidR="005C273C" w:rsidP="005C273C" w:rsidRDefault="005C273C" w14:paraId="51E8379D" w14:textId="77777777">
            <w:pPr>
              <w:pStyle w:val="NoSpacing"/>
            </w:pPr>
          </w:p>
        </w:tc>
        <w:sdt>
          <w:sdtPr>
            <w:rPr>
              <w:rStyle w:val="Strong"/>
            </w:rPr>
            <w:alias w:val="#Nav: /Header/Totals/TotalIncludingVATText"/>
            <w:tag w:val="#Nav: Standard_Sales_Draft_Invoice/1303"/>
            <w:id w:val="1496384203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Totals[1]/ns0:TotalIncludingVATText[1]" w:storeItemID="{78321234-7CAC-43E6-B063-BFA54BE85349}"/>
            <w:text/>
          </w:sdtPr>
          <w:sdtContent>
            <w:tc>
              <w:tcPr>
                <w:tcW w:w="2835" w:type="dxa"/>
                <w:gridSpan w:val="3"/>
                <w:tcBorders>
                  <w:bottom w:val="single" w:color="auto" w:sz="4" w:space="0"/>
                </w:tcBorders>
              </w:tcPr>
              <w:p w:rsidRPr="005C273C" w:rsidR="005C273C" w:rsidP="005C273C" w:rsidRDefault="005C273C" w14:paraId="54AA617E" w14:textId="77777777">
                <w:pPr>
                  <w:pStyle w:val="NoSpacing"/>
                  <w:rPr>
                    <w:rStyle w:val="Strong"/>
                  </w:rPr>
                </w:pPr>
                <w:proofErr w:type="spellStart"/>
                <w:r w:rsidRPr="005C273C">
                  <w:rPr>
                    <w:rStyle w:val="Strong"/>
                  </w:rPr>
                  <w:t>TotalIncludingVATText</w:t>
                </w:r>
                <w:proofErr w:type="spellEnd"/>
              </w:p>
            </w:tc>
          </w:sdtContent>
        </w:sdt>
        <w:sdt>
          <w:sdtPr>
            <w:rPr>
              <w:rStyle w:val="Strong"/>
            </w:rPr>
            <w:alias w:val="#Nav: /Header/Totals/TotalAmountIncludingVAT"/>
            <w:tag w:val="#Nav: Standard_Sales_Draft_Invoice/1303"/>
            <w:id w:val="1661501859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Totals[1]/ns0:TotalAmountIncludingVAT[1]" w:storeItemID="{78321234-7CAC-43E6-B063-BFA54BE85349}"/>
            <w:text/>
          </w:sdtPr>
          <w:sdtContent>
            <w:tc>
              <w:tcPr>
                <w:tcW w:w="1701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5C273C" w:rsidR="005C273C" w:rsidP="005C273C" w:rsidRDefault="005C273C" w14:paraId="276B0859" w14:textId="77777777">
                <w:pPr>
                  <w:pStyle w:val="NoSpacing"/>
                  <w:jc w:val="right"/>
                  <w:rPr>
                    <w:rStyle w:val="Strong"/>
                  </w:rPr>
                </w:pPr>
                <w:proofErr w:type="spellStart"/>
                <w:r w:rsidRPr="005C273C">
                  <w:rPr>
                    <w:rStyle w:val="Strong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5C273C" w:rsidP="00D241D5" w:rsidRDefault="005C273C" w14:paraId="4643862F" w14:textId="77777777">
      <w:pPr>
        <w:keepNext/>
        <w:spacing w:after="600"/>
        <w:rPr>
          <w:sz w:val="16"/>
          <w:szCs w:val="16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5386"/>
        <w:gridCol w:w="2258"/>
      </w:tblGrid>
      <w:tr w:rsidR="006377EB" w:rsidTr="00791541" w14:paraId="6E552942" w14:textId="77777777">
        <w:trPr>
          <w:trHeight w:val="255"/>
        </w:trPr>
        <w:sdt>
          <w:sdtPr>
            <w:rPr>
              <w:b/>
              <w:sz w:val="18"/>
              <w:szCs w:val="20"/>
            </w:rPr>
            <w:alias w:val="#Nav: /Header/VATClauses_Lbl"/>
            <w:tag w:val="#Nav: Standard_Sales_Draft_Invoice/1303"/>
            <w:id w:val="1875570075"/>
            <w:placeholder>
              <w:docPart w:val="A914D7FCA55E44D095D98EB3F7949606"/>
            </w:placeholder>
            <w:dataBinding w:prefixMappings="xmlns:ns0='urn:microsoft-dynamics-nav/reports/Standard_Sales_Draft_Invoice/1303/'" w:xpath="/ns0:NavWordReportXmlPart[1]/ns0:Header[1]/ns0:VATClauses_Lbl[1]" w:storeItemID="{78321234-7CAC-43E6-B063-BFA54BE85349}"/>
            <w:text/>
          </w:sdtPr>
          <w:sdtContent>
            <w:tc>
              <w:tcPr>
                <w:tcW w:w="7938" w:type="dxa"/>
                <w:gridSpan w:val="2"/>
                <w:vAlign w:val="center"/>
              </w:tcPr>
              <w:p w:rsidRPr="00F97B0E" w:rsidR="006377EB" w:rsidP="00791541" w:rsidRDefault="006377EB" w14:paraId="7D83DF66" w14:textId="77777777">
                <w:pPr>
                  <w:keepNext/>
                  <w:spacing w:before="120" w:after="60"/>
                  <w:rPr>
                    <w:b/>
                    <w:sz w:val="18"/>
                    <w:szCs w:val="20"/>
                  </w:rPr>
                </w:pPr>
                <w:proofErr w:type="spellStart"/>
                <w:r w:rsidRPr="00F97B0E">
                  <w:rPr>
                    <w:b/>
                    <w:sz w:val="18"/>
                    <w:szCs w:val="20"/>
                  </w:rPr>
                  <w:t>VATClauses_Lbl</w:t>
                </w:r>
                <w:proofErr w:type="spellEnd"/>
              </w:p>
            </w:tc>
          </w:sdtContent>
        </w:sdt>
        <w:tc>
          <w:tcPr>
            <w:tcW w:w="2258" w:type="dxa"/>
          </w:tcPr>
          <w:p w:rsidR="006377EB" w:rsidP="00791541" w:rsidRDefault="006377EB" w14:paraId="471E3E9F" w14:textId="77777777">
            <w:pPr>
              <w:keepNext/>
              <w:spacing w:before="120" w:after="60"/>
              <w:rPr>
                <w:sz w:val="16"/>
                <w:szCs w:val="16"/>
              </w:rPr>
            </w:pPr>
          </w:p>
        </w:tc>
      </w:tr>
      <w:tr w:rsidR="006377EB" w:rsidTr="00791541" w14:paraId="06F251A1" w14:textId="77777777">
        <w:trPr>
          <w:trHeight w:val="255"/>
        </w:trPr>
        <w:sdt>
          <w:sdtPr>
            <w:rPr>
              <w:b/>
              <w:sz w:val="18"/>
              <w:szCs w:val="20"/>
            </w:rPr>
            <w:alias w:val="#Nav: /Header/VATIdentifier_Lbl"/>
            <w:tag w:val="#Nav: Standard_Sales_Draft_Invoice/1303"/>
            <w:id w:val="-853264483"/>
            <w:placeholder>
              <w:docPart w:val="61581DCBED1B4749812F1C8972F495BA"/>
            </w:placeholder>
            <w:dataBinding w:prefixMappings="xmlns:ns0='urn:microsoft-dynamics-nav/reports/Standard_Sales_Draft_Invoice/1303/'" w:xpath="/ns0:NavWordReportXmlPart[1]/ns0:Header[1]/ns0:VATIdentifier_Lbl[1]" w:storeItemID="{78321234-7CAC-43E6-B063-BFA54BE85349}"/>
            <w:text/>
          </w:sdtPr>
          <w:sdtContent>
            <w:tc>
              <w:tcPr>
                <w:tcW w:w="7938" w:type="dxa"/>
                <w:gridSpan w:val="2"/>
                <w:vAlign w:val="center"/>
              </w:tcPr>
              <w:p w:rsidRPr="00F97B0E" w:rsidR="006377EB" w:rsidP="00791541" w:rsidRDefault="006377EB" w14:paraId="541CBE77" w14:textId="77777777">
                <w:pPr>
                  <w:keepNext/>
                  <w:spacing w:before="120" w:after="60"/>
                  <w:rPr>
                    <w:b/>
                    <w:sz w:val="18"/>
                    <w:szCs w:val="20"/>
                  </w:rPr>
                </w:pPr>
                <w:proofErr w:type="spellStart"/>
                <w:r w:rsidRPr="00F97B0E">
                  <w:rPr>
                    <w:b/>
                    <w:sz w:val="18"/>
                    <w:szCs w:val="20"/>
                  </w:rPr>
                  <w:t>VATIdentifier_Lbl</w:t>
                </w:r>
                <w:proofErr w:type="spellEnd"/>
              </w:p>
            </w:tc>
          </w:sdtContent>
        </w:sdt>
        <w:tc>
          <w:tcPr>
            <w:tcW w:w="2258" w:type="dxa"/>
          </w:tcPr>
          <w:p w:rsidR="006377EB" w:rsidP="00791541" w:rsidRDefault="006377EB" w14:paraId="6DC3ADE0" w14:textId="77777777">
            <w:pPr>
              <w:keepNext/>
              <w:spacing w:before="120" w:after="60"/>
              <w:rPr>
                <w:sz w:val="16"/>
                <w:szCs w:val="16"/>
              </w:rPr>
            </w:pPr>
          </w:p>
        </w:tc>
      </w:tr>
      <w:sdt>
        <w:sdtPr>
          <w:rPr>
            <w:sz w:val="18"/>
            <w:szCs w:val="18"/>
            <w:lang w:val="da-DK"/>
          </w:rPr>
          <w:alias w:val="#Nav: /Header/VATClauseLine"/>
          <w:tag w:val="#Nav: Standard_Sales_Draft_Invoice/1303"/>
          <w:id w:val="-1431968909"/>
          <w15:dataBinding w:prefixMappings="xmlns:ns0='urn:microsoft-dynamics-nav/reports/Standard_Sales_Draft_Invoice/1303/'" w:xpath="/ns0:NavWordReportXmlPart[1]/ns0:Header[1]/ns0:VATClauseLine" w:storeItemID="{78321234-7CAC-43E6-B063-BFA54BE85349}"/>
          <w15:repeatingSection/>
        </w:sdtPr>
        <w:sdtContent>
          <w:sdt>
            <w:sdtPr>
              <w:rPr>
                <w:sz w:val="18"/>
                <w:szCs w:val="18"/>
                <w:lang w:val="da-DK"/>
              </w:rPr>
              <w:id w:val="500550350"/>
              <w:placeholder>
                <w:docPart w:val="200F3CBA2E7F4F74B68D5997E1F9BADD"/>
              </w:placeholder>
              <w15:repeatingSectionItem/>
            </w:sdtPr>
            <w:sdtContent>
              <w:tr w:rsidR="006377EB" w:rsidTr="00791541" w14:paraId="38FF580F" w14:textId="7777777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left w:w="108" w:type="dxa"/>
                    <w:right w:w="108" w:type="dxa"/>
                  </w:tblCellMar>
                </w:tblPrEx>
                <w:sdt>
                  <w:sdtPr>
                    <w:rPr>
                      <w:sz w:val="18"/>
                      <w:szCs w:val="18"/>
                      <w:lang w:val="da-DK"/>
                    </w:rPr>
                    <w:alias w:val="#Nav: /Header/VATClauseLine/VATIdentifier_VATClauseLine"/>
                    <w:tag w:val="#Nav: Standard_Sales_Draft_Invoice/1303"/>
                    <w:id w:val="-1648506443"/>
                    <w:placeholder>
                      <w:docPart w:val="E627737186DF4D6685A8FCA172B6E5E0"/>
                    </w:placeholder>
                    <w:dataBinding w:prefixMappings="xmlns:ns0='urn:microsoft-dynamics-nav/reports/Standard_Sales_Draft_Invoice/1303/'" w:xpath="/ns0:NavWordReportXmlPart[1]/ns0:Header[1]/ns0:VATClauseLine[1]/ns0:VATIdentifier_VATClauseLine[1]" w:storeItemID="{78321234-7CAC-43E6-B063-BFA54BE85349}"/>
                    <w:text/>
                  </w:sdtPr>
                  <w:sdtContent>
                    <w:tc>
                      <w:tcPr>
                        <w:tcW w:w="255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DF68C3" w:rsidR="006377EB" w:rsidP="002A0234" w:rsidRDefault="006377EB" w14:paraId="19324CA8" w14:textId="77777777">
                        <w:pPr>
                          <w:pStyle w:val="NoSpacing"/>
                          <w:rPr>
                            <w:sz w:val="18"/>
                            <w:szCs w:val="18"/>
                            <w:lang w:val="da-DK"/>
                          </w:rPr>
                        </w:pPr>
                        <w:r w:rsidRPr="00DF68C3">
                          <w:rPr>
                            <w:sz w:val="18"/>
                            <w:szCs w:val="18"/>
                            <w:lang w:val="da-DK"/>
                          </w:rPr>
                          <w:t>VATIdentifier_VATClauseLine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  <w:lang w:val="da-DK"/>
                    </w:rPr>
                    <w:alias w:val="#Nav: /Header/VATClauseLine/Description_VATClauseLine"/>
                    <w:tag w:val="#Nav: Standard_Sales_Draft_Invoice/1303"/>
                    <w:id w:val="-1738927793"/>
                    <w:placeholder>
                      <w:docPart w:val="E627737186DF4D6685A8FCA172B6E5E0"/>
                    </w:placeholder>
                    <w:dataBinding w:prefixMappings="xmlns:ns0='urn:microsoft-dynamics-nav/reports/Standard_Sales_Draft_Invoice/1303/'" w:xpath="/ns0:NavWordReportXmlPart[1]/ns0:Header[1]/ns0:VATClauseLine[1]/ns0:Description_VATClauseLine[1]" w:storeItemID="{78321234-7CAC-43E6-B063-BFA54BE85349}"/>
                    <w:text/>
                  </w:sdtPr>
                  <w:sdtContent>
                    <w:tc>
                      <w:tcPr>
                        <w:tcW w:w="538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DF68C3" w:rsidR="006377EB" w:rsidP="002A0234" w:rsidRDefault="006377EB" w14:paraId="39B3813A" w14:textId="77777777">
                        <w:pPr>
                          <w:pStyle w:val="NoSpacing"/>
                          <w:rPr>
                            <w:sz w:val="18"/>
                            <w:szCs w:val="18"/>
                            <w:lang w:val="da-DK"/>
                          </w:rPr>
                        </w:pPr>
                        <w:r w:rsidRPr="00DF68C3">
                          <w:rPr>
                            <w:sz w:val="18"/>
                            <w:szCs w:val="18"/>
                            <w:lang w:val="da-DK"/>
                          </w:rPr>
                          <w:t>Description_VATClauseLine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  <w:lang w:val="da-DK"/>
                    </w:rPr>
                    <w:alias w:val="#Nav: /Header/VATClauseLine/VATAmount_VATClauseLine"/>
                    <w:tag w:val="#Nav: Standard_Sales_Draft_Invoice/1303"/>
                    <w:id w:val="1606455160"/>
                    <w:placeholder>
                      <w:docPart w:val="E627737186DF4D6685A8FCA172B6E5E0"/>
                    </w:placeholder>
                    <w:dataBinding w:prefixMappings="xmlns:ns0='urn:microsoft-dynamics-nav/reports/Standard_Sales_Draft_Invoice/1303/'" w:xpath="/ns0:NavWordReportXmlPart[1]/ns0:Header[1]/ns0:VATClauseLine[1]/ns0:VATAmount_VATClauseLine[1]" w:storeItemID="{78321234-7CAC-43E6-B063-BFA54BE85349}"/>
                    <w:text/>
                  </w:sdtPr>
                  <w:sdtContent>
                    <w:tc>
                      <w:tcPr>
                        <w:tcW w:w="225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DF68C3" w:rsidR="006377EB" w:rsidP="002A0234" w:rsidRDefault="006377EB" w14:paraId="367170C0" w14:textId="77777777">
                        <w:pPr>
                          <w:pStyle w:val="NoSpacing"/>
                          <w:rPr>
                            <w:sz w:val="18"/>
                            <w:szCs w:val="18"/>
                            <w:lang w:val="da-DK"/>
                          </w:rPr>
                        </w:pPr>
                        <w:r w:rsidRPr="00DF68C3">
                          <w:rPr>
                            <w:sz w:val="18"/>
                            <w:szCs w:val="18"/>
                            <w:lang w:val="da-DK"/>
                          </w:rPr>
                          <w:t>VATAmount_VATClauseLine</w:t>
                        </w:r>
                      </w:p>
                    </w:tc>
                  </w:sdtContent>
                </w:sdt>
              </w:tr>
              <w:tr w:rsidR="006377EB" w:rsidTr="00791541" w14:paraId="35291AAC" w14:textId="7777777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left w:w="108" w:type="dxa"/>
                    <w:right w:w="108" w:type="dxa"/>
                  </w:tblCellMar>
                </w:tblPrEx>
                <w:tc>
                  <w:tcPr>
                    <w:tcW w:w="2552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DF68C3" w:rsidR="006377EB" w:rsidP="00791541" w:rsidRDefault="006377EB" w14:paraId="36E1F6EA" w14:textId="77777777">
                    <w:pPr>
                      <w:pStyle w:val="NoSpacing"/>
                      <w:rPr>
                        <w:sz w:val="18"/>
                        <w:szCs w:val="18"/>
                        <w:lang w:val="da-DK"/>
                      </w:rPr>
                    </w:pPr>
                  </w:p>
                </w:tc>
                <w:tc>
                  <w:tcPr>
                    <w:tcW w:w="5386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DF68C3" w:rsidR="006377EB" w:rsidP="002A0234" w:rsidRDefault="006377EB" w14:paraId="15CA4315" w14:textId="596A848A">
                    <w:pPr>
                      <w:pStyle w:val="NoSpacing"/>
                      <w:rPr>
                        <w:sz w:val="18"/>
                        <w:szCs w:val="18"/>
                        <w:lang w:val="da-DK"/>
                      </w:rPr>
                    </w:pPr>
                  </w:p>
                </w:tc>
                <w:tc>
                  <w:tcPr>
                    <w:tcW w:w="225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DF68C3" w:rsidR="006377EB" w:rsidP="00791541" w:rsidRDefault="006377EB" w14:paraId="0B7C2877" w14:textId="77777777">
                    <w:pPr>
                      <w:pStyle w:val="NoSpacing"/>
                      <w:rPr>
                        <w:sz w:val="18"/>
                        <w:szCs w:val="18"/>
                        <w:lang w:val="da-DK"/>
                      </w:rPr>
                    </w:pPr>
                  </w:p>
                </w:tc>
              </w:tr>
            </w:sdtContent>
          </w:sdt>
        </w:sdtContent>
      </w:sdt>
    </w:tbl>
    <w:p w:rsidR="00C06B94" w:rsidP="00D241D5" w:rsidRDefault="00C06B94" w14:paraId="6A55BEC6" w14:textId="77777777">
      <w:pPr>
        <w:keepNext/>
        <w:spacing w:after="600"/>
        <w:rPr>
          <w:sz w:val="16"/>
          <w:szCs w:val="16"/>
        </w:rPr>
      </w:pPr>
    </w:p>
    <w:sectPr w:rsidR="00C06B94" w:rsidSect="00207B3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B5995" w:rsidP="00E40C63" w:rsidRDefault="00AB5995" w14:paraId="523D6708" w14:textId="77777777">
      <w:pPr>
        <w:spacing w:after="0"/>
      </w:pPr>
      <w:r>
        <w:separator/>
      </w:r>
    </w:p>
  </w:endnote>
  <w:endnote w:type="continuationSeparator" w:id="0">
    <w:p w:rsidR="00AB5995" w:rsidP="00E40C63" w:rsidRDefault="00AB5995" w14:paraId="479FB14A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6194D" w:rsidRDefault="0026194D" w14:paraId="5A1D9F5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D241D5" w:rsidTr="00D241D5" w14:paraId="0B2620D3" w14:textId="77777777">
      <w:trPr>
        <w:cantSplit/>
        <w:trHeight w:val="227"/>
      </w:trPr>
      <w:tc>
        <w:tcPr>
          <w:tcW w:w="5000" w:type="pct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Draft_Invoice/1303"/>
            <w:id w:val="-1265379974"/>
            <w:placeholder>
              <w:docPart w:val="793055E079F94161B6DB65B71A1E06D9"/>
            </w:placeholder>
            <w:dataBinding w:prefixMappings="xmlns:ns0='urn:microsoft-dynamics-nav/reports/Standard_Sales_Draft_Invoice/1303/'" w:xpath="/ns0:NavWordReportXmlPart[1]/ns0:Header[1]/ns0:CompanyLegalStatement[1]" w:storeItemID="{78321234-7CAC-43E6-B063-BFA54BE85349}"/>
            <w:text/>
          </w:sdtPr>
          <w:sdtContent>
            <w:p w:rsidR="00D241D5" w:rsidP="00D241D5" w:rsidRDefault="00D241D5" w14:paraId="354DF7BF" w14:textId="77777777">
              <w:pPr>
                <w:pStyle w:val="NoSpacing"/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</w:tbl>
  <w:p w:rsidRPr="001D1CE2" w:rsidR="000E071F" w:rsidP="001D1CE2" w:rsidRDefault="000E071F" w14:paraId="50C5E83D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Pr="00982950" w:rsidR="005C273C" w:rsidTr="006220F3" w14:paraId="17B50766" w14:textId="77777777">
      <w:trPr>
        <w:cantSplit/>
        <w:trHeight w:val="227"/>
      </w:trPr>
      <w:tc>
        <w:tcPr>
          <w:tcW w:w="5000" w:type="pct"/>
          <w:gridSpan w:val="4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Draft_Invoice/1303"/>
            <w:id w:val="-1233780754"/>
            <w:placeholder>
              <w:docPart w:val="11E91ADE68C44861BD08E0811A89194D"/>
            </w:placeholder>
            <w:dataBinding w:prefixMappings="xmlns:ns0='urn:microsoft-dynamics-nav/reports/Standard_Sales_Draft_Invoice/1303/'" w:xpath="/ns0:NavWordReportXmlPart[1]/ns0:Header[1]/ns0:CompanyLegalStatement[1]" w:storeItemID="{78321234-7CAC-43E6-B063-BFA54BE85349}"/>
            <w:text/>
          </w:sdtPr>
          <w:sdtContent>
            <w:p w:rsidR="005C273C" w:rsidP="005C273C" w:rsidRDefault="005C273C" w14:paraId="4F2D4B78" w14:textId="77777777">
              <w:pPr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  <w:tr w:rsidRPr="005C273C" w:rsidR="005C273C" w:rsidTr="006220F3" w14:paraId="27F1EA0C" w14:textId="77777777">
      <w:trPr>
        <w:cantSplit/>
        <w:trHeight w:val="227"/>
      </w:trPr>
      <w:sdt>
        <w:sdtPr>
          <w:alias w:val="#Nav: /Header/CompanyVATRegistrationNo_Lbl"/>
          <w:tag w:val="#Nav: Standard_Sales_Draft_Invoice/1303"/>
          <w:id w:val="-1282809559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CompanyVATRegistrationNo_Lbl[1]" w:storeItemID="{78321234-7CAC-43E6-B063-BFA54BE85349}"/>
          <w:text/>
        </w:sdtPr>
        <w:sdtContent>
          <w:tc>
            <w:tcPr>
              <w:tcW w:w="1250" w:type="pct"/>
            </w:tcPr>
            <w:p w:rsidRPr="005C273C" w:rsidR="005C273C" w:rsidP="005C273C" w:rsidRDefault="005C273C" w14:paraId="16E98E80" w14:textId="77777777">
              <w:pPr>
                <w:pStyle w:val="Heading2"/>
                <w:outlineLvl w:val="1"/>
              </w:pPr>
              <w:proofErr w:type="spellStart"/>
              <w:r w:rsidRPr="005C273C">
                <w:t>CompanyVATRegistrationNo_Lbl</w:t>
              </w:r>
              <w:proofErr w:type="spellEnd"/>
            </w:p>
          </w:tc>
        </w:sdtContent>
      </w:sdt>
      <w:sdt>
        <w:sdtPr>
          <w:alias w:val="#Nav: /Header/HomePage_Lbl"/>
          <w:tag w:val="#Nav: Standard_Sales_Draft_Invoice/1303"/>
          <w:id w:val="-1282405612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HomePage_Lbl[1]" w:storeItemID="{78321234-7CAC-43E6-B063-BFA54BE85349}"/>
          <w:text/>
        </w:sdtPr>
        <w:sdtContent>
          <w:tc>
            <w:tcPr>
              <w:tcW w:w="1250" w:type="pct"/>
            </w:tcPr>
            <w:p w:rsidRPr="005C273C" w:rsidR="005C273C" w:rsidP="005C273C" w:rsidRDefault="005C273C" w14:paraId="190C920E" w14:textId="77777777">
              <w:pPr>
                <w:pStyle w:val="Heading2"/>
                <w:outlineLvl w:val="1"/>
              </w:pPr>
              <w:proofErr w:type="spellStart"/>
              <w:r w:rsidRPr="005C273C">
                <w:t>HomePage_Lbl</w:t>
              </w:r>
              <w:proofErr w:type="spellEnd"/>
            </w:p>
          </w:tc>
        </w:sdtContent>
      </w:sdt>
      <w:sdt>
        <w:sdtPr>
          <w:alias w:val="#Nav: /Header/CompanyPhoneNo_Lbl"/>
          <w:tag w:val="#Nav: Standard_Sales_Draft_Invoice/1303"/>
          <w:id w:val="-1848700174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CompanyPhoneNo_Lbl[1]" w:storeItemID="{78321234-7CAC-43E6-B063-BFA54BE85349}"/>
          <w:text/>
        </w:sdtPr>
        <w:sdtContent>
          <w:tc>
            <w:tcPr>
              <w:tcW w:w="1250" w:type="pct"/>
            </w:tcPr>
            <w:p w:rsidRPr="005C273C" w:rsidR="005C273C" w:rsidP="005C273C" w:rsidRDefault="005C273C" w14:paraId="124BD67D" w14:textId="77777777">
              <w:pPr>
                <w:pStyle w:val="Heading2"/>
                <w:outlineLvl w:val="1"/>
              </w:pPr>
              <w:proofErr w:type="spellStart"/>
              <w:r w:rsidRPr="005C273C">
                <w:t>CompanyPhoneNo_Lbl</w:t>
              </w:r>
              <w:proofErr w:type="spellEnd"/>
            </w:p>
          </w:tc>
        </w:sdtContent>
      </w:sdt>
      <w:sdt>
        <w:sdtPr>
          <w:alias w:val="#Nav: /Header/EMail_Lbl"/>
          <w:tag w:val="#Nav: Standard_Sales_Draft_Invoice/1303"/>
          <w:id w:val="-1578736837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EMail_Lbl[1]" w:storeItemID="{78321234-7CAC-43E6-B063-BFA54BE85349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5C273C" w:rsidR="005C273C" w:rsidP="005C273C" w:rsidRDefault="005C273C" w14:paraId="0270441E" w14:textId="77777777">
              <w:pPr>
                <w:pStyle w:val="Heading2"/>
                <w:outlineLvl w:val="1"/>
              </w:pPr>
              <w:proofErr w:type="spellStart"/>
              <w:r w:rsidRPr="005C273C">
                <w:t>EMail_Lbl</w:t>
              </w:r>
              <w:proofErr w:type="spellEnd"/>
            </w:p>
          </w:tc>
        </w:sdtContent>
      </w:sdt>
    </w:tr>
    <w:tr w:rsidRPr="00543913" w:rsidR="005C273C" w:rsidTr="006220F3" w14:paraId="42D3B88B" w14:textId="77777777">
      <w:trPr>
        <w:cantSplit/>
        <w:trHeight w:val="227"/>
      </w:trPr>
      <w:sdt>
        <w:sdtPr>
          <w:alias w:val="#Nav: /Header/CompanyVATRegistrationNo"/>
          <w:tag w:val="#Nav: Standard_Sales_Draft_Invoice/1303"/>
          <w:id w:val="1186173595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CompanyVATRegistrationNo[1]" w:storeItemID="{78321234-7CAC-43E6-B063-BFA54BE85349}"/>
          <w:text/>
        </w:sdtPr>
        <w:sdtContent>
          <w:tc>
            <w:tcPr>
              <w:tcW w:w="1250" w:type="pct"/>
            </w:tcPr>
            <w:p w:rsidRPr="00543913" w:rsidR="005C273C" w:rsidP="006220F3" w:rsidRDefault="005C273C" w14:paraId="06AC9C37" w14:textId="77777777">
              <w:pPr>
                <w:pStyle w:val="NoSpacing"/>
              </w:pPr>
              <w:r w:rsidRPr="00543913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tandard_Sales_Draft_Invoice/1303"/>
          <w:id w:val="1099912146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CompanyHomePage[1]" w:storeItemID="{78321234-7CAC-43E6-B063-BFA54BE85349}"/>
          <w:text/>
        </w:sdtPr>
        <w:sdtContent>
          <w:tc>
            <w:tcPr>
              <w:tcW w:w="1250" w:type="pct"/>
            </w:tcPr>
            <w:p w:rsidRPr="00543913" w:rsidR="005C273C" w:rsidP="006220F3" w:rsidRDefault="005C273C" w14:paraId="26F1A9E5" w14:textId="77777777">
              <w:pPr>
                <w:pStyle w:val="NoSpacing"/>
              </w:pPr>
              <w:r w:rsidRPr="00543913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Draft_Invoice/1303"/>
          <w:id w:val="204378218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CompanyPhoneNo[1]" w:storeItemID="{78321234-7CAC-43E6-B063-BFA54BE85349}"/>
          <w:text/>
        </w:sdtPr>
        <w:sdtContent>
          <w:tc>
            <w:tcPr>
              <w:tcW w:w="1250" w:type="pct"/>
            </w:tcPr>
            <w:p w:rsidRPr="00543913" w:rsidR="005C273C" w:rsidP="006220F3" w:rsidRDefault="005C273C" w14:paraId="200F8DB6" w14:textId="77777777">
              <w:pPr>
                <w:pStyle w:val="NoSpacing"/>
              </w:pPr>
              <w:r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Draft_Invoice/1303"/>
          <w:id w:val="387000539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CompanyEMail[1]" w:storeItemID="{78321234-7CAC-43E6-B063-BFA54BE85349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543913" w:rsidR="005C273C" w:rsidP="006220F3" w:rsidRDefault="005C273C" w14:paraId="0FBC3897" w14:textId="77777777">
              <w:pPr>
                <w:pStyle w:val="NoSpacing"/>
              </w:pPr>
              <w:r>
                <w:rPr>
                  <w:lang w:val="da-DK"/>
                </w:rPr>
                <w:t>CompanyEMail</w:t>
              </w:r>
            </w:p>
          </w:tc>
        </w:sdtContent>
      </w:sdt>
    </w:tr>
  </w:tbl>
  <w:p w:rsidRPr="00D241D5" w:rsidR="005C273C" w:rsidRDefault="005C273C" w14:paraId="4F5B9578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B5995" w:rsidP="00E40C63" w:rsidRDefault="00AB5995" w14:paraId="720FE4BA" w14:textId="77777777">
      <w:pPr>
        <w:spacing w:after="0"/>
      </w:pPr>
      <w:r>
        <w:separator/>
      </w:r>
    </w:p>
  </w:footnote>
  <w:footnote w:type="continuationSeparator" w:id="0">
    <w:p w:rsidR="00AB5995" w:rsidP="00E40C63" w:rsidRDefault="00AB5995" w14:paraId="6D2E243B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6194D" w:rsidRDefault="0026194D" w14:paraId="3E72D77A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 w14:paraId="160DD8D9" w14:textId="77777777">
      <w:tc>
        <w:tcPr>
          <w:tcW w:w="5098" w:type="dxa"/>
        </w:tcPr>
        <w:p w:rsidRPr="00D241D5" w:rsidR="00D241D5" w:rsidP="00D241D5" w:rsidRDefault="00000000" w14:paraId="4DFDE372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Draft_Invoice/1303"/>
              <w:id w:val="1061445566"/>
              <w:placeholder>
                <w:docPart w:val="C42934AA6A9C4AB7B7AFF124B2496D4D"/>
              </w:placeholder>
              <w:dataBinding w:prefixMappings="xmlns:ns0='urn:microsoft-dynamics-nav/reports/Standard_Sales_Draft_Invoice/1303/'" w:xpath="/ns0:NavWordReportXmlPart[1]/ns0:Header[1]/ns0:DocumentTitle_Lbl[1]" w:storeItemID="{78321234-7CAC-43E6-B063-BFA54BE85349}"/>
              <w:text/>
            </w:sdtPr>
            <w:sdtContent>
              <w:proofErr w:type="spellStart"/>
              <w:r w:rsidRPr="00D241D5" w:rsidR="00D241D5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D241D5" w:rsidR="00D241D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Draft_Invoice/1303"/>
              <w:id w:val="1543556682"/>
              <w:placeholder>
                <w:docPart w:val="C42934AA6A9C4AB7B7AFF124B2496D4D"/>
              </w:placeholder>
              <w:dataBinding w:prefixMappings="xmlns:ns0='urn:microsoft-dynamics-nav/reports/Standard_Sales_Draft_Invoice/1303/'" w:xpath="/ns0:NavWordReportXmlPart[1]/ns0:Header[1]/ns0:DocumentNo[1]" w:storeItemID="{78321234-7CAC-43E6-B063-BFA54BE85349}"/>
              <w:text/>
            </w:sdtPr>
            <w:sdtContent>
              <w:proofErr w:type="spellStart"/>
              <w:r w:rsidRPr="00D241D5" w:rsidR="00D241D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4B22F6" w:rsidR="00D241D5" w:rsidP="00D241D5" w:rsidRDefault="00000000" w14:paraId="200B6E59" w14:textId="77777777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ard_Sales_Draft_Invoice/1303"/>
              <w:id w:val="1113322487"/>
              <w:placeholder>
                <w:docPart w:val="63FC68B69B794CC0AF2B3027146DD849"/>
              </w:placeholder>
              <w:dataBinding w:prefixMappings="xmlns:ns0='urn:microsoft-dynamics-nav/reports/Standard_Sales_Draft_Invoice/1303/'" w:xpath="/ns0:NavWordReportXmlPart[1]/ns0:Header[1]/ns0:DocumentDate[1]" w:storeItemID="{78321234-7CAC-43E6-B063-BFA54BE85349}"/>
              <w:text/>
            </w:sdtPr>
            <w:sdtContent>
              <w:proofErr w:type="spellStart"/>
              <w:r w:rsidRPr="00E111C4" w:rsidR="00D241D5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="00D6006D" w:rsidP="00D241D5" w:rsidRDefault="00000000" w14:paraId="71950F51" w14:textId="4A2A2A1C">
          <w:pPr>
            <w:pStyle w:val="Subtitle"/>
            <w:rPr>
              <w:b/>
            </w:rPr>
          </w:pPr>
          <w:sdt>
            <w:sdtPr>
              <w:alias w:val="#Nav: /Header/Page_Lbl"/>
              <w:tag w:val="#Nav: Standard_Sales_Draft_Invoice/1303"/>
              <w:id w:val="-1469811355"/>
              <w:placeholder>
                <w:docPart w:val="FF625D7257C44EA4BB61D91263F50DEA"/>
              </w:placeholder>
              <w:dataBinding w:prefixMappings="xmlns:ns0='urn:microsoft-dynamics-nav/reports/Standard_Sales_Draft_Invoice/1303/'" w:xpath="/ns0:NavWordReportXmlPart[1]/ns0:Header[1]/ns0:Page_Lbl[1]" w:storeItemID="{78321234-7CAC-43E6-B063-BFA54BE85349}"/>
              <w:text/>
            </w:sdtPr>
            <w:sdtContent>
              <w:proofErr w:type="spellStart"/>
              <w:r w:rsidRPr="004B22F6" w:rsidR="00D241D5">
                <w:t>Page_Lbl</w:t>
              </w:r>
              <w:proofErr w:type="spellEnd"/>
            </w:sdtContent>
          </w:sdt>
          <w:r w:rsidRPr="004B22F6" w:rsidR="00D241D5">
            <w:t xml:space="preserve"> 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PAGE  \* Arabic  \* MERGEFORMAT </w:instrText>
          </w:r>
          <w:r w:rsidRPr="004B22F6" w:rsidR="00D241D5">
            <w:rPr>
              <w:bCs/>
            </w:rPr>
            <w:fldChar w:fldCharType="separate"/>
          </w:r>
          <w:r w:rsidR="0026194D">
            <w:rPr>
              <w:bCs/>
              <w:noProof/>
            </w:rPr>
            <w:t>2</w:t>
          </w:r>
          <w:r w:rsidRPr="004B22F6" w:rsidR="00D241D5">
            <w:rPr>
              <w:bCs/>
            </w:rPr>
            <w:fldChar w:fldCharType="end"/>
          </w:r>
          <w:r w:rsidRPr="004B22F6" w:rsidR="00D241D5">
            <w:t xml:space="preserve"> /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NUMPAGES  \* Arabic  \* MERGEFORMAT </w:instrText>
          </w:r>
          <w:r w:rsidRPr="004B22F6" w:rsidR="00D241D5">
            <w:rPr>
              <w:bCs/>
            </w:rPr>
            <w:fldChar w:fldCharType="separate"/>
          </w:r>
          <w:r w:rsidR="0026194D">
            <w:rPr>
              <w:bCs/>
              <w:noProof/>
            </w:rPr>
            <w:t>2</w:t>
          </w:r>
          <w:r w:rsidRPr="004B22F6" w:rsidR="00D241D5">
            <w:rPr>
              <w:bCs/>
            </w:rPr>
            <w:fldChar w:fldCharType="end"/>
          </w:r>
        </w:p>
      </w:tc>
      <w:tc>
        <w:tcPr>
          <w:tcW w:w="5098" w:type="dxa"/>
        </w:tcPr>
        <w:p w:rsidR="00D6006D" w:rsidP="008E766D" w:rsidRDefault="00D6006D" w14:paraId="7E797F19" w14:textId="77777777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 w14:paraId="2C44AC90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103"/>
      <w:gridCol w:w="5103"/>
    </w:tblGrid>
    <w:tr w:rsidR="005C273C" w:rsidTr="005421C5" w14:paraId="23967928" w14:textId="77777777">
      <w:tc>
        <w:tcPr>
          <w:tcW w:w="2500" w:type="pct"/>
        </w:tcPr>
        <w:p w:rsidRPr="00E111C4" w:rsidR="005C273C" w:rsidP="005C273C" w:rsidRDefault="00000000" w14:paraId="54526C37" w14:textId="77777777">
          <w:pPr>
            <w:pStyle w:val="Title"/>
          </w:pPr>
          <w:sdt>
            <w:sdtPr>
              <w:alias w:val="#Nav: /Header/DocumentTitle_Lbl"/>
              <w:tag w:val="#Nav: Standard_Sales_Draft_Invoice/1303"/>
              <w:id w:val="-807468989"/>
              <w:placeholder>
                <w:docPart w:val="4BE75748E74141829A5BC447504D1AE2"/>
              </w:placeholder>
              <w:dataBinding w:prefixMappings="xmlns:ns0='urn:microsoft-dynamics-nav/reports/Standard_Sales_Draft_Invoice/1303/'" w:xpath="/ns0:NavWordReportXmlPart[1]/ns0:Header[1]/ns0:DocumentTitle_Lbl[1]" w:storeItemID="{78321234-7CAC-43E6-B063-BFA54BE85349}"/>
              <w:text/>
            </w:sdtPr>
            <w:sdtContent>
              <w:proofErr w:type="spellStart"/>
              <w:r w:rsidRPr="00E111C4" w:rsidR="005C273C">
                <w:t>DocumentTitle_Lbl</w:t>
              </w:r>
              <w:proofErr w:type="spellEnd"/>
            </w:sdtContent>
          </w:sdt>
          <w:r w:rsidRPr="00E111C4" w:rsidR="005C273C">
            <w:t xml:space="preserve"> </w:t>
          </w:r>
          <w:sdt>
            <w:sdtPr>
              <w:rPr>
                <w:rStyle w:val="TitleChar"/>
              </w:rPr>
              <w:alias w:val="#Nav: /Header/DocumentNo"/>
              <w:tag w:val="#Nav: Standard_Sales_Draft_Invoice/1303"/>
              <w:id w:val="1256330535"/>
              <w:placeholder>
                <w:docPart w:val="4BE75748E74141829A5BC447504D1AE2"/>
              </w:placeholder>
              <w:dataBinding w:prefixMappings="xmlns:ns0='urn:microsoft-dynamics-nav/reports/Standard_Sales_Draft_Invoice/1303/'" w:xpath="/ns0:NavWordReportXmlPart[1]/ns0:Header[1]/ns0:DocumentNo[1]" w:storeItemID="{78321234-7CAC-43E6-B063-BFA54BE85349}"/>
              <w:text/>
            </w:sdtPr>
            <w:sdtContent>
              <w:proofErr w:type="spellStart"/>
              <w:r w:rsidRPr="00E111C4" w:rsidR="005C273C">
                <w:rPr>
                  <w:rStyle w:val="TitleChar"/>
                </w:rPr>
                <w:t>DocumentNo</w:t>
              </w:r>
              <w:proofErr w:type="spellEnd"/>
            </w:sdtContent>
          </w:sdt>
        </w:p>
        <w:p w:rsidR="005C273C" w:rsidP="005C273C" w:rsidRDefault="00000000" w14:paraId="790E637A" w14:textId="1F3C8DDE">
          <w:pPr>
            <w:pStyle w:val="Subtitle"/>
            <w:rPr>
              <w:rStyle w:val="SubtitleChar"/>
            </w:rPr>
          </w:pPr>
          <w:sdt>
            <w:sdtPr>
              <w:rPr>
                <w:rStyle w:val="SubtitleChar"/>
              </w:rPr>
              <w:alias w:val="#Nav: /Header/DocumentDate"/>
              <w:tag w:val="#Nav: Standard_Sales_Draft_Invoice/1303"/>
              <w:id w:val="-873225728"/>
              <w:placeholder>
                <w:docPart w:val="3B86EBAA86EF427F8999CACB0C5F9878"/>
              </w:placeholder>
              <w:dataBinding w:prefixMappings="xmlns:ns0='urn:microsoft-dynamics-nav/reports/Standard_Sales_Draft_Invoice/1303/'" w:xpath="/ns0:NavWordReportXmlPart[1]/ns0:Header[1]/ns0:DocumentDate[1]" w:storeItemID="{78321234-7CAC-43E6-B063-BFA54BE85349}"/>
              <w:text/>
            </w:sdtPr>
            <w:sdtContent>
              <w:proofErr w:type="spellStart"/>
              <w:r w:rsidRPr="00E111C4" w:rsidR="005C273C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sdt>
          <w:sdtPr>
            <w:rPr>
              <w:rStyle w:val="SubtitleChar"/>
            </w:rPr>
            <w:alias w:val="#Nav: /Header/ExternalDocumentNo__Lbl"/>
            <w:tag w:val="#Nav: Standard_Sales_Draft_Invoice/1303"/>
            <w:id w:val="-430901661"/>
            <w:placeholder>
              <w:docPart w:val="DefaultPlaceholder_-1854013440"/>
            </w:placeholder>
            <w:dataBinding w:prefixMappings="xmlns:ns0='urn:microsoft-dynamics-nav/reports/Standard_Sales_Draft_Invoice/1303/'" w:xpath="/ns0:NavWordReportXmlPart[1]/ns0:Header[1]/ns0:ExternalDocumentNo__Lbl[1]" w:storeItemID="{78321234-7CAC-43E6-B063-BFA54BE85349}"/>
            <w:text/>
          </w:sdtPr>
          <w:sdtContent>
            <w:p w:rsidR="0026194D" w:rsidP="0026194D" w:rsidRDefault="0026194D" w14:paraId="711B3A90" w14:textId="41EBBC7B">
              <w:pPr>
                <w:spacing w:after="0"/>
              </w:pPr>
              <w:proofErr w:type="spellStart"/>
              <w:r w:rsidRPr="0026194D">
                <w:rPr>
                  <w:rStyle w:val="SubtitleChar"/>
                </w:rPr>
                <w:t>ExternalDocumentNo</w:t>
              </w:r>
              <w:proofErr w:type="spellEnd"/>
              <w:r w:rsidRPr="0026194D">
                <w:rPr>
                  <w:rStyle w:val="SubtitleChar"/>
                </w:rPr>
                <w:t>__</w:t>
              </w:r>
              <w:proofErr w:type="spellStart"/>
              <w:r w:rsidRPr="0026194D">
                <w:rPr>
                  <w:rStyle w:val="SubtitleChar"/>
                </w:rPr>
                <w:t>Lbl</w:t>
              </w:r>
              <w:proofErr w:type="spellEnd"/>
            </w:p>
          </w:sdtContent>
        </w:sdt>
        <w:sdt>
          <w:sdtPr>
            <w:rPr>
              <w:rStyle w:val="SubtitleChar"/>
            </w:rPr>
            <w:alias w:val="#Nav: /Header/ExternalDocumentNo"/>
            <w:tag w:val="#Nav: Standard_Sales_Draft_Invoice/1303"/>
            <w:id w:val="-676112005"/>
            <w:placeholder>
              <w:docPart w:val="DefaultPlaceholder_-1854013440"/>
            </w:placeholder>
            <w:dataBinding w:prefixMappings="xmlns:ns0='urn:microsoft-dynamics-nav/reports/Standard_Sales_Draft_Invoice/1303/'" w:xpath="/ns0:NavWordReportXmlPart[1]/ns0:Header[1]/ns0:ExternalDocumentNo[1]" w:storeItemID="{78321234-7CAC-43E6-B063-BFA54BE85349}"/>
            <w:text/>
          </w:sdtPr>
          <w:sdtContent>
            <w:p w:rsidRPr="0026194D" w:rsidR="0026194D" w:rsidP="0026194D" w:rsidRDefault="0026194D" w14:paraId="0BAA90C8" w14:textId="308A1553">
              <w:pPr>
                <w:spacing w:after="0"/>
              </w:pPr>
              <w:proofErr w:type="spellStart"/>
              <w:r w:rsidRPr="0026194D">
                <w:rPr>
                  <w:rStyle w:val="SubtitleChar"/>
                </w:rPr>
                <w:t>ExternalDocumentNo</w:t>
              </w:r>
              <w:proofErr w:type="spellEnd"/>
            </w:p>
          </w:sdtContent>
        </w:sdt>
        <w:p w:rsidRPr="004B22F6" w:rsidR="005C273C" w:rsidP="005C273C" w:rsidRDefault="00000000" w14:paraId="380B35EF" w14:textId="7519F6A3">
          <w:pPr>
            <w:pStyle w:val="Subtitle"/>
          </w:pPr>
          <w:sdt>
            <w:sdtPr>
              <w:alias w:val="#Nav: /Header/Page_Lbl"/>
              <w:tag w:val="#Nav: Standard_Sales_Draft_Invoice/1303"/>
              <w:id w:val="894861004"/>
              <w:placeholder>
                <w:docPart w:val="0D1279AEBC2B402F92746D967F36C974"/>
              </w:placeholder>
              <w:dataBinding w:prefixMappings="xmlns:ns0='urn:microsoft-dynamics-nav/reports/Standard_Sales_Draft_Invoice/1303/'" w:xpath="/ns0:NavWordReportXmlPart[1]/ns0:Header[1]/ns0:Page_Lbl[1]" w:storeItemID="{78321234-7CAC-43E6-B063-BFA54BE85349}"/>
              <w:text/>
            </w:sdtPr>
            <w:sdtContent>
              <w:proofErr w:type="spellStart"/>
              <w:r w:rsidRPr="004B22F6" w:rsidR="005C273C">
                <w:t>Page_Lbl</w:t>
              </w:r>
              <w:proofErr w:type="spellEnd"/>
            </w:sdtContent>
          </w:sdt>
          <w:r w:rsidRPr="004B22F6" w:rsidR="005C273C">
            <w:t xml:space="preserve">  </w:t>
          </w:r>
          <w:r w:rsidRPr="004B22F6" w:rsidR="005C273C">
            <w:rPr>
              <w:bCs/>
            </w:rPr>
            <w:fldChar w:fldCharType="begin"/>
          </w:r>
          <w:r w:rsidRPr="004B22F6" w:rsidR="005C273C">
            <w:rPr>
              <w:bCs/>
            </w:rPr>
            <w:instrText xml:space="preserve"> PAGE  \* Arabic  \* MERGEFORMAT </w:instrText>
          </w:r>
          <w:r w:rsidRPr="004B22F6" w:rsidR="005C273C">
            <w:rPr>
              <w:bCs/>
            </w:rPr>
            <w:fldChar w:fldCharType="separate"/>
          </w:r>
          <w:r w:rsidR="006377EB">
            <w:rPr>
              <w:bCs/>
              <w:noProof/>
            </w:rPr>
            <w:t>1</w:t>
          </w:r>
          <w:r w:rsidRPr="004B22F6" w:rsidR="005C273C">
            <w:rPr>
              <w:bCs/>
            </w:rPr>
            <w:fldChar w:fldCharType="end"/>
          </w:r>
          <w:r w:rsidRPr="004B22F6" w:rsidR="005C273C">
            <w:t xml:space="preserve"> / </w:t>
          </w:r>
          <w:r w:rsidRPr="004B22F6" w:rsidR="005C273C">
            <w:rPr>
              <w:bCs/>
            </w:rPr>
            <w:fldChar w:fldCharType="begin"/>
          </w:r>
          <w:r w:rsidRPr="004B22F6" w:rsidR="005C273C">
            <w:rPr>
              <w:bCs/>
            </w:rPr>
            <w:instrText xml:space="preserve"> NUMPAGES  \* Arabic  \* MERGEFORMAT </w:instrText>
          </w:r>
          <w:r w:rsidRPr="004B22F6" w:rsidR="005C273C">
            <w:rPr>
              <w:bCs/>
            </w:rPr>
            <w:fldChar w:fldCharType="separate"/>
          </w:r>
          <w:r w:rsidR="006377EB">
            <w:rPr>
              <w:bCs/>
              <w:noProof/>
            </w:rPr>
            <w:t>1</w:t>
          </w:r>
          <w:r w:rsidRPr="004B22F6" w:rsidR="005C273C">
            <w:rPr>
              <w:bCs/>
            </w:rPr>
            <w:fldChar w:fldCharType="end"/>
          </w:r>
        </w:p>
        <w:p w:rsidR="005C273C" w:rsidP="005C273C" w:rsidRDefault="005C273C" w14:paraId="2120D9FB" w14:textId="77777777">
          <w:pPr>
            <w:pStyle w:val="Header"/>
            <w:ind w:right="141"/>
            <w:rPr>
              <w:b/>
            </w:rPr>
          </w:pPr>
        </w:p>
      </w:tc>
      <w:tc>
        <w:tcPr>
          <w:tcW w:w="2500" w:type="pct"/>
        </w:tcPr>
        <w:p w:rsidR="005C273C" w:rsidP="00DC6F05" w:rsidRDefault="00000000" w14:paraId="045748F4" w14:textId="77777777">
          <w:pPr>
            <w:pStyle w:val="Header"/>
            <w:jc w:val="right"/>
            <w:rPr>
              <w:b/>
            </w:rPr>
          </w:pPr>
          <w:sdt>
            <w:sdtPr>
              <w:alias w:val="#Nav: /Header/CompanyPicture"/>
              <w:tag w:val="#Nav: Standard_Sales_Draft_Invoice/1303"/>
              <w:id w:val="-1330981123"/>
              <w:dataBinding w:prefixMappings="xmlns:ns0='urn:microsoft-dynamics-nav/reports/Standard_Sales_Draft_Invoice/1303/'" w:xpath="/ns0:NavWordReportXmlPart[1]/ns0:Header[1]/ns0:CompanyPicture[1]" w:storeItemID="{78321234-7CAC-43E6-B063-BFA54BE85349}"/>
              <w:picture/>
            </w:sdtPr>
            <w:sdtContent>
              <w:r w:rsidR="005C273C">
                <w:rPr>
                  <w:noProof/>
                </w:rPr>
                <w:drawing>
                  <wp:inline distT="0" distB="0" distL="0" distR="0" wp14:anchorId="3F03543D" wp14:editId="7DC38571">
                    <wp:extent cx="1080000" cy="1080000"/>
                    <wp:effectExtent l="0" t="0" r="6350" b="635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Picture 2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5C273C" w:rsidRDefault="005C273C" w14:paraId="5EB2B611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73C"/>
    <w:rsid w:val="000167C0"/>
    <w:rsid w:val="00032E69"/>
    <w:rsid w:val="000357EB"/>
    <w:rsid w:val="00070EE8"/>
    <w:rsid w:val="00074151"/>
    <w:rsid w:val="000844A3"/>
    <w:rsid w:val="000A665A"/>
    <w:rsid w:val="000B1B87"/>
    <w:rsid w:val="000D5A6D"/>
    <w:rsid w:val="000E071F"/>
    <w:rsid w:val="00103846"/>
    <w:rsid w:val="0011793B"/>
    <w:rsid w:val="00126D5A"/>
    <w:rsid w:val="001307AA"/>
    <w:rsid w:val="00134A71"/>
    <w:rsid w:val="00151C73"/>
    <w:rsid w:val="001621D9"/>
    <w:rsid w:val="001B793C"/>
    <w:rsid w:val="001D1CE2"/>
    <w:rsid w:val="001D6807"/>
    <w:rsid w:val="0020108A"/>
    <w:rsid w:val="00207B33"/>
    <w:rsid w:val="00212D9D"/>
    <w:rsid w:val="00235CA0"/>
    <w:rsid w:val="00245B0E"/>
    <w:rsid w:val="00261876"/>
    <w:rsid w:val="0026194D"/>
    <w:rsid w:val="0026269B"/>
    <w:rsid w:val="002669DB"/>
    <w:rsid w:val="00273BA9"/>
    <w:rsid w:val="0029628E"/>
    <w:rsid w:val="002A0234"/>
    <w:rsid w:val="002A29DF"/>
    <w:rsid w:val="002A382C"/>
    <w:rsid w:val="002B6B46"/>
    <w:rsid w:val="002C642D"/>
    <w:rsid w:val="002E0015"/>
    <w:rsid w:val="002E2A56"/>
    <w:rsid w:val="00337723"/>
    <w:rsid w:val="00355E20"/>
    <w:rsid w:val="00362034"/>
    <w:rsid w:val="00374316"/>
    <w:rsid w:val="0038349C"/>
    <w:rsid w:val="00394029"/>
    <w:rsid w:val="003A31D7"/>
    <w:rsid w:val="003A7E69"/>
    <w:rsid w:val="003B1D59"/>
    <w:rsid w:val="003D120B"/>
    <w:rsid w:val="003D4B80"/>
    <w:rsid w:val="003E2178"/>
    <w:rsid w:val="003F77E2"/>
    <w:rsid w:val="00422081"/>
    <w:rsid w:val="0043195D"/>
    <w:rsid w:val="00492354"/>
    <w:rsid w:val="004A4D71"/>
    <w:rsid w:val="004B22F6"/>
    <w:rsid w:val="004B47ED"/>
    <w:rsid w:val="004B6FE5"/>
    <w:rsid w:val="004C60A5"/>
    <w:rsid w:val="004F2432"/>
    <w:rsid w:val="0051660C"/>
    <w:rsid w:val="00524FE6"/>
    <w:rsid w:val="005421C5"/>
    <w:rsid w:val="00543913"/>
    <w:rsid w:val="00552846"/>
    <w:rsid w:val="00563DCD"/>
    <w:rsid w:val="005731CF"/>
    <w:rsid w:val="00587157"/>
    <w:rsid w:val="00593423"/>
    <w:rsid w:val="00595F7F"/>
    <w:rsid w:val="005963DE"/>
    <w:rsid w:val="0059697B"/>
    <w:rsid w:val="005A0994"/>
    <w:rsid w:val="005C273C"/>
    <w:rsid w:val="005F2559"/>
    <w:rsid w:val="005F5EC9"/>
    <w:rsid w:val="005F6BCC"/>
    <w:rsid w:val="0060202A"/>
    <w:rsid w:val="00610A30"/>
    <w:rsid w:val="00612ABF"/>
    <w:rsid w:val="006220F3"/>
    <w:rsid w:val="006245DA"/>
    <w:rsid w:val="006377EB"/>
    <w:rsid w:val="006408B5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2626"/>
    <w:rsid w:val="0071439C"/>
    <w:rsid w:val="007144DA"/>
    <w:rsid w:val="00716E24"/>
    <w:rsid w:val="00741F6B"/>
    <w:rsid w:val="007537BA"/>
    <w:rsid w:val="007603CA"/>
    <w:rsid w:val="00760FA8"/>
    <w:rsid w:val="00765190"/>
    <w:rsid w:val="00766078"/>
    <w:rsid w:val="007773B8"/>
    <w:rsid w:val="00777ADC"/>
    <w:rsid w:val="00797305"/>
    <w:rsid w:val="007A0A2F"/>
    <w:rsid w:val="007B235B"/>
    <w:rsid w:val="007E323C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A60B3"/>
    <w:rsid w:val="008C3901"/>
    <w:rsid w:val="008D7475"/>
    <w:rsid w:val="008E766D"/>
    <w:rsid w:val="008F0A38"/>
    <w:rsid w:val="009072D1"/>
    <w:rsid w:val="00914278"/>
    <w:rsid w:val="0092542A"/>
    <w:rsid w:val="00933DB5"/>
    <w:rsid w:val="00943A17"/>
    <w:rsid w:val="009453BC"/>
    <w:rsid w:val="00954C6C"/>
    <w:rsid w:val="00961927"/>
    <w:rsid w:val="00966D04"/>
    <w:rsid w:val="00982950"/>
    <w:rsid w:val="00991278"/>
    <w:rsid w:val="0099175E"/>
    <w:rsid w:val="009943A4"/>
    <w:rsid w:val="00997858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76F36"/>
    <w:rsid w:val="00A9010E"/>
    <w:rsid w:val="00A940EF"/>
    <w:rsid w:val="00A9726D"/>
    <w:rsid w:val="00AB5995"/>
    <w:rsid w:val="00AF1EDD"/>
    <w:rsid w:val="00AF4452"/>
    <w:rsid w:val="00B01DA6"/>
    <w:rsid w:val="00B22FDE"/>
    <w:rsid w:val="00B32D4B"/>
    <w:rsid w:val="00B402B9"/>
    <w:rsid w:val="00B437D5"/>
    <w:rsid w:val="00B57659"/>
    <w:rsid w:val="00B60D54"/>
    <w:rsid w:val="00B8205C"/>
    <w:rsid w:val="00B86BCD"/>
    <w:rsid w:val="00B91CA1"/>
    <w:rsid w:val="00B96060"/>
    <w:rsid w:val="00BC232B"/>
    <w:rsid w:val="00BD2533"/>
    <w:rsid w:val="00BD35AE"/>
    <w:rsid w:val="00BE5952"/>
    <w:rsid w:val="00BE6BE6"/>
    <w:rsid w:val="00BF0F10"/>
    <w:rsid w:val="00C06B94"/>
    <w:rsid w:val="00C27C1A"/>
    <w:rsid w:val="00C36F18"/>
    <w:rsid w:val="00C40BE4"/>
    <w:rsid w:val="00C41DE3"/>
    <w:rsid w:val="00C47206"/>
    <w:rsid w:val="00C50A59"/>
    <w:rsid w:val="00C557F2"/>
    <w:rsid w:val="00CA6394"/>
    <w:rsid w:val="00CB70AD"/>
    <w:rsid w:val="00CD1B92"/>
    <w:rsid w:val="00D02938"/>
    <w:rsid w:val="00D21D63"/>
    <w:rsid w:val="00D235D0"/>
    <w:rsid w:val="00D241D5"/>
    <w:rsid w:val="00D41DC8"/>
    <w:rsid w:val="00D53B6F"/>
    <w:rsid w:val="00D54A61"/>
    <w:rsid w:val="00D6006D"/>
    <w:rsid w:val="00D72A07"/>
    <w:rsid w:val="00D72E02"/>
    <w:rsid w:val="00D75AAF"/>
    <w:rsid w:val="00DA0F11"/>
    <w:rsid w:val="00DA580A"/>
    <w:rsid w:val="00DB4B5B"/>
    <w:rsid w:val="00DC6F05"/>
    <w:rsid w:val="00DF30F1"/>
    <w:rsid w:val="00E111C4"/>
    <w:rsid w:val="00E22B7E"/>
    <w:rsid w:val="00E40C63"/>
    <w:rsid w:val="00E41182"/>
    <w:rsid w:val="00E4361D"/>
    <w:rsid w:val="00E54F17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36FA0"/>
    <w:rsid w:val="00F44822"/>
    <w:rsid w:val="00F53AC6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F6A5D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73C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customXml" Target="/customXML/item3.xml" Id="R2393d00c50a74d5b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8ECDB4E735444248662DE2B13ECDE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7CA2D7-F2A7-4E27-B561-72A8E3EF4599}"/>
      </w:docPartPr>
      <w:docPartBody>
        <w:p w:rsidR="00D67D5F" w:rsidRDefault="007F0EB0" w:rsidP="007F0EB0">
          <w:pPr>
            <w:pStyle w:val="18ECDB4E735444248662DE2B13ECDE2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9F3843398E743F4AC86CE600F56C9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A8B9FB-EB5D-4F88-8DD0-C9677B168338}"/>
      </w:docPartPr>
      <w:docPartBody>
        <w:p w:rsidR="00D67D5F" w:rsidRDefault="007F0EB0" w:rsidP="007F0EB0">
          <w:pPr>
            <w:pStyle w:val="59F3843398E743F4AC86CE600F56C9F9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2F34EED7068C4D88AF02DA5EDCEF4F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BF272-F17B-41AF-83C5-D3FE8ACBB45A}"/>
      </w:docPartPr>
      <w:docPartBody>
        <w:p w:rsidR="00D67D5F" w:rsidRDefault="007F0EB0" w:rsidP="007F0EB0">
          <w:pPr>
            <w:pStyle w:val="2F34EED7068C4D88AF02DA5EDCEF4F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9A829857B8F42CCA7AF65F5DA104A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29C6E5-8ED4-4469-BB88-FCDE5D490B74}"/>
      </w:docPartPr>
      <w:docPartBody>
        <w:p w:rsidR="00D67D5F" w:rsidRDefault="007F0EB0" w:rsidP="007F0EB0">
          <w:pPr>
            <w:pStyle w:val="B9A829857B8F42CCA7AF65F5DA104A42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B558D5F557424E7580F2C33A724555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882C25-4B82-4820-9F3A-0FA757AFFA4F}"/>
      </w:docPartPr>
      <w:docPartBody>
        <w:p w:rsidR="00D67D5F" w:rsidRDefault="007F0EB0" w:rsidP="007F0EB0">
          <w:pPr>
            <w:pStyle w:val="B558D5F557424E7580F2C33A7245551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C0FD1BB77C414CAEADE5BC3F86D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91886-D10A-41DF-9C18-06D041E826BA}"/>
      </w:docPartPr>
      <w:docPartBody>
        <w:p w:rsidR="00D67D5F" w:rsidRDefault="007F0EB0" w:rsidP="007F0EB0">
          <w:pPr>
            <w:pStyle w:val="EFC0FD1BB77C414CAEADE5BC3F86D0EF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8DDE567520A4EFC9378CCA4C87E4D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8614AF-8DF4-404B-914B-1C339A6E2542}"/>
      </w:docPartPr>
      <w:docPartBody>
        <w:p w:rsidR="00D67D5F" w:rsidRDefault="007F0EB0" w:rsidP="007F0EB0">
          <w:pPr>
            <w:pStyle w:val="18DDE567520A4EFC9378CCA4C87E4DD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F22DB901D5644609DBD9B606390C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C29589-5FF4-4571-9FDB-54931B27D403}"/>
      </w:docPartPr>
      <w:docPartBody>
        <w:p w:rsidR="00D67D5F" w:rsidRDefault="007F0EB0" w:rsidP="007F0EB0">
          <w:pPr>
            <w:pStyle w:val="CF22DB901D5644609DBD9B606390CF97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B3FC965A2AF4D7D8BB278817E8B0A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E0DB29-07EA-4DA1-BB30-883DEE941660}"/>
      </w:docPartPr>
      <w:docPartBody>
        <w:p w:rsidR="00D67D5F" w:rsidRDefault="007F0EB0" w:rsidP="007F0EB0">
          <w:pPr>
            <w:pStyle w:val="1B3FC965A2AF4D7D8BB278817E8B0A3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AF8D4E278E4278AD200C0628BFB9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0410A0-7C92-4FC3-BA80-BCA1DB077388}"/>
      </w:docPartPr>
      <w:docPartBody>
        <w:p w:rsidR="00D67D5F" w:rsidRDefault="007F0EB0" w:rsidP="007F0EB0">
          <w:pPr>
            <w:pStyle w:val="EAAF8D4E278E4278AD200C0628BFB94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E3734E30A5ED4EC1980236FEB539BE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006862-A2CE-4E76-A5C9-3CD3E9727DF0}"/>
      </w:docPartPr>
      <w:docPartBody>
        <w:p w:rsidR="00D67D5F" w:rsidRDefault="007F0EB0" w:rsidP="007F0EB0">
          <w:pPr>
            <w:pStyle w:val="E3734E30A5ED4EC1980236FEB539BEA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C7CBF38C5EA4C6E88B82768E56F44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4A6F38-DE21-4E6B-A13A-49663F775E4D}"/>
      </w:docPartPr>
      <w:docPartBody>
        <w:p w:rsidR="00D67D5F" w:rsidRDefault="007F0EB0" w:rsidP="007F0EB0">
          <w:pPr>
            <w:pStyle w:val="4C7CBF38C5EA4C6E88B82768E56F446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D50E62DE5704DC3A5636FDAAA73CC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6ABBBE-FF42-44C1-AB03-DA577A0F7F4B}"/>
      </w:docPartPr>
      <w:docPartBody>
        <w:p w:rsidR="00D67D5F" w:rsidRDefault="007F0EB0" w:rsidP="007F0EB0">
          <w:pPr>
            <w:pStyle w:val="6D50E62DE5704DC3A5636FDAAA73CCB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72342047EEA4A598B011F25F54980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B9E293-DAB2-4755-AD9B-7EC062A21CA0}"/>
      </w:docPartPr>
      <w:docPartBody>
        <w:p w:rsidR="00D67D5F" w:rsidRDefault="007F0EB0" w:rsidP="007F0EB0">
          <w:pPr>
            <w:pStyle w:val="572342047EEA4A598B011F25F549803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2398CECCE1A4AD1A81E04EF7E0CEA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479701-CBCC-4903-A03A-453F1EACE57F}"/>
      </w:docPartPr>
      <w:docPartBody>
        <w:p w:rsidR="00D67D5F" w:rsidRDefault="007F0EB0" w:rsidP="007F0EB0">
          <w:pPr>
            <w:pStyle w:val="B2398CECCE1A4AD1A81E04EF7E0CEA7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56CDC42C9E141AFAC9F698AFF0EFA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698793-6E06-4D19-A013-BAF5EABB073C}"/>
      </w:docPartPr>
      <w:docPartBody>
        <w:p w:rsidR="00D67D5F" w:rsidRDefault="007F0EB0" w:rsidP="007F0EB0">
          <w:pPr>
            <w:pStyle w:val="956CDC42C9E141AFAC9F698AFF0EFAC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E83E9F4BA244B06B4DB5D21636C1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C3031-E27F-4CBA-9E7F-489375F6B6D3}"/>
      </w:docPartPr>
      <w:docPartBody>
        <w:p w:rsidR="00D67D5F" w:rsidRDefault="007F0EB0" w:rsidP="007F0EB0">
          <w:pPr>
            <w:pStyle w:val="2E83E9F4BA244B06B4DB5D21636C1E0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0282430B4D44F4290830D9288D14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F0B966-875F-482D-B9A1-CBAA20E0386C}"/>
      </w:docPartPr>
      <w:docPartBody>
        <w:p w:rsidR="00D67D5F" w:rsidRDefault="007F0EB0" w:rsidP="007F0EB0">
          <w:pPr>
            <w:pStyle w:val="F0282430B4D44F4290830D9288D14D3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B5D457638B4B3BADC17E5F83CD3B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499CB8-262F-4785-A04C-3DF2D5BDE8C7}"/>
      </w:docPartPr>
      <w:docPartBody>
        <w:p w:rsidR="00D67D5F" w:rsidRDefault="007F0EB0" w:rsidP="007F0EB0">
          <w:pPr>
            <w:pStyle w:val="DEB5D457638B4B3BADC17E5F83CD3B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2FCF6F021E849649C78D8D7580E83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682194-26FB-406F-AF0C-C6796D112149}"/>
      </w:docPartPr>
      <w:docPartBody>
        <w:p w:rsidR="00D67D5F" w:rsidRDefault="007F0EB0" w:rsidP="007F0EB0">
          <w:pPr>
            <w:pStyle w:val="02FCF6F021E849649C78D8D7580E839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C4445099D0747588FD8AE93C1DFA8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80E7D5-CC90-4E93-86A4-B9FF1998151B}"/>
      </w:docPartPr>
      <w:docPartBody>
        <w:p w:rsidR="00D67D5F" w:rsidRDefault="007F0EB0" w:rsidP="007F0EB0">
          <w:pPr>
            <w:pStyle w:val="1C4445099D0747588FD8AE93C1DFA82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D6A3BA876A641639F7A526F3BFAFB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EA8882-62FA-4A44-9F6C-EB3EA0851842}"/>
      </w:docPartPr>
      <w:docPartBody>
        <w:p w:rsidR="00D67D5F" w:rsidRDefault="007F0EB0" w:rsidP="007F0EB0">
          <w:pPr>
            <w:pStyle w:val="6D6A3BA876A641639F7A526F3BFAFBB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CE6141740F4759B8BAA80F2436F0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6B911F-3812-4E81-8F65-DC9494A4427C}"/>
      </w:docPartPr>
      <w:docPartBody>
        <w:p w:rsidR="00D67D5F" w:rsidRDefault="007F0EB0" w:rsidP="007F0EB0">
          <w:pPr>
            <w:pStyle w:val="EACE6141740F4759B8BAA80F2436F01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4D1BD89CCD442AB7CB0E4058E2F3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3BA0D-546D-43E7-8D4B-73BFC2C91ADE}"/>
      </w:docPartPr>
      <w:docPartBody>
        <w:p w:rsidR="00D67D5F" w:rsidRDefault="007F0EB0" w:rsidP="007F0EB0">
          <w:pPr>
            <w:pStyle w:val="244D1BD89CCD442AB7CB0E4058E2F3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694C953668D42F5930B18E0AA40B7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A0EEC7-AF0C-43FE-B048-6D81DFF65D5D}"/>
      </w:docPartPr>
      <w:docPartBody>
        <w:p w:rsidR="00D67D5F" w:rsidRDefault="007F0EB0" w:rsidP="007F0EB0">
          <w:pPr>
            <w:pStyle w:val="7694C953668D42F5930B18E0AA40B71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4B5636816334117AF7CC33826250A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C2CAE9-08FE-499E-B93D-02E935AF3CE5}"/>
      </w:docPartPr>
      <w:docPartBody>
        <w:p w:rsidR="00D67D5F" w:rsidRDefault="007F0EB0" w:rsidP="007F0EB0">
          <w:pPr>
            <w:pStyle w:val="34B5636816334117AF7CC33826250A3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E75748E74141829A5BC447504D1A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7D6825-5F1F-46F2-B0F9-473AF36454FA}"/>
      </w:docPartPr>
      <w:docPartBody>
        <w:p w:rsidR="00D67D5F" w:rsidRDefault="007F0EB0" w:rsidP="007F0EB0">
          <w:pPr>
            <w:pStyle w:val="4BE75748E74141829A5BC447504D1AE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B86EBAA86EF427F8999CACB0C5F98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791D5-87EB-4DD5-B642-367AD6C12EEF}"/>
      </w:docPartPr>
      <w:docPartBody>
        <w:p w:rsidR="00D67D5F" w:rsidRDefault="007F0EB0" w:rsidP="007F0EB0">
          <w:pPr>
            <w:pStyle w:val="3B86EBAA86EF427F8999CACB0C5F987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D1279AEBC2B402F92746D967F36C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D1F6E9-27EF-4F8F-822C-AB7F3D0715EA}"/>
      </w:docPartPr>
      <w:docPartBody>
        <w:p w:rsidR="00D67D5F" w:rsidRDefault="007F0EB0" w:rsidP="007F0EB0">
          <w:pPr>
            <w:pStyle w:val="0D1279AEBC2B402F92746D967F36C97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1E91ADE68C44861BD08E0811A8919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0491C9-268B-462D-AB4C-EF9E16DF60CA}"/>
      </w:docPartPr>
      <w:docPartBody>
        <w:p w:rsidR="00D67D5F" w:rsidRDefault="007F0EB0" w:rsidP="007F0EB0">
          <w:pPr>
            <w:pStyle w:val="11E91ADE68C44861BD08E0811A8919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60D021828DE440AB60A57F81B574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5A65A6-AB5C-4542-BBBD-CEBCD0DFAE1A}"/>
      </w:docPartPr>
      <w:docPartBody>
        <w:p w:rsidR="00D67D5F" w:rsidRDefault="007F0EB0" w:rsidP="007F0EB0">
          <w:pPr>
            <w:pStyle w:val="F60D021828DE440AB60A57F81B574D32"/>
          </w:pPr>
          <w:r w:rsidRPr="0013251C">
            <w:rPr>
              <w:rStyle w:val="PlaceholderText"/>
            </w:rPr>
            <w:t>Click here to enter text.</w:t>
          </w:r>
        </w:p>
      </w:docPartBody>
    </w:docPart>
    <w:docPart>
      <w:docPartPr>
        <w:name w:val="10143EF8F5694C75B253BF47962E16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18EE40-4F66-4D81-A038-62DF487AD469}"/>
      </w:docPartPr>
      <w:docPartBody>
        <w:p w:rsidR="00D67D5F" w:rsidRDefault="007F0EB0" w:rsidP="007F0EB0">
          <w:pPr>
            <w:pStyle w:val="10143EF8F5694C75B253BF47962E16A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D6775A7FCC648749F70749DDD7C7C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B105CA-1D32-4C80-91E4-0FAFB2EC9CD8}"/>
      </w:docPartPr>
      <w:docPartBody>
        <w:p w:rsidR="00D67D5F" w:rsidRDefault="007F0EB0" w:rsidP="007F0EB0">
          <w:pPr>
            <w:pStyle w:val="BD6775A7FCC648749F70749DDD7C7C3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0C2B043F3D34C0084D795C2D42292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021F4F-3010-4C93-A368-794343CC97A0}"/>
      </w:docPartPr>
      <w:docPartBody>
        <w:p w:rsidR="00D67D5F" w:rsidRDefault="007F0EB0" w:rsidP="007F0EB0">
          <w:pPr>
            <w:pStyle w:val="B0C2B043F3D34C0084D795C2D42292E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762CFA600EA484C895E0365359191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6E9C57-8A6B-4230-9606-E31C9BFA1A03}"/>
      </w:docPartPr>
      <w:docPartBody>
        <w:p w:rsidR="00D67D5F" w:rsidRDefault="007F0EB0" w:rsidP="007F0EB0">
          <w:pPr>
            <w:pStyle w:val="8762CFA600EA484C895E03653591918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298F63108D4484ADC5C739D6DBB6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4A5714-2699-464D-9502-36D890402BA6}"/>
      </w:docPartPr>
      <w:docPartBody>
        <w:p w:rsidR="00D67D5F" w:rsidRDefault="007F0EB0" w:rsidP="007F0EB0">
          <w:pPr>
            <w:pStyle w:val="64298F63108D4484ADC5C739D6DBB60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C59D29E114A44AD86C93511008845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DE4FF-B0C9-45B7-94A9-D8C20E23CB3A}"/>
      </w:docPartPr>
      <w:docPartBody>
        <w:p w:rsidR="00D67D5F" w:rsidRDefault="007F0EB0" w:rsidP="007F0EB0">
          <w:pPr>
            <w:pStyle w:val="8C59D29E114A44AD86C935110088452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42934AA6A9C4AB7B7AFF124B2496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926B1-8F66-4D9F-B40C-ECDB95FF5350}"/>
      </w:docPartPr>
      <w:docPartBody>
        <w:p w:rsidR="00ED68E7" w:rsidRDefault="00D67D5F" w:rsidP="00D67D5F">
          <w:pPr>
            <w:pStyle w:val="C42934AA6A9C4AB7B7AFF124B2496D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3FC68B69B794CC0AF2B3027146DD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B3237-F092-46CF-A333-CA16CCE3921E}"/>
      </w:docPartPr>
      <w:docPartBody>
        <w:p w:rsidR="00ED68E7" w:rsidRDefault="00D67D5F" w:rsidP="00D67D5F">
          <w:pPr>
            <w:pStyle w:val="63FC68B69B794CC0AF2B3027146DD8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625D7257C44EA4BB61D91263F50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A08B2-1508-4987-8392-D81C1BD8A504}"/>
      </w:docPartPr>
      <w:docPartBody>
        <w:p w:rsidR="00ED68E7" w:rsidRDefault="00D67D5F" w:rsidP="00D67D5F">
          <w:pPr>
            <w:pStyle w:val="FF625D7257C44EA4BB61D91263F50D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3055E079F94161B6DB65B71A1E0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A48E-52C9-43AC-A34F-7AA279265978}"/>
      </w:docPartPr>
      <w:docPartBody>
        <w:p w:rsidR="00ED68E7" w:rsidRDefault="00D67D5F" w:rsidP="00D67D5F">
          <w:pPr>
            <w:pStyle w:val="793055E079F94161B6DB65B71A1E06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CD35C3-C010-4CB0-BB81-427414E83B45}"/>
      </w:docPartPr>
      <w:docPartBody>
        <w:p w:rsidR="00633AE0" w:rsidRDefault="005814F5">
          <w:r w:rsidRPr="00B65CD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709DE4-7473-4C9B-AB44-523F014F7E31}"/>
      </w:docPartPr>
      <w:docPartBody>
        <w:p w:rsidR="00227699" w:rsidRDefault="002C43D3">
          <w:r w:rsidRPr="002E3055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914D7FCA55E44D095D98EB3F79496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AE8951-5CC6-4513-85C7-BE45191F09F3}"/>
      </w:docPartPr>
      <w:docPartBody>
        <w:p w:rsidR="00D2193C" w:rsidRDefault="0069390B" w:rsidP="0069390B">
          <w:pPr>
            <w:pStyle w:val="A914D7FCA55E44D095D98EB3F7949606"/>
          </w:pPr>
          <w:r w:rsidRPr="00A52BB1">
            <w:rPr>
              <w:rStyle w:val="PlaceholderText"/>
            </w:rPr>
            <w:t>Click here to enter text.</w:t>
          </w:r>
        </w:p>
      </w:docPartBody>
    </w:docPart>
    <w:docPart>
      <w:docPartPr>
        <w:name w:val="61581DCBED1B4749812F1C8972F495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C74923-3593-484D-A11E-7A26E280D247}"/>
      </w:docPartPr>
      <w:docPartBody>
        <w:p w:rsidR="00D2193C" w:rsidRDefault="0069390B" w:rsidP="0069390B">
          <w:pPr>
            <w:pStyle w:val="61581DCBED1B4749812F1C8972F495BA"/>
          </w:pPr>
          <w:r w:rsidRPr="00A52BB1">
            <w:rPr>
              <w:rStyle w:val="PlaceholderText"/>
            </w:rPr>
            <w:t>Click here to enter text.</w:t>
          </w:r>
        </w:p>
      </w:docPartBody>
    </w:docPart>
    <w:docPart>
      <w:docPartPr>
        <w:name w:val="200F3CBA2E7F4F74B68D5997E1F9BA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DF11B1-92B3-461E-A118-28856108BEE0}"/>
      </w:docPartPr>
      <w:docPartBody>
        <w:p w:rsidR="00D2193C" w:rsidRDefault="0069390B" w:rsidP="0069390B">
          <w:pPr>
            <w:pStyle w:val="200F3CBA2E7F4F74B68D5997E1F9BADD"/>
          </w:pPr>
          <w:r w:rsidRPr="003C0A66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E627737186DF4D6685A8FCA172B6E5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DD53A1-1FE4-462D-A028-102CD68150D8}"/>
      </w:docPartPr>
      <w:docPartBody>
        <w:p w:rsidR="00D2193C" w:rsidRDefault="0069390B" w:rsidP="0069390B">
          <w:pPr>
            <w:pStyle w:val="E627737186DF4D6685A8FCA172B6E5E0"/>
          </w:pPr>
          <w:r w:rsidRPr="003C0A66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EB0"/>
    <w:rsid w:val="001A4B2E"/>
    <w:rsid w:val="00227699"/>
    <w:rsid w:val="00272964"/>
    <w:rsid w:val="002A00F8"/>
    <w:rsid w:val="002C43D3"/>
    <w:rsid w:val="00401A56"/>
    <w:rsid w:val="005814F5"/>
    <w:rsid w:val="0060301C"/>
    <w:rsid w:val="00633AE0"/>
    <w:rsid w:val="0069390B"/>
    <w:rsid w:val="007B3A11"/>
    <w:rsid w:val="007F0EB0"/>
    <w:rsid w:val="008506F4"/>
    <w:rsid w:val="008B7F9B"/>
    <w:rsid w:val="008C045A"/>
    <w:rsid w:val="00A11222"/>
    <w:rsid w:val="00AA4803"/>
    <w:rsid w:val="00BC598C"/>
    <w:rsid w:val="00C72828"/>
    <w:rsid w:val="00D2193C"/>
    <w:rsid w:val="00D67D5F"/>
    <w:rsid w:val="00E446FC"/>
    <w:rsid w:val="00E7673F"/>
    <w:rsid w:val="00ED68E7"/>
    <w:rsid w:val="00EE2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9390B"/>
    <w:rPr>
      <w:color w:val="808080"/>
    </w:rPr>
  </w:style>
  <w:style w:type="paragraph" w:customStyle="1" w:styleId="18ECDB4E735444248662DE2B13ECDE27">
    <w:name w:val="18ECDB4E735444248662DE2B13ECDE27"/>
    <w:rsid w:val="007F0EB0"/>
  </w:style>
  <w:style w:type="paragraph" w:customStyle="1" w:styleId="59F3843398E743F4AC86CE600F56C9F9">
    <w:name w:val="59F3843398E743F4AC86CE600F56C9F9"/>
    <w:rsid w:val="007F0EB0"/>
  </w:style>
  <w:style w:type="paragraph" w:customStyle="1" w:styleId="2F34EED7068C4D88AF02DA5EDCEF4F77">
    <w:name w:val="2F34EED7068C4D88AF02DA5EDCEF4F77"/>
    <w:rsid w:val="007F0EB0"/>
  </w:style>
  <w:style w:type="paragraph" w:customStyle="1" w:styleId="B9A829857B8F42CCA7AF65F5DA104A42">
    <w:name w:val="B9A829857B8F42CCA7AF65F5DA104A42"/>
    <w:rsid w:val="007F0EB0"/>
  </w:style>
  <w:style w:type="paragraph" w:customStyle="1" w:styleId="B558D5F557424E7580F2C33A7245551E">
    <w:name w:val="B558D5F557424E7580F2C33A7245551E"/>
    <w:rsid w:val="007F0EB0"/>
  </w:style>
  <w:style w:type="paragraph" w:customStyle="1" w:styleId="EFC0FD1BB77C414CAEADE5BC3F86D0EF">
    <w:name w:val="EFC0FD1BB77C414CAEADE5BC3F86D0EF"/>
    <w:rsid w:val="007F0EB0"/>
  </w:style>
  <w:style w:type="paragraph" w:customStyle="1" w:styleId="18DDE567520A4EFC9378CCA4C87E4DDF">
    <w:name w:val="18DDE567520A4EFC9378CCA4C87E4DDF"/>
    <w:rsid w:val="007F0EB0"/>
  </w:style>
  <w:style w:type="paragraph" w:customStyle="1" w:styleId="CF22DB901D5644609DBD9B606390CF97">
    <w:name w:val="CF22DB901D5644609DBD9B606390CF97"/>
    <w:rsid w:val="007F0EB0"/>
  </w:style>
  <w:style w:type="paragraph" w:customStyle="1" w:styleId="1B3FC965A2AF4D7D8BB278817E8B0A34">
    <w:name w:val="1B3FC965A2AF4D7D8BB278817E8B0A34"/>
    <w:rsid w:val="007F0EB0"/>
  </w:style>
  <w:style w:type="paragraph" w:customStyle="1" w:styleId="EAAF8D4E278E4278AD200C0628BFB94B">
    <w:name w:val="EAAF8D4E278E4278AD200C0628BFB94B"/>
    <w:rsid w:val="007F0EB0"/>
  </w:style>
  <w:style w:type="paragraph" w:customStyle="1" w:styleId="E3734E30A5ED4EC1980236FEB539BEAC">
    <w:name w:val="E3734E30A5ED4EC1980236FEB539BEAC"/>
    <w:rsid w:val="007F0EB0"/>
  </w:style>
  <w:style w:type="paragraph" w:customStyle="1" w:styleId="4C7CBF38C5EA4C6E88B82768E56F4463">
    <w:name w:val="4C7CBF38C5EA4C6E88B82768E56F4463"/>
    <w:rsid w:val="007F0EB0"/>
  </w:style>
  <w:style w:type="paragraph" w:customStyle="1" w:styleId="6D50E62DE5704DC3A5636FDAAA73CCBA">
    <w:name w:val="6D50E62DE5704DC3A5636FDAAA73CCBA"/>
    <w:rsid w:val="007F0EB0"/>
  </w:style>
  <w:style w:type="paragraph" w:customStyle="1" w:styleId="572342047EEA4A598B011F25F5498032">
    <w:name w:val="572342047EEA4A598B011F25F5498032"/>
    <w:rsid w:val="007F0EB0"/>
  </w:style>
  <w:style w:type="paragraph" w:customStyle="1" w:styleId="B2398CECCE1A4AD1A81E04EF7E0CEA7E">
    <w:name w:val="B2398CECCE1A4AD1A81E04EF7E0CEA7E"/>
    <w:rsid w:val="007F0EB0"/>
  </w:style>
  <w:style w:type="paragraph" w:customStyle="1" w:styleId="956CDC42C9E141AFAC9F698AFF0EFAC8">
    <w:name w:val="956CDC42C9E141AFAC9F698AFF0EFAC8"/>
    <w:rsid w:val="007F0EB0"/>
  </w:style>
  <w:style w:type="paragraph" w:customStyle="1" w:styleId="0A482338CA9341F4A1564AAC19AE3179">
    <w:name w:val="0A482338CA9341F4A1564AAC19AE3179"/>
    <w:rsid w:val="007F0EB0"/>
  </w:style>
  <w:style w:type="paragraph" w:customStyle="1" w:styleId="6D211083B906449E975A7FDF74CCA430">
    <w:name w:val="6D211083B906449E975A7FDF74CCA430"/>
    <w:rsid w:val="007F0EB0"/>
  </w:style>
  <w:style w:type="paragraph" w:customStyle="1" w:styleId="A1A9C1305F5D4898AD72F6DA55389DBE">
    <w:name w:val="A1A9C1305F5D4898AD72F6DA55389DBE"/>
    <w:rsid w:val="007F0EB0"/>
  </w:style>
  <w:style w:type="paragraph" w:customStyle="1" w:styleId="8347934D182B4CEEB23DA7ABE41FC5F4">
    <w:name w:val="8347934D182B4CEEB23DA7ABE41FC5F4"/>
    <w:rsid w:val="007F0EB0"/>
  </w:style>
  <w:style w:type="paragraph" w:customStyle="1" w:styleId="291359932107479091C509125A8CFDA1">
    <w:name w:val="291359932107479091C509125A8CFDA1"/>
    <w:rsid w:val="007F0EB0"/>
  </w:style>
  <w:style w:type="paragraph" w:customStyle="1" w:styleId="A0DA144130594B30BEF7DB83FC79A90D">
    <w:name w:val="A0DA144130594B30BEF7DB83FC79A90D"/>
    <w:rsid w:val="007F0EB0"/>
  </w:style>
  <w:style w:type="paragraph" w:customStyle="1" w:styleId="293585D74D584F29A715B11E4DFEC926">
    <w:name w:val="293585D74D584F29A715B11E4DFEC926"/>
    <w:rsid w:val="007F0EB0"/>
  </w:style>
  <w:style w:type="paragraph" w:customStyle="1" w:styleId="365C9860189B4EAD9C7EFEB15F87D688">
    <w:name w:val="365C9860189B4EAD9C7EFEB15F87D688"/>
    <w:rsid w:val="007F0EB0"/>
  </w:style>
  <w:style w:type="paragraph" w:customStyle="1" w:styleId="2E83E9F4BA244B06B4DB5D21636C1E0A">
    <w:name w:val="2E83E9F4BA244B06B4DB5D21636C1E0A"/>
    <w:rsid w:val="007F0EB0"/>
  </w:style>
  <w:style w:type="paragraph" w:customStyle="1" w:styleId="F0282430B4D44F4290830D9288D14D3B">
    <w:name w:val="F0282430B4D44F4290830D9288D14D3B"/>
    <w:rsid w:val="007F0EB0"/>
  </w:style>
  <w:style w:type="paragraph" w:customStyle="1" w:styleId="DEB5D457638B4B3BADC17E5F83CD3BEA">
    <w:name w:val="DEB5D457638B4B3BADC17E5F83CD3BEA"/>
    <w:rsid w:val="007F0EB0"/>
  </w:style>
  <w:style w:type="paragraph" w:customStyle="1" w:styleId="02FCF6F021E849649C78D8D7580E8391">
    <w:name w:val="02FCF6F021E849649C78D8D7580E8391"/>
    <w:rsid w:val="007F0EB0"/>
  </w:style>
  <w:style w:type="paragraph" w:customStyle="1" w:styleId="1C4445099D0747588FD8AE93C1DFA82F">
    <w:name w:val="1C4445099D0747588FD8AE93C1DFA82F"/>
    <w:rsid w:val="007F0EB0"/>
  </w:style>
  <w:style w:type="paragraph" w:customStyle="1" w:styleId="6D6A3BA876A641639F7A526F3BFAFBB0">
    <w:name w:val="6D6A3BA876A641639F7A526F3BFAFBB0"/>
    <w:rsid w:val="007F0EB0"/>
  </w:style>
  <w:style w:type="paragraph" w:customStyle="1" w:styleId="EACE6141740F4759B8BAA80F2436F018">
    <w:name w:val="EACE6141740F4759B8BAA80F2436F018"/>
    <w:rsid w:val="007F0EB0"/>
  </w:style>
  <w:style w:type="paragraph" w:customStyle="1" w:styleId="244D1BD89CCD442AB7CB0E4058E2F3C1">
    <w:name w:val="244D1BD89CCD442AB7CB0E4058E2F3C1"/>
    <w:rsid w:val="007F0EB0"/>
  </w:style>
  <w:style w:type="paragraph" w:customStyle="1" w:styleId="7694C953668D42F5930B18E0AA40B719">
    <w:name w:val="7694C953668D42F5930B18E0AA40B719"/>
    <w:rsid w:val="007F0EB0"/>
  </w:style>
  <w:style w:type="paragraph" w:customStyle="1" w:styleId="34B5636816334117AF7CC33826250A39">
    <w:name w:val="34B5636816334117AF7CC33826250A39"/>
    <w:rsid w:val="007F0EB0"/>
  </w:style>
  <w:style w:type="paragraph" w:customStyle="1" w:styleId="4BE75748E74141829A5BC447504D1AE2">
    <w:name w:val="4BE75748E74141829A5BC447504D1AE2"/>
    <w:rsid w:val="007F0EB0"/>
  </w:style>
  <w:style w:type="paragraph" w:customStyle="1" w:styleId="3B86EBAA86EF427F8999CACB0C5F9878">
    <w:name w:val="3B86EBAA86EF427F8999CACB0C5F9878"/>
    <w:rsid w:val="007F0EB0"/>
  </w:style>
  <w:style w:type="paragraph" w:customStyle="1" w:styleId="0D1279AEBC2B402F92746D967F36C974">
    <w:name w:val="0D1279AEBC2B402F92746D967F36C974"/>
    <w:rsid w:val="007F0EB0"/>
  </w:style>
  <w:style w:type="paragraph" w:customStyle="1" w:styleId="11E91ADE68C44861BD08E0811A89194D">
    <w:name w:val="11E91ADE68C44861BD08E0811A89194D"/>
    <w:rsid w:val="007F0EB0"/>
  </w:style>
  <w:style w:type="paragraph" w:customStyle="1" w:styleId="F60D021828DE440AB60A57F81B574D32">
    <w:name w:val="F60D021828DE440AB60A57F81B574D32"/>
    <w:rsid w:val="007F0EB0"/>
  </w:style>
  <w:style w:type="paragraph" w:customStyle="1" w:styleId="38294598CCA94985811A46540CA1EC4D">
    <w:name w:val="38294598CCA94985811A46540CA1EC4D"/>
    <w:rsid w:val="007F0EB0"/>
  </w:style>
  <w:style w:type="paragraph" w:customStyle="1" w:styleId="C62EAAB2912E415F880C72FA97A12175">
    <w:name w:val="C62EAAB2912E415F880C72FA97A12175"/>
    <w:rsid w:val="007F0EB0"/>
  </w:style>
  <w:style w:type="paragraph" w:customStyle="1" w:styleId="635000B0036C42A3A1BDBD43C99023E3">
    <w:name w:val="635000B0036C42A3A1BDBD43C99023E3"/>
    <w:rsid w:val="007F0EB0"/>
  </w:style>
  <w:style w:type="paragraph" w:customStyle="1" w:styleId="CA101336007647548F93834416C46DA9">
    <w:name w:val="CA101336007647548F93834416C46DA9"/>
    <w:rsid w:val="007F0EB0"/>
  </w:style>
  <w:style w:type="paragraph" w:customStyle="1" w:styleId="35D81F6265074FD587BA5ADA794C04B1">
    <w:name w:val="35D81F6265074FD587BA5ADA794C04B1"/>
    <w:rsid w:val="007F0EB0"/>
  </w:style>
  <w:style w:type="paragraph" w:customStyle="1" w:styleId="3A503BC9C98E4CD59BD8DED3BEDFFB6E">
    <w:name w:val="3A503BC9C98E4CD59BD8DED3BEDFFB6E"/>
    <w:rsid w:val="007F0EB0"/>
  </w:style>
  <w:style w:type="paragraph" w:customStyle="1" w:styleId="BC39BABF917A429C821B1BEA1B87FDFC">
    <w:name w:val="BC39BABF917A429C821B1BEA1B87FDFC"/>
    <w:rsid w:val="007F0EB0"/>
  </w:style>
  <w:style w:type="paragraph" w:customStyle="1" w:styleId="2014D722EE9C4CCF9F059B4A2399463B">
    <w:name w:val="2014D722EE9C4CCF9F059B4A2399463B"/>
    <w:rsid w:val="007F0EB0"/>
  </w:style>
  <w:style w:type="paragraph" w:customStyle="1" w:styleId="9ACE023442E74F4FB2A5DBF50CDBF36C">
    <w:name w:val="9ACE023442E74F4FB2A5DBF50CDBF36C"/>
    <w:rsid w:val="007F0EB0"/>
  </w:style>
  <w:style w:type="paragraph" w:customStyle="1" w:styleId="A992716DD26C432982C379B1BC47CB0E">
    <w:name w:val="A992716DD26C432982C379B1BC47CB0E"/>
    <w:rsid w:val="007F0EB0"/>
  </w:style>
  <w:style w:type="paragraph" w:customStyle="1" w:styleId="C645F23E002641E5B8BDE311C8A35B73">
    <w:name w:val="C645F23E002641E5B8BDE311C8A35B73"/>
    <w:rsid w:val="007F0EB0"/>
  </w:style>
  <w:style w:type="paragraph" w:customStyle="1" w:styleId="EE0E8CA3510E49A6AE8C0DB6F4C15162">
    <w:name w:val="EE0E8CA3510E49A6AE8C0DB6F4C15162"/>
    <w:rsid w:val="007F0EB0"/>
  </w:style>
  <w:style w:type="paragraph" w:customStyle="1" w:styleId="F16C9FE57D244639B7496E912DEE17D4">
    <w:name w:val="F16C9FE57D244639B7496E912DEE17D4"/>
    <w:rsid w:val="007F0EB0"/>
  </w:style>
  <w:style w:type="paragraph" w:customStyle="1" w:styleId="03AF71DF2EC34E63BDBAF30431E6A4D6">
    <w:name w:val="03AF71DF2EC34E63BDBAF30431E6A4D6"/>
    <w:rsid w:val="007F0EB0"/>
  </w:style>
  <w:style w:type="paragraph" w:customStyle="1" w:styleId="D902652F9A8346D19C19DE09D0E64667">
    <w:name w:val="D902652F9A8346D19C19DE09D0E64667"/>
    <w:rsid w:val="007F0EB0"/>
  </w:style>
  <w:style w:type="paragraph" w:customStyle="1" w:styleId="13B3CA40C3B64F7292C42D61D1FD54B2">
    <w:name w:val="13B3CA40C3B64F7292C42D61D1FD54B2"/>
    <w:rsid w:val="007F0EB0"/>
  </w:style>
  <w:style w:type="paragraph" w:customStyle="1" w:styleId="859053C6528F4C078B7CC210F62C94DB">
    <w:name w:val="859053C6528F4C078B7CC210F62C94DB"/>
    <w:rsid w:val="007F0EB0"/>
  </w:style>
  <w:style w:type="paragraph" w:customStyle="1" w:styleId="311822B7D14E441B8182C89CACD88A68">
    <w:name w:val="311822B7D14E441B8182C89CACD88A68"/>
    <w:rsid w:val="007F0EB0"/>
  </w:style>
  <w:style w:type="paragraph" w:customStyle="1" w:styleId="D4652A195E784BB184FBCF009FA84FCD">
    <w:name w:val="D4652A195E784BB184FBCF009FA84FCD"/>
    <w:rsid w:val="007F0EB0"/>
  </w:style>
  <w:style w:type="paragraph" w:customStyle="1" w:styleId="3AACDC7223AA4B528EF613B600F06B17">
    <w:name w:val="3AACDC7223AA4B528EF613B600F06B17"/>
    <w:rsid w:val="007F0EB0"/>
  </w:style>
  <w:style w:type="paragraph" w:customStyle="1" w:styleId="E8DF5EF85A6942F9933202D20B46843A">
    <w:name w:val="E8DF5EF85A6942F9933202D20B46843A"/>
    <w:rsid w:val="007F0EB0"/>
  </w:style>
  <w:style w:type="paragraph" w:customStyle="1" w:styleId="C4027D464B5D4815A0BC6751F25356F2">
    <w:name w:val="C4027D464B5D4815A0BC6751F25356F2"/>
    <w:rsid w:val="007F0EB0"/>
  </w:style>
  <w:style w:type="paragraph" w:customStyle="1" w:styleId="56F5F8E90F5643FAA719A81EA6F884BF">
    <w:name w:val="56F5F8E90F5643FAA719A81EA6F884BF"/>
    <w:rsid w:val="007F0EB0"/>
  </w:style>
  <w:style w:type="paragraph" w:customStyle="1" w:styleId="10143EF8F5694C75B253BF47962E16A1">
    <w:name w:val="10143EF8F5694C75B253BF47962E16A1"/>
    <w:rsid w:val="007F0EB0"/>
  </w:style>
  <w:style w:type="paragraph" w:customStyle="1" w:styleId="BD6775A7FCC648749F70749DDD7C7C3A">
    <w:name w:val="BD6775A7FCC648749F70749DDD7C7C3A"/>
    <w:rsid w:val="007F0EB0"/>
  </w:style>
  <w:style w:type="paragraph" w:customStyle="1" w:styleId="B0C2B043F3D34C0084D795C2D42292ED">
    <w:name w:val="B0C2B043F3D34C0084D795C2D42292ED"/>
    <w:rsid w:val="007F0EB0"/>
  </w:style>
  <w:style w:type="paragraph" w:customStyle="1" w:styleId="8762CFA600EA484C895E036535919189">
    <w:name w:val="8762CFA600EA484C895E036535919189"/>
    <w:rsid w:val="007F0EB0"/>
  </w:style>
  <w:style w:type="paragraph" w:customStyle="1" w:styleId="64298F63108D4484ADC5C739D6DBB600">
    <w:name w:val="64298F63108D4484ADC5C739D6DBB600"/>
    <w:rsid w:val="007F0EB0"/>
  </w:style>
  <w:style w:type="paragraph" w:customStyle="1" w:styleId="8C59D29E114A44AD86C9351100884520">
    <w:name w:val="8C59D29E114A44AD86C9351100884520"/>
    <w:rsid w:val="007F0EB0"/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  <w:style w:type="paragraph" w:customStyle="1" w:styleId="1A531F0FAFBC4FD58DD2D1B5E83C37C6">
    <w:name w:val="1A531F0FAFBC4FD58DD2D1B5E83C37C6"/>
    <w:rsid w:val="008B7F9B"/>
  </w:style>
  <w:style w:type="paragraph" w:customStyle="1" w:styleId="D8172B2CA3EA4749A695FC413F42D6ED">
    <w:name w:val="D8172B2CA3EA4749A695FC413F42D6ED"/>
    <w:rsid w:val="008B7F9B"/>
  </w:style>
  <w:style w:type="paragraph" w:customStyle="1" w:styleId="F7C7ACC9319A4E0EBAAC1E12470F673F">
    <w:name w:val="F7C7ACC9319A4E0EBAAC1E12470F673F"/>
    <w:rsid w:val="008B7F9B"/>
  </w:style>
  <w:style w:type="paragraph" w:customStyle="1" w:styleId="A8B0D4918A884CBAA62A5D795F851D4D">
    <w:name w:val="A8B0D4918A884CBAA62A5D795F851D4D"/>
    <w:rsid w:val="008B7F9B"/>
  </w:style>
  <w:style w:type="paragraph" w:customStyle="1" w:styleId="A914D7FCA55E44D095D98EB3F7949606">
    <w:name w:val="A914D7FCA55E44D095D98EB3F7949606"/>
    <w:rsid w:val="0069390B"/>
  </w:style>
  <w:style w:type="paragraph" w:customStyle="1" w:styleId="61581DCBED1B4749812F1C8972F495BA">
    <w:name w:val="61581DCBED1B4749812F1C8972F495BA"/>
    <w:rsid w:val="0069390B"/>
  </w:style>
  <w:style w:type="paragraph" w:customStyle="1" w:styleId="200F3CBA2E7F4F74B68D5997E1F9BADD">
    <w:name w:val="200F3CBA2E7F4F74B68D5997E1F9BADD"/>
    <w:rsid w:val="0069390B"/>
  </w:style>
  <w:style w:type="paragraph" w:customStyle="1" w:styleId="E627737186DF4D6685A8FCA172B6E5E0">
    <w:name w:val="E627737186DF4D6685A8FCA172B6E5E0"/>
    <w:rsid w:val="006939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3.xml><?xml version="1.0" encoding="utf-8"?>
<NavWordReportXmlPart xmlns="urn:microsoft-dynamics-nav/reports/Standard_Sales_Draft_Invoice/1303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edTo_Lbl>BilledTo_Lbl</BilledTo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hecksPayable_Lbl>ChecksPayable_Lbl</ChecksPayable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>CompanyPicture</CompanyPicture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Lbl>EMail_Lbl</EMail_Lbl>
    <ExchangeRateAsText>ExchangeRateAsText</ExchangeRateAsText>
    <ExternalDocumentNo>ExternalDocumentNo</ExternalDocumentNo>
    <ExternalDocumentNo__Lbl>ExternalDocumentNo__Lbl</ExternalDocumentNo__Lbl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InvoiceNoPosition_Lbl>InvoiceNoPosition_Lbl</InvoiceNoPosition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Instructions_Txt>PaymentInstructions_Txt</PaymentInstructions_Txt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Questions_Lbl>Questions_Lbl</Questions_Lbl>
    <SalesInvoiceLineDiscount_Lbl>SalesInvoiceLineDiscount_Lbl</SalesInvoiceLineDiscount_Lbl>
    <SalesPersonName>SalesPersonName</SalesPersonName>
    <SalesPersonText_Lbl>SalesPersonText_Lbl</SalesPersonText_Lbl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MethodDescription>ShipmentMethodDescription</ShipmentMethodDescription>
    <ShipmentMethodDescription_Lbl>ShipmentMethodDescription_Lbl</ShipmentMethodDescription_Lbl>
    <Shipment_Lbl>Shipment_Lbl</Shipment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hanks_Lbl>Thanks_Lbl</Thanks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DocumentTitle_Lbl>YourDocumentTitle_Lbl</YourDocumentTitle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PricePer_Lbl>PricePer_Lbl</PricePer_Lbl>
      <Price_Lbl>Price_Lbl</Price_Lbl>
      <Qty_Lbl>Qty_Lbl</Qty_Lbl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Unit_Lbl>Unit_Lbl</Unit_Lbl>
      <VATIdentifier_Line>VATIdentifier_Line</VATIdentifier_Line>
      <VATIdentifier_Line_Lbl>VATIdentifier_Line_Lbl</VATIdentifier_Line_Lbl>
      <VATPct_Line>VATPct_Line</VATPct_Line>
      <VATPct_Line_Lbl>VATPct_Line_Lbl</VATPct_Line_Lbl>
    </Line>
    <WorkDescriptionLines>
      <WorkDescriptionLine>WorkDescriptionLine</WorkDescriptionLine>
      <WorkDescriptionLineNumber>WorkDescriptionLineNumber</WorkDescriptionLineNumber>
    </WorkDescriptionLines>
    <VATAmountLine>
      <ECAmountLCY_VatAmountLine>ECAmountLCY_VatAmountLine</ECAmountLCY_VatAmountLine>
      <ECAmountLCY_VatAmountLine_Lbl>ECAmountLCY_VatAmountLine_Lbl</ECAmountLCY_VatAmountLine_Lbl>
      <ECAmount_VatAmountLine>ECAmount_VatAmountLine</ECAmount_VatAmountLine>
      <ECAmount_VatAmountLine_Lbl>ECAmount_VatAmountLine_Lbl</ECAmount_VatAmountLine_Lbl>
      <ECPct_VatAmountLine>ECPct_VatAmountLine</ECPct_VatAmountLine>
      <ECPct_VatAmountLine_Lbl>ECPct_VatAmountLine_Lbl</ECPct_VatAmountLine_Lbl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2_VATClauseLine>Description2_VATClauseLine</Description2_VATClauseLine>
      <Description_VATClauseLine>Description_VATClauseLine</Description_VATClauseLine>
      <NoOfVATClauses>NoOfVATClauses</NoOfVATClauses>
      <VATAmount_VATClauseLine>VATAmount_VATClauseLine</VATAmount_VATClauseLine>
      <VATClausesHeader>VATClausesHeader</VATClausesHeader>
      <VATIdentifier_VATClauseLine>VATIdentifier_VATClauseLine</VATIdentifier_VATClauseLine>
    </VATClause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PaymentReportingArgument>
      <PaymentServiceLogo>PaymentServiceLogo</PaymentServiceLogo>
      <PaymentServiceLogo_Url>PaymentServiceLogo_Url</PaymentServiceLogo_Url>
      <PaymentServiceLogo_UrlText>PaymentServiceLogo_UrlText</PaymentServiceLogo_UrlText>
      <PaymentServiceText_Url>PaymentServiceText_Url</PaymentServiceText_Url>
      <PaymentServiceText_UrlText>PaymentServiceText_UrlText</PaymentServiceText_UrlText>
    </PaymentReportingArgument>
    <LetterText>
      <BodyText>BodyText</BodyText>
      <ClosingText>ClosingText</ClosingText>
      <GreetingText>GreetingText</GreetingText>
      <PmtDiscText>PmtDiscText</PmtDiscText>
    </LetterText>
    <Totals>
      <TotalAmountIncludingVAT>TotalAmountIncludingVAT</TotalAmountIncludingVAT>
      <TotalECAmount>TotalECAmount</TotalECAmount>
      <TotalECAmountLCY>TotalECAmountLCY</TotalECAmountLCY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  <TotalVatMinusECAmount>TotalVatMinusECAmount</TotalVatMinusECAmount>
    </Totals>
  </Header>
</NavWordReportXmlPart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2.xml><?xml version="1.0" encoding="utf-8"?>
<ds:datastoreItem xmlns:ds="http://schemas.openxmlformats.org/officeDocument/2006/customXml" ds:itemID="{94818487-DE39-4696-8B6A-6AF3F4F55BA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0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2018-09-06T11:30:00Z</dcterms:created>
  <dcterms:modified xsi:type="dcterms:W3CDTF">2022-06-20T12:29:00Z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v-stpav@microsoft.com</vt:lpwstr>
  </property>
  <property fmtid="{D5CDD505-2E9C-101B-9397-08002B2CF9AE}" pid="5" name="MSIP_Label_f42aa342-8706-4288-bd11-ebb85995028c_SetDate">
    <vt:lpwstr>2018-02-21T14:12:32.5457331Z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