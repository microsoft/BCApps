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567A67F4" w14:textId="77777777">
        <w:tc>
          <w:tcPr>
            <w:tcW w:w="2500" w:type="pct"/>
          </w:tcPr>
          <w:p w:rsidRPr="00245B0E" w:rsidR="005C273C" w:rsidP="00DB757F" w:rsidRDefault="00000000" w14:paraId="130D82A0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898A94CD-882E-4E4C-9CF7-FB4A3E6886DB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0858ECA0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898A94CD-882E-4E4C-9CF7-FB4A3E6886DB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2270B726" w14:textId="77777777">
        <w:tc>
          <w:tcPr>
            <w:tcW w:w="2500" w:type="pct"/>
          </w:tcPr>
          <w:p w:rsidRPr="00245B0E" w:rsidR="005C273C" w:rsidP="00DB757F" w:rsidRDefault="00000000" w14:paraId="30F2CD77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898A94CD-882E-4E4C-9CF7-FB4A3E6886DB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6DC10F31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898A94CD-882E-4E4C-9CF7-FB4A3E6886DB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715AC8AA" w14:textId="77777777">
        <w:tc>
          <w:tcPr>
            <w:tcW w:w="2500" w:type="pct"/>
          </w:tcPr>
          <w:p w:rsidRPr="00245B0E" w:rsidR="005C273C" w:rsidP="00DB757F" w:rsidRDefault="00000000" w14:paraId="592EF975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898A94CD-882E-4E4C-9CF7-FB4A3E6886DB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A24D05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898A94CD-882E-4E4C-9CF7-FB4A3E6886DB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7E791FD" w14:textId="77777777">
        <w:tc>
          <w:tcPr>
            <w:tcW w:w="2500" w:type="pct"/>
          </w:tcPr>
          <w:p w:rsidRPr="00245B0E" w:rsidR="005C273C" w:rsidP="00DB757F" w:rsidRDefault="00000000" w14:paraId="42D12136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898A94CD-882E-4E4C-9CF7-FB4A3E6886DB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6BF3ED68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898A94CD-882E-4E4C-9CF7-FB4A3E6886DB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0BBF480E" w14:textId="77777777">
        <w:tc>
          <w:tcPr>
            <w:tcW w:w="2500" w:type="pct"/>
          </w:tcPr>
          <w:p w:rsidRPr="00245B0E" w:rsidR="005C273C" w:rsidP="00DB757F" w:rsidRDefault="00000000" w14:paraId="59D85D44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898A94CD-882E-4E4C-9CF7-FB4A3E6886DB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C7EE90C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898A94CD-882E-4E4C-9CF7-FB4A3E6886DB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582D6314" w14:textId="77777777">
        <w:tc>
          <w:tcPr>
            <w:tcW w:w="2500" w:type="pct"/>
          </w:tcPr>
          <w:p w:rsidRPr="00245B0E" w:rsidR="005C273C" w:rsidP="00DB757F" w:rsidRDefault="00000000" w14:paraId="443BFAA2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898A94CD-882E-4E4C-9CF7-FB4A3E6886DB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C0ADF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898A94CD-882E-4E4C-9CF7-FB4A3E6886DB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42B249BD" w14:textId="77777777">
        <w:tc>
          <w:tcPr>
            <w:tcW w:w="2500" w:type="pct"/>
          </w:tcPr>
          <w:p w:rsidRPr="00245B0E" w:rsidR="005C273C" w:rsidP="00DB757F" w:rsidRDefault="00000000" w14:paraId="603EE2D6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898A94CD-882E-4E4C-9CF7-FB4A3E6886DB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67910D2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898A94CD-882E-4E4C-9CF7-FB4A3E6886DB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898A94CD-882E-4E4C-9CF7-FB4A3E6886DB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198DC89D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898A94CD-882E-4E4C-9CF7-FB4A3E6886DB}"/>
              <w:text/>
            </w:sdtPr>
            <w:sdtContent>
              <w:p w:rsidRPr="00245B0E" w:rsidR="005C273C" w:rsidP="00DB757F" w:rsidRDefault="005C273C" w14:paraId="4CC3B6D2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0B4963FE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6F55F17E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18314D" w:rsidTr="0018314D" w14:paraId="1AC764AC" w14:textId="77777777">
        <w:sdt>
          <w:sdtPr>
            <w:alias w:val="#Nav: /Header/YourReference_Lbl"/>
            <w:tag w:val="#Nav: Standard_Sales_Quote/1304"/>
            <w:id w:val="-405382988"/>
            <w:placeholder>
              <w:docPart w:val="A75EE25D25A144A089ADDC3C00FA7379"/>
            </w:placeholder>
            <w:dataBinding w:prefixMappings="xmlns:ns0='urn:microsoft-dynamics-nav/reports/Standard_Sales_Quote/1304/'" w:xpath="/ns0:NavWordReportXmlPart[1]/ns0:Header[1]/ns0:YourReference_Lbl[1]" w:storeItemID="{898A94CD-882E-4E4C-9CF7-FB4A3E6886DB}"/>
            <w:text/>
          </w:sdtPr>
          <w:sdtContent>
            <w:tc>
              <w:tcPr>
                <w:tcW w:w="1000" w:type="pct"/>
              </w:tcPr>
              <w:p w:rsidRPr="005C273C" w:rsidR="0018314D" w:rsidP="005C273C" w:rsidRDefault="0018314D" w14:paraId="4F1E7365" w14:textId="77777777">
                <w:pPr>
                  <w:pStyle w:val="Heading1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QuoteValidToDate_Lbl"/>
            <w:tag w:val="#Nav: Standard_Sales_Quote/1304"/>
            <w:id w:val="-715965183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QuoteValidToDate_Lbl[1]" w:storeItemID="{898A94CD-882E-4E4C-9CF7-FB4A3E6886DB}"/>
            <w:text/>
          </w:sdtPr>
          <w:sdtContent>
            <w:tc>
              <w:tcPr>
                <w:tcW w:w="1000" w:type="pct"/>
              </w:tcPr>
              <w:p w:rsidR="0018314D" w:rsidP="005C273C" w:rsidRDefault="0018314D" w14:paraId="5E3DD703" w14:textId="77777777">
                <w:pPr>
                  <w:pStyle w:val="Heading1"/>
                </w:pPr>
                <w:proofErr w:type="spellStart"/>
                <w:r>
                  <w:t>QuoteValidToDate_Lbl</w:t>
                </w:r>
                <w:proofErr w:type="spellEnd"/>
              </w:p>
            </w:tc>
          </w:sdtContent>
        </w:sdt>
        <w:sdt>
          <w:sdtPr>
            <w:alias w:val="#Nav: /Header/SalesPerson_Lbl"/>
            <w:tag w:val="#Nav: Standard_Sales_Quote/1304"/>
            <w:id w:val="1186562741"/>
            <w:placeholder>
              <w:docPart w:val="A75EE25D25A144A089ADDC3C00FA7379"/>
            </w:placeholder>
            <w:dataBinding w:prefixMappings="xmlns:ns0='urn:microsoft-dynamics-nav/reports/Standard_Sales_Quote/1304/'" w:xpath="/ns0:NavWordReportXmlPart[1]/ns0:Header[1]/ns0:SalesPerson_Lbl[1]" w:storeItemID="{898A94CD-882E-4E4C-9CF7-FB4A3E6886DB}"/>
            <w:text/>
          </w:sdtPr>
          <w:sdtContent>
            <w:tc>
              <w:tcPr>
                <w:tcW w:w="1000" w:type="pct"/>
              </w:tcPr>
              <w:p w:rsidRPr="005C273C" w:rsidR="0018314D" w:rsidP="005C273C" w:rsidRDefault="0018314D" w14:paraId="056E6875" w14:textId="77777777">
                <w:pPr>
                  <w:pStyle w:val="Heading1"/>
                </w:pPr>
                <w:r>
                  <w:rPr>
                    <w:lang w:val="da-DK"/>
                  </w:rPr>
                  <w:t>SalesPerson_Lbl</w:t>
                </w:r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4690B09B872D45B085E8C7128EB06800"/>
            </w:placeholder>
            <w:dataBinding w:prefixMappings="xmlns:ns0='urn:microsoft-dynamics-nav/reports/Standard_Sales_Quote/1304/'" w:xpath="/ns0:NavWordReportXmlPart[1]/ns0:Header[1]/ns0:PaymentTermsDescription_Lbl[1]" w:storeItemID="{898A94CD-882E-4E4C-9CF7-FB4A3E6886DB}"/>
            <w:text/>
          </w:sdtPr>
          <w:sdtContent>
            <w:tc>
              <w:tcPr>
                <w:tcW w:w="1000" w:type="pct"/>
              </w:tcPr>
              <w:p w:rsidRPr="005C273C" w:rsidR="0018314D" w:rsidP="005C273C" w:rsidRDefault="0018314D" w14:paraId="77AA0639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EF765323CD484DE3866401127460147D"/>
            </w:placeholder>
            <w:dataBinding w:prefixMappings="xmlns:ns0='urn:microsoft-dynamics-nav/reports/Standard_Sales_Quote/1304/'" w:xpath="/ns0:NavWordReportXmlPart[1]/ns0:Header[1]/ns0:ShipmentMethodDescription_Lbl[1]" w:storeItemID="{898A94CD-882E-4E4C-9CF7-FB4A3E6886DB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18314D" w:rsidP="005C273C" w:rsidRDefault="0018314D" w14:paraId="50BDC1FA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18314D" w:rsidTr="0018314D" w14:paraId="48C54B6B" w14:textId="77777777">
        <w:tc>
          <w:tcPr>
            <w:tcW w:w="1000" w:type="pct"/>
          </w:tcPr>
          <w:p w:rsidRPr="00245B0E" w:rsidR="0018314D" w:rsidP="005C273C" w:rsidRDefault="00000000" w14:paraId="6E6DCD95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FBDFFFF9DC284EFD8233F57EFCD9A2FC"/>
                </w:placeholder>
                <w:dataBinding w:prefixMappings="xmlns:ns0='urn:microsoft-dynamics-nav/reports/Standard_Sales_Quote/1304/'" w:xpath="/ns0:NavWordReportXmlPart[1]/ns0:Header[1]/ns0:YourReference[1]" w:storeItemID="{898A94CD-882E-4E4C-9CF7-FB4A3E6886DB}"/>
                <w:text/>
              </w:sdtPr>
              <w:sdtContent>
                <w:r w:rsidRPr="00245B0E" w:rsidR="0018314D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-1651286333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QuoteValidToDate[1]" w:storeItemID="{898A94CD-882E-4E4C-9CF7-FB4A3E6886DB}"/>
            <w:text/>
          </w:sdtPr>
          <w:sdtContent>
            <w:tc>
              <w:tcPr>
                <w:tcW w:w="1000" w:type="pct"/>
              </w:tcPr>
              <w:p w:rsidR="0018314D" w:rsidP="005C273C" w:rsidRDefault="0018314D" w14:paraId="0574C8B1" w14:textId="77777777">
                <w:r>
                  <w:t>QuoteValidToDate</w:t>
                </w:r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9180C937E0E64CCABB67BCCB7E890E04"/>
            </w:placeholder>
            <w:dataBinding w:prefixMappings="xmlns:ns0='urn:microsoft-dynamics-nav/reports/Standard_Sales_Quote/1304/'" w:xpath="/ns0:NavWordReportXmlPart[1]/ns0:Header[1]/ns0:SalesPersonName[1]" w:storeItemID="{898A94CD-882E-4E4C-9CF7-FB4A3E6886DB}"/>
            <w:text/>
          </w:sdtPr>
          <w:sdtContent>
            <w:tc>
              <w:tcPr>
                <w:tcW w:w="1000" w:type="pct"/>
              </w:tcPr>
              <w:p w:rsidRPr="00245B0E" w:rsidR="0018314D" w:rsidP="005C273C" w:rsidRDefault="0018314D" w14:paraId="6C43CFA4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8F0A8C391E5C48989BE06F26B0B33B7D"/>
            </w:placeholder>
            <w:dataBinding w:prefixMappings="xmlns:ns0='urn:microsoft-dynamics-nav/reports/Standard_Sales_Quote/1304/'" w:xpath="/ns0:NavWordReportXmlPart[1]/ns0:Header[1]/ns0:PaymentTermsDescription[1]" w:storeItemID="{898A94CD-882E-4E4C-9CF7-FB4A3E6886DB}"/>
            <w:text/>
          </w:sdtPr>
          <w:sdtContent>
            <w:tc>
              <w:tcPr>
                <w:tcW w:w="1000" w:type="pct"/>
              </w:tcPr>
              <w:p w:rsidRPr="00245B0E" w:rsidR="0018314D" w:rsidP="005C273C" w:rsidRDefault="0018314D" w14:paraId="0081C044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61C4280738BF47758FD28E71491E3EFF"/>
            </w:placeholder>
            <w:dataBinding w:prefixMappings="xmlns:ns0='urn:microsoft-dynamics-nav/reports/Standard_Sales_Quote/1304/'" w:xpath="/ns0:NavWordReportXmlPart[1]/ns0:Header[1]/ns0:ShipmentMethodDescription[1]" w:storeItemID="{898A94CD-882E-4E4C-9CF7-FB4A3E6886DB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18314D" w:rsidP="005C273C" w:rsidRDefault="0018314D" w14:paraId="0CB9A39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733121522"/>
        <w15:dataBinding w:prefixMappings="xmlns:ns0='urn:microsoft-dynamics-nav/reports/Standard_Sales_Quote/1304/' " w:xpath="/ns0:NavWordReportXmlPart[1]/ns0:Header[1]/ns0:WorkDescriptionLines" w:storeItemID="{898A94CD-882E-4E4C-9CF7-FB4A3E6886DB}"/>
        <w15:repeatingSection/>
      </w:sdtPr>
      <w:sdtContent>
        <w:sdt>
          <w:sdtPr>
            <w:id w:val="1812603702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-1719576123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898A94CD-882E-4E4C-9CF7-FB4A3E6886DB}"/>
                <w:text/>
              </w:sdtPr>
              <w:sdtContent>
                <w:p w:rsidR="005C273C" w:rsidP="0031662C" w:rsidRDefault="007603CA" w14:paraId="53EB275E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7603CA" w:rsidP="00212D9D" w:rsidRDefault="007603CA" w14:paraId="7F521B0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5492B96C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898A94CD-882E-4E4C-9CF7-FB4A3E6886DB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0BE50D75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898A94CD-882E-4E4C-9CF7-FB4A3E6886DB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D41F07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898A94CD-882E-4E4C-9CF7-FB4A3E6886DB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5B39A9E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263F63A9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898A94CD-882E-4E4C-9CF7-FB4A3E6886DB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8DF1013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5078A642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898A94CD-882E-4E4C-9CF7-FB4A3E6886DB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F8F0765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898A94CD-882E-4E4C-9CF7-FB4A3E6886DB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6D1B8A3A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6985961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1BE042DF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0572284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0780C9CC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72CA56F2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77678D3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77061AAE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403A71DB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1D2EC716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898A94CD-882E-4E4C-9CF7-FB4A3E6886DB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17B5E3E1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898A94CD-882E-4E4C-9CF7-FB4A3E6886DB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31662C" w:rsidRDefault="005C273C" w14:paraId="3DA9B58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898A94CD-882E-4E4C-9CF7-FB4A3E6886DB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31662C" w:rsidRDefault="005C273C" w14:paraId="32A5ED56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228EC84C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898A94CD-882E-4E4C-9CF7-FB4A3E6886DB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898A94CD-882E-4E4C-9CF7-FB4A3E6886DB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31662C" w:rsidRDefault="005C273C" w14:paraId="5AA6CD18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898A94CD-882E-4E4C-9CF7-FB4A3E6886DB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31662C" w:rsidRDefault="005C273C" w14:paraId="4C17087B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898A94CD-882E-4E4C-9CF7-FB4A3E6886DB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31662C" w:rsidRDefault="005C273C" w14:paraId="2AAD2CB4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898A94CD-882E-4E4C-9CF7-FB4A3E6886DB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31662C" w:rsidRDefault="005C273C" w14:paraId="5098BCF2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898A94CD-882E-4E4C-9CF7-FB4A3E6886DB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31662C" w:rsidRDefault="005C273C" w14:paraId="0E957BAA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05D5F678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7F3EE47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2408F4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06A55D75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10FF0F53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23FB9103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4F6D9DD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0D10A87D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531C7589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898A94CD-882E-4E4C-9CF7-FB4A3E6886DB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5FE59790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7C5D0A12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8584263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0CF78E89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1023C496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898A94CD-882E-4E4C-9CF7-FB4A3E6886DB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31662C" w:rsidRDefault="005C273C" w14:paraId="4739656A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898A94CD-882E-4E4C-9CF7-FB4A3E6886DB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31662C" w:rsidRDefault="005C273C" w14:paraId="7FF472D0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5B89E8CB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05F44EDA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881A504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0A4372F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6E5F0C5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1E52A89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641A2EFF" w14:textId="77777777">
            <w:pPr>
              <w:pStyle w:val="NoSpacing"/>
            </w:pPr>
          </w:p>
        </w:tc>
      </w:tr>
      <w:tr w:rsidRPr="005C273C" w:rsidR="005C273C" w:rsidTr="00207B33" w14:paraId="5FCEE416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54B48CC3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2D88E697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802E8D9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22ABBD4D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898A94CD-882E-4E4C-9CF7-FB4A3E6886DB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3189FF2D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898A94CD-882E-4E4C-9CF7-FB4A3E6886DB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60F30C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1F10F6C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35A5" w:rsidP="00E40C63" w:rsidRDefault="00F335A5" w14:paraId="1454246B" w14:textId="77777777">
      <w:pPr>
        <w:spacing w:after="0"/>
      </w:pPr>
      <w:r>
        <w:separator/>
      </w:r>
    </w:p>
  </w:endnote>
  <w:endnote w:type="continuationSeparator" w:id="0">
    <w:p w:rsidR="00F335A5" w:rsidP="00E40C63" w:rsidRDefault="00F335A5" w14:paraId="28CEDB3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41401B83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898A94CD-882E-4E4C-9CF7-FB4A3E6886DB}"/>
            <w:text/>
          </w:sdtPr>
          <w:sdtContent>
            <w:p w:rsidR="00D241D5" w:rsidP="00D241D5" w:rsidRDefault="00D241D5" w14:paraId="413FA23F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536C3526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7A0C8F17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898A94CD-882E-4E4C-9CF7-FB4A3E6886DB}"/>
            <w:text/>
          </w:sdtPr>
          <w:sdtContent>
            <w:p w:rsidR="005C273C" w:rsidP="005C273C" w:rsidRDefault="005C273C" w14:paraId="001D2B23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43F930EB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898A94CD-882E-4E4C-9CF7-FB4A3E6886DB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4EDA5A18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898A94CD-882E-4E4C-9CF7-FB4A3E6886DB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29BF32CC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898A94CD-882E-4E4C-9CF7-FB4A3E6886DB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270C7B0D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898A94CD-882E-4E4C-9CF7-FB4A3E6886DB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24D96B61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11C2F7F3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898A94CD-882E-4E4C-9CF7-FB4A3E6886DB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9D6888E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898A94CD-882E-4E4C-9CF7-FB4A3E6886DB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641799D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898A94CD-882E-4E4C-9CF7-FB4A3E6886DB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58E3678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898A94CD-882E-4E4C-9CF7-FB4A3E6886DB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2708A587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7FAED8D3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35A5" w:rsidP="00E40C63" w:rsidRDefault="00F335A5" w14:paraId="2F0CD866" w14:textId="77777777">
      <w:pPr>
        <w:spacing w:after="0"/>
      </w:pPr>
      <w:r>
        <w:separator/>
      </w:r>
    </w:p>
  </w:footnote>
  <w:footnote w:type="continuationSeparator" w:id="0">
    <w:p w:rsidR="00F335A5" w:rsidP="00E40C63" w:rsidRDefault="00F335A5" w14:paraId="3693AE4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114A5227" w14:textId="77777777">
      <w:tc>
        <w:tcPr>
          <w:tcW w:w="5098" w:type="dxa"/>
        </w:tcPr>
        <w:p w:rsidRPr="00D241D5" w:rsidR="00D241D5" w:rsidP="00D241D5" w:rsidRDefault="00000000" w14:paraId="647A282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898A94CD-882E-4E4C-9CF7-FB4A3E6886DB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898A94CD-882E-4E4C-9CF7-FB4A3E6886DB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3D624943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898A94CD-882E-4E4C-9CF7-FB4A3E6886DB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7EA16FEB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898A94CD-882E-4E4C-9CF7-FB4A3E6886DB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124F8FBF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6B3E6BBF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33073BA3" w14:textId="77777777">
      <w:tc>
        <w:tcPr>
          <w:tcW w:w="2500" w:type="pct"/>
        </w:tcPr>
        <w:p w:rsidRPr="00E111C4" w:rsidR="005C273C" w:rsidP="005C273C" w:rsidRDefault="00000000" w14:paraId="20C2BA4B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898A94CD-882E-4E4C-9CF7-FB4A3E6886DB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898A94CD-882E-4E4C-9CF7-FB4A3E6886DB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6971A63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898A94CD-882E-4E4C-9CF7-FB4A3E6886DB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8034794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898A94CD-882E-4E4C-9CF7-FB4A3E6886DB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8314D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8314D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40DDD54D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194CD154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898A94CD-882E-4E4C-9CF7-FB4A3E6886DB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24506F85" wp14:editId="3CD30C65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3787B7E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B1B87"/>
    <w:rsid w:val="000D5A6D"/>
    <w:rsid w:val="000E071F"/>
    <w:rsid w:val="00103846"/>
    <w:rsid w:val="0011793B"/>
    <w:rsid w:val="00126D5A"/>
    <w:rsid w:val="001307AA"/>
    <w:rsid w:val="00134A71"/>
    <w:rsid w:val="00151C73"/>
    <w:rsid w:val="001621D9"/>
    <w:rsid w:val="0018314D"/>
    <w:rsid w:val="001B793C"/>
    <w:rsid w:val="001D1CE2"/>
    <w:rsid w:val="001D6807"/>
    <w:rsid w:val="0020108A"/>
    <w:rsid w:val="00207B33"/>
    <w:rsid w:val="00212D9D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1662C"/>
    <w:rsid w:val="00337723"/>
    <w:rsid w:val="00355E20"/>
    <w:rsid w:val="00362034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9697B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3C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14278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62CEA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15960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35A5"/>
    <w:rsid w:val="00F36FA0"/>
    <w:rsid w:val="00F44822"/>
    <w:rsid w:val="00F53AC6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4D6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D35C3-C010-4CB0-BB81-427414E83B45}"/>
      </w:docPartPr>
      <w:docPartBody>
        <w:p w:rsidR="00633AE0" w:rsidRDefault="005814F5">
          <w:r w:rsidRPr="00B65CD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09DE4-7473-4C9B-AB44-523F014F7E31}"/>
      </w:docPartPr>
      <w:docPartBody>
        <w:p w:rsidR="00C003A2" w:rsidRDefault="002C43D3">
          <w:r w:rsidRPr="002E305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75EE25D25A144A089ADDC3C00FA7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A8880-ED87-4E8D-BD7C-44BBF827A478}"/>
      </w:docPartPr>
      <w:docPartBody>
        <w:p w:rsidR="0034306F" w:rsidRDefault="00C003A2" w:rsidP="00C003A2">
          <w:pPr>
            <w:pStyle w:val="A75EE25D25A144A089ADDC3C00FA7379"/>
          </w:pPr>
          <w:r w:rsidRPr="00B65CD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90B09B872D45B085E8C7128EB06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5A2B1-FF28-4296-B2A7-7BF971E15412}"/>
      </w:docPartPr>
      <w:docPartBody>
        <w:p w:rsidR="0034306F" w:rsidRDefault="00C003A2" w:rsidP="00C003A2">
          <w:pPr>
            <w:pStyle w:val="4690B09B872D45B085E8C7128EB068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765323CD484DE38664011274601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91C47-5BA1-4A97-A10D-3504919887FF}"/>
      </w:docPartPr>
      <w:docPartBody>
        <w:p w:rsidR="0034306F" w:rsidRDefault="00C003A2" w:rsidP="00C003A2">
          <w:pPr>
            <w:pStyle w:val="EF765323CD484DE386640112746014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DFFFF9DC284EFD8233F57EFCD9A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F3E1E-4722-4A83-AE1C-5A4D9A03A25F}"/>
      </w:docPartPr>
      <w:docPartBody>
        <w:p w:rsidR="0034306F" w:rsidRDefault="00C003A2" w:rsidP="00C003A2">
          <w:pPr>
            <w:pStyle w:val="FBDFFFF9DC284EFD8233F57EFCD9A2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80C937E0E64CCABB67BCCB7E890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B662E-26DA-42E8-B9C2-DF9B75E5EC0B}"/>
      </w:docPartPr>
      <w:docPartBody>
        <w:p w:rsidR="0034306F" w:rsidRDefault="00C003A2" w:rsidP="00C003A2">
          <w:pPr>
            <w:pStyle w:val="9180C937E0E64CCABB67BCCB7E890E0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0A8C391E5C48989BE06F26B0B33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CD1E-E357-4F64-9F31-668E38D69EF0}"/>
      </w:docPartPr>
      <w:docPartBody>
        <w:p w:rsidR="0034306F" w:rsidRDefault="00C003A2" w:rsidP="00C003A2">
          <w:pPr>
            <w:pStyle w:val="8F0A8C391E5C48989BE06F26B0B33B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C4280738BF47758FD28E71491E3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68DF8-EBB0-490F-B3A8-9F63E4E53350}"/>
      </w:docPartPr>
      <w:docPartBody>
        <w:p w:rsidR="0034306F" w:rsidRDefault="00C003A2" w:rsidP="00C003A2">
          <w:pPr>
            <w:pStyle w:val="61C4280738BF47758FD28E71491E3EF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97B82-5A53-4422-B7F6-F6516F64BCD2}"/>
      </w:docPartPr>
      <w:docPartBody>
        <w:p w:rsidR="0034306F" w:rsidRDefault="00C003A2">
          <w:r w:rsidRPr="00E500D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72964"/>
    <w:rsid w:val="002A00F8"/>
    <w:rsid w:val="002C43D3"/>
    <w:rsid w:val="0034306F"/>
    <w:rsid w:val="00401A56"/>
    <w:rsid w:val="005814F5"/>
    <w:rsid w:val="00633AE0"/>
    <w:rsid w:val="007B3A11"/>
    <w:rsid w:val="007F0EB0"/>
    <w:rsid w:val="008506F4"/>
    <w:rsid w:val="008C045A"/>
    <w:rsid w:val="008C1483"/>
    <w:rsid w:val="008C3E2B"/>
    <w:rsid w:val="00A62CEA"/>
    <w:rsid w:val="00AA4803"/>
    <w:rsid w:val="00BC598C"/>
    <w:rsid w:val="00C003A2"/>
    <w:rsid w:val="00C72828"/>
    <w:rsid w:val="00D67D5F"/>
    <w:rsid w:val="00E7673F"/>
    <w:rsid w:val="00ED68E7"/>
    <w:rsid w:val="00E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3A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75EE25D25A144A089ADDC3C00FA7379">
    <w:name w:val="A75EE25D25A144A089ADDC3C00FA7379"/>
    <w:rsid w:val="00C003A2"/>
  </w:style>
  <w:style w:type="paragraph" w:customStyle="1" w:styleId="4690B09B872D45B085E8C7128EB06800">
    <w:name w:val="4690B09B872D45B085E8C7128EB06800"/>
    <w:rsid w:val="00C003A2"/>
  </w:style>
  <w:style w:type="paragraph" w:customStyle="1" w:styleId="EF765323CD484DE3866401127460147D">
    <w:name w:val="EF765323CD484DE3866401127460147D"/>
    <w:rsid w:val="00C003A2"/>
  </w:style>
  <w:style w:type="paragraph" w:customStyle="1" w:styleId="FBDFFFF9DC284EFD8233F57EFCD9A2FC">
    <w:name w:val="FBDFFFF9DC284EFD8233F57EFCD9A2FC"/>
    <w:rsid w:val="00C003A2"/>
  </w:style>
  <w:style w:type="paragraph" w:customStyle="1" w:styleId="9180C937E0E64CCABB67BCCB7E890E04">
    <w:name w:val="9180C937E0E64CCABB67BCCB7E890E04"/>
    <w:rsid w:val="00C003A2"/>
  </w:style>
  <w:style w:type="paragraph" w:customStyle="1" w:styleId="8F0A8C391E5C48989BE06F26B0B33B7D">
    <w:name w:val="8F0A8C391E5C48989BE06F26B0B33B7D"/>
    <w:rsid w:val="00C003A2"/>
  </w:style>
  <w:style w:type="paragraph" w:customStyle="1" w:styleId="61C4280738BF47758FD28E71491E3EFF">
    <w:name w:val="61C4280738BF47758FD28E71491E3EFF"/>
    <w:rsid w:val="00C003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ECAmountLCY_VatAmountLine>ECAmountLCY_VatAmountLine</ECAmountLCY_VatAmountLine>
      <ECAmountLCY_VatAmountLine_Lbl>ECAmountLCY_VatAmountLine_Lbl</ECAmountLCY_VatAmountLine_Lbl>
      <ECAmount_VatAmountLine>ECAmount_VatAmountLine</ECAmount_VatAmountLine>
      <ECAmount_VatAmountLine_Lbl>ECAmount_VatAmountLine_Lbl</ECAmount_VatAmountLine_Lbl>
      <ECPct_VatAmountLine>ECPct_VatAmountLine</ECPct_VatAmountLine>
      <ECPct_VatAmountLine_Lbl>ECPct_VatAmountLine_Lbl</ECPct_VatAmountLine_Lbl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CAmount>TotalECAmount</TotalECAmount>
      <TotalECAmountLCY>TotalECAmountLCY</TotalECAmountLCY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  <TotalVatMinusECAmount>TotalVatMinusECAmount</TotalVatMinusECAmount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A94CD-882E-4E4C-9CF7-FB4A3E6886DB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C08330E3-A41B-4B99-A734-54B4D2595D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2018-09-04T12:56:00Z</dcterms:created>
  <dcterms:modified xsi:type="dcterms:W3CDTF">2025-09-02T04:19:00Z</dcterms:modified>
</cp:coreProperties>
</file>