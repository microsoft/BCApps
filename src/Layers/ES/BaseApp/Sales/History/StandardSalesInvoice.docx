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85DB7EE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CC217693-9BEA-4CEF-A330-CC0105C2D507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70AB69C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B070BD4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7CD8D954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E65FF4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9FFFEA5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7C9BDB4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616601B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371B790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0612BB9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23886C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D96E1CC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0CD27449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AD7362B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4D45E0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5D7679F8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00C3D0F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CC217693-9BEA-4CEF-A330-CC0105C2D507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33543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3C5ED9E8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2531FF87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0A24AF1E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CC217693-9BEA-4CEF-A330-CC0105C2D507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CC217693-9BEA-4CEF-A330-CC0105C2D507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4407EE0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CC217693-9BEA-4CEF-A330-CC0105C2D507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DDA621D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5DF2BB4A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7F43952D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31F68EE4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CC217693-9BEA-4CEF-A330-CC0105C2D507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5EBECB3E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CC217693-9BEA-4CEF-A330-CC0105C2D507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5887F8F1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CC217693-9BEA-4CEF-A330-CC0105C2D507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73661335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2DFBDA68" w14:textId="77777777">
                <w:pPr>
                  <w:pStyle w:val="Heading1"/>
                  <w:outlineLvl w:val="0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429502AB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5AD482C4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5A96D0D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FC94903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1802E843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15E4992B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69943A07" w14:textId="77777777">
                <w:pPr>
                  <w:pStyle w:val="Heading1"/>
                  <w:outlineLvl w:val="0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76830B90" w14:textId="77777777">
                <w:pPr>
                  <w:pStyle w:val="Heading1"/>
                  <w:outlineLvl w:val="0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C5F782B" w14:textId="77777777">
                <w:pPr>
                  <w:pStyle w:val="Heading1"/>
                  <w:outlineLvl w:val="0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1591CFFB" w14:textId="77777777">
                <w:pPr>
                  <w:pStyle w:val="Heading1"/>
                  <w:outlineLvl w:val="0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031CF6C4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7DD4B6F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47B682F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CC217693-9BEA-4CEF-A330-CC0105C2D507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D58C018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CC217693-9BEA-4CEF-A330-CC0105C2D507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00CE3D94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5E5932" w:rsidTr="00772EA7" w14:paraId="48A590AC" w14:textId="77777777">
        <w:sdt>
          <w:sdtPr>
            <w:rPr>
              <w:b/>
              <w:sz w:val="18"/>
              <w:szCs w:val="18"/>
            </w:rPr>
            <w:id w:val="-958106562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CC217693-9BEA-4CEF-A330-CC0105C2D507}" w16sdtdh:storeItemChecksum="fRGsYw=="/>
          </w:sdtPr>
          <w:sdtContent>
            <w:tc>
              <w:tcPr>
                <w:tcW w:w="2549" w:type="dxa"/>
              </w:tcPr>
              <w:p w:rsidRPr="005E5932" w:rsidR="005E5932" w:rsidP="00D54DEE" w:rsidRDefault="007849FE" w14:paraId="09335FD3" w14:textId="77777777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-763603314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CC217693-9BEA-4CEF-A330-CC0105C2D507}" w16sdtdh:storeItemChecksum="fRGsYw=="/>
          </w:sdtPr>
          <w:sdtContent>
            <w:tc>
              <w:tcPr>
                <w:tcW w:w="2549" w:type="dxa"/>
              </w:tcPr>
              <w:p w:rsidRPr="005E5932" w:rsidR="005E5932" w:rsidP="00D54DEE" w:rsidRDefault="007849FE" w14:paraId="12EFDD7C" w14:textId="77777777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261234029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CC217693-9BEA-4CEF-A330-CC0105C2D507}"/>
            <w:text/>
          </w:sdtPr>
          <w:sdtContent>
            <w:tc>
              <w:tcPr>
                <w:tcW w:w="2549" w:type="dxa"/>
              </w:tcPr>
              <w:p w:rsidRPr="003D09EE" w:rsidR="005E5932" w:rsidP="00D54DEE" w:rsidRDefault="003D09EE" w14:paraId="17108F40" w14:textId="77777777">
                <w:pPr>
                  <w:contextualSpacing/>
                  <w:rPr>
                    <w:sz w:val="18"/>
                    <w:szCs w:val="18"/>
                    <w:lang w:val="da-DK"/>
                  </w:rPr>
                </w:pPr>
                <w:proofErr w:type="spellStart"/>
                <w:r w:rsidRPr="003D09EE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5E5932" w:rsidP="00D54DEE" w:rsidRDefault="005E5932" w14:paraId="71544345" w14:textId="77777777">
            <w:pPr>
              <w:contextualSpacing/>
              <w:rPr>
                <w:lang w:val="da-DK"/>
              </w:rPr>
            </w:pPr>
          </w:p>
        </w:tc>
      </w:tr>
      <w:tr w:rsidRPr="00FD3C3E" w:rsidR="005E5932" w:rsidTr="00772EA7" w14:paraId="0CD5BAD8" w14:textId="77777777">
        <w:sdt>
          <w:sdtPr>
            <w:id w:val="-73785763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CC217693-9BEA-4CEF-A330-CC0105C2D507}" w16sdtdh:storeItemChecksum="fRGsYw=="/>
          </w:sdtPr>
          <w:sdtContent>
            <w:tc>
              <w:tcPr>
                <w:tcW w:w="2549" w:type="dxa"/>
              </w:tcPr>
              <w:p w:rsidRPr="005E5932" w:rsidR="005E5932" w:rsidP="00D54DEE" w:rsidRDefault="007849FE" w14:paraId="12ABF1D3" w14:textId="77777777">
                <w:pPr>
                  <w:contextualSpacing/>
                </w:pPr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-144599933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CC217693-9BEA-4CEF-A330-CC0105C2D507}" w16sdtdh:storeItemChecksum="fRGsYw=="/>
          </w:sdtPr>
          <w:sdtContent>
            <w:tc>
              <w:tcPr>
                <w:tcW w:w="2549" w:type="dxa"/>
              </w:tcPr>
              <w:p w:rsidRPr="003D09EE" w:rsidR="005E5932" w:rsidP="00D54DEE" w:rsidRDefault="007849FE" w14:paraId="6968EF3C" w14:textId="77777777">
                <w:pPr>
                  <w:contextualSpacing/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-36514343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CC217693-9BEA-4CEF-A330-CC0105C2D507}"/>
            <w:text/>
          </w:sdtPr>
          <w:sdtContent>
            <w:tc>
              <w:tcPr>
                <w:tcW w:w="2549" w:type="dxa"/>
              </w:tcPr>
              <w:p w:rsidRPr="003D09EE" w:rsidR="005E5932" w:rsidP="00D54DEE" w:rsidRDefault="003D09EE" w14:paraId="79AECADA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3D09EE"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5E5932" w:rsidP="00D54DEE" w:rsidRDefault="005E5932" w14:paraId="41A90947" w14:textId="77777777">
            <w:pPr>
              <w:contextualSpacing/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-1055850245"/>
        <w15:dataBinding w:prefixMappings="xmlns:ns0='urn:microsoft-dynamics-nav/reports/Standard_Sales_Invoice/1306/'" w:xpath="/ns0:NavWordReportXmlPart[1]/ns0:Header[1]/ns0:WorkDescriptionLines" w:storeItemID="{CC217693-9BEA-4CEF-A330-CC0105C2D507}"/>
        <w15:repeatingSection/>
      </w:sdtPr>
      <w:sdtContent>
        <w:sdt>
          <w:sdtPr>
            <w:id w:val="-157295813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1563208796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CC217693-9BEA-4CEF-A330-CC0105C2D507}"/>
                <w:text/>
              </w:sdtPr>
              <w:sdtContent>
                <w:p w:rsidR="00D54DEE" w:rsidP="007849FE" w:rsidRDefault="003E0827" w14:paraId="7E6D9FF8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10206" w:type="dxa"/>
        <w:jc w:val="right"/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2349"/>
        <w:gridCol w:w="1080"/>
        <w:gridCol w:w="810"/>
        <w:gridCol w:w="630"/>
        <w:gridCol w:w="1080"/>
        <w:gridCol w:w="630"/>
        <w:gridCol w:w="720"/>
        <w:gridCol w:w="1206"/>
      </w:tblGrid>
      <w:tr w:rsidRPr="00DB3913" w:rsidR="003D09EE" w:rsidTr="00697873" w14:paraId="628011FC" w14:textId="77777777">
        <w:trPr>
          <w:trHeight w:val="546"/>
          <w:jc w:val="right"/>
        </w:trPr>
        <w:sdt>
          <w:sdtPr>
            <w:alias w:val="#Nav: /Header/Line/JobTaskNo_Lbl"/>
            <w:tag w:val="#Nav: Standard_Sales_Invoice/1306"/>
            <w:id w:val="-1201854231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TaskNo_Lbl[1]" w:storeItemID="{CC217693-9BEA-4CEF-A330-CC0105C2D507}"/>
            <w:text/>
          </w:sdtPr>
          <w:sdtContent>
            <w:tc>
              <w:tcPr>
                <w:tcW w:w="567" w:type="dxa"/>
                <w:tcBorders>
                  <w:bottom w:val="single" w:color="auto" w:sz="4" w:space="0"/>
                </w:tcBorders>
                <w:vAlign w:val="bottom"/>
              </w:tcPr>
              <w:p w:rsidR="003D09EE" w:rsidP="006E0C6D" w:rsidRDefault="003D09EE" w14:paraId="4E9EF371" w14:textId="77777777">
                <w:pPr>
                  <w:pStyle w:val="Heading1"/>
                </w:pPr>
                <w:proofErr w:type="spellStart"/>
                <w:r>
                  <w:t>JobTaskNo_Lbl</w:t>
                </w:r>
                <w:proofErr w:type="spellEnd"/>
              </w:p>
            </w:tc>
          </w:sdtContent>
        </w:sdt>
        <w:sdt>
          <w:sdtPr>
            <w:alias w:val="#Nav: /Header/Line/ItemNo_Line_Lbl"/>
            <w:tag w:val="#Nav: Standard_Sales_Invoice/1306"/>
            <w:id w:val="771446451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ItemNo_Line_Lbl[1]" w:storeItemID="{CC217693-9BEA-4CEF-A330-CC0105C2D507}"/>
            <w:text/>
          </w:sdtPr>
          <w:sdtContent>
            <w:tc>
              <w:tcPr>
                <w:tcW w:w="1134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42EE03C0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Description_Line_Lbl[1]" w:storeItemID="{CC217693-9BEA-4CEF-A330-CC0105C2D507}"/>
            <w:text/>
          </w:sdtPr>
          <w:sdtContent>
            <w:tc>
              <w:tcPr>
                <w:tcW w:w="2349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4012C473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ShipmentDate_Line_Lbl[1]" w:storeItemID="{CC217693-9BEA-4CEF-A330-CC0105C2D507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2B07589B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Quantity_Line_Lbl[1]" w:storeItemID="{CC217693-9BEA-4CEF-A330-CC0105C2D507}"/>
            <w:text/>
          </w:sdtPr>
          <w:sdtContent>
            <w:tc>
              <w:tcPr>
                <w:tcW w:w="81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53DEEA34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30" w:type="dxa"/>
            <w:tcBorders>
              <w:bottom w:val="single" w:color="auto" w:sz="4" w:space="0"/>
            </w:tcBorders>
            <w:vAlign w:val="bottom"/>
          </w:tcPr>
          <w:p w:rsidRPr="00DB3913" w:rsidR="003D09EE" w:rsidP="00D54DEE" w:rsidRDefault="003D09EE" w14:paraId="29CBBA10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UnitPrice_Lbl[1]" w:storeItemID="{CC217693-9BEA-4CEF-A330-CC0105C2D507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07ADC43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30" w:type="dxa"/>
            <w:tcBorders>
              <w:bottom w:val="single" w:color="auto" w:sz="4" w:space="0"/>
            </w:tcBorders>
            <w:vAlign w:val="bottom"/>
          </w:tcPr>
          <w:p w:rsidRPr="00DB3913" w:rsidR="003D09EE" w:rsidP="00D54DEE" w:rsidRDefault="003D09EE" w14:paraId="304E3C7E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VATPct_Line_Lbl[1]" w:storeItemID="{CC217693-9BEA-4CEF-A330-CC0105C2D507}"/>
            <w:text/>
          </w:sdtPr>
          <w:sdtContent>
            <w:tc>
              <w:tcPr>
                <w:tcW w:w="720" w:type="dxa"/>
                <w:tcBorders>
                  <w:bottom w:val="single" w:color="auto" w:sz="4" w:space="0"/>
                </w:tcBorders>
                <w:vAlign w:val="bottom"/>
              </w:tcPr>
              <w:p w:rsidRPr="00DB3913" w:rsidR="003D09EE" w:rsidP="00D54DEE" w:rsidRDefault="003D09EE" w14:paraId="44736991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B2FC5E08E8CB45F0A0CADFF68226C667"/>
            </w:placeholder>
            <w:dataBinding w:prefixMappings="xmlns:ns0='urn:microsoft-dynamics-nav/reports/Standard_Sales_Invoice/1306/'" w:xpath="/ns0:NavWordReportXmlPart[1]/ns0:Header[1]/ns0:Line[1]/ns0:LineAmount_Line_Lbl[1]" w:storeItemID="{CC217693-9BEA-4CEF-A330-CC0105C2D507}"/>
            <w:text/>
          </w:sdtPr>
          <w:sdtContent>
            <w:tc>
              <w:tcPr>
                <w:tcW w:w="1206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3D09EE" w:rsidP="00D54DEE" w:rsidRDefault="003D09EE" w14:paraId="1AA5B792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3D09EE" w:rsidTr="00697873" w14:paraId="68D6C360" w14:textId="77777777">
        <w:trPr>
          <w:trHeight w:val="182"/>
          <w:jc w:val="right"/>
        </w:trPr>
        <w:tc>
          <w:tcPr>
            <w:tcW w:w="567" w:type="dxa"/>
            <w:tcBorders>
              <w:top w:val="single" w:color="auto" w:sz="4" w:space="0"/>
            </w:tcBorders>
          </w:tcPr>
          <w:p w:rsidRPr="00FD3C3E" w:rsidR="003D09EE" w:rsidP="00772EA7" w:rsidRDefault="003D09EE" w14:paraId="663EE85B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</w:tcBorders>
          </w:tcPr>
          <w:p w:rsidRPr="00FD3C3E" w:rsidR="003D09EE" w:rsidP="00772EA7" w:rsidRDefault="003D09EE" w14:paraId="1664D5E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Pr="00FD3C3E" w:rsidR="003D09EE" w:rsidP="00772EA7" w:rsidRDefault="003D09EE" w14:paraId="356EFFD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FD3C3E" w:rsidR="003D09EE" w:rsidP="00772EA7" w:rsidRDefault="003D09EE" w14:paraId="7E5AD8A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color="auto" w:sz="4" w:space="0"/>
            </w:tcBorders>
          </w:tcPr>
          <w:p w:rsidRPr="00FD3C3E" w:rsidR="003D09EE" w:rsidP="00772EA7" w:rsidRDefault="003D09EE" w14:paraId="7E35E21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auto" w:sz="4" w:space="0"/>
            </w:tcBorders>
          </w:tcPr>
          <w:p w:rsidRPr="00FD3C3E" w:rsidR="003D09EE" w:rsidP="00772EA7" w:rsidRDefault="003D09EE" w14:paraId="7430914E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FD3C3E" w:rsidR="003D09EE" w:rsidP="00772EA7" w:rsidRDefault="003D09EE" w14:paraId="064359A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color="auto" w:sz="4" w:space="0"/>
            </w:tcBorders>
          </w:tcPr>
          <w:p w:rsidRPr="00FD3C3E" w:rsidR="003D09EE" w:rsidP="00772EA7" w:rsidRDefault="003D09EE" w14:paraId="60D2CF9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color="auto" w:sz="4" w:space="0"/>
            </w:tcBorders>
          </w:tcPr>
          <w:p w:rsidRPr="00FD3C3E" w:rsidR="003D09EE" w:rsidP="00772EA7" w:rsidRDefault="003D09EE" w14:paraId="12733DC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06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3D09EE" w:rsidP="00772EA7" w:rsidRDefault="003D09EE" w14:paraId="6A15FEA4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CC217693-9BEA-4CEF-A330-CC0105C2D50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6485034F1DB648FDAC82378C2FB8F430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3D09EE" w:rsidR="003D09EE" w:rsidTr="00697873" w14:paraId="6057D647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JobTaskNo"/>
                    <w:tag w:val="#Nav: Standard_Sales_Invoice/1306"/>
                    <w:id w:val="-1121609626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JobTaskNo[1]" w:storeItemID="{CC217693-9BEA-4CEF-A330-CC0105C2D507}"/>
                    <w:text/>
                  </w:sdtPr>
                  <w:sdtEndPr>
                    <w:rPr>
                      <w:b w:val="0"/>
                    </w:rPr>
                  </w:sdtEndPr>
                  <w:sdtContent>
                    <w:tc>
                      <w:tcPr>
                        <w:tcW w:w="567" w:type="dxa"/>
                      </w:tcPr>
                      <w:p w:rsidRPr="003D09EE" w:rsidR="003D09EE" w:rsidP="007849FE" w:rsidRDefault="003D09EE" w14:paraId="12122600" w14:textId="77777777">
                        <w:pPr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 w:rsidRPr="003D09EE">
                          <w:rPr>
                            <w:bCs/>
                            <w:sz w:val="18"/>
                            <w:szCs w:val="18"/>
                          </w:rPr>
                          <w:t>JobTaskNo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1923E466E399446BB3636E4EB4B5C327"/>
                    </w:placeholder>
                    <w:dataBinding w:prefixMappings="xmlns:ns0='urn:microsoft-dynamics-nav/reports/Standard_Sales_Invoice/1306/'" w:xpath="/ns0:NavWordReportXmlPart[1]/ns0:Header[1]/ns0:Line[1]/ns0:ItemNo_Line[1]" w:storeItemID="{CC217693-9BEA-4CEF-A330-CC0105C2D507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1134" w:type="dxa"/>
                      </w:tcPr>
                      <w:p w:rsidRPr="003D09EE" w:rsidR="003D09EE" w:rsidP="007849FE" w:rsidRDefault="003D09EE" w14:paraId="5D48859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68E895E6AA0547DA9373E3368C2DE172"/>
                    </w:placeholder>
                    <w:dataBinding w:prefixMappings="xmlns:ns0='urn:microsoft-dynamics-nav/reports/Standard_Sales_Invoice/1306/'" w:xpath="/ns0:NavWordReportXmlPart[1]/ns0:Header[1]/ns0:Line[1]/ns0:Description_Line[1]" w:storeItemID="{CC217693-9BEA-4CEF-A330-CC0105C2D507}"/>
                    <w:text/>
                  </w:sdtPr>
                  <w:sdtContent>
                    <w:tc>
                      <w:tcPr>
                        <w:tcW w:w="2349" w:type="dxa"/>
                      </w:tcPr>
                      <w:p w:rsidRPr="003D09EE" w:rsidR="003D09EE" w:rsidP="007849FE" w:rsidRDefault="003D09EE" w14:paraId="423A0FE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B2FC5E08E8CB45F0A0CADFF68226C667"/>
                    </w:placeholder>
                    <w:dataBinding w:prefixMappings="xmlns:ns0='urn:microsoft-dynamics-nav/reports/Standard_Sales_Invoice/1306/'" w:xpath="/ns0:NavWordReportXmlPart[1]/ns0:Header[1]/ns0:Line[1]/ns0:ShipmentDate_Line[1]" w:storeItemID="{CC217693-9BEA-4CEF-A330-CC0105C2D507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3D09EE" w:rsidR="003D09EE" w:rsidP="007849FE" w:rsidRDefault="003D09EE" w14:paraId="488007A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1DB6974B270A44ECBE1D62634A43DB75"/>
                    </w:placeholder>
                    <w:dataBinding w:prefixMappings="xmlns:ns0='urn:microsoft-dynamics-nav/reports/Standard_Sales_Invoice/1306/'" w:xpath="/ns0:NavWordReportXmlPart[1]/ns0:Header[1]/ns0:Line[1]/ns0:Quantity_Line[1]" w:storeItemID="{CC217693-9BEA-4CEF-A330-CC0105C2D507}"/>
                    <w:text/>
                  </w:sdtPr>
                  <w:sdtContent>
                    <w:tc>
                      <w:tcPr>
                        <w:tcW w:w="810" w:type="dxa"/>
                      </w:tcPr>
                      <w:p w:rsidRPr="003D09EE" w:rsidR="003D09EE" w:rsidP="007849FE" w:rsidRDefault="003D09EE" w14:paraId="72B24E2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D06AB1E792BD4F5CA8BE2C239CCC037D"/>
                    </w:placeholder>
                    <w:dataBinding w:prefixMappings="xmlns:ns0='urn:microsoft-dynamics-nav/reports/Standard_Sales_Invoice/1306/'" w:xpath="/ns0:NavWordReportXmlPart[1]/ns0:Header[1]/ns0:Line[1]/ns0:UnitOfMeasure[1]" w:storeItemID="{CC217693-9BEA-4CEF-A330-CC0105C2D507}"/>
                    <w:text/>
                  </w:sdtPr>
                  <w:sdtContent>
                    <w:tc>
                      <w:tcPr>
                        <w:tcW w:w="630" w:type="dxa"/>
                      </w:tcPr>
                      <w:p w:rsidRPr="003D09EE" w:rsidR="003D09EE" w:rsidP="007849FE" w:rsidRDefault="003D09EE" w14:paraId="3D6C5E9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7A9CDC52F6CA472B97EC25BBC6EADE5E"/>
                    </w:placeholder>
                    <w:dataBinding w:prefixMappings="xmlns:ns0='urn:microsoft-dynamics-nav/reports/Standard_Sales_Invoice/1306/'" w:xpath="/ns0:NavWordReportXmlPart[1]/ns0:Header[1]/ns0:Line[1]/ns0:UnitPrice[1]" w:storeItemID="{CC217693-9BEA-4CEF-A330-CC0105C2D507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3D09EE" w:rsidR="003D09EE" w:rsidP="007849FE" w:rsidRDefault="003D09EE" w14:paraId="0175CAF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0DF635FB146947E5BCCAEB1584876041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CC217693-9BEA-4CEF-A330-CC0105C2D507}"/>
                    <w:text/>
                  </w:sdtPr>
                  <w:sdtContent>
                    <w:tc>
                      <w:tcPr>
                        <w:tcW w:w="630" w:type="dxa"/>
                      </w:tcPr>
                      <w:p w:rsidRPr="003D09EE" w:rsidR="003D09EE" w:rsidP="007849FE" w:rsidRDefault="003D09EE" w14:paraId="1EF7D566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F64FAD31429240DC839F798BE613E1A2"/>
                    </w:placeholder>
                    <w:dataBinding w:prefixMappings="xmlns:ns0='urn:microsoft-dynamics-nav/reports/Standard_Sales_Invoice/1306/'" w:xpath="/ns0:NavWordReportXmlPart[1]/ns0:Header[1]/ns0:Line[1]/ns0:VATPct_Line[1]" w:storeItemID="{CC217693-9BEA-4CEF-A330-CC0105C2D507}"/>
                    <w:text/>
                  </w:sdtPr>
                  <w:sdtContent>
                    <w:tc>
                      <w:tcPr>
                        <w:tcW w:w="720" w:type="dxa"/>
                      </w:tcPr>
                      <w:p w:rsidRPr="003D09EE" w:rsidR="003D09EE" w:rsidP="007849FE" w:rsidRDefault="003D09EE" w14:paraId="24C26CF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7C6A0AB2D17E40CE982146A6DA636AFC"/>
                    </w:placeholder>
                    <w:dataBinding w:prefixMappings="xmlns:ns0='urn:microsoft-dynamics-nav/reports/Standard_Sales_Invoice/1306/'" w:xpath="/ns0:NavWordReportXmlPart[1]/ns0:Header[1]/ns0:Line[1]/ns0:LineAmount_Line[1]" w:storeItemID="{CC217693-9BEA-4CEF-A330-CC0105C2D507}"/>
                    <w:text/>
                  </w:sdtPr>
                  <w:sdtContent>
                    <w:tc>
                      <w:tcPr>
                        <w:tcW w:w="1206" w:type="dxa"/>
                        <w:tcMar>
                          <w:right w:w="0" w:type="dxa"/>
                        </w:tcMar>
                      </w:tcPr>
                      <w:p w:rsidRPr="003D09EE" w:rsidR="003D09EE" w:rsidP="007849FE" w:rsidRDefault="003D09EE" w14:paraId="51DB2CF0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3D09EE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D09EE" w:rsidTr="00697873" w14:paraId="6CEDD18C" w14:textId="77777777">
        <w:trPr>
          <w:trHeight w:val="227"/>
          <w:jc w:val="right"/>
        </w:trPr>
        <w:tc>
          <w:tcPr>
            <w:tcW w:w="567" w:type="dxa"/>
          </w:tcPr>
          <w:p w:rsidRPr="00FD3C3E" w:rsidR="003D09EE" w:rsidP="00D54DEE" w:rsidRDefault="003D09EE" w14:paraId="24C45748" w14:textId="77777777">
            <w:pPr>
              <w:pStyle w:val="NoSpacing"/>
            </w:pPr>
          </w:p>
        </w:tc>
        <w:tc>
          <w:tcPr>
            <w:tcW w:w="1134" w:type="dxa"/>
          </w:tcPr>
          <w:p w:rsidRPr="00FD3C3E" w:rsidR="003D09EE" w:rsidP="00D54DEE" w:rsidRDefault="003D09EE" w14:paraId="1B5537CE" w14:textId="77777777">
            <w:pPr>
              <w:pStyle w:val="NoSpacing"/>
            </w:pPr>
          </w:p>
        </w:tc>
        <w:tc>
          <w:tcPr>
            <w:tcW w:w="2349" w:type="dxa"/>
          </w:tcPr>
          <w:p w:rsidRPr="00FD3C3E" w:rsidR="003D09EE" w:rsidP="00D54DEE" w:rsidRDefault="003D09EE" w14:paraId="2F4A9ABA" w14:textId="77777777">
            <w:pPr>
              <w:pStyle w:val="NoSpacing"/>
            </w:pPr>
          </w:p>
        </w:tc>
        <w:tc>
          <w:tcPr>
            <w:tcW w:w="1080" w:type="dxa"/>
          </w:tcPr>
          <w:p w:rsidRPr="00FD3C3E" w:rsidR="003D09EE" w:rsidP="00D54DEE" w:rsidRDefault="003D09EE" w14:paraId="5C1E9095" w14:textId="77777777">
            <w:pPr>
              <w:pStyle w:val="NoSpacing"/>
            </w:pPr>
          </w:p>
        </w:tc>
        <w:tc>
          <w:tcPr>
            <w:tcW w:w="810" w:type="dxa"/>
          </w:tcPr>
          <w:p w:rsidRPr="00FD3C3E" w:rsidR="003D09EE" w:rsidP="00D54DEE" w:rsidRDefault="003D09EE" w14:paraId="1B9D9B1E" w14:textId="77777777">
            <w:pPr>
              <w:pStyle w:val="NoSpacing"/>
            </w:pPr>
          </w:p>
        </w:tc>
        <w:tc>
          <w:tcPr>
            <w:tcW w:w="630" w:type="dxa"/>
          </w:tcPr>
          <w:p w:rsidRPr="00FD3C3E" w:rsidR="003D09EE" w:rsidP="00D54DEE" w:rsidRDefault="003D09EE" w14:paraId="08549276" w14:textId="77777777">
            <w:pPr>
              <w:pStyle w:val="NoSpacing"/>
            </w:pPr>
          </w:p>
        </w:tc>
        <w:tc>
          <w:tcPr>
            <w:tcW w:w="1080" w:type="dxa"/>
          </w:tcPr>
          <w:p w:rsidRPr="00FD3C3E" w:rsidR="003D09EE" w:rsidP="00D54DEE" w:rsidRDefault="003D09EE" w14:paraId="2F837410" w14:textId="77777777">
            <w:pPr>
              <w:pStyle w:val="NoSpacing"/>
            </w:pPr>
          </w:p>
        </w:tc>
        <w:tc>
          <w:tcPr>
            <w:tcW w:w="630" w:type="dxa"/>
          </w:tcPr>
          <w:p w:rsidRPr="00FD3C3E" w:rsidR="003D09EE" w:rsidP="00D54DEE" w:rsidRDefault="003D09EE" w14:paraId="61085051" w14:textId="77777777">
            <w:pPr>
              <w:pStyle w:val="NoSpacing"/>
            </w:pPr>
          </w:p>
        </w:tc>
        <w:tc>
          <w:tcPr>
            <w:tcW w:w="720" w:type="dxa"/>
          </w:tcPr>
          <w:p w:rsidRPr="00FD3C3E" w:rsidR="003D09EE" w:rsidP="00D54DEE" w:rsidRDefault="003D09EE" w14:paraId="16FE30B5" w14:textId="77777777">
            <w:pPr>
              <w:pStyle w:val="NoSpacing"/>
            </w:pPr>
          </w:p>
        </w:tc>
        <w:tc>
          <w:tcPr>
            <w:tcW w:w="1206" w:type="dxa"/>
            <w:tcMar>
              <w:right w:w="0" w:type="dxa"/>
            </w:tcMar>
          </w:tcPr>
          <w:p w:rsidRPr="00FD3C3E" w:rsidR="003D09EE" w:rsidP="00D54DEE" w:rsidRDefault="003D09EE" w14:paraId="309F5E35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CC217693-9BEA-4CEF-A330-CC0105C2D507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6485034F1DB648FDAC82378C2FB8F430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3D09EE" w:rsidTr="00697873" w14:paraId="79287652" w14:textId="77777777">
                <w:trPr>
                  <w:trHeight w:val="227"/>
                  <w:jc w:val="right"/>
                </w:trPr>
                <w:tc>
                  <w:tcPr>
                    <w:tcW w:w="567" w:type="dxa"/>
                  </w:tcPr>
                  <w:p w:rsidR="003D09EE" w:rsidP="00D54DEE" w:rsidRDefault="003D09EE" w14:paraId="7A8CCDD5" w14:textId="77777777">
                    <w:pPr>
                      <w:pStyle w:val="NoSpacing"/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1134" w:type="dxa"/>
                  </w:tcPr>
                  <w:p w:rsidRPr="00FD3C3E" w:rsidR="003D09EE" w:rsidP="00D54DEE" w:rsidRDefault="003D09EE" w14:paraId="06C16CD4" w14:textId="77777777">
                    <w:pPr>
                      <w:pStyle w:val="NoSpacing"/>
                    </w:pPr>
                  </w:p>
                </w:tc>
                <w:tc>
                  <w:tcPr>
                    <w:tcW w:w="2349" w:type="dxa"/>
                  </w:tcPr>
                  <w:p w:rsidRPr="00FD3C3E" w:rsidR="003D09EE" w:rsidP="00D54DEE" w:rsidRDefault="003D09EE" w14:paraId="4578ABA6" w14:textId="77777777">
                    <w:pPr>
                      <w:pStyle w:val="NoSpacing"/>
                    </w:pPr>
                  </w:p>
                </w:tc>
                <w:tc>
                  <w:tcPr>
                    <w:tcW w:w="1080" w:type="dxa"/>
                  </w:tcPr>
                  <w:p w:rsidRPr="00FD3C3E" w:rsidR="003D09EE" w:rsidP="00D54DEE" w:rsidRDefault="003D09EE" w14:paraId="415DE6B5" w14:textId="77777777">
                    <w:pPr>
                      <w:pStyle w:val="NoSpacing"/>
                    </w:pPr>
                  </w:p>
                </w:tc>
                <w:tc>
                  <w:tcPr>
                    <w:tcW w:w="810" w:type="dxa"/>
                  </w:tcPr>
                  <w:p w:rsidRPr="00FD3C3E" w:rsidR="003D09EE" w:rsidP="00D54DEE" w:rsidRDefault="003D09EE" w14:paraId="4A687AB4" w14:textId="77777777">
                    <w:pPr>
                      <w:pStyle w:val="NoSpacing"/>
                    </w:pPr>
                  </w:p>
                </w:tc>
                <w:tc>
                  <w:tcPr>
                    <w:tcW w:w="630" w:type="dxa"/>
                  </w:tcPr>
                  <w:p w:rsidRPr="00FD3C3E" w:rsidR="003D09EE" w:rsidP="00D54DEE" w:rsidRDefault="003D09EE" w14:paraId="25383A2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B2FC5E08E8CB45F0A0CADFF68226C667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CC217693-9BEA-4CEF-A330-CC0105C2D507}"/>
                    <w:text/>
                  </w:sdtPr>
                  <w:sdtContent>
                    <w:tc>
                      <w:tcPr>
                        <w:tcW w:w="2430" w:type="dxa"/>
                        <w:gridSpan w:val="3"/>
                      </w:tcPr>
                      <w:p w:rsidRPr="00FD3C3E" w:rsidR="003D09EE" w:rsidP="007849FE" w:rsidRDefault="003D09EE" w14:paraId="791B1605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B2FC5E08E8CB45F0A0CADFF68226C667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CC217693-9BEA-4CEF-A330-CC0105C2D507}"/>
                    <w:text/>
                  </w:sdtPr>
                  <w:sdtContent>
                    <w:tc>
                      <w:tcPr>
                        <w:tcW w:w="1206" w:type="dxa"/>
                        <w:tcMar>
                          <w:right w:w="0" w:type="dxa"/>
                        </w:tcMar>
                      </w:tcPr>
                      <w:p w:rsidRPr="00FD3C3E" w:rsidR="003D09EE" w:rsidP="007849FE" w:rsidRDefault="003D09EE" w14:paraId="1F28BEB2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3D09EE" w:rsidTr="00697873" w14:paraId="378A9C70" w14:textId="77777777">
        <w:trPr>
          <w:trHeight w:val="113"/>
          <w:jc w:val="right"/>
        </w:trPr>
        <w:tc>
          <w:tcPr>
            <w:tcW w:w="567" w:type="dxa"/>
          </w:tcPr>
          <w:p w:rsidRPr="00FD3C3E" w:rsidR="003D09EE" w:rsidP="00D54DEE" w:rsidRDefault="003D09EE" w14:paraId="205028D1" w14:textId="77777777">
            <w:pPr>
              <w:pStyle w:val="NoSpacing"/>
            </w:pPr>
          </w:p>
        </w:tc>
        <w:tc>
          <w:tcPr>
            <w:tcW w:w="1134" w:type="dxa"/>
          </w:tcPr>
          <w:p w:rsidRPr="00FD3C3E" w:rsidR="003D09EE" w:rsidP="00D54DEE" w:rsidRDefault="003D09EE" w14:paraId="3E3AABAC" w14:textId="77777777">
            <w:pPr>
              <w:pStyle w:val="NoSpacing"/>
            </w:pPr>
          </w:p>
        </w:tc>
        <w:tc>
          <w:tcPr>
            <w:tcW w:w="2349" w:type="dxa"/>
          </w:tcPr>
          <w:p w:rsidRPr="00FD3C3E" w:rsidR="003D09EE" w:rsidP="00D54DEE" w:rsidRDefault="003D09EE" w14:paraId="6BD8C5D7" w14:textId="77777777">
            <w:pPr>
              <w:pStyle w:val="NoSpacing"/>
            </w:pPr>
          </w:p>
        </w:tc>
        <w:tc>
          <w:tcPr>
            <w:tcW w:w="1080" w:type="dxa"/>
          </w:tcPr>
          <w:p w:rsidRPr="00FD3C3E" w:rsidR="003D09EE" w:rsidP="00D54DEE" w:rsidRDefault="003D09EE" w14:paraId="762AB992" w14:textId="77777777">
            <w:pPr>
              <w:pStyle w:val="NoSpacing"/>
            </w:pPr>
          </w:p>
        </w:tc>
        <w:tc>
          <w:tcPr>
            <w:tcW w:w="810" w:type="dxa"/>
          </w:tcPr>
          <w:p w:rsidRPr="00FD3C3E" w:rsidR="003D09EE" w:rsidP="00D54DEE" w:rsidRDefault="003D09EE" w14:paraId="601E089A" w14:textId="77777777">
            <w:pPr>
              <w:pStyle w:val="NoSpacing"/>
            </w:pPr>
          </w:p>
        </w:tc>
        <w:tc>
          <w:tcPr>
            <w:tcW w:w="630" w:type="dxa"/>
          </w:tcPr>
          <w:p w:rsidRPr="00FD3C3E" w:rsidR="003D09EE" w:rsidP="00D54DEE" w:rsidRDefault="003D09EE" w14:paraId="7B3CF1CE" w14:textId="77777777">
            <w:pPr>
              <w:pStyle w:val="NoSpacing"/>
            </w:pPr>
          </w:p>
        </w:tc>
        <w:tc>
          <w:tcPr>
            <w:tcW w:w="2430" w:type="dxa"/>
            <w:gridSpan w:val="3"/>
          </w:tcPr>
          <w:p w:rsidRPr="00FD3C3E" w:rsidR="003D09EE" w:rsidP="00D54DEE" w:rsidRDefault="003D09EE" w14:paraId="6C156152" w14:textId="77777777">
            <w:pPr>
              <w:pStyle w:val="NoSpacing"/>
            </w:pPr>
          </w:p>
        </w:tc>
        <w:tc>
          <w:tcPr>
            <w:tcW w:w="1206" w:type="dxa"/>
            <w:tcMar>
              <w:right w:w="0" w:type="dxa"/>
            </w:tcMar>
          </w:tcPr>
          <w:p w:rsidRPr="00FD3C3E" w:rsidR="003D09EE" w:rsidP="00D54DEE" w:rsidRDefault="003D09EE" w14:paraId="0B437FCD" w14:textId="77777777">
            <w:pPr>
              <w:pStyle w:val="NoSpacing"/>
            </w:pPr>
          </w:p>
        </w:tc>
      </w:tr>
      <w:tr w:rsidRPr="00FD3C3E" w:rsidR="003D09EE" w:rsidTr="00697873" w14:paraId="25F8782D" w14:textId="77777777">
        <w:trPr>
          <w:trHeight w:val="227"/>
          <w:jc w:val="right"/>
        </w:trPr>
        <w:tc>
          <w:tcPr>
            <w:tcW w:w="567" w:type="dxa"/>
          </w:tcPr>
          <w:p w:rsidRPr="00FD3C3E" w:rsidR="003D09EE" w:rsidP="00D54DEE" w:rsidRDefault="003D09EE" w14:paraId="5BA03AAB" w14:textId="77777777">
            <w:pPr>
              <w:pStyle w:val="NoSpacing"/>
            </w:pPr>
          </w:p>
        </w:tc>
        <w:tc>
          <w:tcPr>
            <w:tcW w:w="1134" w:type="dxa"/>
          </w:tcPr>
          <w:p w:rsidRPr="00FD3C3E" w:rsidR="003D09EE" w:rsidP="00D54DEE" w:rsidRDefault="003D09EE" w14:paraId="2CF7A4FD" w14:textId="77777777">
            <w:pPr>
              <w:pStyle w:val="NoSpacing"/>
            </w:pPr>
          </w:p>
        </w:tc>
        <w:tc>
          <w:tcPr>
            <w:tcW w:w="2349" w:type="dxa"/>
          </w:tcPr>
          <w:p w:rsidRPr="00FD3C3E" w:rsidR="003D09EE" w:rsidP="00D54DEE" w:rsidRDefault="003D09EE" w14:paraId="338142D8" w14:textId="77777777">
            <w:pPr>
              <w:pStyle w:val="NoSpacing"/>
            </w:pPr>
          </w:p>
        </w:tc>
        <w:tc>
          <w:tcPr>
            <w:tcW w:w="1080" w:type="dxa"/>
          </w:tcPr>
          <w:p w:rsidRPr="00FD3C3E" w:rsidR="003D09EE" w:rsidP="00D54DEE" w:rsidRDefault="003D09EE" w14:paraId="00EE3682" w14:textId="77777777">
            <w:pPr>
              <w:pStyle w:val="NoSpacing"/>
            </w:pPr>
          </w:p>
        </w:tc>
        <w:tc>
          <w:tcPr>
            <w:tcW w:w="810" w:type="dxa"/>
          </w:tcPr>
          <w:p w:rsidRPr="00FD3C3E" w:rsidR="003D09EE" w:rsidP="00D54DEE" w:rsidRDefault="003D09EE" w14:paraId="4DADCB21" w14:textId="77777777">
            <w:pPr>
              <w:pStyle w:val="NoSpacing"/>
            </w:pPr>
          </w:p>
        </w:tc>
        <w:tc>
          <w:tcPr>
            <w:tcW w:w="630" w:type="dxa"/>
          </w:tcPr>
          <w:p w:rsidRPr="00FD3C3E" w:rsidR="003D09EE" w:rsidP="00D54DEE" w:rsidRDefault="003D09EE" w14:paraId="1F5689C8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-207857895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CC217693-9BEA-4CEF-A330-CC0105C2D507}"/>
            <w:text/>
          </w:sdtPr>
          <w:sdtContent>
            <w:tc>
              <w:tcPr>
                <w:tcW w:w="2430" w:type="dxa"/>
                <w:gridSpan w:val="3"/>
                <w:tcBorders>
                  <w:bottom w:val="single" w:color="auto" w:sz="4" w:space="0"/>
                </w:tcBorders>
              </w:tcPr>
              <w:p w:rsidRPr="00FD3C3E" w:rsidR="003D09EE" w:rsidP="00D54DEE" w:rsidRDefault="002F6650" w14:paraId="55F085F6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-77478757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CC217693-9BEA-4CEF-A330-CC0105C2D507}"/>
            <w:text/>
          </w:sdtPr>
          <w:sdtContent>
            <w:tc>
              <w:tcPr>
                <w:tcW w:w="1206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3D09EE" w:rsidP="00D54DEE" w:rsidRDefault="002F6650" w14:paraId="07501313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-1772698900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CC217693-9BEA-4CEF-A330-CC0105C2D507}"/>
        <w:text/>
      </w:sdtPr>
      <w:sdtContent>
        <w:p w:rsidRPr="004457E8" w:rsidR="00D54DEE" w:rsidP="004457E8" w:rsidRDefault="004457E8" w14:paraId="482719A2" w14:textId="77777777">
          <w:pPr>
            <w:keepNext/>
            <w:spacing w:before="60" w:after="60"/>
            <w:jc w:val="right"/>
            <w:rPr>
              <w:b/>
            </w:rPr>
          </w:pPr>
          <w:r w:rsidRPr="004457E8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5386"/>
        <w:gridCol w:w="2258"/>
      </w:tblGrid>
      <w:tr w:rsidR="008A08BD" w:rsidTr="000929E0" w14:paraId="736C5F81" w14:textId="77777777">
        <w:trPr>
          <w:trHeight w:val="255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E612FF4F916842628604411BBE0CD4ED"/>
            </w:placeholder>
            <w:dataBinding w:prefixMappings="xmlns:ns0='urn:microsoft-dynamics-nav/reports/Standard_Sales_Invoice/1306/'" w:xpath="/ns0:NavWordReportXmlPart[1]/ns0:Header[1]/ns0:VATClauses_Lbl[1]" w:storeItemID="{CC217693-9BEA-4CEF-A330-CC0105C2D507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8A08BD" w:rsidP="000929E0" w:rsidRDefault="008A08BD" w14:paraId="1F0F3A0A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8A08BD" w:rsidP="000929E0" w:rsidRDefault="008A08BD" w14:paraId="26325179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8A08BD" w:rsidTr="00775F3F" w14:paraId="205D8E2F" w14:textId="77777777">
        <w:trPr>
          <w:trHeight w:val="255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EE16EE375C8F414EA5C37119D03A7785"/>
            </w:placeholder>
            <w:dataBinding w:prefixMappings="xmlns:ns0='urn:microsoft-dynamics-nav/reports/Standard_Sales_Invoice/1306/'" w:xpath="/ns0:NavWordReportXmlPart[1]/ns0:Header[1]/ns0:VATIdentifier_Lbl[1]" w:storeItemID="{CC217693-9BEA-4CEF-A330-CC0105C2D507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8A08BD" w:rsidP="000929E0" w:rsidRDefault="008A08BD" w14:paraId="1F98BBD2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8A08BD" w:rsidP="000929E0" w:rsidRDefault="008A08BD" w14:paraId="416A26C1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  <w:szCs w:val="18"/>
            <w:lang w:val="da-DK"/>
          </w:rPr>
          <w:alias w:val="#Nav: /Header/VATClauseLine"/>
          <w:tag w:val="#Nav: Standard_Sales_Invoice/1306"/>
          <w:id w:val="-1431968909"/>
          <w15:dataBinding w:prefixMappings="xmlns:ns0='urn:microsoft-dynamics-nav/reports/Standard_Sales_Invoice/1306/'" w:xpath="/ns0:NavWordReportXmlPart[1]/ns0:Header[1]/ns0:VATClauseLine" w:storeItemID="{CC217693-9BEA-4CEF-A330-CC0105C2D507}"/>
          <w15:repeatingSection/>
        </w:sdtPr>
        <w:sdtContent>
          <w:sdt>
            <w:sdtPr>
              <w:rPr>
                <w:sz w:val="18"/>
                <w:szCs w:val="18"/>
                <w:lang w:val="da-DK"/>
              </w:rPr>
              <w:id w:val="500550350"/>
              <w:placeholder>
                <w:docPart w:val="DefaultPlaceholder_1081868578"/>
              </w:placeholder>
              <w15:repeatingSectionItem/>
            </w:sdtPr>
            <w:sdtContent>
              <w:tr w:rsidR="00775F3F" w:rsidTr="00666E33" w14:paraId="0D607D7E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VATIdentifier_VATClauseLine"/>
                    <w:tag w:val="#Nav: Standard_Sales_Invoice/1306"/>
                    <w:id w:val="-1648506443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CC217693-9BEA-4CEF-A330-CC0105C2D507}"/>
                    <w:text/>
                  </w:sdtPr>
                  <w:sdtContent>
                    <w:tc>
                      <w:tcPr>
                        <w:tcW w:w="25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775F3F" w:rsidP="007849FE" w:rsidRDefault="00775F3F" w14:paraId="40247345" w14:textId="77777777">
                        <w:pPr>
                          <w:pStyle w:val="NoSpacing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Description_VATClauseLine"/>
                    <w:tag w:val="#Nav: Standard_Sales_Invoice/1306"/>
                    <w:id w:val="-1738927793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CC217693-9BEA-4CEF-A330-CC0105C2D507}"/>
                    <w:text/>
                  </w:sdtPr>
                  <w:sdtContent>
                    <w:tc>
                      <w:tcPr>
                        <w:tcW w:w="53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775F3F" w:rsidP="007849FE" w:rsidRDefault="00775F3F" w14:paraId="516701DF" w14:textId="77777777">
                        <w:pPr>
                          <w:pStyle w:val="NoSpacing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VATClauseLine/VATAmount_VATClauseLine"/>
                    <w:tag w:val="#Nav: Standard_Sales_Invoice/1306"/>
                    <w:id w:val="1606455160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CC217693-9BEA-4CEF-A330-CC0105C2D507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F68C3" w:rsidR="00775F3F" w:rsidP="007849FE" w:rsidRDefault="00775F3F" w14:paraId="77BF9FC0" w14:textId="77777777">
                        <w:pPr>
                          <w:pStyle w:val="NoSpacing"/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DF68C3">
                          <w:rPr>
                            <w:sz w:val="18"/>
                            <w:szCs w:val="18"/>
                            <w:lang w:val="da-DK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775F3F" w:rsidTr="00666E33" w14:paraId="6C3632D9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c>
                  <w:tcPr>
                    <w:tcW w:w="2552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775F3F" w:rsidP="00775F3F" w:rsidRDefault="00775F3F" w14:paraId="49BAFE40" w14:textId="77777777">
                    <w:pPr>
                      <w:pStyle w:val="NoSpacing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  <w:tc>
                  <w:tcPr>
                    <w:tcW w:w="538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775F3F" w:rsidP="007849FE" w:rsidRDefault="00775F3F" w14:paraId="25B8AEEC" w14:textId="08FE4A53">
                    <w:pPr>
                      <w:pStyle w:val="NoSpacing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F68C3" w:rsidR="00775F3F" w:rsidP="00775F3F" w:rsidRDefault="00775F3F" w14:paraId="391B6D20" w14:textId="77777777">
                    <w:pPr>
                      <w:pStyle w:val="NoSpacing"/>
                      <w:rPr>
                        <w:sz w:val="18"/>
                        <w:szCs w:val="18"/>
                        <w:lang w:val="da-DK"/>
                      </w:rPr>
                    </w:pPr>
                  </w:p>
                </w:tc>
              </w:tr>
            </w:sdtContent>
          </w:sdt>
        </w:sdtContent>
      </w:sdt>
    </w:tbl>
    <w:p w:rsidR="008A08BD" w:rsidP="00123A7D" w:rsidRDefault="008A08BD" w14:paraId="7649A0F2" w14:textId="77777777">
      <w:pPr>
        <w:pStyle w:val="Style1"/>
      </w:pPr>
    </w:p>
    <w:tbl>
      <w:tblPr>
        <w:tblStyle w:val="TableGrid"/>
        <w:tblpPr w:leftFromText="180" w:rightFromText="180" w:vertAnchor="text" w:horzAnchor="margin" w:tblpY="124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CC217693-9BEA-4CEF-A330-CC0105C2D507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AA859996D1D24C359C633812E6F06117"/>
              </w:placeholder>
              <w15:repeatingSectionItem/>
            </w:sdtPr>
            <w:sdtContent>
              <w:tr w:rsidR="008A08BD" w:rsidTr="008A08BD" w14:paraId="64ECBC70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D44DB14B451C45F7914DA912A52E2467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CC217693-9BEA-4CEF-A330-CC0105C2D507}"/>
                      <w:text/>
                    </w:sdtPr>
                    <w:sdtContent>
                      <w:p w:rsidR="008A08BD" w:rsidP="007849FE" w:rsidRDefault="008A08BD" w14:paraId="01B05655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8A08BD" w:rsidP="00123A7D" w:rsidRDefault="008A08BD" w14:paraId="6906126B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CC217693-9BEA-4CEF-A330-CC0105C2D507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CC217693-9BEA-4CEF-A330-CC0105C2D507}"/>
                <w:picture/>
              </w:sdtPr>
              <w:sdtContent>
                <w:p w:rsidR="00123A7D" w:rsidP="007849FE" w:rsidRDefault="00123A7D" w14:paraId="28FD7BC6" w14:textId="77777777">
                  <w:r>
                    <w:rPr>
                      <w:noProof/>
                    </w:rPr>
                    <w:drawing>
                      <wp:inline distT="0" distB="0" distL="0" distR="0" wp14:anchorId="5D2469CB" wp14:editId="58FB83E9">
                        <wp:extent cx="870133" cy="87013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0133" cy="8701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CC217693-9BEA-4CEF-A330-CC0105C2D507}"/>
                <w:text/>
              </w:sdtPr>
              <w:sdtContent>
                <w:p w:rsidRPr="00123A7D" w:rsidR="00245B0E" w:rsidP="007849FE" w:rsidRDefault="00123A7D" w14:paraId="1F8219CC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7759" w:rsidP="00E40C63" w:rsidRDefault="008A7759" w14:paraId="47CA35FC" w14:textId="77777777">
      <w:pPr>
        <w:spacing w:after="0"/>
      </w:pPr>
      <w:r>
        <w:separator/>
      </w:r>
    </w:p>
  </w:endnote>
  <w:endnote w:type="continuationSeparator" w:id="0">
    <w:p w:rsidR="008A7759" w:rsidP="00E40C63" w:rsidRDefault="008A7759" w14:paraId="32D3A093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0E4C" w:rsidRDefault="009E0E4C" w14:paraId="3A663A1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3A3570E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152C12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CC217693-9BEA-4CEF-A330-CC0105C2D507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754C0B19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EC8035A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2F395816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6957FA07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CC217693-9BEA-4CEF-A330-CC0105C2D507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0961005F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26C65DBC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6F1FBD40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_Lbl"/>
          <w:tag w:val="#Nav: Standard_Sales_Invoice/1306"/>
          <w:id w:val="24655073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9E0E4C" w14:paraId="2FAC30DE" w14:textId="77777777">
              <w:pPr>
                <w:pStyle w:val="Heading2"/>
                <w:outlineLvl w:val="1"/>
              </w:pPr>
              <w:r>
                <w:rPr>
                  <w:lang w:val="da-DK"/>
                </w:rPr>
                <w:t>HomePag_Lbl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7BDB8EC9" w14:textId="77777777">
              <w:pPr>
                <w:pStyle w:val="Heading2"/>
                <w:outlineLvl w:val="1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Lbl"/>
          <w:tag w:val="#Nav: Standard_Sales_Invoice/1306"/>
          <w:id w:val="-102678570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EMail_Lb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9E0E4C" w14:paraId="3101A291" w14:textId="77777777">
              <w:pPr>
                <w:pStyle w:val="Heading2"/>
                <w:outlineLvl w:val="1"/>
              </w:pPr>
              <w:r>
                <w:rPr>
                  <w:lang w:val="da-DK"/>
                </w:rPr>
                <w:t>EMail_Lbl</w:t>
              </w:r>
            </w:p>
          </w:tc>
        </w:sdtContent>
      </w:sdt>
    </w:tr>
    <w:tr w:rsidRPr="00F83594" w:rsidR="00C43401" w:rsidTr="0090637C" w14:paraId="4476AA2B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306AC99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52181F01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026A56C3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448F31CF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F425D8A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176B078B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000D23C3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CC217693-9BEA-4CEF-A330-CC0105C2D507}"/>
          <w:text/>
        </w:sdtPr>
        <w:sdtContent>
          <w:tc>
            <w:tcPr>
              <w:tcW w:w="1250" w:type="pct"/>
            </w:tcPr>
            <w:p w:rsidR="00C43401" w:rsidP="00C43401" w:rsidRDefault="00C43401" w14:paraId="13218F2A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97DEEE4" w14:textId="77777777">
              <w:pPr>
                <w:pStyle w:val="Heading2"/>
                <w:outlineLvl w:val="1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15A99F0A" w14:textId="77777777">
      <w:tc>
        <w:tcPr>
          <w:tcW w:w="1250" w:type="pct"/>
        </w:tcPr>
        <w:p w:rsidRPr="00F83594" w:rsidR="00C43401" w:rsidP="005C497A" w:rsidRDefault="00000000" w14:paraId="700B4E11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CC217693-9BEA-4CEF-A330-CC0105C2D507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CC217693-9BEA-4CEF-A330-CC0105C2D507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7CBECF1E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CC217693-9BEA-4CEF-A330-CC0105C2D507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3F1CB64C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CC217693-9BEA-4CEF-A330-CC0105C2D507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B8A59F3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2746FB5B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7759" w:rsidP="00E40C63" w:rsidRDefault="008A7759" w14:paraId="6F014764" w14:textId="77777777">
      <w:pPr>
        <w:spacing w:after="0"/>
      </w:pPr>
      <w:r>
        <w:separator/>
      </w:r>
    </w:p>
  </w:footnote>
  <w:footnote w:type="continuationSeparator" w:id="0">
    <w:p w:rsidR="008A7759" w:rsidP="00E40C63" w:rsidRDefault="008A7759" w14:paraId="29683479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0E4C" w:rsidRDefault="009E0E4C" w14:paraId="4A1638A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3D4D4DC3" w14:textId="77777777">
      <w:tc>
        <w:tcPr>
          <w:tcW w:w="2929" w:type="pct"/>
        </w:tcPr>
        <w:p w:rsidRPr="00C43401" w:rsidR="00C43401" w:rsidP="00C43401" w:rsidRDefault="00000000" w14:paraId="5DB68DA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CC217693-9BEA-4CEF-A330-CC0105C2D507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CC217693-9BEA-4CEF-A330-CC0105C2D507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CC217693-9BEA-4CEF-A330-CC0105C2D507}"/>
            <w:text/>
          </w:sdtPr>
          <w:sdtContent>
            <w:p w:rsidR="00C43401" w:rsidP="00C43401" w:rsidRDefault="00C43401" w14:paraId="3F6659C0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548DF929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CC217693-9BEA-4CEF-A330-CC0105C2D507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659C6EA3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59AD16EB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6E63FDB8" w14:textId="77777777">
      <w:tc>
        <w:tcPr>
          <w:tcW w:w="2929" w:type="pct"/>
        </w:tcPr>
        <w:p w:rsidRPr="00204F31" w:rsidR="00C43401" w:rsidP="00C43401" w:rsidRDefault="00000000" w14:paraId="6735C9AB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CC217693-9BEA-4CEF-A330-CC0105C2D507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CC217693-9BEA-4CEF-A330-CC0105C2D507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CC217693-9BEA-4CEF-A330-CC0105C2D507}"/>
            <w:text/>
          </w:sdtPr>
          <w:sdtContent>
            <w:p w:rsidR="00C43401" w:rsidP="00C43401" w:rsidRDefault="00C43401" w14:paraId="1586A52D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697B7315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CC217693-9BEA-4CEF-A330-CC0105C2D507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97873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3FFACE43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13C7ADD2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CC217693-9BEA-4CEF-A330-CC0105C2D507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1AC7D858" wp14:editId="7FC3636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D097109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0039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F6650"/>
    <w:rsid w:val="003334FE"/>
    <w:rsid w:val="00337723"/>
    <w:rsid w:val="00355E20"/>
    <w:rsid w:val="003676E2"/>
    <w:rsid w:val="00374316"/>
    <w:rsid w:val="0038349C"/>
    <w:rsid w:val="00394029"/>
    <w:rsid w:val="003A0907"/>
    <w:rsid w:val="003A31D7"/>
    <w:rsid w:val="003A7E69"/>
    <w:rsid w:val="003B1D59"/>
    <w:rsid w:val="003B4767"/>
    <w:rsid w:val="003C2C96"/>
    <w:rsid w:val="003D09EE"/>
    <w:rsid w:val="003D120B"/>
    <w:rsid w:val="003D4B80"/>
    <w:rsid w:val="003E0827"/>
    <w:rsid w:val="003E2178"/>
    <w:rsid w:val="003F77E2"/>
    <w:rsid w:val="004457E8"/>
    <w:rsid w:val="0045187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497A"/>
    <w:rsid w:val="005E5932"/>
    <w:rsid w:val="005F2559"/>
    <w:rsid w:val="005F5EC9"/>
    <w:rsid w:val="005F6BCC"/>
    <w:rsid w:val="0060202A"/>
    <w:rsid w:val="00610A30"/>
    <w:rsid w:val="00612ABF"/>
    <w:rsid w:val="006245DA"/>
    <w:rsid w:val="00666E33"/>
    <w:rsid w:val="0067225B"/>
    <w:rsid w:val="00677AD5"/>
    <w:rsid w:val="0068273F"/>
    <w:rsid w:val="00683CCE"/>
    <w:rsid w:val="00684EEB"/>
    <w:rsid w:val="006907F2"/>
    <w:rsid w:val="00697873"/>
    <w:rsid w:val="006A2A7B"/>
    <w:rsid w:val="006C30D9"/>
    <w:rsid w:val="006C4581"/>
    <w:rsid w:val="006D4B90"/>
    <w:rsid w:val="006D64AE"/>
    <w:rsid w:val="006E0C6D"/>
    <w:rsid w:val="006F2626"/>
    <w:rsid w:val="0071439C"/>
    <w:rsid w:val="0071690E"/>
    <w:rsid w:val="00716E24"/>
    <w:rsid w:val="00741F6B"/>
    <w:rsid w:val="007537BA"/>
    <w:rsid w:val="00760FA8"/>
    <w:rsid w:val="00765190"/>
    <w:rsid w:val="00766078"/>
    <w:rsid w:val="00775F3F"/>
    <w:rsid w:val="007773B8"/>
    <w:rsid w:val="00777ADC"/>
    <w:rsid w:val="007849FE"/>
    <w:rsid w:val="00797305"/>
    <w:rsid w:val="007A0A2F"/>
    <w:rsid w:val="007B235B"/>
    <w:rsid w:val="007E323C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08BD"/>
    <w:rsid w:val="008A7759"/>
    <w:rsid w:val="008C3901"/>
    <w:rsid w:val="008D7475"/>
    <w:rsid w:val="008E766D"/>
    <w:rsid w:val="008F0A38"/>
    <w:rsid w:val="0090637C"/>
    <w:rsid w:val="009072D1"/>
    <w:rsid w:val="0092238C"/>
    <w:rsid w:val="00922A81"/>
    <w:rsid w:val="0092542A"/>
    <w:rsid w:val="00933DB5"/>
    <w:rsid w:val="0094073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C7571"/>
    <w:rsid w:val="009D508B"/>
    <w:rsid w:val="009D6FE7"/>
    <w:rsid w:val="009E0E4C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0D67"/>
    <w:rsid w:val="00B22FDE"/>
    <w:rsid w:val="00B32D4B"/>
    <w:rsid w:val="00B402B9"/>
    <w:rsid w:val="00B437D5"/>
    <w:rsid w:val="00B57659"/>
    <w:rsid w:val="00B60D54"/>
    <w:rsid w:val="00B8205C"/>
    <w:rsid w:val="00B86BCD"/>
    <w:rsid w:val="00B86E6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3721B"/>
    <w:rsid w:val="00C37817"/>
    <w:rsid w:val="00C40BE4"/>
    <w:rsid w:val="00C41DE3"/>
    <w:rsid w:val="00C43401"/>
    <w:rsid w:val="00C45F14"/>
    <w:rsid w:val="00C47206"/>
    <w:rsid w:val="00C54CEF"/>
    <w:rsid w:val="00CA6394"/>
    <w:rsid w:val="00CB70AD"/>
    <w:rsid w:val="00CC1359"/>
    <w:rsid w:val="00CD1B92"/>
    <w:rsid w:val="00CD53B7"/>
    <w:rsid w:val="00D21D63"/>
    <w:rsid w:val="00D235D0"/>
    <w:rsid w:val="00D40A70"/>
    <w:rsid w:val="00D41DC8"/>
    <w:rsid w:val="00D53B6F"/>
    <w:rsid w:val="00D54A61"/>
    <w:rsid w:val="00D54DEE"/>
    <w:rsid w:val="00D6006D"/>
    <w:rsid w:val="00D62EF0"/>
    <w:rsid w:val="00D72A07"/>
    <w:rsid w:val="00D72E02"/>
    <w:rsid w:val="00D754C6"/>
    <w:rsid w:val="00D75AAF"/>
    <w:rsid w:val="00DA0F11"/>
    <w:rsid w:val="00DA580A"/>
    <w:rsid w:val="00DB4B5B"/>
    <w:rsid w:val="00DF30F1"/>
    <w:rsid w:val="00DF68C3"/>
    <w:rsid w:val="00E07CE0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923F9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05BC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030039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030039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3BB42-70EE-4D5F-9AE0-4CF64135D1EE}"/>
      </w:docPartPr>
      <w:docPartBody>
        <w:p w:rsidR="002F703C" w:rsidRDefault="00DB29B7">
          <w:r w:rsidRPr="0072185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FC5E08E8CB45F0A0CADFF68226C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99A61-AF5D-47A2-9DCC-83F978CCC3DC}"/>
      </w:docPartPr>
      <w:docPartBody>
        <w:p w:rsidR="00FC5B6C" w:rsidRDefault="00C06758" w:rsidP="00C06758">
          <w:pPr>
            <w:pStyle w:val="B2FC5E08E8CB45F0A0CADFF68226C6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85034F1DB648FDAC82378C2FB8F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71779-7476-4A01-B1E1-67DA7231F396}"/>
      </w:docPartPr>
      <w:docPartBody>
        <w:p w:rsidR="00FC5B6C" w:rsidRDefault="00C06758" w:rsidP="00C06758">
          <w:pPr>
            <w:pStyle w:val="6485034F1DB648FDAC82378C2FB8F43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23E466E399446BB3636E4EB4B5C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30053-8203-4FB1-B227-3D441888AA7F}"/>
      </w:docPartPr>
      <w:docPartBody>
        <w:p w:rsidR="00FC5B6C" w:rsidRDefault="00C06758" w:rsidP="00C06758">
          <w:pPr>
            <w:pStyle w:val="1923E466E399446BB3636E4EB4B5C3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8E895E6AA0547DA9373E3368C2D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6184F-A690-4237-A246-23C5AF31EE60}"/>
      </w:docPartPr>
      <w:docPartBody>
        <w:p w:rsidR="00FC5B6C" w:rsidRDefault="00C06758" w:rsidP="00C06758">
          <w:pPr>
            <w:pStyle w:val="68E895E6AA0547DA9373E3368C2DE1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DB6974B270A44ECBE1D62634A43D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5C281-9ED1-4933-96BB-3652EC77BC49}"/>
      </w:docPartPr>
      <w:docPartBody>
        <w:p w:rsidR="00FC5B6C" w:rsidRDefault="00C06758" w:rsidP="00C06758">
          <w:pPr>
            <w:pStyle w:val="1DB6974B270A44ECBE1D62634A43DB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6AB1E792BD4F5CA8BE2C239CCC0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FC598-DB46-4DF3-A4BB-E29B10218851}"/>
      </w:docPartPr>
      <w:docPartBody>
        <w:p w:rsidR="00FC5B6C" w:rsidRDefault="00C06758" w:rsidP="00C06758">
          <w:pPr>
            <w:pStyle w:val="D06AB1E792BD4F5CA8BE2C239CCC037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A9CDC52F6CA472B97EC25BBC6EADE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42BFB-A2F0-4621-993E-9CDB27C69569}"/>
      </w:docPartPr>
      <w:docPartBody>
        <w:p w:rsidR="00FC5B6C" w:rsidRDefault="00C06758" w:rsidP="00C06758">
          <w:pPr>
            <w:pStyle w:val="7A9CDC52F6CA472B97EC25BBC6EADE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F635FB146947E5BCCAEB1584876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B4831-7048-4725-97AC-4CD0A6F9A1B5}"/>
      </w:docPartPr>
      <w:docPartBody>
        <w:p w:rsidR="00FC5B6C" w:rsidRDefault="00C06758" w:rsidP="00C06758">
          <w:pPr>
            <w:pStyle w:val="0DF635FB146947E5BCCAEB15848760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4FAD31429240DC839F798BE613E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F2036-8A92-4E4D-B3DB-233526B0C53C}"/>
      </w:docPartPr>
      <w:docPartBody>
        <w:p w:rsidR="00FC5B6C" w:rsidRDefault="00C06758" w:rsidP="00C06758">
          <w:pPr>
            <w:pStyle w:val="F64FAD31429240DC839F798BE613E1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6A0AB2D17E40CE982146A6DA636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EC8CA-DCC1-41B3-B7EC-6DC99DFBB0FC}"/>
      </w:docPartPr>
      <w:docPartBody>
        <w:p w:rsidR="00FC5B6C" w:rsidRDefault="00C06758" w:rsidP="00C06758">
          <w:pPr>
            <w:pStyle w:val="7C6A0AB2D17E40CE982146A6DA636A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250AF-7CD3-4D24-B934-9228F5094E91}"/>
      </w:docPartPr>
      <w:docPartBody>
        <w:p w:rsidR="00FA7F6F" w:rsidRDefault="00314D96">
          <w:r w:rsidRPr="00AE07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A859996D1D24C359C633812E6F06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78698-EE23-47D1-8600-2AD6D0A64663}"/>
      </w:docPartPr>
      <w:docPartBody>
        <w:p w:rsidR="00374377" w:rsidRDefault="00573160" w:rsidP="00573160">
          <w:pPr>
            <w:pStyle w:val="AA859996D1D24C359C633812E6F06117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44DB14B451C45F7914DA912A52E2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76A33-D9FF-4670-B156-BE258C4EA3FC}"/>
      </w:docPartPr>
      <w:docPartBody>
        <w:p w:rsidR="00374377" w:rsidRDefault="00573160" w:rsidP="00573160">
          <w:pPr>
            <w:pStyle w:val="D44DB14B451C45F7914DA912A52E24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12FF4F916842628604411BBE0CD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B8903-8B1D-4E0A-BBD3-67CD67766F0B}"/>
      </w:docPartPr>
      <w:docPartBody>
        <w:p w:rsidR="00374377" w:rsidRDefault="00573160" w:rsidP="00573160">
          <w:pPr>
            <w:pStyle w:val="E612FF4F916842628604411BBE0CD4ED"/>
          </w:pPr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EE16EE375C8F414EA5C37119D03A77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3387F-0444-45D2-BAB5-A6263B82AC15}"/>
      </w:docPartPr>
      <w:docPartBody>
        <w:p w:rsidR="00374377" w:rsidRDefault="00573160" w:rsidP="00573160">
          <w:pPr>
            <w:pStyle w:val="EE16EE375C8F414EA5C37119D03A7785"/>
          </w:pPr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8D7FD-6790-41F1-A5AD-78BA7EA40E66}"/>
      </w:docPartPr>
      <w:docPartBody>
        <w:p w:rsidR="00FB192C" w:rsidRDefault="00374377">
          <w:r w:rsidRPr="003C0A6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272E5-5D94-4DA7-9F6B-A70999BD97AC}"/>
      </w:docPartPr>
      <w:docPartBody>
        <w:p w:rsidR="00FB192C" w:rsidRDefault="00374377">
          <w:r w:rsidRPr="003C0A6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107786"/>
    <w:rsid w:val="001D6FE3"/>
    <w:rsid w:val="001F6C15"/>
    <w:rsid w:val="002339CB"/>
    <w:rsid w:val="002A48C6"/>
    <w:rsid w:val="002F6AA1"/>
    <w:rsid w:val="002F703C"/>
    <w:rsid w:val="00314D96"/>
    <w:rsid w:val="00374377"/>
    <w:rsid w:val="003C59A0"/>
    <w:rsid w:val="003E037C"/>
    <w:rsid w:val="00441283"/>
    <w:rsid w:val="004D0B7A"/>
    <w:rsid w:val="005073E4"/>
    <w:rsid w:val="00573160"/>
    <w:rsid w:val="005D401F"/>
    <w:rsid w:val="005E35BE"/>
    <w:rsid w:val="006165F0"/>
    <w:rsid w:val="006C23FF"/>
    <w:rsid w:val="00781235"/>
    <w:rsid w:val="00920D69"/>
    <w:rsid w:val="009B29C9"/>
    <w:rsid w:val="00B54BE0"/>
    <w:rsid w:val="00C03606"/>
    <w:rsid w:val="00C06758"/>
    <w:rsid w:val="00C32A3C"/>
    <w:rsid w:val="00CD2943"/>
    <w:rsid w:val="00D6116A"/>
    <w:rsid w:val="00D675FF"/>
    <w:rsid w:val="00DB29B7"/>
    <w:rsid w:val="00E922D6"/>
    <w:rsid w:val="00F635C5"/>
    <w:rsid w:val="00FA7F6F"/>
    <w:rsid w:val="00FB192C"/>
    <w:rsid w:val="00FC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4377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B2FC5E08E8CB45F0A0CADFF68226C667">
    <w:name w:val="B2FC5E08E8CB45F0A0CADFF68226C667"/>
    <w:rsid w:val="00C06758"/>
  </w:style>
  <w:style w:type="paragraph" w:customStyle="1" w:styleId="6485034F1DB648FDAC82378C2FB8F430">
    <w:name w:val="6485034F1DB648FDAC82378C2FB8F430"/>
    <w:rsid w:val="00C06758"/>
  </w:style>
  <w:style w:type="paragraph" w:customStyle="1" w:styleId="1923E466E399446BB3636E4EB4B5C327">
    <w:name w:val="1923E466E399446BB3636E4EB4B5C327"/>
    <w:rsid w:val="00C06758"/>
  </w:style>
  <w:style w:type="paragraph" w:customStyle="1" w:styleId="68E895E6AA0547DA9373E3368C2DE172">
    <w:name w:val="68E895E6AA0547DA9373E3368C2DE172"/>
    <w:rsid w:val="00C06758"/>
  </w:style>
  <w:style w:type="paragraph" w:customStyle="1" w:styleId="1DB6974B270A44ECBE1D62634A43DB75">
    <w:name w:val="1DB6974B270A44ECBE1D62634A43DB75"/>
    <w:rsid w:val="00C06758"/>
  </w:style>
  <w:style w:type="paragraph" w:customStyle="1" w:styleId="D06AB1E792BD4F5CA8BE2C239CCC037D">
    <w:name w:val="D06AB1E792BD4F5CA8BE2C239CCC037D"/>
    <w:rsid w:val="00C06758"/>
  </w:style>
  <w:style w:type="paragraph" w:customStyle="1" w:styleId="7A9CDC52F6CA472B97EC25BBC6EADE5E">
    <w:name w:val="7A9CDC52F6CA472B97EC25BBC6EADE5E"/>
    <w:rsid w:val="00C06758"/>
  </w:style>
  <w:style w:type="paragraph" w:customStyle="1" w:styleId="0DF635FB146947E5BCCAEB1584876041">
    <w:name w:val="0DF635FB146947E5BCCAEB1584876041"/>
    <w:rsid w:val="00C06758"/>
  </w:style>
  <w:style w:type="paragraph" w:customStyle="1" w:styleId="F64FAD31429240DC839F798BE613E1A2">
    <w:name w:val="F64FAD31429240DC839F798BE613E1A2"/>
    <w:rsid w:val="00C06758"/>
  </w:style>
  <w:style w:type="paragraph" w:customStyle="1" w:styleId="7C6A0AB2D17E40CE982146A6DA636AFC">
    <w:name w:val="7C6A0AB2D17E40CE982146A6DA636AFC"/>
    <w:rsid w:val="00C06758"/>
  </w:style>
  <w:style w:type="paragraph" w:customStyle="1" w:styleId="73918436D9ED42E9B61DAABB064A9CE6">
    <w:name w:val="73918436D9ED42E9B61DAABB064A9CE6"/>
    <w:rsid w:val="00573160"/>
  </w:style>
  <w:style w:type="paragraph" w:customStyle="1" w:styleId="4910B334FCE840488E9BFD676578B425">
    <w:name w:val="4910B334FCE840488E9BFD676578B425"/>
    <w:rsid w:val="00573160"/>
  </w:style>
  <w:style w:type="paragraph" w:customStyle="1" w:styleId="BA64B8803CDE42E0BFABDB844DAC2862">
    <w:name w:val="BA64B8803CDE42E0BFABDB844DAC2862"/>
    <w:rsid w:val="00573160"/>
  </w:style>
  <w:style w:type="paragraph" w:customStyle="1" w:styleId="B599E4A5608E489B82A93032093C2B8F">
    <w:name w:val="B599E4A5608E489B82A93032093C2B8F"/>
    <w:rsid w:val="00573160"/>
  </w:style>
  <w:style w:type="paragraph" w:customStyle="1" w:styleId="AA859996D1D24C359C633812E6F06117">
    <w:name w:val="AA859996D1D24C359C633812E6F06117"/>
    <w:rsid w:val="00573160"/>
  </w:style>
  <w:style w:type="paragraph" w:customStyle="1" w:styleId="D44DB14B451C45F7914DA912A52E2467">
    <w:name w:val="D44DB14B451C45F7914DA912A52E2467"/>
    <w:rsid w:val="00573160"/>
  </w:style>
  <w:style w:type="paragraph" w:customStyle="1" w:styleId="E612FF4F916842628604411BBE0CD4ED">
    <w:name w:val="E612FF4F916842628604411BBE0CD4ED"/>
    <w:rsid w:val="00573160"/>
  </w:style>
  <w:style w:type="paragraph" w:customStyle="1" w:styleId="EE16EE375C8F414EA5C37119D03A7785">
    <w:name w:val="EE16EE375C8F414EA5C37119D03A7785"/>
    <w:rsid w:val="00573160"/>
  </w:style>
  <w:style w:type="paragraph" w:customStyle="1" w:styleId="0C26C05FF2144F6FA4513DB3CE94F4BE">
    <w:name w:val="0C26C05FF2144F6FA4513DB3CE94F4BE"/>
    <w:rsid w:val="00573160"/>
  </w:style>
  <w:style w:type="paragraph" w:customStyle="1" w:styleId="90D0B6D97C3A4A45BAE6C2A52D34DD46">
    <w:name w:val="90D0B6D97C3A4A45BAE6C2A52D34DD46"/>
    <w:rsid w:val="00573160"/>
  </w:style>
  <w:style w:type="paragraph" w:customStyle="1" w:styleId="7E4A4DE54B374B419C156E0E382CE62E">
    <w:name w:val="7E4A4DE54B374B419C156E0E382CE62E"/>
    <w:rsid w:val="00573160"/>
  </w:style>
  <w:style w:type="paragraph" w:customStyle="1" w:styleId="B2A9B650757949928AE06A3984204820">
    <w:name w:val="B2A9B650757949928AE06A3984204820"/>
    <w:rsid w:val="00573160"/>
  </w:style>
  <w:style w:type="paragraph" w:customStyle="1" w:styleId="A983375863B14B0EA883597ABFB33DC3">
    <w:name w:val="A983375863B14B0EA883597ABFB33DC3"/>
    <w:rsid w:val="00573160"/>
  </w:style>
  <w:style w:type="paragraph" w:customStyle="1" w:styleId="3EA492A916A649AC8A8DBA26A9F5DA4A">
    <w:name w:val="3EA492A916A649AC8A8DBA26A9F5DA4A"/>
    <w:rsid w:val="00573160"/>
  </w:style>
  <w:style w:type="paragraph" w:customStyle="1" w:styleId="CB8893A3A73F492A9921BE3E92FCB834">
    <w:name w:val="CB8893A3A73F492A9921BE3E92FCB834"/>
    <w:rsid w:val="00573160"/>
  </w:style>
  <w:style w:type="paragraph" w:customStyle="1" w:styleId="3DEADB3A64294656996BFD63AF847D78">
    <w:name w:val="3DEADB3A64294656996BFD63AF847D78"/>
    <w:rsid w:val="005731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_Lbl>HomePag_Lbl</HomePag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ECAmountLCY_VatAmountLine>ECAmountLCY_VatAmountLine</ECAmountLCY_VatAmountLine>
      <ECAmountLCY_VatAmountLine_Lbl>ECAmountLCY_VatAmountLine_Lbl</ECAmountLCY_VatAmountLine_Lbl>
      <ECAmount_VatAmountLine>ECAmount_VatAmountLine</ECAmount_VatAmountLine>
      <ECAmount_VatAmountLine_Lbl>ECAmount_VatAmountLine_Lbl</ECAmount_VatAmountLine_Lbl>
      <ECPct_VatAmountLine>ECPct_VatAmountLine</ECPct_VatAmountLine>
      <ECPct_VatAmountLine_Lbl>ECPct_VatAmountLine_Lbl</ECPct_VatAmountLine_Lbl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CAmount>TotalECAmount</TotalECAmount>
      <TotalECAmountLCY>TotalECAmountLCY</TotalECAmountLCY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  <TotalVatMinusECAmount>TotalVatMinusECAmount</TotalVatMinusECAmount>
    </Totals>
  </Header>
</NavWordReportXmlPart>
</file>

<file path=customXml/itemProps1.xml><?xml version="1.0" encoding="utf-8"?>
<ds:datastoreItem xmlns:ds="http://schemas.openxmlformats.org/officeDocument/2006/customXml" ds:itemID="{A4DAA7EC-B777-4B42-A7A3-FAA146C852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217693-9BEA-4CEF-A330-CC0105C2D507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2018-08-23T07:52:00Z</dcterms:created>
  <dcterms:modified xsi:type="dcterms:W3CDTF">2022-06-16T19:58:00Z</dcterms:modified>
</cp:coreProperties>
</file>