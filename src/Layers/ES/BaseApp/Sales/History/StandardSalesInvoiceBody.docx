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458"/>
        <w:gridCol w:w="3727"/>
        <w:gridCol w:w="4021"/>
      </w:tblGrid>
      <w:tr w:rsidR="00DE5D1C" w:rsidRPr="008C2564" w14:paraId="601B359A" w14:textId="77777777" w:rsidTr="00077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CC217693-9BEA-4CEF-A330-CC0105C2D50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5DC132CB" w14:textId="77777777" w:rsidR="00DE5D1C" w:rsidRPr="008C2564" w:rsidRDefault="00DE5D1C" w:rsidP="000776F7">
                <w:pPr>
                  <w:pStyle w:val="NoSpacing"/>
                  <w:keepNext/>
                  <w:keepLines/>
                  <w:spacing w:line="276" w:lineRule="auto"/>
                  <w:outlineLvl w:val="0"/>
                </w:pPr>
                <w:r w:rsidRPr="008C2564">
                  <w:t>CustomerAddress1</w:t>
                </w:r>
              </w:p>
            </w:tc>
          </w:sdtContent>
        </w:sdt>
        <w:tc>
          <w:tcPr>
            <w:tcW w:w="1826" w:type="pct"/>
          </w:tcPr>
          <w:p w14:paraId="57C6725B" w14:textId="77777777" w:rsidR="00DE5D1C" w:rsidRPr="008C2564" w:rsidRDefault="00DE5D1C" w:rsidP="000776F7">
            <w:pPr>
              <w:pStyle w:val="NoSpacing"/>
              <w:keepNext/>
              <w:keepLines/>
              <w:spacing w:line="276" w:lineRule="auto"/>
              <w:outlineLvl w:val="0"/>
            </w:pPr>
          </w:p>
        </w:tc>
        <w:sdt>
          <w:sdt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CC217693-9BEA-4CEF-A330-CC0105C2D507}"/>
            <w15:color w:val="808080"/>
            <w:text/>
          </w:sdtPr>
          <w:sdtContent>
            <w:tc>
              <w:tcPr>
                <w:tcW w:w="1970" w:type="pct"/>
                <w:hideMark/>
              </w:tcPr>
              <w:p w14:paraId="731DFA60" w14:textId="77777777" w:rsidR="00DE5D1C" w:rsidRPr="008C2564" w:rsidRDefault="00DE5D1C" w:rsidP="000776F7">
                <w:pPr>
                  <w:pStyle w:val="BCNumber"/>
                  <w:keepNext/>
                  <w:keepLines/>
                  <w:spacing w:line="276" w:lineRule="auto"/>
                  <w:jc w:val="right"/>
                  <w:outlineLvl w:val="0"/>
                </w:pPr>
                <w:r w:rsidRPr="008C2564">
                  <w:t>CompanyAddress1</w:t>
                </w:r>
              </w:p>
            </w:tc>
          </w:sdtContent>
        </w:sdt>
      </w:tr>
      <w:tr w:rsidR="00DE5D1C" w:rsidRPr="008C2564" w14:paraId="4A643404" w14:textId="77777777" w:rsidTr="000776F7">
        <w:trPr>
          <w:cantSplit/>
          <w:trHeight w:val="274"/>
        </w:trPr>
        <w:sdt>
          <w:sdt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CC217693-9BEA-4CEF-A330-CC0105C2D50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0EE4312F" w14:textId="77777777" w:rsidR="00DE5D1C" w:rsidRPr="008C2564" w:rsidRDefault="00DE5D1C" w:rsidP="000776F7">
                <w:pPr>
                  <w:pStyle w:val="NoSpacing"/>
                </w:pPr>
                <w:r w:rsidRPr="008C2564">
                  <w:t>CustomerAddress2</w:t>
                </w:r>
              </w:p>
            </w:tc>
          </w:sdtContent>
        </w:sdt>
        <w:tc>
          <w:tcPr>
            <w:tcW w:w="1826" w:type="pct"/>
          </w:tcPr>
          <w:p w14:paraId="633FA28D" w14:textId="77777777" w:rsidR="00DE5D1C" w:rsidRPr="008C2564" w:rsidRDefault="00DE5D1C" w:rsidP="000776F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CC217693-9BEA-4CEF-A330-CC0105C2D507}"/>
            <w15:color w:val="808080"/>
            <w:text/>
          </w:sdtPr>
          <w:sdtContent>
            <w:tc>
              <w:tcPr>
                <w:tcW w:w="1970" w:type="pct"/>
              </w:tcPr>
              <w:p w14:paraId="1B4BEA32" w14:textId="77777777" w:rsidR="00DE5D1C" w:rsidRPr="008C2564" w:rsidRDefault="00DE5D1C" w:rsidP="000776F7">
                <w:pPr>
                  <w:pStyle w:val="BCNumber"/>
                  <w:jc w:val="right"/>
                </w:pPr>
                <w:r w:rsidRPr="008C2564">
                  <w:t>CompanyAddress2</w:t>
                </w:r>
              </w:p>
            </w:tc>
          </w:sdtContent>
        </w:sdt>
      </w:tr>
      <w:tr w:rsidR="00DE5D1C" w:rsidRPr="008C2564" w14:paraId="748DB3EF" w14:textId="77777777" w:rsidTr="000776F7">
        <w:trPr>
          <w:cantSplit/>
          <w:trHeight w:val="274"/>
        </w:trPr>
        <w:sdt>
          <w:sdt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CC217693-9BEA-4CEF-A330-CC0105C2D50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012C4B9C" w14:textId="77777777" w:rsidR="00DE5D1C" w:rsidRPr="008C2564" w:rsidRDefault="00DE5D1C" w:rsidP="000776F7">
                <w:pPr>
                  <w:pStyle w:val="NoSpacing"/>
                </w:pPr>
                <w:r w:rsidRPr="008C2564">
                  <w:t>CustomerAddress3</w:t>
                </w:r>
              </w:p>
            </w:tc>
          </w:sdtContent>
        </w:sdt>
        <w:tc>
          <w:tcPr>
            <w:tcW w:w="1826" w:type="pct"/>
          </w:tcPr>
          <w:p w14:paraId="1B5D3E18" w14:textId="77777777" w:rsidR="00DE5D1C" w:rsidRPr="008C2564" w:rsidRDefault="00DE5D1C" w:rsidP="000776F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CC217693-9BEA-4CEF-A330-CC0105C2D507}"/>
            <w15:color w:val="808080"/>
            <w:text/>
          </w:sdtPr>
          <w:sdtContent>
            <w:tc>
              <w:tcPr>
                <w:tcW w:w="1970" w:type="pct"/>
              </w:tcPr>
              <w:p w14:paraId="6323EED1" w14:textId="77777777" w:rsidR="00DE5D1C" w:rsidRPr="008C2564" w:rsidRDefault="00DE5D1C" w:rsidP="000776F7">
                <w:pPr>
                  <w:pStyle w:val="BCNumber"/>
                  <w:jc w:val="right"/>
                </w:pPr>
                <w:r w:rsidRPr="008C2564">
                  <w:t>CompanyAddress3</w:t>
                </w:r>
              </w:p>
            </w:tc>
          </w:sdtContent>
        </w:sdt>
      </w:tr>
      <w:tr w:rsidR="00DE5D1C" w:rsidRPr="008C2564" w14:paraId="20D0CA3F" w14:textId="77777777" w:rsidTr="000776F7">
        <w:trPr>
          <w:cantSplit/>
          <w:trHeight w:val="274"/>
        </w:trPr>
        <w:sdt>
          <w:sdt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CC217693-9BEA-4CEF-A330-CC0105C2D50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7B3CBE79" w14:textId="77777777" w:rsidR="00DE5D1C" w:rsidRPr="008C2564" w:rsidRDefault="00DE5D1C" w:rsidP="000776F7">
                <w:pPr>
                  <w:pStyle w:val="NoSpacing"/>
                </w:pPr>
                <w:r w:rsidRPr="008C2564">
                  <w:t>CustomerAddress4</w:t>
                </w:r>
              </w:p>
            </w:tc>
          </w:sdtContent>
        </w:sdt>
        <w:tc>
          <w:tcPr>
            <w:tcW w:w="1826" w:type="pct"/>
          </w:tcPr>
          <w:p w14:paraId="64642277" w14:textId="77777777" w:rsidR="00DE5D1C" w:rsidRPr="008C2564" w:rsidRDefault="00DE5D1C" w:rsidP="000776F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CC217693-9BEA-4CEF-A330-CC0105C2D507}"/>
            <w15:color w:val="808080"/>
            <w:text/>
          </w:sdtPr>
          <w:sdtContent>
            <w:tc>
              <w:tcPr>
                <w:tcW w:w="1970" w:type="pct"/>
              </w:tcPr>
              <w:p w14:paraId="708B0878" w14:textId="77777777" w:rsidR="00DE5D1C" w:rsidRPr="008C2564" w:rsidRDefault="00DE5D1C" w:rsidP="000776F7">
                <w:pPr>
                  <w:pStyle w:val="BCNumber"/>
                  <w:jc w:val="right"/>
                </w:pPr>
                <w:r w:rsidRPr="008C2564">
                  <w:t>CompanyAddress4</w:t>
                </w:r>
              </w:p>
            </w:tc>
          </w:sdtContent>
        </w:sdt>
      </w:tr>
      <w:tr w:rsidR="00DE5D1C" w:rsidRPr="008C2564" w14:paraId="285F1BD3" w14:textId="77777777" w:rsidTr="000776F7">
        <w:trPr>
          <w:cantSplit/>
          <w:trHeight w:val="274"/>
        </w:trPr>
        <w:sdt>
          <w:sdt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CC217693-9BEA-4CEF-A330-CC0105C2D507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04EBA709" w14:textId="77777777" w:rsidR="00DE5D1C" w:rsidRPr="008C2564" w:rsidRDefault="00DE5D1C" w:rsidP="000776F7">
                <w:pPr>
                  <w:pStyle w:val="NoSpacing"/>
                </w:pPr>
                <w:r w:rsidRPr="008C2564">
                  <w:t>CustomerAddress5</w:t>
                </w:r>
              </w:p>
            </w:tc>
          </w:sdtContent>
        </w:sdt>
        <w:tc>
          <w:tcPr>
            <w:tcW w:w="1826" w:type="pct"/>
          </w:tcPr>
          <w:p w14:paraId="5F73B712" w14:textId="77777777" w:rsidR="00DE5D1C" w:rsidRPr="008C2564" w:rsidRDefault="00DE5D1C" w:rsidP="000776F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CC217693-9BEA-4CEF-A330-CC0105C2D507}"/>
            <w15:color w:val="808080"/>
            <w:text/>
          </w:sdtPr>
          <w:sdtContent>
            <w:tc>
              <w:tcPr>
                <w:tcW w:w="1970" w:type="pct"/>
              </w:tcPr>
              <w:p w14:paraId="75430D38" w14:textId="77777777" w:rsidR="00DE5D1C" w:rsidRPr="008C2564" w:rsidRDefault="00DE5D1C" w:rsidP="000776F7">
                <w:pPr>
                  <w:pStyle w:val="BCNumber"/>
                  <w:jc w:val="right"/>
                </w:pPr>
                <w:r w:rsidRPr="008C2564">
                  <w:t>CompanyAddress5</w:t>
                </w:r>
              </w:p>
            </w:tc>
          </w:sdtContent>
        </w:sdt>
      </w:tr>
      <w:tr w:rsidR="00DE5D1C" w:rsidRPr="008C2564" w14:paraId="59EB6882" w14:textId="77777777" w:rsidTr="000776F7">
        <w:trPr>
          <w:cantSplit/>
          <w:trHeight w:val="274"/>
        </w:trPr>
        <w:tc>
          <w:tcPr>
            <w:tcW w:w="1204" w:type="pct"/>
            <w:hideMark/>
          </w:tcPr>
          <w:p w14:paraId="63BB3881" w14:textId="77777777" w:rsidR="00DE5D1C" w:rsidRPr="008C2564" w:rsidRDefault="00DE5D1C" w:rsidP="000776F7">
            <w:pPr>
              <w:pStyle w:val="NoSpacing"/>
            </w:pPr>
            <w:sdt>
              <w:sdt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CC217693-9BEA-4CEF-A330-CC0105C2D507}"/>
                <w15:color w:val="808080"/>
                <w:text/>
              </w:sdtPr>
              <w:sdtContent>
                <w:r w:rsidRPr="008C2564">
                  <w:t>CustomerAddress6</w:t>
                </w:r>
              </w:sdtContent>
            </w:sdt>
          </w:p>
        </w:tc>
        <w:tc>
          <w:tcPr>
            <w:tcW w:w="1826" w:type="pct"/>
          </w:tcPr>
          <w:p w14:paraId="20739850" w14:textId="77777777" w:rsidR="00DE5D1C" w:rsidRPr="008C2564" w:rsidRDefault="00DE5D1C" w:rsidP="000776F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CC217693-9BEA-4CEF-A330-CC0105C2D507}"/>
            <w15:color w:val="808080"/>
            <w:text/>
          </w:sdtPr>
          <w:sdtContent>
            <w:tc>
              <w:tcPr>
                <w:tcW w:w="1970" w:type="pct"/>
              </w:tcPr>
              <w:p w14:paraId="0DA6FAAD" w14:textId="77777777" w:rsidR="00DE5D1C" w:rsidRPr="008C2564" w:rsidRDefault="00DE5D1C" w:rsidP="000776F7">
                <w:pPr>
                  <w:pStyle w:val="BCNumber"/>
                  <w:jc w:val="right"/>
                </w:pPr>
                <w:r w:rsidRPr="008C2564">
                  <w:t>CompanyAddress6</w:t>
                </w:r>
              </w:p>
            </w:tc>
          </w:sdtContent>
        </w:sdt>
      </w:tr>
      <w:tr w:rsidR="00DE5D1C" w:rsidRPr="008C2564" w14:paraId="1C1DD420" w14:textId="77777777" w:rsidTr="000776F7">
        <w:trPr>
          <w:cantSplit/>
          <w:trHeight w:val="274"/>
        </w:trPr>
        <w:sdt>
          <w:sdt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CC217693-9BEA-4CEF-A330-CC0105C2D507}"/>
            <w15:color w:val="808080"/>
            <w:text/>
          </w:sdtPr>
          <w:sdtContent>
            <w:tc>
              <w:tcPr>
                <w:tcW w:w="1204" w:type="pct"/>
              </w:tcPr>
              <w:p w14:paraId="37151CC4" w14:textId="77777777" w:rsidR="00DE5D1C" w:rsidRPr="008C2564" w:rsidRDefault="00DE5D1C" w:rsidP="000776F7">
                <w:pPr>
                  <w:pStyle w:val="NoSpacing"/>
                </w:pPr>
                <w:r w:rsidRPr="008C2564">
                  <w:t>CustomerAddress7</w:t>
                </w:r>
              </w:p>
            </w:tc>
          </w:sdtContent>
        </w:sdt>
        <w:tc>
          <w:tcPr>
            <w:tcW w:w="1826" w:type="pct"/>
          </w:tcPr>
          <w:p w14:paraId="3FFD675E" w14:textId="77777777" w:rsidR="00DE5D1C" w:rsidRPr="008C2564" w:rsidRDefault="00DE5D1C" w:rsidP="000776F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CC217693-9BEA-4CEF-A330-CC0105C2D507}"/>
            <w15:color w:val="808080"/>
            <w:text/>
          </w:sdtPr>
          <w:sdtContent>
            <w:tc>
              <w:tcPr>
                <w:tcW w:w="1970" w:type="pct"/>
              </w:tcPr>
              <w:p w14:paraId="777344A8" w14:textId="77777777" w:rsidR="00DE5D1C" w:rsidRPr="008C2564" w:rsidRDefault="00DE5D1C" w:rsidP="000776F7">
                <w:pPr>
                  <w:pStyle w:val="BCNumber"/>
                  <w:jc w:val="right"/>
                </w:pPr>
                <w:proofErr w:type="spellStart"/>
                <w:r w:rsidRPr="008C2564">
                  <w:t>CompanyLegalOffice_Lbl</w:t>
                </w:r>
                <w:proofErr w:type="spellEnd"/>
              </w:p>
            </w:tc>
          </w:sdtContent>
        </w:sdt>
      </w:tr>
      <w:tr w:rsidR="00DE5D1C" w:rsidRPr="008C2564" w14:paraId="77E51B1B" w14:textId="77777777" w:rsidTr="000776F7">
        <w:trPr>
          <w:cantSplit/>
          <w:trHeight w:val="274"/>
        </w:trPr>
        <w:sdt>
          <w:sdt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CC217693-9BEA-4CEF-A330-CC0105C2D507}"/>
            <w15:color w:val="808080"/>
            <w:text/>
          </w:sdtPr>
          <w:sdtContent>
            <w:tc>
              <w:tcPr>
                <w:tcW w:w="1204" w:type="pct"/>
              </w:tcPr>
              <w:p w14:paraId="3F5F831A" w14:textId="77777777" w:rsidR="00DE5D1C" w:rsidRPr="008C2564" w:rsidRDefault="00DE5D1C" w:rsidP="000776F7">
                <w:pPr>
                  <w:pStyle w:val="NoSpacing"/>
                </w:pPr>
                <w:r w:rsidRPr="008C2564">
                  <w:t>CustomerAddress8</w:t>
                </w:r>
              </w:p>
            </w:tc>
          </w:sdtContent>
        </w:sdt>
        <w:tc>
          <w:tcPr>
            <w:tcW w:w="1826" w:type="pct"/>
          </w:tcPr>
          <w:p w14:paraId="4E354E1E" w14:textId="77777777" w:rsidR="00DE5D1C" w:rsidRPr="008C2564" w:rsidRDefault="00DE5D1C" w:rsidP="000776F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CC217693-9BEA-4CEF-A330-CC0105C2D507}"/>
            <w15:color w:val="808080"/>
            <w:text/>
          </w:sdtPr>
          <w:sdtContent>
            <w:tc>
              <w:tcPr>
                <w:tcW w:w="1970" w:type="pct"/>
              </w:tcPr>
              <w:p w14:paraId="6E02AE49" w14:textId="77777777" w:rsidR="00DE5D1C" w:rsidRPr="008C2564" w:rsidRDefault="00DE5D1C" w:rsidP="000776F7">
                <w:pPr>
                  <w:pStyle w:val="BCNumber"/>
                  <w:jc w:val="right"/>
                </w:pPr>
                <w:proofErr w:type="spellStart"/>
                <w:r w:rsidRPr="008C2564">
                  <w:t>CompanyLegalOffice</w:t>
                </w:r>
                <w:proofErr w:type="spellEnd"/>
              </w:p>
            </w:tc>
          </w:sdtContent>
        </w:sdt>
      </w:tr>
    </w:tbl>
    <w:p w14:paraId="2B4DCCED" w14:textId="77777777" w:rsidR="00DE5D1C" w:rsidRDefault="00DE5D1C" w:rsidP="00DE5D1C">
      <w:pPr>
        <w:spacing w:line="240" w:lineRule="auto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2452"/>
        <w:gridCol w:w="2607"/>
        <w:gridCol w:w="2591"/>
      </w:tblGrid>
      <w:tr w:rsidR="00DE5D1C" w:rsidRPr="003F210F" w14:paraId="1BD79FBE" w14:textId="77777777" w:rsidTr="000776F7">
        <w:trPr>
          <w:trHeight w:val="252"/>
        </w:trPr>
        <w:sdt>
          <w:sdtPr>
            <w:alias w:val="DocumentNo_Lbl"/>
            <w:tag w:val="#BC:InsertDataItem,DataItems/Header/DocumentNo_Lbl"/>
            <w:id w:val="216326300"/>
            <w:placeholder>
              <w:docPart w:val="EABAE099BCB3436FB1D1129D356F0009"/>
            </w:placeholder>
            <w:dataBinding w:prefixMappings="xmlns:ns0='urn:microsoft-dynamics-nav/reports/Standard_Sales_Invoice/1306/'" w:xpath="/ns0:NavWordReportXmlPart[1]/ns0:Header[1]/ns0:DocumentNo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62BB6C26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DocumentNo_Lbl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4B30D5A8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2B815E6E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SalesPersonBlank_Lbl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1D1077FB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DueDate_Lbl</w:t>
                </w:r>
                <w:proofErr w:type="spellEnd"/>
              </w:p>
            </w:tc>
          </w:sdtContent>
        </w:sdt>
      </w:tr>
      <w:tr w:rsidR="00DE5D1C" w:rsidRPr="003F210F" w14:paraId="0F646764" w14:textId="77777777" w:rsidTr="000776F7">
        <w:trPr>
          <w:trHeight w:val="240"/>
        </w:trPr>
        <w:sdt>
          <w:sdtPr>
            <w:alias w:val="DocumentNo"/>
            <w:tag w:val="#BC:InsertDataItem,DataItems/Header/DocumentNo"/>
            <w:id w:val="-1074654068"/>
            <w:placeholder>
              <w:docPart w:val="D91B8166BBB142CCAB3E0FCADFEB5651"/>
            </w:placeholder>
            <w:dataBinding w:prefixMappings="xmlns:ns0='urn:microsoft-dynamics-nav/reports/Standard_Sales_Invoice/1306/'" w:xpath="/ns0:NavWordReportXmlPart[1]/ns0:Header[1]/ns0:DocumentNo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3A180168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DocumentNo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45FAD443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42ADF43E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SalesPersonName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267FC990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DueDate</w:t>
                </w:r>
                <w:proofErr w:type="spellEnd"/>
              </w:p>
            </w:tc>
          </w:sdtContent>
        </w:sdt>
      </w:tr>
      <w:tr w:rsidR="00DE5D1C" w:rsidRPr="003F210F" w14:paraId="26B62BCD" w14:textId="77777777" w:rsidTr="000776F7">
        <w:trPr>
          <w:trHeight w:val="240"/>
        </w:trPr>
        <w:tc>
          <w:tcPr>
            <w:tcW w:w="2678" w:type="dxa"/>
          </w:tcPr>
          <w:p w14:paraId="19DF2526" w14:textId="77777777" w:rsidR="00DE5D1C" w:rsidRPr="006C6C94" w:rsidRDefault="00DE5D1C" w:rsidP="000776F7">
            <w:pPr>
              <w:pStyle w:val="BCLabel"/>
            </w:pPr>
          </w:p>
        </w:tc>
        <w:tc>
          <w:tcPr>
            <w:tcW w:w="2678" w:type="dxa"/>
          </w:tcPr>
          <w:p w14:paraId="20A0D0AA" w14:textId="77777777" w:rsidR="00DE5D1C" w:rsidRPr="006C6C94" w:rsidRDefault="00DE5D1C" w:rsidP="000776F7">
            <w:pPr>
              <w:pStyle w:val="BCLabel"/>
            </w:pPr>
          </w:p>
        </w:tc>
        <w:tc>
          <w:tcPr>
            <w:tcW w:w="2678" w:type="dxa"/>
          </w:tcPr>
          <w:p w14:paraId="5471C387" w14:textId="77777777" w:rsidR="00DE5D1C" w:rsidRPr="006C6C94" w:rsidRDefault="00DE5D1C" w:rsidP="000776F7">
            <w:pPr>
              <w:pStyle w:val="BCLabel"/>
            </w:pPr>
          </w:p>
        </w:tc>
        <w:tc>
          <w:tcPr>
            <w:tcW w:w="2678" w:type="dxa"/>
          </w:tcPr>
          <w:p w14:paraId="2B66ED9B" w14:textId="77777777" w:rsidR="00DE5D1C" w:rsidRPr="006C6C94" w:rsidRDefault="00DE5D1C" w:rsidP="000776F7">
            <w:pPr>
              <w:pStyle w:val="BCLabel"/>
            </w:pPr>
          </w:p>
        </w:tc>
      </w:tr>
      <w:tr w:rsidR="00DE5D1C" w:rsidRPr="003F210F" w14:paraId="3BCEF4DE" w14:textId="77777777" w:rsidTr="000776F7">
        <w:trPr>
          <w:trHeight w:val="240"/>
        </w:trPr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35BB1ECE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PaymentTermsDescription_Lbl</w:t>
                </w:r>
                <w:proofErr w:type="spellEnd"/>
              </w:p>
            </w:tc>
          </w:sdtContent>
        </w:sdt>
        <w:sdt>
          <w:sdt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66999BAD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OrderNo_Lbl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2DF629B2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57AA5014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PaymentMethodDescription_Lbl</w:t>
                </w:r>
                <w:proofErr w:type="spellEnd"/>
              </w:p>
            </w:tc>
          </w:sdtContent>
        </w:sdt>
      </w:tr>
      <w:tr w:rsidR="00DE5D1C" w:rsidRPr="003F210F" w14:paraId="612A9F4F" w14:textId="77777777" w:rsidTr="000776F7">
        <w:trPr>
          <w:trHeight w:val="240"/>
        </w:trPr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0D94CE2E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PaymentTermsDescription</w:t>
                </w:r>
                <w:proofErr w:type="spellEnd"/>
              </w:p>
            </w:tc>
          </w:sdtContent>
        </w:sdt>
        <w:sdt>
          <w:sdt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20B672E9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OrderNo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126310F7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ShipmentMethodDescription</w:t>
                </w:r>
                <w:proofErr w:type="spellEnd"/>
              </w:p>
            </w:tc>
          </w:sdtContent>
        </w:sdt>
        <w:sdt>
          <w:sdt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7D8E8FAB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PaymentMethodDescription</w:t>
                </w:r>
                <w:proofErr w:type="spellEnd"/>
              </w:p>
            </w:tc>
          </w:sdtContent>
        </w:sdt>
      </w:tr>
      <w:tr w:rsidR="00DE5D1C" w:rsidRPr="003F210F" w14:paraId="11EBF53F" w14:textId="77777777" w:rsidTr="000776F7">
        <w:trPr>
          <w:trHeight w:val="240"/>
        </w:trPr>
        <w:tc>
          <w:tcPr>
            <w:tcW w:w="2678" w:type="dxa"/>
          </w:tcPr>
          <w:p w14:paraId="3B2E9435" w14:textId="77777777" w:rsidR="00DE5D1C" w:rsidRPr="006C6C94" w:rsidRDefault="00DE5D1C" w:rsidP="000776F7">
            <w:pPr>
              <w:pStyle w:val="BCLabel"/>
            </w:pPr>
          </w:p>
        </w:tc>
        <w:tc>
          <w:tcPr>
            <w:tcW w:w="2678" w:type="dxa"/>
          </w:tcPr>
          <w:p w14:paraId="04F88E6C" w14:textId="77777777" w:rsidR="00DE5D1C" w:rsidRPr="006C6C94" w:rsidRDefault="00DE5D1C" w:rsidP="000776F7">
            <w:pPr>
              <w:pStyle w:val="BCLabel"/>
            </w:pPr>
          </w:p>
        </w:tc>
        <w:tc>
          <w:tcPr>
            <w:tcW w:w="2678" w:type="dxa"/>
          </w:tcPr>
          <w:p w14:paraId="4E7C7E8E" w14:textId="77777777" w:rsidR="00DE5D1C" w:rsidRPr="006C6C94" w:rsidRDefault="00DE5D1C" w:rsidP="000776F7">
            <w:pPr>
              <w:pStyle w:val="BCLabel"/>
            </w:pPr>
          </w:p>
        </w:tc>
        <w:tc>
          <w:tcPr>
            <w:tcW w:w="2678" w:type="dxa"/>
          </w:tcPr>
          <w:p w14:paraId="190FE5B4" w14:textId="77777777" w:rsidR="00DE5D1C" w:rsidRPr="006C6C94" w:rsidRDefault="00DE5D1C" w:rsidP="000776F7">
            <w:pPr>
              <w:pStyle w:val="BCLabel"/>
            </w:pPr>
          </w:p>
        </w:tc>
      </w:tr>
      <w:tr w:rsidR="00DE5D1C" w:rsidRPr="003F210F" w14:paraId="132CEE57" w14:textId="77777777" w:rsidTr="000776F7">
        <w:trPr>
          <w:trHeight w:val="240"/>
        </w:trPr>
        <w:sdt>
          <w:sdt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242C36F9" w14:textId="77777777" w:rsidR="00DE5D1C" w:rsidRPr="004F681D" w:rsidRDefault="00DE5D1C" w:rsidP="000776F7">
                <w:pPr>
                  <w:pStyle w:val="BCLabel"/>
                </w:pPr>
                <w:proofErr w:type="spellStart"/>
                <w:r w:rsidRPr="00223104">
                  <w:t>PaymentReference_Lbl</w:t>
                </w:r>
                <w:proofErr w:type="spellEnd"/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4F45B411" w14:textId="77777777" w:rsidR="00DE5D1C" w:rsidRPr="004F681D" w:rsidRDefault="00DE5D1C" w:rsidP="000776F7">
                <w:pPr>
                  <w:pStyle w:val="BCLabel"/>
                </w:pPr>
                <w:proofErr w:type="spellStart"/>
                <w:r w:rsidRPr="00223104">
                  <w:t>ShippingAgentCode_Lbl</w:t>
                </w:r>
                <w:proofErr w:type="spellEnd"/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4019C033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PackageTrackingNo_Lbl</w:t>
                </w:r>
                <w:proofErr w:type="spellEnd"/>
              </w:p>
            </w:tc>
          </w:sdtContent>
        </w:sdt>
        <w:sdt>
          <w:sdt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36EF3E11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JobNo_Lbl</w:t>
                </w:r>
                <w:proofErr w:type="spellEnd"/>
              </w:p>
            </w:tc>
          </w:sdtContent>
        </w:sdt>
      </w:tr>
      <w:tr w:rsidR="00DE5D1C" w:rsidRPr="003F210F" w14:paraId="4E5F7EF5" w14:textId="77777777" w:rsidTr="000776F7">
        <w:trPr>
          <w:trHeight w:val="240"/>
        </w:trPr>
        <w:sdt>
          <w:sdt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3DC0431E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PaymentReference</w:t>
                </w:r>
                <w:proofErr w:type="spellEnd"/>
              </w:p>
            </w:tc>
          </w:sdtContent>
        </w:sdt>
        <w:sdt>
          <w:sdt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13DBA2A1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ShippingAgentCode</w:t>
                </w:r>
                <w:proofErr w:type="spellEnd"/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6BFAADF6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PackageTrackingNo</w:t>
                </w:r>
                <w:proofErr w:type="spellEnd"/>
              </w:p>
            </w:tc>
          </w:sdtContent>
        </w:sdt>
        <w:sdt>
          <w:sdt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CC217693-9BEA-4CEF-A330-CC0105C2D507}"/>
            <w15:color w:val="808080"/>
            <w:text/>
          </w:sdtPr>
          <w:sdtContent>
            <w:tc>
              <w:tcPr>
                <w:tcW w:w="2678" w:type="dxa"/>
              </w:tcPr>
              <w:p w14:paraId="0AF0AE68" w14:textId="77777777" w:rsidR="00DE5D1C" w:rsidRPr="006C6C94" w:rsidRDefault="00DE5D1C" w:rsidP="000776F7">
                <w:pPr>
                  <w:pStyle w:val="BCLabel"/>
                </w:pPr>
                <w:proofErr w:type="spellStart"/>
                <w:r w:rsidRPr="00223104">
                  <w:t>JobNo</w:t>
                </w:r>
                <w:proofErr w:type="spellEnd"/>
              </w:p>
            </w:tc>
          </w:sdtContent>
        </w:sdt>
      </w:tr>
    </w:tbl>
    <w:p w14:paraId="4096592A" w14:textId="77777777" w:rsidR="00DE5D1C" w:rsidRDefault="00DE5D1C" w:rsidP="00DE5D1C">
      <w:pPr>
        <w:spacing w:line="240" w:lineRule="auto"/>
      </w:pPr>
    </w:p>
    <w:tbl>
      <w:tblPr>
        <w:tblStyle w:val="BCDataTable1"/>
        <w:tblW w:w="5000" w:type="pct"/>
        <w:tblLayout w:type="fixed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541"/>
        <w:gridCol w:w="1170"/>
        <w:gridCol w:w="2339"/>
        <w:gridCol w:w="1080"/>
        <w:gridCol w:w="810"/>
        <w:gridCol w:w="631"/>
        <w:gridCol w:w="1053"/>
        <w:gridCol w:w="794"/>
        <w:gridCol w:w="704"/>
        <w:gridCol w:w="1084"/>
      </w:tblGrid>
      <w:tr w:rsidR="00DE5D1C" w:rsidRPr="008C2564" w14:paraId="288F4E0E" w14:textId="77777777" w:rsidTr="00DE5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#Nav: /Header/Line/JobTaskNo_Lbl"/>
            <w:tag w:val="#Nav: Standard_Sales_Invoice/1306"/>
            <w:id w:val="-1868209016"/>
            <w:placeholder>
              <w:docPart w:val="04AB693825E948518EBC547C6629FB33"/>
            </w:placeholder>
            <w:dataBinding w:prefixMappings="xmlns:ns0='urn:microsoft-dynamics-nav/reports/Standard_Sales_Invoice/1306/'" w:xpath="/ns0:NavWordReportXmlPart[1]/ns0:Header[1]/ns0:Line[1]/ns0:JobTaskNo_Lbl[1]" w:storeItemID="{CC217693-9BEA-4CEF-A330-CC0105C2D507}"/>
            <w:text/>
          </w:sdtPr>
          <w:sdtContent>
            <w:tc>
              <w:tcPr>
                <w:tcW w:w="265" w:type="pct"/>
                <w:tcBorders>
                  <w:bottom w:val="single" w:sz="4" w:space="0" w:color="auto"/>
                </w:tcBorders>
                <w:vAlign w:val="bottom"/>
              </w:tcPr>
              <w:p w14:paraId="1CCD49AF" w14:textId="242B5E84" w:rsidR="00DE5D1C" w:rsidRDefault="00DE5D1C" w:rsidP="00DE5D1C">
                <w:pPr>
                  <w:pStyle w:val="BCLabel"/>
                  <w:spacing w:line="276" w:lineRule="auto"/>
                </w:pPr>
                <w:proofErr w:type="spellStart"/>
                <w:r>
                  <w:t>JobTaskNo_Lbl</w:t>
                </w:r>
                <w:proofErr w:type="spellEnd"/>
              </w:p>
            </w:tc>
          </w:sdtContent>
        </w:sdt>
        <w:tc>
          <w:tcPr>
            <w:tcW w:w="573" w:type="pct"/>
            <w:tcBorders>
              <w:bottom w:val="single" w:sz="4" w:space="0" w:color="auto"/>
            </w:tcBorders>
          </w:tcPr>
          <w:sdt>
            <w:sdtPr>
              <w:rPr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CC217693-9BEA-4CEF-A330-CC0105C2D507}"/>
              <w15:color w:val="808080"/>
              <w:text/>
            </w:sdtPr>
            <w:sdtContent>
              <w:p w14:paraId="13E519A2" w14:textId="61D6EAF8" w:rsidR="00DE5D1C" w:rsidRPr="008C2564" w:rsidRDefault="00DE5D1C" w:rsidP="00DE5D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CC217693-9BEA-4CEF-A330-CC0105C2D507}"/>
            <w15:color w:val="808080"/>
            <w:text/>
          </w:sdtPr>
          <w:sdtContent>
            <w:tc>
              <w:tcPr>
                <w:tcW w:w="1146" w:type="pct"/>
                <w:tcBorders>
                  <w:bottom w:val="single" w:sz="4" w:space="0" w:color="auto"/>
                </w:tcBorders>
              </w:tcPr>
              <w:p w14:paraId="57151FF6" w14:textId="77777777" w:rsidR="00DE5D1C" w:rsidRPr="008C2564" w:rsidRDefault="00DE5D1C" w:rsidP="00DE5D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CC217693-9BEA-4CEF-A330-CC0105C2D507}"/>
            <w15:color w:val="808080"/>
            <w:text/>
          </w:sdtPr>
          <w:sdtContent>
            <w:tc>
              <w:tcPr>
                <w:tcW w:w="529" w:type="pct"/>
                <w:tcBorders>
                  <w:bottom w:val="single" w:sz="4" w:space="0" w:color="auto"/>
                </w:tcBorders>
              </w:tcPr>
              <w:p w14:paraId="6077FE7A" w14:textId="77777777" w:rsidR="00DE5D1C" w:rsidRPr="008C2564" w:rsidRDefault="00DE5D1C" w:rsidP="00DE5D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ShipmentDate_Line_Lbl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CC217693-9BEA-4CEF-A330-CC0105C2D507}"/>
            <w15:color w:val="808080"/>
            <w:text/>
          </w:sdtPr>
          <w:sdtContent>
            <w:tc>
              <w:tcPr>
                <w:tcW w:w="397" w:type="pct"/>
                <w:tcBorders>
                  <w:bottom w:val="single" w:sz="4" w:space="0" w:color="auto"/>
                </w:tcBorders>
              </w:tcPr>
              <w:p w14:paraId="766A6D8D" w14:textId="77777777" w:rsidR="00DE5D1C" w:rsidRPr="008C2564" w:rsidRDefault="00DE5D1C" w:rsidP="00DE5D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_Lbl"/>
            <w:tag w:val="#BC:InsertDataItem,DataItems/Header/Line/Unit_Lbl"/>
            <w:id w:val="-393356026"/>
            <w:placeholder>
              <w:docPart w:val="14505E8EE03247AE9E085F54B2BF4AA6"/>
            </w:placeholder>
            <w:dataBinding w:prefixMappings="xmlns:ns0='urn:microsoft-dynamics-nav/reports/Standard_Sales_Invoice/1306/'" w:xpath="/ns0:NavWordReportXmlPart[1]/ns0:Header[1]/ns0:Line[1]/ns0:Unit_Lbl[1]" w:storeItemID="{CC217693-9BEA-4CEF-A330-CC0105C2D507}"/>
            <w15:color w:val="808080"/>
            <w:text/>
          </w:sdtPr>
          <w:sdtContent>
            <w:tc>
              <w:tcPr>
                <w:tcW w:w="309" w:type="pct"/>
                <w:tcBorders>
                  <w:bottom w:val="single" w:sz="4" w:space="0" w:color="auto"/>
                </w:tcBorders>
              </w:tcPr>
              <w:p w14:paraId="6BF9B541" w14:textId="77777777" w:rsidR="00DE5D1C" w:rsidRPr="008C2564" w:rsidRDefault="00DE5D1C" w:rsidP="00DE5D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CC217693-9BEA-4CEF-A330-CC0105C2D507}"/>
            <w15:color w:val="808080"/>
            <w:text/>
          </w:sdtPr>
          <w:sdtContent>
            <w:tc>
              <w:tcPr>
                <w:tcW w:w="516" w:type="pct"/>
                <w:tcBorders>
                  <w:bottom w:val="single" w:sz="4" w:space="0" w:color="auto"/>
                </w:tcBorders>
              </w:tcPr>
              <w:p w14:paraId="65AB6257" w14:textId="77777777" w:rsidR="00DE5D1C" w:rsidRPr="008C2564" w:rsidRDefault="00DE5D1C" w:rsidP="00DE5D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01B2EBE74656463CA561B5706ADBB3A0"/>
            </w:placeholder>
            <w:dataBinding w:prefixMappings="xmlns:ns0='urn:microsoft-dynamics-nav/reports/Standard_Sales_Invoice/1306/'" w:xpath="/ns0:NavWordReportXmlPart[1]/ns0:Header[1]/ns0:SalesInvoiceLineDiscount_Lbl[1]" w:storeItemID="{CC217693-9BEA-4CEF-A330-CC0105C2D507}"/>
            <w15:color w:val="808080"/>
            <w:text/>
          </w:sdtPr>
          <w:sdtContent>
            <w:tc>
              <w:tcPr>
                <w:tcW w:w="389" w:type="pct"/>
                <w:tcBorders>
                  <w:bottom w:val="single" w:sz="4" w:space="0" w:color="auto"/>
                </w:tcBorders>
              </w:tcPr>
              <w:p w14:paraId="7AE89AD0" w14:textId="77777777" w:rsidR="00DE5D1C" w:rsidRPr="008C2564" w:rsidRDefault="00DE5D1C" w:rsidP="00DE5D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CC217693-9BEA-4CEF-A330-CC0105C2D507}"/>
            <w15:color w:val="808080"/>
            <w:text/>
          </w:sdtPr>
          <w:sdtContent>
            <w:tc>
              <w:tcPr>
                <w:tcW w:w="345" w:type="pct"/>
                <w:tcBorders>
                  <w:bottom w:val="single" w:sz="4" w:space="0" w:color="auto"/>
                </w:tcBorders>
              </w:tcPr>
              <w:p w14:paraId="48881D64" w14:textId="77777777" w:rsidR="00DE5D1C" w:rsidRPr="008C2564" w:rsidRDefault="00DE5D1C" w:rsidP="00DE5D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CC217693-9BEA-4CEF-A330-CC0105C2D507}"/>
            <w15:color w:val="808080"/>
            <w:text/>
          </w:sdtPr>
          <w:sdtContent>
            <w:tc>
              <w:tcPr>
                <w:tcW w:w="531" w:type="pct"/>
                <w:tcBorders>
                  <w:bottom w:val="single" w:sz="4" w:space="0" w:color="auto"/>
                </w:tcBorders>
              </w:tcPr>
              <w:p w14:paraId="28DC5AAC" w14:textId="77777777" w:rsidR="00DE5D1C" w:rsidRPr="008C2564" w:rsidRDefault="00DE5D1C" w:rsidP="00DE5D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="00DE5D1C" w:rsidRPr="008C2564" w14:paraId="017EC6B0" w14:textId="77777777" w:rsidTr="00DE5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265" w:type="pct"/>
            <w:tcBorders>
              <w:top w:val="single" w:sz="4" w:space="0" w:color="auto"/>
            </w:tcBorders>
            <w:vAlign w:val="top"/>
          </w:tcPr>
          <w:p w14:paraId="66C6DC9A" w14:textId="77777777" w:rsidR="00DE5D1C" w:rsidRPr="008C2564" w:rsidRDefault="00DE5D1C" w:rsidP="00DE5D1C">
            <w:pPr>
              <w:pStyle w:val="NoSpacing"/>
            </w:pPr>
          </w:p>
        </w:tc>
        <w:tc>
          <w:tcPr>
            <w:tcW w:w="573" w:type="pct"/>
            <w:tcBorders>
              <w:top w:val="single" w:sz="4" w:space="0" w:color="auto"/>
            </w:tcBorders>
          </w:tcPr>
          <w:p w14:paraId="1CB23333" w14:textId="7D66FB4F" w:rsidR="00DE5D1C" w:rsidRPr="008C2564" w:rsidRDefault="00DE5D1C" w:rsidP="00DE5D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46" w:type="pct"/>
            <w:tcBorders>
              <w:top w:val="single" w:sz="4" w:space="0" w:color="auto"/>
            </w:tcBorders>
          </w:tcPr>
          <w:p w14:paraId="7B62E345" w14:textId="77777777" w:rsidR="00DE5D1C" w:rsidRPr="008C2564" w:rsidRDefault="00DE5D1C" w:rsidP="00DE5D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29" w:type="pct"/>
            <w:tcBorders>
              <w:top w:val="single" w:sz="4" w:space="0" w:color="auto"/>
            </w:tcBorders>
          </w:tcPr>
          <w:p w14:paraId="1BB5D3AB" w14:textId="77777777" w:rsidR="00DE5D1C" w:rsidRPr="008C2564" w:rsidRDefault="00DE5D1C" w:rsidP="00DE5D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97" w:type="pct"/>
            <w:tcBorders>
              <w:top w:val="single" w:sz="4" w:space="0" w:color="auto"/>
            </w:tcBorders>
          </w:tcPr>
          <w:p w14:paraId="2985F581" w14:textId="77777777" w:rsidR="00DE5D1C" w:rsidRPr="008C2564" w:rsidRDefault="00DE5D1C" w:rsidP="00DE5D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09" w:type="pct"/>
            <w:tcBorders>
              <w:top w:val="single" w:sz="4" w:space="0" w:color="auto"/>
            </w:tcBorders>
          </w:tcPr>
          <w:p w14:paraId="13281A0D" w14:textId="77777777" w:rsidR="00DE5D1C" w:rsidRPr="008C2564" w:rsidRDefault="00DE5D1C" w:rsidP="00DE5D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16" w:type="pct"/>
            <w:tcBorders>
              <w:top w:val="single" w:sz="4" w:space="0" w:color="auto"/>
            </w:tcBorders>
          </w:tcPr>
          <w:p w14:paraId="047C2371" w14:textId="77777777" w:rsidR="00DE5D1C" w:rsidRPr="008C2564" w:rsidRDefault="00DE5D1C" w:rsidP="00DE5D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29685ACD" w14:textId="77777777" w:rsidR="00DE5D1C" w:rsidRPr="008C2564" w:rsidRDefault="00DE5D1C" w:rsidP="00DE5D1C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45" w:type="pct"/>
            <w:tcBorders>
              <w:top w:val="single" w:sz="4" w:space="0" w:color="auto"/>
            </w:tcBorders>
          </w:tcPr>
          <w:p w14:paraId="23703F85" w14:textId="77777777" w:rsidR="00DE5D1C" w:rsidRPr="008C2564" w:rsidRDefault="00DE5D1C" w:rsidP="00DE5D1C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531" w:type="pct"/>
            <w:tcBorders>
              <w:top w:val="single" w:sz="4" w:space="0" w:color="auto"/>
            </w:tcBorders>
          </w:tcPr>
          <w:p w14:paraId="24418B03" w14:textId="77777777" w:rsidR="00DE5D1C" w:rsidRPr="008C2564" w:rsidRDefault="00DE5D1C" w:rsidP="00DE5D1C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Repeater: Line"/>
          <w:tag w:val="#BC:InsertRepeater,DataItems/Header/Line"/>
          <w:id w:val="-122629082"/>
          <w:placeholder>
            <w:docPart w:val="05502C0C907A4C6B8B6D7724A58CE85D"/>
          </w:placeholder>
          <w15:dataBinding w:prefixMappings="xmlns:ns0='urn:microsoft-dynamics-nav/reports/Standard_Sales_Invoice/1306/' " w:xpath="/ns0:NavWordReportXmlPart[1]/ns0:Header[1]/ns0:Line" w:storeItemID="{CC217693-9BEA-4CEF-A330-CC0105C2D507}"/>
          <w15:color w:val="808080"/>
          <w15:repeatingSection/>
        </w:sdtPr>
        <w:sdtEndPr>
          <w:rPr>
            <w:b w:val="0"/>
            <w:bCs w:val="0"/>
            <w:sz w:val="16"/>
            <w:szCs w:val="16"/>
            <w:lang w:val="en-US" w:eastAsia="en-US"/>
            <w14:numSpacing w14:val="tabular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98996540"/>
              <w15:color w:val="808080"/>
              <w15:repeatingSectionItem/>
            </w:sdtPr>
            <w:sdtEndPr>
              <w:rPr>
                <w:b w:val="0"/>
                <w:bCs w:val="0"/>
                <w:sz w:val="16"/>
                <w:szCs w:val="16"/>
                <w:lang w:val="en-US" w:eastAsia="en-US"/>
                <w14:numSpacing w14:val="tabular"/>
              </w:rPr>
            </w:sdtEndPr>
            <w:sdtContent>
              <w:tr w:rsidR="00DE5D1C" w:rsidRPr="008C2564" w14:paraId="46FB361B" w14:textId="77777777" w:rsidTr="00DE5D1C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tc>
                  <w:tcPr>
                    <w:tcW w:w="265" w:type="pct"/>
                    <w:vAlign w:val="top"/>
                  </w:tcPr>
                  <w:p w14:paraId="76953BEB" w14:textId="3790814A" w:rsidR="00DE5D1C" w:rsidRDefault="00DE5D1C" w:rsidP="00DE5D1C">
                    <w:pPr>
                      <w:pStyle w:val="NoSpacing"/>
                      <w:rPr>
                        <w14:numSpacing w14:val="tabular"/>
                      </w:rPr>
                    </w:pPr>
                    <w:sdt>
                      <w:sdtPr>
                        <w:rPr>
                          <w:b/>
                          <w:bCs/>
                          <w:sz w:val="18"/>
                          <w:szCs w:val="18"/>
                        </w:rPr>
                        <w:alias w:val="#Nav: /Header/Line/JobTaskNo"/>
                        <w:tag w:val="#Nav: Standard_Sales_Invoice/1306"/>
                        <w:id w:val="46807928"/>
                        <w:placeholder>
                          <w:docPart w:val="C8DFF9F6FEC6423FB5638AEC5BBD07D0"/>
                        </w:placeholder>
                        <w:dataBinding w:prefixMappings="xmlns:ns0='urn:microsoft-dynamics-nav/reports/Standard_Sales_Invoice/1306/'" w:xpath="/ns0:NavWordReportXmlPart[1]/ns0:Header[1]/ns0:Line[1]/ns0:JobTaskNo[1]" w:storeItemID="{CC217693-9BEA-4CEF-A330-CC0105C2D507}"/>
                        <w:text/>
                      </w:sdtPr>
                      <w:sdtEndPr>
                        <w:rPr>
                          <w:b w:val="0"/>
                        </w:rPr>
                      </w:sdtEndPr>
                      <w:sdtContent>
                        <w:proofErr w:type="spellStart"/>
                        <w:r w:rsidRPr="003D09EE">
                          <w:rPr>
                            <w:bCs/>
                            <w:sz w:val="18"/>
                            <w:szCs w:val="18"/>
                          </w:rPr>
                          <w:t>JobTaskNo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CC217693-9BEA-4CEF-A330-CC0105C2D507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573" w:type="pct"/>
                      </w:tcPr>
                      <w:p w14:paraId="7799042F" w14:textId="4F5E0BBB" w:rsidR="00DE5D1C" w:rsidRPr="00223104" w:rsidRDefault="00DE5D1C" w:rsidP="00DE5D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CC217693-9BEA-4CEF-A330-CC0105C2D507}"/>
                    <w15:color w:val="808080"/>
                    <w:text/>
                  </w:sdtPr>
                  <w:sdtContent>
                    <w:tc>
                      <w:tcPr>
                        <w:tcW w:w="1146" w:type="pct"/>
                      </w:tcPr>
                      <w:p w14:paraId="44426C65" w14:textId="77777777" w:rsidR="00DE5D1C" w:rsidRPr="00223104" w:rsidRDefault="00DE5D1C" w:rsidP="00DE5D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CC217693-9BEA-4CEF-A330-CC0105C2D507}"/>
                    <w15:color w:val="808080"/>
                    <w:text/>
                  </w:sdtPr>
                  <w:sdtContent>
                    <w:tc>
                      <w:tcPr>
                        <w:tcW w:w="529" w:type="pct"/>
                      </w:tcPr>
                      <w:p w14:paraId="434544AB" w14:textId="77777777" w:rsidR="00DE5D1C" w:rsidRPr="00223104" w:rsidRDefault="00DE5D1C" w:rsidP="00DE5D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CC217693-9BEA-4CEF-A330-CC0105C2D507}"/>
                    <w15:color w:val="808080"/>
                    <w:text/>
                  </w:sdtPr>
                  <w:sdtContent>
                    <w:tc>
                      <w:tcPr>
                        <w:tcW w:w="397" w:type="pct"/>
                      </w:tcPr>
                      <w:p w14:paraId="53683620" w14:textId="77777777" w:rsidR="00DE5D1C" w:rsidRPr="00223104" w:rsidRDefault="00DE5D1C" w:rsidP="00DE5D1C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-1382475212"/>
                    <w:placeholder>
                      <w:docPart w:val="14505E8EE03247AE9E085F54B2BF4AA6"/>
                    </w:placeholder>
                    <w:dataBinding w:prefixMappings="xmlns:ns0='urn:microsoft-dynamics-nav/reports/Standard_Sales_Invoice/1306/'" w:xpath="/ns0:NavWordReportXmlPart[1]/ns0:Header[1]/ns0:Line[1]/ns0:UnitOfMeasure[1]" w:storeItemID="{CC217693-9BEA-4CEF-A330-CC0105C2D507}"/>
                    <w15:color w:val="808080"/>
                    <w:text/>
                  </w:sdtPr>
                  <w:sdtContent>
                    <w:tc>
                      <w:tcPr>
                        <w:tcW w:w="309" w:type="pct"/>
                      </w:tcPr>
                      <w:p w14:paraId="5FF159F1" w14:textId="77777777" w:rsidR="00DE5D1C" w:rsidRPr="00223104" w:rsidRDefault="00DE5D1C" w:rsidP="00DE5D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16" w:type="pct"/>
                  </w:tcPr>
                  <w:p w14:paraId="4914571B" w14:textId="77777777" w:rsidR="00DE5D1C" w:rsidRPr="00223104" w:rsidRDefault="00DE5D1C" w:rsidP="00DE5D1C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CC217693-9BEA-4CEF-A330-CC0105C2D507}"/>
                        <w15:color w:val="808080"/>
                        <w:text/>
                      </w:sdtPr>
                      <w:sdtContent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01B2EBE74656463CA561B5706ADBB3A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CC217693-9BEA-4CEF-A330-CC0105C2D507}"/>
                    <w15:color w:val="808080"/>
                    <w:text/>
                  </w:sdtPr>
                  <w:sdtContent>
                    <w:tc>
                      <w:tcPr>
                        <w:tcW w:w="389" w:type="pct"/>
                      </w:tcPr>
                      <w:p w14:paraId="2C5E7782" w14:textId="77777777" w:rsidR="00DE5D1C" w:rsidRPr="00223104" w:rsidRDefault="00DE5D1C" w:rsidP="00DE5D1C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CC217693-9BEA-4CEF-A330-CC0105C2D507}"/>
                    <w15:color w:val="808080"/>
                    <w:text/>
                  </w:sdtPr>
                  <w:sdtContent>
                    <w:tc>
                      <w:tcPr>
                        <w:tcW w:w="345" w:type="pct"/>
                      </w:tcPr>
                      <w:p w14:paraId="3F1B81C1" w14:textId="77777777" w:rsidR="00DE5D1C" w:rsidRPr="00223104" w:rsidRDefault="00DE5D1C" w:rsidP="00DE5D1C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31" w:type="pct"/>
                  </w:tcPr>
                  <w:p w14:paraId="1D4DA68D" w14:textId="3DBCD032" w:rsidR="00DE5D1C" w:rsidRPr="00223104" w:rsidRDefault="00DE5D1C" w:rsidP="00DE5D1C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CC217693-9BEA-4CEF-A330-CC0105C2D507}"/>
                        <w15:color w:val="808080"/>
                        <w:text/>
                      </w:sdtPr>
                      <w:sdtContent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Pr="00223104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14:paraId="29D8F5A3" w14:textId="77777777" w:rsidR="00DE5D1C" w:rsidRDefault="00DE5D1C" w:rsidP="00DE5D1C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664"/>
        <w:gridCol w:w="618"/>
        <w:gridCol w:w="327"/>
        <w:gridCol w:w="329"/>
        <w:gridCol w:w="4268"/>
      </w:tblGrid>
      <w:sdt>
        <w:sdtPr>
          <w:rPr>
            <w14:numSpacing w14:val="tabular"/>
          </w:rPr>
          <w:alias w:val="Repeater: ReportTotalsLine"/>
          <w:tag w:val="#BC:InsertRepeater,DataItems/Header/ReportTotalsLine"/>
          <w:id w:val="-35589670"/>
          <w:placeholder>
            <w:docPart w:val="5DAB755AA5474A408B3BD5D8FE7F2620"/>
          </w:placeholder>
          <w15:dataBinding w:prefixMappings="xmlns:ns0='urn:microsoft-dynamics-nav/reports/Standard_Sales_Invoice/1306/' " w:xpath="/ns0:NavWordReportXmlPart[1]/ns0:Header[1]/ns0:ReportTotalsLine" w:storeItemID="{CC217693-9BEA-4CEF-A330-CC0105C2D507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-511607753"/>
              <w15:color w:val="808080"/>
              <w15:repeatingSectionItem/>
            </w:sdtPr>
            <w:sdtContent>
              <w:tr w:rsidR="00DE5D1C" w:rsidRPr="00505A8C" w14:paraId="1729F8A8" w14:textId="77777777" w:rsidTr="000776F7">
                <w:trPr>
                  <w:trHeight w:val="236"/>
                </w:trPr>
                <w:tc>
                  <w:tcPr>
                    <w:tcW w:w="2588" w:type="pct"/>
                    <w:gridSpan w:val="2"/>
                  </w:tcPr>
                  <w:p w14:paraId="53E1C484" w14:textId="77777777" w:rsidR="00DE5D1C" w:rsidRPr="00223104" w:rsidRDefault="00DE5D1C" w:rsidP="000776F7">
                    <w:pPr>
                      <w:pStyle w:val="NoSpacing"/>
                      <w:spacing w:before="120" w:after="120"/>
                    </w:pPr>
                    <w:sdt>
                      <w:sdtPr>
                        <w:alias w:val="#Nav: /Header/ReportTotalsLine/Description_ReportTotalsLine"/>
                        <w:tag w:val="#Nav: Standard_Sales_Invoice/1306"/>
                        <w:id w:val="-428585018"/>
                        <w:placeholder>
                          <w:docPart w:val="4C4352854ECD401CA38E9D918293EE75"/>
                        </w:placeholder>
                        <w:dataBinding w:prefixMappings="xmlns:ns0='urn:microsoft-dynamics-nav/reports/Standard_Sales_Invoice/1306/'" w:xpath="/ns0:NavWordReportXmlPart[1]/ns0:Header[1]/ns0:ReportTotalsLine[1]/ns0:Description_ReportTotalsLine[1]" w:storeItemID="{CC217693-9BEA-4CEF-A330-CC0105C2D507}"/>
                        <w:text/>
                      </w:sdtPr>
                      <w:sdtContent>
                        <w:proofErr w:type="spellStart"/>
                        <w:r w:rsidRPr="00223104"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Header/ReportTotalsLine/Amount_ReportTotalsLine"/>
                    <w:tag w:val="#Nav: Standard_Sales_Invoice/1306"/>
                    <w:id w:val="-1113817638"/>
                    <w:placeholder>
                      <w:docPart w:val="4C4352854ECD401CA38E9D918293EE75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CC217693-9BEA-4CEF-A330-CC0105C2D507}"/>
                    <w:text/>
                  </w:sdtPr>
                  <w:sdtContent>
                    <w:tc>
                      <w:tcPr>
                        <w:tcW w:w="2412" w:type="pct"/>
                        <w:gridSpan w:val="3"/>
                      </w:tcPr>
                      <w:p w14:paraId="173CEBAD" w14:textId="77777777" w:rsidR="00DE5D1C" w:rsidRPr="00223104" w:rsidRDefault="00DE5D1C" w:rsidP="000776F7">
                        <w:pPr>
                          <w:pStyle w:val="BCNumber"/>
                          <w:jc w:val="right"/>
                        </w:pPr>
                        <w:proofErr w:type="spellStart"/>
                        <w:r w:rsidRPr="00223104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DE5D1C" w:rsidRPr="00505A8C" w14:paraId="0E4899AF" w14:textId="77777777" w:rsidTr="000776F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85" w:type="pct"/>
          </w:tcPr>
          <w:sdt>
            <w:sdt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CC217693-9BEA-4CEF-A330-CC0105C2D507}"/>
              <w15:color w:val="808080"/>
              <w:text/>
            </w:sdtPr>
            <w:sdtContent>
              <w:p w14:paraId="40351056" w14:textId="77777777" w:rsidR="00DE5D1C" w:rsidRPr="00223104" w:rsidRDefault="00DE5D1C" w:rsidP="000776F7">
                <w:pPr>
                  <w:pStyle w:val="BCLabel"/>
                  <w:spacing w:before="120" w:after="120" w:line="276" w:lineRule="auto"/>
                </w:pPr>
                <w:proofErr w:type="spellStart"/>
                <w:r w:rsidRPr="00223104"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14:paraId="4EC07BC6" w14:textId="77777777" w:rsidR="00DE5D1C" w:rsidRPr="00223104" w:rsidRDefault="00DE5D1C" w:rsidP="000776F7">
            <w:pPr>
              <w:pStyle w:val="BCLabel"/>
              <w:spacing w:before="120" w:after="120" w:line="276" w:lineRule="auto"/>
            </w:pPr>
          </w:p>
        </w:tc>
        <w:tc>
          <w:tcPr>
            <w:tcW w:w="160" w:type="pct"/>
          </w:tcPr>
          <w:p w14:paraId="49592E2D" w14:textId="77777777" w:rsidR="00DE5D1C" w:rsidRPr="00223104" w:rsidRDefault="00DE5D1C" w:rsidP="000776F7">
            <w:pPr>
              <w:pStyle w:val="BCLabel"/>
              <w:spacing w:before="120" w:after="120" w:line="276" w:lineRule="auto"/>
            </w:pPr>
          </w:p>
        </w:tc>
        <w:tc>
          <w:tcPr>
            <w:tcW w:w="161" w:type="pct"/>
          </w:tcPr>
          <w:p w14:paraId="7D4D469E" w14:textId="77777777" w:rsidR="00DE5D1C" w:rsidRPr="00223104" w:rsidRDefault="00DE5D1C" w:rsidP="000776F7">
            <w:pPr>
              <w:pStyle w:val="BCLabel"/>
              <w:spacing w:before="120" w:after="120" w:line="276" w:lineRule="auto"/>
            </w:pPr>
          </w:p>
        </w:tc>
        <w:tc>
          <w:tcPr>
            <w:tcW w:w="2091" w:type="pct"/>
          </w:tcPr>
          <w:p w14:paraId="189B062D" w14:textId="77777777" w:rsidR="00DE5D1C" w:rsidRPr="00223104" w:rsidRDefault="00DE5D1C" w:rsidP="000776F7">
            <w:pPr>
              <w:pStyle w:val="BCLabelNumber"/>
              <w:spacing w:before="120" w:after="120" w:line="276" w:lineRule="auto"/>
              <w:jc w:val="right"/>
            </w:pPr>
            <w:r w:rsidRPr="00223104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CC217693-9BEA-4CEF-A330-CC0105C2D507}"/>
                <w15:color w:val="808080"/>
                <w:text/>
              </w:sdtPr>
              <w:sdtContent>
                <w:r w:rsidRPr="00223104">
                  <w:t>TotalAmountIncludingVAT</w:t>
                </w:r>
                <w:proofErr w:type="spellEnd"/>
              </w:sdtContent>
            </w:sdt>
          </w:p>
        </w:tc>
      </w:tr>
    </w:tbl>
    <w:p w14:paraId="123C7DEF" w14:textId="77777777" w:rsidR="00DE5D1C" w:rsidRDefault="00DE5D1C" w:rsidP="00DE5D1C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3167"/>
        <w:gridCol w:w="4683"/>
        <w:gridCol w:w="2356"/>
      </w:tblGrid>
      <w:tr w:rsidR="00DE5D1C" w:rsidRPr="009D3D20" w14:paraId="6F9F7117" w14:textId="77777777" w:rsidTr="000776F7">
        <w:trPr>
          <w:trHeight w:val="468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CC217693-9BEA-4CEF-A330-CC0105C2D507}"/>
            <w15:color w:val="808080"/>
            <w:text/>
          </w:sdtPr>
          <w:sdtContent>
            <w:tc>
              <w:tcPr>
                <w:tcW w:w="1552" w:type="pct"/>
              </w:tcPr>
              <w:p w14:paraId="35B7E582" w14:textId="77777777" w:rsidR="00DE5D1C" w:rsidRPr="00637F89" w:rsidRDefault="00DE5D1C" w:rsidP="000776F7">
                <w:pPr>
                  <w:pStyle w:val="NoSpacing"/>
                  <w:textAlignment w:val="baseline"/>
                </w:pPr>
                <w:proofErr w:type="spellStart"/>
                <w:r w:rsidRPr="00637F89">
                  <w:t>VATClause_Lbl</w:t>
                </w:r>
                <w:proofErr w:type="spellEnd"/>
              </w:p>
            </w:tc>
          </w:sdtContent>
        </w:sdt>
        <w:tc>
          <w:tcPr>
            <w:tcW w:w="2294" w:type="pct"/>
          </w:tcPr>
          <w:p w14:paraId="6AEC8218" w14:textId="77777777" w:rsidR="00DE5D1C" w:rsidRPr="00637F89" w:rsidRDefault="00DE5D1C" w:rsidP="000776F7">
            <w:pPr>
              <w:pStyle w:val="NoSpacing"/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CC217693-9BEA-4CEF-A330-CC0105C2D507}"/>
            <w15:color w:val="808080"/>
            <w:text/>
          </w:sdtPr>
          <w:sdtContent>
            <w:tc>
              <w:tcPr>
                <w:tcW w:w="1154" w:type="pct"/>
              </w:tcPr>
              <w:p w14:paraId="0E47B2B5" w14:textId="77777777" w:rsidR="00DE5D1C" w:rsidRPr="00637F89" w:rsidRDefault="00DE5D1C" w:rsidP="000776F7">
                <w:pPr>
                  <w:pStyle w:val="BCNumber"/>
                  <w:jc w:val="right"/>
                </w:pPr>
                <w:proofErr w:type="spellStart"/>
                <w:r w:rsidRPr="00637F89">
                  <w:t>RemainingAmountText</w:t>
                </w:r>
                <w:proofErr w:type="spellEnd"/>
              </w:p>
            </w:tc>
          </w:sdtContent>
        </w:sdt>
      </w:tr>
      <w:tr w:rsidR="00DE5D1C" w:rsidRPr="00C66DFB" w14:paraId="0803FF18" w14:textId="77777777" w:rsidTr="000776F7">
        <w:trPr>
          <w:trHeight w:val="567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CC217693-9BEA-4CEF-A330-CC0105C2D507}"/>
            <w15:color w:val="808080"/>
            <w:text/>
          </w:sdtPr>
          <w:sdtContent>
            <w:tc>
              <w:tcPr>
                <w:tcW w:w="1552" w:type="pct"/>
              </w:tcPr>
              <w:p w14:paraId="52C2670E" w14:textId="77777777" w:rsidR="00DE5D1C" w:rsidRPr="00637F89" w:rsidRDefault="00DE5D1C" w:rsidP="000776F7">
                <w:pPr>
                  <w:pStyle w:val="NoSpacing"/>
                  <w:textAlignment w:val="baseline"/>
                </w:pPr>
                <w:proofErr w:type="spellStart"/>
                <w:r w:rsidRPr="00637F89">
                  <w:t>VATIdentifier_Lbl</w:t>
                </w:r>
                <w:proofErr w:type="spellEnd"/>
              </w:p>
            </w:tc>
          </w:sdtContent>
        </w:sdt>
        <w:tc>
          <w:tcPr>
            <w:tcW w:w="2294" w:type="pct"/>
          </w:tcPr>
          <w:p w14:paraId="06F86CEA" w14:textId="77777777" w:rsidR="00DE5D1C" w:rsidRPr="00637F89" w:rsidRDefault="00DE5D1C" w:rsidP="000776F7">
            <w:pPr>
              <w:pStyle w:val="NoSpacing"/>
            </w:pPr>
          </w:p>
        </w:tc>
        <w:tc>
          <w:tcPr>
            <w:tcW w:w="1154" w:type="pct"/>
          </w:tcPr>
          <w:p w14:paraId="037704E9" w14:textId="77777777" w:rsidR="00DE5D1C" w:rsidRPr="00637F89" w:rsidRDefault="00DE5D1C" w:rsidP="000776F7">
            <w:pPr>
              <w:pStyle w:val="BCNumber"/>
              <w:jc w:val="right"/>
            </w:pPr>
          </w:p>
        </w:tc>
      </w:tr>
      <w:tr w:rsidR="00DE5D1C" w:rsidRPr="009D3D20" w14:paraId="210B1D78" w14:textId="77777777" w:rsidTr="000776F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tcW w:w="1552" w:type="pct"/>
          </w:tcPr>
          <w:sdt>
            <w:sdt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CC217693-9BEA-4CEF-A330-CC0105C2D507}"/>
              <w15:color w:val="808080"/>
              <w:text/>
            </w:sdtPr>
            <w:sdtContent>
              <w:p w14:paraId="1C5DE1C9" w14:textId="77777777" w:rsidR="00DE5D1C" w:rsidRPr="00637F89" w:rsidRDefault="00DE5D1C" w:rsidP="000776F7">
                <w:pPr>
                  <w:pStyle w:val="BCLabel"/>
                  <w:spacing w:after="160"/>
                </w:pPr>
                <w:proofErr w:type="spellStart"/>
                <w:r w:rsidRPr="00637F89"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CC217693-9BEA-4CEF-A330-CC0105C2D507}"/>
            <w15:color w:val="808080"/>
            <w:text/>
          </w:sdtPr>
          <w:sdtContent>
            <w:tc>
              <w:tcPr>
                <w:tcW w:w="2294" w:type="pct"/>
              </w:tcPr>
              <w:p w14:paraId="58AB99FC" w14:textId="77777777" w:rsidR="00DE5D1C" w:rsidRPr="00637F89" w:rsidRDefault="00DE5D1C" w:rsidP="000776F7">
                <w:pPr>
                  <w:pStyle w:val="BCLabel"/>
                </w:pPr>
                <w:proofErr w:type="spellStart"/>
                <w:r w:rsidRPr="00637F89">
                  <w:t>Description_VATClauseLine</w:t>
                </w:r>
                <w:proofErr w:type="spellEnd"/>
              </w:p>
            </w:tc>
          </w:sdtContent>
        </w:sdt>
        <w:tc>
          <w:tcPr>
            <w:tcW w:w="1154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82DAA2D45755492D8827651C47BC8845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CC217693-9BEA-4CEF-A330-CC0105C2D507}"/>
              <w:text/>
            </w:sdtPr>
            <w:sdtContent>
              <w:p w14:paraId="4A3F3AB4" w14:textId="77777777" w:rsidR="00DE5D1C" w:rsidRPr="00223104" w:rsidRDefault="00DE5D1C" w:rsidP="000776F7">
                <w:pPr>
                  <w:pStyle w:val="BCLabelNumber"/>
                  <w:jc w:val="right"/>
                </w:pPr>
                <w:proofErr w:type="spellStart"/>
                <w:r w:rsidRPr="00223104">
                  <w:t>VATAmount_VATClauseLine</w:t>
                </w:r>
                <w:proofErr w:type="spellEnd"/>
              </w:p>
            </w:sdtContent>
          </w:sdt>
          <w:p w14:paraId="76BBE347" w14:textId="77777777" w:rsidR="00DE5D1C" w:rsidRPr="00637F89" w:rsidRDefault="00DE5D1C" w:rsidP="000776F7">
            <w:pPr>
              <w:pStyle w:val="BCLabelNumber"/>
              <w:jc w:val="right"/>
            </w:pPr>
          </w:p>
        </w:tc>
      </w:tr>
    </w:tbl>
    <w:p w14:paraId="4276560A" w14:textId="77777777" w:rsidR="00DE5D1C" w:rsidRDefault="00DE5D1C" w:rsidP="00DE5D1C"/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206"/>
      </w:tblGrid>
      <w:tr w:rsidR="00DE5D1C" w:rsidRPr="008C2564" w14:paraId="497F5146" w14:textId="77777777" w:rsidTr="00077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CC217693-9BEA-4CEF-A330-CC0105C2D507}"/>
            <w15:color w:val="808080"/>
            <w:text/>
          </w:sdtPr>
          <w:sdtContent>
            <w:tc>
              <w:tcPr>
                <w:tcW w:w="5000" w:type="pct"/>
              </w:tcPr>
              <w:p w14:paraId="50CFA87B" w14:textId="77777777" w:rsidR="00DE5D1C" w:rsidRPr="00223104" w:rsidRDefault="00DE5D1C" w:rsidP="000776F7">
                <w:pPr>
                  <w:pStyle w:val="NoSpacing"/>
                  <w:ind w:right="29"/>
                </w:pPr>
                <w:proofErr w:type="spellStart"/>
                <w:r w:rsidRPr="00223104">
                  <w:t>LineFeeCaptionText</w:t>
                </w:r>
                <w:proofErr w:type="spellEnd"/>
              </w:p>
            </w:tc>
          </w:sdtContent>
        </w:sdt>
      </w:tr>
      <w:tr w:rsidR="00DE5D1C" w:rsidRPr="008C2564" w14:paraId="09F7D6FF" w14:textId="77777777" w:rsidTr="000776F7">
        <w:trPr>
          <w:cantSplit/>
          <w:trHeight w:val="389"/>
        </w:trPr>
        <w:tc>
          <w:tcPr>
            <w:tcW w:w="5000" w:type="pct"/>
          </w:tcPr>
          <w:sdt>
            <w:sdt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CC217693-9BEA-4CEF-A330-CC0105C2D507}"/>
              <w15:color w:val="808080"/>
              <w:text/>
            </w:sdtPr>
            <w:sdtContent>
              <w:p w14:paraId="345DB50F" w14:textId="77777777" w:rsidR="00DE5D1C" w:rsidRPr="00223104" w:rsidRDefault="00DE5D1C" w:rsidP="000776F7">
                <w:pPr>
                  <w:pStyle w:val="NoSpacing"/>
                  <w:ind w:right="29"/>
                </w:pPr>
                <w:proofErr w:type="spellStart"/>
                <w:r w:rsidRPr="00223104">
                  <w:t>PaymentServiceText_Url</w:t>
                </w:r>
                <w:proofErr w:type="spellEnd"/>
              </w:p>
            </w:sdtContent>
          </w:sdt>
        </w:tc>
      </w:tr>
      <w:tr w:rsidR="00DE5D1C" w:rsidRPr="008C2564" w14:paraId="00B35FCA" w14:textId="77777777" w:rsidTr="000776F7">
        <w:trPr>
          <w:cantSplit/>
          <w:trHeight w:val="389"/>
        </w:trPr>
        <w:tc>
          <w:tcPr>
            <w:tcW w:w="5000" w:type="pct"/>
          </w:tcPr>
          <w:sdt>
            <w:sdt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CC217693-9BEA-4CEF-A330-CC0105C2D507}"/>
              <w15:color w:val="808080"/>
              <w:text/>
            </w:sdtPr>
            <w:sdtContent>
              <w:p w14:paraId="03FFA040" w14:textId="77777777" w:rsidR="00DE5D1C" w:rsidRPr="00223104" w:rsidRDefault="00DE5D1C" w:rsidP="000776F7">
                <w:pPr>
                  <w:pStyle w:val="NoSpacing"/>
                  <w:ind w:right="29"/>
                </w:pPr>
                <w:proofErr w:type="spellStart"/>
                <w:r w:rsidRPr="00223104">
                  <w:t>WorkDescriptionLine</w:t>
                </w:r>
                <w:proofErr w:type="spellEnd"/>
              </w:p>
            </w:sdtContent>
          </w:sdt>
        </w:tc>
      </w:tr>
    </w:tbl>
    <w:p w14:paraId="7C6E861F" w14:textId="77777777" w:rsidR="00DE5D1C" w:rsidRDefault="00DE5D1C" w:rsidP="00DE5D1C"/>
    <w:p w14:paraId="7CF165F8" w14:textId="77777777" w:rsidR="00DE5D1C" w:rsidRPr="008C2564" w:rsidRDefault="00DE5D1C" w:rsidP="00DE5D1C"/>
    <w:p w14:paraId="035435C7" w14:textId="77777777" w:rsidR="00DE5D1C" w:rsidRPr="008C2564" w:rsidRDefault="00DE5D1C" w:rsidP="00DE5D1C">
      <w:r>
        <w:rPr>
          <w:noProof/>
        </w:rPr>
        <w:drawing>
          <wp:inline distT="0" distB="0" distL="0" distR="0" wp14:anchorId="509FB250" wp14:editId="1988888D">
            <wp:extent cx="1136650" cy="1136650"/>
            <wp:effectExtent l="0" t="0" r="6350" b="6350"/>
            <wp:docPr id="1148460541" name="Picture 1148460541" descr="The image is a plain white background with no additional elements o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image is a plain white background with no additional elements or detai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5D1C" w:rsidRPr="008C2564" w:rsidSect="00DE5D1C">
      <w:head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17AA" w14:textId="77777777" w:rsidR="00375F51" w:rsidRDefault="00375F51" w:rsidP="00E40C63">
      <w:pPr>
        <w:spacing w:after="0"/>
      </w:pPr>
      <w:r>
        <w:separator/>
      </w:r>
    </w:p>
  </w:endnote>
  <w:endnote w:type="continuationSeparator" w:id="0">
    <w:p w14:paraId="0E5778F1" w14:textId="77777777" w:rsidR="00375F51" w:rsidRDefault="00375F51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14:paraId="6957FA07" w14:textId="77777777" w:rsidTr="0090637C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CC217693-9BEA-4CEF-A330-CC0105C2D507}"/>
          <w:text/>
        </w:sdtPr>
        <w:sdtContent>
          <w:tc>
            <w:tcPr>
              <w:tcW w:w="5000" w:type="pct"/>
              <w:gridSpan w:val="4"/>
            </w:tcPr>
            <w:p w14:paraId="0961005F" w14:textId="77777777" w:rsidR="00C43401" w:rsidRDefault="00C43401" w:rsidP="00C43401"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14:paraId="26C65DBC" w14:textId="77777777" w:rsidTr="0090637C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CC217693-9BEA-4CEF-A330-CC0105C2D507}"/>
          <w:text/>
        </w:sdtPr>
        <w:sdtContent>
          <w:tc>
            <w:tcPr>
              <w:tcW w:w="1250" w:type="pct"/>
            </w:tcPr>
            <w:p w14:paraId="6F1FBD40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_Lbl"/>
          <w:tag w:val="#Nav: Standard_Sales_Invoice/1306"/>
          <w:id w:val="24655073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_Lbl[1]" w:storeItemID="{CC217693-9BEA-4CEF-A330-CC0105C2D507}"/>
          <w:text/>
        </w:sdtPr>
        <w:sdtContent>
          <w:tc>
            <w:tcPr>
              <w:tcW w:w="1250" w:type="pct"/>
            </w:tcPr>
            <w:p w14:paraId="2FAC30DE" w14:textId="77777777" w:rsidR="00C43401" w:rsidRDefault="009E0E4C" w:rsidP="00C43401">
              <w:pPr>
                <w:pStyle w:val="Heading2"/>
              </w:pPr>
              <w:r>
                <w:rPr>
                  <w:lang w:val="da-DK"/>
                </w:rPr>
                <w:t>HomePag_Lbl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CC217693-9BEA-4CEF-A330-CC0105C2D507}"/>
          <w:text/>
        </w:sdtPr>
        <w:sdtContent>
          <w:tc>
            <w:tcPr>
              <w:tcW w:w="1250" w:type="pct"/>
            </w:tcPr>
            <w:p w14:paraId="7BDB8EC9" w14:textId="77777777" w:rsidR="00C43401" w:rsidRDefault="00C43401" w:rsidP="00C43401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Lbl"/>
          <w:tag w:val="#Nav: Standard_Sales_Invoice/1306"/>
          <w:id w:val="-102678570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EMail_Lb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3101A291" w14:textId="77777777" w:rsidR="00C43401" w:rsidRDefault="009E0E4C" w:rsidP="00C43401">
              <w:pPr>
                <w:pStyle w:val="Heading2"/>
              </w:pPr>
              <w:r>
                <w:rPr>
                  <w:lang w:val="da-DK"/>
                </w:rPr>
                <w:t>EMail_Lbl</w:t>
              </w:r>
            </w:p>
          </w:tc>
        </w:sdtContent>
      </w:sdt>
    </w:tr>
    <w:tr w:rsidR="00C43401" w:rsidRPr="00F83594" w14:paraId="4476AA2B" w14:textId="77777777" w:rsidTr="0090637C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CC217693-9BEA-4CEF-A330-CC0105C2D507}"/>
          <w:text/>
        </w:sdtPr>
        <w:sdtContent>
          <w:tc>
            <w:tcPr>
              <w:tcW w:w="1250" w:type="pct"/>
            </w:tcPr>
            <w:p w14:paraId="2306AC99" w14:textId="77777777" w:rsidR="00C43401" w:rsidRPr="00F83594" w:rsidRDefault="00C43401" w:rsidP="00C43401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CC217693-9BEA-4CEF-A330-CC0105C2D507}"/>
          <w:text/>
        </w:sdtPr>
        <w:sdtContent>
          <w:tc>
            <w:tcPr>
              <w:tcW w:w="1250" w:type="pct"/>
            </w:tcPr>
            <w:p w14:paraId="52181F01" w14:textId="77777777" w:rsidR="00C43401" w:rsidRPr="00F83594" w:rsidRDefault="00C43401" w:rsidP="00C43401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CC217693-9BEA-4CEF-A330-CC0105C2D507}"/>
          <w:text/>
        </w:sdtPr>
        <w:sdtContent>
          <w:tc>
            <w:tcPr>
              <w:tcW w:w="1250" w:type="pct"/>
            </w:tcPr>
            <w:p w14:paraId="026A56C3" w14:textId="77777777" w:rsidR="00C43401" w:rsidRPr="00F83594" w:rsidRDefault="00C43401" w:rsidP="00C43401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448F31CF" w14:textId="77777777" w:rsidR="00C43401" w:rsidRPr="00F83594" w:rsidRDefault="00C43401" w:rsidP="00C43401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14:paraId="3F425D8A" w14:textId="77777777" w:rsidTr="0090637C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CC217693-9BEA-4CEF-A330-CC0105C2D507}"/>
          <w:text/>
        </w:sdtPr>
        <w:sdtContent>
          <w:tc>
            <w:tcPr>
              <w:tcW w:w="1250" w:type="pct"/>
            </w:tcPr>
            <w:p w14:paraId="176B078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CC217693-9BEA-4CEF-A330-CC0105C2D507}"/>
          <w:text/>
        </w:sdtPr>
        <w:sdtContent>
          <w:tc>
            <w:tcPr>
              <w:tcW w:w="1250" w:type="pct"/>
            </w:tcPr>
            <w:p w14:paraId="000D23C3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CC217693-9BEA-4CEF-A330-CC0105C2D507}"/>
          <w:text/>
        </w:sdtPr>
        <w:sdtContent>
          <w:tc>
            <w:tcPr>
              <w:tcW w:w="1250" w:type="pct"/>
            </w:tcPr>
            <w:p w14:paraId="13218F2A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097DEEE4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="00C43401" w:rsidRPr="00F83594" w14:paraId="15A99F0A" w14:textId="77777777" w:rsidTr="0090637C">
      <w:tc>
        <w:tcPr>
          <w:tcW w:w="1250" w:type="pct"/>
        </w:tcPr>
        <w:p w14:paraId="700B4E11" w14:textId="77777777" w:rsidR="00C43401" w:rsidRPr="00F83594" w:rsidRDefault="00000000" w:rsidP="005C497A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CC217693-9BEA-4CEF-A330-CC0105C2D507}"/>
              <w:text/>
            </w:sdtPr>
            <w:sdtContent>
              <w:r w:rsidR="00C43401" w:rsidRPr="00F83594">
                <w:rPr>
                  <w:lang w:val="da-DK"/>
                </w:rPr>
                <w:t>CompanyBankBranchNo</w:t>
              </w:r>
            </w:sdtContent>
          </w:sdt>
          <w:r w:rsidR="00C43401" w:rsidRPr="00F83594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CC217693-9BEA-4CEF-A330-CC0105C2D507}"/>
              <w:text/>
            </w:sdtPr>
            <w:sdtContent>
              <w:r w:rsidR="00C43401" w:rsidRPr="00F83594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CC217693-9BEA-4CEF-A330-CC0105C2D507}"/>
          <w:text/>
        </w:sdtPr>
        <w:sdtContent>
          <w:tc>
            <w:tcPr>
              <w:tcW w:w="1250" w:type="pct"/>
            </w:tcPr>
            <w:p w14:paraId="7CBECF1E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CC217693-9BEA-4CEF-A330-CC0105C2D507}"/>
          <w:text/>
        </w:sdtPr>
        <w:sdtContent>
          <w:tc>
            <w:tcPr>
              <w:tcW w:w="1250" w:type="pct"/>
            </w:tcPr>
            <w:p w14:paraId="3F1CB64C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4B8A59F3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14:paraId="2746FB5B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BEC9E" w14:textId="77777777" w:rsidR="00375F51" w:rsidRDefault="00375F51" w:rsidP="00E40C63">
      <w:pPr>
        <w:spacing w:after="0"/>
      </w:pPr>
      <w:r>
        <w:separator/>
      </w:r>
    </w:p>
  </w:footnote>
  <w:footnote w:type="continuationSeparator" w:id="0">
    <w:p w14:paraId="71D131C3" w14:textId="77777777" w:rsidR="00375F51" w:rsidRDefault="00375F51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16EB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14:paraId="6E63FDB8" w14:textId="77777777" w:rsidTr="00772EA7">
      <w:tc>
        <w:tcPr>
          <w:tcW w:w="2929" w:type="pct"/>
        </w:tcPr>
        <w:p w14:paraId="6735C9AB" w14:textId="77777777" w:rsidR="00C43401" w:rsidRPr="00204F31" w:rsidRDefault="00000000" w:rsidP="00C43401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CC217693-9BEA-4CEF-A330-CC0105C2D507}"/>
              <w:text/>
            </w:sdtPr>
            <w:sdtContent>
              <w:proofErr w:type="spellStart"/>
              <w:r w:rsidR="00C43401" w:rsidRPr="00204F31">
                <w:t>DocumentTitle_Lbl</w:t>
              </w:r>
              <w:proofErr w:type="spellEnd"/>
            </w:sdtContent>
          </w:sdt>
          <w:r w:rsidR="00C43401" w:rsidRPr="00204F3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CC217693-9BEA-4CEF-A330-CC0105C2D507}"/>
              <w:text/>
            </w:sdtPr>
            <w:sdtContent>
              <w:proofErr w:type="spellStart"/>
              <w:r w:rsidR="00C43401" w:rsidRPr="00204F3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CC217693-9BEA-4CEF-A330-CC0105C2D507}"/>
            <w:text/>
          </w:sdtPr>
          <w:sdtContent>
            <w:p w14:paraId="1586A52D" w14:textId="77777777" w:rsidR="00C43401" w:rsidRDefault="00C43401" w:rsidP="00C43401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14:paraId="697B7315" w14:textId="77777777" w:rsidR="00C43401" w:rsidRPr="00204F31" w:rsidRDefault="00000000" w:rsidP="00C43401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CC217693-9BEA-4CEF-A330-CC0105C2D507}"/>
              <w:text/>
            </w:sdtPr>
            <w:sdtContent>
              <w:proofErr w:type="spellStart"/>
              <w:r w:rsidR="00C43401" w:rsidRPr="00204F31">
                <w:t>Page_Lbl</w:t>
              </w:r>
              <w:proofErr w:type="spellEnd"/>
            </w:sdtContent>
          </w:sdt>
          <w:r w:rsidR="00C43401" w:rsidRPr="00204F31"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697873">
            <w:rPr>
              <w:bCs/>
              <w:noProof/>
            </w:rPr>
            <w:t>1</w:t>
          </w:r>
          <w:r w:rsidR="00C43401" w:rsidRPr="00204F31">
            <w:rPr>
              <w:bCs/>
            </w:rPr>
            <w:fldChar w:fldCharType="end"/>
          </w:r>
          <w:r w:rsidR="00C43401" w:rsidRPr="00204F31"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697873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</w:p>
        <w:p w14:paraId="3FFACE43" w14:textId="77777777" w:rsidR="00C43401" w:rsidRDefault="00C43401" w:rsidP="00C43401">
          <w:pPr>
            <w:pStyle w:val="Header"/>
            <w:rPr>
              <w:b/>
            </w:rPr>
          </w:pPr>
        </w:p>
      </w:tc>
      <w:tc>
        <w:tcPr>
          <w:tcW w:w="2071" w:type="pct"/>
        </w:tcPr>
        <w:p w14:paraId="13C7ADD2" w14:textId="77777777" w:rsidR="00C43401" w:rsidRDefault="00000000" w:rsidP="00C43401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CC217693-9BEA-4CEF-A330-CC0105C2D507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1AC7D858" wp14:editId="7FC3636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0D097109" w14:textId="77777777" w:rsidR="00C43401" w:rsidRDefault="00C43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0039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F6650"/>
    <w:rsid w:val="003334FE"/>
    <w:rsid w:val="00337723"/>
    <w:rsid w:val="00355E20"/>
    <w:rsid w:val="003676E2"/>
    <w:rsid w:val="00374316"/>
    <w:rsid w:val="00375F51"/>
    <w:rsid w:val="0038349C"/>
    <w:rsid w:val="00394029"/>
    <w:rsid w:val="003A0907"/>
    <w:rsid w:val="003A31D7"/>
    <w:rsid w:val="003A7E69"/>
    <w:rsid w:val="003B1D59"/>
    <w:rsid w:val="003B4767"/>
    <w:rsid w:val="003C2C96"/>
    <w:rsid w:val="003D09EE"/>
    <w:rsid w:val="003D120B"/>
    <w:rsid w:val="003D4B80"/>
    <w:rsid w:val="003E0827"/>
    <w:rsid w:val="003E2178"/>
    <w:rsid w:val="003F77E2"/>
    <w:rsid w:val="004457E8"/>
    <w:rsid w:val="0045187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B212C"/>
    <w:rsid w:val="005C497A"/>
    <w:rsid w:val="005E5932"/>
    <w:rsid w:val="005F2559"/>
    <w:rsid w:val="005F5EC9"/>
    <w:rsid w:val="005F6BCC"/>
    <w:rsid w:val="0060202A"/>
    <w:rsid w:val="00610A30"/>
    <w:rsid w:val="00612ABF"/>
    <w:rsid w:val="006245DA"/>
    <w:rsid w:val="00666E33"/>
    <w:rsid w:val="0067225B"/>
    <w:rsid w:val="00677AD5"/>
    <w:rsid w:val="0068273F"/>
    <w:rsid w:val="00683CCE"/>
    <w:rsid w:val="00684EEB"/>
    <w:rsid w:val="006907F2"/>
    <w:rsid w:val="00697873"/>
    <w:rsid w:val="006A2A7B"/>
    <w:rsid w:val="006C30D9"/>
    <w:rsid w:val="006C4581"/>
    <w:rsid w:val="006D4B90"/>
    <w:rsid w:val="006D64AE"/>
    <w:rsid w:val="006E0C6D"/>
    <w:rsid w:val="006F2626"/>
    <w:rsid w:val="0071439C"/>
    <w:rsid w:val="0071690E"/>
    <w:rsid w:val="00716E24"/>
    <w:rsid w:val="00741F6B"/>
    <w:rsid w:val="007537BA"/>
    <w:rsid w:val="00760FA8"/>
    <w:rsid w:val="00765190"/>
    <w:rsid w:val="00766078"/>
    <w:rsid w:val="00775F3F"/>
    <w:rsid w:val="007773B8"/>
    <w:rsid w:val="00777ADC"/>
    <w:rsid w:val="007849FE"/>
    <w:rsid w:val="00797305"/>
    <w:rsid w:val="007A0A2F"/>
    <w:rsid w:val="007B235B"/>
    <w:rsid w:val="007E323C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08BD"/>
    <w:rsid w:val="008A7759"/>
    <w:rsid w:val="008C3901"/>
    <w:rsid w:val="008D7475"/>
    <w:rsid w:val="008E766D"/>
    <w:rsid w:val="008F0A38"/>
    <w:rsid w:val="0090637C"/>
    <w:rsid w:val="009072D1"/>
    <w:rsid w:val="0092238C"/>
    <w:rsid w:val="00922A81"/>
    <w:rsid w:val="0092542A"/>
    <w:rsid w:val="00933DB5"/>
    <w:rsid w:val="0094073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C7571"/>
    <w:rsid w:val="009D508B"/>
    <w:rsid w:val="009D6FE7"/>
    <w:rsid w:val="009E0E4C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0D67"/>
    <w:rsid w:val="00B22FDE"/>
    <w:rsid w:val="00B32D4B"/>
    <w:rsid w:val="00B402B9"/>
    <w:rsid w:val="00B437D5"/>
    <w:rsid w:val="00B57659"/>
    <w:rsid w:val="00B60D54"/>
    <w:rsid w:val="00B8205C"/>
    <w:rsid w:val="00B86BCD"/>
    <w:rsid w:val="00B86E6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3721B"/>
    <w:rsid w:val="00C37817"/>
    <w:rsid w:val="00C40BE4"/>
    <w:rsid w:val="00C41DE3"/>
    <w:rsid w:val="00C43401"/>
    <w:rsid w:val="00C45F14"/>
    <w:rsid w:val="00C47206"/>
    <w:rsid w:val="00C54CEF"/>
    <w:rsid w:val="00CA6394"/>
    <w:rsid w:val="00CB70AD"/>
    <w:rsid w:val="00CC1359"/>
    <w:rsid w:val="00CD1B92"/>
    <w:rsid w:val="00CD53B7"/>
    <w:rsid w:val="00D21D63"/>
    <w:rsid w:val="00D235D0"/>
    <w:rsid w:val="00D40A70"/>
    <w:rsid w:val="00D41DC8"/>
    <w:rsid w:val="00D53B6F"/>
    <w:rsid w:val="00D54A61"/>
    <w:rsid w:val="00D54DEE"/>
    <w:rsid w:val="00D6006D"/>
    <w:rsid w:val="00D62EF0"/>
    <w:rsid w:val="00D72A07"/>
    <w:rsid w:val="00D72E02"/>
    <w:rsid w:val="00D754C6"/>
    <w:rsid w:val="00D75AAF"/>
    <w:rsid w:val="00DA0F11"/>
    <w:rsid w:val="00DA580A"/>
    <w:rsid w:val="00DB4B5B"/>
    <w:rsid w:val="00DE5D1C"/>
    <w:rsid w:val="00DF30F1"/>
    <w:rsid w:val="00DF68C3"/>
    <w:rsid w:val="00E07CE0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923F9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05BC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D1C"/>
    <w:pPr>
      <w:spacing w:line="278" w:lineRule="auto"/>
    </w:pPr>
    <w:rPr>
      <w:color w:val="242424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D1C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D1C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D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5819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D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CBCC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E5D1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CBCC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E5D1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5819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DE5D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19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DE5D1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54545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DE5D1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54545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DE5D1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E5D1C"/>
  </w:style>
  <w:style w:type="table" w:styleId="TableGrid">
    <w:name w:val="Table Grid"/>
    <w:aliases w:val="Default"/>
    <w:basedOn w:val="TableNormal"/>
    <w:uiPriority w:val="3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E5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D1C"/>
    <w:rPr>
      <w:color w:val="242424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DE5D1C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DE5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D1C"/>
    <w:rPr>
      <w:color w:val="242424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E5D1C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DE5D1C"/>
    <w:rPr>
      <w:b/>
      <w:color w:val="242424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E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D1C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D1C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D1C"/>
    <w:rPr>
      <w:rFonts w:eastAsiaTheme="majorEastAsia" w:cstheme="majorBidi"/>
      <w:color w:val="242424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E5D1C"/>
    <w:rPr>
      <w:color w:val="242424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5D1C"/>
    <w:rPr>
      <w:rFonts w:asciiTheme="majorHAnsi" w:eastAsiaTheme="majorEastAsia" w:hAnsiTheme="majorHAnsi" w:cstheme="majorBidi"/>
      <w:color w:val="658190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DE5D1C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030039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030039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BCNumber">
    <w:name w:val="BC Number"/>
    <w:basedOn w:val="NoSpacing"/>
    <w:next w:val="Normal"/>
    <w:uiPriority w:val="2"/>
    <w:qFormat/>
    <w:rsid w:val="00DE5D1C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DE5D1C"/>
    <w:pPr>
      <w:keepNext/>
    </w:pPr>
    <w:rPr>
      <w:rFonts w:asciiTheme="majorHAnsi" w:eastAsiaTheme="majorEastAsia" w:hAnsiTheme="majorHAnsi" w:cstheme="majorBidi"/>
    </w:rPr>
  </w:style>
  <w:style w:type="table" w:customStyle="1" w:styleId="BCBlockTable">
    <w:name w:val="BC Block Table"/>
    <w:basedOn w:val="TableNormal"/>
    <w:uiPriority w:val="99"/>
    <w:qFormat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E5D1C"/>
    <w:rPr>
      <w:rFonts w:asciiTheme="majorHAnsi" w:eastAsiaTheme="majorEastAsia" w:hAnsiTheme="majorHAnsi" w:cstheme="majorBidi"/>
      <w:i/>
      <w:iCs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DE5D1C"/>
    <w:rPr>
      <w:rFonts w:asciiTheme="majorHAnsi" w:eastAsiaTheme="majorEastAsia" w:hAnsiTheme="majorHAnsi" w:cstheme="majorBidi"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DE5D1C"/>
    <w:rPr>
      <w:rFonts w:asciiTheme="majorHAnsi" w:eastAsiaTheme="majorEastAsia" w:hAnsiTheme="majorHAnsi" w:cstheme="majorBidi"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DE5D1C"/>
    <w:rPr>
      <w:rFonts w:asciiTheme="majorHAnsi" w:eastAsiaTheme="majorEastAsia" w:hAnsiTheme="majorHAnsi" w:cstheme="majorBidi"/>
      <w:i/>
      <w:iCs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DE5D1C"/>
    <w:rPr>
      <w:rFonts w:asciiTheme="majorHAnsi" w:eastAsiaTheme="majorEastAsia" w:hAnsiTheme="majorHAnsi" w:cstheme="majorBidi"/>
      <w:color w:val="454545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DE5D1C"/>
    <w:rPr>
      <w:rFonts w:asciiTheme="majorHAnsi" w:eastAsiaTheme="majorEastAsia" w:hAnsiTheme="majorHAnsi" w:cstheme="majorBidi"/>
      <w:i/>
      <w:iCs/>
      <w:color w:val="454545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E5D1C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E5D1C"/>
    <w:rPr>
      <w:i/>
      <w:iCs/>
      <w:color w:val="242424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DE5D1C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DE5D1C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DE5D1C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D1C"/>
    <w:rPr>
      <w:i/>
      <w:color w:val="242424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DE5D1C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5D1C"/>
    <w:rPr>
      <w:i/>
      <w:iCs/>
    </w:rPr>
  </w:style>
  <w:style w:type="character" w:styleId="SubtleEmphasis">
    <w:name w:val="Subtle Emphasis"/>
    <w:basedOn w:val="SubtitleChar"/>
    <w:uiPriority w:val="19"/>
    <w:qFormat/>
    <w:rsid w:val="00DE5D1C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DE5D1C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DE5D1C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DE5D1C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DE5D1C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DE5D1C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5D1C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D1C"/>
    <w:rPr>
      <w:rFonts w:cs="Segoe UI"/>
      <w:color w:val="242424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5D1C"/>
  </w:style>
  <w:style w:type="paragraph" w:styleId="BlockText">
    <w:name w:val="Block Text"/>
    <w:basedOn w:val="Normal"/>
    <w:uiPriority w:val="99"/>
    <w:semiHidden/>
    <w:unhideWhenUsed/>
    <w:rsid w:val="00DE5D1C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rFonts w:eastAsiaTheme="minorEastAsia"/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5D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E5D1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E5D1C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5D1C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5D1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5D1C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5D1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5D1C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5D1C"/>
    <w:pPr>
      <w:spacing w:after="200" w:line="240" w:lineRule="auto"/>
    </w:pPr>
    <w:rPr>
      <w:i/>
      <w:iCs/>
      <w:color w:val="24242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</w:rPr>
      <w:tblPr/>
      <w:tcPr>
        <w:shd w:val="clear" w:color="auto" w:fill="F3F3F3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3F3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</w:rPr>
      <w:tblPr/>
      <w:tcPr>
        <w:shd w:val="clear" w:color="auto" w:fill="6CF2FF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6CF2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</w:rPr>
      <w:tblPr/>
      <w:tcPr>
        <w:shd w:val="clear" w:color="auto" w:fill="E5E498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</w:rPr>
      <w:tblPr/>
      <w:tcPr>
        <w:shd w:val="clear" w:color="auto" w:fill="B5EA97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</w:rPr>
      <w:tblPr/>
      <w:tcPr>
        <w:shd w:val="clear" w:color="auto" w:fill="F1C7BE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BFB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91E" w:themeFill="accent4" w:themeFillShade="CC"/>
      </w:tcPr>
    </w:tblStylePr>
    <w:tblStylePr w:type="lastRow">
      <w:rPr>
        <w:b/>
        <w:bCs/>
        <w:color w:val="7A791E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8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3" w:themeFillShade="CC"/>
      </w:tcPr>
    </w:tblStylePr>
    <w:tblStylePr w:type="lastRow">
      <w:rPr>
        <w:b/>
        <w:bCs/>
        <w:color w:val="006872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A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4A2C" w:themeFill="accent6" w:themeFillShade="CC"/>
      </w:tcPr>
    </w:tblStylePr>
    <w:tblStylePr w:type="lastRow">
      <w:rPr>
        <w:b/>
        <w:bCs/>
        <w:color w:val="D04A2C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B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841A" w:themeFill="accent5" w:themeFillShade="CC"/>
      </w:tcPr>
    </w:tblStylePr>
    <w:tblStylePr w:type="lastRow">
      <w:rPr>
        <w:b/>
        <w:bCs/>
        <w:color w:val="41841A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1515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AA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2" w:themeShade="99"/>
          <w:insideV w:val="nil"/>
        </w:tcBorders>
        <w:shd w:val="clear" w:color="auto" w:fill="87878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99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0F0F0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B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E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E55" w:themeColor="accent3" w:themeShade="99"/>
          <w:insideV w:val="nil"/>
        </w:tcBorders>
        <w:shd w:val="clear" w:color="auto" w:fill="004E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5" w:themeFill="accent3" w:themeFillShade="99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5B1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4" w:themeShade="99"/>
          <w:insideV w:val="nil"/>
        </w:tcBorders>
        <w:shd w:val="clear" w:color="auto" w:fill="5C5B1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4" w:themeFillShade="99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DFDE7F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A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631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5" w:themeShade="99"/>
          <w:insideV w:val="nil"/>
        </w:tcBorders>
        <w:shd w:val="clear" w:color="auto" w:fill="30631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5" w:themeFillShade="99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A3E57D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372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6" w:themeShade="99"/>
          <w:insideV w:val="nil"/>
        </w:tcBorders>
        <w:shd w:val="clear" w:color="auto" w:fill="9C372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6" w:themeFillShade="99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EEBAAF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E5D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5D1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5D1C"/>
    <w:rPr>
      <w:color w:val="242424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D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D1C"/>
    <w:rPr>
      <w:b/>
      <w:bCs/>
      <w:color w:val="242424" w:themeColor="text1"/>
      <w:kern w:val="2"/>
      <w:sz w:val="16"/>
      <w:szCs w:val="20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9A9A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6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721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7C1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452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5D1C"/>
  </w:style>
  <w:style w:type="character" w:customStyle="1" w:styleId="DateChar">
    <w:name w:val="Date Char"/>
    <w:basedOn w:val="DefaultParagraphFont"/>
    <w:link w:val="Date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E5D1C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5D1C"/>
    <w:rPr>
      <w:rFonts w:cs="Segoe UI"/>
      <w:color w:val="242424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5D1C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DE5D1C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5D1C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5D1C"/>
    <w:rPr>
      <w:color w:val="242424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DE5D1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5D1C"/>
    <w:rPr>
      <w:color w:val="525C6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E5D1C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5D1C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5D1C"/>
    <w:rPr>
      <w:color w:val="242424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3F3F3" w:themeColor="accent2" w:themeTint="66"/>
        <w:left w:val="single" w:sz="4" w:space="0" w:color="F3F3F3" w:themeColor="accent2" w:themeTint="66"/>
        <w:bottom w:val="single" w:sz="4" w:space="0" w:color="F3F3F3" w:themeColor="accent2" w:themeTint="66"/>
        <w:right w:val="single" w:sz="4" w:space="0" w:color="F3F3F3" w:themeColor="accent2" w:themeTint="66"/>
        <w:insideH w:val="single" w:sz="4" w:space="0" w:color="F3F3F3" w:themeColor="accent2" w:themeTint="66"/>
        <w:insideV w:val="single" w:sz="4" w:space="0" w:color="F3F3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CF2FF" w:themeColor="accent3" w:themeTint="66"/>
        <w:left w:val="single" w:sz="4" w:space="0" w:color="6CF2FF" w:themeColor="accent3" w:themeTint="66"/>
        <w:bottom w:val="single" w:sz="4" w:space="0" w:color="6CF2FF" w:themeColor="accent3" w:themeTint="66"/>
        <w:right w:val="single" w:sz="4" w:space="0" w:color="6CF2FF" w:themeColor="accent3" w:themeTint="66"/>
        <w:insideH w:val="single" w:sz="4" w:space="0" w:color="6CF2FF" w:themeColor="accent3" w:themeTint="66"/>
        <w:insideV w:val="single" w:sz="4" w:space="0" w:color="6CF2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5E498" w:themeColor="accent4" w:themeTint="66"/>
        <w:left w:val="single" w:sz="4" w:space="0" w:color="E5E498" w:themeColor="accent4" w:themeTint="66"/>
        <w:bottom w:val="single" w:sz="4" w:space="0" w:color="E5E498" w:themeColor="accent4" w:themeTint="66"/>
        <w:right w:val="single" w:sz="4" w:space="0" w:color="E5E498" w:themeColor="accent4" w:themeTint="66"/>
        <w:insideH w:val="single" w:sz="4" w:space="0" w:color="E5E498" w:themeColor="accent4" w:themeTint="66"/>
        <w:insideV w:val="single" w:sz="4" w:space="0" w:color="E5E4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5EA97" w:themeColor="accent5" w:themeTint="66"/>
        <w:left w:val="single" w:sz="4" w:space="0" w:color="B5EA97" w:themeColor="accent5" w:themeTint="66"/>
        <w:bottom w:val="single" w:sz="4" w:space="0" w:color="B5EA97" w:themeColor="accent5" w:themeTint="66"/>
        <w:right w:val="single" w:sz="4" w:space="0" w:color="B5EA97" w:themeColor="accent5" w:themeTint="66"/>
        <w:insideH w:val="single" w:sz="4" w:space="0" w:color="B5EA97" w:themeColor="accent5" w:themeTint="66"/>
        <w:insideV w:val="single" w:sz="4" w:space="0" w:color="B5EA9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1C7BE" w:themeColor="accent6" w:themeTint="66"/>
        <w:left w:val="single" w:sz="4" w:space="0" w:color="F1C7BE" w:themeColor="accent6" w:themeTint="66"/>
        <w:bottom w:val="single" w:sz="4" w:space="0" w:color="F1C7BE" w:themeColor="accent6" w:themeTint="66"/>
        <w:right w:val="single" w:sz="4" w:space="0" w:color="F1C7BE" w:themeColor="accent6" w:themeTint="66"/>
        <w:insideH w:val="single" w:sz="4" w:space="0" w:color="F1C7BE" w:themeColor="accent6" w:themeTint="66"/>
        <w:insideV w:val="single" w:sz="4" w:space="0" w:color="F1C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DEDED" w:themeColor="accent2" w:themeTint="99"/>
        <w:bottom w:val="single" w:sz="2" w:space="0" w:color="EDEDED" w:themeColor="accent2" w:themeTint="99"/>
        <w:insideH w:val="single" w:sz="2" w:space="0" w:color="EDEDED" w:themeColor="accent2" w:themeTint="99"/>
        <w:insideV w:val="single" w:sz="2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22EBFF" w:themeColor="accent3" w:themeTint="99"/>
        <w:bottom w:val="single" w:sz="2" w:space="0" w:color="22EBFF" w:themeColor="accent3" w:themeTint="99"/>
        <w:insideH w:val="single" w:sz="2" w:space="0" w:color="22EBFF" w:themeColor="accent3" w:themeTint="99"/>
        <w:insideV w:val="single" w:sz="2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2EB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9D765" w:themeColor="accent4" w:themeTint="99"/>
        <w:bottom w:val="single" w:sz="2" w:space="0" w:color="D9D765" w:themeColor="accent4" w:themeTint="99"/>
        <w:insideH w:val="single" w:sz="2" w:space="0" w:color="D9D765" w:themeColor="accent4" w:themeTint="99"/>
        <w:insideV w:val="single" w:sz="2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0E063" w:themeColor="accent5" w:themeTint="99"/>
        <w:bottom w:val="single" w:sz="2" w:space="0" w:color="90E063" w:themeColor="accent5" w:themeTint="99"/>
        <w:insideH w:val="single" w:sz="2" w:space="0" w:color="90E063" w:themeColor="accent5" w:themeTint="99"/>
        <w:insideV w:val="single" w:sz="2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AAC9E" w:themeColor="accent6" w:themeTint="99"/>
        <w:bottom w:val="single" w:sz="2" w:space="0" w:color="EAAC9E" w:themeColor="accent6" w:themeTint="99"/>
        <w:insideH w:val="single" w:sz="2" w:space="0" w:color="EAAC9E" w:themeColor="accent6" w:themeTint="99"/>
        <w:insideV w:val="single" w:sz="2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3">
    <w:name w:val="Grid Table 3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3F3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6CF2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E5E49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B5EA9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F1C7B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E5D1C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E5D1C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E5D1C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E5D1C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E5D1C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E5D1C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E5D1C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E5D1C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E5D1C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E5D1C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E5D1C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E5D1C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E5D1C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DE5D1C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E5D1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5D1C"/>
    <w:rPr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DE5D1C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DE5D1C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5D1C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DE5D1C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5D1C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5D1C"/>
    <w:rPr>
      <w:rFonts w:ascii="Consolas" w:hAnsi="Consolas"/>
      <w:color w:val="242424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DE5D1C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5D1C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5D1C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DE5D1C"/>
    <w:rPr>
      <w:color w:val="8E939F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5D1C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5D1C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1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  <w:shd w:val="clear" w:color="auto" w:fill="F7F7F7" w:themeFill="accent2" w:themeFillTint="3F"/>
      </w:tcPr>
    </w:tblStylePr>
    <w:tblStylePr w:type="band2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1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  <w:shd w:val="clear" w:color="auto" w:fill="A4F7FF" w:themeFill="accent3" w:themeFillTint="3F"/>
      </w:tcPr>
    </w:tblStylePr>
    <w:tblStylePr w:type="band2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1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  <w:shd w:val="clear" w:color="auto" w:fill="EFEEBF" w:themeFill="accent4" w:themeFillTint="3F"/>
      </w:tcPr>
    </w:tblStylePr>
    <w:tblStylePr w:type="band2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1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  <w:shd w:val="clear" w:color="auto" w:fill="D1F2BE" w:themeFill="accent5" w:themeFillTint="3F"/>
      </w:tcPr>
    </w:tblStylePr>
    <w:tblStylePr w:type="band2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1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  <w:shd w:val="clear" w:color="auto" w:fill="F6DCD7" w:themeFill="accent6" w:themeFillTint="3F"/>
      </w:tcPr>
    </w:tblStylePr>
    <w:tblStylePr w:type="band2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E5D1C"/>
    <w:pPr>
      <w:spacing w:after="0" w:line="240" w:lineRule="auto"/>
    </w:pPr>
    <w:rPr>
      <w:color w:val="1A1A1A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E5D1C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E5D1C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E5D1C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E5D1C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E5D1C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E5D1C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E5D1C"/>
    <w:rPr>
      <w:sz w:val="16"/>
    </w:rPr>
  </w:style>
  <w:style w:type="paragraph" w:styleId="List">
    <w:name w:val="List"/>
    <w:basedOn w:val="Normal"/>
    <w:uiPriority w:val="99"/>
    <w:semiHidden/>
    <w:unhideWhenUsed/>
    <w:rsid w:val="00DE5D1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E5D1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E5D1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E5D1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E5D1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E5D1C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DE5D1C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DE5D1C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DE5D1C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DE5D1C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DE5D1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5D1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5D1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5D1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5D1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E5D1C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DE5D1C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DE5D1C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DE5D1C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DE5D1C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2">
    <w:name w:val="List Table 2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bottom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bottom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bottom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bottom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bottom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3">
    <w:name w:val="List Table 3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E2E2" w:themeColor="accent2"/>
          <w:right w:val="single" w:sz="4" w:space="0" w:color="E2E2E2" w:themeColor="accent2"/>
        </w:tcBorders>
      </w:tcPr>
    </w:tblStylePr>
    <w:tblStylePr w:type="band1Horz">
      <w:tblPr/>
      <w:tcPr>
        <w:tcBorders>
          <w:top w:val="single" w:sz="4" w:space="0" w:color="E2E2E2" w:themeColor="accent2"/>
          <w:bottom w:val="single" w:sz="4" w:space="0" w:color="E2E2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E2E2" w:themeColor="accent2"/>
          <w:left w:val="nil"/>
        </w:tcBorders>
      </w:tcPr>
    </w:tblStylePr>
    <w:tblStylePr w:type="swCell">
      <w:tblPr/>
      <w:tcPr>
        <w:tcBorders>
          <w:top w:val="double" w:sz="4" w:space="0" w:color="E2E2E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38F" w:themeColor="accent3"/>
          <w:right w:val="single" w:sz="4" w:space="0" w:color="00838F" w:themeColor="accent3"/>
        </w:tcBorders>
      </w:tcPr>
    </w:tblStylePr>
    <w:tblStylePr w:type="band1Horz">
      <w:tblPr/>
      <w:tcPr>
        <w:tcBorders>
          <w:top w:val="single" w:sz="4" w:space="0" w:color="00838F" w:themeColor="accent3"/>
          <w:bottom w:val="single" w:sz="4" w:space="0" w:color="00838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38F" w:themeColor="accent3"/>
          <w:left w:val="nil"/>
        </w:tcBorders>
      </w:tcPr>
    </w:tblStylePr>
    <w:tblStylePr w:type="swCell">
      <w:tblPr/>
      <w:tcPr>
        <w:tcBorders>
          <w:top w:val="double" w:sz="4" w:space="0" w:color="00838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9926" w:themeColor="accent4"/>
          <w:right w:val="single" w:sz="4" w:space="0" w:color="9A9926" w:themeColor="accent4"/>
        </w:tcBorders>
      </w:tcPr>
    </w:tblStylePr>
    <w:tblStylePr w:type="band1Horz">
      <w:tblPr/>
      <w:tcPr>
        <w:tcBorders>
          <w:top w:val="single" w:sz="4" w:space="0" w:color="9A9926" w:themeColor="accent4"/>
          <w:bottom w:val="single" w:sz="4" w:space="0" w:color="9A992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4"/>
          <w:left w:val="nil"/>
        </w:tcBorders>
      </w:tcPr>
    </w:tblStylePr>
    <w:tblStylePr w:type="swCell">
      <w:tblPr/>
      <w:tcPr>
        <w:tcBorders>
          <w:top w:val="double" w:sz="4" w:space="0" w:color="9A992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A621" w:themeColor="accent5"/>
          <w:right w:val="single" w:sz="4" w:space="0" w:color="52A621" w:themeColor="accent5"/>
        </w:tcBorders>
      </w:tcPr>
    </w:tblStylePr>
    <w:tblStylePr w:type="band1Horz">
      <w:tblPr/>
      <w:tcPr>
        <w:tcBorders>
          <w:top w:val="single" w:sz="4" w:space="0" w:color="52A621" w:themeColor="accent5"/>
          <w:bottom w:val="single" w:sz="4" w:space="0" w:color="52A6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5"/>
          <w:left w:val="nil"/>
        </w:tcBorders>
      </w:tcPr>
    </w:tblStylePr>
    <w:tblStylePr w:type="swCell">
      <w:tblPr/>
      <w:tcPr>
        <w:tcBorders>
          <w:top w:val="double" w:sz="4" w:space="0" w:color="52A6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765F" w:themeColor="accent6"/>
          <w:right w:val="single" w:sz="4" w:space="0" w:color="DD765F" w:themeColor="accent6"/>
        </w:tcBorders>
      </w:tcPr>
    </w:tblStylePr>
    <w:tblStylePr w:type="band1Horz">
      <w:tblPr/>
      <w:tcPr>
        <w:tcBorders>
          <w:top w:val="single" w:sz="4" w:space="0" w:color="DD765F" w:themeColor="accent6"/>
          <w:bottom w:val="single" w:sz="4" w:space="0" w:color="DD76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6"/>
          <w:left w:val="nil"/>
        </w:tcBorders>
      </w:tcPr>
    </w:tblStylePr>
    <w:tblStylePr w:type="swCell">
      <w:tblPr/>
      <w:tcPr>
        <w:tcBorders>
          <w:top w:val="double" w:sz="4" w:space="0" w:color="DD76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24" w:space="0" w:color="E2E2E2" w:themeColor="accent2"/>
        <w:bottom w:val="single" w:sz="24" w:space="0" w:color="E2E2E2" w:themeColor="accent2"/>
        <w:right w:val="single" w:sz="24" w:space="0" w:color="E2E2E2" w:themeColor="accent2"/>
      </w:tblBorders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24" w:space="0" w:color="00838F" w:themeColor="accent3"/>
        <w:bottom w:val="single" w:sz="24" w:space="0" w:color="00838F" w:themeColor="accent3"/>
        <w:right w:val="single" w:sz="24" w:space="0" w:color="00838F" w:themeColor="accent3"/>
      </w:tblBorders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24" w:space="0" w:color="9A9926" w:themeColor="accent4"/>
        <w:bottom w:val="single" w:sz="24" w:space="0" w:color="9A9926" w:themeColor="accent4"/>
        <w:right w:val="single" w:sz="24" w:space="0" w:color="9A9926" w:themeColor="accent4"/>
      </w:tblBorders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24" w:space="0" w:color="52A621" w:themeColor="accent5"/>
        <w:bottom w:val="single" w:sz="24" w:space="0" w:color="52A621" w:themeColor="accent5"/>
        <w:right w:val="single" w:sz="24" w:space="0" w:color="52A621" w:themeColor="accent5"/>
      </w:tblBorders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E5D1C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24" w:space="0" w:color="DD765F" w:themeColor="accent6"/>
        <w:bottom w:val="single" w:sz="24" w:space="0" w:color="DD765F" w:themeColor="accent6"/>
        <w:right w:val="single" w:sz="24" w:space="0" w:color="DD765F" w:themeColor="accent6"/>
      </w:tblBorders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E5D1C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E5D1C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bottom w:val="single" w:sz="4" w:space="0" w:color="E2E2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2E2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E5D1C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bottom w:val="single" w:sz="4" w:space="0" w:color="00838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838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E5D1C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bottom w:val="single" w:sz="4" w:space="0" w:color="9A992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E5D1C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bottom w:val="single" w:sz="4" w:space="0" w:color="52A6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E5D1C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bottom w:val="single" w:sz="4" w:space="0" w:color="DD76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E5D1C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E5D1C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E5D1C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38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38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38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38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E5D1C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E5D1C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E5D1C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E5D1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5D1C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  <w:insideV w:val="single" w:sz="8" w:space="0" w:color="E9E9E9" w:themeColor="accent2" w:themeTint="BF"/>
      </w:tblBorders>
    </w:tblPr>
    <w:tcPr>
      <w:shd w:val="clear" w:color="auto" w:fill="F7F7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9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  <w:insideV w:val="single" w:sz="8" w:space="0" w:color="00D6EB" w:themeColor="accent3" w:themeTint="BF"/>
      </w:tblBorders>
    </w:tblPr>
    <w:tcPr>
      <w:shd w:val="clear" w:color="auto" w:fill="A4F7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D6E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  <w:insideV w:val="single" w:sz="8" w:space="0" w:color="CFCE3F" w:themeColor="accent4" w:themeTint="BF"/>
      </w:tblBorders>
    </w:tblPr>
    <w:tcPr>
      <w:shd w:val="clear" w:color="auto" w:fill="EFEE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  <w:insideV w:val="single" w:sz="8" w:space="0" w:color="75D83C" w:themeColor="accent5" w:themeTint="BF"/>
      </w:tblBorders>
    </w:tblPr>
    <w:tcPr>
      <w:shd w:val="clear" w:color="auto" w:fill="D1F2B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  <w:insideV w:val="single" w:sz="8" w:space="0" w:color="E59887" w:themeColor="accent6" w:themeTint="BF"/>
      </w:tblBorders>
    </w:tblPr>
    <w:tcPr>
      <w:shd w:val="clear" w:color="auto" w:fill="F6DC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cPr>
      <w:shd w:val="clear" w:color="auto" w:fill="F7F7F7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3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tcBorders>
          <w:insideH w:val="single" w:sz="6" w:space="0" w:color="E2E2E2" w:themeColor="accent2"/>
          <w:insideV w:val="single" w:sz="6" w:space="0" w:color="E2E2E2" w:themeColor="accent2"/>
        </w:tcBorders>
        <w:shd w:val="clear" w:color="auto" w:fill="F0F0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cPr>
      <w:shd w:val="clear" w:color="auto" w:fill="A4F7F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DBFBFF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8FF" w:themeFill="accent3" w:themeFillTint="33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tcBorders>
          <w:insideH w:val="single" w:sz="6" w:space="0" w:color="00838F" w:themeColor="accent3"/>
          <w:insideV w:val="single" w:sz="6" w:space="0" w:color="00838F" w:themeColor="accent3"/>
        </w:tcBorders>
        <w:shd w:val="clear" w:color="auto" w:fill="48E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cPr>
      <w:shd w:val="clear" w:color="auto" w:fill="EFEEBF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4" w:themeFillTint="33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tcBorders>
          <w:insideH w:val="single" w:sz="6" w:space="0" w:color="9A9926" w:themeColor="accent4"/>
          <w:insideV w:val="single" w:sz="6" w:space="0" w:color="9A9926" w:themeColor="accent4"/>
        </w:tcBorders>
        <w:shd w:val="clear" w:color="auto" w:fill="DFDE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cPr>
      <w:shd w:val="clear" w:color="auto" w:fill="D1F2BE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5" w:themeFillTint="33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tcBorders>
          <w:insideH w:val="single" w:sz="6" w:space="0" w:color="52A621" w:themeColor="accent5"/>
          <w:insideV w:val="single" w:sz="6" w:space="0" w:color="52A621" w:themeColor="accent5"/>
        </w:tcBorders>
        <w:shd w:val="clear" w:color="auto" w:fill="A3E57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cPr>
      <w:shd w:val="clear" w:color="auto" w:fill="F6DCD7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6" w:themeFillTint="33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tcBorders>
          <w:insideH w:val="single" w:sz="6" w:space="0" w:color="DD765F" w:themeColor="accent6"/>
          <w:insideV w:val="single" w:sz="6" w:space="0" w:color="DD765F" w:themeColor="accent6"/>
        </w:tcBorders>
        <w:shd w:val="clear" w:color="auto" w:fill="EEBAA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7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8E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8EF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E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E7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2B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E57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E57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C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AA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AA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E2E2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shd w:val="clear" w:color="auto" w:fill="F7F7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38F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shd w:val="clear" w:color="auto" w:fill="A4F7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shd w:val="clear" w:color="auto" w:fill="EFEEB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shd w:val="clear" w:color="auto" w:fill="D1F2B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E5D1C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shd w:val="clear" w:color="auto" w:fill="F6DC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E2E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E2E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E2E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838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38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38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7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992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992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A62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A6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E5D1C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765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76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7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E5D1C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5D1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5D1C"/>
    <w:rPr>
      <w:rFonts w:asciiTheme="majorHAnsi" w:eastAsiaTheme="majorEastAsia" w:hAnsiTheme="majorHAnsi" w:cstheme="majorBidi"/>
      <w:color w:val="242424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DE5D1C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DE5D1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5D1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DE5D1C"/>
    <w:rPr>
      <w:sz w:val="16"/>
    </w:rPr>
  </w:style>
  <w:style w:type="table" w:styleId="PlainTable1">
    <w:name w:val="Plain Table 1"/>
    <w:basedOn w:val="TableNormal"/>
    <w:uiPriority w:val="41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E5D1C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5D1C"/>
    <w:rPr>
      <w:rFonts w:ascii="Consolas" w:hAnsi="Consolas"/>
      <w:color w:val="242424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5D1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E5D1C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5D1C"/>
    <w:rPr>
      <w:color w:val="242424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DE5D1C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DE5D1C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E5D1C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E5D1C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E5D1C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E5D1C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E5D1C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E5D1C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5D1C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5D1C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E5D1C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E5D1C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5D1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5D1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5D1C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5D1C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5D1C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5D1C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5D1C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5D1C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5D1C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5D1C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ACBCC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E5D1C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DE5D1C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  <w:szCs w:val="40"/>
    </w:rPr>
  </w:style>
  <w:style w:type="character" w:customStyle="1" w:styleId="BarcodeChar">
    <w:name w:val="Barcode Char"/>
    <w:basedOn w:val="Heading1Char"/>
    <w:link w:val="Barcode"/>
    <w:rsid w:val="00DE5D1C"/>
    <w:rPr>
      <w:rFonts w:ascii="IDAutomationHC39M" w:eastAsiaTheme="majorEastAsia" w:hAnsi="IDAutomationHC39M" w:cstheme="majorBidi"/>
      <w:b w:val="0"/>
      <w:color w:val="242424" w:themeColor="text1"/>
      <w:kern w:val="2"/>
      <w:sz w:val="16"/>
      <w:szCs w:val="40"/>
      <w14:ligatures w14:val="standardContextual"/>
    </w:rPr>
  </w:style>
  <w:style w:type="paragraph" w:customStyle="1" w:styleId="QRCode">
    <w:name w:val="QR Code"/>
    <w:basedOn w:val="Barcode"/>
    <w:link w:val="QRCodeChar"/>
    <w:qFormat/>
    <w:rsid w:val="00DE5D1C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DE5D1C"/>
    <w:rPr>
      <w:rFonts w:ascii="IDAutomation2D" w:eastAsiaTheme="majorEastAsia" w:hAnsi="IDAutomation2D" w:cstheme="majorBidi"/>
      <w:b w:val="0"/>
      <w:color w:val="242424" w:themeColor="text1"/>
      <w:kern w:val="2"/>
      <w:sz w:val="16"/>
      <w:szCs w:val="40"/>
      <w14:ligatures w14:val="standardContextual"/>
    </w:rPr>
  </w:style>
  <w:style w:type="paragraph" w:customStyle="1" w:styleId="BCLabelNumber">
    <w:name w:val="BC Label Number"/>
    <w:basedOn w:val="BCLabel"/>
    <w:next w:val="Normal"/>
    <w:uiPriority w:val="2"/>
    <w:qFormat/>
    <w:rsid w:val="00DE5D1C"/>
    <w:rPr>
      <w14:numSpacing w14:val="tabular"/>
    </w:rPr>
  </w:style>
  <w:style w:type="paragraph" w:customStyle="1" w:styleId="BCNoteBullet">
    <w:name w:val="BC Note Bullet"/>
    <w:basedOn w:val="Quote"/>
    <w:next w:val="Normal"/>
    <w:uiPriority w:val="2"/>
    <w:qFormat/>
    <w:rsid w:val="00DE5D1C"/>
    <w:pPr>
      <w:tabs>
        <w:tab w:val="num" w:pos="360"/>
      </w:tabs>
      <w:spacing w:before="0" w:after="0" w:line="240" w:lineRule="auto"/>
      <w:ind w:left="227" w:hanging="227"/>
    </w:pPr>
  </w:style>
  <w:style w:type="table" w:customStyle="1" w:styleId="BCDataTable">
    <w:name w:val="BC Data Table"/>
    <w:basedOn w:val="TableNormal"/>
    <w:uiPriority w:val="99"/>
    <w:qFormat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DE5D1C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  <w:style w:type="table" w:customStyle="1" w:styleId="BCDataTable1">
    <w:name w:val="BC Data Table1"/>
    <w:basedOn w:val="TableNormal"/>
    <w:uiPriority w:val="99"/>
    <w:qFormat/>
    <w:rsid w:val="00DE5D1C"/>
    <w:pPr>
      <w:spacing w:after="0" w:line="240" w:lineRule="auto"/>
    </w:pPr>
    <w:rPr>
      <w:rFonts w:eastAsiaTheme="minorEastAsia"/>
      <w:kern w:val="2"/>
      <w:sz w:val="24"/>
      <w:szCs w:val="24"/>
      <w:lang w:val="da-DK" w:eastAsia="da-DK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pot\NAV\App\BCApps\src\Layers\W1\BaseApp\.resources\ReportParts\ReportTheme\Defaul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3BB42-70EE-4D5F-9AE0-4CF64135D1EE}"/>
      </w:docPartPr>
      <w:docPartBody>
        <w:p w:rsidR="002F703C" w:rsidRDefault="00DB29B7">
          <w:r w:rsidRPr="0072185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BAE099BCB3436FB1D1129D356F0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158CF-3CA5-42CC-B579-0C1AD245CBD3}"/>
      </w:docPartPr>
      <w:docPartBody>
        <w:p w:rsidR="00000000" w:rsidRDefault="00021133" w:rsidP="00021133">
          <w:pPr>
            <w:pStyle w:val="EABAE099BCB3436FB1D1129D356F0009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1B8166BBB142CCAB3E0FCADFEB56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FDA5B-FCAC-4E3C-B4EC-9F460FC5405F}"/>
      </w:docPartPr>
      <w:docPartBody>
        <w:p w:rsidR="00000000" w:rsidRDefault="00021133" w:rsidP="00021133">
          <w:pPr>
            <w:pStyle w:val="D91B8166BBB142CCAB3E0FCADFEB5651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AB693825E948518EBC547C6629F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4EC13-2C85-459E-BC25-33A2FC5788A7}"/>
      </w:docPartPr>
      <w:docPartBody>
        <w:p w:rsidR="00000000" w:rsidRDefault="00021133" w:rsidP="00021133">
          <w:pPr>
            <w:pStyle w:val="04AB693825E948518EBC547C6629FB33"/>
          </w:pPr>
          <w:r w:rsidRPr="0072185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505E8EE03247AE9E085F54B2BF4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EE983-FD1B-4C9E-9D64-971CC96AA810}"/>
      </w:docPartPr>
      <w:docPartBody>
        <w:p w:rsidR="00000000" w:rsidRDefault="00021133" w:rsidP="00021133">
          <w:pPr>
            <w:pStyle w:val="14505E8EE03247AE9E085F54B2BF4AA6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B2EBE74656463CA561B5706ADBB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3FFC7-C8CF-4430-A450-B9844A5C0EDA}"/>
      </w:docPartPr>
      <w:docPartBody>
        <w:p w:rsidR="00000000" w:rsidRDefault="00021133" w:rsidP="00021133">
          <w:pPr>
            <w:pStyle w:val="01B2EBE74656463CA561B5706ADBB3A0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502C0C907A4C6B8B6D7724A58CE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DC435-F24A-4627-BC16-6507ED481CCB}"/>
      </w:docPartPr>
      <w:docPartBody>
        <w:p w:rsidR="00000000" w:rsidRDefault="00021133" w:rsidP="00021133">
          <w:pPr>
            <w:pStyle w:val="05502C0C907A4C6B8B6D7724A58CE8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DFF9F6FEC6423FB5638AEC5BBD0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A1FF9-1743-405F-BBD3-1631C5B848A9}"/>
      </w:docPartPr>
      <w:docPartBody>
        <w:p w:rsidR="00000000" w:rsidRDefault="00021133" w:rsidP="00021133">
          <w:pPr>
            <w:pStyle w:val="C8DFF9F6FEC6423FB5638AEC5BBD07D0"/>
          </w:pPr>
          <w:r w:rsidRPr="0072185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AB755AA5474A408B3BD5D8FE7F26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7E2DB-79EA-467C-A2CC-FE63D92338C5}"/>
      </w:docPartPr>
      <w:docPartBody>
        <w:p w:rsidR="00000000" w:rsidRDefault="00021133" w:rsidP="00021133">
          <w:pPr>
            <w:pStyle w:val="5DAB755AA5474A408B3BD5D8FE7F2620"/>
          </w:pPr>
          <w:r w:rsidRPr="00305468">
            <w:rPr>
              <w:rStyle w:val="PlaceholderText"/>
            </w:rPr>
            <w:t>ReportTotalsLine: Insert any data item you want to repeat.</w:t>
          </w:r>
        </w:p>
      </w:docPartBody>
    </w:docPart>
    <w:docPart>
      <w:docPartPr>
        <w:name w:val="4C4352854ECD401CA38E9D918293E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7C2A-FEFA-48E7-92E4-A9880223D3CD}"/>
      </w:docPartPr>
      <w:docPartBody>
        <w:p w:rsidR="00000000" w:rsidRDefault="00021133" w:rsidP="00021133">
          <w:pPr>
            <w:pStyle w:val="4C4352854ECD401CA38E9D918293EE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DAA2D45755492D8827651C47BC8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E180-67B6-40CB-827D-7FC7B40A409D}"/>
      </w:docPartPr>
      <w:docPartBody>
        <w:p w:rsidR="00000000" w:rsidRDefault="00021133" w:rsidP="00021133">
          <w:pPr>
            <w:pStyle w:val="82DAA2D45755492D8827651C47BC8845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21133"/>
    <w:rsid w:val="00107786"/>
    <w:rsid w:val="001D6FE3"/>
    <w:rsid w:val="001F6C15"/>
    <w:rsid w:val="002339CB"/>
    <w:rsid w:val="002A48C6"/>
    <w:rsid w:val="002F6AA1"/>
    <w:rsid w:val="002F703C"/>
    <w:rsid w:val="00314D96"/>
    <w:rsid w:val="00374377"/>
    <w:rsid w:val="003C59A0"/>
    <w:rsid w:val="003E037C"/>
    <w:rsid w:val="00441283"/>
    <w:rsid w:val="004D0B7A"/>
    <w:rsid w:val="005073E4"/>
    <w:rsid w:val="00573160"/>
    <w:rsid w:val="005B212C"/>
    <w:rsid w:val="005D401F"/>
    <w:rsid w:val="005E35BE"/>
    <w:rsid w:val="006165F0"/>
    <w:rsid w:val="006C23FF"/>
    <w:rsid w:val="00781235"/>
    <w:rsid w:val="00920D69"/>
    <w:rsid w:val="009B200D"/>
    <w:rsid w:val="009B29C9"/>
    <w:rsid w:val="00B54BE0"/>
    <w:rsid w:val="00C03606"/>
    <w:rsid w:val="00C06758"/>
    <w:rsid w:val="00C32A3C"/>
    <w:rsid w:val="00CD2943"/>
    <w:rsid w:val="00D6116A"/>
    <w:rsid w:val="00D675FF"/>
    <w:rsid w:val="00DB29B7"/>
    <w:rsid w:val="00E922D6"/>
    <w:rsid w:val="00F635C5"/>
    <w:rsid w:val="00FA7F6F"/>
    <w:rsid w:val="00FB192C"/>
    <w:rsid w:val="00FC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1133"/>
    <w:rPr>
      <w:color w:val="666666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B2FC5E08E8CB45F0A0CADFF68226C667">
    <w:name w:val="B2FC5E08E8CB45F0A0CADFF68226C667"/>
    <w:rsid w:val="00C06758"/>
  </w:style>
  <w:style w:type="paragraph" w:customStyle="1" w:styleId="6485034F1DB648FDAC82378C2FB8F430">
    <w:name w:val="6485034F1DB648FDAC82378C2FB8F430"/>
    <w:rsid w:val="00C06758"/>
  </w:style>
  <w:style w:type="paragraph" w:customStyle="1" w:styleId="1923E466E399446BB3636E4EB4B5C327">
    <w:name w:val="1923E466E399446BB3636E4EB4B5C327"/>
    <w:rsid w:val="00C06758"/>
  </w:style>
  <w:style w:type="paragraph" w:customStyle="1" w:styleId="68E895E6AA0547DA9373E3368C2DE172">
    <w:name w:val="68E895E6AA0547DA9373E3368C2DE172"/>
    <w:rsid w:val="00C06758"/>
  </w:style>
  <w:style w:type="paragraph" w:customStyle="1" w:styleId="1DB6974B270A44ECBE1D62634A43DB75">
    <w:name w:val="1DB6974B270A44ECBE1D62634A43DB75"/>
    <w:rsid w:val="00C06758"/>
  </w:style>
  <w:style w:type="paragraph" w:customStyle="1" w:styleId="D06AB1E792BD4F5CA8BE2C239CCC037D">
    <w:name w:val="D06AB1E792BD4F5CA8BE2C239CCC037D"/>
    <w:rsid w:val="00C06758"/>
  </w:style>
  <w:style w:type="paragraph" w:customStyle="1" w:styleId="7A9CDC52F6CA472B97EC25BBC6EADE5E">
    <w:name w:val="7A9CDC52F6CA472B97EC25BBC6EADE5E"/>
    <w:rsid w:val="00C06758"/>
  </w:style>
  <w:style w:type="paragraph" w:customStyle="1" w:styleId="0DF635FB146947E5BCCAEB1584876041">
    <w:name w:val="0DF635FB146947E5BCCAEB1584876041"/>
    <w:rsid w:val="00C06758"/>
  </w:style>
  <w:style w:type="paragraph" w:customStyle="1" w:styleId="F64FAD31429240DC839F798BE613E1A2">
    <w:name w:val="F64FAD31429240DC839F798BE613E1A2"/>
    <w:rsid w:val="00C06758"/>
  </w:style>
  <w:style w:type="paragraph" w:customStyle="1" w:styleId="7C6A0AB2D17E40CE982146A6DA636AFC">
    <w:name w:val="7C6A0AB2D17E40CE982146A6DA636AFC"/>
    <w:rsid w:val="00C06758"/>
  </w:style>
  <w:style w:type="paragraph" w:customStyle="1" w:styleId="73918436D9ED42E9B61DAABB064A9CE6">
    <w:name w:val="73918436D9ED42E9B61DAABB064A9CE6"/>
    <w:rsid w:val="00573160"/>
  </w:style>
  <w:style w:type="paragraph" w:customStyle="1" w:styleId="4910B334FCE840488E9BFD676578B425">
    <w:name w:val="4910B334FCE840488E9BFD676578B425"/>
    <w:rsid w:val="00573160"/>
  </w:style>
  <w:style w:type="paragraph" w:customStyle="1" w:styleId="BA64B8803CDE42E0BFABDB844DAC2862">
    <w:name w:val="BA64B8803CDE42E0BFABDB844DAC2862"/>
    <w:rsid w:val="00573160"/>
  </w:style>
  <w:style w:type="paragraph" w:customStyle="1" w:styleId="B599E4A5608E489B82A93032093C2B8F">
    <w:name w:val="B599E4A5608E489B82A93032093C2B8F"/>
    <w:rsid w:val="00573160"/>
  </w:style>
  <w:style w:type="paragraph" w:customStyle="1" w:styleId="AA859996D1D24C359C633812E6F06117">
    <w:name w:val="AA859996D1D24C359C633812E6F06117"/>
    <w:rsid w:val="00573160"/>
  </w:style>
  <w:style w:type="paragraph" w:customStyle="1" w:styleId="D44DB14B451C45F7914DA912A52E2467">
    <w:name w:val="D44DB14B451C45F7914DA912A52E2467"/>
    <w:rsid w:val="00573160"/>
  </w:style>
  <w:style w:type="paragraph" w:customStyle="1" w:styleId="E612FF4F916842628604411BBE0CD4ED">
    <w:name w:val="E612FF4F916842628604411BBE0CD4ED"/>
    <w:rsid w:val="00573160"/>
  </w:style>
  <w:style w:type="paragraph" w:customStyle="1" w:styleId="EE16EE375C8F414EA5C37119D03A7785">
    <w:name w:val="EE16EE375C8F414EA5C37119D03A7785"/>
    <w:rsid w:val="00573160"/>
  </w:style>
  <w:style w:type="paragraph" w:customStyle="1" w:styleId="0C26C05FF2144F6FA4513DB3CE94F4BE">
    <w:name w:val="0C26C05FF2144F6FA4513DB3CE94F4BE"/>
    <w:rsid w:val="00573160"/>
  </w:style>
  <w:style w:type="paragraph" w:customStyle="1" w:styleId="90D0B6D97C3A4A45BAE6C2A52D34DD46">
    <w:name w:val="90D0B6D97C3A4A45BAE6C2A52D34DD46"/>
    <w:rsid w:val="00573160"/>
  </w:style>
  <w:style w:type="paragraph" w:customStyle="1" w:styleId="7E4A4DE54B374B419C156E0E382CE62E">
    <w:name w:val="7E4A4DE54B374B419C156E0E382CE62E"/>
    <w:rsid w:val="00573160"/>
  </w:style>
  <w:style w:type="paragraph" w:customStyle="1" w:styleId="B2A9B650757949928AE06A3984204820">
    <w:name w:val="B2A9B650757949928AE06A3984204820"/>
    <w:rsid w:val="00573160"/>
  </w:style>
  <w:style w:type="paragraph" w:customStyle="1" w:styleId="A983375863B14B0EA883597ABFB33DC3">
    <w:name w:val="A983375863B14B0EA883597ABFB33DC3"/>
    <w:rsid w:val="00573160"/>
  </w:style>
  <w:style w:type="paragraph" w:customStyle="1" w:styleId="3EA492A916A649AC8A8DBA26A9F5DA4A">
    <w:name w:val="3EA492A916A649AC8A8DBA26A9F5DA4A"/>
    <w:rsid w:val="00573160"/>
  </w:style>
  <w:style w:type="paragraph" w:customStyle="1" w:styleId="CB8893A3A73F492A9921BE3E92FCB834">
    <w:name w:val="CB8893A3A73F492A9921BE3E92FCB834"/>
    <w:rsid w:val="00573160"/>
  </w:style>
  <w:style w:type="paragraph" w:customStyle="1" w:styleId="3DEADB3A64294656996BFD63AF847D78">
    <w:name w:val="3DEADB3A64294656996BFD63AF847D78"/>
    <w:rsid w:val="00573160"/>
  </w:style>
  <w:style w:type="paragraph" w:customStyle="1" w:styleId="EABAE099BCB3436FB1D1129D356F0009">
    <w:name w:val="EABAE099BCB3436FB1D1129D356F0009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1B8166BBB142CCAB3E0FCADFEB5651">
    <w:name w:val="D91B8166BBB142CCAB3E0FCADFEB5651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7835DB81A142EEAAB24A35DD1A9ED5">
    <w:name w:val="707835DB81A142EEAAB24A35DD1A9ED5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13085696D044DEBBC389D8982E9F340">
    <w:name w:val="E13085696D044DEBBC389D8982E9F340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9AEC3E41B446F6BB4349DC19A027B5">
    <w:name w:val="1C9AEC3E41B446F6BB4349DC19A027B5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4FEF936C0D4841913FCD83B00CFB7A">
    <w:name w:val="544FEF936C0D4841913FCD83B00CFB7A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66597490F74A0EA1CFD87D25E9F3B2">
    <w:name w:val="4766597490F74A0EA1CFD87D25E9F3B2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61C524929D43998A41642A783A1B5D">
    <w:name w:val="7761C524929D43998A41642A783A1B5D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5E49144FC54AAA8044B4D225780BB8">
    <w:name w:val="5D5E49144FC54AAA8044B4D225780BB8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EB2CD5A31547E4B55932DCB81789F6">
    <w:name w:val="FCEB2CD5A31547E4B55932DCB81789F6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F3E29708054BBF919A7CAAD969F5D3">
    <w:name w:val="D8F3E29708054BBF919A7CAAD969F5D3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1CB7A9226D47CA84694FEE7862A451">
    <w:name w:val="0D1CB7A9226D47CA84694FEE7862A451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A96C810AD04398AFDFF81BE0DA7A1E">
    <w:name w:val="BAA96C810AD04398AFDFF81BE0DA7A1E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1055D1916145ADB815DBC0658BF0AB">
    <w:name w:val="C91055D1916145ADB815DBC0658BF0AB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24A6F0EB8B4D678F1ECF2A0FBF19C6">
    <w:name w:val="1B24A6F0EB8B4D678F1ECF2A0FBF19C6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0C6ACF549A4D13897D4B8F1E9B96E7">
    <w:name w:val="4E0C6ACF549A4D13897D4B8F1E9B96E7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5B603F9498425A858FD4BFA1D7F74D">
    <w:name w:val="415B603F9498425A858FD4BFA1D7F74D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11E372369E4362BF90907BB3286515">
    <w:name w:val="6711E372369E4362BF90907BB3286515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3E367CDC6384354AA24E91F8D891A87">
    <w:name w:val="63E367CDC6384354AA24E91F8D891A87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202763F26A4397B1E5CCF00A3ED5CC">
    <w:name w:val="1C202763F26A4397B1E5CCF00A3ED5CC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B11A7E94A54B92AC769F9D2F8782FB">
    <w:name w:val="1FB11A7E94A54B92AC769F9D2F8782FB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AB693825E948518EBC547C6629FB33">
    <w:name w:val="04AB693825E948518EBC547C6629FB33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505E8EE03247AE9E085F54B2BF4AA6">
    <w:name w:val="14505E8EE03247AE9E085F54B2BF4AA6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B2EBE74656463CA561B5706ADBB3A0">
    <w:name w:val="01B2EBE74656463CA561B5706ADBB3A0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502C0C907A4C6B8B6D7724A58CE85D">
    <w:name w:val="05502C0C907A4C6B8B6D7724A58CE85D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DFF9F6FEC6423FB5638AEC5BBD07D0">
    <w:name w:val="C8DFF9F6FEC6423FB5638AEC5BBD07D0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AB755AA5474A408B3BD5D8FE7F2620">
    <w:name w:val="5DAB755AA5474A408B3BD5D8FE7F2620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4352854ECD401CA38E9D918293EE75">
    <w:name w:val="4C4352854ECD401CA38E9D918293EE75"/>
    <w:rsid w:val="000211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DAA2D45755492D8827651C47BC8845">
    <w:name w:val="82DAA2D45755492D8827651C47BC8845"/>
    <w:rsid w:val="0002113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E2E2E2"/>
      </a:accent2>
      <a:accent3>
        <a:srgbClr val="00838F"/>
      </a:accent3>
      <a:accent4>
        <a:srgbClr val="9A9926"/>
      </a:accent4>
      <a:accent5>
        <a:srgbClr val="52A621"/>
      </a:accent5>
      <a:accent6>
        <a:srgbClr val="DD765F"/>
      </a:accent6>
      <a:hlink>
        <a:srgbClr val="8E939F"/>
      </a:hlink>
      <a:folHlink>
        <a:srgbClr val="525C6D"/>
      </a:folHlink>
    </a:clrScheme>
    <a:fontScheme name="Default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17693-9BEA-4CEF-A330-CC0105C2D507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A4DAA7EC-B777-4B42-A7A3-FAA146C85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2018-08-23T07:52:00Z</dcterms:created>
  <dcterms:modified xsi:type="dcterms:W3CDTF">2026-08-20T10:55:00Z</dcterms:modified>
</cp:coreProperties>
</file>