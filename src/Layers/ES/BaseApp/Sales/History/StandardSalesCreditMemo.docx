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97"/>
        <w:gridCol w:w="4309"/>
      </w:tblGrid>
      <w:tr w:rsidRPr="00133E05" w:rsidR="00133E05" w:rsidTr="00133E05" w14:paraId="7DAF5023" w14:textId="77777777">
        <w:trPr>
          <w:cantSplit/>
          <w:trHeight w:val="290"/>
        </w:trPr>
        <w:sdt>
          <w:sdtPr>
            <w:alias w:val="#Nav: /Header/CustomerAddress1"/>
            <w:tag w:val="#Nav: Standard_Sales_Credit_Memo/1307"/>
            <w:id w:val="-346637227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1[1]" w:storeItemID="{D9E86DF7-BE24-45E3-B8E0-55EB02EBB6EB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76C29C3B" w14:textId="77777777">
                <w:pPr>
                  <w:pStyle w:val="NoSpacing"/>
                </w:pPr>
                <w:r w:rsidRPr="00133E05">
                  <w:t>CustomerAddress1</w:t>
                </w:r>
              </w:p>
            </w:tc>
          </w:sdtContent>
        </w:sdt>
        <w:sdt>
          <w:sdtPr>
            <w:alias w:val="#Nav: /Header/CompanyAddress1"/>
            <w:tag w:val="#Nav: Standard_Sales_Credit_Memo/1307"/>
            <w:id w:val="-1171950695"/>
            <w:placeholder>
              <w:docPart w:val="40A720FA878C44758EB6A6531824B720"/>
            </w:placeholder>
            <w:dataBinding w:prefixMappings="xmlns:ns0='urn:microsoft-dynamics-nav/reports/Standard_Sales_Credit_Memo/1307/'" w:xpath="/ns0:NavWordReportXmlPart[1]/ns0:Header[1]/ns0:CompanyAddress1[1]" w:storeItemID="{D9E86DF7-BE24-45E3-B8E0-55EB02EBB6EB}"/>
            <w:text/>
          </w:sdtPr>
          <w:sdtContent>
            <w:tc>
              <w:tcPr>
                <w:tcW w:w="2111" w:type="pct"/>
              </w:tcPr>
              <w:p w:rsidRPr="00133E05" w:rsidR="00133E05" w:rsidP="00133E05" w:rsidRDefault="00133E05" w14:paraId="22F0746D" w14:textId="77777777">
                <w:pPr>
                  <w:pStyle w:val="NoSpacing"/>
                  <w:jc w:val="right"/>
                </w:pPr>
                <w:r w:rsidRPr="00133E05">
                  <w:t>CompanyAddress1</w:t>
                </w:r>
              </w:p>
            </w:tc>
          </w:sdtContent>
        </w:sdt>
      </w:tr>
      <w:tr w:rsidRPr="00133E05" w:rsidR="00133E05" w:rsidTr="00133E05" w14:paraId="3801539C" w14:textId="77777777">
        <w:trPr>
          <w:cantSplit/>
          <w:trHeight w:val="290"/>
        </w:trPr>
        <w:sdt>
          <w:sdtPr>
            <w:alias w:val="#Nav: /Header/CustomerAddress2"/>
            <w:tag w:val="#Nav: Standard_Sales_Credit_Memo/1307"/>
            <w:id w:val="2121793087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2[1]" w:storeItemID="{D9E86DF7-BE24-45E3-B8E0-55EB02EBB6EB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49A2470D" w14:textId="77777777">
                <w:pPr>
                  <w:pStyle w:val="NoSpacing"/>
                </w:pPr>
                <w:r w:rsidRPr="00133E05">
                  <w:t>CustomerAddress2</w:t>
                </w:r>
              </w:p>
            </w:tc>
          </w:sdtContent>
        </w:sdt>
        <w:sdt>
          <w:sdtPr>
            <w:alias w:val="#Nav: /Header/CompanyAddress2"/>
            <w:tag w:val="#Nav: Standard_Sales_Credit_Memo/1307"/>
            <w:id w:val="1521665205"/>
            <w:placeholder>
              <w:docPart w:val="686377AACB98467B87FAF1F31F1B4537"/>
            </w:placeholder>
            <w:dataBinding w:prefixMappings="xmlns:ns0='urn:microsoft-dynamics-nav/reports/Standard_Sales_Credit_Memo/1307/'" w:xpath="/ns0:NavWordReportXmlPart[1]/ns0:Header[1]/ns0:CompanyAddress2[1]" w:storeItemID="{D9E86DF7-BE24-45E3-B8E0-55EB02EBB6EB}"/>
            <w:text/>
          </w:sdtPr>
          <w:sdtContent>
            <w:tc>
              <w:tcPr>
                <w:tcW w:w="2111" w:type="pct"/>
              </w:tcPr>
              <w:p w:rsidRPr="00133E05" w:rsidR="00133E05" w:rsidP="00133E05" w:rsidRDefault="00133E05" w14:paraId="718C8CC5" w14:textId="77777777">
                <w:pPr>
                  <w:pStyle w:val="NoSpacing"/>
                  <w:jc w:val="right"/>
                </w:pPr>
                <w:r w:rsidRPr="00133E05">
                  <w:t>CompanyAddress2</w:t>
                </w:r>
              </w:p>
            </w:tc>
          </w:sdtContent>
        </w:sdt>
      </w:tr>
      <w:tr w:rsidRPr="00133E05" w:rsidR="00133E05" w:rsidTr="00133E05" w14:paraId="412AA9E8" w14:textId="77777777">
        <w:trPr>
          <w:cantSplit/>
          <w:trHeight w:val="290"/>
        </w:trPr>
        <w:sdt>
          <w:sdtPr>
            <w:alias w:val="#Nav: /Header/CustomerAddress3"/>
            <w:tag w:val="#Nav: Standard_Sales_Credit_Memo/1307"/>
            <w:id w:val="536395156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3[1]" w:storeItemID="{D9E86DF7-BE24-45E3-B8E0-55EB02EBB6EB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25F14CD5" w14:textId="77777777">
                <w:pPr>
                  <w:pStyle w:val="NoSpacing"/>
                </w:pPr>
                <w:r w:rsidRPr="00133E05">
                  <w:t>CustomerAddress3</w:t>
                </w:r>
              </w:p>
            </w:tc>
          </w:sdtContent>
        </w:sdt>
        <w:sdt>
          <w:sdtPr>
            <w:alias w:val="#Nav: /Header/CompanyAddress3"/>
            <w:tag w:val="#Nav: Standard_Sales_Credit_Memo/1307"/>
            <w:id w:val="-1053613660"/>
            <w:placeholder>
              <w:docPart w:val="686377AACB98467B87FAF1F31F1B4537"/>
            </w:placeholder>
            <w:dataBinding w:prefixMappings="xmlns:ns0='urn:microsoft-dynamics-nav/reports/Standard_Sales_Credit_Memo/1307/'" w:xpath="/ns0:NavWordReportXmlPart[1]/ns0:Header[1]/ns0:CompanyAddress3[1]" w:storeItemID="{D9E86DF7-BE24-45E3-B8E0-55EB02EBB6EB}"/>
            <w:text/>
          </w:sdtPr>
          <w:sdtContent>
            <w:tc>
              <w:tcPr>
                <w:tcW w:w="2111" w:type="pct"/>
              </w:tcPr>
              <w:p w:rsidRPr="00133E05" w:rsidR="00133E05" w:rsidP="00133E05" w:rsidRDefault="00133E05" w14:paraId="351D53F5" w14:textId="77777777">
                <w:pPr>
                  <w:pStyle w:val="NoSpacing"/>
                  <w:jc w:val="right"/>
                </w:pPr>
                <w:r w:rsidRPr="00133E05">
                  <w:t>CompanyAddress3</w:t>
                </w:r>
              </w:p>
            </w:tc>
          </w:sdtContent>
        </w:sdt>
      </w:tr>
      <w:tr w:rsidRPr="00133E05" w:rsidR="00133E05" w:rsidTr="00133E05" w14:paraId="3D394D1B" w14:textId="77777777">
        <w:trPr>
          <w:cantSplit/>
          <w:trHeight w:val="290"/>
        </w:trPr>
        <w:sdt>
          <w:sdtPr>
            <w:alias w:val="#Nav: /Header/CustomerAddress4"/>
            <w:tag w:val="#Nav: Standard_Sales_Credit_Memo/1307"/>
            <w:id w:val="1229109116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4[1]" w:storeItemID="{D9E86DF7-BE24-45E3-B8E0-55EB02EBB6EB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1CC50333" w14:textId="77777777">
                <w:pPr>
                  <w:pStyle w:val="NoSpacing"/>
                </w:pPr>
                <w:r w:rsidRPr="00133E05">
                  <w:t>CustomerAddress4</w:t>
                </w:r>
              </w:p>
            </w:tc>
          </w:sdtContent>
        </w:sdt>
        <w:sdt>
          <w:sdtPr>
            <w:alias w:val="#Nav: /Header/CompanyAddress4"/>
            <w:tag w:val="#Nav: Standard_Sales_Credit_Memo/1307"/>
            <w:id w:val="-843252946"/>
            <w:placeholder>
              <w:docPart w:val="686377AACB98467B87FAF1F31F1B4537"/>
            </w:placeholder>
            <w:dataBinding w:prefixMappings="xmlns:ns0='urn:microsoft-dynamics-nav/reports/Standard_Sales_Credit_Memo/1307/'" w:xpath="/ns0:NavWordReportXmlPart[1]/ns0:Header[1]/ns0:CompanyAddress4[1]" w:storeItemID="{D9E86DF7-BE24-45E3-B8E0-55EB02EBB6EB}"/>
            <w:text/>
          </w:sdtPr>
          <w:sdtContent>
            <w:tc>
              <w:tcPr>
                <w:tcW w:w="2111" w:type="pct"/>
              </w:tcPr>
              <w:p w:rsidRPr="00133E05" w:rsidR="00133E05" w:rsidP="00133E05" w:rsidRDefault="00133E05" w14:paraId="4D186DCE" w14:textId="77777777">
                <w:pPr>
                  <w:pStyle w:val="NoSpacing"/>
                  <w:jc w:val="right"/>
                </w:pPr>
                <w:r w:rsidRPr="00133E05">
                  <w:t>CompanyAddress4</w:t>
                </w:r>
              </w:p>
            </w:tc>
          </w:sdtContent>
        </w:sdt>
      </w:tr>
      <w:tr w:rsidRPr="00133E05" w:rsidR="00133E05" w:rsidTr="00133E05" w14:paraId="7482DF9B" w14:textId="77777777">
        <w:trPr>
          <w:cantSplit/>
          <w:trHeight w:val="290"/>
        </w:trPr>
        <w:sdt>
          <w:sdtPr>
            <w:alias w:val="#Nav: /Header/CustomerAddress5"/>
            <w:tag w:val="#Nav: Standard_Sales_Credit_Memo/1307"/>
            <w:id w:val="1814057176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5[1]" w:storeItemID="{D9E86DF7-BE24-45E3-B8E0-55EB02EBB6EB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5A4FD368" w14:textId="77777777">
                <w:pPr>
                  <w:pStyle w:val="NoSpacing"/>
                </w:pPr>
                <w:r w:rsidRPr="00133E05">
                  <w:t>CustomerAddress5</w:t>
                </w:r>
              </w:p>
            </w:tc>
          </w:sdtContent>
        </w:sdt>
        <w:sdt>
          <w:sdtPr>
            <w:alias w:val="#Nav: /Header/CompanyAddress5"/>
            <w:tag w:val="#Nav: Standard_Sales_Credit_Memo/1307"/>
            <w:id w:val="-1834985711"/>
            <w:placeholder>
              <w:docPart w:val="686377AACB98467B87FAF1F31F1B4537"/>
            </w:placeholder>
            <w:dataBinding w:prefixMappings="xmlns:ns0='urn:microsoft-dynamics-nav/reports/Standard_Sales_Credit_Memo/1307/'" w:xpath="/ns0:NavWordReportXmlPart[1]/ns0:Header[1]/ns0:CompanyAddress5[1]" w:storeItemID="{D9E86DF7-BE24-45E3-B8E0-55EB02EBB6EB}"/>
            <w:text/>
          </w:sdtPr>
          <w:sdtContent>
            <w:tc>
              <w:tcPr>
                <w:tcW w:w="2111" w:type="pct"/>
              </w:tcPr>
              <w:p w:rsidRPr="00133E05" w:rsidR="00133E05" w:rsidP="00133E05" w:rsidRDefault="00133E05" w14:paraId="436E2B60" w14:textId="77777777">
                <w:pPr>
                  <w:pStyle w:val="NoSpacing"/>
                  <w:jc w:val="right"/>
                </w:pPr>
                <w:r w:rsidRPr="00133E05">
                  <w:t>CompanyAddress5</w:t>
                </w:r>
              </w:p>
            </w:tc>
          </w:sdtContent>
        </w:sdt>
      </w:tr>
      <w:tr w:rsidRPr="00133E05" w:rsidR="00133E05" w:rsidTr="00133E05" w14:paraId="2FBD8876" w14:textId="77777777">
        <w:trPr>
          <w:cantSplit/>
          <w:trHeight w:val="274"/>
        </w:trPr>
        <w:sdt>
          <w:sdtPr>
            <w:alias w:val="#Nav: /Header/CustomerAddress6"/>
            <w:tag w:val="#Nav: Standard_Sales_Credit_Memo/1307"/>
            <w:id w:val="-2064325541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6[1]" w:storeItemID="{D9E86DF7-BE24-45E3-B8E0-55EB02EBB6EB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5BC9466D" w14:textId="77777777">
                <w:pPr>
                  <w:pStyle w:val="NoSpacing"/>
                </w:pPr>
                <w:r w:rsidRPr="00133E05">
                  <w:t>CustomerAddress6</w:t>
                </w:r>
              </w:p>
            </w:tc>
          </w:sdtContent>
        </w:sdt>
        <w:sdt>
          <w:sdtPr>
            <w:alias w:val="#Nav: /Header/CompanyAddress6"/>
            <w:tag w:val="#Nav: Standard_Sales_Credit_Memo/1307"/>
            <w:id w:val="-2005736487"/>
            <w:placeholder>
              <w:docPart w:val="686377AACB98467B87FAF1F31F1B4537"/>
            </w:placeholder>
            <w:dataBinding w:prefixMappings="xmlns:ns0='urn:microsoft-dynamics-nav/reports/Standard_Sales_Credit_Memo/1307/'" w:xpath="/ns0:NavWordReportXmlPart[1]/ns0:Header[1]/ns0:CompanyAddress6[1]" w:storeItemID="{D9E86DF7-BE24-45E3-B8E0-55EB02EBB6EB}"/>
            <w:text/>
          </w:sdtPr>
          <w:sdtContent>
            <w:tc>
              <w:tcPr>
                <w:tcW w:w="2111" w:type="pct"/>
              </w:tcPr>
              <w:p w:rsidRPr="00133E05" w:rsidR="00133E05" w:rsidP="00133E05" w:rsidRDefault="00133E05" w14:paraId="539FAD05" w14:textId="77777777">
                <w:pPr>
                  <w:pStyle w:val="NoSpacing"/>
                  <w:jc w:val="right"/>
                </w:pPr>
                <w:r w:rsidRPr="00133E05">
                  <w:t>CompanyAddress6</w:t>
                </w:r>
              </w:p>
            </w:tc>
          </w:sdtContent>
        </w:sdt>
      </w:tr>
      <w:tr w:rsidRPr="00133E05" w:rsidR="00133E05" w:rsidTr="00133E05" w14:paraId="66AAE3E2" w14:textId="77777777">
        <w:trPr>
          <w:cantSplit/>
          <w:trHeight w:val="290"/>
        </w:trPr>
        <w:sdt>
          <w:sdtPr>
            <w:alias w:val="#Nav: /Header/CustomerAddress7"/>
            <w:tag w:val="#Nav: Standard_Sales_Credit_Memo/1307"/>
            <w:id w:val="-762605892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7[1]" w:storeItemID="{D9E86DF7-BE24-45E3-B8E0-55EB02EBB6EB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1528E312" w14:textId="77777777">
                <w:pPr>
                  <w:pStyle w:val="NoSpacing"/>
                </w:pPr>
                <w:r w:rsidRPr="00133E05">
                  <w:t>CustomerAddress7</w:t>
                </w:r>
              </w:p>
            </w:tc>
          </w:sdtContent>
        </w:sdt>
        <w:tc>
          <w:tcPr>
            <w:tcW w:w="2111" w:type="pct"/>
          </w:tcPr>
          <w:p w:rsidRPr="00133E05" w:rsidR="00133E05" w:rsidP="00133E05" w:rsidRDefault="00000000" w14:paraId="5C9BF8F6" w14:textId="77777777">
            <w:pPr>
              <w:pStyle w:val="NoSpacing"/>
              <w:jc w:val="right"/>
            </w:pPr>
            <w:sdt>
              <w:sdtPr>
                <w:alias w:val="#Nav: /Header/CompanyLegalOffice_Lbl"/>
                <w:tag w:val="#Nav: Standard_Sales_Credit_Memo/1307"/>
                <w:id w:val="-1616430546"/>
                <w:placeholder>
                  <w:docPart w:val="CFD4B50CBFBC4BA9A2865AD6716E9637"/>
                </w:placeholder>
                <w:dataBinding w:prefixMappings="xmlns:ns0='urn:microsoft-dynamics-nav/reports/Standard_Sales_Credit_Memo/1307/'" w:xpath="/ns0:NavWordReportXmlPart[1]/ns0:Header[1]/ns0:CompanyLegalOffice_Lbl[1]" w:storeItemID="{D9E86DF7-BE24-45E3-B8E0-55EB02EBB6EB}"/>
                <w:text/>
              </w:sdtPr>
              <w:sdtContent>
                <w:proofErr w:type="spellStart"/>
                <w:r w:rsidRPr="00133E05" w:rsidR="00133E05">
                  <w:t>CompanyLegalOffice_Lbl</w:t>
                </w:r>
                <w:proofErr w:type="spellEnd"/>
              </w:sdtContent>
            </w:sdt>
            <w:r w:rsidR="00133E05">
              <w:t xml:space="preserve"> </w:t>
            </w:r>
            <w:sdt>
              <w:sdtPr>
                <w:alias w:val="#Nav: /Header/CompanyLegalOffice"/>
                <w:tag w:val="#Nav: Standard_Sales_Credit_Memo/1307"/>
                <w:id w:val="1332101128"/>
                <w:placeholder>
                  <w:docPart w:val="C3B3DC30B02848B583D25458A4659BA2"/>
                </w:placeholder>
                <w:dataBinding w:prefixMappings="xmlns:ns0='urn:microsoft-dynamics-nav/reports/Standard_Sales_Credit_Memo/1307/'" w:xpath="/ns0:NavWordReportXmlPart[1]/ns0:Header[1]/ns0:CompanyLegalOffice[1]" w:storeItemID="{D9E86DF7-BE24-45E3-B8E0-55EB02EBB6EB}"/>
                <w:text/>
              </w:sdtPr>
              <w:sdtContent>
                <w:proofErr w:type="spellStart"/>
                <w:r w:rsidRPr="00133E05" w:rsidR="00133E05">
                  <w:t>CompanyLegalOffice</w:t>
                </w:r>
                <w:proofErr w:type="spellEnd"/>
              </w:sdtContent>
            </w:sdt>
          </w:p>
        </w:tc>
      </w:tr>
      <w:tr w:rsidRPr="00133E05" w:rsidR="00133E05" w:rsidTr="00133E05" w14:paraId="1C5A279A" w14:textId="77777777">
        <w:trPr>
          <w:cantSplit/>
          <w:trHeight w:val="290"/>
        </w:trPr>
        <w:sdt>
          <w:sdtPr>
            <w:alias w:val="#Nav: /Header/CustomerAddress8"/>
            <w:tag w:val="#Nav: Standard_Sales_Credit_Memo/1307"/>
            <w:id w:val="571465082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8[1]" w:storeItemID="{D9E86DF7-BE24-45E3-B8E0-55EB02EBB6EB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44F5523B" w14:textId="77777777">
                <w:pPr>
                  <w:pStyle w:val="NoSpacing"/>
                </w:pPr>
                <w:r w:rsidRPr="00133E05">
                  <w:t>CustomerAddress8</w:t>
                </w:r>
              </w:p>
            </w:tc>
          </w:sdtContent>
        </w:sdt>
        <w:tc>
          <w:tcPr>
            <w:tcW w:w="2111" w:type="pct"/>
          </w:tcPr>
          <w:p w:rsidRPr="00133E05" w:rsidR="00133E05" w:rsidP="00133E05" w:rsidRDefault="00133E05" w14:paraId="12608850" w14:textId="77777777">
            <w:pPr>
              <w:pStyle w:val="NoSpacing"/>
              <w:jc w:val="right"/>
            </w:pPr>
          </w:p>
        </w:tc>
      </w:tr>
    </w:tbl>
    <w:p w:rsidRPr="00782744" w:rsidR="00245B0E" w:rsidP="00782744" w:rsidRDefault="00245B0E" w14:paraId="49ADFDCF" w14:textId="77777777">
      <w:pPr>
        <w:pStyle w:val="NoSpacing"/>
        <w:rPr>
          <w:sz w:val="12"/>
          <w:szCs w:val="12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</w:tblCellMar>
        <w:tblLook w:val="04A0" w:firstRow="1" w:lastRow="0" w:firstColumn="1" w:lastColumn="0" w:noHBand="0" w:noVBand="1"/>
      </w:tblPr>
      <w:tblGrid>
        <w:gridCol w:w="2549"/>
        <w:gridCol w:w="2549"/>
        <w:gridCol w:w="2549"/>
        <w:gridCol w:w="2549"/>
      </w:tblGrid>
      <w:tr w:rsidR="00133E05" w:rsidTr="00BD4E95" w14:paraId="7F8C6CC4" w14:textId="77777777">
        <w:sdt>
          <w:sdtPr>
            <w:rPr>
              <w:lang w:val="da-DK"/>
            </w:rPr>
            <w:alias w:val="#Nav: /Header/YourReference_Lbl"/>
            <w:tag w:val="#Nav: Standard_Sales_Credit_Memo/1307"/>
            <w:id w:val="-1130623254"/>
            <w:placeholder>
              <w:docPart w:val="CC4BA5CE077542889864E2DC93E37FCF"/>
            </w:placeholder>
            <w:dataBinding w:prefixMappings="xmlns:ns0='urn:microsoft-dynamics-nav/reports/Standard_Sales_Credit_Memo/1307/'" w:xpath="/ns0:NavWordReportXmlPart[1]/ns0:Header[1]/ns0:YourReference_Lbl[1]" w:storeItemID="{D9E86DF7-BE24-45E3-B8E0-55EB02EBB6EB}"/>
            <w:text/>
          </w:sdtPr>
          <w:sdtContent>
            <w:tc>
              <w:tcPr>
                <w:tcW w:w="2549" w:type="dxa"/>
              </w:tcPr>
              <w:p w:rsidR="00133E05" w:rsidP="00DF6462" w:rsidRDefault="00133E05" w14:paraId="32EED740" w14:textId="77777777">
                <w:pPr>
                  <w:pStyle w:val="Heading1"/>
                  <w:outlineLvl w:val="0"/>
                </w:pPr>
                <w:r w:rsidRPr="003E7CF4">
                  <w:rPr>
                    <w:lang w:val="da-DK"/>
                  </w:rPr>
                  <w:t>YourReference_Lbl</w:t>
                </w:r>
              </w:p>
            </w:tc>
          </w:sdtContent>
        </w:sdt>
        <w:sdt>
          <w:sdtPr>
            <w:alias w:val="#Nav: /Header/SalesPerson_Lbl"/>
            <w:tag w:val="#Nav: Standard_Sales_Credit_Memo/1307"/>
            <w:id w:val="-636870304"/>
            <w:placeholder>
              <w:docPart w:val="DefaultPlaceholder_-1854013440"/>
            </w:placeholder>
            <w:dataBinding w:prefixMappings="xmlns:ns0='urn:microsoft-dynamics-nav/reports/Standard_Sales_Credit_Memo/1307/'" w:xpath="/ns0:NavWordReportXmlPart[1]/ns0:Header[1]/ns0:SalesPerson_Lbl[1]" w:storeItemID="{D9E86DF7-BE24-45E3-B8E0-55EB02EBB6EB}"/>
            <w:text/>
          </w:sdtPr>
          <w:sdtContent>
            <w:tc>
              <w:tcPr>
                <w:tcW w:w="2549" w:type="dxa"/>
              </w:tcPr>
              <w:p w:rsidR="00133E05" w:rsidP="00DF6462" w:rsidRDefault="00D2130C" w14:paraId="0FC47F0E" w14:textId="77777777">
                <w:pPr>
                  <w:pStyle w:val="Heading1"/>
                  <w:outlineLvl w:val="0"/>
                </w:pPr>
                <w:r>
                  <w:rPr>
                    <w:lang w:val="da-DK"/>
                  </w:rPr>
                  <w:t>SalesPerson_Lbl</w:t>
                </w:r>
              </w:p>
            </w:tc>
          </w:sdtContent>
        </w:sdt>
        <w:sdt>
          <w:sdtPr>
            <w:alias w:val="#Nav: /Header/AppliesToDocument_Lbl"/>
            <w:tag w:val="#Nav: Standard_Sales_Credit_Memo/1307"/>
            <w:id w:val="-277109058"/>
            <w:placeholder>
              <w:docPart w:val="3BB2B48FAB3E4DDE96F16AC639A9D652"/>
            </w:placeholder>
            <w:dataBinding w:prefixMappings="xmlns:ns0='urn:microsoft-dynamics-nav/reports/Standard_Sales_Credit_Memo/1307/'" w:xpath="/ns0:NavWordReportXmlPart[1]/ns0:Header[1]/ns0:AppliesToDocument_Lbl[1]" w:storeItemID="{D9E86DF7-BE24-45E3-B8E0-55EB02EBB6EB}"/>
            <w:text/>
          </w:sdtPr>
          <w:sdtContent>
            <w:tc>
              <w:tcPr>
                <w:tcW w:w="2549" w:type="dxa"/>
              </w:tcPr>
              <w:p w:rsidR="00133E05" w:rsidP="00DF6462" w:rsidRDefault="00133E05" w14:paraId="004AF689" w14:textId="77777777">
                <w:pPr>
                  <w:pStyle w:val="Heading1"/>
                  <w:outlineLvl w:val="0"/>
                </w:pPr>
                <w:r w:rsidRPr="003E7CF4">
                  <w:rPr>
                    <w:lang w:val="da-DK"/>
                  </w:rPr>
                  <w:t>AppliesToDocument_Lbl</w:t>
                </w:r>
              </w:p>
            </w:tc>
          </w:sdtContent>
        </w:sdt>
        <w:sdt>
          <w:sdtPr>
            <w:rPr>
              <w:lang w:val="da-DK"/>
            </w:rPr>
            <w:alias w:val="#Nav: /Header/DueDate_Lbl"/>
            <w:tag w:val="#Nav: Standard_Sales_Credit_Memo/1307"/>
            <w:id w:val="-1251649982"/>
            <w:placeholder>
              <w:docPart w:val="D00B2CF5216542E48B1FA3F7329E9168"/>
            </w:placeholder>
            <w:dataBinding w:prefixMappings="xmlns:ns0='urn:microsoft-dynamics-nav/reports/Standard_Sales_Credit_Memo/1307/'" w:xpath="/ns0:NavWordReportXmlPart[1]/ns0:Header[1]/ns0:DueDate_Lbl[1]" w:storeItemID="{D9E86DF7-BE24-45E3-B8E0-55EB02EBB6EB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="00133E05" w:rsidP="00DF6462" w:rsidRDefault="00133E05" w14:paraId="56E08CF5" w14:textId="77777777">
                <w:pPr>
                  <w:pStyle w:val="Heading1"/>
                  <w:outlineLvl w:val="0"/>
                </w:pPr>
                <w:r w:rsidRPr="003E7CF4">
                  <w:rPr>
                    <w:lang w:val="da-DK"/>
                  </w:rPr>
                  <w:t>DueDate_Lbl</w:t>
                </w:r>
              </w:p>
            </w:tc>
          </w:sdtContent>
        </w:sdt>
      </w:tr>
      <w:tr w:rsidR="00133E05" w:rsidTr="00BD4E95" w14:paraId="18A2ED1F" w14:textId="77777777">
        <w:sdt>
          <w:sdtPr>
            <w:alias w:val="#Nav: /Header/YourReference"/>
            <w:tag w:val="#Nav: Standard_Sales_Credit_Memo/1307"/>
            <w:id w:val="1620342425"/>
            <w:placeholder>
              <w:docPart w:val="B8378250F9C6465BBB09384DE802FB7F"/>
            </w:placeholder>
            <w:dataBinding w:prefixMappings="xmlns:ns0='urn:microsoft-dynamics-nav/reports/Standard_Sales_Credit_Memo/1307/'" w:xpath="/ns0:NavWordReportXmlPart[1]/ns0:Header[1]/ns0:YourReference[1]" w:storeItemID="{D9E86DF7-BE24-45E3-B8E0-55EB02EBB6EB}"/>
            <w:text/>
          </w:sdtPr>
          <w:sdtContent>
            <w:tc>
              <w:tcPr>
                <w:tcW w:w="2549" w:type="dxa"/>
              </w:tcPr>
              <w:p w:rsidR="00133E05" w:rsidP="00DF6462" w:rsidRDefault="00133E05" w14:paraId="49359AA8" w14:textId="77777777">
                <w:r w:rsidRPr="003E7CF4">
                  <w:rPr>
                    <w:lang w:val="da-DK"/>
                  </w:rPr>
                  <w:t>YourReference</w:t>
                </w:r>
              </w:p>
            </w:tc>
          </w:sdtContent>
        </w:sdt>
        <w:sdt>
          <w:sdtPr>
            <w:alias w:val="#Nav: /Header/SalesPersonName"/>
            <w:tag w:val="#Nav: Standard_Sales_Credit_Memo/1307"/>
            <w:id w:val="-2093382796"/>
            <w:placeholder>
              <w:docPart w:val="CB1DD28340694D149B33A167672E33AE"/>
            </w:placeholder>
            <w:dataBinding w:prefixMappings="xmlns:ns0='urn:microsoft-dynamics-nav/reports/Standard_Sales_Credit_Memo/1307/'" w:xpath="/ns0:NavWordReportXmlPart[1]/ns0:Header[1]/ns0:SalesPersonName[1]" w:storeItemID="{D9E86DF7-BE24-45E3-B8E0-55EB02EBB6EB}"/>
            <w:text/>
          </w:sdtPr>
          <w:sdtContent>
            <w:tc>
              <w:tcPr>
                <w:tcW w:w="2549" w:type="dxa"/>
              </w:tcPr>
              <w:p w:rsidR="00133E05" w:rsidP="00DF6462" w:rsidRDefault="00133E05" w14:paraId="287AF7D3" w14:textId="77777777">
                <w:r w:rsidRPr="003E7CF4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AppliesToDocument"/>
            <w:tag w:val="#Nav: Standard_Sales_Credit_Memo/1307"/>
            <w:id w:val="713312628"/>
            <w:placeholder>
              <w:docPart w:val="4116043F68A841ADBFF0F78D0BAFE4DD"/>
            </w:placeholder>
            <w:dataBinding w:prefixMappings="xmlns:ns0='urn:microsoft-dynamics-nav/reports/Standard_Sales_Credit_Memo/1307/'" w:xpath="/ns0:NavWordReportXmlPart[1]/ns0:Header[1]/ns0:AppliesToDocument[1]" w:storeItemID="{D9E86DF7-BE24-45E3-B8E0-55EB02EBB6EB}"/>
            <w:text/>
          </w:sdtPr>
          <w:sdtContent>
            <w:tc>
              <w:tcPr>
                <w:tcW w:w="2549" w:type="dxa"/>
              </w:tcPr>
              <w:p w:rsidR="00133E05" w:rsidP="00DF6462" w:rsidRDefault="00133E05" w14:paraId="1082167F" w14:textId="77777777">
                <w:r w:rsidRPr="003E7CF4">
                  <w:rPr>
                    <w:lang w:val="da-DK"/>
                  </w:rPr>
                  <w:t>AppliesToDocument</w:t>
                </w:r>
              </w:p>
            </w:tc>
          </w:sdtContent>
        </w:sdt>
        <w:sdt>
          <w:sdtPr>
            <w:alias w:val="#Nav: /Header/DueDate"/>
            <w:tag w:val="#Nav: Standard_Sales_Credit_Memo/1307"/>
            <w:id w:val="1703123343"/>
            <w:placeholder>
              <w:docPart w:val="5A79970C3A884513AA554763E81035C3"/>
            </w:placeholder>
            <w:dataBinding w:prefixMappings="xmlns:ns0='urn:microsoft-dynamics-nav/reports/Standard_Sales_Credit_Memo/1307/'" w:xpath="/ns0:NavWordReportXmlPart[1]/ns0:Header[1]/ns0:DueDate[1]" w:storeItemID="{D9E86DF7-BE24-45E3-B8E0-55EB02EBB6EB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="00133E05" w:rsidP="00DF6462" w:rsidRDefault="00133E05" w14:paraId="69A5CC7E" w14:textId="77777777">
                <w:r w:rsidRPr="003E7CF4">
                  <w:rPr>
                    <w:lang w:val="da-DK"/>
                  </w:rPr>
                  <w:t>DueDate</w:t>
                </w:r>
              </w:p>
            </w:tc>
          </w:sdtContent>
        </w:sdt>
      </w:tr>
    </w:tbl>
    <w:sdt>
      <w:sdtPr>
        <w:alias w:val="#Nav: /Header/WorkDescriptionLines/WorkDescriptionLine"/>
        <w:tag w:val="#Nav: Standard_Sales_Credit_Memo/1307"/>
        <w:id w:val="193504183"/>
        <w:placeholder>
          <w:docPart w:val="DefaultPlaceholder_-1854013440"/>
        </w:placeholder>
        <w:dataBinding w:prefixMappings="xmlns:ns0='urn:microsoft-dynamics-nav/reports/Standard_Sales_Credit_Memo/1307/'" w:xpath="/ns0:NavWordReportXmlPart[1]/ns0:Header[1]/ns0:WorkDescriptionLines[1]/ns0:WorkDescriptionLine[1]" w:storeItemID="{D9E86DF7-BE24-45E3-B8E0-55EB02EBB6EB}"/>
        <w:text/>
      </w:sdtPr>
      <w:sdtContent>
        <w:p w:rsidR="00133E05" w:rsidP="00133E05" w:rsidRDefault="00163C4D" w14:paraId="3D6F6E97" w14:textId="252683C4">
          <w:proofErr w:type="spellStart"/>
          <w:r>
            <w:t>WorkDescriptionLine</w:t>
          </w:r>
          <w:proofErr w:type="spellEnd"/>
        </w:p>
      </w:sdtContent>
    </w:sdt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954"/>
        <w:gridCol w:w="2238"/>
        <w:gridCol w:w="965"/>
        <w:gridCol w:w="805"/>
        <w:gridCol w:w="708"/>
        <w:gridCol w:w="1365"/>
        <w:gridCol w:w="620"/>
        <w:gridCol w:w="709"/>
        <w:gridCol w:w="1807"/>
      </w:tblGrid>
      <w:tr w:rsidRPr="00133E05" w:rsidR="00133E05" w:rsidTr="00133E05" w14:paraId="582A6B05" w14:textId="77777777">
        <w:trPr>
          <w:trHeight w:val="546"/>
        </w:trPr>
        <w:sdt>
          <w:sdtPr>
            <w:alias w:val="#Nav: /Header/Line/ItemNo_Line_Lbl"/>
            <w:tag w:val="#Nav: Standard_Sales_Credit_Memo/1307"/>
            <w:id w:val="771446451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Line[1]/ns0:ItemNo_Line_Lbl[1]" w:storeItemID="{D9E86DF7-BE24-45E3-B8E0-55EB02EBB6EB}"/>
            <w:text/>
          </w:sdtPr>
          <w:sdtContent>
            <w:tc>
              <w:tcPr>
                <w:tcW w:w="954" w:type="dxa"/>
                <w:tcBorders>
                  <w:bottom w:val="single" w:color="auto" w:sz="4" w:space="0"/>
                </w:tcBorders>
                <w:vAlign w:val="bottom"/>
              </w:tcPr>
              <w:p w:rsidRPr="00133E05" w:rsidR="00133E05" w:rsidP="00133E05" w:rsidRDefault="00133E05" w14:paraId="76F276C3" w14:textId="77777777">
                <w:pPr>
                  <w:pStyle w:val="Heading1"/>
                  <w:outlineLvl w:val="0"/>
                </w:pPr>
                <w:proofErr w:type="spellStart"/>
                <w:r w:rsidRPr="00133E05">
                  <w:t>ItemNo_Line_Lbl</w:t>
                </w:r>
                <w:proofErr w:type="spellEnd"/>
              </w:p>
            </w:tc>
          </w:sdtContent>
        </w:sdt>
        <w:sdt>
          <w:sdtPr>
            <w:alias w:val="#Nav: /Header/Line/Description_Line_Lbl"/>
            <w:tag w:val="#Nav: Standard_Sales_Credit_Memo/1307"/>
            <w:id w:val="1545399846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Line[1]/ns0:Description_Line_Lbl[1]" w:storeItemID="{D9E86DF7-BE24-45E3-B8E0-55EB02EBB6EB}"/>
            <w:text/>
          </w:sdtPr>
          <w:sdtContent>
            <w:tc>
              <w:tcPr>
                <w:tcW w:w="2238" w:type="dxa"/>
                <w:tcBorders>
                  <w:bottom w:val="single" w:color="auto" w:sz="4" w:space="0"/>
                </w:tcBorders>
                <w:vAlign w:val="bottom"/>
              </w:tcPr>
              <w:p w:rsidRPr="00133E05" w:rsidR="00133E05" w:rsidP="00133E05" w:rsidRDefault="00133E05" w14:paraId="4EC303DC" w14:textId="77777777">
                <w:pPr>
                  <w:pStyle w:val="Heading1"/>
                  <w:outlineLvl w:val="0"/>
                </w:pPr>
                <w:proofErr w:type="spellStart"/>
                <w:r w:rsidRPr="00133E05">
                  <w:t>Description_Line_Lbl</w:t>
                </w:r>
                <w:proofErr w:type="spellEnd"/>
              </w:p>
            </w:tc>
          </w:sdtContent>
        </w:sdt>
        <w:sdt>
          <w:sdtPr>
            <w:alias w:val="#Nav: /Header/Line/ShipmentDate_Line_Lbl"/>
            <w:tag w:val="#Nav: Standard_Sales_Credit_Memo/1307"/>
            <w:id w:val="-833229876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Line[1]/ns0:ShipmentDate_Line_Lbl[1]" w:storeItemID="{D9E86DF7-BE24-45E3-B8E0-55EB02EBB6EB}"/>
            <w:text/>
          </w:sdtPr>
          <w:sdtContent>
            <w:tc>
              <w:tcPr>
                <w:tcW w:w="965" w:type="dxa"/>
                <w:tcBorders>
                  <w:bottom w:val="single" w:color="auto" w:sz="4" w:space="0"/>
                </w:tcBorders>
                <w:vAlign w:val="bottom"/>
              </w:tcPr>
              <w:p w:rsidRPr="00133E05" w:rsidR="00133E05" w:rsidP="00133E05" w:rsidRDefault="00133E05" w14:paraId="2A77F3DA" w14:textId="77777777">
                <w:pPr>
                  <w:pStyle w:val="Heading1"/>
                  <w:outlineLvl w:val="0"/>
                </w:pPr>
                <w:proofErr w:type="spellStart"/>
                <w:r w:rsidRPr="00133E05">
                  <w:t>ShipmentDate_Line_Lbl</w:t>
                </w:r>
                <w:proofErr w:type="spellEnd"/>
              </w:p>
            </w:tc>
          </w:sdtContent>
        </w:sdt>
        <w:sdt>
          <w:sdtPr>
            <w:alias w:val="#Nav: /Header/Line/Quantity_Line_Lbl"/>
            <w:tag w:val="#Nav: Standard_Sales_Credit_Memo/1307"/>
            <w:id w:val="616415257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Line[1]/ns0:Quantity_Line_Lbl[1]" w:storeItemID="{D9E86DF7-BE24-45E3-B8E0-55EB02EBB6EB}"/>
            <w:text/>
          </w:sdtPr>
          <w:sdtContent>
            <w:tc>
              <w:tcPr>
                <w:tcW w:w="805" w:type="dxa"/>
                <w:tcBorders>
                  <w:bottom w:val="single" w:color="auto" w:sz="4" w:space="0"/>
                </w:tcBorders>
                <w:vAlign w:val="bottom"/>
              </w:tcPr>
              <w:p w:rsidRPr="00133E05" w:rsidR="00133E05" w:rsidP="00133E05" w:rsidRDefault="00133E05" w14:paraId="56D2BF5F" w14:textId="77777777">
                <w:pPr>
                  <w:pStyle w:val="Heading1"/>
                  <w:jc w:val="right"/>
                  <w:outlineLvl w:val="0"/>
                </w:pPr>
                <w:proofErr w:type="spellStart"/>
                <w:r w:rsidRPr="00133E05">
                  <w:t>Quantity_Line_Lbl</w:t>
                </w:r>
                <w:proofErr w:type="spellEnd"/>
              </w:p>
            </w:tc>
          </w:sdtContent>
        </w:sdt>
        <w:tc>
          <w:tcPr>
            <w:tcW w:w="708" w:type="dxa"/>
            <w:tcBorders>
              <w:bottom w:val="single" w:color="auto" w:sz="4" w:space="0"/>
            </w:tcBorders>
            <w:vAlign w:val="bottom"/>
          </w:tcPr>
          <w:p w:rsidRPr="00133E05" w:rsidR="00133E05" w:rsidP="00133E05" w:rsidRDefault="00133E05" w14:paraId="6E047CCC" w14:textId="77777777">
            <w:pPr>
              <w:pStyle w:val="Heading1"/>
              <w:outlineLvl w:val="0"/>
            </w:pPr>
          </w:p>
        </w:tc>
        <w:sdt>
          <w:sdtPr>
            <w:alias w:val="#Nav: /Header/Line/UnitPrice_Lbl"/>
            <w:tag w:val="#Nav: Standard_Sales_Credit_Memo/1307"/>
            <w:id w:val="-1521079236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Line[1]/ns0:UnitPrice_Lbl[1]" w:storeItemID="{D9E86DF7-BE24-45E3-B8E0-55EB02EBB6EB}"/>
            <w:text/>
          </w:sdtPr>
          <w:sdtContent>
            <w:tc>
              <w:tcPr>
                <w:tcW w:w="1365" w:type="dxa"/>
                <w:tcBorders>
                  <w:bottom w:val="single" w:color="auto" w:sz="4" w:space="0"/>
                </w:tcBorders>
                <w:vAlign w:val="bottom"/>
              </w:tcPr>
              <w:p w:rsidRPr="00133E05" w:rsidR="00133E05" w:rsidP="00133E05" w:rsidRDefault="00133E05" w14:paraId="3D347D6B" w14:textId="77777777">
                <w:pPr>
                  <w:pStyle w:val="Heading1"/>
                  <w:jc w:val="right"/>
                  <w:outlineLvl w:val="0"/>
                </w:pPr>
                <w:proofErr w:type="spellStart"/>
                <w:r w:rsidRPr="00133E05">
                  <w:t>UnitPrice_Lbl</w:t>
                </w:r>
                <w:proofErr w:type="spellEnd"/>
              </w:p>
            </w:tc>
          </w:sdtContent>
        </w:sdt>
        <w:tc>
          <w:tcPr>
            <w:tcW w:w="620" w:type="dxa"/>
            <w:tcBorders>
              <w:bottom w:val="single" w:color="auto" w:sz="4" w:space="0"/>
            </w:tcBorders>
            <w:vAlign w:val="bottom"/>
          </w:tcPr>
          <w:p w:rsidRPr="00133E05" w:rsidR="00133E05" w:rsidP="00133E05" w:rsidRDefault="00133E05" w14:paraId="21BC4D83" w14:textId="77777777">
            <w:pPr>
              <w:pStyle w:val="Heading1"/>
              <w:outlineLvl w:val="0"/>
            </w:pPr>
          </w:p>
        </w:tc>
        <w:sdt>
          <w:sdtPr>
            <w:alias w:val="#Nav: /Header/Line/VATPct_Line_Lbl"/>
            <w:tag w:val="#Nav: Standard_Sales_Credit_Memo/1307"/>
            <w:id w:val="1291246806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Line[1]/ns0:VATPct_Line_Lbl[1]" w:storeItemID="{D9E86DF7-BE24-45E3-B8E0-55EB02EBB6EB}"/>
            <w:text/>
          </w:sdtPr>
          <w:sdtContent>
            <w:tc>
              <w:tcPr>
                <w:tcW w:w="709" w:type="dxa"/>
                <w:tcBorders>
                  <w:bottom w:val="single" w:color="auto" w:sz="4" w:space="0"/>
                </w:tcBorders>
                <w:vAlign w:val="bottom"/>
              </w:tcPr>
              <w:p w:rsidRPr="00133E05" w:rsidR="00133E05" w:rsidP="00133E05" w:rsidRDefault="00133E05" w14:paraId="4FF653AF" w14:textId="77777777">
                <w:pPr>
                  <w:pStyle w:val="Heading1"/>
                  <w:jc w:val="right"/>
                  <w:outlineLvl w:val="0"/>
                </w:pPr>
                <w:proofErr w:type="spellStart"/>
                <w:r w:rsidRPr="00133E05">
                  <w:t>VATPct_Line_Lbl</w:t>
                </w:r>
                <w:proofErr w:type="spellEnd"/>
              </w:p>
            </w:tc>
          </w:sdtContent>
        </w:sdt>
        <w:sdt>
          <w:sdtPr>
            <w:alias w:val="#Nav: /Header/Line/LineAmount_Line_Lbl"/>
            <w:tag w:val="#Nav: Standard_Sales_Credit_Memo/1307"/>
            <w:id w:val="1532234539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Line[1]/ns0:LineAmount_Line_Lbl[1]" w:storeItemID="{D9E86DF7-BE24-45E3-B8E0-55EB02EBB6EB}"/>
            <w:text/>
          </w:sdtPr>
          <w:sdtContent>
            <w:tc>
              <w:tcPr>
                <w:tcW w:w="1807" w:type="dxa"/>
                <w:tcBorders>
                  <w:bottom w:val="single" w:color="auto" w:sz="4" w:space="0"/>
                </w:tcBorders>
                <w:tcMar>
                  <w:right w:w="0" w:type="dxa"/>
                </w:tcMar>
                <w:vAlign w:val="bottom"/>
              </w:tcPr>
              <w:p w:rsidRPr="00133E05" w:rsidR="00133E05" w:rsidP="00133E05" w:rsidRDefault="00133E05" w14:paraId="37F54A26" w14:textId="77777777">
                <w:pPr>
                  <w:pStyle w:val="Heading1"/>
                  <w:jc w:val="right"/>
                  <w:outlineLvl w:val="0"/>
                </w:pPr>
                <w:proofErr w:type="spellStart"/>
                <w:r w:rsidRPr="00133E05">
                  <w:t>LineAmount_Line_Lbl</w:t>
                </w:r>
                <w:proofErr w:type="spellEnd"/>
              </w:p>
            </w:tc>
          </w:sdtContent>
        </w:sdt>
      </w:tr>
      <w:tr w:rsidRPr="00133E05" w:rsidR="00133E05" w:rsidTr="00133E05" w14:paraId="13301126" w14:textId="77777777">
        <w:trPr>
          <w:trHeight w:val="182"/>
        </w:trPr>
        <w:tc>
          <w:tcPr>
            <w:tcW w:w="954" w:type="dxa"/>
            <w:tcBorders>
              <w:top w:val="single" w:color="auto" w:sz="4" w:space="0"/>
            </w:tcBorders>
          </w:tcPr>
          <w:p w:rsidRPr="00133E05" w:rsidR="00133E05" w:rsidP="00DF6462" w:rsidRDefault="00133E05" w14:paraId="6E588923" w14:textId="77777777">
            <w:pPr>
              <w:pStyle w:val="NoSpacing"/>
            </w:pPr>
          </w:p>
        </w:tc>
        <w:tc>
          <w:tcPr>
            <w:tcW w:w="2238" w:type="dxa"/>
            <w:tcBorders>
              <w:top w:val="single" w:color="auto" w:sz="4" w:space="0"/>
            </w:tcBorders>
          </w:tcPr>
          <w:p w:rsidRPr="00133E05" w:rsidR="00133E05" w:rsidP="00DF6462" w:rsidRDefault="00133E05" w14:paraId="5591FA40" w14:textId="77777777">
            <w:pPr>
              <w:pStyle w:val="NoSpacing"/>
            </w:pPr>
          </w:p>
        </w:tc>
        <w:tc>
          <w:tcPr>
            <w:tcW w:w="965" w:type="dxa"/>
            <w:tcBorders>
              <w:top w:val="single" w:color="auto" w:sz="4" w:space="0"/>
            </w:tcBorders>
          </w:tcPr>
          <w:p w:rsidRPr="00133E05" w:rsidR="00133E05" w:rsidP="00DF6462" w:rsidRDefault="00133E05" w14:paraId="5C3A50E0" w14:textId="77777777">
            <w:pPr>
              <w:pStyle w:val="NoSpacing"/>
            </w:pPr>
          </w:p>
        </w:tc>
        <w:tc>
          <w:tcPr>
            <w:tcW w:w="805" w:type="dxa"/>
            <w:tcBorders>
              <w:top w:val="single" w:color="auto" w:sz="4" w:space="0"/>
            </w:tcBorders>
          </w:tcPr>
          <w:p w:rsidRPr="00133E05" w:rsidR="00133E05" w:rsidP="00DF6462" w:rsidRDefault="00133E05" w14:paraId="443D833B" w14:textId="77777777">
            <w:pPr>
              <w:pStyle w:val="NoSpacing"/>
            </w:pPr>
          </w:p>
        </w:tc>
        <w:tc>
          <w:tcPr>
            <w:tcW w:w="708" w:type="dxa"/>
            <w:tcBorders>
              <w:top w:val="single" w:color="auto" w:sz="4" w:space="0"/>
            </w:tcBorders>
          </w:tcPr>
          <w:p w:rsidRPr="00133E05" w:rsidR="00133E05" w:rsidP="00DF6462" w:rsidRDefault="00133E05" w14:paraId="06E050D1" w14:textId="77777777">
            <w:pPr>
              <w:pStyle w:val="NoSpacing"/>
            </w:pPr>
          </w:p>
        </w:tc>
        <w:tc>
          <w:tcPr>
            <w:tcW w:w="1365" w:type="dxa"/>
            <w:tcBorders>
              <w:top w:val="single" w:color="auto" w:sz="4" w:space="0"/>
            </w:tcBorders>
          </w:tcPr>
          <w:p w:rsidRPr="00133E05" w:rsidR="00133E05" w:rsidP="00DF6462" w:rsidRDefault="00133E05" w14:paraId="6689285B" w14:textId="77777777">
            <w:pPr>
              <w:pStyle w:val="NoSpacing"/>
            </w:pPr>
          </w:p>
        </w:tc>
        <w:tc>
          <w:tcPr>
            <w:tcW w:w="620" w:type="dxa"/>
            <w:tcBorders>
              <w:top w:val="single" w:color="auto" w:sz="4" w:space="0"/>
            </w:tcBorders>
          </w:tcPr>
          <w:p w:rsidRPr="00133E05" w:rsidR="00133E05" w:rsidP="00DF6462" w:rsidRDefault="00133E05" w14:paraId="36DE215F" w14:textId="77777777">
            <w:pPr>
              <w:pStyle w:val="NoSpacing"/>
            </w:pPr>
          </w:p>
        </w:tc>
        <w:tc>
          <w:tcPr>
            <w:tcW w:w="709" w:type="dxa"/>
            <w:tcBorders>
              <w:top w:val="single" w:color="auto" w:sz="4" w:space="0"/>
            </w:tcBorders>
          </w:tcPr>
          <w:p w:rsidRPr="00133E05" w:rsidR="00133E05" w:rsidP="00DF6462" w:rsidRDefault="00133E05" w14:paraId="02B30C16" w14:textId="77777777">
            <w:pPr>
              <w:pStyle w:val="NoSpacing"/>
            </w:pPr>
          </w:p>
        </w:tc>
        <w:tc>
          <w:tcPr>
            <w:tcW w:w="1807" w:type="dxa"/>
            <w:tcBorders>
              <w:top w:val="single" w:color="auto" w:sz="4" w:space="0"/>
            </w:tcBorders>
            <w:tcMar>
              <w:right w:w="0" w:type="dxa"/>
            </w:tcMar>
          </w:tcPr>
          <w:p w:rsidRPr="00133E05" w:rsidR="00133E05" w:rsidP="00DF6462" w:rsidRDefault="00133E05" w14:paraId="29E361EA" w14:textId="77777777">
            <w:pPr>
              <w:pStyle w:val="NoSpacing"/>
            </w:pPr>
          </w:p>
        </w:tc>
      </w:tr>
      <w:sdt>
        <w:sdtPr>
          <w:alias w:val="#Nav: /Header/Line"/>
          <w:tag w:val="#Nav: Standard_Sales_Credit_Memo/1307"/>
          <w:id w:val="1327254768"/>
          <w15:dataBinding w:prefixMappings="xmlns:ns0='urn:microsoft-dynamics-nav/reports/Standard_Sales_Credit_Memo/1307/'" w:xpath="/ns0:NavWordReportXmlPart[1]/ns0:Header[1]/ns0:Line" w:storeItemID="{D9E86DF7-BE24-45E3-B8E0-55EB02EBB6EB}"/>
          <w15:repeatingSection/>
        </w:sdtPr>
        <w:sdtContent>
          <w:sdt>
            <w:sdtPr>
              <w:id w:val="872800820"/>
              <w:placeholder>
                <w:docPart w:val="AFAA596673924DD6B4B0F02053F29E65"/>
              </w:placeholder>
              <w15:repeatingSectionItem/>
            </w:sdtPr>
            <w:sdtContent>
              <w:tr w:rsidRPr="00133E05" w:rsidR="00133E05" w:rsidTr="00782744" w14:paraId="45713506" w14:textId="77777777">
                <w:trPr>
                  <w:trHeight w:val="227"/>
                </w:trPr>
                <w:sdt>
                  <w:sdtPr>
                    <w:alias w:val="#Nav: /Header/Line/ItemNo_Line"/>
                    <w:tag w:val="#Nav: Standard_Sales_Credit_Memo/1307"/>
                    <w:id w:val="-1032108260"/>
                    <w:placeholder>
                      <w:docPart w:val="C79E6C514E2344B18A9D1E5F57EFEEDB"/>
                    </w:placeholder>
                    <w:dataBinding w:prefixMappings="xmlns:ns0='urn:microsoft-dynamics-nav/reports/Standard_Sales_Credit_Memo/1307/'" w:xpath="/ns0:NavWordReportXmlPart[1]/ns0:Header[1]/ns0:Line[1]/ns0:ItemNo_Line[1]" w:storeItemID="{D9E86DF7-BE24-45E3-B8E0-55EB02EBB6EB}"/>
                    <w:text/>
                  </w:sdtPr>
                  <w:sdtContent>
                    <w:tc>
                      <w:tcPr>
                        <w:tcW w:w="954" w:type="dxa"/>
                      </w:tcPr>
                      <w:p w:rsidRPr="00133E05" w:rsidR="00133E05" w:rsidP="00503927" w:rsidRDefault="00133E05" w14:paraId="360E9FB2" w14:textId="77777777">
                        <w:proofErr w:type="spellStart"/>
                        <w:r w:rsidRPr="00133E05"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Credit_Memo/1307"/>
                    <w:id w:val="-1420935410"/>
                    <w:placeholder>
                      <w:docPart w:val="096AF142A17A4DE7939E26982D9C5C97"/>
                    </w:placeholder>
                    <w:dataBinding w:prefixMappings="xmlns:ns0='urn:microsoft-dynamics-nav/reports/Standard_Sales_Credit_Memo/1307/'" w:xpath="/ns0:NavWordReportXmlPart[1]/ns0:Header[1]/ns0:Line[1]/ns0:Description_Line[1]" w:storeItemID="{D9E86DF7-BE24-45E3-B8E0-55EB02EBB6EB}"/>
                    <w:text/>
                  </w:sdtPr>
                  <w:sdtContent>
                    <w:tc>
                      <w:tcPr>
                        <w:tcW w:w="2238" w:type="dxa"/>
                      </w:tcPr>
                      <w:p w:rsidRPr="00133E05" w:rsidR="00133E05" w:rsidP="00503927" w:rsidRDefault="00133E05" w14:paraId="6A112EAD" w14:textId="77777777">
                        <w:proofErr w:type="spellStart"/>
                        <w:r w:rsidRPr="00133E05">
                          <w:t>Description_Line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ShipmentDate_Line"/>
                    <w:tag w:val="#Nav: Standard_Sales_Credit_Memo/1307"/>
                    <w:id w:val="223189048"/>
                    <w:placeholder>
                      <w:docPart w:val="343AAC44148243C78F326BB9A83D3024"/>
                    </w:placeholder>
                    <w:dataBinding w:prefixMappings="xmlns:ns0='urn:microsoft-dynamics-nav/reports/Standard_Sales_Credit_Memo/1307/'" w:xpath="/ns0:NavWordReportXmlPart[1]/ns0:Header[1]/ns0:Line[1]/ns0:ShipmentDate_Line[1]" w:storeItemID="{D9E86DF7-BE24-45E3-B8E0-55EB02EBB6EB}"/>
                    <w:text/>
                  </w:sdtPr>
                  <w:sdtContent>
                    <w:tc>
                      <w:tcPr>
                        <w:tcW w:w="965" w:type="dxa"/>
                      </w:tcPr>
                      <w:p w:rsidRPr="00133E05" w:rsidR="00133E05" w:rsidP="00503927" w:rsidRDefault="00133E05" w14:paraId="303899D6" w14:textId="77777777">
                        <w:proofErr w:type="spellStart"/>
                        <w:r w:rsidRPr="00133E05">
                          <w:t>ShipmentDate_Line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Quantity_Line"/>
                    <w:tag w:val="#Nav: Standard_Sales_Credit_Memo/1307"/>
                    <w:id w:val="382909601"/>
                    <w:placeholder>
                      <w:docPart w:val="241BCC5BB56B4612A1EAD7816724281E"/>
                    </w:placeholder>
                    <w:dataBinding w:prefixMappings="xmlns:ns0='urn:microsoft-dynamics-nav/reports/Standard_Sales_Credit_Memo/1307/'" w:xpath="/ns0:NavWordReportXmlPart[1]/ns0:Header[1]/ns0:Line[1]/ns0:Quantity_Line[1]" w:storeItemID="{D9E86DF7-BE24-45E3-B8E0-55EB02EBB6EB}"/>
                    <w:text/>
                  </w:sdtPr>
                  <w:sdtContent>
                    <w:tc>
                      <w:tcPr>
                        <w:tcW w:w="805" w:type="dxa"/>
                      </w:tcPr>
                      <w:p w:rsidRPr="00133E05" w:rsidR="00133E05" w:rsidP="00503927" w:rsidRDefault="00133E05" w14:paraId="06726B4E" w14:textId="77777777">
                        <w:proofErr w:type="spellStart"/>
                        <w:r w:rsidRPr="00133E05"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OfMeasure"/>
                    <w:tag w:val="#Nav: Standard_Sales_Credit_Memo/1307"/>
                    <w:id w:val="436108881"/>
                    <w:placeholder>
                      <w:docPart w:val="62F79F9E4A084CC28FD0411F50DAF3B3"/>
                    </w:placeholder>
                    <w:dataBinding w:prefixMappings="xmlns:ns0='urn:microsoft-dynamics-nav/reports/Standard_Sales_Credit_Memo/1307/'" w:xpath="/ns0:NavWordReportXmlPart[1]/ns0:Header[1]/ns0:Line[1]/ns0:UnitOfMeasure[1]" w:storeItemID="{D9E86DF7-BE24-45E3-B8E0-55EB02EBB6EB}"/>
                    <w:text/>
                  </w:sdtPr>
                  <w:sdtContent>
                    <w:tc>
                      <w:tcPr>
                        <w:tcW w:w="708" w:type="dxa"/>
                      </w:tcPr>
                      <w:p w:rsidRPr="00133E05" w:rsidR="00133E05" w:rsidP="00503927" w:rsidRDefault="00133E05" w14:paraId="6E8B4A87" w14:textId="77777777">
                        <w:proofErr w:type="spellStart"/>
                        <w:r w:rsidRPr="00133E05">
                          <w:t>UnitOfMeasure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Credit_Memo/1307"/>
                    <w:id w:val="773364929"/>
                    <w:placeholder>
                      <w:docPart w:val="1C294DBBBAB9494CA014466AAFC6CABE"/>
                    </w:placeholder>
                    <w:dataBinding w:prefixMappings="xmlns:ns0='urn:microsoft-dynamics-nav/reports/Standard_Sales_Credit_Memo/1307/'" w:xpath="/ns0:NavWordReportXmlPart[1]/ns0:Header[1]/ns0:Line[1]/ns0:UnitPrice[1]" w:storeItemID="{D9E86DF7-BE24-45E3-B8E0-55EB02EBB6EB}"/>
                    <w:text/>
                  </w:sdtPr>
                  <w:sdtContent>
                    <w:tc>
                      <w:tcPr>
                        <w:tcW w:w="1365" w:type="dxa"/>
                      </w:tcPr>
                      <w:p w:rsidRPr="00133E05" w:rsidR="00133E05" w:rsidP="00503927" w:rsidRDefault="00133E05" w14:paraId="70B709E9" w14:textId="77777777">
                        <w:proofErr w:type="spellStart"/>
                        <w:r w:rsidRPr="00133E05">
                          <w:t>UnitPrice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DiscountPercentText_Line"/>
                    <w:tag w:val="#Nav: Standard_Sales_Credit_Memo/1307"/>
                    <w:id w:val="114875444"/>
                    <w:placeholder>
                      <w:docPart w:val="949B721620D641FEA5CC1AE46F428823"/>
                    </w:placeholder>
                    <w:dataBinding w:prefixMappings="xmlns:ns0='urn:microsoft-dynamics-nav/reports/Standard_Sales_Credit_Memo/1307/'" w:xpath="/ns0:NavWordReportXmlPart[1]/ns0:Header[1]/ns0:Line[1]/ns0:LineDiscountPercentText_Line[1]" w:storeItemID="{D9E86DF7-BE24-45E3-B8E0-55EB02EBB6EB}"/>
                    <w:text/>
                  </w:sdtPr>
                  <w:sdtContent>
                    <w:tc>
                      <w:tcPr>
                        <w:tcW w:w="620" w:type="dxa"/>
                      </w:tcPr>
                      <w:p w:rsidRPr="00133E05" w:rsidR="00133E05" w:rsidP="00503927" w:rsidRDefault="00133E05" w14:paraId="39042D00" w14:textId="77777777">
                        <w:proofErr w:type="spellStart"/>
                        <w:r w:rsidRPr="00133E05">
                          <w:t>LineDiscountPercentText_Line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VATPct_Line"/>
                    <w:tag w:val="#Nav: Standard_Sales_Credit_Memo/1307"/>
                    <w:id w:val="1684940473"/>
                    <w:placeholder>
                      <w:docPart w:val="792DB126D0154499AEDC5F91977F886D"/>
                    </w:placeholder>
                    <w:dataBinding w:prefixMappings="xmlns:ns0='urn:microsoft-dynamics-nav/reports/Standard_Sales_Credit_Memo/1307/'" w:xpath="/ns0:NavWordReportXmlPart[1]/ns0:Header[1]/ns0:Line[1]/ns0:VATPct_Line[1]" w:storeItemID="{D9E86DF7-BE24-45E3-B8E0-55EB02EBB6EB}"/>
                    <w:text/>
                  </w:sdtPr>
                  <w:sdtContent>
                    <w:tc>
                      <w:tcPr>
                        <w:tcW w:w="709" w:type="dxa"/>
                      </w:tcPr>
                      <w:p w:rsidRPr="00133E05" w:rsidR="00133E05" w:rsidP="00503927" w:rsidRDefault="00133E05" w14:paraId="703F2E7E" w14:textId="77777777">
                        <w:proofErr w:type="spellStart"/>
                        <w:r w:rsidRPr="00133E05">
                          <w:t>VATPct_Line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tandard_Sales_Credit_Memo/1307"/>
                    <w:id w:val="-1829895906"/>
                    <w:placeholder>
                      <w:docPart w:val="4D972F1A560A488FBE60C62AD74C646F"/>
                    </w:placeholder>
                    <w:dataBinding w:prefixMappings="xmlns:ns0='urn:microsoft-dynamics-nav/reports/Standard_Sales_Credit_Memo/1307/'" w:xpath="/ns0:NavWordReportXmlPart[1]/ns0:Header[1]/ns0:Line[1]/ns0:LineAmount_Line[1]" w:storeItemID="{D9E86DF7-BE24-45E3-B8E0-55EB02EBB6EB}"/>
                    <w:text/>
                  </w:sdtPr>
                  <w:sdtContent>
                    <w:tc>
                      <w:tcPr>
                        <w:tcW w:w="1807" w:type="dxa"/>
                        <w:tcMar>
                          <w:right w:w="0" w:type="dxa"/>
                        </w:tcMar>
                      </w:tcPr>
                      <w:p w:rsidRPr="00133E05" w:rsidR="00133E05" w:rsidP="00503927" w:rsidRDefault="00133E05" w14:paraId="42E77B47" w14:textId="77777777">
                        <w:proofErr w:type="spellStart"/>
                        <w:r w:rsidRPr="00133E05">
                          <w:t>LineAmount_Line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133E05" w:rsidR="00133E05" w:rsidTr="00133E05" w14:paraId="02799E58" w14:textId="77777777">
        <w:trPr>
          <w:trHeight w:val="227"/>
        </w:trPr>
        <w:tc>
          <w:tcPr>
            <w:tcW w:w="954" w:type="dxa"/>
          </w:tcPr>
          <w:p w:rsidRPr="00133E05" w:rsidR="00133E05" w:rsidP="00DF6462" w:rsidRDefault="00133E05" w14:paraId="230C060A" w14:textId="77777777">
            <w:pPr>
              <w:pStyle w:val="NoSpacing"/>
            </w:pPr>
          </w:p>
        </w:tc>
        <w:tc>
          <w:tcPr>
            <w:tcW w:w="2238" w:type="dxa"/>
          </w:tcPr>
          <w:p w:rsidRPr="00133E05" w:rsidR="00133E05" w:rsidP="00DF6462" w:rsidRDefault="00133E05" w14:paraId="1F5085D3" w14:textId="77777777">
            <w:pPr>
              <w:pStyle w:val="NoSpacing"/>
            </w:pPr>
          </w:p>
        </w:tc>
        <w:tc>
          <w:tcPr>
            <w:tcW w:w="965" w:type="dxa"/>
          </w:tcPr>
          <w:p w:rsidRPr="00133E05" w:rsidR="00133E05" w:rsidP="00DF6462" w:rsidRDefault="00133E05" w14:paraId="6F2AC179" w14:textId="77777777">
            <w:pPr>
              <w:pStyle w:val="NoSpacing"/>
            </w:pPr>
          </w:p>
        </w:tc>
        <w:tc>
          <w:tcPr>
            <w:tcW w:w="805" w:type="dxa"/>
          </w:tcPr>
          <w:p w:rsidRPr="00133E05" w:rsidR="00133E05" w:rsidP="00DF6462" w:rsidRDefault="00133E05" w14:paraId="564D2648" w14:textId="77777777">
            <w:pPr>
              <w:pStyle w:val="NoSpacing"/>
            </w:pPr>
          </w:p>
        </w:tc>
        <w:tc>
          <w:tcPr>
            <w:tcW w:w="708" w:type="dxa"/>
          </w:tcPr>
          <w:p w:rsidRPr="00133E05" w:rsidR="00133E05" w:rsidP="00DF6462" w:rsidRDefault="00133E05" w14:paraId="68C28493" w14:textId="77777777">
            <w:pPr>
              <w:pStyle w:val="NoSpacing"/>
            </w:pPr>
          </w:p>
        </w:tc>
        <w:tc>
          <w:tcPr>
            <w:tcW w:w="1365" w:type="dxa"/>
          </w:tcPr>
          <w:p w:rsidRPr="00133E05" w:rsidR="00133E05" w:rsidP="00DF6462" w:rsidRDefault="00133E05" w14:paraId="0964F53D" w14:textId="77777777">
            <w:pPr>
              <w:pStyle w:val="NoSpacing"/>
            </w:pPr>
          </w:p>
        </w:tc>
        <w:tc>
          <w:tcPr>
            <w:tcW w:w="620" w:type="dxa"/>
          </w:tcPr>
          <w:p w:rsidRPr="00133E05" w:rsidR="00133E05" w:rsidP="00DF6462" w:rsidRDefault="00133E05" w14:paraId="0120E5FA" w14:textId="77777777">
            <w:pPr>
              <w:pStyle w:val="NoSpacing"/>
            </w:pPr>
          </w:p>
        </w:tc>
        <w:tc>
          <w:tcPr>
            <w:tcW w:w="709" w:type="dxa"/>
          </w:tcPr>
          <w:p w:rsidRPr="00133E05" w:rsidR="00133E05" w:rsidP="00DF6462" w:rsidRDefault="00133E05" w14:paraId="66235FDD" w14:textId="77777777">
            <w:pPr>
              <w:pStyle w:val="NoSpacing"/>
            </w:pPr>
          </w:p>
        </w:tc>
        <w:tc>
          <w:tcPr>
            <w:tcW w:w="1807" w:type="dxa"/>
            <w:tcMar>
              <w:right w:w="0" w:type="dxa"/>
            </w:tcMar>
          </w:tcPr>
          <w:p w:rsidRPr="00133E05" w:rsidR="00133E05" w:rsidP="00DF6462" w:rsidRDefault="00133E05" w14:paraId="76219C64" w14:textId="77777777">
            <w:pPr>
              <w:pStyle w:val="NoSpacing"/>
            </w:pPr>
          </w:p>
        </w:tc>
      </w:tr>
      <w:sdt>
        <w:sdtPr>
          <w:alias w:val="#Nav: /Header/ReportTotalsLine"/>
          <w:tag w:val="#Nav: Standard_Sales_Credit_Memo/1307"/>
          <w:id w:val="1981810996"/>
          <w15:dataBinding w:prefixMappings="xmlns:ns0='urn:microsoft-dynamics-nav/reports/Standard_Sales_Credit_Memo/1307/'" w:xpath="/ns0:NavWordReportXmlPart[1]/ns0:Header[1]/ns0:ReportTotalsLine" w:storeItemID="{D9E86DF7-BE24-45E3-B8E0-55EB02EBB6EB}"/>
          <w15:repeatingSection/>
        </w:sdtPr>
        <w:sdtContent>
          <w:sdt>
            <w:sdtPr>
              <w:id w:val="768507247"/>
              <w:placeholder>
                <w:docPart w:val="AFAA596673924DD6B4B0F02053F29E65"/>
              </w:placeholder>
              <w15:repeatingSectionItem/>
            </w:sdtPr>
            <w:sdtContent>
              <w:tr w:rsidRPr="00133E05" w:rsidR="00133E05" w:rsidTr="00873B21" w14:paraId="5E6056A6" w14:textId="77777777">
                <w:trPr>
                  <w:trHeight w:val="227"/>
                </w:trPr>
                <w:tc>
                  <w:tcPr>
                    <w:tcW w:w="954" w:type="dxa"/>
                  </w:tcPr>
                  <w:p w:rsidRPr="00133E05" w:rsidR="00133E05" w:rsidP="00DF6462" w:rsidRDefault="00133E05" w14:paraId="0EBC4CBF" w14:textId="77777777">
                    <w:pPr>
                      <w:pStyle w:val="NoSpacing"/>
                    </w:pPr>
                  </w:p>
                </w:tc>
                <w:tc>
                  <w:tcPr>
                    <w:tcW w:w="2238" w:type="dxa"/>
                  </w:tcPr>
                  <w:p w:rsidRPr="00133E05" w:rsidR="00133E05" w:rsidP="00DF6462" w:rsidRDefault="00133E05" w14:paraId="68D8E665" w14:textId="77777777">
                    <w:pPr>
                      <w:pStyle w:val="NoSpacing"/>
                    </w:pPr>
                  </w:p>
                </w:tc>
                <w:tc>
                  <w:tcPr>
                    <w:tcW w:w="965" w:type="dxa"/>
                  </w:tcPr>
                  <w:p w:rsidRPr="00133E05" w:rsidR="00133E05" w:rsidP="00DF6462" w:rsidRDefault="00133E05" w14:paraId="640BAB92" w14:textId="77777777">
                    <w:pPr>
                      <w:pStyle w:val="NoSpacing"/>
                    </w:pPr>
                  </w:p>
                </w:tc>
                <w:tc>
                  <w:tcPr>
                    <w:tcW w:w="805" w:type="dxa"/>
                  </w:tcPr>
                  <w:p w:rsidRPr="00133E05" w:rsidR="00133E05" w:rsidP="00DF6462" w:rsidRDefault="00133E05" w14:paraId="2EC1FC0C" w14:textId="77777777">
                    <w:pPr>
                      <w:pStyle w:val="NoSpacing"/>
                    </w:pPr>
                  </w:p>
                </w:tc>
                <w:tc>
                  <w:tcPr>
                    <w:tcW w:w="708" w:type="dxa"/>
                  </w:tcPr>
                  <w:p w:rsidRPr="00133E05" w:rsidR="00133E05" w:rsidP="00DF6462" w:rsidRDefault="00133E05" w14:paraId="62EF2370" w14:textId="77777777">
                    <w:pPr>
                      <w:pStyle w:val="NoSpacing"/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Credit_Memo/1307"/>
                    <w:id w:val="1468313313"/>
                    <w:placeholder>
                      <w:docPart w:val="343AAC44148243C78F326BB9A83D3024"/>
                    </w:placeholder>
                    <w:dataBinding w:prefixMappings="xmlns:ns0='urn:microsoft-dynamics-nav/reports/Standard_Sales_Credit_Memo/1307/'" w:xpath="/ns0:NavWordReportXmlPart[1]/ns0:Header[1]/ns0:ReportTotalsLine[1]/ns0:Description_ReportTotalsLine[1]" w:storeItemID="{D9E86DF7-BE24-45E3-B8E0-55EB02EBB6EB}"/>
                    <w:text/>
                  </w:sdtPr>
                  <w:sdtContent>
                    <w:tc>
                      <w:tcPr>
                        <w:tcW w:w="2694" w:type="dxa"/>
                        <w:gridSpan w:val="3"/>
                      </w:tcPr>
                      <w:p w:rsidRPr="00133E05" w:rsidR="00133E05" w:rsidP="00503927" w:rsidRDefault="00133E05" w14:paraId="0B2F59AE" w14:textId="77777777">
                        <w:pPr>
                          <w:pStyle w:val="NoSpacing"/>
                        </w:pPr>
                        <w:proofErr w:type="spellStart"/>
                        <w:r w:rsidRPr="00133E05"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Credit_Memo/1307"/>
                    <w:id w:val="1520812946"/>
                    <w:placeholder>
                      <w:docPart w:val="343AAC44148243C78F326BB9A83D3024"/>
                    </w:placeholder>
                    <w:dataBinding w:prefixMappings="xmlns:ns0='urn:microsoft-dynamics-nav/reports/Standard_Sales_Credit_Memo/1307/'" w:xpath="/ns0:NavWordReportXmlPart[1]/ns0:Header[1]/ns0:ReportTotalsLine[1]/ns0:Amount_ReportTotalsLine[1]" w:storeItemID="{D9E86DF7-BE24-45E3-B8E0-55EB02EBB6EB}"/>
                    <w:text/>
                  </w:sdtPr>
                  <w:sdtContent>
                    <w:tc>
                      <w:tcPr>
                        <w:tcW w:w="1807" w:type="dxa"/>
                        <w:tcMar>
                          <w:right w:w="0" w:type="dxa"/>
                        </w:tcMar>
                      </w:tcPr>
                      <w:p w:rsidRPr="00133E05" w:rsidR="00133E05" w:rsidP="00503927" w:rsidRDefault="00133E05" w14:paraId="32902175" w14:textId="77777777">
                        <w:pPr>
                          <w:pStyle w:val="NoSpacing"/>
                        </w:pPr>
                        <w:proofErr w:type="spellStart"/>
                        <w:r w:rsidRPr="00133E05"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133E05" w:rsidR="00133E05" w:rsidTr="00133E05" w14:paraId="5C98DA38" w14:textId="77777777">
        <w:trPr>
          <w:trHeight w:val="113"/>
        </w:trPr>
        <w:tc>
          <w:tcPr>
            <w:tcW w:w="954" w:type="dxa"/>
          </w:tcPr>
          <w:p w:rsidRPr="00133E05" w:rsidR="00133E05" w:rsidP="00DF6462" w:rsidRDefault="00133E05" w14:paraId="30E913A5" w14:textId="77777777">
            <w:pPr>
              <w:pStyle w:val="NoSpacing"/>
            </w:pPr>
          </w:p>
        </w:tc>
        <w:tc>
          <w:tcPr>
            <w:tcW w:w="2238" w:type="dxa"/>
          </w:tcPr>
          <w:p w:rsidRPr="00133E05" w:rsidR="00133E05" w:rsidP="00DF6462" w:rsidRDefault="00133E05" w14:paraId="78A365A6" w14:textId="77777777">
            <w:pPr>
              <w:pStyle w:val="NoSpacing"/>
            </w:pPr>
          </w:p>
        </w:tc>
        <w:tc>
          <w:tcPr>
            <w:tcW w:w="965" w:type="dxa"/>
          </w:tcPr>
          <w:p w:rsidRPr="00133E05" w:rsidR="00133E05" w:rsidP="00DF6462" w:rsidRDefault="00133E05" w14:paraId="2F7F80CD" w14:textId="77777777">
            <w:pPr>
              <w:pStyle w:val="NoSpacing"/>
            </w:pPr>
          </w:p>
        </w:tc>
        <w:tc>
          <w:tcPr>
            <w:tcW w:w="805" w:type="dxa"/>
          </w:tcPr>
          <w:p w:rsidRPr="00133E05" w:rsidR="00133E05" w:rsidP="00DF6462" w:rsidRDefault="00133E05" w14:paraId="497CF6BD" w14:textId="77777777">
            <w:pPr>
              <w:pStyle w:val="NoSpacing"/>
            </w:pPr>
          </w:p>
        </w:tc>
        <w:tc>
          <w:tcPr>
            <w:tcW w:w="708" w:type="dxa"/>
          </w:tcPr>
          <w:p w:rsidRPr="00133E05" w:rsidR="00133E05" w:rsidP="00DF6462" w:rsidRDefault="00133E05" w14:paraId="5A128853" w14:textId="77777777">
            <w:pPr>
              <w:pStyle w:val="NoSpacing"/>
            </w:pPr>
          </w:p>
        </w:tc>
        <w:tc>
          <w:tcPr>
            <w:tcW w:w="2694" w:type="dxa"/>
            <w:gridSpan w:val="3"/>
          </w:tcPr>
          <w:p w:rsidRPr="00133E05" w:rsidR="00133E05" w:rsidP="00DF6462" w:rsidRDefault="00133E05" w14:paraId="1404C5ED" w14:textId="77777777">
            <w:pPr>
              <w:pStyle w:val="NoSpacing"/>
            </w:pPr>
          </w:p>
        </w:tc>
        <w:tc>
          <w:tcPr>
            <w:tcW w:w="1807" w:type="dxa"/>
            <w:tcMar>
              <w:right w:w="0" w:type="dxa"/>
            </w:tcMar>
          </w:tcPr>
          <w:p w:rsidRPr="00133E05" w:rsidR="00133E05" w:rsidP="00DF6462" w:rsidRDefault="00133E05" w14:paraId="1629CC8C" w14:textId="77777777">
            <w:pPr>
              <w:pStyle w:val="NoSpacing"/>
            </w:pPr>
          </w:p>
        </w:tc>
      </w:tr>
      <w:tr w:rsidRPr="00133E05" w:rsidR="00DF6462" w:rsidTr="00873B21" w14:paraId="4C1524A2" w14:textId="77777777">
        <w:trPr>
          <w:trHeight w:val="227"/>
        </w:trPr>
        <w:tc>
          <w:tcPr>
            <w:tcW w:w="954" w:type="dxa"/>
          </w:tcPr>
          <w:p w:rsidRPr="00133E05" w:rsidR="00133E05" w:rsidP="00DF6462" w:rsidRDefault="00133E05" w14:paraId="6EF87B7F" w14:textId="77777777">
            <w:pPr>
              <w:pStyle w:val="NoSpacing"/>
            </w:pPr>
          </w:p>
        </w:tc>
        <w:tc>
          <w:tcPr>
            <w:tcW w:w="2238" w:type="dxa"/>
          </w:tcPr>
          <w:p w:rsidRPr="00133E05" w:rsidR="00133E05" w:rsidP="00DF6462" w:rsidRDefault="00133E05" w14:paraId="4DA69938" w14:textId="77777777">
            <w:pPr>
              <w:pStyle w:val="NoSpacing"/>
            </w:pPr>
          </w:p>
        </w:tc>
        <w:tc>
          <w:tcPr>
            <w:tcW w:w="965" w:type="dxa"/>
          </w:tcPr>
          <w:p w:rsidRPr="00133E05" w:rsidR="00133E05" w:rsidP="00DF6462" w:rsidRDefault="00133E05" w14:paraId="0B50CA58" w14:textId="77777777">
            <w:pPr>
              <w:pStyle w:val="NoSpacing"/>
            </w:pPr>
          </w:p>
        </w:tc>
        <w:tc>
          <w:tcPr>
            <w:tcW w:w="805" w:type="dxa"/>
          </w:tcPr>
          <w:p w:rsidRPr="00133E05" w:rsidR="00133E05" w:rsidP="00DF6462" w:rsidRDefault="00133E05" w14:paraId="356F5302" w14:textId="77777777">
            <w:pPr>
              <w:pStyle w:val="NoSpacing"/>
            </w:pPr>
          </w:p>
        </w:tc>
        <w:tc>
          <w:tcPr>
            <w:tcW w:w="708" w:type="dxa"/>
          </w:tcPr>
          <w:p w:rsidRPr="00133E05" w:rsidR="00133E05" w:rsidP="00DF6462" w:rsidRDefault="00133E05" w14:paraId="0AD040AE" w14:textId="77777777">
            <w:pPr>
              <w:pStyle w:val="NoSpacing"/>
            </w:pPr>
          </w:p>
        </w:tc>
        <w:sdt>
          <w:sdtPr>
            <w:rPr>
              <w:rStyle w:val="Strong"/>
            </w:rPr>
            <w:alias w:val="#Nav: /Header/Totals/TotalIncludingVATText"/>
            <w:tag w:val="#Nav: Standard_Sales_Credit_Memo/1307"/>
            <w:id w:val="1496384203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Totals[1]/ns0:TotalIncludingVATText[1]" w:storeItemID="{D9E86DF7-BE24-45E3-B8E0-55EB02EBB6EB}"/>
            <w:text/>
          </w:sdtPr>
          <w:sdtContent>
            <w:tc>
              <w:tcPr>
                <w:tcW w:w="2694" w:type="dxa"/>
                <w:gridSpan w:val="3"/>
                <w:tcBorders>
                  <w:bottom w:val="single" w:color="auto" w:sz="4" w:space="0"/>
                </w:tcBorders>
              </w:tcPr>
              <w:p w:rsidRPr="00133E05" w:rsidR="00133E05" w:rsidP="00DF6462" w:rsidRDefault="00133E05" w14:paraId="724E1B97" w14:textId="77777777">
                <w:pPr>
                  <w:pStyle w:val="NoSpacing"/>
                  <w:rPr>
                    <w:rStyle w:val="Strong"/>
                  </w:rPr>
                </w:pPr>
                <w:proofErr w:type="spellStart"/>
                <w:r w:rsidRPr="00133E05">
                  <w:rPr>
                    <w:rStyle w:val="Strong"/>
                  </w:rPr>
                  <w:t>TotalIncludingVATText</w:t>
                </w:r>
                <w:proofErr w:type="spellEnd"/>
              </w:p>
            </w:tc>
          </w:sdtContent>
        </w:sdt>
        <w:sdt>
          <w:sdtPr>
            <w:rPr>
              <w:rStyle w:val="Strong"/>
            </w:rPr>
            <w:alias w:val="#Nav: /Header/Totals/TotalAmountIncludingVAT"/>
            <w:tag w:val="#Nav: Standard_Sales_Credit_Memo/1307"/>
            <w:id w:val="1661501859"/>
            <w:placeholder>
              <w:docPart w:val="343AAC44148243C78F326BB9A83D3024"/>
            </w:placeholder>
            <w:dataBinding w:prefixMappings="xmlns:ns0='urn:microsoft-dynamics-nav/reports/Standard_Sales_Credit_Memo/1307/'" w:xpath="/ns0:NavWordReportXmlPart[1]/ns0:Header[1]/ns0:Totals[1]/ns0:TotalAmountIncludingVAT[1]" w:storeItemID="{D9E86DF7-BE24-45E3-B8E0-55EB02EBB6EB}"/>
            <w:text/>
          </w:sdtPr>
          <w:sdtContent>
            <w:tc>
              <w:tcPr>
                <w:tcW w:w="1807" w:type="dxa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Pr="00133E05" w:rsidR="00133E05" w:rsidP="00873B21" w:rsidRDefault="00133E05" w14:paraId="39855B87" w14:textId="77777777">
                <w:pPr>
                  <w:pStyle w:val="NoSpacing"/>
                  <w:jc w:val="right"/>
                  <w:rPr>
                    <w:rStyle w:val="Strong"/>
                  </w:rPr>
                </w:pPr>
                <w:proofErr w:type="spellStart"/>
                <w:r w:rsidRPr="00133E05">
                  <w:rPr>
                    <w:rStyle w:val="Strong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="00133E05" w:rsidP="00133E05" w:rsidRDefault="00133E05" w14:paraId="622B257A" w14:textId="77777777"/>
    <w:tbl>
      <w:tblPr>
        <w:tblStyle w:val="TableGrid"/>
        <w:tblW w:w="0" w:type="auto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5528"/>
        <w:gridCol w:w="2258"/>
      </w:tblGrid>
      <w:tr w:rsidR="005C1855" w:rsidTr="0032200D" w14:paraId="6CE2C24B" w14:textId="77777777">
        <w:trPr>
          <w:jc w:val="right"/>
        </w:trPr>
        <w:sdt>
          <w:sdtPr>
            <w:rPr>
              <w:sz w:val="18"/>
            </w:rPr>
            <w:alias w:val="#Nav: /Header/VATClauseLine/VATIdentifier_VATClauseLine"/>
            <w:tag w:val="#Nav: Standard_Sales_Credit_Memo/1307"/>
            <w:id w:val="-483620067"/>
            <w:placeholder>
              <w:docPart w:val="37EFF6A43EDD4F01B7B7B4CE052429BA"/>
            </w:placeholder>
            <w:dataBinding w:prefixMappings="xmlns:ns0='urn:microsoft-dynamics-nav/reports/Standard_Sales_Credit_Memo/1307/'" w:xpath="/ns0:NavWordReportXmlPart[1]/ns0:Header[1]/ns0:VATClauseLine[1]/ns0:VATIdentifier_VATClauseLine[1]" w:storeItemID="{D9E86DF7-BE24-45E3-B8E0-55EB02EBB6EB}"/>
            <w:text/>
          </w:sdtPr>
          <w:sdtContent>
            <w:tc>
              <w:tcPr>
                <w:tcW w:w="2410" w:type="dxa"/>
                <w:tcMar>
                  <w:top w:w="0" w:type="dxa"/>
                  <w:left w:w="108" w:type="dxa"/>
                  <w:bottom w:w="0" w:type="dxa"/>
                  <w:right w:w="108" w:type="dxa"/>
                </w:tcMar>
                <w:hideMark/>
              </w:tcPr>
              <w:p w:rsidR="005C1855" w:rsidP="0032200D" w:rsidRDefault="005C1855" w14:paraId="2C49B63A" w14:textId="77777777">
                <w:pPr>
                  <w:rPr>
                    <w:sz w:val="18"/>
                  </w:rPr>
                </w:pPr>
                <w:proofErr w:type="spellStart"/>
                <w:r>
                  <w:rPr>
                    <w:sz w:val="18"/>
                  </w:rPr>
                  <w:t>VATIdentifier_VATClauseLine</w:t>
                </w:r>
                <w:proofErr w:type="spellEnd"/>
              </w:p>
            </w:tc>
          </w:sdtContent>
        </w:sdt>
        <w:sdt>
          <w:sdtPr>
            <w:rPr>
              <w:sz w:val="18"/>
            </w:rPr>
            <w:alias w:val="#Nav: /Header/VATClauseLine/Description_VATClauseLine"/>
            <w:tag w:val="#Nav: Standard_Sales_Credit_Memo/1307"/>
            <w:id w:val="983973089"/>
            <w:placeholder>
              <w:docPart w:val="37EFF6A43EDD4F01B7B7B4CE052429BA"/>
            </w:placeholder>
            <w:dataBinding w:prefixMappings="xmlns:ns0='urn:microsoft-dynamics-nav/reports/Standard_Sales_Credit_Memo/1307/'" w:xpath="/ns0:NavWordReportXmlPart[1]/ns0:Header[1]/ns0:VATClauseLine[1]/ns0:Description_VATClauseLine[1]" w:storeItemID="{D9E86DF7-BE24-45E3-B8E0-55EB02EBB6EB}"/>
            <w:text/>
          </w:sdtPr>
          <w:sdtContent>
            <w:tc>
              <w:tcPr>
                <w:tcW w:w="5528" w:type="dxa"/>
                <w:tcMar>
                  <w:top w:w="0" w:type="dxa"/>
                  <w:left w:w="108" w:type="dxa"/>
                  <w:bottom w:w="0" w:type="dxa"/>
                  <w:right w:w="108" w:type="dxa"/>
                </w:tcMar>
                <w:hideMark/>
              </w:tcPr>
              <w:p w:rsidR="005C1855" w:rsidP="0032200D" w:rsidRDefault="005C1855" w14:paraId="22E0A10B" w14:textId="77777777">
                <w:pPr>
                  <w:rPr>
                    <w:sz w:val="18"/>
                  </w:rPr>
                </w:pPr>
                <w:proofErr w:type="spellStart"/>
                <w:r>
                  <w:rPr>
                    <w:sz w:val="18"/>
                  </w:rPr>
                  <w:t>Description_VATClauseLine</w:t>
                </w:r>
                <w:proofErr w:type="spellEnd"/>
              </w:p>
            </w:tc>
          </w:sdtContent>
        </w:sdt>
        <w:sdt>
          <w:sdtPr>
            <w:rPr>
              <w:sz w:val="18"/>
            </w:rPr>
            <w:alias w:val="#Nav: /Header/VATClauseLine/VATAmount_VATClauseLine"/>
            <w:tag w:val="#Nav: Standard_Sales_Credit_Memo/1307"/>
            <w:id w:val="-1432200154"/>
            <w:placeholder>
              <w:docPart w:val="37EFF6A43EDD4F01B7B7B4CE052429BA"/>
            </w:placeholder>
            <w:dataBinding w:prefixMappings="xmlns:ns0='urn:microsoft-dynamics-nav/reports/Standard_Sales_Credit_Memo/1307/'" w:xpath="/ns0:NavWordReportXmlPart[1]/ns0:Header[1]/ns0:VATClauseLine[1]/ns0:VATAmount_VATClauseLine[1]" w:storeItemID="{D9E86DF7-BE24-45E3-B8E0-55EB02EBB6EB}"/>
            <w:text/>
          </w:sdtPr>
          <w:sdtContent>
            <w:tc>
              <w:tcPr>
                <w:tcW w:w="2258" w:type="dxa"/>
                <w:tcMar>
                  <w:top w:w="0" w:type="dxa"/>
                  <w:left w:w="108" w:type="dxa"/>
                  <w:bottom w:w="0" w:type="dxa"/>
                  <w:right w:w="108" w:type="dxa"/>
                </w:tcMar>
                <w:hideMark/>
              </w:tcPr>
              <w:p w:rsidR="005C1855" w:rsidP="0032200D" w:rsidRDefault="005C1855" w14:paraId="1E8EF1E6" w14:textId="77777777">
                <w:pPr>
                  <w:rPr>
                    <w:sz w:val="18"/>
                  </w:rPr>
                </w:pPr>
                <w:proofErr w:type="spellStart"/>
                <w:r>
                  <w:rPr>
                    <w:sz w:val="18"/>
                  </w:rPr>
                  <w:t>VATAmount_VATClauseLine</w:t>
                </w:r>
                <w:proofErr w:type="spellEnd"/>
              </w:p>
            </w:tc>
          </w:sdtContent>
        </w:sdt>
      </w:tr>
      <w:tr w:rsidR="005C1855" w:rsidTr="0032200D" w14:paraId="7CD170AB" w14:textId="77777777">
        <w:trPr>
          <w:jc w:val="right"/>
        </w:trPr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C1855" w:rsidP="0032200D" w:rsidRDefault="005C1855" w14:paraId="5244AADC" w14:textId="77777777">
            <w:pPr>
              <w:keepNext/>
              <w:spacing w:before="120" w:after="60"/>
              <w:rPr>
                <w:sz w:val="18"/>
              </w:rPr>
            </w:pPr>
          </w:p>
        </w:tc>
        <w:tc>
          <w:tcPr>
            <w:tcW w:w="55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C1855" w:rsidP="0032200D" w:rsidRDefault="005C1855" w14:paraId="2F5B9E41" w14:textId="0A3C09E5">
            <w:pPr>
              <w:rPr>
                <w:sz w:val="18"/>
              </w:rPr>
            </w:pPr>
          </w:p>
        </w:tc>
        <w:tc>
          <w:tcPr>
            <w:tcW w:w="225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C1855" w:rsidP="0032200D" w:rsidRDefault="005C1855" w14:paraId="68D2DF67" w14:textId="77777777">
            <w:pPr>
              <w:keepNext/>
              <w:spacing w:before="120" w:after="60"/>
              <w:rPr>
                <w:sz w:val="18"/>
              </w:rPr>
            </w:pPr>
          </w:p>
        </w:tc>
      </w:tr>
    </w:tbl>
    <w:p w:rsidRPr="00133E05" w:rsidR="005C1855" w:rsidP="00133E05" w:rsidRDefault="005C1855" w14:paraId="09DC52CD" w14:textId="77777777"/>
    <w:sectPr w:rsidRPr="00133E05" w:rsidR="005C1855" w:rsidSect="0078274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55AD6" w:rsidP="00E40C63" w:rsidRDefault="00D55AD6" w14:paraId="63BB1C94" w14:textId="77777777">
      <w:pPr>
        <w:spacing w:after="0"/>
      </w:pPr>
      <w:r>
        <w:separator/>
      </w:r>
    </w:p>
  </w:endnote>
  <w:endnote w:type="continuationSeparator" w:id="0">
    <w:p w:rsidR="00D55AD6" w:rsidP="00E40C63" w:rsidRDefault="00D55AD6" w14:paraId="027090F9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2130C" w:rsidRDefault="00D2130C" w14:paraId="0E497B4C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51"/>
      <w:gridCol w:w="2551"/>
      <w:gridCol w:w="2552"/>
      <w:gridCol w:w="2552"/>
    </w:tblGrid>
    <w:tr w:rsidR="00BD4E95" w:rsidTr="00AA5C8B" w14:paraId="1CE7B2E0" w14:textId="77777777">
      <w:sdt>
        <w:sdtPr>
          <w:rPr>
            <w:lang w:val="da-DK"/>
          </w:rPr>
          <w:alias w:val="#Nav: /Header/CompanyLegalStatement"/>
          <w:tag w:val="#Nav: Standard_Sales_Credit_Memo/1307"/>
          <w:id w:val="962384047"/>
          <w:placeholder>
            <w:docPart w:val="F79106392E8E4A05890EA09AFCAA5D79"/>
          </w:placeholder>
          <w:dataBinding w:prefixMappings="xmlns:ns0='urn:microsoft-dynamics-nav/reports/Standard_Sales_Credit_Memo/1307/'" w:xpath="/ns0:NavWordReportXmlPart[1]/ns0:Header[1]/ns0:CompanyLegalStatement[1]" w:storeItemID="{D9E86DF7-BE24-45E3-B8E0-55EB02EBB6EB}"/>
          <w:text/>
        </w:sdtPr>
        <w:sdtContent>
          <w:tc>
            <w:tcPr>
              <w:tcW w:w="1250" w:type="pct"/>
            </w:tcPr>
            <w:p w:rsidRPr="00873B21" w:rsidR="00BD4E95" w:rsidP="00BD4E95" w:rsidRDefault="00BD4E95" w14:paraId="46642181" w14:textId="77777777">
              <w:pPr>
                <w:pStyle w:val="NoSpacing"/>
              </w:pPr>
              <w:r w:rsidRPr="00873B21">
                <w:rPr>
                  <w:lang w:val="da-DK"/>
                </w:rPr>
                <w:t>CompanyLegalStatement</w:t>
              </w:r>
            </w:p>
          </w:tc>
        </w:sdtContent>
      </w:sdt>
      <w:tc>
        <w:tcPr>
          <w:tcW w:w="1250" w:type="pct"/>
        </w:tcPr>
        <w:p w:rsidRPr="00873B21" w:rsidR="00BD4E95" w:rsidP="00BD4E95" w:rsidRDefault="00BD4E95" w14:paraId="0A662A82" w14:textId="77777777">
          <w:pPr>
            <w:pStyle w:val="NoSpacing"/>
          </w:pPr>
        </w:p>
      </w:tc>
      <w:tc>
        <w:tcPr>
          <w:tcW w:w="1250" w:type="pct"/>
        </w:tcPr>
        <w:p w:rsidRPr="00873B21" w:rsidR="00BD4E95" w:rsidP="00BD4E95" w:rsidRDefault="00BD4E95" w14:paraId="0C796C23" w14:textId="77777777">
          <w:pPr>
            <w:pStyle w:val="NoSpacing"/>
          </w:pPr>
        </w:p>
      </w:tc>
      <w:tc>
        <w:tcPr>
          <w:tcW w:w="1250" w:type="pct"/>
          <w:tcMar>
            <w:right w:w="0" w:type="dxa"/>
          </w:tcMar>
        </w:tcPr>
        <w:p w:rsidRPr="00873B21" w:rsidR="00BD4E95" w:rsidP="00BD4E95" w:rsidRDefault="00BD4E95" w14:paraId="293622F4" w14:textId="77777777">
          <w:pPr>
            <w:pStyle w:val="NoSpacing"/>
          </w:pPr>
        </w:p>
      </w:tc>
    </w:tr>
  </w:tbl>
  <w:p w:rsidRPr="001D1CE2" w:rsidR="000E071F" w:rsidP="001D1CE2" w:rsidRDefault="000E071F" w14:paraId="7FC5F2BE" w14:textId="77777777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51"/>
      <w:gridCol w:w="2551"/>
      <w:gridCol w:w="2552"/>
      <w:gridCol w:w="2552"/>
    </w:tblGrid>
    <w:tr w:rsidR="00873B21" w:rsidTr="00782744" w14:paraId="4D7B4339" w14:textId="77777777">
      <w:sdt>
        <w:sdtPr>
          <w:rPr>
            <w:lang w:val="da-DK"/>
          </w:rPr>
          <w:alias w:val="#Nav: /Header/CompanyLegalStatement"/>
          <w:tag w:val="#Nav: Standard_Sales_Credit_Memo/1307"/>
          <w:id w:val="669455880"/>
          <w:placeholder>
            <w:docPart w:val="36C7957698824E528C9A220847A37C74"/>
          </w:placeholder>
          <w:dataBinding w:prefixMappings="xmlns:ns0='urn:microsoft-dynamics-nav/reports/Standard_Sales_Credit_Memo/1307/'" w:xpath="/ns0:NavWordReportXmlPart[1]/ns0:Header[1]/ns0:CompanyLegalStatement[1]" w:storeItemID="{D9E86DF7-BE24-45E3-B8E0-55EB02EBB6EB}"/>
          <w:text/>
        </w:sdtPr>
        <w:sdtContent>
          <w:tc>
            <w:tcPr>
              <w:tcW w:w="1250" w:type="pct"/>
            </w:tcPr>
            <w:p w:rsidRPr="00873B21" w:rsidR="00873B21" w:rsidP="00873B21" w:rsidRDefault="00873B21" w14:paraId="74579F97" w14:textId="77777777">
              <w:r w:rsidRPr="00873B21">
                <w:rPr>
                  <w:lang w:val="da-DK"/>
                </w:rPr>
                <w:t>CompanyLegalStatement</w:t>
              </w:r>
            </w:p>
          </w:tc>
        </w:sdtContent>
      </w:sdt>
      <w:tc>
        <w:tcPr>
          <w:tcW w:w="1250" w:type="pct"/>
        </w:tcPr>
        <w:p w:rsidRPr="00873B21" w:rsidR="00873B21" w:rsidP="00873B21" w:rsidRDefault="00873B21" w14:paraId="60926A80" w14:textId="77777777"/>
      </w:tc>
      <w:tc>
        <w:tcPr>
          <w:tcW w:w="1250" w:type="pct"/>
        </w:tcPr>
        <w:p w:rsidRPr="00873B21" w:rsidR="00873B21" w:rsidP="00873B21" w:rsidRDefault="00873B21" w14:paraId="6C0C9A12" w14:textId="77777777"/>
      </w:tc>
      <w:tc>
        <w:tcPr>
          <w:tcW w:w="1250" w:type="pct"/>
          <w:tcMar>
            <w:right w:w="0" w:type="dxa"/>
          </w:tcMar>
        </w:tcPr>
        <w:p w:rsidRPr="00873B21" w:rsidR="00873B21" w:rsidP="00873B21" w:rsidRDefault="00873B21" w14:paraId="3A7FA21F" w14:textId="77777777"/>
      </w:tc>
    </w:tr>
    <w:tr w:rsidR="00873B21" w:rsidTr="00782744" w14:paraId="43043965" w14:textId="77777777">
      <w:sdt>
        <w:sdtPr>
          <w:alias w:val="#Nav: /Header/CompanyVATRegistrationNo_Lbl"/>
          <w:tag w:val="#Nav: Standard_Sales_Credit_Memo/1307"/>
          <w:id w:val="-1596548712"/>
          <w:placeholder>
            <w:docPart w:val="D5ECD4AAE2AC463EB62DD32DAF5606C9"/>
          </w:placeholder>
          <w:dataBinding w:prefixMappings="xmlns:ns0='urn:microsoft-dynamics-nav/reports/Standard_Sales_Credit_Memo/1307/'" w:xpath="/ns0:NavWordReportXmlPart[1]/ns0:Header[1]/ns0:CompanyVATRegistrationNo_Lbl[1]" w:storeItemID="{D9E86DF7-BE24-45E3-B8E0-55EB02EBB6EB}"/>
          <w:text/>
        </w:sdtPr>
        <w:sdtContent>
          <w:tc>
            <w:tcPr>
              <w:tcW w:w="1250" w:type="pct"/>
            </w:tcPr>
            <w:p w:rsidR="00873B21" w:rsidP="00873B21" w:rsidRDefault="00873B21" w14:paraId="0CCEB1E2" w14:textId="77777777">
              <w:pPr>
                <w:pStyle w:val="Heading2"/>
                <w:outlineLvl w:val="1"/>
              </w:pPr>
              <w:proofErr w:type="spellStart"/>
              <w:r w:rsidRPr="00873B21">
                <w:t>CompanyVATRegistrationNo_Lbl</w:t>
              </w:r>
              <w:proofErr w:type="spellEnd"/>
            </w:p>
          </w:tc>
        </w:sdtContent>
      </w:sdt>
      <w:sdt>
        <w:sdtPr>
          <w:alias w:val="#Nav: /Header/HomePage_Lbl"/>
          <w:tag w:val="#Nav: Standard_Sales_Credit_Memo/1307"/>
          <w:id w:val="2035995835"/>
          <w:placeholder>
            <w:docPart w:val="DefaultPlaceholder_-1854013440"/>
          </w:placeholder>
          <w:dataBinding w:prefixMappings="xmlns:ns0='urn:microsoft-dynamics-nav/reports/Standard_Sales_Credit_Memo/1307/'" w:xpath="/ns0:NavWordReportXmlPart[1]/ns0:Header[1]/ns0:HomePage_Lbl[1]" w:storeItemID="{D9E86DF7-BE24-45E3-B8E0-55EB02EBB6EB}"/>
          <w:text/>
        </w:sdtPr>
        <w:sdtContent>
          <w:tc>
            <w:tcPr>
              <w:tcW w:w="1250" w:type="pct"/>
            </w:tcPr>
            <w:p w:rsidR="00873B21" w:rsidP="00873B21" w:rsidRDefault="00D2130C" w14:paraId="708AEC36" w14:textId="77777777">
              <w:pPr>
                <w:pStyle w:val="Heading2"/>
                <w:outlineLvl w:val="1"/>
              </w:pPr>
              <w:r>
                <w:rPr>
                  <w:lang w:val="da-DK"/>
                </w:rPr>
                <w:t>HomePage_Lbl</w:t>
              </w:r>
            </w:p>
          </w:tc>
        </w:sdtContent>
      </w:sdt>
      <w:sdt>
        <w:sdtPr>
          <w:alias w:val="#Nav: /Header/CompanyPhoneNo_Lbl"/>
          <w:tag w:val="#Nav: Standard_Sales_Credit_Memo/1307"/>
          <w:id w:val="1543017061"/>
          <w:placeholder>
            <w:docPart w:val="04DED19CE3B141D5A60982F74BE1A350"/>
          </w:placeholder>
          <w:dataBinding w:prefixMappings="xmlns:ns0='urn:microsoft-dynamics-nav/reports/Standard_Sales_Credit_Memo/1307/'" w:xpath="/ns0:NavWordReportXmlPart[1]/ns0:Header[1]/ns0:CompanyPhoneNo_Lbl[1]" w:storeItemID="{D9E86DF7-BE24-45E3-B8E0-55EB02EBB6EB}"/>
          <w:text/>
        </w:sdtPr>
        <w:sdtContent>
          <w:tc>
            <w:tcPr>
              <w:tcW w:w="1250" w:type="pct"/>
            </w:tcPr>
            <w:p w:rsidR="00873B21" w:rsidP="00873B21" w:rsidRDefault="00873B21" w14:paraId="1C94CDE7" w14:textId="77777777">
              <w:pPr>
                <w:pStyle w:val="Heading2"/>
                <w:outlineLvl w:val="1"/>
              </w:pPr>
              <w:proofErr w:type="spellStart"/>
              <w:r w:rsidRPr="00873B21">
                <w:t>CompanyPhoneNo_Lbl</w:t>
              </w:r>
              <w:proofErr w:type="spellEnd"/>
            </w:p>
          </w:tc>
        </w:sdtContent>
      </w:sdt>
      <w:sdt>
        <w:sdtPr>
          <w:alias w:val="#Nav: /Header/EMail_Lbl"/>
          <w:tag w:val="#Nav: Standard_Sales_Credit_Memo/1307"/>
          <w:id w:val="1999073489"/>
          <w:placeholder>
            <w:docPart w:val="DefaultPlaceholder_-1854013440"/>
          </w:placeholder>
          <w:dataBinding w:prefixMappings="xmlns:ns0='urn:microsoft-dynamics-nav/reports/Standard_Sales_Credit_Memo/1307/'" w:xpath="/ns0:NavWordReportXmlPart[1]/ns0:Header[1]/ns0:EMail_Lbl[1]" w:storeItemID="{D9E86DF7-BE24-45E3-B8E0-55EB02EBB6EB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873B21" w:rsidP="00873B21" w:rsidRDefault="00D2130C" w14:paraId="13ABDB2E" w14:textId="77777777">
              <w:pPr>
                <w:pStyle w:val="Heading2"/>
                <w:outlineLvl w:val="1"/>
              </w:pPr>
              <w:r>
                <w:rPr>
                  <w:lang w:val="da-DK"/>
                </w:rPr>
                <w:t>EMail_Lbl</w:t>
              </w:r>
            </w:p>
          </w:tc>
        </w:sdtContent>
      </w:sdt>
    </w:tr>
    <w:tr w:rsidR="00873B21" w:rsidTr="00782744" w14:paraId="00ACFEB6" w14:textId="77777777">
      <w:sdt>
        <w:sdtPr>
          <w:alias w:val="#Nav: /Header/CompanyVATRegistrationNo"/>
          <w:tag w:val="#Nav: Standard_Sales_Credit_Memo/1307"/>
          <w:id w:val="1017889846"/>
          <w:placeholder>
            <w:docPart w:val="9BF720F9010E4F96A823519BDCD5235A"/>
          </w:placeholder>
          <w:dataBinding w:prefixMappings="xmlns:ns0='urn:microsoft-dynamics-nav/reports/Standard_Sales_Credit_Memo/1307/'" w:xpath="/ns0:NavWordReportXmlPart[1]/ns0:Header[1]/ns0:CompanyVATRegistrationNo[1]" w:storeItemID="{D9E86DF7-BE24-45E3-B8E0-55EB02EBB6EB}"/>
          <w:text/>
        </w:sdtPr>
        <w:sdtContent>
          <w:tc>
            <w:tcPr>
              <w:tcW w:w="1250" w:type="pct"/>
            </w:tcPr>
            <w:p w:rsidR="00873B21" w:rsidP="00873B21" w:rsidRDefault="00873B21" w14:paraId="141AAEB0" w14:textId="77777777">
              <w:proofErr w:type="spellStart"/>
              <w:r w:rsidRPr="00873B21">
                <w:t>CompanyVATRegistrationNo</w:t>
              </w:r>
              <w:proofErr w:type="spellEnd"/>
            </w:p>
          </w:tc>
        </w:sdtContent>
      </w:sdt>
      <w:sdt>
        <w:sdtPr>
          <w:alias w:val="#Nav: /Header/CompanyHomePage"/>
          <w:tag w:val="#Nav: Standard_Sales_Credit_Memo/1307"/>
          <w:id w:val="150640979"/>
          <w:placeholder>
            <w:docPart w:val="C37F3EF61C0B43F39BF1857A5F29B07F"/>
          </w:placeholder>
          <w:dataBinding w:prefixMappings="xmlns:ns0='urn:microsoft-dynamics-nav/reports/Standard_Sales_Credit_Memo/1307/'" w:xpath="/ns0:NavWordReportXmlPart[1]/ns0:Header[1]/ns0:CompanyHomePage[1]" w:storeItemID="{D9E86DF7-BE24-45E3-B8E0-55EB02EBB6EB}"/>
          <w:text/>
        </w:sdtPr>
        <w:sdtContent>
          <w:tc>
            <w:tcPr>
              <w:tcW w:w="1250" w:type="pct"/>
            </w:tcPr>
            <w:p w:rsidR="00873B21" w:rsidP="00873B21" w:rsidRDefault="00873B21" w14:paraId="5EAC44FE" w14:textId="77777777">
              <w:proofErr w:type="spellStart"/>
              <w:r w:rsidRPr="00873B21">
                <w:t>CompanyHomePage</w:t>
              </w:r>
              <w:proofErr w:type="spellEnd"/>
            </w:p>
          </w:tc>
        </w:sdtContent>
      </w:sdt>
      <w:sdt>
        <w:sdtPr>
          <w:alias w:val="#Nav: /Header/CompanyPhoneNo"/>
          <w:tag w:val="#Nav: Standard_Sales_Credit_Memo/1307"/>
          <w:id w:val="-1675018586"/>
          <w:placeholder>
            <w:docPart w:val="2313DD5D94174D9191FA6A6828998B0F"/>
          </w:placeholder>
          <w:dataBinding w:prefixMappings="xmlns:ns0='urn:microsoft-dynamics-nav/reports/Standard_Sales_Credit_Memo/1307/'" w:xpath="/ns0:NavWordReportXmlPart[1]/ns0:Header[1]/ns0:CompanyPhoneNo[1]" w:storeItemID="{D9E86DF7-BE24-45E3-B8E0-55EB02EBB6EB}"/>
          <w:text/>
        </w:sdtPr>
        <w:sdtContent>
          <w:tc>
            <w:tcPr>
              <w:tcW w:w="1250" w:type="pct"/>
            </w:tcPr>
            <w:p w:rsidR="00873B21" w:rsidP="00873B21" w:rsidRDefault="00873B21" w14:paraId="11DFA0D0" w14:textId="77777777">
              <w:proofErr w:type="spellStart"/>
              <w:r w:rsidRPr="00873B21">
                <w:t>CompanyPhoneNo</w:t>
              </w:r>
              <w:proofErr w:type="spellEnd"/>
            </w:p>
          </w:tc>
        </w:sdtContent>
      </w:sdt>
      <w:sdt>
        <w:sdtPr>
          <w:alias w:val="#Nav: /Header/CompanyEMail"/>
          <w:tag w:val="#Nav: Standard_Sales_Credit_Memo/1307"/>
          <w:id w:val="-497577039"/>
          <w:placeholder>
            <w:docPart w:val="5F30556A7E4F43789120DE10973BD6E9"/>
          </w:placeholder>
          <w:dataBinding w:prefixMappings="xmlns:ns0='urn:microsoft-dynamics-nav/reports/Standard_Sales_Credit_Memo/1307/'" w:xpath="/ns0:NavWordReportXmlPart[1]/ns0:Header[1]/ns0:CompanyEMail[1]" w:storeItemID="{D9E86DF7-BE24-45E3-B8E0-55EB02EBB6EB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873B21" w:rsidP="00873B21" w:rsidRDefault="00873B21" w14:paraId="4B290B8D" w14:textId="77777777">
              <w:proofErr w:type="spellStart"/>
              <w:r w:rsidRPr="00873B21">
                <w:t>CompanyEMail</w:t>
              </w:r>
              <w:proofErr w:type="spellEnd"/>
            </w:p>
          </w:tc>
        </w:sdtContent>
      </w:sdt>
    </w:tr>
    <w:tr w:rsidR="00873B21" w:rsidTr="00782744" w14:paraId="33FFE83C" w14:textId="77777777">
      <w:sdt>
        <w:sdtPr>
          <w:alias w:val="#Nav: /Header/CompanyBankName"/>
          <w:tag w:val="#Nav: Standard_Sales_Credit_Memo/1307"/>
          <w:id w:val="-1258901508"/>
          <w:placeholder>
            <w:docPart w:val="6EAD31A24EAA4B29988ED325ECE08D7A"/>
          </w:placeholder>
          <w:dataBinding w:prefixMappings="xmlns:ns0='urn:microsoft-dynamics-nav/reports/Standard_Sales_Credit_Memo/1307/'" w:xpath="/ns0:NavWordReportXmlPart[1]/ns0:Header[1]/ns0:CompanyBankName[1]" w:storeItemID="{D9E86DF7-BE24-45E3-B8E0-55EB02EBB6EB}"/>
          <w:text/>
        </w:sdtPr>
        <w:sdtContent>
          <w:tc>
            <w:tcPr>
              <w:tcW w:w="1250" w:type="pct"/>
            </w:tcPr>
            <w:p w:rsidR="00873B21" w:rsidP="00873B21" w:rsidRDefault="00873B21" w14:paraId="07B44178" w14:textId="77777777">
              <w:pPr>
                <w:pStyle w:val="Heading2"/>
                <w:outlineLvl w:val="1"/>
              </w:pPr>
              <w:proofErr w:type="spellStart"/>
              <w:r w:rsidRPr="00873B21">
                <w:t>CompanyBankName</w:t>
              </w:r>
              <w:proofErr w:type="spellEnd"/>
            </w:p>
          </w:tc>
        </w:sdtContent>
      </w:sdt>
      <w:sdt>
        <w:sdtPr>
          <w:alias w:val="#Nav: /Header/CompanyIBAN_Lbl"/>
          <w:tag w:val="#Nav: Standard_Sales_Credit_Memo/1307"/>
          <w:id w:val="1713300519"/>
          <w:placeholder>
            <w:docPart w:val="B0A9045274124DFD8B2B1DE61EDCD02B"/>
          </w:placeholder>
          <w:dataBinding w:prefixMappings="xmlns:ns0='urn:microsoft-dynamics-nav/reports/Standard_Sales_Credit_Memo/1307/'" w:xpath="/ns0:NavWordReportXmlPart[1]/ns0:Header[1]/ns0:CompanyIBAN_Lbl[1]" w:storeItemID="{D9E86DF7-BE24-45E3-B8E0-55EB02EBB6EB}"/>
          <w:text/>
        </w:sdtPr>
        <w:sdtContent>
          <w:tc>
            <w:tcPr>
              <w:tcW w:w="1250" w:type="pct"/>
            </w:tcPr>
            <w:p w:rsidR="00873B21" w:rsidP="00873B21" w:rsidRDefault="00873B21" w14:paraId="294058A9" w14:textId="77777777">
              <w:pPr>
                <w:pStyle w:val="Heading2"/>
                <w:outlineLvl w:val="1"/>
              </w:pPr>
              <w:proofErr w:type="spellStart"/>
              <w:r w:rsidRPr="00873B21">
                <w:t>CompanyIBAN_Lbl</w:t>
              </w:r>
              <w:proofErr w:type="spellEnd"/>
            </w:p>
          </w:tc>
        </w:sdtContent>
      </w:sdt>
      <w:sdt>
        <w:sdtPr>
          <w:rPr>
            <w:lang w:val="da-DK"/>
          </w:rPr>
          <w:alias w:val="#Nav: /Header/CompanySWIFT_Lbl"/>
          <w:tag w:val="#Nav: Standard_Sales_Credit_Memo/1307"/>
          <w:id w:val="1468631074"/>
          <w:placeholder>
            <w:docPart w:val="CD494B76082340ABAD0D5505D3C7F8D1"/>
          </w:placeholder>
          <w:dataBinding w:prefixMappings="xmlns:ns0='urn:microsoft-dynamics-nav/reports/Standard_Sales_Credit_Memo/1307/'" w:xpath="/ns0:NavWordReportXmlPart[1]/ns0:Header[1]/ns0:CompanySWIFT_Lbl[1]" w:storeItemID="{D9E86DF7-BE24-45E3-B8E0-55EB02EBB6EB}"/>
          <w:text/>
        </w:sdtPr>
        <w:sdtContent>
          <w:tc>
            <w:tcPr>
              <w:tcW w:w="1250" w:type="pct"/>
            </w:tcPr>
            <w:p w:rsidR="00873B21" w:rsidP="00873B21" w:rsidRDefault="00873B21" w14:paraId="249615FD" w14:textId="77777777">
              <w:pPr>
                <w:pStyle w:val="Heading2"/>
                <w:outlineLvl w:val="1"/>
              </w:pPr>
              <w:r w:rsidRPr="00873B21">
                <w:rPr>
                  <w:lang w:val="da-DK"/>
                </w:rPr>
                <w:t>CompanySWIFT_Lbl</w:t>
              </w:r>
            </w:p>
          </w:tc>
        </w:sdtContent>
      </w:sdt>
      <w:sdt>
        <w:sdtPr>
          <w:alias w:val="#Nav: /Header/CompanyGiroNo_Lbl"/>
          <w:tag w:val="#Nav: Standard_Sales_Credit_Memo/1307"/>
          <w:id w:val="519503723"/>
          <w:placeholder>
            <w:docPart w:val="F1A93A8A4FD2429397729C310ED2E88C"/>
          </w:placeholder>
          <w:dataBinding w:prefixMappings="xmlns:ns0='urn:microsoft-dynamics-nav/reports/Standard_Sales_Credit_Memo/1307/'" w:xpath="/ns0:NavWordReportXmlPart[1]/ns0:Header[1]/ns0:CompanyGiroNo_Lbl[1]" w:storeItemID="{D9E86DF7-BE24-45E3-B8E0-55EB02EBB6EB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873B21" w:rsidP="00873B21" w:rsidRDefault="00873B21" w14:paraId="2CD64ACA" w14:textId="77777777">
              <w:pPr>
                <w:pStyle w:val="Heading2"/>
                <w:outlineLvl w:val="1"/>
              </w:pPr>
              <w:proofErr w:type="spellStart"/>
              <w:r w:rsidRPr="00873B21">
                <w:t>CompanyGiroNo_Lbl</w:t>
              </w:r>
              <w:proofErr w:type="spellEnd"/>
            </w:p>
          </w:tc>
        </w:sdtContent>
      </w:sdt>
    </w:tr>
    <w:tr w:rsidR="00873B21" w:rsidTr="00782744" w14:paraId="35EBFE6C" w14:textId="77777777">
      <w:tc>
        <w:tcPr>
          <w:tcW w:w="1250" w:type="pct"/>
        </w:tcPr>
        <w:p w:rsidR="00873B21" w:rsidP="00873B21" w:rsidRDefault="00000000" w14:paraId="7B7D1481" w14:textId="77777777">
          <w:pPr>
            <w:pStyle w:val="NoSpacing"/>
          </w:pPr>
          <w:sdt>
            <w:sdtPr>
              <w:alias w:val="#Nav: /Header/CompanyBankBranchNo"/>
              <w:tag w:val="#Nav: Standard_Sales_Credit_Memo/1307"/>
              <w:id w:val="-1270625022"/>
              <w:placeholder>
                <w:docPart w:val="514C01D1A7AA467E840A54779EB65CA6"/>
              </w:placeholder>
              <w:dataBinding w:prefixMappings="xmlns:ns0='urn:microsoft-dynamics-nav/reports/Standard_Sales_Credit_Memo/1307/'" w:xpath="/ns0:NavWordReportXmlPart[1]/ns0:Header[1]/ns0:CompanyBankBranchNo[1]" w:storeItemID="{D9E86DF7-BE24-45E3-B8E0-55EB02EBB6EB}"/>
              <w:text/>
            </w:sdtPr>
            <w:sdtContent>
              <w:proofErr w:type="spellStart"/>
              <w:r w:rsidRPr="00873B21" w:rsidR="00873B21">
                <w:t>CompanyBankBranchNo</w:t>
              </w:r>
              <w:proofErr w:type="spellEnd"/>
            </w:sdtContent>
          </w:sdt>
          <w:r w:rsidRPr="00873B21" w:rsidR="00873B21">
            <w:t xml:space="preserve"> </w:t>
          </w:r>
          <w:sdt>
            <w:sdtPr>
              <w:alias w:val="#Nav: /Header/CompanyBankAccountNo"/>
              <w:tag w:val="#Nav: Standard_Sales_Credit_Memo/1307"/>
              <w:id w:val="-1072268764"/>
              <w:placeholder>
                <w:docPart w:val="E3DF4A0211594C8F9A97D61E40066576"/>
              </w:placeholder>
              <w:dataBinding w:prefixMappings="xmlns:ns0='urn:microsoft-dynamics-nav/reports/Standard_Sales_Credit_Memo/1307/'" w:xpath="/ns0:NavWordReportXmlPart[1]/ns0:Header[1]/ns0:CompanyBankAccountNo[1]" w:storeItemID="{D9E86DF7-BE24-45E3-B8E0-55EB02EBB6EB}"/>
              <w:text/>
            </w:sdtPr>
            <w:sdtContent>
              <w:proofErr w:type="spellStart"/>
              <w:r w:rsidRPr="00873B21" w:rsidR="00873B21">
                <w:t>CompanyBankAccountNo</w:t>
              </w:r>
              <w:proofErr w:type="spellEnd"/>
            </w:sdtContent>
          </w:sdt>
        </w:p>
      </w:tc>
      <w:sdt>
        <w:sdtPr>
          <w:alias w:val="#Nav: /Header/CompanyIBAN"/>
          <w:tag w:val="#Nav: Standard_Sales_Credit_Memo/1307"/>
          <w:id w:val="503022411"/>
          <w:placeholder>
            <w:docPart w:val="A3F908BCED3E49CBAB78822E252D7270"/>
          </w:placeholder>
          <w:dataBinding w:prefixMappings="xmlns:ns0='urn:microsoft-dynamics-nav/reports/Standard_Sales_Credit_Memo/1307/'" w:xpath="/ns0:NavWordReportXmlPart[1]/ns0:Header[1]/ns0:CompanyIBAN[1]" w:storeItemID="{D9E86DF7-BE24-45E3-B8E0-55EB02EBB6EB}"/>
          <w:text/>
        </w:sdtPr>
        <w:sdtContent>
          <w:tc>
            <w:tcPr>
              <w:tcW w:w="1250" w:type="pct"/>
            </w:tcPr>
            <w:p w:rsidR="00873B21" w:rsidP="00873B21" w:rsidRDefault="00873B21" w14:paraId="0888A518" w14:textId="77777777">
              <w:pPr>
                <w:pStyle w:val="NoSpacing"/>
              </w:pPr>
              <w:proofErr w:type="spellStart"/>
              <w:r w:rsidRPr="00873B21">
                <w:t>CompanyIBAN</w:t>
              </w:r>
              <w:proofErr w:type="spellEnd"/>
            </w:p>
          </w:tc>
        </w:sdtContent>
      </w:sdt>
      <w:sdt>
        <w:sdtPr>
          <w:rPr>
            <w:lang w:val="da-DK"/>
          </w:rPr>
          <w:alias w:val="#Nav: /Header/CompanySWIFT"/>
          <w:tag w:val="#Nav: Standard_Sales_Credit_Memo/1307"/>
          <w:id w:val="-316962581"/>
          <w:placeholder>
            <w:docPart w:val="2BF91F9ED5BE4F97B891A00B52C50815"/>
          </w:placeholder>
          <w:dataBinding w:prefixMappings="xmlns:ns0='urn:microsoft-dynamics-nav/reports/Standard_Sales_Credit_Memo/1307/'" w:xpath="/ns0:NavWordReportXmlPart[1]/ns0:Header[1]/ns0:CompanySWIFT[1]" w:storeItemID="{D9E86DF7-BE24-45E3-B8E0-55EB02EBB6EB}"/>
          <w:text/>
        </w:sdtPr>
        <w:sdtContent>
          <w:tc>
            <w:tcPr>
              <w:tcW w:w="1250" w:type="pct"/>
            </w:tcPr>
            <w:p w:rsidR="00873B21" w:rsidP="00873B21" w:rsidRDefault="00873B21" w14:paraId="7D324E20" w14:textId="77777777">
              <w:pPr>
                <w:pStyle w:val="NoSpacing"/>
              </w:pPr>
              <w:r w:rsidRPr="00873B21">
                <w:rPr>
                  <w:lang w:val="da-DK"/>
                </w:rPr>
                <w:t>CompanySWIFT</w:t>
              </w:r>
            </w:p>
          </w:tc>
        </w:sdtContent>
      </w:sdt>
      <w:sdt>
        <w:sdtPr>
          <w:alias w:val="#Nav: /Header/CompanyGiroNo"/>
          <w:tag w:val="#Nav: Standard_Sales_Credit_Memo/1307"/>
          <w:id w:val="702058167"/>
          <w:placeholder>
            <w:docPart w:val="B05A0074120C4D7C806836EE51F06BF7"/>
          </w:placeholder>
          <w:dataBinding w:prefixMappings="xmlns:ns0='urn:microsoft-dynamics-nav/reports/Standard_Sales_Credit_Memo/1307/'" w:xpath="/ns0:NavWordReportXmlPart[1]/ns0:Header[1]/ns0:CompanyGiroNo[1]" w:storeItemID="{D9E86DF7-BE24-45E3-B8E0-55EB02EBB6EB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873B21" w:rsidP="00873B21" w:rsidRDefault="00873B21" w14:paraId="0DEC1B9D" w14:textId="77777777">
              <w:pPr>
                <w:pStyle w:val="NoSpacing"/>
              </w:pPr>
              <w:proofErr w:type="spellStart"/>
              <w:r w:rsidRPr="00873B21">
                <w:t>CompanyGiroNo</w:t>
              </w:r>
              <w:proofErr w:type="spellEnd"/>
            </w:p>
          </w:tc>
        </w:sdtContent>
      </w:sdt>
    </w:tr>
  </w:tbl>
  <w:p w:rsidRPr="00873B21" w:rsidR="00873B21" w:rsidRDefault="00873B21" w14:paraId="398C4B67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55AD6" w:rsidP="00E40C63" w:rsidRDefault="00D55AD6" w14:paraId="1957801C" w14:textId="77777777">
      <w:pPr>
        <w:spacing w:after="0"/>
      </w:pPr>
      <w:r>
        <w:separator/>
      </w:r>
    </w:p>
  </w:footnote>
  <w:footnote w:type="continuationSeparator" w:id="0">
    <w:p w:rsidR="00D55AD6" w:rsidP="00E40C63" w:rsidRDefault="00D55AD6" w14:paraId="7548D722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2130C" w:rsidRDefault="00D2130C" w14:paraId="173A3F3D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BD4E95" w:rsidTr="00AA5C8B" w14:paraId="2F718B4F" w14:textId="77777777">
      <w:tc>
        <w:tcPr>
          <w:tcW w:w="5098" w:type="dxa"/>
        </w:tcPr>
        <w:p w:rsidRPr="00BD4E95" w:rsidR="00BD4E95" w:rsidP="00BD4E95" w:rsidRDefault="00000000" w14:paraId="718CCABC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Credit_Memo/1307"/>
              <w:id w:val="-2100708163"/>
              <w:placeholder>
                <w:docPart w:val="3ECAD21DEDDF4056AD7210BDACAF71B5"/>
              </w:placeholder>
              <w:dataBinding w:prefixMappings="xmlns:ns0='urn:microsoft-dynamics-nav/reports/Standard_Sales_Credit_Memo/1307/'" w:xpath="/ns0:NavWordReportXmlPart[1]/ns0:Header[1]/ns0:DocumentTitle_Lbl[1]" w:storeItemID="{D9E86DF7-BE24-45E3-B8E0-55EB02EBB6EB}"/>
              <w:text/>
            </w:sdtPr>
            <w:sdtContent>
              <w:proofErr w:type="spellStart"/>
              <w:r w:rsidRPr="00BD4E95" w:rsidR="00BD4E95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BD4E95" w:rsidR="00BD4E95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Credit_Memo/1307"/>
              <w:id w:val="-83382713"/>
              <w:placeholder>
                <w:docPart w:val="3ECAD21DEDDF4056AD7210BDACAF71B5"/>
              </w:placeholder>
              <w:dataBinding w:prefixMappings="xmlns:ns0='urn:microsoft-dynamics-nav/reports/Standard_Sales_Credit_Memo/1307/'" w:xpath="/ns0:NavWordReportXmlPart[1]/ns0:Header[1]/ns0:DocumentNo[1]" w:storeItemID="{D9E86DF7-BE24-45E3-B8E0-55EB02EBB6EB}"/>
              <w:text/>
            </w:sdtPr>
            <w:sdtContent>
              <w:proofErr w:type="spellStart"/>
              <w:r w:rsidRPr="00BD4E95" w:rsidR="00BD4E95">
                <w:rPr>
                  <w:rStyle w:val="Strong"/>
                </w:rPr>
                <w:t>DocumentNo</w:t>
              </w:r>
              <w:proofErr w:type="spellEnd"/>
            </w:sdtContent>
          </w:sdt>
        </w:p>
        <w:p w:rsidRPr="00DF6462" w:rsidR="00BD4E95" w:rsidP="00BD4E95" w:rsidRDefault="00000000" w14:paraId="414A739A" w14:textId="77777777">
          <w:pPr>
            <w:pStyle w:val="Subtitle"/>
          </w:pPr>
          <w:sdt>
            <w:sdtPr>
              <w:alias w:val="#Nav: /Header/DocumentDate"/>
              <w:tag w:val="#Nav: Standard_Sales_Credit_Memo/1307"/>
              <w:id w:val="1005248549"/>
              <w:placeholder>
                <w:docPart w:val="021C348F8CBE45F7BDED374AECB9AD41"/>
              </w:placeholder>
              <w:dataBinding w:prefixMappings="xmlns:ns0='urn:microsoft-dynamics-nav/reports/Standard_Sales_Credit_Memo/1307/'" w:xpath="/ns0:NavWordReportXmlPart[1]/ns0:Header[1]/ns0:DocumentDate[1]" w:storeItemID="{D9E86DF7-BE24-45E3-B8E0-55EB02EBB6EB}"/>
              <w:text/>
            </w:sdtPr>
            <w:sdtContent>
              <w:proofErr w:type="spellStart"/>
              <w:r w:rsidRPr="00DF6462" w:rsidR="00BD4E95">
                <w:t>DocumentDate</w:t>
              </w:r>
              <w:proofErr w:type="spellEnd"/>
            </w:sdtContent>
          </w:sdt>
        </w:p>
        <w:p w:rsidR="00BD4E95" w:rsidP="00BD4E95" w:rsidRDefault="00000000" w14:paraId="6041A499" w14:textId="77777777">
          <w:pPr>
            <w:pStyle w:val="Subtitle"/>
          </w:pPr>
          <w:sdt>
            <w:sdtPr>
              <w:alias w:val="#Nav: /Header/Page_Lbl"/>
              <w:tag w:val="#Nav: Standard_Sales_Credit_Memo/1307"/>
              <w:id w:val="1266346410"/>
              <w:placeholder>
                <w:docPart w:val="3ECAD21DEDDF4056AD7210BDACAF71B5"/>
              </w:placeholder>
              <w:dataBinding w:prefixMappings="xmlns:ns0='urn:microsoft-dynamics-nav/reports/Standard_Sales_Credit_Memo/1307/'" w:xpath="/ns0:NavWordReportXmlPart[1]/ns0:Header[1]/ns0:Page_Lbl[1]" w:storeItemID="{D9E86DF7-BE24-45E3-B8E0-55EB02EBB6EB}"/>
              <w:text/>
            </w:sdtPr>
            <w:sdtContent>
              <w:proofErr w:type="spellStart"/>
              <w:r w:rsidRPr="00DF6462" w:rsidR="00BD4E95">
                <w:t>Page_Lbl</w:t>
              </w:r>
              <w:proofErr w:type="spellEnd"/>
            </w:sdtContent>
          </w:sdt>
          <w:r w:rsidRPr="00DF6462" w:rsidR="00BD4E95">
            <w:t xml:space="preserve">  </w:t>
          </w:r>
          <w:r w:rsidRPr="00DF6462" w:rsidR="00BD4E95">
            <w:fldChar w:fldCharType="begin"/>
          </w:r>
          <w:r w:rsidRPr="00DF6462" w:rsidR="00BD4E95">
            <w:instrText xml:space="preserve"> PAGE  \* Arabic  \* MERGEFORMAT </w:instrText>
          </w:r>
          <w:r w:rsidRPr="00DF6462" w:rsidR="00BD4E95">
            <w:fldChar w:fldCharType="separate"/>
          </w:r>
          <w:r w:rsidR="00D2130C">
            <w:rPr>
              <w:noProof/>
            </w:rPr>
            <w:t>2</w:t>
          </w:r>
          <w:r w:rsidRPr="00DF6462" w:rsidR="00BD4E95">
            <w:fldChar w:fldCharType="end"/>
          </w:r>
          <w:r w:rsidRPr="00DF6462" w:rsidR="00BD4E95">
            <w:t xml:space="preserve"> / </w:t>
          </w:r>
          <w:r w:rsidR="00F743D6">
            <w:rPr>
              <w:noProof/>
            </w:rPr>
            <w:fldChar w:fldCharType="begin"/>
          </w:r>
          <w:r w:rsidR="00F743D6">
            <w:rPr>
              <w:noProof/>
            </w:rPr>
            <w:instrText xml:space="preserve"> NUMPAGES  \* Arabic  \* MERGEFORMAT </w:instrText>
          </w:r>
          <w:r w:rsidR="00F743D6">
            <w:rPr>
              <w:noProof/>
            </w:rPr>
            <w:fldChar w:fldCharType="separate"/>
          </w:r>
          <w:r w:rsidR="00D2130C">
            <w:rPr>
              <w:noProof/>
            </w:rPr>
            <w:t>2</w:t>
          </w:r>
          <w:r w:rsidR="00F743D6">
            <w:rPr>
              <w:noProof/>
            </w:rPr>
            <w:fldChar w:fldCharType="end"/>
          </w:r>
        </w:p>
      </w:tc>
      <w:tc>
        <w:tcPr>
          <w:tcW w:w="5098" w:type="dxa"/>
        </w:tcPr>
        <w:p w:rsidR="00BD4E95" w:rsidP="00BD4E95" w:rsidRDefault="00BD4E95" w14:paraId="515470A0" w14:textId="77777777">
          <w:pPr>
            <w:pStyle w:val="Header"/>
          </w:pPr>
        </w:p>
      </w:tc>
    </w:tr>
  </w:tbl>
  <w:p w:rsidRPr="001D1CE2" w:rsidR="00D6006D" w:rsidP="00D6006D" w:rsidRDefault="00D6006D" w14:paraId="31FA1FBB" w14:textId="77777777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F6462" w:rsidTr="00DF6462" w14:paraId="10DDBCB8" w14:textId="77777777">
      <w:tc>
        <w:tcPr>
          <w:tcW w:w="5098" w:type="dxa"/>
        </w:tcPr>
        <w:p w:rsidRPr="0026269B" w:rsidR="00DF6462" w:rsidP="00DF6462" w:rsidRDefault="00000000" w14:paraId="26878A81" w14:textId="77777777">
          <w:pPr>
            <w:pStyle w:val="Title"/>
          </w:pPr>
          <w:sdt>
            <w:sdtPr>
              <w:alias w:val="#Nav: /Header/DocumentTitle_Lbl"/>
              <w:tag w:val="#Nav: Standard_Sales_Credit_Memo/1307"/>
              <w:id w:val="-1617909868"/>
              <w:placeholder>
                <w:docPart w:val="8FC813EB52484D6482B2D18F0F5B0AC1"/>
              </w:placeholder>
              <w:dataBinding w:prefixMappings="xmlns:ns0='urn:microsoft-dynamics-nav/reports/Standard_Sales_Credit_Memo/1307/'" w:xpath="/ns0:NavWordReportXmlPart[1]/ns0:Header[1]/ns0:DocumentTitle_Lbl[1]" w:storeItemID="{D9E86DF7-BE24-45E3-B8E0-55EB02EBB6EB}"/>
              <w:text/>
            </w:sdtPr>
            <w:sdtContent>
              <w:proofErr w:type="spellStart"/>
              <w:r w:rsidRPr="00DF6462" w:rsidR="00DF6462">
                <w:t>DocumentTitle_Lbl</w:t>
              </w:r>
              <w:proofErr w:type="spellEnd"/>
            </w:sdtContent>
          </w:sdt>
          <w:r w:rsidRPr="0026269B" w:rsidR="00DF6462">
            <w:t xml:space="preserve"> </w:t>
          </w:r>
          <w:sdt>
            <w:sdtPr>
              <w:alias w:val="#Nav: /Header/DocumentNo"/>
              <w:tag w:val="#Nav: Standard_Sales_Credit_Memo/1307"/>
              <w:id w:val="-1661532074"/>
              <w:placeholder>
                <w:docPart w:val="8FC813EB52484D6482B2D18F0F5B0AC1"/>
              </w:placeholder>
              <w:dataBinding w:prefixMappings="xmlns:ns0='urn:microsoft-dynamics-nav/reports/Standard_Sales_Credit_Memo/1307/'" w:xpath="/ns0:NavWordReportXmlPart[1]/ns0:Header[1]/ns0:DocumentNo[1]" w:storeItemID="{D9E86DF7-BE24-45E3-B8E0-55EB02EBB6EB}"/>
              <w:text/>
            </w:sdtPr>
            <w:sdtContent>
              <w:proofErr w:type="spellStart"/>
              <w:r w:rsidRPr="00DF6462" w:rsidR="00DF6462">
                <w:t>DocumentNo</w:t>
              </w:r>
              <w:proofErr w:type="spellEnd"/>
            </w:sdtContent>
          </w:sdt>
        </w:p>
        <w:p w:rsidRPr="00DF6462" w:rsidR="00DF6462" w:rsidP="00DF6462" w:rsidRDefault="00000000" w14:paraId="38D94025" w14:textId="77777777">
          <w:pPr>
            <w:pStyle w:val="Subtitle"/>
          </w:pPr>
          <w:sdt>
            <w:sdtPr>
              <w:alias w:val="#Nav: /Header/DocumentDate"/>
              <w:tag w:val="#Nav: Standard_Sales_Credit_Memo/1307"/>
              <w:id w:val="832561865"/>
              <w:placeholder>
                <w:docPart w:val="8ECE76C6AABF410B861032AEA12BA9A0"/>
              </w:placeholder>
              <w:dataBinding w:prefixMappings="xmlns:ns0='urn:microsoft-dynamics-nav/reports/Standard_Sales_Credit_Memo/1307/'" w:xpath="/ns0:NavWordReportXmlPart[1]/ns0:Header[1]/ns0:DocumentDate[1]" w:storeItemID="{D9E86DF7-BE24-45E3-B8E0-55EB02EBB6EB}"/>
              <w:text/>
            </w:sdtPr>
            <w:sdtContent>
              <w:proofErr w:type="spellStart"/>
              <w:r w:rsidRPr="00DF6462" w:rsidR="00DF6462">
                <w:t>DocumentDate</w:t>
              </w:r>
              <w:proofErr w:type="spellEnd"/>
            </w:sdtContent>
          </w:sdt>
        </w:p>
        <w:p w:rsidRPr="00DF6462" w:rsidR="00DF6462" w:rsidP="00DF6462" w:rsidRDefault="00000000" w14:paraId="017E97A6" w14:textId="77777777">
          <w:pPr>
            <w:pStyle w:val="Subtitle"/>
          </w:pPr>
          <w:sdt>
            <w:sdtPr>
              <w:alias w:val="#Nav: /Header/Page_Lbl"/>
              <w:tag w:val="#Nav: Standard_Sales_Credit_Memo/1307"/>
              <w:id w:val="1447419442"/>
              <w:placeholder>
                <w:docPart w:val="8FC813EB52484D6482B2D18F0F5B0AC1"/>
              </w:placeholder>
              <w:dataBinding w:prefixMappings="xmlns:ns0='urn:microsoft-dynamics-nav/reports/Standard_Sales_Credit_Memo/1307/'" w:xpath="/ns0:NavWordReportXmlPart[1]/ns0:Header[1]/ns0:Page_Lbl[1]" w:storeItemID="{D9E86DF7-BE24-45E3-B8E0-55EB02EBB6EB}"/>
              <w:text/>
            </w:sdtPr>
            <w:sdtContent>
              <w:proofErr w:type="spellStart"/>
              <w:r w:rsidRPr="00DF6462" w:rsidR="00DF6462">
                <w:t>Page_Lbl</w:t>
              </w:r>
              <w:proofErr w:type="spellEnd"/>
            </w:sdtContent>
          </w:sdt>
          <w:r w:rsidRPr="00DF6462" w:rsidR="00DF6462">
            <w:t xml:space="preserve">  </w:t>
          </w:r>
          <w:r w:rsidRPr="00DF6462" w:rsidR="00DF6462">
            <w:fldChar w:fldCharType="begin"/>
          </w:r>
          <w:r w:rsidRPr="00DF6462" w:rsidR="00DF6462">
            <w:instrText xml:space="preserve"> PAGE  \* Arabic  \* MERGEFORMAT </w:instrText>
          </w:r>
          <w:r w:rsidRPr="00DF6462" w:rsidR="00DF6462">
            <w:fldChar w:fldCharType="separate"/>
          </w:r>
          <w:r w:rsidR="005C1855">
            <w:rPr>
              <w:noProof/>
            </w:rPr>
            <w:t>1</w:t>
          </w:r>
          <w:r w:rsidRPr="00DF6462" w:rsidR="00DF6462">
            <w:fldChar w:fldCharType="end"/>
          </w:r>
          <w:r w:rsidRPr="00DF6462" w:rsidR="00DF6462">
            <w:t xml:space="preserve"> / </w:t>
          </w:r>
          <w:r w:rsidR="00F743D6">
            <w:rPr>
              <w:noProof/>
            </w:rPr>
            <w:fldChar w:fldCharType="begin"/>
          </w:r>
          <w:r w:rsidR="00F743D6">
            <w:rPr>
              <w:noProof/>
            </w:rPr>
            <w:instrText xml:space="preserve"> NUMPAGES  \* Arabic  \* MERGEFORMAT </w:instrText>
          </w:r>
          <w:r w:rsidR="00F743D6">
            <w:rPr>
              <w:noProof/>
            </w:rPr>
            <w:fldChar w:fldCharType="separate"/>
          </w:r>
          <w:r w:rsidR="005C1855">
            <w:rPr>
              <w:noProof/>
            </w:rPr>
            <w:t>1</w:t>
          </w:r>
          <w:r w:rsidR="00F743D6">
            <w:rPr>
              <w:noProof/>
            </w:rPr>
            <w:fldChar w:fldCharType="end"/>
          </w:r>
        </w:p>
        <w:p w:rsidR="00DF6462" w:rsidRDefault="00DF6462" w14:paraId="708C645D" w14:textId="77777777">
          <w:pPr>
            <w:pStyle w:val="Header"/>
          </w:pPr>
        </w:p>
      </w:tc>
      <w:tc>
        <w:tcPr>
          <w:tcW w:w="5098" w:type="dxa"/>
        </w:tcPr>
        <w:sdt>
          <w:sdtPr>
            <w:alias w:val="#Nav: /Header/CompanyPicture"/>
            <w:tag w:val="#Nav: Standard_Sales_Credit_Memo/1307"/>
            <w:id w:val="-283887918"/>
            <w:dataBinding w:prefixMappings="xmlns:ns0='urn:microsoft-dynamics-nav/reports/Standard_Sales_Credit_Memo/1307/'" w:xpath="/ns0:NavWordReportXmlPart[1]/ns0:Header[1]/ns0:CompanyPicture[1]" w:storeItemID="{D9E86DF7-BE24-45E3-B8E0-55EB02EBB6EB}"/>
            <w:picture/>
          </w:sdtPr>
          <w:sdtContent>
            <w:p w:rsidR="00DF6462" w:rsidP="00782744" w:rsidRDefault="00DF6462" w14:paraId="54F3324E" w14:textId="77777777">
              <w:pPr>
                <w:pStyle w:val="Header"/>
                <w:jc w:val="right"/>
              </w:pPr>
              <w:r>
                <w:rPr>
                  <w:noProof/>
                  <w:lang w:val="da-DK" w:eastAsia="da-DK"/>
                </w:rPr>
                <w:drawing>
                  <wp:inline distT="0" distB="0" distL="0" distR="0" wp14:anchorId="02BF450A" wp14:editId="7EC84920">
                    <wp:extent cx="1080000" cy="1080000"/>
                    <wp:effectExtent l="0" t="0" r="6350" b="6350"/>
                    <wp:docPr id="1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Picture 1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8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sdtContent>
        </w:sdt>
      </w:tc>
    </w:tr>
  </w:tbl>
  <w:p w:rsidR="00DF6462" w:rsidRDefault="00DF6462" w14:paraId="259DA547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removeDateAndTime/>
  <w:proofState w:spelling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E05"/>
    <w:rsid w:val="00032E69"/>
    <w:rsid w:val="000357EB"/>
    <w:rsid w:val="00070EE8"/>
    <w:rsid w:val="00074151"/>
    <w:rsid w:val="000844A3"/>
    <w:rsid w:val="000A665A"/>
    <w:rsid w:val="000D5A6D"/>
    <w:rsid w:val="000E071F"/>
    <w:rsid w:val="00103344"/>
    <w:rsid w:val="00103846"/>
    <w:rsid w:val="0011793B"/>
    <w:rsid w:val="00126D5A"/>
    <w:rsid w:val="00133E05"/>
    <w:rsid w:val="00134A71"/>
    <w:rsid w:val="00151C73"/>
    <w:rsid w:val="001621D9"/>
    <w:rsid w:val="00163C4D"/>
    <w:rsid w:val="001B793C"/>
    <w:rsid w:val="001D1CE2"/>
    <w:rsid w:val="001D6807"/>
    <w:rsid w:val="0020108A"/>
    <w:rsid w:val="00235CA0"/>
    <w:rsid w:val="00245B0E"/>
    <w:rsid w:val="00261876"/>
    <w:rsid w:val="0026269B"/>
    <w:rsid w:val="002669DB"/>
    <w:rsid w:val="00273BA9"/>
    <w:rsid w:val="0029628E"/>
    <w:rsid w:val="002A29DF"/>
    <w:rsid w:val="002A382C"/>
    <w:rsid w:val="002B6B46"/>
    <w:rsid w:val="002E2A56"/>
    <w:rsid w:val="00337723"/>
    <w:rsid w:val="00355E20"/>
    <w:rsid w:val="00374316"/>
    <w:rsid w:val="0038349C"/>
    <w:rsid w:val="00394029"/>
    <w:rsid w:val="003A31D7"/>
    <w:rsid w:val="003A7E69"/>
    <w:rsid w:val="003B1D59"/>
    <w:rsid w:val="003D120B"/>
    <w:rsid w:val="003D4B80"/>
    <w:rsid w:val="003E2178"/>
    <w:rsid w:val="003F77E2"/>
    <w:rsid w:val="00492354"/>
    <w:rsid w:val="004A4D71"/>
    <w:rsid w:val="004B22F6"/>
    <w:rsid w:val="004B47ED"/>
    <w:rsid w:val="004B6FE5"/>
    <w:rsid w:val="004C60A5"/>
    <w:rsid w:val="004F2432"/>
    <w:rsid w:val="00503927"/>
    <w:rsid w:val="0051660C"/>
    <w:rsid w:val="00524FE6"/>
    <w:rsid w:val="00543913"/>
    <w:rsid w:val="00552846"/>
    <w:rsid w:val="00563DCD"/>
    <w:rsid w:val="005731CF"/>
    <w:rsid w:val="00587157"/>
    <w:rsid w:val="00595F7F"/>
    <w:rsid w:val="005963DE"/>
    <w:rsid w:val="005A0994"/>
    <w:rsid w:val="005C1855"/>
    <w:rsid w:val="005F2559"/>
    <w:rsid w:val="005F5EC9"/>
    <w:rsid w:val="005F6BCC"/>
    <w:rsid w:val="0060202A"/>
    <w:rsid w:val="00610A30"/>
    <w:rsid w:val="00612ABF"/>
    <w:rsid w:val="006245DA"/>
    <w:rsid w:val="0067225B"/>
    <w:rsid w:val="00677AD5"/>
    <w:rsid w:val="0068273F"/>
    <w:rsid w:val="00683CCE"/>
    <w:rsid w:val="00684EEB"/>
    <w:rsid w:val="006907F2"/>
    <w:rsid w:val="006A2A7B"/>
    <w:rsid w:val="006B25B5"/>
    <w:rsid w:val="006C30D9"/>
    <w:rsid w:val="006C4581"/>
    <w:rsid w:val="006D4B90"/>
    <w:rsid w:val="006D64AE"/>
    <w:rsid w:val="006F2626"/>
    <w:rsid w:val="0071439C"/>
    <w:rsid w:val="00716E24"/>
    <w:rsid w:val="00741F6B"/>
    <w:rsid w:val="007537BA"/>
    <w:rsid w:val="00760FA8"/>
    <w:rsid w:val="00765190"/>
    <w:rsid w:val="00766078"/>
    <w:rsid w:val="007773B8"/>
    <w:rsid w:val="00777ADC"/>
    <w:rsid w:val="00782744"/>
    <w:rsid w:val="00797305"/>
    <w:rsid w:val="007A0A2F"/>
    <w:rsid w:val="007B235B"/>
    <w:rsid w:val="007E323C"/>
    <w:rsid w:val="00802B5B"/>
    <w:rsid w:val="00815D27"/>
    <w:rsid w:val="00817EE6"/>
    <w:rsid w:val="00820262"/>
    <w:rsid w:val="00836184"/>
    <w:rsid w:val="00844D12"/>
    <w:rsid w:val="00845DAF"/>
    <w:rsid w:val="00845E08"/>
    <w:rsid w:val="008533EF"/>
    <w:rsid w:val="00856BBF"/>
    <w:rsid w:val="00873B21"/>
    <w:rsid w:val="008C3901"/>
    <w:rsid w:val="008D7475"/>
    <w:rsid w:val="008E766D"/>
    <w:rsid w:val="008F0A38"/>
    <w:rsid w:val="009072D1"/>
    <w:rsid w:val="0092542A"/>
    <w:rsid w:val="00933DB5"/>
    <w:rsid w:val="00943A17"/>
    <w:rsid w:val="009453BC"/>
    <w:rsid w:val="00954C6C"/>
    <w:rsid w:val="00966D04"/>
    <w:rsid w:val="00982950"/>
    <w:rsid w:val="00991278"/>
    <w:rsid w:val="0099175E"/>
    <w:rsid w:val="009943A4"/>
    <w:rsid w:val="00997858"/>
    <w:rsid w:val="009B485A"/>
    <w:rsid w:val="009D508B"/>
    <w:rsid w:val="009D6FE7"/>
    <w:rsid w:val="009E16EA"/>
    <w:rsid w:val="009E251E"/>
    <w:rsid w:val="009F21B5"/>
    <w:rsid w:val="00A00B95"/>
    <w:rsid w:val="00A01AB9"/>
    <w:rsid w:val="00A048EC"/>
    <w:rsid w:val="00A05F93"/>
    <w:rsid w:val="00A30C38"/>
    <w:rsid w:val="00A42BE5"/>
    <w:rsid w:val="00A76F36"/>
    <w:rsid w:val="00A9010E"/>
    <w:rsid w:val="00A940EF"/>
    <w:rsid w:val="00A9726D"/>
    <w:rsid w:val="00AE055E"/>
    <w:rsid w:val="00AF1EDD"/>
    <w:rsid w:val="00AF4452"/>
    <w:rsid w:val="00B01DA6"/>
    <w:rsid w:val="00B22FDE"/>
    <w:rsid w:val="00B32D4B"/>
    <w:rsid w:val="00B402B9"/>
    <w:rsid w:val="00B437D5"/>
    <w:rsid w:val="00B57659"/>
    <w:rsid w:val="00B60D54"/>
    <w:rsid w:val="00B8205C"/>
    <w:rsid w:val="00B86BCD"/>
    <w:rsid w:val="00B91CA1"/>
    <w:rsid w:val="00B96060"/>
    <w:rsid w:val="00BB2F6C"/>
    <w:rsid w:val="00BC232B"/>
    <w:rsid w:val="00BD2533"/>
    <w:rsid w:val="00BD35AE"/>
    <w:rsid w:val="00BD4E95"/>
    <w:rsid w:val="00BE5952"/>
    <w:rsid w:val="00BE6BE6"/>
    <w:rsid w:val="00BF0F10"/>
    <w:rsid w:val="00C27C1A"/>
    <w:rsid w:val="00C36F18"/>
    <w:rsid w:val="00C40BE4"/>
    <w:rsid w:val="00C41DE3"/>
    <w:rsid w:val="00C47206"/>
    <w:rsid w:val="00CA6394"/>
    <w:rsid w:val="00CA71C3"/>
    <w:rsid w:val="00CB70AD"/>
    <w:rsid w:val="00CD1B92"/>
    <w:rsid w:val="00CE7FC0"/>
    <w:rsid w:val="00D2130C"/>
    <w:rsid w:val="00D21D63"/>
    <w:rsid w:val="00D235D0"/>
    <w:rsid w:val="00D41DC8"/>
    <w:rsid w:val="00D53B6F"/>
    <w:rsid w:val="00D54A61"/>
    <w:rsid w:val="00D55AD6"/>
    <w:rsid w:val="00D6006D"/>
    <w:rsid w:val="00D72A07"/>
    <w:rsid w:val="00D72E02"/>
    <w:rsid w:val="00D75AAF"/>
    <w:rsid w:val="00DA0F11"/>
    <w:rsid w:val="00DA580A"/>
    <w:rsid w:val="00DB4B5B"/>
    <w:rsid w:val="00DF30F1"/>
    <w:rsid w:val="00DF6462"/>
    <w:rsid w:val="00E111C4"/>
    <w:rsid w:val="00E22B7E"/>
    <w:rsid w:val="00E40C63"/>
    <w:rsid w:val="00E41182"/>
    <w:rsid w:val="00E4361D"/>
    <w:rsid w:val="00E54F17"/>
    <w:rsid w:val="00E65451"/>
    <w:rsid w:val="00E67097"/>
    <w:rsid w:val="00E902EA"/>
    <w:rsid w:val="00E96A2B"/>
    <w:rsid w:val="00EA246E"/>
    <w:rsid w:val="00EA27AA"/>
    <w:rsid w:val="00EB5B19"/>
    <w:rsid w:val="00EC1995"/>
    <w:rsid w:val="00EC4C86"/>
    <w:rsid w:val="00ED0377"/>
    <w:rsid w:val="00EE2CA3"/>
    <w:rsid w:val="00EE53F7"/>
    <w:rsid w:val="00F14176"/>
    <w:rsid w:val="00F20F72"/>
    <w:rsid w:val="00F219F1"/>
    <w:rsid w:val="00F36FA0"/>
    <w:rsid w:val="00F44822"/>
    <w:rsid w:val="00F66A1F"/>
    <w:rsid w:val="00F743D6"/>
    <w:rsid w:val="00F81AE9"/>
    <w:rsid w:val="00F848FB"/>
    <w:rsid w:val="00F86468"/>
    <w:rsid w:val="00FA4D66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AC808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1C4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ListTable6Colorful-Accent5">
    <w:name w:val="List Table 6 Colorful Accent 5"/>
    <w:basedOn w:val="TableNormal"/>
    <w:uiPriority w:val="51"/>
    <w:rsid w:val="00133E05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glossaryDocument" Target="glossary/document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Relationship Type="http://schemas.openxmlformats.org/officeDocument/2006/relationships/customXml" Target="/customXML/item3.xml" Id="Rfee8e26631344bb1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2E2F0B8EF3A43609AA6824856C1E0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473ADE-C63D-4894-B538-541A6B235241}"/>
      </w:docPartPr>
      <w:docPartBody>
        <w:p w:rsidR="008E0D2D" w:rsidRDefault="00047358" w:rsidP="00047358">
          <w:pPr>
            <w:pStyle w:val="D2E2F0B8EF3A43609AA6824856C1E0E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0A720FA878C44758EB6A6531824B7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A07D8B-7A01-4F88-B8C8-87385904AEE4}"/>
      </w:docPartPr>
      <w:docPartBody>
        <w:p w:rsidR="008E0D2D" w:rsidRDefault="00047358" w:rsidP="00047358">
          <w:pPr>
            <w:pStyle w:val="40A720FA878C44758EB6A6531824B720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686377AACB98467B87FAF1F31F1B45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6E872F-4BBF-412D-A6FF-151C8E167A6E}"/>
      </w:docPartPr>
      <w:docPartBody>
        <w:p w:rsidR="008E0D2D" w:rsidRDefault="00047358" w:rsidP="00047358">
          <w:pPr>
            <w:pStyle w:val="686377AACB98467B87FAF1F31F1B4537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CFD4B50CBFBC4BA9A2865AD6716E96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42B78D-CEBC-43A1-9AD7-F942EFA71F9A}"/>
      </w:docPartPr>
      <w:docPartBody>
        <w:p w:rsidR="008E0D2D" w:rsidRDefault="00047358" w:rsidP="00047358">
          <w:pPr>
            <w:pStyle w:val="CFD4B50CBFBC4BA9A2865AD6716E963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3B3DC30B02848B583D25458A4659B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327986-9365-4526-B783-E9129428CDCE}"/>
      </w:docPartPr>
      <w:docPartBody>
        <w:p w:rsidR="008E0D2D" w:rsidRDefault="00047358" w:rsidP="00047358">
          <w:pPr>
            <w:pStyle w:val="C3B3DC30B02848B583D25458A4659BA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C4BA5CE077542889864E2DC93E37F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2F65CF-1369-40FE-A48A-D07AD43044C4}"/>
      </w:docPartPr>
      <w:docPartBody>
        <w:p w:rsidR="008E0D2D" w:rsidRDefault="00047358" w:rsidP="00047358">
          <w:pPr>
            <w:pStyle w:val="CC4BA5CE077542889864E2DC93E37FC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8378250F9C6465BBB09384DE802FB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F8A987-0018-4589-A26B-988486CACD05}"/>
      </w:docPartPr>
      <w:docPartBody>
        <w:p w:rsidR="008E0D2D" w:rsidRDefault="00047358" w:rsidP="00047358">
          <w:pPr>
            <w:pStyle w:val="B8378250F9C6465BBB09384DE802FB7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B1DD28340694D149B33A167672E3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A3D667-A6C7-4351-977F-F6A4E08007E7}"/>
      </w:docPartPr>
      <w:docPartBody>
        <w:p w:rsidR="008E0D2D" w:rsidRDefault="00047358" w:rsidP="00047358">
          <w:pPr>
            <w:pStyle w:val="CB1DD28340694D149B33A167672E33A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BB2B48FAB3E4DDE96F16AC639A9D6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CD24B9-EEAE-41FD-989F-063C8D58C4D9}"/>
      </w:docPartPr>
      <w:docPartBody>
        <w:p w:rsidR="008E0D2D" w:rsidRDefault="00047358" w:rsidP="00047358">
          <w:pPr>
            <w:pStyle w:val="3BB2B48FAB3E4DDE96F16AC639A9D65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116043F68A841ADBFF0F78D0BAFE4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85BB79-4667-4791-A32C-D3A382DE16B0}"/>
      </w:docPartPr>
      <w:docPartBody>
        <w:p w:rsidR="008E0D2D" w:rsidRDefault="00047358" w:rsidP="00047358">
          <w:pPr>
            <w:pStyle w:val="4116043F68A841ADBFF0F78D0BAFE4D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00B2CF5216542E48B1FA3F7329E91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70BBB1-CF7B-4B36-BD5B-61ADD19130CB}"/>
      </w:docPartPr>
      <w:docPartBody>
        <w:p w:rsidR="008E0D2D" w:rsidRDefault="00047358" w:rsidP="00047358">
          <w:pPr>
            <w:pStyle w:val="D00B2CF5216542E48B1FA3F7329E916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A79970C3A884513AA554763E81035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9F7BA3-75F2-4278-BEA7-175527A7CDD3}"/>
      </w:docPartPr>
      <w:docPartBody>
        <w:p w:rsidR="008E0D2D" w:rsidRDefault="00047358" w:rsidP="00047358">
          <w:pPr>
            <w:pStyle w:val="5A79970C3A884513AA554763E81035C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43AAC44148243C78F326BB9A83D30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50541A-0F5B-4996-9DD4-8332832809B8}"/>
      </w:docPartPr>
      <w:docPartBody>
        <w:p w:rsidR="008E0D2D" w:rsidRDefault="00047358" w:rsidP="00047358">
          <w:pPr>
            <w:pStyle w:val="343AAC44148243C78F326BB9A83D302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FAA596673924DD6B4B0F02053F29E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182A04-19C5-49E3-9009-A2BC0D41F2B3}"/>
      </w:docPartPr>
      <w:docPartBody>
        <w:p w:rsidR="008E0D2D" w:rsidRDefault="00047358" w:rsidP="00047358">
          <w:pPr>
            <w:pStyle w:val="AFAA596673924DD6B4B0F02053F29E65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79E6C514E2344B18A9D1E5F57EFEE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E31439-978D-47CC-A727-307329B6E95F}"/>
      </w:docPartPr>
      <w:docPartBody>
        <w:p w:rsidR="008E0D2D" w:rsidRDefault="00047358" w:rsidP="00047358">
          <w:pPr>
            <w:pStyle w:val="C79E6C514E2344B18A9D1E5F57EFEED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96AF142A17A4DE7939E26982D9C5C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2FE8B7-289E-41F2-9D5F-11350EDC9214}"/>
      </w:docPartPr>
      <w:docPartBody>
        <w:p w:rsidR="008E0D2D" w:rsidRDefault="00047358" w:rsidP="00047358">
          <w:pPr>
            <w:pStyle w:val="096AF142A17A4DE7939E26982D9C5C9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41BCC5BB56B4612A1EAD781672428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D0FA23-CB5F-4AA7-AC07-021E9B8CAE4C}"/>
      </w:docPartPr>
      <w:docPartBody>
        <w:p w:rsidR="008E0D2D" w:rsidRDefault="00047358" w:rsidP="00047358">
          <w:pPr>
            <w:pStyle w:val="241BCC5BB56B4612A1EAD7816724281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2F79F9E4A084CC28FD0411F50DAF3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25A02F-19E5-4440-B6A9-804A00C318B4}"/>
      </w:docPartPr>
      <w:docPartBody>
        <w:p w:rsidR="008E0D2D" w:rsidRDefault="00047358" w:rsidP="00047358">
          <w:pPr>
            <w:pStyle w:val="62F79F9E4A084CC28FD0411F50DAF3B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C294DBBBAB9494CA014466AAFC6CA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B9E2F5-48A4-4FA6-9F00-ABF70E6DA1DE}"/>
      </w:docPartPr>
      <w:docPartBody>
        <w:p w:rsidR="008E0D2D" w:rsidRDefault="00047358" w:rsidP="00047358">
          <w:pPr>
            <w:pStyle w:val="1C294DBBBAB9494CA014466AAFC6CAB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49B721620D641FEA5CC1AE46F4288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171C7F-EE05-49A7-A2FE-841E645BC500}"/>
      </w:docPartPr>
      <w:docPartBody>
        <w:p w:rsidR="008E0D2D" w:rsidRDefault="00047358" w:rsidP="00047358">
          <w:pPr>
            <w:pStyle w:val="949B721620D641FEA5CC1AE46F42882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92DB126D0154499AEDC5F91977F88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FA2249-29FA-40D1-9C57-83FEF9047C67}"/>
      </w:docPartPr>
      <w:docPartBody>
        <w:p w:rsidR="008E0D2D" w:rsidRDefault="00047358" w:rsidP="00047358">
          <w:pPr>
            <w:pStyle w:val="792DB126D0154499AEDC5F91977F886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D972F1A560A488FBE60C62AD74C64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2105DA-BE96-4BB6-BC02-724110D37D48}"/>
      </w:docPartPr>
      <w:docPartBody>
        <w:p w:rsidR="008E0D2D" w:rsidRDefault="00047358" w:rsidP="00047358">
          <w:pPr>
            <w:pStyle w:val="4D972F1A560A488FBE60C62AD74C646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FC813EB52484D6482B2D18F0F5B0A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5FA7C7-8A07-4A69-B980-8DC5A56B24FE}"/>
      </w:docPartPr>
      <w:docPartBody>
        <w:p w:rsidR="008E0D2D" w:rsidRDefault="00047358" w:rsidP="00047358">
          <w:pPr>
            <w:pStyle w:val="8FC813EB52484D6482B2D18F0F5B0A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ECE76C6AABF410B861032AEA12BA9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654192-AED1-4E72-ABE2-A7B53CF16F58}"/>
      </w:docPartPr>
      <w:docPartBody>
        <w:p w:rsidR="008E0D2D" w:rsidRDefault="00047358" w:rsidP="00047358">
          <w:pPr>
            <w:pStyle w:val="8ECE76C6AABF410B861032AEA12BA9A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37F3EF61C0B43F39BF1857A5F29B0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B662CC-B077-4C0E-AF36-6E7BE394E54C}"/>
      </w:docPartPr>
      <w:docPartBody>
        <w:p w:rsidR="008E0D2D" w:rsidRDefault="00047358" w:rsidP="00047358">
          <w:pPr>
            <w:pStyle w:val="C37F3EF61C0B43F39BF1857A5F29B07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5ECD4AAE2AC463EB62DD32DAF5606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B04A6D-8C8A-471B-860C-9A4AAABCDC9E}"/>
      </w:docPartPr>
      <w:docPartBody>
        <w:p w:rsidR="008E0D2D" w:rsidRDefault="00047358" w:rsidP="00047358">
          <w:pPr>
            <w:pStyle w:val="D5ECD4AAE2AC463EB62DD32DAF5606C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BF720F9010E4F96A823519BDCD523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D1E0C-DF5D-404F-8EFF-60D358C5EDF0}"/>
      </w:docPartPr>
      <w:docPartBody>
        <w:p w:rsidR="008E0D2D" w:rsidRDefault="00047358" w:rsidP="00047358">
          <w:pPr>
            <w:pStyle w:val="9BF720F9010E4F96A823519BDCD5235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4DED19CE3B141D5A60982F74BE1A3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B1E369-3D73-4027-A191-C0F6E8C5FF65}"/>
      </w:docPartPr>
      <w:docPartBody>
        <w:p w:rsidR="008E0D2D" w:rsidRDefault="00047358" w:rsidP="00047358">
          <w:pPr>
            <w:pStyle w:val="04DED19CE3B141D5A60982F74BE1A35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313DD5D94174D9191FA6A6828998B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0C5E09-CCF6-48D1-A634-5B6E67842052}"/>
      </w:docPartPr>
      <w:docPartBody>
        <w:p w:rsidR="008E0D2D" w:rsidRDefault="00047358" w:rsidP="00047358">
          <w:pPr>
            <w:pStyle w:val="2313DD5D94174D9191FA6A6828998B0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F30556A7E4F43789120DE10973BD6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DCF82C-DBB2-4E74-9ACF-2855836E73BA}"/>
      </w:docPartPr>
      <w:docPartBody>
        <w:p w:rsidR="008E0D2D" w:rsidRDefault="00047358" w:rsidP="00047358">
          <w:pPr>
            <w:pStyle w:val="5F30556A7E4F43789120DE10973BD6E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EAD31A24EAA4B29988ED325ECE08D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769C88-A33B-4AAC-A673-67EB94CAA0B8}"/>
      </w:docPartPr>
      <w:docPartBody>
        <w:p w:rsidR="008E0D2D" w:rsidRDefault="00047358" w:rsidP="00047358">
          <w:pPr>
            <w:pStyle w:val="6EAD31A24EAA4B29988ED325ECE08D7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14C01D1A7AA467E840A54779EB65C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81C2B0-6376-4D70-AEA8-B06EF2920EFF}"/>
      </w:docPartPr>
      <w:docPartBody>
        <w:p w:rsidR="008E0D2D" w:rsidRDefault="00047358" w:rsidP="00047358">
          <w:pPr>
            <w:pStyle w:val="514C01D1A7AA467E840A54779EB65CA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3DF4A0211594C8F9A97D61E400665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406644-80E7-4DDB-9168-59F98BDD784B}"/>
      </w:docPartPr>
      <w:docPartBody>
        <w:p w:rsidR="008E0D2D" w:rsidRDefault="00047358" w:rsidP="00047358">
          <w:pPr>
            <w:pStyle w:val="E3DF4A0211594C8F9A97D61E4006657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0A9045274124DFD8B2B1DE61EDCD0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8B161B-0137-49A4-9A71-638585F896E6}"/>
      </w:docPartPr>
      <w:docPartBody>
        <w:p w:rsidR="008E0D2D" w:rsidRDefault="00047358" w:rsidP="00047358">
          <w:pPr>
            <w:pStyle w:val="B0A9045274124DFD8B2B1DE61EDCD02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3F908BCED3E49CBAB78822E252D72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2EF7F6-236B-4D09-9FE3-945C1C7ACCE7}"/>
      </w:docPartPr>
      <w:docPartBody>
        <w:p w:rsidR="008E0D2D" w:rsidRDefault="00047358" w:rsidP="00047358">
          <w:pPr>
            <w:pStyle w:val="A3F908BCED3E49CBAB78822E252D727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D494B76082340ABAD0D5505D3C7F8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EF4091-442F-429B-8DF8-C470D1D263F5}"/>
      </w:docPartPr>
      <w:docPartBody>
        <w:p w:rsidR="008E0D2D" w:rsidRDefault="00047358" w:rsidP="00047358">
          <w:pPr>
            <w:pStyle w:val="CD494B76082340ABAD0D5505D3C7F8D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BF91F9ED5BE4F97B891A00B52C508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45E936-AF5F-482D-87FF-A7F81A4997D5}"/>
      </w:docPartPr>
      <w:docPartBody>
        <w:p w:rsidR="008E0D2D" w:rsidRDefault="00047358" w:rsidP="00047358">
          <w:pPr>
            <w:pStyle w:val="2BF91F9ED5BE4F97B891A00B52C5081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1A93A8A4FD2429397729C310ED2E8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F6FE27-CAAF-483F-9009-C73FA10BCE32}"/>
      </w:docPartPr>
      <w:docPartBody>
        <w:p w:rsidR="008E0D2D" w:rsidRDefault="00047358" w:rsidP="00047358">
          <w:pPr>
            <w:pStyle w:val="F1A93A8A4FD2429397729C310ED2E88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05A0074120C4D7C806836EE51F06B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C33F39-262C-4B50-B7F5-48C5F1DD9781}"/>
      </w:docPartPr>
      <w:docPartBody>
        <w:p w:rsidR="008E0D2D" w:rsidRDefault="00047358" w:rsidP="00047358">
          <w:pPr>
            <w:pStyle w:val="B05A0074120C4D7C806836EE51F06BF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6C7957698824E528C9A220847A37C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3A7986-2881-4BB3-AAE0-6C8C7EF37F8B}"/>
      </w:docPartPr>
      <w:docPartBody>
        <w:p w:rsidR="008E0D2D" w:rsidRDefault="00047358" w:rsidP="00047358">
          <w:pPr>
            <w:pStyle w:val="36C7957698824E528C9A220847A37C7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ECAD21DEDDF4056AD7210BDACAF71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42B526-AC61-41A9-9E6D-3A60B15B7C02}"/>
      </w:docPartPr>
      <w:docPartBody>
        <w:p w:rsidR="00B11D76" w:rsidRDefault="008E0D2D" w:rsidP="008E0D2D">
          <w:pPr>
            <w:pStyle w:val="3ECAD21DEDDF4056AD7210BDACAF71B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21C348F8CBE45F7BDED374AECB9AD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60153D-EE28-4D9E-947D-7410F39D57CE}"/>
      </w:docPartPr>
      <w:docPartBody>
        <w:p w:rsidR="00B11D76" w:rsidRDefault="008E0D2D" w:rsidP="008E0D2D">
          <w:pPr>
            <w:pStyle w:val="021C348F8CBE45F7BDED374AECB9AD4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79106392E8E4A05890EA09AFCAA5D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47C1EE-D4C0-4D62-9C1D-43E15396D3AE}"/>
      </w:docPartPr>
      <w:docPartBody>
        <w:p w:rsidR="00B11D76" w:rsidRDefault="008E0D2D" w:rsidP="008E0D2D">
          <w:pPr>
            <w:pStyle w:val="F79106392E8E4A05890EA09AFCAA5D7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A0B163-E6A0-49BF-98F2-D9A71D012942}"/>
      </w:docPartPr>
      <w:docPartBody>
        <w:p w:rsidR="008D1401" w:rsidRDefault="00B11D76">
          <w:r w:rsidRPr="001012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7EFF6A43EDD4F01B7B7B4CE052429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90F6CA-4963-43B7-8EF0-1F8A531129C8}"/>
      </w:docPartPr>
      <w:docPartBody>
        <w:p w:rsidR="00536F4A" w:rsidRDefault="008D1401" w:rsidP="008D1401">
          <w:pPr>
            <w:pStyle w:val="37EFF6A43EDD4F01B7B7B4CE052429BA"/>
          </w:pPr>
          <w:r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358"/>
    <w:rsid w:val="00047358"/>
    <w:rsid w:val="002642AB"/>
    <w:rsid w:val="00305D63"/>
    <w:rsid w:val="00536F4A"/>
    <w:rsid w:val="00755BFA"/>
    <w:rsid w:val="008D1401"/>
    <w:rsid w:val="008E0D2D"/>
    <w:rsid w:val="00945954"/>
    <w:rsid w:val="00AD7D4A"/>
    <w:rsid w:val="00B11D76"/>
    <w:rsid w:val="00DB73F1"/>
    <w:rsid w:val="00EB0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D1401"/>
  </w:style>
  <w:style w:type="paragraph" w:customStyle="1" w:styleId="F7B4B487FC814406B24E75E6AD6E1BE0">
    <w:name w:val="F7B4B487FC814406B24E75E6AD6E1BE0"/>
    <w:rsid w:val="00047358"/>
  </w:style>
  <w:style w:type="paragraph" w:customStyle="1" w:styleId="4184B26A7872459499D01071C02A34AB">
    <w:name w:val="4184B26A7872459499D01071C02A34AB"/>
    <w:rsid w:val="00047358"/>
  </w:style>
  <w:style w:type="paragraph" w:customStyle="1" w:styleId="D25B915907B74F8C9624E87E86A4B619">
    <w:name w:val="D25B915907B74F8C9624E87E86A4B619"/>
    <w:rsid w:val="00047358"/>
  </w:style>
  <w:style w:type="paragraph" w:customStyle="1" w:styleId="28BD4BCFC974439E8EDC20149ADFA44F">
    <w:name w:val="28BD4BCFC974439E8EDC20149ADFA44F"/>
    <w:rsid w:val="00047358"/>
  </w:style>
  <w:style w:type="paragraph" w:customStyle="1" w:styleId="B0BA48A9A13440B08A6BB2760B43506B">
    <w:name w:val="B0BA48A9A13440B08A6BB2760B43506B"/>
    <w:rsid w:val="00047358"/>
  </w:style>
  <w:style w:type="paragraph" w:customStyle="1" w:styleId="2FA410F673A1477F839B18B9F3B04F26">
    <w:name w:val="2FA410F673A1477F839B18B9F3B04F26"/>
    <w:rsid w:val="00047358"/>
  </w:style>
  <w:style w:type="paragraph" w:customStyle="1" w:styleId="A4D0AD89458B4F02AE25913512DBBD3F">
    <w:name w:val="A4D0AD89458B4F02AE25913512DBBD3F"/>
    <w:rsid w:val="00047358"/>
  </w:style>
  <w:style w:type="paragraph" w:customStyle="1" w:styleId="8977669C989F436CA8224EFFADDD1C9D">
    <w:name w:val="8977669C989F436CA8224EFFADDD1C9D"/>
    <w:rsid w:val="00047358"/>
  </w:style>
  <w:style w:type="paragraph" w:customStyle="1" w:styleId="0AC183D63DB74638B7D06B55C53FF1F5">
    <w:name w:val="0AC183D63DB74638B7D06B55C53FF1F5"/>
    <w:rsid w:val="00047358"/>
  </w:style>
  <w:style w:type="paragraph" w:customStyle="1" w:styleId="4241C3D2A91D47648E1940327405D69A">
    <w:name w:val="4241C3D2A91D47648E1940327405D69A"/>
    <w:rsid w:val="00047358"/>
  </w:style>
  <w:style w:type="paragraph" w:customStyle="1" w:styleId="AF5FF450391A4BDF95DA829437BCF3AF">
    <w:name w:val="AF5FF450391A4BDF95DA829437BCF3AF"/>
    <w:rsid w:val="00047358"/>
  </w:style>
  <w:style w:type="paragraph" w:customStyle="1" w:styleId="12C250AAC6364392AB638944C5C24030">
    <w:name w:val="12C250AAC6364392AB638944C5C24030"/>
    <w:rsid w:val="00047358"/>
  </w:style>
  <w:style w:type="paragraph" w:customStyle="1" w:styleId="3826BAC5BC2149BE8A03A19FA10AF9E6">
    <w:name w:val="3826BAC5BC2149BE8A03A19FA10AF9E6"/>
    <w:rsid w:val="00047358"/>
  </w:style>
  <w:style w:type="paragraph" w:customStyle="1" w:styleId="621110FF93B345519963618FBA8450BC">
    <w:name w:val="621110FF93B345519963618FBA8450BC"/>
    <w:rsid w:val="00047358"/>
  </w:style>
  <w:style w:type="paragraph" w:customStyle="1" w:styleId="D2E2F0B8EF3A43609AA6824856C1E0EF">
    <w:name w:val="D2E2F0B8EF3A43609AA6824856C1E0EF"/>
    <w:rsid w:val="00047358"/>
  </w:style>
  <w:style w:type="paragraph" w:customStyle="1" w:styleId="40A720FA878C44758EB6A6531824B720">
    <w:name w:val="40A720FA878C44758EB6A6531824B720"/>
    <w:rsid w:val="00047358"/>
  </w:style>
  <w:style w:type="paragraph" w:customStyle="1" w:styleId="686377AACB98467B87FAF1F31F1B4537">
    <w:name w:val="686377AACB98467B87FAF1F31F1B4537"/>
    <w:rsid w:val="00047358"/>
  </w:style>
  <w:style w:type="paragraph" w:customStyle="1" w:styleId="CFD4B50CBFBC4BA9A2865AD6716E9637">
    <w:name w:val="CFD4B50CBFBC4BA9A2865AD6716E9637"/>
    <w:rsid w:val="00047358"/>
  </w:style>
  <w:style w:type="paragraph" w:customStyle="1" w:styleId="C3B3DC30B02848B583D25458A4659BA2">
    <w:name w:val="C3B3DC30B02848B583D25458A4659BA2"/>
    <w:rsid w:val="00047358"/>
  </w:style>
  <w:style w:type="paragraph" w:customStyle="1" w:styleId="CC4BA5CE077542889864E2DC93E37FCF">
    <w:name w:val="CC4BA5CE077542889864E2DC93E37FCF"/>
    <w:rsid w:val="00047358"/>
  </w:style>
  <w:style w:type="paragraph" w:customStyle="1" w:styleId="B8378250F9C6465BBB09384DE802FB7F">
    <w:name w:val="B8378250F9C6465BBB09384DE802FB7F"/>
    <w:rsid w:val="00047358"/>
  </w:style>
  <w:style w:type="paragraph" w:customStyle="1" w:styleId="B3B37CA837B542B0AACD6DF8226E5DC3">
    <w:name w:val="B3B37CA837B542B0AACD6DF8226E5DC3"/>
    <w:rsid w:val="00047358"/>
  </w:style>
  <w:style w:type="paragraph" w:customStyle="1" w:styleId="CB1DD28340694D149B33A167672E33AE">
    <w:name w:val="CB1DD28340694D149B33A167672E33AE"/>
    <w:rsid w:val="00047358"/>
  </w:style>
  <w:style w:type="paragraph" w:customStyle="1" w:styleId="3BB2B48FAB3E4DDE96F16AC639A9D652">
    <w:name w:val="3BB2B48FAB3E4DDE96F16AC639A9D652"/>
    <w:rsid w:val="00047358"/>
  </w:style>
  <w:style w:type="paragraph" w:customStyle="1" w:styleId="4116043F68A841ADBFF0F78D0BAFE4DD">
    <w:name w:val="4116043F68A841ADBFF0F78D0BAFE4DD"/>
    <w:rsid w:val="00047358"/>
  </w:style>
  <w:style w:type="paragraph" w:customStyle="1" w:styleId="D00B2CF5216542E48B1FA3F7329E9168">
    <w:name w:val="D00B2CF5216542E48B1FA3F7329E9168"/>
    <w:rsid w:val="00047358"/>
  </w:style>
  <w:style w:type="paragraph" w:customStyle="1" w:styleId="5A79970C3A884513AA554763E81035C3">
    <w:name w:val="5A79970C3A884513AA554763E81035C3"/>
    <w:rsid w:val="00047358"/>
  </w:style>
  <w:style w:type="paragraph" w:customStyle="1" w:styleId="343AAC44148243C78F326BB9A83D3024">
    <w:name w:val="343AAC44148243C78F326BB9A83D3024"/>
    <w:rsid w:val="00047358"/>
  </w:style>
  <w:style w:type="paragraph" w:customStyle="1" w:styleId="AFAA596673924DD6B4B0F02053F29E65">
    <w:name w:val="AFAA596673924DD6B4B0F02053F29E65"/>
    <w:rsid w:val="00047358"/>
  </w:style>
  <w:style w:type="paragraph" w:customStyle="1" w:styleId="C79E6C514E2344B18A9D1E5F57EFEEDB">
    <w:name w:val="C79E6C514E2344B18A9D1E5F57EFEEDB"/>
    <w:rsid w:val="00047358"/>
  </w:style>
  <w:style w:type="paragraph" w:customStyle="1" w:styleId="096AF142A17A4DE7939E26982D9C5C97">
    <w:name w:val="096AF142A17A4DE7939E26982D9C5C97"/>
    <w:rsid w:val="00047358"/>
  </w:style>
  <w:style w:type="paragraph" w:customStyle="1" w:styleId="241BCC5BB56B4612A1EAD7816724281E">
    <w:name w:val="241BCC5BB56B4612A1EAD7816724281E"/>
    <w:rsid w:val="00047358"/>
  </w:style>
  <w:style w:type="paragraph" w:customStyle="1" w:styleId="62F79F9E4A084CC28FD0411F50DAF3B3">
    <w:name w:val="62F79F9E4A084CC28FD0411F50DAF3B3"/>
    <w:rsid w:val="00047358"/>
  </w:style>
  <w:style w:type="paragraph" w:customStyle="1" w:styleId="1C294DBBBAB9494CA014466AAFC6CABE">
    <w:name w:val="1C294DBBBAB9494CA014466AAFC6CABE"/>
    <w:rsid w:val="00047358"/>
  </w:style>
  <w:style w:type="paragraph" w:customStyle="1" w:styleId="949B721620D641FEA5CC1AE46F428823">
    <w:name w:val="949B721620D641FEA5CC1AE46F428823"/>
    <w:rsid w:val="00047358"/>
  </w:style>
  <w:style w:type="paragraph" w:customStyle="1" w:styleId="792DB126D0154499AEDC5F91977F886D">
    <w:name w:val="792DB126D0154499AEDC5F91977F886D"/>
    <w:rsid w:val="00047358"/>
  </w:style>
  <w:style w:type="paragraph" w:customStyle="1" w:styleId="4D972F1A560A488FBE60C62AD74C646F">
    <w:name w:val="4D972F1A560A488FBE60C62AD74C646F"/>
    <w:rsid w:val="00047358"/>
  </w:style>
  <w:style w:type="paragraph" w:customStyle="1" w:styleId="8FC813EB52484D6482B2D18F0F5B0AC1">
    <w:name w:val="8FC813EB52484D6482B2D18F0F5B0AC1"/>
    <w:rsid w:val="00047358"/>
  </w:style>
  <w:style w:type="paragraph" w:customStyle="1" w:styleId="8ECE76C6AABF410B861032AEA12BA9A0">
    <w:name w:val="8ECE76C6AABF410B861032AEA12BA9A0"/>
    <w:rsid w:val="00047358"/>
  </w:style>
  <w:style w:type="paragraph" w:customStyle="1" w:styleId="4E00CF9EFF214B04B5B7ED3FEF3D1E8F">
    <w:name w:val="4E00CF9EFF214B04B5B7ED3FEF3D1E8F"/>
    <w:rsid w:val="00047358"/>
  </w:style>
  <w:style w:type="paragraph" w:customStyle="1" w:styleId="3BF7C5BCF1E94A178CA23388036B5D2E">
    <w:name w:val="3BF7C5BCF1E94A178CA23388036B5D2E"/>
    <w:rsid w:val="00047358"/>
  </w:style>
  <w:style w:type="paragraph" w:customStyle="1" w:styleId="4936D9484B794C4CBBFD6974C557ABBB">
    <w:name w:val="4936D9484B794C4CBBFD6974C557ABBB"/>
    <w:rsid w:val="00047358"/>
  </w:style>
  <w:style w:type="paragraph" w:customStyle="1" w:styleId="9C16E8F663E943ECA5F0FF8FBEDC44D8">
    <w:name w:val="9C16E8F663E943ECA5F0FF8FBEDC44D8"/>
    <w:rsid w:val="00047358"/>
  </w:style>
  <w:style w:type="paragraph" w:customStyle="1" w:styleId="4EF143093031469481306B4F7E5015DE">
    <w:name w:val="4EF143093031469481306B4F7E5015DE"/>
    <w:rsid w:val="00047358"/>
  </w:style>
  <w:style w:type="paragraph" w:customStyle="1" w:styleId="65DE0F25EAF04AB29C5D69EE9DB1B56C">
    <w:name w:val="65DE0F25EAF04AB29C5D69EE9DB1B56C"/>
    <w:rsid w:val="00047358"/>
  </w:style>
  <w:style w:type="paragraph" w:customStyle="1" w:styleId="34A90E73BA3D4C7DB06970C4484D8D76">
    <w:name w:val="34A90E73BA3D4C7DB06970C4484D8D76"/>
    <w:rsid w:val="00047358"/>
  </w:style>
  <w:style w:type="paragraph" w:customStyle="1" w:styleId="2909E2F5B06A479CAFF47FE4E76316A0">
    <w:name w:val="2909E2F5B06A479CAFF47FE4E76316A0"/>
    <w:rsid w:val="00047358"/>
  </w:style>
  <w:style w:type="paragraph" w:customStyle="1" w:styleId="708B434D5ED3483AB5895563DD0E5EE9">
    <w:name w:val="708B434D5ED3483AB5895563DD0E5EE9"/>
    <w:rsid w:val="00047358"/>
  </w:style>
  <w:style w:type="paragraph" w:customStyle="1" w:styleId="11E97F5903AC489098A41A3E6485DC3F">
    <w:name w:val="11E97F5903AC489098A41A3E6485DC3F"/>
    <w:rsid w:val="00047358"/>
  </w:style>
  <w:style w:type="paragraph" w:customStyle="1" w:styleId="BA2EE7240DB042DE929BEB1E58F6BCD5">
    <w:name w:val="BA2EE7240DB042DE929BEB1E58F6BCD5"/>
    <w:rsid w:val="00047358"/>
  </w:style>
  <w:style w:type="paragraph" w:customStyle="1" w:styleId="83A820D40DFB41AA8A47C6646BC3003E">
    <w:name w:val="83A820D40DFB41AA8A47C6646BC3003E"/>
    <w:rsid w:val="00047358"/>
  </w:style>
  <w:style w:type="paragraph" w:customStyle="1" w:styleId="52BB52557D554D78831BAEA288242B27">
    <w:name w:val="52BB52557D554D78831BAEA288242B27"/>
    <w:rsid w:val="00047358"/>
  </w:style>
  <w:style w:type="paragraph" w:customStyle="1" w:styleId="9DEDFE600C7740238F902C96490F94ED">
    <w:name w:val="9DEDFE600C7740238F902C96490F94ED"/>
    <w:rsid w:val="00047358"/>
  </w:style>
  <w:style w:type="paragraph" w:customStyle="1" w:styleId="B21E594F77F846A4B65D89D62534E010">
    <w:name w:val="B21E594F77F846A4B65D89D62534E010"/>
    <w:rsid w:val="00047358"/>
  </w:style>
  <w:style w:type="paragraph" w:customStyle="1" w:styleId="6D9613AA815445E494448FEF5747C1F3">
    <w:name w:val="6D9613AA815445E494448FEF5747C1F3"/>
    <w:rsid w:val="00047358"/>
  </w:style>
  <w:style w:type="paragraph" w:customStyle="1" w:styleId="AFFEB98AE1094C0386E33D9BCE430BC1">
    <w:name w:val="AFFEB98AE1094C0386E33D9BCE430BC1"/>
    <w:rsid w:val="00047358"/>
  </w:style>
  <w:style w:type="paragraph" w:customStyle="1" w:styleId="B6B895E2F9FE499C8B18ED4E07EC5867">
    <w:name w:val="B6B895E2F9FE499C8B18ED4E07EC5867"/>
    <w:rsid w:val="00047358"/>
  </w:style>
  <w:style w:type="paragraph" w:customStyle="1" w:styleId="C7D937EBCE064E949A6172C0740F2126">
    <w:name w:val="C7D937EBCE064E949A6172C0740F2126"/>
    <w:rsid w:val="00047358"/>
  </w:style>
  <w:style w:type="paragraph" w:customStyle="1" w:styleId="42D6EDBA82214E909BAEA99FF5772834">
    <w:name w:val="42D6EDBA82214E909BAEA99FF5772834"/>
    <w:rsid w:val="00047358"/>
  </w:style>
  <w:style w:type="paragraph" w:customStyle="1" w:styleId="33741D1325114935AC44A491A36F939F">
    <w:name w:val="33741D1325114935AC44A491A36F939F"/>
    <w:rsid w:val="00047358"/>
  </w:style>
  <w:style w:type="paragraph" w:customStyle="1" w:styleId="F54B3BDDC7534C7E800D577665B10394">
    <w:name w:val="F54B3BDDC7534C7E800D577665B10394"/>
    <w:rsid w:val="00047358"/>
  </w:style>
  <w:style w:type="paragraph" w:customStyle="1" w:styleId="C3210B833066458281C5B754EF76F2B7">
    <w:name w:val="C3210B833066458281C5B754EF76F2B7"/>
    <w:rsid w:val="00047358"/>
  </w:style>
  <w:style w:type="paragraph" w:customStyle="1" w:styleId="C37F3EF61C0B43F39BF1857A5F29B07F">
    <w:name w:val="C37F3EF61C0B43F39BF1857A5F29B07F"/>
    <w:rsid w:val="00047358"/>
  </w:style>
  <w:style w:type="paragraph" w:customStyle="1" w:styleId="D5ECD4AAE2AC463EB62DD32DAF5606C9">
    <w:name w:val="D5ECD4AAE2AC463EB62DD32DAF5606C9"/>
    <w:rsid w:val="00047358"/>
  </w:style>
  <w:style w:type="paragraph" w:customStyle="1" w:styleId="9BF720F9010E4F96A823519BDCD5235A">
    <w:name w:val="9BF720F9010E4F96A823519BDCD5235A"/>
    <w:rsid w:val="00047358"/>
  </w:style>
  <w:style w:type="paragraph" w:customStyle="1" w:styleId="04DED19CE3B141D5A60982F74BE1A350">
    <w:name w:val="04DED19CE3B141D5A60982F74BE1A350"/>
    <w:rsid w:val="00047358"/>
  </w:style>
  <w:style w:type="paragraph" w:customStyle="1" w:styleId="2313DD5D94174D9191FA6A6828998B0F">
    <w:name w:val="2313DD5D94174D9191FA6A6828998B0F"/>
    <w:rsid w:val="00047358"/>
  </w:style>
  <w:style w:type="paragraph" w:customStyle="1" w:styleId="D3BE26172F654C338E99A8469E4E4B79">
    <w:name w:val="D3BE26172F654C338E99A8469E4E4B79"/>
    <w:rsid w:val="00047358"/>
  </w:style>
  <w:style w:type="paragraph" w:customStyle="1" w:styleId="5F30556A7E4F43789120DE10973BD6E9">
    <w:name w:val="5F30556A7E4F43789120DE10973BD6E9"/>
    <w:rsid w:val="00047358"/>
  </w:style>
  <w:style w:type="paragraph" w:customStyle="1" w:styleId="6EAD31A24EAA4B29988ED325ECE08D7A">
    <w:name w:val="6EAD31A24EAA4B29988ED325ECE08D7A"/>
    <w:rsid w:val="00047358"/>
  </w:style>
  <w:style w:type="paragraph" w:customStyle="1" w:styleId="514C01D1A7AA467E840A54779EB65CA6">
    <w:name w:val="514C01D1A7AA467E840A54779EB65CA6"/>
    <w:rsid w:val="00047358"/>
  </w:style>
  <w:style w:type="paragraph" w:customStyle="1" w:styleId="E3DF4A0211594C8F9A97D61E40066576">
    <w:name w:val="E3DF4A0211594C8F9A97D61E40066576"/>
    <w:rsid w:val="00047358"/>
  </w:style>
  <w:style w:type="paragraph" w:customStyle="1" w:styleId="B0A9045274124DFD8B2B1DE61EDCD02B">
    <w:name w:val="B0A9045274124DFD8B2B1DE61EDCD02B"/>
    <w:rsid w:val="00047358"/>
  </w:style>
  <w:style w:type="paragraph" w:customStyle="1" w:styleId="A3F908BCED3E49CBAB78822E252D7270">
    <w:name w:val="A3F908BCED3E49CBAB78822E252D7270"/>
    <w:rsid w:val="00047358"/>
  </w:style>
  <w:style w:type="paragraph" w:customStyle="1" w:styleId="CD494B76082340ABAD0D5505D3C7F8D1">
    <w:name w:val="CD494B76082340ABAD0D5505D3C7F8D1"/>
    <w:rsid w:val="00047358"/>
  </w:style>
  <w:style w:type="paragraph" w:customStyle="1" w:styleId="2BF91F9ED5BE4F97B891A00B52C50815">
    <w:name w:val="2BF91F9ED5BE4F97B891A00B52C50815"/>
    <w:rsid w:val="00047358"/>
  </w:style>
  <w:style w:type="paragraph" w:customStyle="1" w:styleId="F1A93A8A4FD2429397729C310ED2E88C">
    <w:name w:val="F1A93A8A4FD2429397729C310ED2E88C"/>
    <w:rsid w:val="00047358"/>
  </w:style>
  <w:style w:type="paragraph" w:customStyle="1" w:styleId="B05A0074120C4D7C806836EE51F06BF7">
    <w:name w:val="B05A0074120C4D7C806836EE51F06BF7"/>
    <w:rsid w:val="00047358"/>
  </w:style>
  <w:style w:type="paragraph" w:customStyle="1" w:styleId="36C7957698824E528C9A220847A37C74">
    <w:name w:val="36C7957698824E528C9A220847A37C74"/>
    <w:rsid w:val="00047358"/>
  </w:style>
  <w:style w:type="paragraph" w:customStyle="1" w:styleId="3ECAD21DEDDF4056AD7210BDACAF71B5">
    <w:name w:val="3ECAD21DEDDF4056AD7210BDACAF71B5"/>
    <w:rsid w:val="008E0D2D"/>
  </w:style>
  <w:style w:type="paragraph" w:customStyle="1" w:styleId="021C348F8CBE45F7BDED374AECB9AD41">
    <w:name w:val="021C348F8CBE45F7BDED374AECB9AD41"/>
    <w:rsid w:val="008E0D2D"/>
  </w:style>
  <w:style w:type="paragraph" w:customStyle="1" w:styleId="59E86C8D1BF44C67B7A1E2085CC03324">
    <w:name w:val="59E86C8D1BF44C67B7A1E2085CC03324"/>
    <w:rsid w:val="008E0D2D"/>
  </w:style>
  <w:style w:type="paragraph" w:customStyle="1" w:styleId="EC8F8761BD084425AB0FE1929B41E08A">
    <w:name w:val="EC8F8761BD084425AB0FE1929B41E08A"/>
    <w:rsid w:val="008E0D2D"/>
  </w:style>
  <w:style w:type="paragraph" w:customStyle="1" w:styleId="F53916ADCC3440E4BF80E7CAD55DE322">
    <w:name w:val="F53916ADCC3440E4BF80E7CAD55DE322"/>
    <w:rsid w:val="008E0D2D"/>
  </w:style>
  <w:style w:type="paragraph" w:customStyle="1" w:styleId="F68B78B696F84995B02F9029EBB506FF">
    <w:name w:val="F68B78B696F84995B02F9029EBB506FF"/>
    <w:rsid w:val="008E0D2D"/>
  </w:style>
  <w:style w:type="paragraph" w:customStyle="1" w:styleId="51D0175B4E964F16A3CFC21C4044EC6E">
    <w:name w:val="51D0175B4E964F16A3CFC21C4044EC6E"/>
    <w:rsid w:val="008E0D2D"/>
  </w:style>
  <w:style w:type="paragraph" w:customStyle="1" w:styleId="507B237957B849F2BAAB2D293DA98C49">
    <w:name w:val="507B237957B849F2BAAB2D293DA98C49"/>
    <w:rsid w:val="008E0D2D"/>
  </w:style>
  <w:style w:type="paragraph" w:customStyle="1" w:styleId="39C8204692704180823FBB5BA126657F">
    <w:name w:val="39C8204692704180823FBB5BA126657F"/>
    <w:rsid w:val="008E0D2D"/>
  </w:style>
  <w:style w:type="paragraph" w:customStyle="1" w:styleId="9593DF4787924571B093FECEEAC81D8A">
    <w:name w:val="9593DF4787924571B093FECEEAC81D8A"/>
    <w:rsid w:val="008E0D2D"/>
  </w:style>
  <w:style w:type="paragraph" w:customStyle="1" w:styleId="4ECF7D8C00E4452C81344EFB025FF5CB">
    <w:name w:val="4ECF7D8C00E4452C81344EFB025FF5CB"/>
    <w:rsid w:val="008E0D2D"/>
  </w:style>
  <w:style w:type="paragraph" w:customStyle="1" w:styleId="FEF5EFBA78BC4D2FAF7CA2016B25CAF8">
    <w:name w:val="FEF5EFBA78BC4D2FAF7CA2016B25CAF8"/>
    <w:rsid w:val="008E0D2D"/>
  </w:style>
  <w:style w:type="paragraph" w:customStyle="1" w:styleId="E8CE3C76FCDD4012B13AC96BCF4AB59C">
    <w:name w:val="E8CE3C76FCDD4012B13AC96BCF4AB59C"/>
    <w:rsid w:val="008E0D2D"/>
  </w:style>
  <w:style w:type="paragraph" w:customStyle="1" w:styleId="FE1FE4AF79F8454B999701439A981749">
    <w:name w:val="FE1FE4AF79F8454B999701439A981749"/>
    <w:rsid w:val="008E0D2D"/>
  </w:style>
  <w:style w:type="paragraph" w:customStyle="1" w:styleId="D58006D0B0FE4FE28CBBA52EB17C9D01">
    <w:name w:val="D58006D0B0FE4FE28CBBA52EB17C9D01"/>
    <w:rsid w:val="008E0D2D"/>
  </w:style>
  <w:style w:type="paragraph" w:customStyle="1" w:styleId="4EFDA6FEA15C41E88643EBC2AAC3AE7D">
    <w:name w:val="4EFDA6FEA15C41E88643EBC2AAC3AE7D"/>
    <w:rsid w:val="008E0D2D"/>
  </w:style>
  <w:style w:type="paragraph" w:customStyle="1" w:styleId="62FFEF9809324643A0E4EF3B3AD0CCFF">
    <w:name w:val="62FFEF9809324643A0E4EF3B3AD0CCFF"/>
    <w:rsid w:val="008E0D2D"/>
  </w:style>
  <w:style w:type="paragraph" w:customStyle="1" w:styleId="7526CF5E584549D883513FDF843B8F9F">
    <w:name w:val="7526CF5E584549D883513FDF843B8F9F"/>
    <w:rsid w:val="008E0D2D"/>
  </w:style>
  <w:style w:type="paragraph" w:customStyle="1" w:styleId="5FCA589812DD4FDAA48989AF2BDFD19C">
    <w:name w:val="5FCA589812DD4FDAA48989AF2BDFD19C"/>
    <w:rsid w:val="008E0D2D"/>
  </w:style>
  <w:style w:type="paragraph" w:customStyle="1" w:styleId="D4308EB3163440338434415379005D7A">
    <w:name w:val="D4308EB3163440338434415379005D7A"/>
    <w:rsid w:val="008E0D2D"/>
  </w:style>
  <w:style w:type="paragraph" w:customStyle="1" w:styleId="F79106392E8E4A05890EA09AFCAA5D79">
    <w:name w:val="F79106392E8E4A05890EA09AFCAA5D79"/>
    <w:rsid w:val="008E0D2D"/>
  </w:style>
  <w:style w:type="paragraph" w:customStyle="1" w:styleId="260695BD32BE48958D82613F8E36D652">
    <w:name w:val="260695BD32BE48958D82613F8E36D652"/>
    <w:rsid w:val="008E0D2D"/>
  </w:style>
  <w:style w:type="paragraph" w:customStyle="1" w:styleId="39747B8D2AEA491F88710D5D1EBAE8BA">
    <w:name w:val="39747B8D2AEA491F88710D5D1EBAE8BA"/>
    <w:rsid w:val="008E0D2D"/>
  </w:style>
  <w:style w:type="paragraph" w:customStyle="1" w:styleId="6C6A585EE4364A16BF3ACF371AAD7F6C">
    <w:name w:val="6C6A585EE4364A16BF3ACF371AAD7F6C"/>
    <w:rsid w:val="008E0D2D"/>
  </w:style>
  <w:style w:type="paragraph" w:customStyle="1" w:styleId="0C23EE288E4B49DBACD60DEB36D171C2">
    <w:name w:val="0C23EE288E4B49DBACD60DEB36D171C2"/>
    <w:rsid w:val="008E0D2D"/>
  </w:style>
  <w:style w:type="paragraph" w:customStyle="1" w:styleId="8D091F6840B04B2EBABBAB8B4D3B3F5D">
    <w:name w:val="8D091F6840B04B2EBABBAB8B4D3B3F5D"/>
    <w:rsid w:val="008E0D2D"/>
  </w:style>
  <w:style w:type="paragraph" w:customStyle="1" w:styleId="37B9A6D67B034AA08FDA0D17AEC8BBA0">
    <w:name w:val="37B9A6D67B034AA08FDA0D17AEC8BBA0"/>
    <w:rsid w:val="008E0D2D"/>
  </w:style>
  <w:style w:type="paragraph" w:customStyle="1" w:styleId="B2F89B5E418147D8A2629BEED28DB0ED">
    <w:name w:val="B2F89B5E418147D8A2629BEED28DB0ED"/>
    <w:rsid w:val="008E0D2D"/>
  </w:style>
  <w:style w:type="paragraph" w:customStyle="1" w:styleId="73B79B1468AB4656949EBCEEBCE7049A">
    <w:name w:val="73B79B1468AB4656949EBCEEBCE7049A"/>
    <w:rsid w:val="008E0D2D"/>
  </w:style>
  <w:style w:type="paragraph" w:customStyle="1" w:styleId="61F30CCCAE5D4B359699329E4FCB2BC9">
    <w:name w:val="61F30CCCAE5D4B359699329E4FCB2BC9"/>
    <w:rsid w:val="008E0D2D"/>
  </w:style>
  <w:style w:type="paragraph" w:customStyle="1" w:styleId="B3C2B97EF0BD439C83C727429FEB323D">
    <w:name w:val="B3C2B97EF0BD439C83C727429FEB323D"/>
    <w:rsid w:val="008E0D2D"/>
  </w:style>
  <w:style w:type="paragraph" w:customStyle="1" w:styleId="D9F305B7321844979D65CD00363EFEE9">
    <w:name w:val="D9F305B7321844979D65CD00363EFEE9"/>
    <w:rsid w:val="008E0D2D"/>
  </w:style>
  <w:style w:type="paragraph" w:customStyle="1" w:styleId="1E0DC3DF71A548868D420C004315B564">
    <w:name w:val="1E0DC3DF71A548868D420C004315B564"/>
    <w:rsid w:val="008E0D2D"/>
  </w:style>
  <w:style w:type="paragraph" w:customStyle="1" w:styleId="3E0079EB0F944CDA905F4F97C0D1896A">
    <w:name w:val="3E0079EB0F944CDA905F4F97C0D1896A"/>
    <w:rsid w:val="008E0D2D"/>
  </w:style>
  <w:style w:type="paragraph" w:customStyle="1" w:styleId="B37D717BC6FE41E89A9132B274E813AD">
    <w:name w:val="B37D717BC6FE41E89A9132B274E813AD"/>
    <w:rsid w:val="008E0D2D"/>
  </w:style>
  <w:style w:type="paragraph" w:customStyle="1" w:styleId="E1CA00AA867445978393549C4B41E669">
    <w:name w:val="E1CA00AA867445978393549C4B41E669"/>
    <w:rsid w:val="008E0D2D"/>
  </w:style>
  <w:style w:type="paragraph" w:customStyle="1" w:styleId="A23ED6EACB9A4DE8AE85848A5A3260AB">
    <w:name w:val="A23ED6EACB9A4DE8AE85848A5A3260AB"/>
    <w:rsid w:val="008E0D2D"/>
  </w:style>
  <w:style w:type="paragraph" w:customStyle="1" w:styleId="AE019E4DB6E04B92B2F82EE95EE8A514">
    <w:name w:val="AE019E4DB6E04B92B2F82EE95EE8A514"/>
    <w:rsid w:val="008E0D2D"/>
  </w:style>
  <w:style w:type="paragraph" w:customStyle="1" w:styleId="3F9C87CA978149ACAEA5C3C1FED71610">
    <w:name w:val="3F9C87CA978149ACAEA5C3C1FED71610"/>
    <w:rsid w:val="008D1401"/>
    <w:rPr>
      <w:lang w:val="da-DK" w:eastAsia="da-DK"/>
    </w:rPr>
  </w:style>
  <w:style w:type="paragraph" w:customStyle="1" w:styleId="37EFF6A43EDD4F01B7B7B4CE052429BA">
    <w:name w:val="37EFF6A43EDD4F01B7B7B4CE052429BA"/>
    <w:rsid w:val="008D1401"/>
    <w:rPr>
      <w:lang w:val="da-DK" w:eastAsia="da-D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3.xml><?xml version="1.0" encoding="utf-8"?>
<NavWordReportXmlPart xmlns="urn:microsoft-dynamics-nav/reports/Standard_Sales_Credit_Memo/1307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AppliesToDocument>AppliesToDocument</AppliesToDocument>
    <AppliesToDocument_Lbl>AppliesToDocument_Lbl</AppliesToDocument_Lbl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>CompanyPicture</CompanyPicture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py_Lbl>Copy_Lbl</Copy_Lbl>
    <CorrectedInvoiceNo>CorrectedInvoiceNo</CorrectedInvoiceNo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ocumentCopyText>DocumentCopyText</DocumentCopyText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Lbl>EMail_Lbl</EMail_Lbl>
    <ExchangeRateAsText>ExchangeRateAsText</ExchangeRateAsText>
    <ExternalDocumentNo>ExternalDocumentNo</ExternalDocumentNo>
    <ExternalDocumentNoLbl>ExternalDocumentNoLbl</ExternalDocumentNo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ricesIncludingVAT>PricesIncludingVAT</PricesIncludingVAT>
    <PricesIncludingVATYesNo>PricesIncludingVATYesNo</PricesIncludingVATYesNo>
    <PricesIncludingVAT_Lbl>PricesIncludingVAT_Lbl</PricesIncludingVAT_Lbl>
    <SalesInvoiceLineDiscount_Lbl>SalesInvoiceLineDiscount_Lbl</SalesInvoiceLineDiscount_Lbl>
    <SalesPersonName>SalesPersonName</SalesPersonName>
    <SalesPersonText_Lbl>SalesPersonText_Lbl</SalesPersonText_Lbl>
    <SalesPerson_Lbl>SalesPerson_Lbl</SalesPerson_Lbl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hipmentDate>ShipmentDate</ShipmentDate>
    <ShipmentDate_Lbl>ShipmentDate_Lbl</ShipmentDate_Lbl>
    <ShipmentMethodDescription>ShipmentMethodDescription</ShipmentMethodDescription>
    <ShipmentMethodDescription_Lbl>ShipmentMethodDescription_Lbl</ShipmentMethodDescription_Lbl>
    <Shipment_Lbl>Shipment_Lbl</Shipment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ipToAddress_Lbl>ShipToAddress_Lbl</ShipToAddress_Lbl>
    <ShipToPhoneNo>ShipToPhoneNo</ShipToPhoneNo>
    <ShowShippingAddress>ShowShippingAddress</ShowShippingAddress>
    <ShowWorkDescription>ShowWorkDescription</ShowWorkDescription>
    <Subtotal_Lbl>Subtotal_Lbl</Subtotal_Lbl>
    <Total_Lbl>Total_Lbl</Total_Lbl>
    <VATAmountSpecification_Lbl>VATAmountSpecification_Lbl</VATAmountSpecification_Lbl>
    <VATAmount_Lbl>VATAmount_Lbl</VATAmount_Lbl>
    <VATBase_Lbl>VATBase_Lbl</VATBase_Lbl>
    <VATClauses_Lbl>VATClauses_Lbl</VATClauses_Lbl>
    <VATClause_Lbl>VATClause_Lbl</VATClause_Lbl>
    <VATIdentifier_Lbl>VATIdentifier_Lbl</VATIdentifier_Lbl>
    <VATPercentage_Lbl>VATPercentage_Lbl</VATPercentage_Lbl>
    <VATRegistrationNo>VATRegistrationNo</VATRegistrationNo>
    <VATRegistrationNo_Lbl>VATRegistrationNo_Lbl</VATRegistrationNo_Lbl>
    <YourReference>YourReference</YourReference>
    <YourReference_Lbl>YourReference_Lbl</YourReference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ItemReferenceNo_Line>ItemReferenceNo_Line</ItemReferenceNo_Line>
      <ItemReferenceNo_Line_Lbl>ItemReferenceNo_Line_Lbl</ItemReferenceNo_Line_Lbl>
      <LineAmount_Line>LineAmount_Line</LineAmount_Line>
      <LineAmount_Line_Lbl>LineAmount_Line_Lbl</LineAmount_Line_Lbl>
      <LineDiscountPercentText_Line>LineDiscountPercentText_Line</LineDiscountPercentText_Line>
      <LineDiscountPercent_Line>LineDiscountPercent_Line</LineDiscountPercent_Line>
      <LineNo_Line>LineNo_Line</LineNo_Line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OfMeasure>UnitOfMeasure</UnitOfMeasure>
      <UnitOfMeasure_Lbl>UnitOfMeasure_Lbl</UnitOfMeasure_Lbl>
      <UnitPrice>UnitPrice</UnitPrice>
      <UnitPrice_Lbl>UnitPrice_Lbl</UnitPrice_Lbl>
      <VATIdentifier_Line>VATIdentifier_Line</VATIdentifier_Line>
      <VATIdentifier_Line_Lbl>VATIdentifier_Line_Lbl</VATIdentifier_Line_Lbl>
      <VATPct_Line>VATPct_Line</VATPct_Line>
      <VATPct_Line_Lbl>VATPct_Line_Lbl</VATPct_Line_Lbl>
      <ShipmentLine>
        <DocumentNo_ShipmentLine>DocumentNo_ShipmentLine</DocumentNo_ShipmentLine>
        <PostingDate_ShipmentLine>PostingDate_ShipmentLine</PostingDate_ShipmentLine>
        <PostingDate_ShipmentLine_Lbl>PostingDate_ShipmentLine_Lbl</PostingDate_ShipmentLine_Lbl>
        <Quantity_ShipmentLine>Quantity_ShipmentLine</Quantity_ShipmentLine>
        <Quantity_ShipmentLine_Lbl>Quantity_ShipmentLine_Lbl</Quantity_ShipmentLine_Lbl>
      </ShipmentLine>
      <AssemblyLine>
        <Description_AssemblyLine>Description_AssemblyLine</Description_AssemblyLine>
        <LineNo_AssemblyLine>LineNo_AssemblyLine</LineNo_AssemblyLine>
        <Quantity_AssemblyLine>Quantity_AssemblyLine</Quantity_AssemblyLine>
        <UnitOfMeasure_AssemblyLine>UnitOfMeasure_AssemblyLine</UnitOfMeasure_AssemblyLine>
        <VariantCode_AssemblyLine>VariantCode_AssemblyLine</VariantCode_AssemblyLine>
      </AssemblyLine>
    </Line>
    <WorkDescriptionLines>
      <WorkDescriptionLine>WorkDescriptionLine</WorkDescriptionLine>
      <WorkDescriptionLineNumber>WorkDescriptionLineNumber</WorkDescriptionLineNumber>
    </WorkDescriptionLines>
    <VATAmountLine>
      <ECAmountLCY_VatAmountLine>ECAmountLCY_VatAmountLine</ECAmountLCY_VatAmountLine>
      <ECAmountLCY_VatAmountLine_Lbl>ECAmountLCY_VatAmountLine_Lbl</ECAmountLCY_VatAmountLine_Lbl>
      <ECAmount_VatAmountLine>ECAmount_VatAmountLine</ECAmount_VatAmountLine>
      <ECAmount_VatAmountLine_Lbl>ECAmount_VatAmountLine_Lbl</ECAmount_VatAmountLine_Lbl>
      <ECPct_VatAmountLine>ECPct_VatAmountLine</ECPct_VatAmountLine>
      <ECPct_VatAmountLine_Lbl>ECPct_VatAmountLine_Lbl</ECPct_VatAmountLine_Lbl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LCY_VATAmountLine>VATAmountLCY_VATAmountLine</VATAmountLCY_VATAmountLine>
      <VATAmountLCY_VATAmountLine_Lbl>VATAmountLCY_VATAmountLine_Lbl</VATAmountLCY_VATAmountLine_Lbl>
      <VATAmount_VatAmountLine>VATAmount_VatAmountLine</VATAmount_VatAmountLine>
      <VATAmount_VatAmountLine_Lbl>VATAmount_VatAmountLine_Lbl</VATAmount_VatAmountLine_Lbl>
      <VATBaseLCY_VATAmountLine>VATBaseLCY_VATAmountLine</VATBaseLCY_VATAmountLine>
      <VATBaseLCY_VATAmountLine_Lbl>VATBaseLCY_VATAmountLine_Lbl</VATBaseLCY_VATAmountLine_Lbl>
      <VATBase_VatAmountLine>VATBase_VatAmountLine</VATBase_VatAmountLine>
      <VATBase_VatAmountLine_Lbl>VATBase_VatAmountLine_Lbl</VATBase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VATClauseLine>
      <Code_VATClauseLine>Code_VATClauseLine</Code_VATClauseLine>
      <Code_VATClauseLine_Lbl>Code_VATClauseLine_Lbl</Code_VATClauseLine_Lbl>
      <Description2_VATClauseLine>Description2_VATClauseLine</Description2_VATClauseLine>
      <Description_VATClauseLine>Description_VATClauseLine</Description_VATClauseLine>
      <NoOfVATClauses>NoOfVATClauses</NoOfVATClauses>
      <VATAmount_VATClauseLine>VATAmount_VATClauseLine</VATAmount_VATClauseLine>
      <VATIdentifier_VATClauseLine>VATIdentifier_VATClauseLine</VATIdentifier_VATClauseLine>
    </VATClauseLine>
    <ReportTotalsLine>
      <AmountFormatted_ReportTotalsLine>AmountFormatted_ReportTotalsLine</AmountFormatted_ReportTotalsLine>
      <Amount_ReportTotalsLine>Amount_ReportTotalsLine</Amount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LetterText>
      <BodyText>BodyText</BodyText>
      <ClosingText>ClosingText</ClosingText>
      <GreetingText>GreetingText</GreetingText>
    </LetterText>
    <Totals>
      <CurrencyCode>CurrencyCode</CurrencyCode>
      <CurrencySymbol>CurrencySymbol</CurrencySymbol>
      <TotalAmountIncludingVAT>TotalAmountIncludingVAT</TotalAmountIncludingVAT>
      <TotalECAmount>TotalECAmount</TotalECAmount>
      <TotalECAmountLCY>TotalECAmountLCY</TotalECAmountLCY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  <TotalVatMinusECAmount>TotalVatMinusECAmount</TotalVatMinusECAmount>
    </Totals>
  </Header>
</NavWordReportXmlPart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2B7CCC-22C3-43AB-B6D9-4019F2BB6EB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</Template>
  <TotalTime>0</TotalTime>
  <Pages>1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2019-04-09T10:00:00Z</dcterms:created>
  <dcterms:modified xsi:type="dcterms:W3CDTF">2022-06-20T12:27:00Z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v-vikani@microsoft.com</vt:lpwstr>
  </property>
  <property fmtid="{D5CDD505-2E9C-101B-9397-08002B2CF9AE}" pid="5" name="MSIP_Label_f42aa342-8706-4288-bd11-ebb85995028c_SetDate">
    <vt:lpwstr>2020-02-04T14:34:42.8345259Z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ActionId">
    <vt:lpwstr>b7451c6a-bcb9-4921-a895-91723a73e6ef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