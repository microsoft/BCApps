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CBB9" w14:textId="77777777" w:rsidR="005C273C" w:rsidRDefault="005C273C" w:rsidP="005C273C">
      <w:pPr>
        <w:pStyle w:val="NoSpacing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4534"/>
        <w:gridCol w:w="5672"/>
      </w:tblGrid>
      <w:tr w:rsidR="00376EAB" w:rsidRPr="00184D24" w14:paraId="0F6351D0" w14:textId="77777777" w:rsidTr="00376E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41C08E0CCF74482DA383761CCA860542"/>
            </w:placeholder>
            <w:dataBinding w:prefixMappings="xmlns:ns0='urn:microsoft-dynamics-nav/reports/Standard_Sales_Draft_Invoice/1303/'" w:xpath="/ns0:NavWordReportXmlPart[1]/ns0:Header[1]/ns0:CustomerAddress1[1]" w:storeItemID="{7028D871-7E4C-483B-A1A4-1C460AE15E78}"/>
            <w15:color w:val="808080"/>
            <w:text/>
          </w:sdtPr>
          <w:sdtContent>
            <w:tc>
              <w:tcPr>
                <w:tcW w:w="2221" w:type="pct"/>
              </w:tcPr>
              <w:p w14:paraId="7DEBA4E6" w14:textId="77777777" w:rsidR="00376EAB" w:rsidRPr="009C7D68" w:rsidRDefault="00376EAB" w:rsidP="000E11B1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7D9D04FEF14C4477964C7859FBFCCE38"/>
            </w:placeholder>
            <w:dataBinding w:prefixMappings="xmlns:ns0='urn:microsoft-dynamics-nav/reports/Standard_Sales_Draft_Invoice/1303/'" w:xpath="/ns0:NavWordReportXmlPart[1]/ns0:Header[1]/ns0:CompanyAddress1[1]" w:storeItemID="{7028D871-7E4C-483B-A1A4-1C460AE15E78}"/>
            <w15:color w:val="808080"/>
            <w:text/>
          </w:sdtPr>
          <w:sdtContent>
            <w:tc>
              <w:tcPr>
                <w:tcW w:w="2779" w:type="pct"/>
              </w:tcPr>
              <w:p w14:paraId="378BF5D9" w14:textId="77777777" w:rsidR="00376EAB" w:rsidRPr="00FA0AC3" w:rsidRDefault="00376EAB" w:rsidP="000E11B1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376EAB" w:rsidRPr="00184D24" w14:paraId="4D37FADB" w14:textId="77777777" w:rsidTr="00376EAB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41C08E0CCF74482DA383761CCA860542"/>
            </w:placeholder>
            <w:dataBinding w:prefixMappings="xmlns:ns0='urn:microsoft-dynamics-nav/reports/Standard_Sales_Draft_Invoice/1303/'" w:xpath="/ns0:NavWordReportXmlPart[1]/ns0:Header[1]/ns0:CustomerAddress2[1]" w:storeItemID="{7028D871-7E4C-483B-A1A4-1C460AE15E78}"/>
            <w15:color w:val="808080"/>
            <w:text/>
          </w:sdtPr>
          <w:sdtContent>
            <w:tc>
              <w:tcPr>
                <w:tcW w:w="2221" w:type="pct"/>
              </w:tcPr>
              <w:p w14:paraId="70465314" w14:textId="77777777" w:rsidR="00376EAB" w:rsidRPr="009C7D68" w:rsidRDefault="00376EAB" w:rsidP="000E11B1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sdt>
          <w:sdtPr>
            <w:alias w:val="CompanyAddress2"/>
            <w:tag w:val="#BC:InsertDataItem,DataItems/Header/CompanyAddress2"/>
            <w:id w:val="-407616906"/>
            <w:placeholder>
              <w:docPart w:val="EA20060D5CFE4904A1F96E36E1FC8AED"/>
            </w:placeholder>
            <w:dataBinding w:prefixMappings="xmlns:ns0='urn:microsoft-dynamics-nav/reports/Standard_Sales_Draft_Invoice/1303/'" w:xpath="/ns0:NavWordReportXmlPart[1]/ns0:Header[1]/ns0:CompanyAddress2[1]" w:storeItemID="{7028D871-7E4C-483B-A1A4-1C460AE15E78}"/>
            <w15:color w:val="808080"/>
            <w:text/>
          </w:sdtPr>
          <w:sdtContent>
            <w:tc>
              <w:tcPr>
                <w:tcW w:w="2779" w:type="pct"/>
              </w:tcPr>
              <w:p w14:paraId="4E7A8472" w14:textId="77777777" w:rsidR="00376EAB" w:rsidRPr="00FA0AC3" w:rsidRDefault="00376EAB" w:rsidP="000E11B1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="00376EAB" w:rsidRPr="00184D24" w14:paraId="6FECFEFF" w14:textId="77777777" w:rsidTr="00376EAB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41C08E0CCF74482DA383761CCA860542"/>
            </w:placeholder>
            <w:dataBinding w:prefixMappings="xmlns:ns0='urn:microsoft-dynamics-nav/reports/Standard_Sales_Draft_Invoice/1303/'" w:xpath="/ns0:NavWordReportXmlPart[1]/ns0:Header[1]/ns0:CustomerAddress3[1]" w:storeItemID="{7028D871-7E4C-483B-A1A4-1C460AE15E78}"/>
            <w15:color w:val="808080"/>
            <w:text/>
          </w:sdtPr>
          <w:sdtContent>
            <w:tc>
              <w:tcPr>
                <w:tcW w:w="2221" w:type="pct"/>
              </w:tcPr>
              <w:p w14:paraId="779F7D8B" w14:textId="77777777" w:rsidR="00376EAB" w:rsidRPr="009C7D68" w:rsidRDefault="00376EAB" w:rsidP="000E11B1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sdt>
          <w:sdtPr>
            <w:alias w:val="CompanyAddress3"/>
            <w:tag w:val="#BC:InsertDataItem,DataItems/Header/CompanyAddress3"/>
            <w:id w:val="-1208102821"/>
            <w:placeholder>
              <w:docPart w:val="43305B7EA23040009C86293AA2E58E87"/>
            </w:placeholder>
            <w:dataBinding w:prefixMappings="xmlns:ns0='urn:microsoft-dynamics-nav/reports/Standard_Sales_Draft_Invoice/1303/'" w:xpath="/ns0:NavWordReportXmlPart[1]/ns0:Header[1]/ns0:CompanyAddress3[1]" w:storeItemID="{7028D871-7E4C-483B-A1A4-1C460AE15E78}"/>
            <w15:color w:val="808080"/>
            <w:text/>
          </w:sdtPr>
          <w:sdtContent>
            <w:tc>
              <w:tcPr>
                <w:tcW w:w="2779" w:type="pct"/>
              </w:tcPr>
              <w:p w14:paraId="6B4923BD" w14:textId="77777777" w:rsidR="00376EAB" w:rsidRPr="00FA0AC3" w:rsidRDefault="00376EAB" w:rsidP="000E11B1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="00376EAB" w:rsidRPr="00184D24" w14:paraId="75B934DC" w14:textId="77777777" w:rsidTr="00376EAB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41C08E0CCF74482DA383761CCA860542"/>
            </w:placeholder>
            <w:dataBinding w:prefixMappings="xmlns:ns0='urn:microsoft-dynamics-nav/reports/Standard_Sales_Draft_Invoice/1303/'" w:xpath="/ns0:NavWordReportXmlPart[1]/ns0:Header[1]/ns0:CustomerAddress4[1]" w:storeItemID="{7028D871-7E4C-483B-A1A4-1C460AE15E78}"/>
            <w15:color w:val="808080"/>
            <w:text/>
          </w:sdtPr>
          <w:sdtContent>
            <w:tc>
              <w:tcPr>
                <w:tcW w:w="2221" w:type="pct"/>
              </w:tcPr>
              <w:p w14:paraId="71FF67DB" w14:textId="77777777" w:rsidR="00376EAB" w:rsidRPr="009C7D68" w:rsidRDefault="00376EAB" w:rsidP="000E11B1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sdt>
          <w:sdtPr>
            <w:alias w:val="CompanyAddress4"/>
            <w:tag w:val="#BC:InsertDataItem,DataItems/Header/CompanyAddress4"/>
            <w:id w:val="-1044596330"/>
            <w:placeholder>
              <w:docPart w:val="09711111C4E0433B8ADC0DC5A374EAF6"/>
            </w:placeholder>
            <w:dataBinding w:prefixMappings="xmlns:ns0='urn:microsoft-dynamics-nav/reports/Standard_Sales_Draft_Invoice/1303/'" w:xpath="/ns0:NavWordReportXmlPart[1]/ns0:Header[1]/ns0:CompanyAddress4[1]" w:storeItemID="{7028D871-7E4C-483B-A1A4-1C460AE15E78}"/>
            <w15:color w:val="808080"/>
            <w:text/>
          </w:sdtPr>
          <w:sdtContent>
            <w:tc>
              <w:tcPr>
                <w:tcW w:w="2779" w:type="pct"/>
              </w:tcPr>
              <w:p w14:paraId="31005B3E" w14:textId="77777777" w:rsidR="00376EAB" w:rsidRPr="00FA0AC3" w:rsidRDefault="00376EAB" w:rsidP="000E11B1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="00376EAB" w:rsidRPr="00184D24" w14:paraId="736F4FC8" w14:textId="77777777" w:rsidTr="00376EAB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41C08E0CCF74482DA383761CCA860542"/>
            </w:placeholder>
            <w:dataBinding w:prefixMappings="xmlns:ns0='urn:microsoft-dynamics-nav/reports/Standard_Sales_Draft_Invoice/1303/'" w:xpath="/ns0:NavWordReportXmlPart[1]/ns0:Header[1]/ns0:CustomerAddress5[1]" w:storeItemID="{7028D871-7E4C-483B-A1A4-1C460AE15E78}"/>
            <w15:color w:val="808080"/>
            <w:text/>
          </w:sdtPr>
          <w:sdtContent>
            <w:tc>
              <w:tcPr>
                <w:tcW w:w="2221" w:type="pct"/>
              </w:tcPr>
              <w:p w14:paraId="5D2DC5DE" w14:textId="77777777" w:rsidR="00376EAB" w:rsidRPr="009C7D68" w:rsidRDefault="00376EAB" w:rsidP="000E11B1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sdt>
          <w:sdtPr>
            <w:alias w:val="CompanyAddress5"/>
            <w:tag w:val="#BC:InsertDataItem,DataItems/Header/CompanyAddress5"/>
            <w:id w:val="-1334838620"/>
            <w:placeholder>
              <w:docPart w:val="67B0CB0C7EAE4AA4BD82FB338342095D"/>
            </w:placeholder>
            <w:dataBinding w:prefixMappings="xmlns:ns0='urn:microsoft-dynamics-nav/reports/Standard_Sales_Draft_Invoice/1303/'" w:xpath="/ns0:NavWordReportXmlPart[1]/ns0:Header[1]/ns0:CompanyAddress5[1]" w:storeItemID="{7028D871-7E4C-483B-A1A4-1C460AE15E78}"/>
            <w15:color w:val="808080"/>
            <w:text/>
          </w:sdtPr>
          <w:sdtContent>
            <w:tc>
              <w:tcPr>
                <w:tcW w:w="2779" w:type="pct"/>
              </w:tcPr>
              <w:p w14:paraId="468EE837" w14:textId="77777777" w:rsidR="00376EAB" w:rsidRPr="00FA0AC3" w:rsidRDefault="00376EAB" w:rsidP="000E11B1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="00376EAB" w:rsidRPr="00184D24" w14:paraId="369AFE2E" w14:textId="77777777" w:rsidTr="00376EAB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41C08E0CCF74482DA383761CCA860542"/>
            </w:placeholder>
            <w:dataBinding w:prefixMappings="xmlns:ns0='urn:microsoft-dynamics-nav/reports/Standard_Sales_Draft_Invoice/1303/'" w:xpath="/ns0:NavWordReportXmlPart[1]/ns0:Header[1]/ns0:CustomerAddress6[1]" w:storeItemID="{7028D871-7E4C-483B-A1A4-1C460AE15E78}"/>
            <w15:color w:val="808080"/>
            <w:text/>
          </w:sdtPr>
          <w:sdtContent>
            <w:tc>
              <w:tcPr>
                <w:tcW w:w="2221" w:type="pct"/>
              </w:tcPr>
              <w:p w14:paraId="1054A8A4" w14:textId="77777777" w:rsidR="00376EAB" w:rsidRPr="009C7D68" w:rsidRDefault="00376EAB" w:rsidP="000E11B1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sdt>
          <w:sdtPr>
            <w:alias w:val="CompanyAddress6"/>
            <w:tag w:val="#BC:InsertDataItem,DataItems/Header/CompanyAddress6"/>
            <w:id w:val="29467029"/>
            <w:placeholder>
              <w:docPart w:val="CA769D9056C345C3875A30802AFC2E0E"/>
            </w:placeholder>
            <w:dataBinding w:prefixMappings="xmlns:ns0='urn:microsoft-dynamics-nav/reports/Standard_Sales_Draft_Invoice/1303/'" w:xpath="/ns0:NavWordReportXmlPart[1]/ns0:Header[1]/ns0:CompanyAddress6[1]" w:storeItemID="{7028D871-7E4C-483B-A1A4-1C460AE15E78}"/>
            <w15:color w:val="808080"/>
            <w:text/>
          </w:sdtPr>
          <w:sdtContent>
            <w:tc>
              <w:tcPr>
                <w:tcW w:w="2779" w:type="pct"/>
              </w:tcPr>
              <w:p w14:paraId="2A811F50" w14:textId="77777777" w:rsidR="00376EAB" w:rsidRPr="00FA0AC3" w:rsidRDefault="00376EAB" w:rsidP="000E11B1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="00376EAB" w:rsidRPr="00184D24" w14:paraId="604BFEA1" w14:textId="77777777" w:rsidTr="00376EAB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41C08E0CCF74482DA383761CCA860542"/>
            </w:placeholder>
            <w:dataBinding w:prefixMappings="xmlns:ns0='urn:microsoft-dynamics-nav/reports/Standard_Sales_Draft_Invoice/1303/'" w:xpath="/ns0:NavWordReportXmlPart[1]/ns0:Header[1]/ns0:CustomerAddress7[1]" w:storeItemID="{7028D871-7E4C-483B-A1A4-1C460AE15E78}"/>
            <w15:color w:val="808080"/>
            <w:text/>
          </w:sdtPr>
          <w:sdtContent>
            <w:tc>
              <w:tcPr>
                <w:tcW w:w="2221" w:type="pct"/>
              </w:tcPr>
              <w:p w14:paraId="7315F470" w14:textId="77777777" w:rsidR="00376EAB" w:rsidRPr="009C7D68" w:rsidRDefault="00376EAB" w:rsidP="000E11B1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sdt>
          <w:sdtPr>
            <w:alias w:val="CompanyLegalOffice_Lbl"/>
            <w:tag w:val="#BC:InsertDataItem,DataItems/Header/CompanyLegalOffice_Lbl"/>
            <w:id w:val="483044511"/>
            <w:placeholder>
              <w:docPart w:val="F16C271538E84E259896E707EC7D1671"/>
            </w:placeholder>
            <w:dataBinding w:prefixMappings="xmlns:ns0='urn:microsoft-dynamics-nav/reports/Standard_Sales_Draft_Invoice/1303/'" w:xpath="/ns0:NavWordReportXmlPart[1]/ns0:Header[1]/ns0:CompanyLegalOffice_Lbl[1]" w:storeItemID="{7028D871-7E4C-483B-A1A4-1C460AE15E78}"/>
            <w15:color w:val="808080"/>
            <w:text/>
          </w:sdtPr>
          <w:sdtContent>
            <w:tc>
              <w:tcPr>
                <w:tcW w:w="2779" w:type="pct"/>
              </w:tcPr>
              <w:p w14:paraId="7C8A4A29" w14:textId="77777777" w:rsidR="00376EAB" w:rsidRPr="00FA0AC3" w:rsidRDefault="00376EAB" w:rsidP="000E11B1">
                <w:pPr>
                  <w:pStyle w:val="BCNumber"/>
                  <w:jc w:val="right"/>
                </w:pPr>
                <w:proofErr w:type="spellStart"/>
                <w:r w:rsidRPr="009C7D68">
                  <w:t>CompanyLegalOffice_Lbl</w:t>
                </w:r>
                <w:proofErr w:type="spellEnd"/>
              </w:p>
            </w:tc>
          </w:sdtContent>
        </w:sdt>
      </w:tr>
      <w:tr w:rsidR="00376EAB" w:rsidRPr="00184D24" w14:paraId="367AB8D1" w14:textId="77777777" w:rsidTr="00376EAB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26EAF1C9C6E14B29942CCE5EBE470389"/>
            </w:placeholder>
            <w:dataBinding w:prefixMappings="xmlns:ns0='urn:microsoft-dynamics-nav/reports/Standard_Sales_Draft_Invoice/1303/'" w:xpath="/ns0:NavWordReportXmlPart[1]/ns0:Header[1]/ns0:CustomerAddress8[1]" w:storeItemID="{7028D871-7E4C-483B-A1A4-1C460AE15E78}"/>
            <w15:color w:val="808080"/>
            <w:text/>
          </w:sdtPr>
          <w:sdtContent>
            <w:tc>
              <w:tcPr>
                <w:tcW w:w="2221" w:type="pct"/>
              </w:tcPr>
              <w:p w14:paraId="5E744A84" w14:textId="77777777" w:rsidR="00376EAB" w:rsidRPr="009C7D68" w:rsidRDefault="00376EAB" w:rsidP="000E11B1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sdt>
          <w:sdtPr>
            <w:alias w:val="CompanyLegalOffice"/>
            <w:tag w:val="#BC:InsertDataItem,DataItems/Header/CompanyLegalOffice"/>
            <w:id w:val="-1993854372"/>
            <w:placeholder>
              <w:docPart w:val="2C354CE7D3EB476EA459F4594533C482"/>
            </w:placeholder>
            <w:dataBinding w:prefixMappings="xmlns:ns0='urn:microsoft-dynamics-nav/reports/Standard_Sales_Draft_Invoice/1303/'" w:xpath="/ns0:NavWordReportXmlPart[1]/ns0:Header[1]/ns0:CompanyLegalOffice[1]" w:storeItemID="{7028D871-7E4C-483B-A1A4-1C460AE15E78}"/>
            <w15:color w:val="808080"/>
            <w:text/>
          </w:sdtPr>
          <w:sdtContent>
            <w:tc>
              <w:tcPr>
                <w:tcW w:w="2779" w:type="pct"/>
              </w:tcPr>
              <w:p w14:paraId="0AAD53F6" w14:textId="77777777" w:rsidR="00376EAB" w:rsidRPr="00FA0AC3" w:rsidRDefault="00376EAB" w:rsidP="000E11B1">
                <w:pPr>
                  <w:pStyle w:val="BCNumber"/>
                  <w:jc w:val="right"/>
                </w:pPr>
                <w:proofErr w:type="spellStart"/>
                <w:r w:rsidRPr="009C7D68">
                  <w:t>CompanyLegalOffice</w:t>
                </w:r>
                <w:proofErr w:type="spellEnd"/>
              </w:p>
            </w:tc>
          </w:sdtContent>
        </w:sdt>
      </w:tr>
      <w:tr w:rsidR="00376EAB" w:rsidRPr="00184D24" w14:paraId="2458A2CF" w14:textId="77777777" w:rsidTr="00376EAB">
        <w:trPr>
          <w:cantSplit/>
          <w:trHeight w:val="242"/>
        </w:trPr>
        <w:sdt>
          <w:sdtPr>
            <w:alias w:val="#Nav: /Header/CustomerSirenNo"/>
            <w:tag w:val="#Nav: Standard_Sales_Draft_Invoice/1303"/>
            <w:id w:val="-288054936"/>
            <w:placeholder>
              <w:docPart w:val="5C0CBB149E33432B925C57EB3FCF7A24"/>
            </w:placeholder>
            <w:dataBinding w:prefixMappings="xmlns:ns0='urn:microsoft-dynamics-nav/reports/Standard_Sales_Draft_Invoice/1303/'" w:xpath="/ns0:NavWordReportXmlPart[1]/ns0:Header[1]/ns0:CustomerSirenNo[1]" w:storeItemID="{7028D871-7E4C-483B-A1A4-1C460AE15E78}"/>
            <w:text/>
          </w:sdtPr>
          <w:sdtContent>
            <w:tc>
              <w:tcPr>
                <w:tcW w:w="2221" w:type="pct"/>
              </w:tcPr>
              <w:p w14:paraId="23606597" w14:textId="39F444AE" w:rsidR="00376EAB" w:rsidRDefault="00376EAB" w:rsidP="000E11B1">
                <w:pPr>
                  <w:pStyle w:val="NoSpacing"/>
                </w:pPr>
                <w:proofErr w:type="spellStart"/>
                <w:r>
                  <w:t>CustomerSirenNo</w:t>
                </w:r>
                <w:proofErr w:type="spellEnd"/>
              </w:p>
            </w:tc>
          </w:sdtContent>
        </w:sdt>
        <w:tc>
          <w:tcPr>
            <w:tcW w:w="2779" w:type="pct"/>
          </w:tcPr>
          <w:p w14:paraId="0395C950" w14:textId="77777777" w:rsidR="00376EAB" w:rsidRDefault="00376EAB" w:rsidP="000E11B1">
            <w:pPr>
              <w:pStyle w:val="BCNumber"/>
              <w:jc w:val="right"/>
            </w:pPr>
          </w:p>
        </w:tc>
      </w:tr>
    </w:tbl>
    <w:p w14:paraId="2993ED93" w14:textId="77777777" w:rsidR="00376EAB" w:rsidRDefault="00376EAB" w:rsidP="005C273C">
      <w:pPr>
        <w:pStyle w:val="NoSpacing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551"/>
        <w:gridCol w:w="2551"/>
        <w:gridCol w:w="2552"/>
        <w:gridCol w:w="2552"/>
      </w:tblGrid>
      <w:tr w:rsidR="00376EAB" w:rsidRPr="003F210F" w14:paraId="32C2694F" w14:textId="77777777" w:rsidTr="000E1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45"/>
        </w:trPr>
        <w:tc>
          <w:tcPr>
            <w:tcW w:w="1250" w:type="pct"/>
          </w:tcPr>
          <w:p w14:paraId="5898A7AD" w14:textId="77777777" w:rsidR="00376EAB" w:rsidRPr="00376EAB" w:rsidRDefault="00376EAB" w:rsidP="00376EAB">
            <w:pPr>
              <w:pStyle w:val="BCLabel"/>
            </w:pPr>
            <w:sdt>
              <w:sdtPr>
                <w:alias w:val="#Nav: /Header/DocumentTitle_Lbl"/>
                <w:tag w:val="#Nav: Standard_Sales_Draft_Invoice/1303"/>
                <w:id w:val="-807468989"/>
                <w:placeholder>
                  <w:docPart w:val="D19BE66729E04B6FB4C19EA4749458A0"/>
                </w:placeholder>
                <w:dataBinding w:prefixMappings="xmlns:ns0='urn:microsoft-dynamics-nav/reports/Standard_Sales_Draft_Invoice/1303/'" w:xpath="/ns0:NavWordReportXmlPart[1]/ns0:Header[1]/ns0:DocumentTitle_Lbl[1]" w:storeItemID="{7028D871-7E4C-483B-A1A4-1C460AE15E78}"/>
                <w:text/>
              </w:sdtPr>
              <w:sdtContent>
                <w:proofErr w:type="spellStart"/>
                <w:r w:rsidRPr="00376EAB">
                  <w:t>DocumentTitle_Lbl</w:t>
                </w:r>
                <w:proofErr w:type="spellEnd"/>
              </w:sdtContent>
            </w:sdt>
            <w:r w:rsidRPr="00376EAB">
              <w:t xml:space="preserve"> No</w:t>
            </w:r>
          </w:p>
        </w:tc>
        <w:tc>
          <w:tcPr>
            <w:tcW w:w="1250" w:type="pct"/>
          </w:tcPr>
          <w:sdt>
            <w:sdtPr>
              <w:alias w:val="#Nav: /Header/ExternalDocumentNo__Lbl"/>
              <w:tag w:val="#Nav: Standard_Sales_Draft_Invoice/1303"/>
              <w:id w:val="-1864978722"/>
              <w:placeholder>
                <w:docPart w:val="2685091F4928475F8280D2C3A2367DD3"/>
              </w:placeholder>
              <w:dataBinding w:prefixMappings="xmlns:ns0='urn:microsoft-dynamics-nav/reports/Standard_Sales_Draft_Invoice/1303/'" w:xpath="/ns0:NavWordReportXmlPart[1]/ns0:Header[1]/ns0:ExternalDocumentNo__Lbl[1]" w:storeItemID="{7028D871-7E4C-483B-A1A4-1C460AE15E78}"/>
              <w:text/>
            </w:sdtPr>
            <w:sdtContent>
              <w:p w14:paraId="73658577" w14:textId="77777777" w:rsidR="00376EAB" w:rsidRPr="00376EAB" w:rsidRDefault="00376EAB" w:rsidP="00376EAB">
                <w:pPr>
                  <w:pStyle w:val="BCLabel"/>
                </w:pPr>
                <w:proofErr w:type="spellStart"/>
                <w:r w:rsidRPr="00376EAB">
                  <w:t>ExternalDocumentNo</w:t>
                </w:r>
                <w:proofErr w:type="spellEnd"/>
                <w:r w:rsidRPr="00376EAB">
                  <w:t>__</w:t>
                </w:r>
                <w:proofErr w:type="spellStart"/>
                <w:r w:rsidRPr="00376EAB">
                  <w:t>Lbl</w:t>
                </w:r>
                <w:proofErr w:type="spellEnd"/>
              </w:p>
            </w:sdtContent>
          </w:sdt>
        </w:tc>
        <w:sdt>
          <w:sdtPr>
            <w:alias w:val="YourReference__Lbl"/>
            <w:tag w:val="#BC:InsertDataItem,DataItems/Header/YourReference__Lbl"/>
            <w:id w:val="1287473441"/>
            <w:placeholder>
              <w:docPart w:val="1D09D99A5B7545A2AD35D4DDBC49B2AB"/>
            </w:placeholder>
            <w:dataBinding w:prefixMappings="xmlns:ns0='urn:microsoft-dynamics-nav/reports/Standard_Sales_Draft_Invoice/1303/'" w:xpath="/ns0:NavWordReportXmlPart[1]/ns0:Header[1]/ns0:YourReference__Lbl[1]" w:storeItemID="{7028D871-7E4C-483B-A1A4-1C460AE15E78}"/>
            <w15:color w:val="808080"/>
            <w:text/>
          </w:sdtPr>
          <w:sdtContent>
            <w:tc>
              <w:tcPr>
                <w:tcW w:w="1250" w:type="pct"/>
              </w:tcPr>
              <w:p w14:paraId="18BE1C78" w14:textId="77777777" w:rsidR="00376EAB" w:rsidRPr="00376EAB" w:rsidRDefault="00376EAB" w:rsidP="00376EAB">
                <w:pPr>
                  <w:pStyle w:val="BCLabel"/>
                </w:pPr>
                <w:proofErr w:type="spellStart"/>
                <w:r w:rsidRPr="00376EAB">
                  <w:t>YourReference</w:t>
                </w:r>
                <w:proofErr w:type="spellEnd"/>
                <w:r w:rsidRPr="00376EAB">
                  <w:t>__</w:t>
                </w:r>
                <w:proofErr w:type="spellStart"/>
                <w:r w:rsidRPr="00376EAB">
                  <w:t>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65311592"/>
            <w:placeholder>
              <w:docPart w:val="EBC80DBB3026443E950BBC697D673896"/>
            </w:placeholder>
            <w:dataBinding w:prefixMappings="xmlns:ns0='urn:microsoft-dynamics-nav/reports/Standard_Sales_Draft_Invoice/1303/'" w:xpath="/ns0:NavWordReportXmlPart[1]/ns0:Header[1]/ns0:SalesPersonBlank_Lbl[1]" w:storeItemID="{7028D871-7E4C-483B-A1A4-1C460AE15E78}"/>
            <w15:color w:val="808080"/>
            <w:text/>
          </w:sdtPr>
          <w:sdtContent>
            <w:tc>
              <w:tcPr>
                <w:tcW w:w="1250" w:type="pct"/>
              </w:tcPr>
              <w:p w14:paraId="5056F358" w14:textId="77777777" w:rsidR="00376EAB" w:rsidRPr="00376EAB" w:rsidRDefault="00376EAB" w:rsidP="00376EAB">
                <w:pPr>
                  <w:pStyle w:val="BCLabel"/>
                </w:pPr>
                <w:proofErr w:type="spellStart"/>
                <w:r w:rsidRPr="00376EAB">
                  <w:t>SalesPersonBlank_Lbl</w:t>
                </w:r>
                <w:proofErr w:type="spellEnd"/>
              </w:p>
            </w:tc>
          </w:sdtContent>
        </w:sdt>
      </w:tr>
      <w:tr w:rsidR="00376EAB" w:rsidRPr="003F210F" w14:paraId="04EA3F0D" w14:textId="77777777" w:rsidTr="000E11B1">
        <w:trPr>
          <w:cantSplit/>
          <w:trHeight w:val="245"/>
        </w:trPr>
        <w:tc>
          <w:tcPr>
            <w:tcW w:w="1250" w:type="pct"/>
          </w:tcPr>
          <w:p w14:paraId="674EDC94" w14:textId="77777777" w:rsidR="00376EAB" w:rsidRPr="009C7D68" w:rsidRDefault="00376EAB" w:rsidP="000E11B1">
            <w:pPr>
              <w:pStyle w:val="NoSpacing"/>
            </w:pPr>
            <w:sdt>
              <w:sdtPr>
                <w:alias w:val="#Nav: /Header/DocumentNo"/>
                <w:tag w:val="#Nav: Standard_Sales_Draft_Invoice/1303"/>
                <w:id w:val="1256330535"/>
                <w:placeholder>
                  <w:docPart w:val="69D77C8141BB4E61B7B4771A39722A39"/>
                </w:placeholder>
                <w:dataBinding w:prefixMappings="xmlns:ns0='urn:microsoft-dynamics-nav/reports/Standard_Sales_Draft_Invoice/1303/'" w:xpath="/ns0:NavWordReportXmlPart[1]/ns0:Header[1]/ns0:DocumentNo[1]" w:storeItemID="{7028D871-7E4C-483B-A1A4-1C460AE15E78}"/>
                <w:text/>
              </w:sdtPr>
              <w:sdtContent>
                <w:proofErr w:type="spellStart"/>
                <w:r w:rsidRPr="0026006D">
                  <w:t>DocumentNo</w:t>
                </w:r>
                <w:proofErr w:type="spellEnd"/>
              </w:sdtContent>
            </w:sdt>
          </w:p>
        </w:tc>
        <w:tc>
          <w:tcPr>
            <w:tcW w:w="1250" w:type="pct"/>
          </w:tcPr>
          <w:sdt>
            <w:sdtPr>
              <w:alias w:val="#Nav: /Header/ExternalDocumentNo"/>
              <w:tag w:val="#Nav: Standard_Sales_Draft_Invoice/1303"/>
              <w:id w:val="-88852878"/>
              <w:placeholder>
                <w:docPart w:val="809A7006B0B44F1AB0FC0129C56EF5C1"/>
              </w:placeholder>
              <w:dataBinding w:prefixMappings="xmlns:ns0='urn:microsoft-dynamics-nav/reports/Standard_Sales_Draft_Invoice/1303/'" w:xpath="/ns0:NavWordReportXmlPart[1]/ns0:Header[1]/ns0:ExternalDocumentNo[1]" w:storeItemID="{7028D871-7E4C-483B-A1A4-1C460AE15E78}"/>
              <w:text/>
            </w:sdtPr>
            <w:sdtContent>
              <w:p w14:paraId="577114A6" w14:textId="77777777" w:rsidR="00376EAB" w:rsidRPr="00D05E2A" w:rsidRDefault="00376EAB" w:rsidP="000E11B1">
                <w:pPr>
                  <w:pStyle w:val="NoSpacing"/>
                </w:pPr>
                <w:proofErr w:type="spellStart"/>
                <w:r w:rsidRPr="00D05E2A">
                  <w:t>ExternalDocumentNo</w:t>
                </w:r>
                <w:proofErr w:type="spellEnd"/>
              </w:p>
            </w:sdtContent>
          </w:sdt>
        </w:tc>
        <w:sdt>
          <w:sdtPr>
            <w:alias w:val="YourReference"/>
            <w:tag w:val="#BC:InsertDataItem,DataItems/Header/YourReference"/>
            <w:id w:val="1873422939"/>
            <w:placeholder>
              <w:docPart w:val="EB46A803A4A24CADA2455ADD223F11BE"/>
            </w:placeholder>
            <w:dataBinding w:prefixMappings="xmlns:ns0='urn:microsoft-dynamics-nav/reports/Standard_Sales_Draft_Invoice/1303/'" w:xpath="/ns0:NavWordReportXmlPart[1]/ns0:Header[1]/ns0:YourReference[1]" w:storeItemID="{7028D871-7E4C-483B-A1A4-1C460AE15E78}"/>
            <w15:color w:val="808080"/>
            <w:text/>
          </w:sdtPr>
          <w:sdtContent>
            <w:tc>
              <w:tcPr>
                <w:tcW w:w="1250" w:type="pct"/>
              </w:tcPr>
              <w:p w14:paraId="2831F9F3" w14:textId="77777777" w:rsidR="00376EAB" w:rsidRPr="009C7D68" w:rsidRDefault="00376EAB" w:rsidP="000E11B1">
                <w:pPr>
                  <w:pStyle w:val="NoSpacing"/>
                </w:pPr>
                <w:proofErr w:type="spellStart"/>
                <w:r w:rsidRPr="009C7D68">
                  <w:t>YourReference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-1647974374"/>
            <w:placeholder>
              <w:docPart w:val="189B343613804DD88A9D00AA77A64999"/>
            </w:placeholder>
            <w:dataBinding w:prefixMappings="xmlns:ns0='urn:microsoft-dynamics-nav/reports/Standard_Sales_Draft_Invoice/1303/'" w:xpath="/ns0:NavWordReportXmlPart[1]/ns0:Header[1]/ns0:SalesPersonName[1]" w:storeItemID="{7028D871-7E4C-483B-A1A4-1C460AE15E78}"/>
            <w15:color w:val="808080"/>
            <w:text/>
          </w:sdtPr>
          <w:sdtContent>
            <w:tc>
              <w:tcPr>
                <w:tcW w:w="1250" w:type="pct"/>
              </w:tcPr>
              <w:p w14:paraId="204EAA5C" w14:textId="77777777" w:rsidR="00376EAB" w:rsidRPr="009C7D68" w:rsidRDefault="00376EAB" w:rsidP="000E11B1">
                <w:pPr>
                  <w:pStyle w:val="NoSpacing"/>
                </w:pPr>
                <w:proofErr w:type="spellStart"/>
                <w:r>
                  <w:t>SalesPersonName</w:t>
                </w:r>
                <w:proofErr w:type="spellEnd"/>
              </w:p>
            </w:tc>
          </w:sdtContent>
        </w:sdt>
      </w:tr>
      <w:tr w:rsidR="00376EAB" w:rsidRPr="003F210F" w14:paraId="27899DC0" w14:textId="77777777" w:rsidTr="000E11B1">
        <w:trPr>
          <w:cantSplit/>
          <w:trHeight w:val="432"/>
        </w:trPr>
        <w:tc>
          <w:tcPr>
            <w:tcW w:w="1250" w:type="pct"/>
          </w:tcPr>
          <w:p w14:paraId="29818EF8" w14:textId="77777777" w:rsidR="00376EAB" w:rsidRPr="0026006D" w:rsidRDefault="00376EAB" w:rsidP="000E11B1">
            <w:pPr>
              <w:pStyle w:val="NoSpacing"/>
            </w:pPr>
          </w:p>
        </w:tc>
        <w:tc>
          <w:tcPr>
            <w:tcW w:w="1250" w:type="pct"/>
          </w:tcPr>
          <w:p w14:paraId="6A56913D" w14:textId="77777777" w:rsidR="00376EAB" w:rsidRPr="0026006D" w:rsidRDefault="00376EAB" w:rsidP="000E11B1">
            <w:pPr>
              <w:pStyle w:val="NoSpacing"/>
            </w:pPr>
          </w:p>
        </w:tc>
        <w:tc>
          <w:tcPr>
            <w:tcW w:w="1250" w:type="pct"/>
          </w:tcPr>
          <w:p w14:paraId="160EC680" w14:textId="77777777" w:rsidR="00376EAB" w:rsidRDefault="00376EAB" w:rsidP="000E11B1">
            <w:pPr>
              <w:pStyle w:val="NoSpacing"/>
            </w:pPr>
          </w:p>
        </w:tc>
        <w:tc>
          <w:tcPr>
            <w:tcW w:w="1250" w:type="pct"/>
          </w:tcPr>
          <w:p w14:paraId="4FE1E135" w14:textId="77777777" w:rsidR="00376EAB" w:rsidRDefault="00376EAB" w:rsidP="000E11B1">
            <w:pPr>
              <w:pStyle w:val="NoSpacing"/>
            </w:pPr>
          </w:p>
        </w:tc>
      </w:tr>
      <w:tr w:rsidR="00376EAB" w:rsidRPr="003F210F" w14:paraId="4B621B2F" w14:textId="77777777" w:rsidTr="000E11B1">
        <w:trPr>
          <w:cantSplit/>
          <w:trHeight w:val="245"/>
        </w:trPr>
        <w:sdt>
          <w:sdtPr>
            <w:alias w:val="PaymentTermsDescription_Lbl"/>
            <w:tag w:val="#BC:InsertDataItem,DataItems/Header/PaymentTermsDescription_Lbl"/>
            <w:id w:val="-1027488928"/>
            <w:placeholder>
              <w:docPart w:val="6DEBBDC6F7A74AEAB7A271692229288E"/>
            </w:placeholder>
            <w:dataBinding w:prefixMappings="xmlns:ns0='urn:microsoft-dynamics-nav/reports/Standard_Sales_Draft_Invoice/1303/'" w:xpath="/ns0:NavWordReportXmlPart[1]/ns0:Header[1]/ns0:PaymentTermsDescription_Lbl[1]" w:storeItemID="{7028D871-7E4C-483B-A1A4-1C460AE15E78}"/>
            <w15:color w:val="808080"/>
            <w:text/>
          </w:sdtPr>
          <w:sdtContent>
            <w:tc>
              <w:tcPr>
                <w:tcW w:w="1250" w:type="pct"/>
              </w:tcPr>
              <w:p w14:paraId="65758D03" w14:textId="77777777" w:rsidR="00376EAB" w:rsidRPr="00516FAC" w:rsidRDefault="00376EAB" w:rsidP="000E11B1">
                <w:pPr>
                  <w:pStyle w:val="BCLabel"/>
                  <w:spacing w:line="276" w:lineRule="auto"/>
                </w:pPr>
                <w:proofErr w:type="spellStart"/>
                <w:r w:rsidRPr="00516FA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2115165076"/>
            <w:placeholder>
              <w:docPart w:val="48E2463E081C487A99599A2FE3038ECB"/>
            </w:placeholder>
            <w:dataBinding w:prefixMappings="xmlns:ns0='urn:microsoft-dynamics-nav/reports/Standard_Sales_Draft_Invoice/1303/'" w:xpath="/ns0:NavWordReportXmlPart[1]/ns0:Header[1]/ns0:ShipmentMethodDescription_Lbl[1]" w:storeItemID="{7028D871-7E4C-483B-A1A4-1C460AE15E78}"/>
            <w15:color w:val="808080"/>
            <w:text/>
          </w:sdtPr>
          <w:sdtContent>
            <w:tc>
              <w:tcPr>
                <w:tcW w:w="1250" w:type="pct"/>
              </w:tcPr>
              <w:p w14:paraId="69AFAA1E" w14:textId="77777777" w:rsidR="00376EAB" w:rsidRPr="00516FAC" w:rsidRDefault="00376EAB" w:rsidP="000E11B1">
                <w:pPr>
                  <w:pStyle w:val="BCLabel"/>
                  <w:spacing w:line="276" w:lineRule="auto"/>
                </w:pPr>
                <w:proofErr w:type="spellStart"/>
                <w:r w:rsidRPr="00516FAC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DocumentDate_Lbl"/>
            <w:tag w:val="#BC:InsertDataItem,DataItems/Header/DocumentDate_Lbl"/>
            <w:id w:val="-598014419"/>
            <w:placeholder>
              <w:docPart w:val="BFB115001D4D4DB898EA06F74A8A89E1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131E2EAC" w14:textId="77777777" w:rsidR="00376EAB" w:rsidRPr="00516FAC" w:rsidRDefault="00376EAB" w:rsidP="000E11B1">
                <w:pPr>
                  <w:pStyle w:val="BCLabel"/>
                  <w:spacing w:line="276" w:lineRule="auto"/>
                </w:pPr>
                <w:proofErr w:type="spellStart"/>
                <w:r w:rsidRPr="00516FAC">
                  <w:t>DocumentDate_Lbl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07F133EF" w14:textId="77777777" w:rsidR="00376EAB" w:rsidRPr="009C7D68" w:rsidRDefault="00376EAB" w:rsidP="000E11B1">
            <w:pPr>
              <w:pStyle w:val="BCLabel"/>
              <w:spacing w:line="276" w:lineRule="auto"/>
            </w:pPr>
          </w:p>
        </w:tc>
      </w:tr>
      <w:tr w:rsidR="00376EAB" w:rsidRPr="003F210F" w14:paraId="57725F74" w14:textId="77777777" w:rsidTr="000E11B1">
        <w:trPr>
          <w:cantSplit/>
          <w:trHeight w:val="245"/>
        </w:trPr>
        <w:sdt>
          <w:sdtPr>
            <w:alias w:val="PaymentTermsDescription"/>
            <w:tag w:val="#BC:InsertDataItem,DataItems/Header/PaymentTermsDescription"/>
            <w:id w:val="377905192"/>
            <w:placeholder>
              <w:docPart w:val="4FBEF284B04143DE863037B6806AD938"/>
            </w:placeholder>
            <w:dataBinding w:prefixMappings="xmlns:ns0='urn:microsoft-dynamics-nav/reports/Standard_Sales_Draft_Invoice/1303/'" w:xpath="/ns0:NavWordReportXmlPart[1]/ns0:Header[1]/ns0:PaymentTermsDescription[1]" w:storeItemID="{7028D871-7E4C-483B-A1A4-1C460AE15E78}"/>
            <w15:color w:val="808080"/>
            <w:text/>
          </w:sdtPr>
          <w:sdtContent>
            <w:tc>
              <w:tcPr>
                <w:tcW w:w="1250" w:type="pct"/>
              </w:tcPr>
              <w:p w14:paraId="0DB9BF3B" w14:textId="77777777" w:rsidR="00376EAB" w:rsidRPr="009C7D68" w:rsidRDefault="00376EAB" w:rsidP="000E11B1">
                <w:pPr>
                  <w:pStyle w:val="NoSpacing"/>
                </w:pPr>
                <w:proofErr w:type="spellStart"/>
                <w:r>
                  <w:t>PaymentTermsDescription</w:t>
                </w:r>
                <w:proofErr w:type="spellEnd"/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-2019681893"/>
            <w:placeholder>
              <w:docPart w:val="B87B186CE22D4C7ABABF5E5D39F36450"/>
            </w:placeholder>
            <w:dataBinding w:prefixMappings="xmlns:ns0='urn:microsoft-dynamics-nav/reports/Standard_Sales_Draft_Invoice/1303/'" w:xpath="/ns0:NavWordReportXmlPart[1]/ns0:Header[1]/ns0:ShipmentMethodDescription[1]" w:storeItemID="{7028D871-7E4C-483B-A1A4-1C460AE15E78}"/>
            <w15:color w:val="808080"/>
            <w:text/>
          </w:sdtPr>
          <w:sdtContent>
            <w:tc>
              <w:tcPr>
                <w:tcW w:w="1250" w:type="pct"/>
              </w:tcPr>
              <w:p w14:paraId="29E9F627" w14:textId="77777777" w:rsidR="00376EAB" w:rsidRPr="00B20F52" w:rsidRDefault="00376EAB" w:rsidP="000E11B1">
                <w:pPr>
                  <w:pStyle w:val="NoSpacing"/>
                </w:pPr>
                <w:proofErr w:type="spellStart"/>
                <w:r>
                  <w:t>ShipmentMethodDescription</w:t>
                </w:r>
                <w:proofErr w:type="spellEnd"/>
              </w:p>
            </w:tc>
          </w:sdtContent>
        </w:sdt>
        <w:sdt>
          <w:sdtPr>
            <w:alias w:val="DocumentDate"/>
            <w:tag w:val="#BC:InsertDataItem,DataItems/Header/DocumentDate"/>
            <w:id w:val="-305089215"/>
            <w:placeholder>
              <w:docPart w:val="BFB115001D4D4DB898EA06F74A8A89E1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0F950718" w14:textId="77777777" w:rsidR="00376EAB" w:rsidRPr="009C7D68" w:rsidRDefault="00376EAB" w:rsidP="000E11B1">
                <w:pPr>
                  <w:pStyle w:val="NoSpacing"/>
                </w:pPr>
                <w:proofErr w:type="spellStart"/>
                <w:r>
                  <w:t>DocumentDate</w:t>
                </w:r>
                <w:proofErr w:type="spellEnd"/>
              </w:p>
            </w:tc>
          </w:sdtContent>
        </w:sdt>
        <w:tc>
          <w:tcPr>
            <w:tcW w:w="1250" w:type="pct"/>
          </w:tcPr>
          <w:p w14:paraId="633DDDC9" w14:textId="77777777" w:rsidR="00376EAB" w:rsidRPr="009C7D68" w:rsidRDefault="00376EAB" w:rsidP="000E11B1">
            <w:pPr>
              <w:pStyle w:val="NoSpacing"/>
            </w:pPr>
          </w:p>
        </w:tc>
      </w:tr>
    </w:tbl>
    <w:p w14:paraId="4E1B0611" w14:textId="77777777" w:rsidR="00376EAB" w:rsidRDefault="00376EAB" w:rsidP="005C273C">
      <w:pPr>
        <w:pStyle w:val="NoSpacing"/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158"/>
        <w:gridCol w:w="1371"/>
        <w:gridCol w:w="1221"/>
        <w:gridCol w:w="1084"/>
        <w:gridCol w:w="958"/>
        <w:gridCol w:w="1883"/>
        <w:gridCol w:w="1118"/>
        <w:gridCol w:w="1413"/>
      </w:tblGrid>
      <w:tr w:rsidR="00376EAB" w:rsidRPr="00FC0A21" w14:paraId="3FD309D7" w14:textId="77777777" w:rsidTr="000E1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6" w:type="pct"/>
            <w:tcBorders>
              <w:bottom w:val="single" w:sz="4" w:space="0" w:color="auto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9B12EB0F85B24FA88BC3A89047C17BCB"/>
              </w:placeholder>
              <w:dataBinding w:prefixMappings="xmlns:ns0='urn:microsoft-dynamics-nav/reports/Standard_Sales_Draft_Invoice/1303/'" w:xpath="/ns0:NavWordReportXmlPart[1]/ns0:Header[1]/ns0:Line[1]/ns0:ItemNo_Line_Lbl[1]" w:storeItemID="{7028D871-7E4C-483B-A1A4-1C460AE15E78}"/>
              <w15:color w:val="808080"/>
              <w:text/>
            </w:sdtPr>
            <w:sdtContent>
              <w:p w14:paraId="294C82EA" w14:textId="77777777" w:rsidR="00376EAB" w:rsidRPr="00516FAC" w:rsidRDefault="00376EAB" w:rsidP="000E11B1">
                <w:pPr>
                  <w:pStyle w:val="BCLabel"/>
                </w:pPr>
                <w:proofErr w:type="spellStart"/>
                <w:r w:rsidRPr="00516FAC">
                  <w:t>ItemNo_Line_Lbl</w:t>
                </w:r>
                <w:proofErr w:type="spellEnd"/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E95C7734BCDE4371810B4189BB514CA1"/>
            </w:placeholder>
            <w:dataBinding w:prefixMappings="xmlns:ns0='urn:microsoft-dynamics-nav/reports/Standard_Sales_Draft_Invoice/1303/'" w:xpath="/ns0:NavWordReportXmlPart[1]/ns0:Header[1]/ns0:Line[1]/ns0:Description_Line_Lbl[1]" w:storeItemID="{7028D871-7E4C-483B-A1A4-1C460AE15E78}"/>
            <w15:color w:val="808080"/>
            <w:text/>
          </w:sdtPr>
          <w:sdtContent>
            <w:tc>
              <w:tcPr>
                <w:tcW w:w="1115" w:type="pct"/>
                <w:tcBorders>
                  <w:bottom w:val="single" w:sz="4" w:space="0" w:color="auto"/>
                </w:tcBorders>
              </w:tcPr>
              <w:p w14:paraId="7747072C" w14:textId="77777777" w:rsidR="00376EAB" w:rsidRPr="00516FAC" w:rsidRDefault="00376EAB" w:rsidP="000E11B1">
                <w:pPr>
                  <w:pStyle w:val="BCLabel"/>
                </w:pPr>
                <w:proofErr w:type="spellStart"/>
                <w:r w:rsidRPr="00516FAC">
                  <w:t>Description_Line_Lbl</w:t>
                </w:r>
                <w:proofErr w:type="spellEnd"/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03A9D8318D634071AB366039F31393B3"/>
            </w:placeholder>
            <w:dataBinding w:prefixMappings="xmlns:ns0='urn:microsoft-dynamics-nav/reports/Standard_Sales_Draft_Invoice/1303/'" w:xpath="/ns0:NavWordReportXmlPart[1]/ns0:Header[1]/ns0:Line[1]/ns0:Quantity_Line_Lbl[1]" w:storeItemID="{7028D871-7E4C-483B-A1A4-1C460AE15E78}"/>
            <w15:color w:val="808080"/>
            <w:text/>
          </w:sdtPr>
          <w:sdtContent>
            <w:tc>
              <w:tcPr>
                <w:tcW w:w="557" w:type="pct"/>
                <w:tcBorders>
                  <w:bottom w:val="single" w:sz="4" w:space="0" w:color="auto"/>
                </w:tcBorders>
              </w:tcPr>
              <w:p w14:paraId="7AEB1DB7" w14:textId="77777777" w:rsidR="00376EAB" w:rsidRPr="00516FAC" w:rsidRDefault="00376EAB" w:rsidP="000E11B1">
                <w:pPr>
                  <w:pStyle w:val="BCLabelNumber"/>
                  <w:jc w:val="right"/>
                </w:pPr>
                <w:proofErr w:type="spellStart"/>
                <w:r w:rsidRPr="00516FAC">
                  <w:t>Quantity_Line_Lbl</w:t>
                </w:r>
                <w:proofErr w:type="spellEnd"/>
              </w:p>
            </w:tc>
          </w:sdtContent>
        </w:sdt>
        <w:sdt>
          <w:sdtPr>
            <w:alias w:val="Unit_Lbl"/>
            <w:tag w:val="#BC:InsertDataItem,DataItems/Header/Line/Unit_Lbl"/>
            <w:id w:val="1441568432"/>
            <w:placeholder>
              <w:docPart w:val="48DD303B50AB4AF19D5D40EFE13099B1"/>
            </w:placeholder>
            <w:dataBinding w:prefixMappings="xmlns:ns0='urn:microsoft-dynamics-nav/reports/Standard_Sales_Draft_Invoice/1303/'" w:xpath="/ns0:NavWordReportXmlPart[1]/ns0:Header[1]/ns0:Line[1]/ns0:Unit_Lbl[1]" w:storeItemID="{7028D871-7E4C-483B-A1A4-1C460AE15E78}"/>
            <w15:color w:val="808080"/>
            <w:text/>
          </w:sdtPr>
          <w:sdtContent>
            <w:tc>
              <w:tcPr>
                <w:tcW w:w="386" w:type="pct"/>
                <w:tcBorders>
                  <w:bottom w:val="single" w:sz="4" w:space="0" w:color="auto"/>
                </w:tcBorders>
              </w:tcPr>
              <w:p w14:paraId="28DFE3B4" w14:textId="77777777" w:rsidR="00376EAB" w:rsidRPr="00516FAC" w:rsidRDefault="00376EAB" w:rsidP="000E11B1">
                <w:pPr>
                  <w:pStyle w:val="BCLabel"/>
                </w:pPr>
                <w:proofErr w:type="spellStart"/>
                <w:r w:rsidRPr="00516FAC">
                  <w:t>Unit_Lbl</w:t>
                </w:r>
                <w:proofErr w:type="spellEnd"/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3A694A554E68444D9EF07FBF094AEAC0"/>
            </w:placeholder>
            <w:dataBinding w:prefixMappings="xmlns:ns0='urn:microsoft-dynamics-nav/reports/Standard_Sales_Draft_Invoice/1303/'" w:xpath="/ns0:NavWordReportXmlPart[1]/ns0:Header[1]/ns0:Line[1]/ns0:UnitPrice_Lbl[1]" w:storeItemID="{7028D871-7E4C-483B-A1A4-1C460AE15E78}"/>
            <w15:color w:val="808080"/>
            <w:text/>
          </w:sdtPr>
          <w:sdtContent>
            <w:tc>
              <w:tcPr>
                <w:tcW w:w="686" w:type="pct"/>
                <w:tcBorders>
                  <w:bottom w:val="single" w:sz="4" w:space="0" w:color="auto"/>
                </w:tcBorders>
              </w:tcPr>
              <w:p w14:paraId="302F2B5C" w14:textId="77777777" w:rsidR="00376EAB" w:rsidRPr="00516FAC" w:rsidRDefault="00376EAB" w:rsidP="000E11B1">
                <w:pPr>
                  <w:pStyle w:val="BCLabelNumber"/>
                  <w:jc w:val="right"/>
                </w:pPr>
                <w:proofErr w:type="spellStart"/>
                <w:r w:rsidRPr="00516FAC">
                  <w:t>UnitPrice_Lbl</w:t>
                </w:r>
                <w:proofErr w:type="spellEnd"/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48DD303B50AB4AF19D5D40EFE13099B1"/>
            </w:placeholder>
            <w:dataBinding w:prefixMappings="xmlns:ns0='urn:microsoft-dynamics-nav/reports/Standard_Sales_Draft_Invoice/1303/'" w:xpath="/ns0:NavWordReportXmlPart[1]/ns0:Header[1]/ns0:SalesInvoiceLineDiscount_Lbl[1]" w:storeItemID="{7028D871-7E4C-483B-A1A4-1C460AE15E78}"/>
            <w15:color w:val="808080"/>
            <w:text/>
          </w:sdtPr>
          <w:sdtContent>
            <w:tc>
              <w:tcPr>
                <w:tcW w:w="643" w:type="pct"/>
                <w:tcBorders>
                  <w:bottom w:val="single" w:sz="4" w:space="0" w:color="auto"/>
                </w:tcBorders>
              </w:tcPr>
              <w:p w14:paraId="1C9F4064" w14:textId="77777777" w:rsidR="00376EAB" w:rsidRPr="00516FAC" w:rsidRDefault="00376EAB" w:rsidP="000E11B1">
                <w:pPr>
                  <w:pStyle w:val="BCLabel"/>
                </w:pPr>
                <w:proofErr w:type="spellStart"/>
                <w:r w:rsidRPr="00516FAC">
                  <w:t>SalesInvoiceLineDiscount_Lbl</w:t>
                </w:r>
                <w:proofErr w:type="spellEnd"/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136B64CF1E3440928C5ADA23ECDFD4DC"/>
            </w:placeholder>
            <w:dataBinding w:prefixMappings="xmlns:ns0='urn:microsoft-dynamics-nav/reports/Standard_Sales_Draft_Invoice/1303/'" w:xpath="/ns0:NavWordReportXmlPart[1]/ns0:Header[1]/ns0:Line[1]/ns0:VATPct_Line_Lbl[1]" w:storeItemID="{7028D871-7E4C-483B-A1A4-1C460AE15E78}"/>
            <w15:color w:val="808080"/>
            <w:text/>
          </w:sdtPr>
          <w:sdtContent>
            <w:tc>
              <w:tcPr>
                <w:tcW w:w="472" w:type="pct"/>
                <w:tcBorders>
                  <w:bottom w:val="single" w:sz="4" w:space="0" w:color="auto"/>
                </w:tcBorders>
              </w:tcPr>
              <w:p w14:paraId="2475F93F" w14:textId="77777777" w:rsidR="00376EAB" w:rsidRPr="00516FAC" w:rsidRDefault="00376EAB" w:rsidP="000E11B1">
                <w:pPr>
                  <w:pStyle w:val="BCLabelNumber"/>
                  <w:jc w:val="right"/>
                </w:pPr>
                <w:proofErr w:type="spellStart"/>
                <w:r w:rsidRPr="00516FAC">
                  <w:t>VATPct_Line_Lbl</w:t>
                </w:r>
                <w:proofErr w:type="spellEnd"/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2146956AE87E4AC096ED7574DCA155EB"/>
            </w:placeholder>
            <w:dataBinding w:prefixMappings="xmlns:ns0='urn:microsoft-dynamics-nav/reports/Standard_Sales_Draft_Invoice/1303/'" w:xpath="/ns0:NavWordReportXmlPart[1]/ns0:Header[1]/ns0:Line[1]/ns0:LineAmount_Line_Lbl[1]" w:storeItemID="{7028D871-7E4C-483B-A1A4-1C460AE15E78}"/>
            <w15:color w:val="808080"/>
            <w:text/>
          </w:sdtPr>
          <w:sdtContent>
            <w:tc>
              <w:tcPr>
                <w:tcW w:w="755" w:type="pct"/>
                <w:tcBorders>
                  <w:bottom w:val="single" w:sz="4" w:space="0" w:color="auto"/>
                </w:tcBorders>
              </w:tcPr>
              <w:p w14:paraId="5CE7B336" w14:textId="77777777" w:rsidR="00376EAB" w:rsidRPr="00516FAC" w:rsidRDefault="00376EAB" w:rsidP="000E11B1">
                <w:pPr>
                  <w:pStyle w:val="BCLabelNumber"/>
                  <w:jc w:val="right"/>
                </w:pPr>
                <w:proofErr w:type="spellStart"/>
                <w:r w:rsidRPr="00516FAC">
                  <w:t>LineAmount_Line_Lbl</w:t>
                </w:r>
                <w:proofErr w:type="spellEnd"/>
              </w:p>
            </w:tc>
          </w:sdtContent>
        </w:sdt>
      </w:tr>
      <w:tr w:rsidR="00376EAB" w:rsidRPr="00FC0A21" w14:paraId="2C9F6C1A" w14:textId="77777777" w:rsidTr="000E1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6" w:type="pct"/>
            <w:tcBorders>
              <w:top w:val="single" w:sz="4" w:space="0" w:color="auto"/>
            </w:tcBorders>
          </w:tcPr>
          <w:p w14:paraId="1E2D542D" w14:textId="77777777" w:rsidR="00376EAB" w:rsidRPr="00FC0A21" w:rsidRDefault="00376EAB" w:rsidP="000E11B1">
            <w:pPr>
              <w:pStyle w:val="NoSpacing"/>
            </w:pPr>
          </w:p>
        </w:tc>
        <w:tc>
          <w:tcPr>
            <w:tcW w:w="1115" w:type="pct"/>
            <w:tcBorders>
              <w:top w:val="single" w:sz="4" w:space="0" w:color="auto"/>
            </w:tcBorders>
          </w:tcPr>
          <w:p w14:paraId="4C02F85F" w14:textId="77777777" w:rsidR="00376EAB" w:rsidRPr="00FC0A21" w:rsidRDefault="00376EAB" w:rsidP="000E11B1">
            <w:pPr>
              <w:pStyle w:val="NoSpacing"/>
            </w:pPr>
          </w:p>
        </w:tc>
        <w:tc>
          <w:tcPr>
            <w:tcW w:w="557" w:type="pct"/>
            <w:tcBorders>
              <w:top w:val="single" w:sz="4" w:space="0" w:color="auto"/>
            </w:tcBorders>
          </w:tcPr>
          <w:p w14:paraId="28FF2CEE" w14:textId="77777777" w:rsidR="00376EAB" w:rsidRPr="00FC0A21" w:rsidRDefault="00376EAB" w:rsidP="000E11B1">
            <w:pPr>
              <w:pStyle w:val="NoSpacing"/>
            </w:pPr>
          </w:p>
        </w:tc>
        <w:tc>
          <w:tcPr>
            <w:tcW w:w="386" w:type="pct"/>
            <w:tcBorders>
              <w:top w:val="single" w:sz="4" w:space="0" w:color="auto"/>
            </w:tcBorders>
          </w:tcPr>
          <w:p w14:paraId="606B66D3" w14:textId="77777777" w:rsidR="00376EAB" w:rsidRPr="00FC0A21" w:rsidRDefault="00376EAB" w:rsidP="000E11B1">
            <w:pPr>
              <w:pStyle w:val="NoSpacing"/>
            </w:pPr>
          </w:p>
        </w:tc>
        <w:tc>
          <w:tcPr>
            <w:tcW w:w="686" w:type="pct"/>
            <w:tcBorders>
              <w:top w:val="single" w:sz="4" w:space="0" w:color="auto"/>
            </w:tcBorders>
          </w:tcPr>
          <w:p w14:paraId="1354879E" w14:textId="77777777" w:rsidR="00376EAB" w:rsidRPr="00FC0A21" w:rsidRDefault="00376EAB" w:rsidP="000E11B1">
            <w:pPr>
              <w:pStyle w:val="NoSpacing"/>
            </w:pPr>
          </w:p>
        </w:tc>
        <w:tc>
          <w:tcPr>
            <w:tcW w:w="643" w:type="pct"/>
            <w:tcBorders>
              <w:top w:val="single" w:sz="4" w:space="0" w:color="auto"/>
            </w:tcBorders>
          </w:tcPr>
          <w:p w14:paraId="2CE37F82" w14:textId="77777777" w:rsidR="00376EAB" w:rsidRPr="00FC0A21" w:rsidRDefault="00376EAB" w:rsidP="000E11B1">
            <w:pPr>
              <w:pStyle w:val="BCNumber"/>
              <w:jc w:val="right"/>
            </w:pPr>
          </w:p>
        </w:tc>
        <w:tc>
          <w:tcPr>
            <w:tcW w:w="472" w:type="pct"/>
            <w:tcBorders>
              <w:top w:val="single" w:sz="4" w:space="0" w:color="auto"/>
            </w:tcBorders>
          </w:tcPr>
          <w:p w14:paraId="2E9F602A" w14:textId="77777777" w:rsidR="00376EAB" w:rsidRPr="00FC0A21" w:rsidRDefault="00376EAB" w:rsidP="000E11B1">
            <w:pPr>
              <w:pStyle w:val="BCNumber"/>
              <w:jc w:val="right"/>
            </w:pPr>
          </w:p>
        </w:tc>
        <w:tc>
          <w:tcPr>
            <w:tcW w:w="755" w:type="pct"/>
            <w:tcBorders>
              <w:top w:val="single" w:sz="4" w:space="0" w:color="auto"/>
            </w:tcBorders>
          </w:tcPr>
          <w:p w14:paraId="3338FF1B" w14:textId="77777777" w:rsidR="00376EAB" w:rsidRPr="00FC0A21" w:rsidRDefault="00376EAB" w:rsidP="000E11B1">
            <w:pPr>
              <w:pStyle w:val="BCNumber"/>
              <w:jc w:val="right"/>
            </w:pPr>
          </w:p>
        </w:tc>
      </w:tr>
      <w:sdt>
        <w:sdtPr>
          <w:rPr>
            <w14:numSpacing w14:val="tabular"/>
          </w:rPr>
          <w:alias w:val="Repeater: Line"/>
          <w:tag w:val="#BC:InsertRepeater,DataItems/Header/Line"/>
          <w:id w:val="-7836820"/>
          <w:placeholder>
            <w:docPart w:val="AB8502B37EEE4F05BEA07C8900F367FA"/>
          </w:placeholder>
          <w15:dataBinding w:prefixMappings="xmlns:ns0='urn:microsoft-dynamics-nav/reports/Standard_Sales_Draft_Invoice/1303/' " w:xpath="/ns0:NavWordReportXmlPart[1]/ns0:Header[1]/ns0:Line" w:storeItemID="{7028D871-7E4C-483B-A1A4-1C460AE15E78}"/>
          <w15:color w:val="808080"/>
          <w15:repeatingSection/>
        </w:sdtPr>
        <w:sdtContent>
          <w:sdt>
            <w:sdtPr>
              <w:rPr>
                <w14:numSpacing w14:val="tabular"/>
              </w:rPr>
              <w:id w:val="485980310"/>
              <w15:color w:val="808080"/>
              <w15:repeatingSectionItem/>
            </w:sdtPr>
            <w:sdtContent>
              <w:tr w:rsidR="00376EAB" w:rsidRPr="00FC0A21" w14:paraId="24A94CC0" w14:textId="77777777" w:rsidTr="000E11B1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AA9E88C928DE4652B05D93B25E031564"/>
                    </w:placeholder>
                    <w:dataBinding w:prefixMappings="xmlns:ns0='urn:microsoft-dynamics-nav/reports/Standard_Sales_Draft_Invoice/1303/'" w:xpath="/ns0:NavWordReportXmlPart[1]/ns0:Header[1]/ns0:Line[1]/ns0:ItemNo_Line[1]" w:storeItemID="{7028D871-7E4C-483B-A1A4-1C460AE15E78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6" w:type="pct"/>
                      </w:tcPr>
                      <w:p w14:paraId="7B02EB3F" w14:textId="77777777" w:rsidR="00376EAB" w:rsidRPr="002C00B6" w:rsidRDefault="00376EAB" w:rsidP="000E11B1">
                        <w:pPr>
                          <w:pStyle w:val="NoSpacing"/>
                        </w:pPr>
                        <w:proofErr w:type="spellStart"/>
                        <w:r w:rsidRPr="004C0A01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Description_Line"/>
                    <w:tag w:val="#BC:InsertDataItem,DataItems/Header/Line/Description_Line"/>
                    <w:id w:val="1393535743"/>
                    <w:placeholder>
                      <w:docPart w:val="A6AE95AE0F734957B5F9663291714E83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7028D871-7E4C-483B-A1A4-1C460AE15E78}"/>
                    <w15:color w:val="808080"/>
                    <w:text/>
                  </w:sdtPr>
                  <w:sdtContent>
                    <w:tc>
                      <w:tcPr>
                        <w:tcW w:w="1115" w:type="pct"/>
                      </w:tcPr>
                      <w:p w14:paraId="3A07CCDE" w14:textId="77777777" w:rsidR="00376EAB" w:rsidRPr="002C00B6" w:rsidRDefault="00376EAB" w:rsidP="000E11B1">
                        <w:pPr>
                          <w:pStyle w:val="NoSpacing"/>
                        </w:pPr>
                        <w:proofErr w:type="spellStart"/>
                        <w:r w:rsidRPr="002C00B6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Quantity_Line"/>
                    <w:tag w:val="#BC:InsertDataItem,DataItems/Header/Line/Quantity_Line"/>
                    <w:id w:val="1672756728"/>
                    <w:placeholder>
                      <w:docPart w:val="69FAAD81C7DD4F8583A9C11AF9048FE4"/>
                    </w:placeholder>
                    <w:dataBinding w:prefixMappings="xmlns:ns0='urn:microsoft-dynamics-nav/reports/Standard_Sales_Draft_Invoice/1303/'" w:xpath="/ns0:NavWordReportXmlPart[1]/ns0:Header[1]/ns0:Line[1]/ns0:Quantity_Line[1]" w:storeItemID="{7028D871-7E4C-483B-A1A4-1C460AE15E78}"/>
                    <w15:color w:val="808080"/>
                    <w:text/>
                  </w:sdtPr>
                  <w:sdtContent>
                    <w:tc>
                      <w:tcPr>
                        <w:tcW w:w="557" w:type="pct"/>
                      </w:tcPr>
                      <w:p w14:paraId="584B3996" w14:textId="77777777" w:rsidR="00376EAB" w:rsidRPr="002C00B6" w:rsidRDefault="00376EAB" w:rsidP="000E11B1">
                        <w:pPr>
                          <w:pStyle w:val="BCNumber"/>
                          <w:jc w:val="right"/>
                        </w:pPr>
                        <w:proofErr w:type="spellStart"/>
                        <w:r w:rsidRPr="002C00B6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6F5890FCDD0345D395289850DE5902AE"/>
                    </w:placeholder>
                    <w:dataBinding w:prefixMappings="xmlns:ns0='urn:microsoft-dynamics-nav/reports/Standard_Sales_Draft_Invoice/1303/'" w:xpath="/ns0:NavWordReportXmlPart[1]/ns0:Header[1]/ns0:Line[1]/ns0:UnitOfMeasure[1]" w:storeItemID="{7028D871-7E4C-483B-A1A4-1C460AE15E78}"/>
                    <w15:color w:val="808080"/>
                    <w:text/>
                  </w:sdtPr>
                  <w:sdtContent>
                    <w:tc>
                      <w:tcPr>
                        <w:tcW w:w="386" w:type="pct"/>
                      </w:tcPr>
                      <w:p w14:paraId="58ED20A2" w14:textId="77777777" w:rsidR="00376EAB" w:rsidRPr="002C00B6" w:rsidRDefault="00376EAB" w:rsidP="000E11B1">
                        <w:pPr>
                          <w:pStyle w:val="NoSpacing"/>
                        </w:pPr>
                        <w:proofErr w:type="spellStart"/>
                        <w:r w:rsidRPr="002C00B6"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86" w:type="pct"/>
                  </w:tcPr>
                  <w:p w14:paraId="1C09CB55" w14:textId="77777777" w:rsidR="00376EAB" w:rsidRPr="002C00B6" w:rsidRDefault="00376EAB" w:rsidP="000E11B1">
                    <w:pPr>
                      <w:pStyle w:val="BCNumber"/>
                      <w:jc w:val="right"/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7E657BD951A646909F51297B09B1860A"/>
                        </w:placeholder>
                        <w:dataBinding w:prefixMappings="xmlns:ns0='urn:microsoft-dynamics-nav/reports/Standard_Sales_Draft_Invoice/1303/'" w:xpath="/ns0:NavWordReportXmlPart[1]/ns0:Header[1]/ns0:Line[1]/ns0:UnitPrice[1]" w:storeItemID="{7028D871-7E4C-483B-A1A4-1C460AE15E78}"/>
                        <w15:color w:val="808080"/>
                        <w:text/>
                      </w:sdtPr>
                      <w:sdtContent>
                        <w:proofErr w:type="spellStart"/>
                        <w:r w:rsidRPr="002C00B6"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FEBFA52492E84B5789592CCB127D9B5B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7028D871-7E4C-483B-A1A4-1C460AE15E78}"/>
                    <w15:color w:val="808080"/>
                    <w:text/>
                  </w:sdtPr>
                  <w:sdtContent>
                    <w:tc>
                      <w:tcPr>
                        <w:tcW w:w="643" w:type="pct"/>
                      </w:tcPr>
                      <w:p w14:paraId="3ECA459C" w14:textId="77777777" w:rsidR="00376EAB" w:rsidRPr="002C00B6" w:rsidRDefault="00376EAB" w:rsidP="000E11B1">
                        <w:pPr>
                          <w:pStyle w:val="NoSpacing"/>
                        </w:pPr>
                        <w:proofErr w:type="spellStart"/>
                        <w:r w:rsidRPr="002C00B6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placeholder>
                      <w:docPart w:val="136B64CF1E3440928C5ADA23ECDFD4DC"/>
                    </w:placeholder>
                    <w:dataBinding w:prefixMappings="xmlns:ns0='urn:microsoft-dynamics-nav/reports/Standard_Sales_Draft_Invoice/1303/'" w:xpath="/ns0:NavWordReportXmlPart[1]/ns0:Header[1]/ns0:Line[1]/ns0:VATPct_Line[1]" w:storeItemID="{7028D871-7E4C-483B-A1A4-1C460AE15E78}"/>
                    <w15:color w:val="808080"/>
                    <w:text/>
                  </w:sdtPr>
                  <w:sdtContent>
                    <w:tc>
                      <w:tcPr>
                        <w:tcW w:w="472" w:type="pct"/>
                      </w:tcPr>
                      <w:p w14:paraId="70DD4151" w14:textId="77777777" w:rsidR="00376EAB" w:rsidRPr="002C00B6" w:rsidRDefault="00376EAB" w:rsidP="000E11B1">
                        <w:pPr>
                          <w:pStyle w:val="BCNumber"/>
                          <w:jc w:val="right"/>
                        </w:pPr>
                        <w:proofErr w:type="spellStart"/>
                        <w:r w:rsidRPr="002C00B6"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5" w:type="pct"/>
                  </w:tcPr>
                  <w:p w14:paraId="731FC3D9" w14:textId="77777777" w:rsidR="00376EAB" w:rsidRPr="002C00B6" w:rsidRDefault="00376EAB" w:rsidP="000E11B1">
                    <w:pPr>
                      <w:pStyle w:val="BCNumber"/>
                      <w:jc w:val="right"/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97EE1B6E7CE44BAEAA318870DC4D9A31"/>
                        </w:placeholder>
                        <w:dataBinding w:prefixMappings="xmlns:ns0='urn:microsoft-dynamics-nav/reports/Standard_Sales_Draft_Invoice/1303/'" w:xpath="/ns0:NavWordReportXmlPart[1]/ns0:Header[1]/ns0:Line[1]/ns0:LineAmount_Line[1]" w:storeItemID="{7028D871-7E4C-483B-A1A4-1C460AE15E78}"/>
                        <w15:color w:val="808080"/>
                        <w:text/>
                      </w:sdtPr>
                      <w:sdtContent>
                        <w:proofErr w:type="spellStart"/>
                        <w:r w:rsidRPr="002C00B6">
                          <w:t>LineAmount_Line</w:t>
                        </w:r>
                        <w:proofErr w:type="spellEnd"/>
                      </w:sdtContent>
                    </w:sdt>
                    <w:r w:rsidRPr="002C00B6">
                      <w:t> </w:t>
                    </w:r>
                  </w:p>
                </w:tc>
              </w:tr>
            </w:sdtContent>
          </w:sdt>
        </w:sdtContent>
      </w:sdt>
    </w:tbl>
    <w:p w14:paraId="0DF23167" w14:textId="77777777" w:rsidR="00376EAB" w:rsidRPr="00FC0A21" w:rsidRDefault="00376EAB" w:rsidP="00376EAB"/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5213"/>
        <w:gridCol w:w="1049"/>
        <w:gridCol w:w="423"/>
        <w:gridCol w:w="427"/>
        <w:gridCol w:w="3094"/>
      </w:tblGrid>
      <w:tr w:rsidR="00376EAB" w:rsidRPr="00C66DFB" w14:paraId="3F5274FC" w14:textId="77777777" w:rsidTr="000E11B1">
        <w:trPr>
          <w:trHeight w:val="490"/>
        </w:trPr>
        <w:sdt>
          <w:sdtPr>
            <w:alias w:val="Description_ReportTotalsLine"/>
            <w:tag w:val="#BC:InsertDataItem,DataItems/Header/ReportTotalsLine/Description_ReportTotalsLine"/>
            <w:id w:val="700291320"/>
            <w:placeholder>
              <w:docPart w:val="ABCF4164BAA14E7B922FB99CFFF0E22B"/>
            </w:placeholder>
            <w:dataBinding w:prefixMappings="xmlns:ns0='urn:microsoft-dynamics-nav/reports/Standard_Sales_Draft_Invoice/1303/'" w:xpath="/ns0:NavWordReportXmlPart[1]/ns0:Header[1]/ns0:ReportTotalsLine[1]/ns0:Description_ReportTotalsLine[1]" w:storeItemID="{7028D871-7E4C-483B-A1A4-1C460AE15E78}"/>
            <w15:color w:val="808080"/>
            <w:text/>
          </w:sdtPr>
          <w:sdtContent>
            <w:tc>
              <w:tcPr>
                <w:tcW w:w="2554" w:type="pct"/>
              </w:tcPr>
              <w:p w14:paraId="1F5DF31E" w14:textId="77777777" w:rsidR="00376EAB" w:rsidRPr="00C66DFB" w:rsidRDefault="00376EAB" w:rsidP="000E11B1">
                <w:pPr>
                  <w:pStyle w:val="NoSpacing"/>
                  <w:spacing w:before="120" w:after="120"/>
                </w:pPr>
                <w:proofErr w:type="spellStart"/>
                <w:r>
                  <w:t>Description_ReportTotalsLine</w:t>
                </w:r>
                <w:proofErr w:type="spellEnd"/>
              </w:p>
            </w:tc>
          </w:sdtContent>
        </w:sdt>
        <w:tc>
          <w:tcPr>
            <w:tcW w:w="514" w:type="pct"/>
          </w:tcPr>
          <w:p w14:paraId="7244904D" w14:textId="77777777" w:rsidR="00376EAB" w:rsidRPr="00C66DFB" w:rsidRDefault="00376EAB" w:rsidP="000E11B1">
            <w:pPr>
              <w:pStyle w:val="NoSpacing"/>
              <w:spacing w:before="120" w:after="120"/>
            </w:pPr>
          </w:p>
        </w:tc>
        <w:tc>
          <w:tcPr>
            <w:tcW w:w="207" w:type="pct"/>
          </w:tcPr>
          <w:p w14:paraId="4B60C1F9" w14:textId="77777777" w:rsidR="00376EAB" w:rsidRPr="00C66DFB" w:rsidRDefault="00376EAB" w:rsidP="000E11B1">
            <w:pPr>
              <w:pStyle w:val="NoSpacing"/>
              <w:spacing w:before="120" w:after="120"/>
            </w:pPr>
          </w:p>
        </w:tc>
        <w:tc>
          <w:tcPr>
            <w:tcW w:w="209" w:type="pct"/>
          </w:tcPr>
          <w:p w14:paraId="59FE4BCA" w14:textId="77777777" w:rsidR="00376EAB" w:rsidRPr="00C66DFB" w:rsidRDefault="00376EAB" w:rsidP="000E11B1">
            <w:pPr>
              <w:pStyle w:val="NoSpacing"/>
              <w:spacing w:before="120" w:after="120"/>
            </w:pPr>
          </w:p>
        </w:tc>
        <w:sdt>
          <w:sdtPr>
            <w:alias w:val="Amount_ReportTotalsLine"/>
            <w:tag w:val="#BC:InsertDataItem,DataItems/Header/ReportTotalsLine/Amount_ReportTotalsLine"/>
            <w:id w:val="367658908"/>
            <w:placeholder>
              <w:docPart w:val="ABCF4164BAA14E7B922FB99CFFF0E22B"/>
            </w:placeholder>
            <w:dataBinding w:prefixMappings="xmlns:ns0='urn:microsoft-dynamics-nav/reports/Standard_Sales_Draft_Invoice/1303/'" w:xpath="/ns0:NavWordReportXmlPart[1]/ns0:Header[1]/ns0:ReportTotalsLine[1]/ns0:Amount_ReportTotalsLine[1]" w:storeItemID="{7028D871-7E4C-483B-A1A4-1C460AE15E78}"/>
            <w15:color w:val="808080"/>
            <w:text/>
          </w:sdtPr>
          <w:sdtContent>
            <w:tc>
              <w:tcPr>
                <w:tcW w:w="1517" w:type="pct"/>
              </w:tcPr>
              <w:p w14:paraId="0BAE7886" w14:textId="77777777" w:rsidR="00376EAB" w:rsidRPr="00C66DFB" w:rsidRDefault="00376EAB" w:rsidP="000E11B1">
                <w:pPr>
                  <w:pStyle w:val="BCNumber"/>
                  <w:spacing w:before="120" w:after="120"/>
                  <w:jc w:val="right"/>
                </w:pPr>
                <w:proofErr w:type="spellStart"/>
                <w:r>
                  <w:t>Amount_ReportTotalsLine</w:t>
                </w:r>
                <w:proofErr w:type="spellEnd"/>
              </w:p>
            </w:tc>
          </w:sdtContent>
        </w:sdt>
      </w:tr>
      <w:tr w:rsidR="00376EAB" w:rsidRPr="009D3D20" w14:paraId="464F9718" w14:textId="77777777" w:rsidTr="000E11B1">
        <w:trPr>
          <w:trHeight w:val="490"/>
        </w:trPr>
        <w:tc>
          <w:tcPr>
            <w:tcW w:w="2554" w:type="pct"/>
          </w:tcPr>
          <w:p w14:paraId="595ECC40" w14:textId="76F0C82F" w:rsidR="00376EAB" w:rsidRPr="00353B2F" w:rsidRDefault="00376EAB" w:rsidP="000E11B1">
            <w:pPr>
              <w:pStyle w:val="NoSpacing"/>
              <w:spacing w:before="120" w:after="120"/>
            </w:pPr>
          </w:p>
        </w:tc>
        <w:tc>
          <w:tcPr>
            <w:tcW w:w="514" w:type="pct"/>
          </w:tcPr>
          <w:p w14:paraId="24CE91E3" w14:textId="77777777" w:rsidR="00376EAB" w:rsidRPr="00353B2F" w:rsidRDefault="00376EAB" w:rsidP="000E11B1">
            <w:pPr>
              <w:pStyle w:val="NoSpacing"/>
              <w:spacing w:before="120" w:after="120"/>
            </w:pPr>
          </w:p>
        </w:tc>
        <w:tc>
          <w:tcPr>
            <w:tcW w:w="207" w:type="pct"/>
          </w:tcPr>
          <w:p w14:paraId="23BF74C1" w14:textId="77777777" w:rsidR="00376EAB" w:rsidRPr="00353B2F" w:rsidRDefault="00376EAB" w:rsidP="000E11B1">
            <w:pPr>
              <w:pStyle w:val="NoSpacing"/>
              <w:spacing w:before="120" w:after="120"/>
            </w:pPr>
          </w:p>
        </w:tc>
        <w:tc>
          <w:tcPr>
            <w:tcW w:w="209" w:type="pct"/>
          </w:tcPr>
          <w:p w14:paraId="02EEC7F0" w14:textId="77777777" w:rsidR="00376EAB" w:rsidRPr="00353B2F" w:rsidRDefault="00376EAB" w:rsidP="000E11B1">
            <w:pPr>
              <w:pStyle w:val="NoSpacing"/>
              <w:spacing w:before="120" w:after="120"/>
            </w:pPr>
          </w:p>
        </w:tc>
        <w:tc>
          <w:tcPr>
            <w:tcW w:w="1517" w:type="pct"/>
          </w:tcPr>
          <w:p w14:paraId="1D790207" w14:textId="262A7239" w:rsidR="00376EAB" w:rsidRPr="00353B2F" w:rsidRDefault="00376EAB" w:rsidP="000E11B1">
            <w:pPr>
              <w:pStyle w:val="BCNumber"/>
              <w:spacing w:before="120" w:after="120"/>
              <w:jc w:val="right"/>
            </w:pPr>
          </w:p>
        </w:tc>
      </w:tr>
      <w:tr w:rsidR="00376EAB" w:rsidRPr="009D3D20" w14:paraId="5D90621C" w14:textId="77777777" w:rsidTr="000E11B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554" w:type="pct"/>
          </w:tcPr>
          <w:sdt>
            <w:sdtPr>
              <w:alias w:val="TotalIncludingVATText"/>
              <w:tag w:val="#BC:InsertDataItem,DataItems/Header/Totals/TotalIncludingVATText"/>
              <w:id w:val="-1340845080"/>
              <w:placeholder>
                <w:docPart w:val="0EEBC268EEC64983A0962E3D4D15D97F"/>
              </w:placeholder>
              <w:dataBinding w:prefixMappings="xmlns:ns0='urn:microsoft-dynamics-nav/reports/Standard_Sales_Draft_Invoice/1303/'" w:xpath="/ns0:NavWordReportXmlPart[1]/ns0:Header[1]/ns0:Totals[1]/ns0:TotalIncludingVATText[1]" w:storeItemID="{7028D871-7E4C-483B-A1A4-1C460AE15E78}"/>
              <w15:color w:val="808080"/>
              <w:text/>
            </w:sdtPr>
            <w:sdtContent>
              <w:p w14:paraId="7664484F" w14:textId="77777777" w:rsidR="00376EAB" w:rsidRPr="00516FAC" w:rsidRDefault="00376EAB" w:rsidP="000E11B1">
                <w:pPr>
                  <w:pStyle w:val="BCLabel"/>
                  <w:spacing w:before="120" w:after="120"/>
                </w:pPr>
                <w:proofErr w:type="spellStart"/>
                <w:r w:rsidRPr="00516FAC">
                  <w:t>TotalIncludingVATText</w:t>
                </w:r>
                <w:proofErr w:type="spellEnd"/>
              </w:p>
            </w:sdtContent>
          </w:sdt>
        </w:tc>
        <w:tc>
          <w:tcPr>
            <w:tcW w:w="514" w:type="pct"/>
          </w:tcPr>
          <w:p w14:paraId="003701AE" w14:textId="77777777" w:rsidR="00376EAB" w:rsidRPr="00516FAC" w:rsidRDefault="00376EAB" w:rsidP="000E11B1">
            <w:pPr>
              <w:pStyle w:val="BCLabel"/>
              <w:spacing w:before="120" w:after="120"/>
            </w:pPr>
          </w:p>
        </w:tc>
        <w:tc>
          <w:tcPr>
            <w:tcW w:w="207" w:type="pct"/>
          </w:tcPr>
          <w:p w14:paraId="594810CE" w14:textId="77777777" w:rsidR="00376EAB" w:rsidRPr="00516FAC" w:rsidRDefault="00376EAB" w:rsidP="000E11B1">
            <w:pPr>
              <w:pStyle w:val="BCLabel"/>
              <w:spacing w:before="120" w:after="120"/>
            </w:pPr>
          </w:p>
        </w:tc>
        <w:tc>
          <w:tcPr>
            <w:tcW w:w="209" w:type="pct"/>
          </w:tcPr>
          <w:p w14:paraId="3CB98934" w14:textId="77777777" w:rsidR="00376EAB" w:rsidRPr="00516FAC" w:rsidRDefault="00376EAB" w:rsidP="000E11B1">
            <w:pPr>
              <w:pStyle w:val="BCLabel"/>
              <w:spacing w:before="120" w:after="120"/>
            </w:pPr>
          </w:p>
        </w:tc>
        <w:tc>
          <w:tcPr>
            <w:tcW w:w="1517" w:type="pct"/>
          </w:tcPr>
          <w:p w14:paraId="34D15400" w14:textId="77777777" w:rsidR="00376EAB" w:rsidRPr="00516FAC" w:rsidRDefault="00376EAB" w:rsidP="000E11B1">
            <w:pPr>
              <w:pStyle w:val="BCLabelNumber"/>
              <w:spacing w:before="120" w:after="120"/>
              <w:jc w:val="right"/>
            </w:pPr>
            <w:r w:rsidRPr="00516FAC">
              <w:t> </w:t>
            </w:r>
            <w:proofErr w:type="spellStart"/>
            <w:sdt>
              <w:sdtPr>
                <w:alias w:val="TotalAmountIncludingVAT"/>
                <w:tag w:val="#BC:InsertDataItem,DataItems/Header/Totals/TotalAmountIncludingVAT"/>
                <w:id w:val="475962551"/>
                <w:placeholder>
                  <w:docPart w:val="BCC30035C18D4F93A89F48A8DD4387B0"/>
                </w:placeholder>
                <w:dataBinding w:prefixMappings="xmlns:ns0='urn:microsoft-dynamics-nav/reports/Standard_Sales_Draft_Invoice/1303/'" w:xpath="/ns0:NavWordReportXmlPart[1]/ns0:Header[1]/ns0:Totals[1]/ns0:TotalAmountIncludingVAT[1]" w:storeItemID="{7028D871-7E4C-483B-A1A4-1C460AE15E78}"/>
                <w15:color w:val="808080"/>
                <w:text/>
              </w:sdtPr>
              <w:sdtContent>
                <w:r w:rsidRPr="00516FAC">
                  <w:t>TotalAmountIncludingVAT</w:t>
                </w:r>
                <w:proofErr w:type="spellEnd"/>
              </w:sdtContent>
            </w:sdt>
          </w:p>
        </w:tc>
      </w:tr>
    </w:tbl>
    <w:p w14:paraId="2655EBFB" w14:textId="77777777" w:rsidR="00376EAB" w:rsidRDefault="00376EAB"/>
    <w:p w14:paraId="6E901A44" w14:textId="77777777" w:rsidR="00376EAB" w:rsidRDefault="00376EAB"/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7"/>
        <w:gridCol w:w="2935"/>
        <w:gridCol w:w="3584"/>
      </w:tblGrid>
      <w:tr w:rsidR="00D50E82" w14:paraId="4154EE1A" w14:textId="77777777" w:rsidTr="00D50E82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id w:val="-837454960"/>
            <w:placeholder>
              <w:docPart w:val="DefaultPlaceholder_-1854013440"/>
            </w:placeholder>
            <w15:dataBinding w:prefixMappings="xmlns:ns0='urn:microsoft-dynamics-nav/reports/Standard_Sales_Draft_Invoice/1303/' " w:xpath="/ns0:NavWordReportXmlPart[1]/ns0:Header[1]/ns0:AlternativeAddress_Lbl[1]" w:storeItemID="{7028D871-7E4C-483B-A1A4-1C460AE15E78}" w16sdtdh:storeItemChecksum="jP3guw=="/>
          </w:sdtPr>
          <w:sdtContent>
            <w:tc>
              <w:tcPr>
                <w:tcW w:w="3687" w:type="dxa"/>
              </w:tcPr>
              <w:p w14:paraId="3A06C38F" w14:textId="5ED8B959" w:rsidR="00D50E82" w:rsidRPr="0000285C" w:rsidRDefault="00376EAB" w:rsidP="00C74378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bCs/>
                    <w:sz w:val="20"/>
                    <w:szCs w:val="20"/>
                  </w:rPr>
                  <w:t>AlternativeAddress_Lbl</w:t>
                </w:r>
                <w:proofErr w:type="spellEnd"/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5"/>
            <w:tag w:val="#Nav: Standard_Sales_Draft_Invoice/1303"/>
            <w:id w:val="-310555216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5[1]" w:storeItemID="{7028D871-7E4C-483B-A1A4-1C460AE15E78}"/>
            <w:text/>
          </w:sdtPr>
          <w:sdtContent>
            <w:tc>
              <w:tcPr>
                <w:tcW w:w="2935" w:type="dxa"/>
              </w:tcPr>
              <w:p w14:paraId="30891CFE" w14:textId="41B35A00" w:rsidR="00D50E82" w:rsidRPr="0000285C" w:rsidRDefault="00D50E82" w:rsidP="00C74378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AlternativeAddress5</w:t>
                </w:r>
              </w:p>
            </w:tc>
          </w:sdtContent>
        </w:sdt>
        <w:sdt>
          <w:sdtPr>
            <w:rPr>
              <w:bCs/>
            </w:rPr>
            <w:id w:val="-1288273885"/>
            <w:placeholder>
              <w:docPart w:val="DefaultPlaceholder_-1854013440"/>
            </w:placeholder>
            <w15:dataBinding w:prefixMappings="xmlns:ns0='urn:microsoft-dynamics-nav/reports/Standard_Sales_Draft_Invoice/1303/' " w:xpath="/ns0:NavWordReportXmlPart[1]/ns0:Header[1]/ns0:VATPaidOnDebits_Lbl[1]" w:storeItemID="{7028D871-7E4C-483B-A1A4-1C460AE15E78}" w16sdtdh:storeItemChecksum="jP3guw=="/>
          </w:sdtPr>
          <w:sdtContent>
            <w:tc>
              <w:tcPr>
                <w:tcW w:w="3584" w:type="dxa"/>
              </w:tcPr>
              <w:p w14:paraId="172A0029" w14:textId="7801F419" w:rsidR="00D50E82" w:rsidRPr="0000285C" w:rsidRDefault="00376EAB" w:rsidP="00C74378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>
                  <w:rPr>
                    <w:bCs/>
                  </w:rPr>
                  <w:t>VATPaidOnDebits_Lbl</w:t>
                </w:r>
                <w:proofErr w:type="spellEnd"/>
              </w:p>
            </w:tc>
          </w:sdtContent>
        </w:sdt>
      </w:tr>
      <w:tr w:rsidR="00D50E82" w14:paraId="3F3E0636" w14:textId="77777777" w:rsidTr="00D50E82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1"/>
            <w:tag w:val="#Nav: Standard_Sales_Draft_Invoice/1303"/>
            <w:id w:val="-1783800079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1[1]" w:storeItemID="{7028D871-7E4C-483B-A1A4-1C460AE15E78}"/>
            <w:text/>
          </w:sdtPr>
          <w:sdtContent>
            <w:tc>
              <w:tcPr>
                <w:tcW w:w="3687" w:type="dxa"/>
              </w:tcPr>
              <w:p w14:paraId="723F20AD" w14:textId="5626680C" w:rsidR="00D50E82" w:rsidRPr="0000285C" w:rsidRDefault="00D50E82" w:rsidP="00C74378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AlternativeAddress1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6"/>
            <w:tag w:val="#Nav: Standard_Sales_Draft_Invoice/1303"/>
            <w:id w:val="-181085260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6[1]" w:storeItemID="{7028D871-7E4C-483B-A1A4-1C460AE15E78}"/>
            <w:text/>
          </w:sdtPr>
          <w:sdtContent>
            <w:tc>
              <w:tcPr>
                <w:tcW w:w="2935" w:type="dxa"/>
              </w:tcPr>
              <w:p w14:paraId="7AD586C1" w14:textId="5F95BA14" w:rsidR="00D50E82" w:rsidRPr="0000285C" w:rsidRDefault="00D50E82" w:rsidP="00C74378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AlternativeAddress6</w:t>
                </w:r>
              </w:p>
            </w:tc>
          </w:sdtContent>
        </w:sdt>
        <w:sdt>
          <w:sdtPr>
            <w:rPr>
              <w:bCs/>
            </w:rPr>
            <w:id w:val="-160161994"/>
            <w:placeholder>
              <w:docPart w:val="DefaultPlaceholder_-1854013440"/>
            </w:placeholder>
            <w15:dataBinding w:prefixMappings="xmlns:ns0='urn:microsoft-dynamics-nav/reports/Standard_Sales_Draft_Invoice/1303/' " w:xpath="/ns0:NavWordReportXmlPart[1]/ns0:Header[1]/ns0:GoodsAndServices_Lbl[1]" w:storeItemID="{7028D871-7E4C-483B-A1A4-1C460AE15E78}" w16sdtdh:storeItemChecksum="jP3guw=="/>
          </w:sdtPr>
          <w:sdtContent>
            <w:tc>
              <w:tcPr>
                <w:tcW w:w="3584" w:type="dxa"/>
              </w:tcPr>
              <w:p w14:paraId="6C9F8855" w14:textId="3BF165B3" w:rsidR="00D50E82" w:rsidRPr="0000285C" w:rsidRDefault="00376EAB" w:rsidP="00C74378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>
                  <w:rPr>
                    <w:bCs/>
                  </w:rPr>
                  <w:t>GoodsAndServices_Lbl</w:t>
                </w:r>
                <w:proofErr w:type="spellEnd"/>
              </w:p>
            </w:tc>
          </w:sdtContent>
        </w:sdt>
      </w:tr>
      <w:tr w:rsidR="00D50E82" w14:paraId="408DBC18" w14:textId="77777777" w:rsidTr="00D50E82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2"/>
            <w:tag w:val="#Nav: Standard_Sales_Draft_Invoice/1303"/>
            <w:id w:val="-195856669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2[1]" w:storeItemID="{7028D871-7E4C-483B-A1A4-1C460AE15E78}"/>
            <w:text/>
          </w:sdtPr>
          <w:sdtContent>
            <w:tc>
              <w:tcPr>
                <w:tcW w:w="3687" w:type="dxa"/>
              </w:tcPr>
              <w:p w14:paraId="49811DA8" w14:textId="68D2A3A2" w:rsidR="00D50E82" w:rsidRPr="0000285C" w:rsidRDefault="00D50E82" w:rsidP="00C74378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AlternativeAddress2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7"/>
            <w:tag w:val="#Nav: Standard_Sales_Draft_Invoice/1303"/>
            <w:id w:val="-1228990646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7[1]" w:storeItemID="{7028D871-7E4C-483B-A1A4-1C460AE15E78}"/>
            <w:text/>
          </w:sdtPr>
          <w:sdtContent>
            <w:tc>
              <w:tcPr>
                <w:tcW w:w="2935" w:type="dxa"/>
              </w:tcPr>
              <w:p w14:paraId="795BA047" w14:textId="3C9FFC7A" w:rsidR="00D50E82" w:rsidRPr="0000285C" w:rsidRDefault="00D50E82" w:rsidP="00C74378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AlternativeAddress7</w:t>
                </w:r>
              </w:p>
            </w:tc>
          </w:sdtContent>
        </w:sdt>
        <w:tc>
          <w:tcPr>
            <w:tcW w:w="3584" w:type="dxa"/>
          </w:tcPr>
          <w:p w14:paraId="4B20B35C" w14:textId="77777777" w:rsidR="00D50E82" w:rsidRPr="0000285C" w:rsidRDefault="00D50E82" w:rsidP="00C74378">
            <w:pPr>
              <w:spacing w:after="160" w:line="259" w:lineRule="auto"/>
              <w:rPr>
                <w:bCs/>
              </w:rPr>
            </w:pPr>
          </w:p>
        </w:tc>
      </w:tr>
      <w:tr w:rsidR="00D50E82" w14:paraId="2EE57E5F" w14:textId="77777777" w:rsidTr="00D50E82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3"/>
            <w:tag w:val="#Nav: Standard_Sales_Draft_Invoice/1303"/>
            <w:id w:val="110165688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3[1]" w:storeItemID="{7028D871-7E4C-483B-A1A4-1C460AE15E78}"/>
            <w:text/>
          </w:sdtPr>
          <w:sdtContent>
            <w:tc>
              <w:tcPr>
                <w:tcW w:w="3687" w:type="dxa"/>
              </w:tcPr>
              <w:p w14:paraId="1875BF3C" w14:textId="37A2455F" w:rsidR="00D50E82" w:rsidRPr="0000285C" w:rsidRDefault="00D50E82" w:rsidP="00C74378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AlternativeAddress3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alias w:val="#Nav: /Header/AlternativeAddress8"/>
            <w:tag w:val="#Nav: Standard_Sales_Draft_Invoice/1303"/>
            <w:id w:val="44635770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8[1]" w:storeItemID="{7028D871-7E4C-483B-A1A4-1C460AE15E78}"/>
            <w:text/>
          </w:sdtPr>
          <w:sdtContent>
            <w:tc>
              <w:tcPr>
                <w:tcW w:w="2935" w:type="dxa"/>
              </w:tcPr>
              <w:p w14:paraId="78362474" w14:textId="6EBEEA00" w:rsidR="00D50E82" w:rsidRPr="0000285C" w:rsidRDefault="00D50E82" w:rsidP="00C74378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AlternativeAddress8</w:t>
                </w:r>
              </w:p>
            </w:tc>
          </w:sdtContent>
        </w:sdt>
        <w:tc>
          <w:tcPr>
            <w:tcW w:w="3584" w:type="dxa"/>
          </w:tcPr>
          <w:p w14:paraId="5021772B" w14:textId="77777777" w:rsidR="00D50E82" w:rsidRPr="0000285C" w:rsidRDefault="00D50E82" w:rsidP="00C74378">
            <w:pPr>
              <w:spacing w:after="160" w:line="259" w:lineRule="auto"/>
              <w:rPr>
                <w:bCs/>
              </w:rPr>
            </w:pPr>
          </w:p>
        </w:tc>
      </w:tr>
      <w:tr w:rsidR="00D50E82" w14:paraId="10B5B32F" w14:textId="77777777" w:rsidTr="00D50E82"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alias w:val="#Nav: /Header/AlternativeAddress4"/>
            <w:tag w:val="#Nav: Standard_Sales_Draft_Invoice/1303"/>
            <w:id w:val="1310752161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4[1]" w:storeItemID="{7028D871-7E4C-483B-A1A4-1C460AE15E78}"/>
            <w:text/>
          </w:sdtPr>
          <w:sdtContent>
            <w:tc>
              <w:tcPr>
                <w:tcW w:w="3687" w:type="dxa"/>
              </w:tcPr>
              <w:p w14:paraId="352DBC82" w14:textId="5CE9F84F" w:rsidR="00D50E82" w:rsidRPr="0000285C" w:rsidRDefault="00D50E82" w:rsidP="00C74378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AlternativeAddress4</w:t>
                </w:r>
              </w:p>
            </w:tc>
          </w:sdtContent>
        </w:sdt>
        <w:tc>
          <w:tcPr>
            <w:tcW w:w="2935" w:type="dxa"/>
          </w:tcPr>
          <w:p w14:paraId="36A59155" w14:textId="77777777" w:rsidR="00D50E82" w:rsidRPr="0000285C" w:rsidRDefault="00D50E82" w:rsidP="00C74378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tc>
          <w:tcPr>
            <w:tcW w:w="3584" w:type="dxa"/>
          </w:tcPr>
          <w:p w14:paraId="08C53602" w14:textId="77777777" w:rsidR="00D50E82" w:rsidRPr="0000285C" w:rsidRDefault="00D50E82" w:rsidP="00C74378">
            <w:pPr>
              <w:spacing w:after="160" w:line="259" w:lineRule="auto"/>
              <w:rPr>
                <w:bCs/>
              </w:rPr>
            </w:pPr>
          </w:p>
        </w:tc>
      </w:tr>
    </w:tbl>
    <w:p w14:paraId="5835FBC5" w14:textId="77777777" w:rsidR="00376EAB" w:rsidRDefault="00376EAB" w:rsidP="00376EAB"/>
    <w:tbl>
      <w:tblPr>
        <w:tblStyle w:val="BCTotalsTable"/>
        <w:tblW w:w="5000" w:type="pct"/>
        <w:tblLook w:val="0600" w:firstRow="0" w:lastRow="0" w:firstColumn="0" w:lastColumn="0" w:noHBand="1" w:noVBand="1"/>
        <w:tblCaption w:val="Table 4"/>
        <w:tblDescription w:val="Document totals."/>
      </w:tblPr>
      <w:tblGrid>
        <w:gridCol w:w="5213"/>
        <w:gridCol w:w="1049"/>
        <w:gridCol w:w="423"/>
        <w:gridCol w:w="427"/>
        <w:gridCol w:w="3094"/>
      </w:tblGrid>
      <w:tr w:rsidR="00376EAB" w:rsidRPr="00C66DFB" w14:paraId="5FFA6FE8" w14:textId="77777777" w:rsidTr="000E11B1">
        <w:trPr>
          <w:trHeight w:val="490"/>
        </w:trPr>
        <w:sdt>
          <w:sdtPr>
            <w:alias w:val="VATClause_Lbl"/>
            <w:tag w:val="#BC:InsertDataItem,DataItems/Header/VATClause_Lbl"/>
            <w:id w:val="-314872257"/>
            <w:placeholder>
              <w:docPart w:val="2432FDEFF45C4577AAF8509060853711"/>
            </w:placeholder>
            <w:dataBinding w:prefixMappings="xmlns:ns0='urn:microsoft-dynamics-nav/reports/Standard_Sales_Draft_Invoice/1303/'" w:xpath="/ns0:NavWordReportXmlPart[1]/ns0:Header[1]/ns0:VATClause_Lbl[1]" w:storeItemID="{7028D871-7E4C-483B-A1A4-1C460AE15E78}"/>
            <w15:color w:val="808080"/>
            <w:text/>
          </w:sdtPr>
          <w:sdtContent>
            <w:tc>
              <w:tcPr>
                <w:tcW w:w="2554" w:type="pct"/>
              </w:tcPr>
              <w:p w14:paraId="2A08A8EF" w14:textId="77777777" w:rsidR="00376EAB" w:rsidRPr="00C66DFB" w:rsidRDefault="00376EAB" w:rsidP="000E11B1">
                <w:pPr>
                  <w:pStyle w:val="NoSpacing"/>
                  <w:spacing w:before="120" w:after="120"/>
                  <w:textAlignment w:val="baseline"/>
                </w:pPr>
                <w:proofErr w:type="spellStart"/>
                <w:r w:rsidRPr="00C66DFB">
                  <w:t>VATClause_Lbl</w:t>
                </w:r>
                <w:proofErr w:type="spellEnd"/>
              </w:p>
            </w:tc>
          </w:sdtContent>
        </w:sdt>
        <w:tc>
          <w:tcPr>
            <w:tcW w:w="514" w:type="pct"/>
          </w:tcPr>
          <w:p w14:paraId="29458FAC" w14:textId="77777777" w:rsidR="00376EAB" w:rsidRPr="00C66DFB" w:rsidRDefault="00376EAB" w:rsidP="000E11B1">
            <w:pPr>
              <w:pStyle w:val="NoSpacing"/>
              <w:spacing w:before="120" w:after="120"/>
            </w:pPr>
          </w:p>
        </w:tc>
        <w:tc>
          <w:tcPr>
            <w:tcW w:w="207" w:type="pct"/>
          </w:tcPr>
          <w:p w14:paraId="6CA591D3" w14:textId="77777777" w:rsidR="00376EAB" w:rsidRPr="00C66DFB" w:rsidRDefault="00376EAB" w:rsidP="000E11B1">
            <w:pPr>
              <w:pStyle w:val="NoSpacing"/>
              <w:spacing w:before="120" w:after="120"/>
            </w:pPr>
          </w:p>
        </w:tc>
        <w:tc>
          <w:tcPr>
            <w:tcW w:w="209" w:type="pct"/>
          </w:tcPr>
          <w:p w14:paraId="26D82B6A" w14:textId="77777777" w:rsidR="00376EAB" w:rsidRPr="00C66DFB" w:rsidRDefault="00376EAB" w:rsidP="000E11B1">
            <w:pPr>
              <w:pStyle w:val="NoSpacing"/>
              <w:spacing w:before="120" w:after="120"/>
            </w:pPr>
          </w:p>
        </w:tc>
        <w:sdt>
          <w:sdtPr>
            <w:alias w:val="VATIdentifier_VATClauseLine"/>
            <w:tag w:val="#BC:InsertDataItem,DataItems/Header/VATClauseLine/VATIdentifier_VATClauseLine"/>
            <w:id w:val="-301775843"/>
            <w:placeholder>
              <w:docPart w:val="2432FDEFF45C4577AAF8509060853711"/>
            </w:placeholder>
            <w:dataBinding w:prefixMappings="xmlns:ns0='urn:microsoft-dynamics-nav/reports/Standard_Sales_Draft_Invoice/1303/'" w:xpath="/ns0:NavWordReportXmlPart[1]/ns0:Header[1]/ns0:VATClauseLine[1]/ns0:VATIdentifier_VATClauseLine[1]" w:storeItemID="{7028D871-7E4C-483B-A1A4-1C460AE15E78}"/>
            <w15:color w:val="808080"/>
            <w:text/>
          </w:sdtPr>
          <w:sdtContent>
            <w:tc>
              <w:tcPr>
                <w:tcW w:w="1517" w:type="pct"/>
              </w:tcPr>
              <w:p w14:paraId="4E063A61" w14:textId="77777777" w:rsidR="00376EAB" w:rsidRPr="00C66DFB" w:rsidRDefault="00376EAB" w:rsidP="000E11B1">
                <w:pPr>
                  <w:pStyle w:val="NoSpacing"/>
                  <w:spacing w:before="120" w:after="120"/>
                  <w:jc w:val="right"/>
                </w:pPr>
                <w:proofErr w:type="spellStart"/>
                <w:r w:rsidRPr="00C66DFB">
                  <w:t>VATIdentifier_VATClauseLine</w:t>
                </w:r>
                <w:proofErr w:type="spellEnd"/>
              </w:p>
            </w:tc>
          </w:sdtContent>
        </w:sdt>
      </w:tr>
      <w:tr w:rsidR="00376EAB" w:rsidRPr="00C66DFB" w14:paraId="213AAC49" w14:textId="77777777" w:rsidTr="000E11B1">
        <w:trPr>
          <w:trHeight w:val="490"/>
        </w:trPr>
        <w:sdt>
          <w:sdtPr>
            <w:alias w:val="VATIdentifier_Lbl"/>
            <w:tag w:val="#BC:InsertDataItem,DataItems/Header/VATIdentifier_Lbl"/>
            <w:id w:val="175238053"/>
            <w:placeholder>
              <w:docPart w:val="D76A4FA4EFAC43F290B55EBA469D4B2E"/>
            </w:placeholder>
            <w:dataBinding w:prefixMappings="xmlns:ns0='urn:microsoft-dynamics-nav/reports/Standard_Sales_Draft_Invoice/1303/'" w:xpath="/ns0:NavWordReportXmlPart[1]/ns0:Header[1]/ns0:VATIdentifier_Lbl[1]" w:storeItemID="{7028D871-7E4C-483B-A1A4-1C460AE15E78}"/>
            <w15:color w:val="808080"/>
            <w:text/>
          </w:sdtPr>
          <w:sdtContent>
            <w:tc>
              <w:tcPr>
                <w:tcW w:w="2554" w:type="pct"/>
              </w:tcPr>
              <w:p w14:paraId="25A3FADD" w14:textId="77777777" w:rsidR="00376EAB" w:rsidRPr="005F091E" w:rsidRDefault="00376EAB" w:rsidP="000E11B1">
                <w:pPr>
                  <w:pStyle w:val="BCLabel"/>
                  <w:spacing w:before="120" w:after="120"/>
                  <w:textAlignment w:val="baseline"/>
                </w:pPr>
                <w:proofErr w:type="spellStart"/>
                <w:r w:rsidRPr="005F091E">
                  <w:t>VATIdentifier_Lbl</w:t>
                </w:r>
                <w:proofErr w:type="spellEnd"/>
              </w:p>
            </w:tc>
          </w:sdtContent>
        </w:sdt>
        <w:tc>
          <w:tcPr>
            <w:tcW w:w="514" w:type="pct"/>
          </w:tcPr>
          <w:p w14:paraId="1EDBB320" w14:textId="77777777" w:rsidR="00376EAB" w:rsidRPr="005F091E" w:rsidRDefault="00376EAB" w:rsidP="000E11B1">
            <w:pPr>
              <w:pStyle w:val="BCLabel"/>
              <w:spacing w:before="120" w:after="120"/>
            </w:pPr>
          </w:p>
        </w:tc>
        <w:tc>
          <w:tcPr>
            <w:tcW w:w="207" w:type="pct"/>
          </w:tcPr>
          <w:p w14:paraId="6D7386FF" w14:textId="77777777" w:rsidR="00376EAB" w:rsidRPr="005F091E" w:rsidRDefault="00376EAB" w:rsidP="000E11B1">
            <w:pPr>
              <w:pStyle w:val="BCLabel"/>
              <w:spacing w:before="120" w:after="120"/>
            </w:pPr>
          </w:p>
        </w:tc>
        <w:tc>
          <w:tcPr>
            <w:tcW w:w="209" w:type="pct"/>
          </w:tcPr>
          <w:p w14:paraId="040EE392" w14:textId="77777777" w:rsidR="00376EAB" w:rsidRPr="005F091E" w:rsidRDefault="00376EAB" w:rsidP="000E11B1">
            <w:pPr>
              <w:pStyle w:val="BCLabel"/>
              <w:spacing w:before="120" w:after="120"/>
            </w:pPr>
          </w:p>
        </w:tc>
        <w:sdt>
          <w:sdtPr>
            <w:alias w:val="Description_VATClauseLine"/>
            <w:tag w:val="#BC:InsertDataItem,DataItems/Header/VATClauseLine/Description_VATClauseLine"/>
            <w:id w:val="941799959"/>
            <w:placeholder>
              <w:docPart w:val="D76A4FA4EFAC43F290B55EBA469D4B2E"/>
            </w:placeholder>
            <w:dataBinding w:prefixMappings="xmlns:ns0='urn:microsoft-dynamics-nav/reports/Standard_Sales_Draft_Invoice/1303/'" w:xpath="/ns0:NavWordReportXmlPart[1]/ns0:Header[1]/ns0:VATClauseLine[1]/ns0:Description_VATClauseLine[1]" w:storeItemID="{7028D871-7E4C-483B-A1A4-1C460AE15E78}"/>
            <w15:color w:val="808080"/>
            <w:text/>
          </w:sdtPr>
          <w:sdtContent>
            <w:tc>
              <w:tcPr>
                <w:tcW w:w="1517" w:type="pct"/>
              </w:tcPr>
              <w:p w14:paraId="4A3D0020" w14:textId="77777777" w:rsidR="00376EAB" w:rsidRPr="005F091E" w:rsidRDefault="00376EAB" w:rsidP="000E11B1">
                <w:pPr>
                  <w:pStyle w:val="BCLabelNumber"/>
                  <w:spacing w:before="120" w:after="120"/>
                  <w:jc w:val="right"/>
                </w:pPr>
                <w:proofErr w:type="spellStart"/>
                <w:r w:rsidRPr="005F091E">
                  <w:t>Description_VATClauseLine</w:t>
                </w:r>
                <w:proofErr w:type="spellEnd"/>
              </w:p>
            </w:tc>
          </w:sdtContent>
        </w:sdt>
      </w:tr>
    </w:tbl>
    <w:p w14:paraId="62F02C22" w14:textId="77777777" w:rsidR="00376EAB" w:rsidRDefault="00376EAB" w:rsidP="00376EAB"/>
    <w:tbl>
      <w:tblPr>
        <w:tblStyle w:val="BCBlockTable"/>
        <w:tblW w:w="5000" w:type="pct"/>
        <w:tblLook w:val="0620" w:firstRow="1" w:lastRow="0" w:firstColumn="0" w:lastColumn="0" w:noHBand="1" w:noVBand="1"/>
        <w:tblCaption w:val="Note Block"/>
        <w:tblDescription w:val="Layout table. Used for positioning, not for tabular data."/>
      </w:tblPr>
      <w:tblGrid>
        <w:gridCol w:w="10206"/>
      </w:tblGrid>
      <w:tr w:rsidR="00376EAB" w14:paraId="6ECCF160" w14:textId="77777777" w:rsidTr="000E1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sdt>
          <w:sdtPr>
            <w:alias w:val="WorkDescriptionLine"/>
            <w:tag w:val="#BC:InsertDataItem,DataItems/Header/WorkDescriptionLines/WorkDescriptionLine"/>
            <w:id w:val="1093668451"/>
            <w:placeholder>
              <w:docPart w:val="1E044BE3A6D549EFA89E10F591FEB3A0"/>
            </w:placeholder>
            <w:dataBinding w:prefixMappings="xmlns:ns0='urn:microsoft-dynamics-nav/reports/Standard_Sales_Draft_Invoice/1303/'" w:xpath="/ns0:NavWordReportXmlPart[1]/ns0:Header[1]/ns0:WorkDescriptionLines[1]/ns0:WorkDescriptionLine[1]" w:storeItemID="{7028D871-7E4C-483B-A1A4-1C460AE15E78}"/>
            <w15:color w:val="808080"/>
            <w:text/>
          </w:sdtPr>
          <w:sdtContent>
            <w:tc>
              <w:tcPr>
                <w:tcW w:w="5000" w:type="pct"/>
              </w:tcPr>
              <w:p w14:paraId="32D9F65C" w14:textId="77777777" w:rsidR="00376EAB" w:rsidRPr="00225CB4" w:rsidRDefault="00376EAB" w:rsidP="000E11B1">
                <w:pPr>
                  <w:pStyle w:val="NoSpacing"/>
                  <w:ind w:right="26"/>
                </w:pPr>
                <w:proofErr w:type="spellStart"/>
                <w:r w:rsidRPr="00FC0A21">
                  <w:t>WorkDescriptionLine</w:t>
                </w:r>
                <w:proofErr w:type="spellEnd"/>
              </w:p>
            </w:tc>
          </w:sdtContent>
        </w:sdt>
      </w:tr>
    </w:tbl>
    <w:p w14:paraId="5F7BC4B8" w14:textId="77777777" w:rsidR="00D94AB8" w:rsidRDefault="00D94AB8" w:rsidP="00376EAB">
      <w:pPr>
        <w:keepNext/>
        <w:spacing w:after="600" w:line="240" w:lineRule="auto"/>
      </w:pPr>
    </w:p>
    <w:sectPr w:rsidR="00D94AB8" w:rsidSect="00376EAB">
      <w:headerReference w:type="default" r:id="rId9"/>
      <w:footerReference w:type="first" r:id="rId10"/>
      <w:pgSz w:w="11907" w:h="16839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84EF3" w14:textId="77777777" w:rsidR="00BF691B" w:rsidRDefault="00BF691B" w:rsidP="00E40C63">
      <w:pPr>
        <w:spacing w:after="0"/>
      </w:pPr>
      <w:r>
        <w:separator/>
      </w:r>
    </w:p>
  </w:endnote>
  <w:endnote w:type="continuationSeparator" w:id="0">
    <w:p w14:paraId="3A2CB69E" w14:textId="77777777" w:rsidR="00BF691B" w:rsidRDefault="00BF691B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5C273C" w:rsidRPr="00982950" w14:paraId="74D3A910" w14:textId="77777777" w:rsidTr="006220F3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33780754"/>
            <w:placeholder>
              <w:docPart w:val="11E91ADE68C44861BD08E0811A89194D"/>
            </w:placeholder>
            <w:dataBinding w:prefixMappings="xmlns:ns0='urn:microsoft-dynamics-nav/reports/Standard_Sales_Draft_Invoice/1303/'" w:xpath="/ns0:NavWordReportXmlPart[1]/ns0:Header[1]/ns0:CompanyLegalStatement[1]" w:storeItemID="{7028D871-7E4C-483B-A1A4-1C460AE15E78}"/>
            <w:text/>
          </w:sdtPr>
          <w:sdtContent>
            <w:p w14:paraId="77B4F97A" w14:textId="77777777" w:rsidR="005C273C" w:rsidRDefault="005C273C" w:rsidP="005C273C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="005C273C" w:rsidRPr="005C273C" w14:paraId="256BE16F" w14:textId="77777777" w:rsidTr="006220F3">
      <w:trPr>
        <w:cantSplit/>
        <w:trHeight w:val="227"/>
      </w:trPr>
      <w:sdt>
        <w:sdtPr>
          <w:alias w:val="#Nav: /Header/CompanyVATRegistrationNo_Lbl"/>
          <w:tag w:val="#Nav: Standard_Sales_Draft_Invoice/1303"/>
          <w:id w:val="-128280955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_Lbl[1]" w:storeItemID="{7028D871-7E4C-483B-A1A4-1C460AE15E78}"/>
          <w:text/>
        </w:sdtPr>
        <w:sdtContent>
          <w:tc>
            <w:tcPr>
              <w:tcW w:w="1250" w:type="pct"/>
            </w:tcPr>
            <w:p w14:paraId="7709D2CE" w14:textId="77777777" w:rsidR="005C273C" w:rsidRPr="005C273C" w:rsidRDefault="005C273C" w:rsidP="005C273C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Draft_Invoice/1303"/>
          <w:id w:val="-1282405612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HomePage_Lbl[1]" w:storeItemID="{7028D871-7E4C-483B-A1A4-1C460AE15E78}"/>
          <w:text/>
        </w:sdtPr>
        <w:sdtContent>
          <w:tc>
            <w:tcPr>
              <w:tcW w:w="1250" w:type="pct"/>
            </w:tcPr>
            <w:p w14:paraId="4EE91CC0" w14:textId="77777777" w:rsidR="005C273C" w:rsidRPr="005C273C" w:rsidRDefault="005C273C" w:rsidP="005C273C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Draft_Invoice/1303"/>
          <w:id w:val="-1848700174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_Lbl[1]" w:storeItemID="{7028D871-7E4C-483B-A1A4-1C460AE15E78}"/>
          <w:text/>
        </w:sdtPr>
        <w:sdtContent>
          <w:tc>
            <w:tcPr>
              <w:tcW w:w="1250" w:type="pct"/>
            </w:tcPr>
            <w:p w14:paraId="6000CB96" w14:textId="77777777" w:rsidR="005C273C" w:rsidRPr="005C273C" w:rsidRDefault="005C273C" w:rsidP="005C273C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Draft_Invoice/1303"/>
          <w:id w:val="-1578736837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EMail_Lbl[1]" w:storeItemID="{7028D871-7E4C-483B-A1A4-1C460AE15E7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198F3188" w14:textId="77777777" w:rsidR="005C273C" w:rsidRPr="005C273C" w:rsidRDefault="005C273C" w:rsidP="005C273C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="005C273C" w:rsidRPr="00543913" w14:paraId="735479CA" w14:textId="77777777" w:rsidTr="006220F3">
      <w:trPr>
        <w:cantSplit/>
        <w:trHeight w:val="227"/>
      </w:trPr>
      <w:sdt>
        <w:sdtPr>
          <w:alias w:val="#Nav: /Header/CompanyVATRegistrationNo"/>
          <w:tag w:val="#Nav: Standard_Sales_Draft_Invoice/1303"/>
          <w:id w:val="1186173595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[1]" w:storeItemID="{7028D871-7E4C-483B-A1A4-1C460AE15E78}"/>
          <w:text/>
        </w:sdtPr>
        <w:sdtContent>
          <w:tc>
            <w:tcPr>
              <w:tcW w:w="1250" w:type="pct"/>
            </w:tcPr>
            <w:p w14:paraId="36B42D8D" w14:textId="77777777" w:rsidR="005C273C" w:rsidRPr="00543913" w:rsidRDefault="005C273C" w:rsidP="006220F3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Draft_Invoice/1303"/>
          <w:id w:val="1099912146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HomePage[1]" w:storeItemID="{7028D871-7E4C-483B-A1A4-1C460AE15E78}"/>
          <w:text/>
        </w:sdtPr>
        <w:sdtContent>
          <w:tc>
            <w:tcPr>
              <w:tcW w:w="1250" w:type="pct"/>
            </w:tcPr>
            <w:p w14:paraId="394445FA" w14:textId="77777777" w:rsidR="005C273C" w:rsidRPr="00543913" w:rsidRDefault="005C273C" w:rsidP="006220F3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Draft_Invoice/1303"/>
          <w:id w:val="204378218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[1]" w:storeItemID="{7028D871-7E4C-483B-A1A4-1C460AE15E78}"/>
          <w:text/>
        </w:sdtPr>
        <w:sdtContent>
          <w:tc>
            <w:tcPr>
              <w:tcW w:w="1250" w:type="pct"/>
            </w:tcPr>
            <w:p w14:paraId="0B3D53CD" w14:textId="77777777" w:rsidR="005C273C" w:rsidRPr="00543913" w:rsidRDefault="005C273C" w:rsidP="006220F3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Draft_Invoice/1303"/>
          <w:id w:val="38700053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EMail[1]" w:storeItemID="{7028D871-7E4C-483B-A1A4-1C460AE15E7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4AC499FE" w14:textId="77777777" w:rsidR="005C273C" w:rsidRPr="00543913" w:rsidRDefault="005C273C" w:rsidP="006220F3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14:paraId="0AD13665" w14:textId="77777777" w:rsidR="005C273C" w:rsidRPr="00D241D5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39C23" w14:textId="77777777" w:rsidR="00BF691B" w:rsidRDefault="00BF691B" w:rsidP="00E40C63">
      <w:pPr>
        <w:spacing w:after="0"/>
      </w:pPr>
      <w:r>
        <w:separator/>
      </w:r>
    </w:p>
  </w:footnote>
  <w:footnote w:type="continuationSeparator" w:id="0">
    <w:p w14:paraId="0E0E3EFC" w14:textId="77777777" w:rsidR="00BF691B" w:rsidRDefault="00BF691B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1FAAC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linkStyl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026D"/>
    <w:rsid w:val="00083AB2"/>
    <w:rsid w:val="000844A3"/>
    <w:rsid w:val="00094753"/>
    <w:rsid w:val="000A665A"/>
    <w:rsid w:val="000D5A6D"/>
    <w:rsid w:val="000E071F"/>
    <w:rsid w:val="00103846"/>
    <w:rsid w:val="0011793B"/>
    <w:rsid w:val="00126D5A"/>
    <w:rsid w:val="00130FAB"/>
    <w:rsid w:val="00134A71"/>
    <w:rsid w:val="00151C73"/>
    <w:rsid w:val="001621D9"/>
    <w:rsid w:val="001B793C"/>
    <w:rsid w:val="001C071E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5C61"/>
    <w:rsid w:val="0029628E"/>
    <w:rsid w:val="002975C6"/>
    <w:rsid w:val="002A29DF"/>
    <w:rsid w:val="002A382C"/>
    <w:rsid w:val="002B6B46"/>
    <w:rsid w:val="002E2A56"/>
    <w:rsid w:val="00337723"/>
    <w:rsid w:val="00355E20"/>
    <w:rsid w:val="00374316"/>
    <w:rsid w:val="00376EAB"/>
    <w:rsid w:val="0038349C"/>
    <w:rsid w:val="00394029"/>
    <w:rsid w:val="003A31D7"/>
    <w:rsid w:val="003A7E69"/>
    <w:rsid w:val="003B1D59"/>
    <w:rsid w:val="003B6A26"/>
    <w:rsid w:val="003D120B"/>
    <w:rsid w:val="003D4B80"/>
    <w:rsid w:val="003E2178"/>
    <w:rsid w:val="003F77E2"/>
    <w:rsid w:val="00401B76"/>
    <w:rsid w:val="00427054"/>
    <w:rsid w:val="0043195D"/>
    <w:rsid w:val="00477025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A2543"/>
    <w:rsid w:val="005C273C"/>
    <w:rsid w:val="005F2559"/>
    <w:rsid w:val="005F5EC9"/>
    <w:rsid w:val="005F6BCC"/>
    <w:rsid w:val="0060202A"/>
    <w:rsid w:val="006047A8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A5948"/>
    <w:rsid w:val="006C30D9"/>
    <w:rsid w:val="006C4581"/>
    <w:rsid w:val="006D4B90"/>
    <w:rsid w:val="006D64AE"/>
    <w:rsid w:val="006E0F9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3753F"/>
    <w:rsid w:val="00844D12"/>
    <w:rsid w:val="00845DAF"/>
    <w:rsid w:val="00845E08"/>
    <w:rsid w:val="008533EF"/>
    <w:rsid w:val="00856BBF"/>
    <w:rsid w:val="008A60B3"/>
    <w:rsid w:val="008C3901"/>
    <w:rsid w:val="008D7475"/>
    <w:rsid w:val="008E377E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C2CD9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AF7338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D4667"/>
    <w:rsid w:val="00BE5952"/>
    <w:rsid w:val="00BE6BE6"/>
    <w:rsid w:val="00BF0F10"/>
    <w:rsid w:val="00BF691B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0E82"/>
    <w:rsid w:val="00D53B6F"/>
    <w:rsid w:val="00D54A61"/>
    <w:rsid w:val="00D6006D"/>
    <w:rsid w:val="00D72A07"/>
    <w:rsid w:val="00D72E02"/>
    <w:rsid w:val="00D75AAF"/>
    <w:rsid w:val="00D94AB8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A4599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1D7F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5DB2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EAB"/>
    <w:pPr>
      <w:spacing w:line="278" w:lineRule="auto"/>
    </w:pPr>
    <w:rPr>
      <w:color w:val="000000" w:themeColor="text1"/>
      <w:kern w:val="2"/>
      <w:sz w:val="16"/>
      <w:szCs w:val="1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6EAB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EAB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6E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6E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76E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376E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376EA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376E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76EA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376EA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76EAB"/>
  </w:style>
  <w:style w:type="table" w:styleId="TableGrid">
    <w:name w:val="Table Grid"/>
    <w:basedOn w:val="TableNormal"/>
    <w:uiPriority w:val="3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76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EAB"/>
    <w:rPr>
      <w:color w:val="000000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376EAB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376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EAB"/>
    <w:rPr>
      <w:color w:val="000000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376EAB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76EAB"/>
    <w:rPr>
      <w:b/>
      <w:color w:val="000000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37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AB"/>
    <w:rPr>
      <w:rFonts w:asciiTheme="majorHAnsi" w:eastAsiaTheme="majorEastAsia" w:hAnsiTheme="majorHAnsi" w:cstheme="majorBidi"/>
      <w:color w:val="000000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AB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AB"/>
    <w:rPr>
      <w:rFonts w:eastAsiaTheme="majorEastAsia" w:cstheme="majorBidi"/>
      <w:color w:val="000000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376EAB"/>
    <w:rPr>
      <w:color w:val="000000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376EA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376EAB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376EAB"/>
    <w:rPr>
      <w:rFonts w:asciiTheme="majorHAnsi" w:eastAsiaTheme="majorEastAsia" w:hAnsiTheme="majorHAnsi" w:cstheme="majorBidi"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376EAB"/>
    <w:rPr>
      <w:rFonts w:asciiTheme="majorHAnsi" w:eastAsiaTheme="majorEastAsia" w:hAnsiTheme="majorHAnsi" w:cstheme="majorBidi"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376EAB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376EAB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376EAB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76EAB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76EAB"/>
    <w:rPr>
      <w:i/>
      <w:iCs/>
      <w:color w:val="000000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376EAB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376EAB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376EAB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AB"/>
    <w:rPr>
      <w:i/>
      <w:color w:val="000000" w:themeColor="text1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376EAB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376EAB"/>
    <w:rPr>
      <w:i/>
      <w:iCs/>
    </w:rPr>
  </w:style>
  <w:style w:type="character" w:styleId="SubtleEmphasis">
    <w:name w:val="Subtle Emphasis"/>
    <w:basedOn w:val="SubtitleChar"/>
    <w:uiPriority w:val="19"/>
    <w:qFormat/>
    <w:rsid w:val="00376EAB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376EAB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376EAB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000000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376EAB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376EAB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376EAB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6EAB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EAB"/>
    <w:rPr>
      <w:rFonts w:cs="Segoe UI"/>
      <w:color w:val="000000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376EAB"/>
  </w:style>
  <w:style w:type="paragraph" w:styleId="BlockText">
    <w:name w:val="Block Text"/>
    <w:basedOn w:val="Normal"/>
    <w:uiPriority w:val="99"/>
    <w:semiHidden/>
    <w:unhideWhenUsed/>
    <w:rsid w:val="00376EA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76EA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76EA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76EAB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76EAB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76EA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76EAB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76EA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76EAB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6EAB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76EAB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table" w:styleId="ColorfulGrid">
    <w:name w:val="Colorful Grid"/>
    <w:basedOn w:val="TableNormal"/>
    <w:uiPriority w:val="73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76E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6EA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6EAB"/>
    <w:rPr>
      <w:color w:val="000000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6E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6EAB"/>
    <w:rPr>
      <w:b/>
      <w:bCs/>
      <w:color w:val="000000" w:themeColor="text1"/>
      <w:kern w:val="2"/>
      <w:sz w:val="16"/>
      <w:szCs w:val="20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76EAB"/>
  </w:style>
  <w:style w:type="character" w:customStyle="1" w:styleId="DateChar">
    <w:name w:val="Date Char"/>
    <w:basedOn w:val="DefaultParagraphFont"/>
    <w:link w:val="Date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76EAB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76EAB"/>
    <w:rPr>
      <w:rFonts w:cs="Segoe UI"/>
      <w:color w:val="000000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76EAB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376EAB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76EAB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76EAB"/>
    <w:rPr>
      <w:color w:val="000000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376EA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76EAB"/>
    <w:rPr>
      <w:color w:val="954F72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76EAB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6EAB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6EAB"/>
    <w:rPr>
      <w:color w:val="000000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76EAB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76EAB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76EAB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76EAB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76EAB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76EAB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76EAB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76EAB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76EAB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76EAB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76EAB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76EAB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376EAB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376EAB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76EAB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76EAB"/>
    <w:rPr>
      <w:i/>
      <w:iCs/>
      <w:color w:val="000000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376EAB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376EAB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76EAB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376EAB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6EAB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6EAB"/>
    <w:rPr>
      <w:rFonts w:ascii="Consolas" w:hAnsi="Consolas"/>
      <w:color w:val="000000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376EAB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76EAB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76EAB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376EAB"/>
    <w:rPr>
      <w:color w:val="0563C1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76EAB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76EAB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76EAB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76EAB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76EAB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76EAB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76EAB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76EAB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76EAB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76EAB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76EAB"/>
    <w:pPr>
      <w:spacing w:after="0" w:line="240" w:lineRule="auto"/>
    </w:pPr>
    <w:rPr>
      <w:color w:val="000000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76EAB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76EAB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76EAB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76EAB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76EAB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76EAB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76EAB"/>
    <w:rPr>
      <w:sz w:val="16"/>
    </w:rPr>
  </w:style>
  <w:style w:type="paragraph" w:styleId="List">
    <w:name w:val="List"/>
    <w:basedOn w:val="Normal"/>
    <w:uiPriority w:val="99"/>
    <w:semiHidden/>
    <w:unhideWhenUsed/>
    <w:rsid w:val="00376EA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76EA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76EA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76EA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76EAB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76EAB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376EAB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376EAB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376EAB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376EAB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376EA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76EA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76EA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76EA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76EAB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76EAB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376EAB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376EAB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376EAB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376EAB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76EAB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76EAB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76EAB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76EAB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76EAB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76EAB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76EAB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76EAB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76EAB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76EAB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76EAB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76EAB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76EAB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76EA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242424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76EAB"/>
    <w:rPr>
      <w:rFonts w:ascii="Consolas" w:hAnsi="Consolas"/>
      <w:color w:val="242424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76EAB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76E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376EAB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76EA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76EAB"/>
    <w:rPr>
      <w:rFonts w:asciiTheme="majorHAnsi" w:eastAsiaTheme="majorEastAsia" w:hAnsiTheme="majorHAnsi" w:cstheme="majorBidi"/>
      <w:color w:val="000000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376EAB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376EA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76EAB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376EAB"/>
    <w:rPr>
      <w:sz w:val="16"/>
    </w:rPr>
  </w:style>
  <w:style w:type="table" w:styleId="PlainTable1">
    <w:name w:val="Plain Table 1"/>
    <w:basedOn w:val="TableNormal"/>
    <w:uiPriority w:val="41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76EAB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76EAB"/>
    <w:rPr>
      <w:rFonts w:ascii="Consolas" w:hAnsi="Consolas"/>
      <w:color w:val="000000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76EA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376EAB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76EAB"/>
    <w:rPr>
      <w:color w:val="000000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376EAB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376EAB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76EAB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76EAB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76EAB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76EAB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76EAB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76EAB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76EAB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76EA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76EAB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76EA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76EA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76EA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76EAB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76EAB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76EAB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76EAB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76EAB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76EAB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76EAB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6EAB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76EAB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link w:val="BarcodeChar"/>
    <w:qFormat/>
    <w:rsid w:val="00376EAB"/>
    <w:pPr>
      <w:keepLines/>
      <w:spacing w:before="360" w:after="80" w:line="278" w:lineRule="auto"/>
      <w:outlineLvl w:val="9"/>
    </w:pPr>
    <w:rPr>
      <w:rFonts w:ascii="IDAutomationHC39M" w:eastAsiaTheme="majorEastAsia" w:hAnsi="IDAutomationHC39M" w:cstheme="majorBidi"/>
      <w:b w:val="0"/>
      <w:sz w:val="16"/>
      <w:szCs w:val="40"/>
    </w:rPr>
  </w:style>
  <w:style w:type="character" w:customStyle="1" w:styleId="BarcodeChar">
    <w:name w:val="Barcode Char"/>
    <w:basedOn w:val="Heading1Char"/>
    <w:link w:val="Barcode"/>
    <w:rsid w:val="00376EAB"/>
    <w:rPr>
      <w:rFonts w:ascii="IDAutomationHC39M" w:eastAsiaTheme="majorEastAsia" w:hAnsi="IDAutomationHC39M" w:cstheme="majorBidi"/>
      <w:b w:val="0"/>
      <w:color w:val="000000" w:themeColor="text1"/>
      <w:kern w:val="2"/>
      <w:sz w:val="16"/>
      <w:szCs w:val="40"/>
      <w14:ligatures w14:val="standardContextual"/>
    </w:rPr>
  </w:style>
  <w:style w:type="paragraph" w:customStyle="1" w:styleId="QRCode">
    <w:name w:val="QR Code"/>
    <w:basedOn w:val="Barcode"/>
    <w:link w:val="QRCodeChar"/>
    <w:qFormat/>
    <w:rsid w:val="00376EAB"/>
    <w:rPr>
      <w:rFonts w:ascii="IDAutomation2D" w:hAnsi="IDAutomation2D"/>
    </w:rPr>
  </w:style>
  <w:style w:type="character" w:customStyle="1" w:styleId="QRCodeChar">
    <w:name w:val="QR Code Char"/>
    <w:basedOn w:val="BarcodeChar"/>
    <w:link w:val="QRCode"/>
    <w:rsid w:val="00376EAB"/>
    <w:rPr>
      <w:rFonts w:ascii="IDAutomation2D" w:eastAsiaTheme="majorEastAsia" w:hAnsi="IDAutomation2D" w:cstheme="majorBidi"/>
      <w:b w:val="0"/>
      <w:color w:val="000000" w:themeColor="text1"/>
      <w:kern w:val="2"/>
      <w:sz w:val="16"/>
      <w:szCs w:val="40"/>
      <w14:ligatures w14:val="standardContextual"/>
    </w:rPr>
  </w:style>
  <w:style w:type="paragraph" w:customStyle="1" w:styleId="BCLabel">
    <w:name w:val="BC Label"/>
    <w:basedOn w:val="NoSpacing"/>
    <w:next w:val="Normal"/>
    <w:uiPriority w:val="2"/>
    <w:qFormat/>
    <w:rsid w:val="00376EAB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376EAB"/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rsid w:val="00376EAB"/>
    <w:rPr>
      <w14:numSpacing w14:val="tabular"/>
    </w:rPr>
  </w:style>
  <w:style w:type="paragraph" w:customStyle="1" w:styleId="BCNoteBullet">
    <w:name w:val="BC Note Bullet"/>
    <w:basedOn w:val="Quote"/>
    <w:next w:val="Normal"/>
    <w:uiPriority w:val="2"/>
    <w:qFormat/>
    <w:rsid w:val="00376EAB"/>
    <w:pPr>
      <w:tabs>
        <w:tab w:val="num" w:pos="360"/>
      </w:tabs>
      <w:spacing w:before="0" w:after="0" w:line="240" w:lineRule="auto"/>
      <w:ind w:left="227" w:hanging="227"/>
    </w:pPr>
  </w:style>
  <w:style w:type="table" w:customStyle="1" w:styleId="BCBlockTable">
    <w:name w:val="BC Block Table"/>
    <w:basedOn w:val="TableNormal"/>
    <w:uiPriority w:val="99"/>
    <w:qFormat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7E6E6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376EAB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  <w:style w:type="table" w:customStyle="1" w:styleId="BCTotalsTable1">
    <w:name w:val="BC Totals Table1"/>
    <w:basedOn w:val="TableNormal"/>
    <w:uiPriority w:val="99"/>
    <w:qFormat/>
    <w:rsid w:val="00376EAB"/>
    <w:pPr>
      <w:spacing w:after="0" w:line="240" w:lineRule="auto"/>
    </w:pPr>
    <w:rPr>
      <w:rFonts w:eastAsiaTheme="minorEastAsia"/>
      <w:kern w:val="2"/>
      <w:sz w:val="24"/>
      <w:szCs w:val="24"/>
      <w:lang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pot\NAV\App\BCApps\src\Layers\W1\BaseApp\.resources\ReportParts\ReportTheme\Defaul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0B7F7D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C08E0CCF74482DA383761CCA860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EB90E-B0EB-4DF0-AF86-DD81CA42E10E}"/>
      </w:docPartPr>
      <w:docPartBody>
        <w:p w:rsidR="00000000" w:rsidRDefault="006C4B49" w:rsidP="006C4B49">
          <w:pPr>
            <w:pStyle w:val="41C08E0CCF74482DA383761CCA86054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9D04FEF14C4477964C7859FBFCC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BDCC1-CF18-4FC8-8A74-73DFBB973F98}"/>
      </w:docPartPr>
      <w:docPartBody>
        <w:p w:rsidR="00000000" w:rsidRDefault="006C4B49" w:rsidP="006C4B49">
          <w:pPr>
            <w:pStyle w:val="7D9D04FEF14C4477964C7859FBFCCE3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20060D5CFE4904A1F96E36E1FC8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CCD36-D415-4C02-8FFA-718DFD5F5CE3}"/>
      </w:docPartPr>
      <w:docPartBody>
        <w:p w:rsidR="00000000" w:rsidRDefault="006C4B49" w:rsidP="006C4B49">
          <w:pPr>
            <w:pStyle w:val="EA20060D5CFE4904A1F96E36E1FC8AE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305B7EA23040009C86293AA2E58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821DC-4964-46E1-AD19-7C9CDB2C1630}"/>
      </w:docPartPr>
      <w:docPartBody>
        <w:p w:rsidR="00000000" w:rsidRDefault="006C4B49" w:rsidP="006C4B49">
          <w:pPr>
            <w:pStyle w:val="43305B7EA23040009C86293AA2E58E8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711111C4E0433B8ADC0DC5A374E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BCD51-B4A4-410A-B469-EC386B5AA6F4}"/>
      </w:docPartPr>
      <w:docPartBody>
        <w:p w:rsidR="00000000" w:rsidRDefault="006C4B49" w:rsidP="006C4B49">
          <w:pPr>
            <w:pStyle w:val="09711111C4E0433B8ADC0DC5A374EAF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B0CB0C7EAE4AA4BD82FB3383420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A74B-466E-4AD6-856D-52F713DACB1E}"/>
      </w:docPartPr>
      <w:docPartBody>
        <w:p w:rsidR="00000000" w:rsidRDefault="006C4B49" w:rsidP="006C4B49">
          <w:pPr>
            <w:pStyle w:val="67B0CB0C7EAE4AA4BD82FB338342095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769D9056C345C3875A30802AFC2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FAEA8-C0F9-4EBA-95AE-D7C0B3FCAE2A}"/>
      </w:docPartPr>
      <w:docPartBody>
        <w:p w:rsidR="00000000" w:rsidRDefault="006C4B49" w:rsidP="006C4B49">
          <w:pPr>
            <w:pStyle w:val="CA769D9056C345C3875A30802AFC2E0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6C271538E84E259896E707EC7D1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97247-030F-410A-AC3C-8DEBB20734DE}"/>
      </w:docPartPr>
      <w:docPartBody>
        <w:p w:rsidR="00000000" w:rsidRDefault="006C4B49" w:rsidP="006C4B49">
          <w:pPr>
            <w:pStyle w:val="F16C271538E84E259896E707EC7D167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EAF1C9C6E14B29942CCE5EBE470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CE7CB-4A95-4761-9182-826A0D6C7B62}"/>
      </w:docPartPr>
      <w:docPartBody>
        <w:p w:rsidR="00000000" w:rsidRDefault="006C4B49" w:rsidP="006C4B49">
          <w:pPr>
            <w:pStyle w:val="26EAF1C9C6E14B29942CCE5EBE47038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354CE7D3EB476EA459F4594533C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AE5EFF-AB1F-4D70-8C96-5D72B1E7DF02}"/>
      </w:docPartPr>
      <w:docPartBody>
        <w:p w:rsidR="00000000" w:rsidRDefault="006C4B49" w:rsidP="006C4B49">
          <w:pPr>
            <w:pStyle w:val="2C354CE7D3EB476EA459F4594533C48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0CBB149E33432B925C57EB3FCF7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7CE9C-7694-4B54-BBE6-98BB19C7EE5D}"/>
      </w:docPartPr>
      <w:docPartBody>
        <w:p w:rsidR="00000000" w:rsidRDefault="006C4B49" w:rsidP="006C4B49">
          <w:pPr>
            <w:pStyle w:val="5C0CBB149E33432B925C57EB3FCF7A24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9BE66729E04B6FB4C19EA474945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3EB21-248A-4912-93CE-3F5525C6996E}"/>
      </w:docPartPr>
      <w:docPartBody>
        <w:p w:rsidR="00000000" w:rsidRDefault="006C4B49" w:rsidP="006C4B49">
          <w:pPr>
            <w:pStyle w:val="D19BE66729E04B6FB4C19EA4749458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685091F4928475F8280D2C3A2367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C52E4-38B8-4704-B0CC-90299BEAB692}"/>
      </w:docPartPr>
      <w:docPartBody>
        <w:p w:rsidR="00000000" w:rsidRDefault="006C4B49" w:rsidP="006C4B49">
          <w:pPr>
            <w:pStyle w:val="2685091F4928475F8280D2C3A2367DD3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09D99A5B7545A2AD35D4DDBC49B2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E6B58-62C5-483A-A5A2-CEE5949589BD}"/>
      </w:docPartPr>
      <w:docPartBody>
        <w:p w:rsidR="00000000" w:rsidRDefault="006C4B49" w:rsidP="006C4B49">
          <w:pPr>
            <w:pStyle w:val="1D09D99A5B7545A2AD35D4DDBC49B2A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C80DBB3026443E950BBC697D673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2822C-C30C-448F-B5E2-516F375EC264}"/>
      </w:docPartPr>
      <w:docPartBody>
        <w:p w:rsidR="00000000" w:rsidRDefault="006C4B49" w:rsidP="006C4B49">
          <w:pPr>
            <w:pStyle w:val="EBC80DBB3026443E950BBC697D67389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D77C8141BB4E61B7B4771A39722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050B2-6866-4217-80AF-823B07A7D71A}"/>
      </w:docPartPr>
      <w:docPartBody>
        <w:p w:rsidR="00000000" w:rsidRDefault="006C4B49" w:rsidP="006C4B49">
          <w:pPr>
            <w:pStyle w:val="69D77C8141BB4E61B7B4771A39722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09A7006B0B44F1AB0FC0129C56EF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F244E-D942-4528-94F1-D3CADE3ACDCD}"/>
      </w:docPartPr>
      <w:docPartBody>
        <w:p w:rsidR="00000000" w:rsidRDefault="006C4B49" w:rsidP="006C4B49">
          <w:pPr>
            <w:pStyle w:val="809A7006B0B44F1AB0FC0129C56EF5C1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46A803A4A24CADA2455ADD223F1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742FA-CE4E-4798-BD72-42A8ED590796}"/>
      </w:docPartPr>
      <w:docPartBody>
        <w:p w:rsidR="00000000" w:rsidRDefault="006C4B49" w:rsidP="006C4B49">
          <w:pPr>
            <w:pStyle w:val="EB46A803A4A24CADA2455ADD223F11B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9B343613804DD88A9D00AA77A649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0F88C-21B9-4D01-9F2B-C24326C81904}"/>
      </w:docPartPr>
      <w:docPartBody>
        <w:p w:rsidR="00000000" w:rsidRDefault="006C4B49" w:rsidP="006C4B49">
          <w:pPr>
            <w:pStyle w:val="189B343613804DD88A9D00AA77A6499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BBDC6F7A74AEAB7A2716922292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FB12E-9FC8-4429-9898-F6583F183724}"/>
      </w:docPartPr>
      <w:docPartBody>
        <w:p w:rsidR="00000000" w:rsidRDefault="006C4B49" w:rsidP="006C4B49">
          <w:pPr>
            <w:pStyle w:val="6DEBBDC6F7A74AEAB7A271692229288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E2463E081C487A99599A2FE3038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C221B-DC7B-4715-91FA-AC7AB7AFF968}"/>
      </w:docPartPr>
      <w:docPartBody>
        <w:p w:rsidR="00000000" w:rsidRDefault="006C4B49" w:rsidP="006C4B49">
          <w:pPr>
            <w:pStyle w:val="48E2463E081C487A99599A2FE3038EC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B115001D4D4DB898EA06F74A8A8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DDF3-6776-41D8-8BC6-AE634B22EFF5}"/>
      </w:docPartPr>
      <w:docPartBody>
        <w:p w:rsidR="00000000" w:rsidRDefault="006C4B49" w:rsidP="006C4B49">
          <w:pPr>
            <w:pStyle w:val="BFB115001D4D4DB898EA06F74A8A89E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BEF284B04143DE863037B6806AD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0E445-0648-4176-9B4A-BE429E75BB08}"/>
      </w:docPartPr>
      <w:docPartBody>
        <w:p w:rsidR="00000000" w:rsidRDefault="006C4B49" w:rsidP="006C4B49">
          <w:pPr>
            <w:pStyle w:val="4FBEF284B04143DE863037B6806AD93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7B186CE22D4C7ABABF5E5D39F36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8B87A-E7F3-4D7C-801A-90C0F065EE3E}"/>
      </w:docPartPr>
      <w:docPartBody>
        <w:p w:rsidR="00000000" w:rsidRDefault="006C4B49" w:rsidP="006C4B49">
          <w:pPr>
            <w:pStyle w:val="B87B186CE22D4C7ABABF5E5D39F3645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12EB0F85B24FA88BC3A89047C17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91441-DAE7-44F4-9922-CFA93CDD727A}"/>
      </w:docPartPr>
      <w:docPartBody>
        <w:p w:rsidR="00000000" w:rsidRDefault="006C4B49" w:rsidP="006C4B49">
          <w:pPr>
            <w:pStyle w:val="9B12EB0F85B24FA88BC3A89047C17BC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5C7734BCDE4371810B4189BB514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D7FB9-3F00-4623-A7C3-2D9C0875209C}"/>
      </w:docPartPr>
      <w:docPartBody>
        <w:p w:rsidR="00000000" w:rsidRDefault="006C4B49" w:rsidP="006C4B49">
          <w:pPr>
            <w:pStyle w:val="E95C7734BCDE4371810B4189BB514CA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A9D8318D634071AB366039F3139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F1CDE7-3120-49F5-8D71-F9325571F3BC}"/>
      </w:docPartPr>
      <w:docPartBody>
        <w:p w:rsidR="00000000" w:rsidRDefault="006C4B49" w:rsidP="006C4B49">
          <w:pPr>
            <w:pStyle w:val="03A9D8318D634071AB366039F31393B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DD303B50AB4AF19D5D40EFE1309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7D11D-D4BE-4A64-A8C7-D5A8E4818D62}"/>
      </w:docPartPr>
      <w:docPartBody>
        <w:p w:rsidR="00000000" w:rsidRDefault="006C4B49" w:rsidP="006C4B49">
          <w:pPr>
            <w:pStyle w:val="48DD303B50AB4AF19D5D40EFE13099B1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694A554E68444D9EF07FBF094AE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2FA53-5F66-47A6-9316-12209277C0A6}"/>
      </w:docPartPr>
      <w:docPartBody>
        <w:p w:rsidR="00000000" w:rsidRDefault="006C4B49" w:rsidP="006C4B49">
          <w:pPr>
            <w:pStyle w:val="3A694A554E68444D9EF07FBF094AEAC0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6B64CF1E3440928C5ADA23ECDFD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71793-53AA-4774-A058-DBF179677A8A}"/>
      </w:docPartPr>
      <w:docPartBody>
        <w:p w:rsidR="00000000" w:rsidRDefault="006C4B49" w:rsidP="006C4B49">
          <w:pPr>
            <w:pStyle w:val="136B64CF1E3440928C5ADA23ECDFD4D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46956AE87E4AC096ED7574DCA15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60BF8-7E34-4A29-87F8-BE23367D5057}"/>
      </w:docPartPr>
      <w:docPartBody>
        <w:p w:rsidR="00000000" w:rsidRDefault="006C4B49" w:rsidP="006C4B49">
          <w:pPr>
            <w:pStyle w:val="2146956AE87E4AC096ED7574DCA155E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8502B37EEE4F05BEA07C8900F36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41D00-066E-4C5B-ACB2-015F3101D96E}"/>
      </w:docPartPr>
      <w:docPartBody>
        <w:p w:rsidR="00000000" w:rsidRDefault="006C4B49" w:rsidP="006C4B49">
          <w:pPr>
            <w:pStyle w:val="AB8502B37EEE4F05BEA07C8900F367FA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AA9E88C928DE4652B05D93B25E031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A44B0-8B67-4AAD-B98F-62D53ED57EC2}"/>
      </w:docPartPr>
      <w:docPartBody>
        <w:p w:rsidR="00000000" w:rsidRDefault="006C4B49" w:rsidP="006C4B49">
          <w:pPr>
            <w:pStyle w:val="AA9E88C928DE4652B05D93B25E03156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AE95AE0F734957B5F9663291714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962DE-A85F-4DAF-8D50-15179E605B0C}"/>
      </w:docPartPr>
      <w:docPartBody>
        <w:p w:rsidR="00000000" w:rsidRDefault="006C4B49" w:rsidP="006C4B49">
          <w:pPr>
            <w:pStyle w:val="A6AE95AE0F734957B5F9663291714E8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FAAD81C7DD4F8583A9C11AF9048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10E36-E79A-4101-805E-0CFDE32A76E3}"/>
      </w:docPartPr>
      <w:docPartBody>
        <w:p w:rsidR="00000000" w:rsidRDefault="006C4B49" w:rsidP="006C4B49">
          <w:pPr>
            <w:pStyle w:val="69FAAD81C7DD4F8583A9C11AF9048FE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5890FCDD0345D395289850DE590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3F567-0AEC-4E99-8C76-62E4EEF4060A}"/>
      </w:docPartPr>
      <w:docPartBody>
        <w:p w:rsidR="00000000" w:rsidRDefault="006C4B49" w:rsidP="006C4B49">
          <w:pPr>
            <w:pStyle w:val="6F5890FCDD0345D395289850DE5902A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657BD951A646909F51297B09B18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A7724-9CE4-4719-A874-421F09136DD0}"/>
      </w:docPartPr>
      <w:docPartBody>
        <w:p w:rsidR="00000000" w:rsidRDefault="006C4B49" w:rsidP="006C4B49">
          <w:pPr>
            <w:pStyle w:val="7E657BD951A646909F51297B09B1860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BFA52492E84B5789592CCB127D9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F1BD8-B570-4453-9BBF-45E1A68FB296}"/>
      </w:docPartPr>
      <w:docPartBody>
        <w:p w:rsidR="00000000" w:rsidRDefault="006C4B49" w:rsidP="006C4B49">
          <w:pPr>
            <w:pStyle w:val="FEBFA52492E84B5789592CCB127D9B5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EE1B6E7CE44BAEAA318870DC4D9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46A5C-197A-4B2B-B85E-5212C75BA93E}"/>
      </w:docPartPr>
      <w:docPartBody>
        <w:p w:rsidR="00000000" w:rsidRDefault="006C4B49" w:rsidP="006C4B49">
          <w:pPr>
            <w:pStyle w:val="97EE1B6E7CE44BAEAA318870DC4D9A3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CF4164BAA14E7B922FB99CFFF0E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1A2D1-90A4-4330-833C-6337A2739CF8}"/>
      </w:docPartPr>
      <w:docPartBody>
        <w:p w:rsidR="00000000" w:rsidRDefault="006C4B49" w:rsidP="006C4B49">
          <w:pPr>
            <w:pStyle w:val="ABCF4164BAA14E7B922FB99CFFF0E22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EBC268EEC64983A0962E3D4D15D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EFA621-DC66-43DF-8988-AAF827439285}"/>
      </w:docPartPr>
      <w:docPartBody>
        <w:p w:rsidR="00000000" w:rsidRDefault="006C4B49" w:rsidP="006C4B49">
          <w:pPr>
            <w:pStyle w:val="0EEBC268EEC64983A0962E3D4D15D97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C30035C18D4F93A89F48A8DD438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D501D-43CD-4417-B2E2-82807AC6E01B}"/>
      </w:docPartPr>
      <w:docPartBody>
        <w:p w:rsidR="00000000" w:rsidRDefault="006C4B49" w:rsidP="006C4B49">
          <w:pPr>
            <w:pStyle w:val="BCC30035C18D4F93A89F48A8DD4387B0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32FDEFF45C4577AAF8509060853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D999-826A-41C0-A3A5-633228F0A1C4}"/>
      </w:docPartPr>
      <w:docPartBody>
        <w:p w:rsidR="00000000" w:rsidRDefault="006C4B49" w:rsidP="006C4B49">
          <w:pPr>
            <w:pStyle w:val="2432FDEFF45C4577AAF850906085371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6A4FA4EFAC43F290B55EBA469D4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4F077-BF78-42D6-90B0-0AAD10A6F7B1}"/>
      </w:docPartPr>
      <w:docPartBody>
        <w:p w:rsidR="00000000" w:rsidRDefault="006C4B49" w:rsidP="006C4B49">
          <w:pPr>
            <w:pStyle w:val="D76A4FA4EFAC43F290B55EBA469D4B2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044BE3A6D549EFA89E10F591FEB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452E1-177D-44B2-9F2D-5FC7B332746D}"/>
      </w:docPartPr>
      <w:docPartBody>
        <w:p w:rsidR="00000000" w:rsidRDefault="006C4B49" w:rsidP="006C4B49">
          <w:pPr>
            <w:pStyle w:val="1E044BE3A6D549EFA89E10F591FEB3A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B7F7D"/>
    <w:rsid w:val="000E2835"/>
    <w:rsid w:val="00134C5E"/>
    <w:rsid w:val="00246067"/>
    <w:rsid w:val="002A00F8"/>
    <w:rsid w:val="003219F4"/>
    <w:rsid w:val="00382DEE"/>
    <w:rsid w:val="00401A56"/>
    <w:rsid w:val="00401A72"/>
    <w:rsid w:val="004215D2"/>
    <w:rsid w:val="00432E93"/>
    <w:rsid w:val="004A4A70"/>
    <w:rsid w:val="006C4B49"/>
    <w:rsid w:val="007F0EB0"/>
    <w:rsid w:val="008139A2"/>
    <w:rsid w:val="008506F4"/>
    <w:rsid w:val="00856416"/>
    <w:rsid w:val="008E377E"/>
    <w:rsid w:val="00985FBF"/>
    <w:rsid w:val="00AA4803"/>
    <w:rsid w:val="00D23A13"/>
    <w:rsid w:val="00D67D5F"/>
    <w:rsid w:val="00E7673F"/>
    <w:rsid w:val="00ED5325"/>
    <w:rsid w:val="00ED68E7"/>
    <w:rsid w:val="00EE2183"/>
    <w:rsid w:val="00EF62B4"/>
    <w:rsid w:val="00F1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B49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DBE6A41EAFBD4DF1826D05E6ACB034B7">
    <w:name w:val="DBE6A41EAFBD4DF1826D05E6ACB034B7"/>
    <w:rsid w:val="003219F4"/>
    <w:rPr>
      <w:lang w:val="da-DK" w:eastAsia="da-DK"/>
    </w:rPr>
  </w:style>
  <w:style w:type="paragraph" w:customStyle="1" w:styleId="DF463869F5E04A7C9B5B33A40C204126">
    <w:name w:val="DF463869F5E04A7C9B5B33A40C204126"/>
    <w:rsid w:val="004A4A70"/>
  </w:style>
  <w:style w:type="paragraph" w:customStyle="1" w:styleId="E5E141D5A4AC4D7CAA11E491CDAC5E5A">
    <w:name w:val="E5E141D5A4AC4D7CAA11E491CDAC5E5A"/>
    <w:rsid w:val="004A4A70"/>
  </w:style>
  <w:style w:type="paragraph" w:customStyle="1" w:styleId="CC2A7D67B7794129952BC8BC0C97BF4E">
    <w:name w:val="CC2A7D67B7794129952BC8BC0C97BF4E"/>
    <w:rsid w:val="00D23A13"/>
    <w:rPr>
      <w:kern w:val="2"/>
      <w14:ligatures w14:val="standardContextual"/>
    </w:rPr>
  </w:style>
  <w:style w:type="paragraph" w:customStyle="1" w:styleId="959BF8A62E51433FBBDB0B7E80775E6B">
    <w:name w:val="959BF8A62E51433FBBDB0B7E80775E6B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4DB016484242CAB4309C48AAB8FB8A">
    <w:name w:val="394DB016484242CAB4309C48AAB8FB8A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51BB7F2B10461897F55FB81F11693B">
    <w:name w:val="A751BB7F2B10461897F55FB81F11693B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DCB9B59520419F828E16889FE80C0F">
    <w:name w:val="6ADCB9B59520419F828E16889FE80C0F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C0DD6C315440C0B4B9DCFA783F7E2B">
    <w:name w:val="25C0DD6C315440C0B4B9DCFA783F7E2B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2AC974D994491FB0A198B3CB076AF3">
    <w:name w:val="7A2AC974D994491FB0A198B3CB076AF3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46666D8D3C4F09B5A0C4A5BB6F8F81">
    <w:name w:val="5746666D8D3C4F09B5A0C4A5BB6F8F81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CB56D7BCB64515980E42EC3156CD09">
    <w:name w:val="5FCB56D7BCB64515980E42EC3156CD09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6D43E5C885E4611BB39596E9887A468">
    <w:name w:val="86D43E5C885E4611BB39596E9887A468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48C1C67CA2418BA041BA0B82279E48">
    <w:name w:val="0548C1C67CA2418BA041BA0B82279E48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B2A2A678EB45ECA3E0324C11C6524E">
    <w:name w:val="2FB2A2A678EB45ECA3E0324C11C6524E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C08E0CCF74482DA383761CCA860542">
    <w:name w:val="41C08E0CCF74482DA383761CCA860542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D9D04FEF14C4477964C7859FBFCCE38">
    <w:name w:val="7D9D04FEF14C4477964C7859FBFCCE38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A20060D5CFE4904A1F96E36E1FC8AED">
    <w:name w:val="EA20060D5CFE4904A1F96E36E1FC8AED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305B7EA23040009C86293AA2E58E87">
    <w:name w:val="43305B7EA23040009C86293AA2E58E87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711111C4E0433B8ADC0DC5A374EAF6">
    <w:name w:val="09711111C4E0433B8ADC0DC5A374EAF6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B0CB0C7EAE4AA4BD82FB338342095D">
    <w:name w:val="67B0CB0C7EAE4AA4BD82FB338342095D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A769D9056C345C3875A30802AFC2E0E">
    <w:name w:val="CA769D9056C345C3875A30802AFC2E0E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6C271538E84E259896E707EC7D1671">
    <w:name w:val="F16C271538E84E259896E707EC7D1671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EAF1C9C6E14B29942CCE5EBE470389">
    <w:name w:val="26EAF1C9C6E14B29942CCE5EBE470389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354CE7D3EB476EA459F4594533C482">
    <w:name w:val="2C354CE7D3EB476EA459F4594533C482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0CBB149E33432B925C57EB3FCF7A24">
    <w:name w:val="5C0CBB149E33432B925C57EB3FCF7A24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9BE66729E04B6FB4C19EA4749458A0">
    <w:name w:val="D19BE66729E04B6FB4C19EA4749458A0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85091F4928475F8280D2C3A2367DD3">
    <w:name w:val="2685091F4928475F8280D2C3A2367DD3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09D99A5B7545A2AD35D4DDBC49B2AB">
    <w:name w:val="1D09D99A5B7545A2AD35D4DDBC49B2AB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C80DBB3026443E950BBC697D673896">
    <w:name w:val="EBC80DBB3026443E950BBC697D673896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D77C8141BB4E61B7B4771A39722A39">
    <w:name w:val="69D77C8141BB4E61B7B4771A39722A39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9A7006B0B44F1AB0FC0129C56EF5C1">
    <w:name w:val="809A7006B0B44F1AB0FC0129C56EF5C1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46A803A4A24CADA2455ADD223F11BE">
    <w:name w:val="EB46A803A4A24CADA2455ADD223F11BE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9B343613804DD88A9D00AA77A64999">
    <w:name w:val="189B343613804DD88A9D00AA77A64999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EBBDC6F7A74AEAB7A271692229288E">
    <w:name w:val="6DEBBDC6F7A74AEAB7A271692229288E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E2463E081C487A99599A2FE3038ECB">
    <w:name w:val="48E2463E081C487A99599A2FE3038ECB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B115001D4D4DB898EA06F74A8A89E1">
    <w:name w:val="BFB115001D4D4DB898EA06F74A8A89E1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BEF284B04143DE863037B6806AD938">
    <w:name w:val="4FBEF284B04143DE863037B6806AD938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7B186CE22D4C7ABABF5E5D39F36450">
    <w:name w:val="B87B186CE22D4C7ABABF5E5D39F36450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12EB0F85B24FA88BC3A89047C17BCB">
    <w:name w:val="9B12EB0F85B24FA88BC3A89047C17BCB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5C7734BCDE4371810B4189BB514CA1">
    <w:name w:val="E95C7734BCDE4371810B4189BB514CA1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3A9D8318D634071AB366039F31393B3">
    <w:name w:val="03A9D8318D634071AB366039F31393B3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DD303B50AB4AF19D5D40EFE13099B1">
    <w:name w:val="48DD303B50AB4AF19D5D40EFE13099B1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694A554E68444D9EF07FBF094AEAC0">
    <w:name w:val="3A694A554E68444D9EF07FBF094AEAC0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6B64CF1E3440928C5ADA23ECDFD4DC">
    <w:name w:val="136B64CF1E3440928C5ADA23ECDFD4DC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46956AE87E4AC096ED7574DCA155EB">
    <w:name w:val="2146956AE87E4AC096ED7574DCA155EB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B8502B37EEE4F05BEA07C8900F367FA">
    <w:name w:val="AB8502B37EEE4F05BEA07C8900F367FA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9E88C928DE4652B05D93B25E031564">
    <w:name w:val="AA9E88C928DE4652B05D93B25E031564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AE95AE0F734957B5F9663291714E83">
    <w:name w:val="A6AE95AE0F734957B5F9663291714E83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FAAD81C7DD4F8583A9C11AF9048FE4">
    <w:name w:val="69FAAD81C7DD4F8583A9C11AF9048FE4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5890FCDD0345D395289850DE5902AE">
    <w:name w:val="6F5890FCDD0345D395289850DE5902AE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657BD951A646909F51297B09B1860A">
    <w:name w:val="7E657BD951A646909F51297B09B1860A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BFA52492E84B5789592CCB127D9B5B">
    <w:name w:val="FEBFA52492E84B5789592CCB127D9B5B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EE1B6E7CE44BAEAA318870DC4D9A31">
    <w:name w:val="97EE1B6E7CE44BAEAA318870DC4D9A31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BCF4164BAA14E7B922FB99CFFF0E22B">
    <w:name w:val="ABCF4164BAA14E7B922FB99CFFF0E22B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9B86508F10450A9E7F5CB2F6CFB2CB">
    <w:name w:val="929B86508F10450A9E7F5CB2F6CFB2CB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30D40B17204ADC891E79E22CFEDC77">
    <w:name w:val="0430D40B17204ADC891E79E22CFEDC77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EBC268EEC64983A0962E3D4D15D97F">
    <w:name w:val="0EEBC268EEC64983A0962E3D4D15D97F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C30035C18D4F93A89F48A8DD4387B0">
    <w:name w:val="BCC30035C18D4F93A89F48A8DD4387B0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6F529054D04BBDA19D589A300C0936">
    <w:name w:val="006F529054D04BBDA19D589A300C0936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1B0495BF9B4FE587C5D53469C88E08">
    <w:name w:val="D01B0495BF9B4FE587C5D53469C88E08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32FDEFF45C4577AAF8509060853711">
    <w:name w:val="2432FDEFF45C4577AAF8509060853711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6A4FA4EFAC43F290B55EBA469D4B2E">
    <w:name w:val="D76A4FA4EFAC43F290B55EBA469D4B2E"/>
    <w:rsid w:val="006C4B4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044BE3A6D549EFA89E10F591FEB3A0">
    <w:name w:val="1E044BE3A6D549EFA89E10F591FEB3A0"/>
    <w:rsid w:val="006C4B4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83550ED9-B04F-45D0-8EA1-3653079C1C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28D871-7E4C-483B-A1A4-1C460AE15E78}">
  <ds:schemaRefs>
    <ds:schemaRef ds:uri="urn:microsoft-dynamics-nav/reports/Standard_Sales_Draft_Invoice/1303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Default.dotx</Template>
  <TotalTime>0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2018-09-06T11:38:00Z</dcterms:created>
  <dcterms:modified xsi:type="dcterms:W3CDTF">2026-08-20T10:35:00Z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v-stpav@microsoft.com</vt:lpwstr>
  </property>
  <property fmtid="{D5CDD505-2E9C-101B-9397-08002B2CF9AE}" pid="5" name="MSIP_Label_f42aa342-8706-4288-bd11-ebb85995028c_SetDate">
    <vt:lpwstr>2018-02-21T10:17:01.1628601Z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