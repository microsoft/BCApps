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="00C43401" w:rsidRPr="00204F31" w14:paraId="5770917A" w14:textId="77777777" w:rsidTr="00C43401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14:paraId="21CA28F0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14:paraId="6391477E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C43401" w:rsidRPr="00204F31" w14:paraId="222AF212" w14:textId="77777777" w:rsidTr="00C43401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14:paraId="1489D3F5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14:paraId="0695214B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C43401" w:rsidRPr="00204F31" w14:paraId="658193F9" w14:textId="77777777" w:rsidTr="00C43401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14:paraId="64955C60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14:paraId="5105C5C9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C43401" w:rsidRPr="00204F31" w14:paraId="32FB1846" w14:textId="77777777" w:rsidTr="00C43401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14:paraId="37169D23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14:paraId="79970DD8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C43401" w:rsidRPr="00204F31" w14:paraId="1AFFFD7A" w14:textId="77777777" w:rsidTr="00C43401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14:paraId="65DEF232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14:paraId="34FE4DEB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C43401" w:rsidRPr="00204F31" w14:paraId="26FC5C30" w14:textId="77777777" w:rsidTr="00C43401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14:paraId="69ABE146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14:paraId="01EE1DDD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C43401" w:rsidRPr="00204F31" w14:paraId="74D8C58E" w14:textId="77777777" w:rsidTr="00C43401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14:paraId="3A695A0F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14:paraId="76B0B9E7" w14:textId="77777777" w:rsidR="00C43401" w:rsidRPr="00204F31" w:rsidRDefault="00000000" w:rsidP="00D54DEE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="00C43401" w:rsidRPr="00204F3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="00C43401" w:rsidRPr="00204F3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C43401" w:rsidRPr="00204F31" w14:paraId="01819229" w14:textId="77777777" w:rsidTr="00C43401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14:paraId="3B1FD57E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14:paraId="4F4E14D2" w14:textId="77777777" w:rsidR="00C43401" w:rsidRPr="00204F31" w:rsidRDefault="00C43401" w:rsidP="00D54DEE">
            <w:pPr>
              <w:pStyle w:val="NoSpacing"/>
              <w:jc w:val="right"/>
            </w:pPr>
          </w:p>
        </w:tc>
      </w:tr>
      <w:tr w:rsidR="0000285C" w:rsidRPr="00204F31" w14:paraId="32A7B6AF" w14:textId="77777777" w:rsidTr="00C43401">
        <w:trPr>
          <w:cantSplit/>
          <w:trHeight w:val="274"/>
        </w:trPr>
        <w:sdt>
          <w:sdtPr>
            <w:alias w:val="#Nav: /Header/CustomerSirenNo"/>
            <w:tag w:val="#Nav: Standard_Sales_Invoice/1306"/>
            <w:id w:val="-45317474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SirenNo[1]" w:storeItemID="{AF7A6226-6056-400F-ADDA-E1ADA7C08250}"/>
            <w:text/>
          </w:sdtPr>
          <w:sdtContent>
            <w:tc>
              <w:tcPr>
                <w:tcW w:w="2069" w:type="pct"/>
              </w:tcPr>
              <w:p w14:paraId="52D0A161" w14:textId="65B4A0E9" w:rsidR="0000285C" w:rsidRDefault="0000285C" w:rsidP="00D54DEE">
                <w:pPr>
                  <w:pStyle w:val="NoSpacing"/>
                </w:pPr>
                <w:proofErr w:type="spellStart"/>
                <w:r>
                  <w:t>CustomerSirenNo</w:t>
                </w:r>
                <w:proofErr w:type="spellEnd"/>
              </w:p>
            </w:tc>
          </w:sdtContent>
        </w:sdt>
        <w:tc>
          <w:tcPr>
            <w:tcW w:w="2931" w:type="pct"/>
          </w:tcPr>
          <w:p w14:paraId="28CBEF4A" w14:textId="77777777" w:rsidR="0000285C" w:rsidRPr="00204F31" w:rsidRDefault="0000285C" w:rsidP="00D54DEE">
            <w:pPr>
              <w:pStyle w:val="NoSpacing"/>
              <w:jc w:val="right"/>
            </w:pPr>
          </w:p>
        </w:tc>
      </w:tr>
    </w:tbl>
    <w:p w14:paraId="62D0E883" w14:textId="77777777" w:rsidR="00D54DEE" w:rsidRPr="00DB3913" w:rsidRDefault="00D54DEE" w:rsidP="00D54DEE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14:paraId="63EAA84E" w14:textId="77777777" w:rsidTr="00772EA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0374DD96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356562F7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0D925C4D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42EB9CC9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="00D54DEE" w:rsidRPr="00FD3C3E" w14:paraId="1A902A60" w14:textId="77777777" w:rsidTr="00772EA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14:paraId="3C4797A5" w14:textId="77777777" w:rsidR="00D54DEE" w:rsidRPr="00FD3C3E" w:rsidRDefault="00D54DEE" w:rsidP="00D54DEE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14:paraId="21917095" w14:textId="77777777" w:rsidR="00D54DEE" w:rsidRPr="00FD3C3E" w:rsidRDefault="00D54DEE" w:rsidP="00D54DEE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14:paraId="6398BD39" w14:textId="77777777" w:rsidR="00D54DEE" w:rsidRPr="00FD3C3E" w:rsidRDefault="00D54DEE" w:rsidP="00D54DEE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75A01D47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="00D54DEE" w:rsidRPr="00C516A1" w14:paraId="4437BB5A" w14:textId="77777777" w:rsidTr="00772EA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27B668D6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1BE0A9EB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14E35D7D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718631F7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="00D54DEE" w:rsidRPr="00FD3C3E" w14:paraId="477F7895" w14:textId="77777777" w:rsidTr="00772EA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14:paraId="291B57D2" w14:textId="77777777" w:rsidR="00D54DEE" w:rsidRPr="00FD3C3E" w:rsidRDefault="00D54DEE" w:rsidP="00D54DEE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14:paraId="1904CAE3" w14:textId="77777777" w:rsidR="00D54DEE" w:rsidRPr="00FD3C3E" w:rsidRDefault="00D54DEE" w:rsidP="00D54DEE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14:paraId="67E837C3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52B010C0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="008179F0" w:rsidRPr="00FD3C3E" w14:paraId="46026BBD" w14:textId="77777777" w:rsidTr="00417ABE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jbjfFQ=="/>
          </w:sdtPr>
          <w:sdtContent>
            <w:tc>
              <w:tcPr>
                <w:tcW w:w="2549" w:type="dxa"/>
              </w:tcPr>
              <w:p w14:paraId="0041B603" w14:textId="30FE6A4B" w:rsidR="008179F0" w:rsidRPr="008179F0" w:rsidRDefault="009E336D" w:rsidP="00D54DEE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jbjfFQ=="/>
          </w:sdtPr>
          <w:sdtContent>
            <w:tc>
              <w:tcPr>
                <w:tcW w:w="2549" w:type="dxa"/>
              </w:tcPr>
              <w:p w14:paraId="73F0484F" w14:textId="373454D3" w:rsidR="008179F0" w:rsidRPr="008179F0" w:rsidRDefault="009E336D" w:rsidP="00D54DEE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6412F9E2" w14:textId="77777777" w:rsidR="008179F0" w:rsidRDefault="006418FA" w:rsidP="00D54DEE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14:paraId="47092CA4" w14:textId="77777777" w:rsidR="008179F0" w:rsidRDefault="008179F0" w:rsidP="00D54DEE">
            <w:pPr>
              <w:contextualSpacing/>
              <w:rPr>
                <w:lang w:val="da-DK"/>
              </w:rPr>
            </w:pPr>
          </w:p>
        </w:tc>
      </w:tr>
      <w:tr w:rsidR="008179F0" w:rsidRPr="00FD3C3E" w14:paraId="091E3B2B" w14:textId="77777777" w:rsidTr="00417ABE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jbjfFQ=="/>
          </w:sdtPr>
          <w:sdtContent>
            <w:tc>
              <w:tcPr>
                <w:tcW w:w="2549" w:type="dxa"/>
              </w:tcPr>
              <w:p w14:paraId="65EC1B88" w14:textId="0A336507" w:rsidR="008179F0" w:rsidRPr="008179F0" w:rsidRDefault="009E336D" w:rsidP="00D54DEE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jbjfFQ=="/>
          </w:sdtPr>
          <w:sdtContent>
            <w:tc>
              <w:tcPr>
                <w:tcW w:w="2549" w:type="dxa"/>
              </w:tcPr>
              <w:p w14:paraId="2DE9237F" w14:textId="29CFCD33" w:rsidR="008179F0" w:rsidRPr="008179F0" w:rsidRDefault="009E336D" w:rsidP="00D54DEE">
                <w:pPr>
                  <w:rPr>
                    <w:lang w:val="da-DK"/>
                  </w:rPr>
                </w:pPr>
                <w:proofErr w:type="spellStart"/>
                <w:r>
                  <w:rPr>
                    <w:lang w:val="da-DK"/>
                  </w:rPr>
                  <w:t>PackageTrackingNo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14:paraId="640398F9" w14:textId="77777777" w:rsidR="008179F0" w:rsidRDefault="006418FA" w:rsidP="00D54DEE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14:paraId="7910807D" w14:textId="77777777" w:rsidR="008179F0" w:rsidRDefault="008179F0" w:rsidP="00D54DEE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 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14:paraId="67D0888E" w14:textId="77777777" w:rsidR="00D54DEE" w:rsidRDefault="00F7093D" w:rsidP="009E336D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Style w:val="BCDataTable"/>
        <w:tblW w:w="0" w:type="auto"/>
        <w:tblLayout w:type="fixed"/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="00D54DEE" w:rsidRPr="00DB3913" w14:paraId="1CE1B975" w14:textId="77777777" w:rsidTr="009E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</w:tcPr>
              <w:p w14:paraId="4613A8AC" w14:textId="77777777" w:rsidR="00D54DEE" w:rsidRPr="00DB3913" w:rsidRDefault="00D54DEE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</w:tcPr>
              <w:p w14:paraId="7B3A9656" w14:textId="77777777" w:rsidR="00D54DEE" w:rsidRPr="00DB3913" w:rsidRDefault="00D54DEE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</w:tcPr>
              <w:p w14:paraId="11A668DE" w14:textId="77777777" w:rsidR="00D54DEE" w:rsidRPr="00DB3913" w:rsidRDefault="00D54DEE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</w:tcPr>
              <w:p w14:paraId="3811B76F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</w:tcPr>
          <w:p w14:paraId="1AB6EC4D" w14:textId="77777777" w:rsidR="00D54DEE" w:rsidRPr="00DB3913" w:rsidRDefault="00D54DEE" w:rsidP="00D54DEE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</w:tcPr>
              <w:p w14:paraId="76940AAE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</w:tcPr>
          <w:p w14:paraId="286AA4B5" w14:textId="77777777" w:rsidR="00D54DEE" w:rsidRPr="00DB3913" w:rsidRDefault="00D54DEE" w:rsidP="00D54DEE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</w:tcPr>
              <w:p w14:paraId="1E3D7206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</w:tcPr>
              <w:p w14:paraId="364C017C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="00D54DEE" w:rsidRPr="00FD3C3E" w14:paraId="0EC5B037" w14:textId="77777777" w:rsidTr="009E3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"/>
        </w:trPr>
        <w:tc>
          <w:tcPr>
            <w:tcW w:w="954" w:type="dxa"/>
          </w:tcPr>
          <w:p w14:paraId="1A9474F4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C577800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1021" w:type="dxa"/>
          </w:tcPr>
          <w:p w14:paraId="52A37D27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907" w:type="dxa"/>
          </w:tcPr>
          <w:p w14:paraId="6505233F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680" w:type="dxa"/>
          </w:tcPr>
          <w:p w14:paraId="11261F2D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7E86BB6A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620" w:type="dxa"/>
          </w:tcPr>
          <w:p w14:paraId="11D0C8F2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11B9B413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  <w:tc>
          <w:tcPr>
            <w:tcW w:w="1682" w:type="dxa"/>
          </w:tcPr>
          <w:p w14:paraId="1C3DED4F" w14:textId="77777777" w:rsidR="00D54DEE" w:rsidRPr="00FD3C3E" w:rsidRDefault="00D54DEE" w:rsidP="00772EA7">
            <w:pPr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54DEE" w:rsidRPr="00FD3C3E" w14:paraId="2E5EEEAC" w14:textId="77777777" w:rsidTr="009E336D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227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14:paraId="5105F084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14:paraId="6BE8DD2E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14:paraId="5F7A16C2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14:paraId="69C803CA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14:paraId="39464B21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14:paraId="58BCF64C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14:paraId="64419C1F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14:paraId="440F3B49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</w:tcPr>
                      <w:p w14:paraId="17623A30" w14:textId="77777777" w:rsidR="00D54DEE" w:rsidRPr="00DA1FBA" w:rsidRDefault="00D54DEE" w:rsidP="009E336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1B7F3AB6" w14:textId="77777777" w:rsidR="0000285C" w:rsidRDefault="0000285C" w:rsidP="005E42A0">
      <w:pPr>
        <w:keepNext/>
        <w:spacing w:before="60" w:after="60"/>
        <w:jc w:val="right"/>
        <w:rPr>
          <w:b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664"/>
        <w:gridCol w:w="618"/>
        <w:gridCol w:w="327"/>
        <w:gridCol w:w="329"/>
        <w:gridCol w:w="4268"/>
      </w:tblGrid>
      <w:sdt>
        <w:sdtPr>
          <w:rPr>
            <w14:numSpacing w14:val="tabular"/>
          </w:rPr>
          <w:alias w:val="Repeater: ReportTotalsLine"/>
          <w:tag w:val="#BC:InsertRepeater,DataItems/Header/ReportTotalsLine"/>
          <w:id w:val="-35589670"/>
          <w:placeholder>
            <w:docPart w:val="72E7A05EAE234D68B485E336438EE30C"/>
          </w:placeholder>
          <w15:dataBinding w:prefixMappings="xmlns:ns0='urn:microsoft-dynamics-nav/reports/Standard_Sales_Invoice/1306/' " w:xpath="/ns0:NavWordReportXmlPart[1]/ns0:Header[1]/ns0:ReportTotalsLine" w:storeItemID="{AF7A6226-6056-400F-ADDA-E1ADA7C08250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511607753"/>
              <w15:color w:val="808080"/>
              <w15:repeatingSectionItem/>
            </w:sdtPr>
            <w:sdtContent>
              <w:tr w:rsidR="009E336D" w:rsidRPr="00505A8C" w14:paraId="6EF4F56D" w14:textId="77777777" w:rsidTr="00985AD3">
                <w:trPr>
                  <w:trHeight w:val="236"/>
                </w:trPr>
                <w:tc>
                  <w:tcPr>
                    <w:tcW w:w="2588" w:type="pct"/>
                    <w:gridSpan w:val="2"/>
                  </w:tcPr>
                  <w:p w14:paraId="166774E3" w14:textId="77777777" w:rsidR="009E336D" w:rsidRPr="00223104" w:rsidRDefault="009E336D" w:rsidP="00985AD3">
                    <w:pPr>
                      <w:pStyle w:val="NoSpacing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Invoice/1306"/>
                        <w:id w:val="-428585018"/>
                        <w:placeholder>
                          <w:docPart w:val="1C2EA331F4A04293A00EC5B9FC7A1A5B"/>
                        </w:placeholder>
    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    <w:text/>
                      </w:sdtPr>
                      <w:sdtContent>
                        <w:proofErr w:type="spellStart"/>
                        <w:r w:rsidRPr="00223104"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Invoice/1306"/>
                    <w:id w:val="-1113817638"/>
                    <w:placeholder>
                      <w:docPart w:val="1C2EA331F4A04293A00EC5B9FC7A1A5B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2412" w:type="pct"/>
                        <w:gridSpan w:val="3"/>
                      </w:tcPr>
                      <w:p w14:paraId="19FBE10A" w14:textId="77777777" w:rsidR="009E336D" w:rsidRPr="00223104" w:rsidRDefault="009E336D" w:rsidP="00985AD3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9E336D" w:rsidRPr="00505A8C" w14:paraId="3CC63D30" w14:textId="77777777" w:rsidTr="00985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85" w:type="pct"/>
          </w:tcPr>
          <w:sdt>
            <w:sdt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AF7A6226-6056-400F-ADDA-E1ADA7C08250}"/>
              <w15:color w:val="808080"/>
              <w:text/>
            </w:sdtPr>
            <w:sdtContent>
              <w:p w14:paraId="46784AA9" w14:textId="77777777" w:rsidR="009E336D" w:rsidRPr="00223104" w:rsidRDefault="009E336D" w:rsidP="00985AD3">
                <w:pPr>
                  <w:pStyle w:val="BCLabel"/>
                  <w:spacing w:before="120" w:after="120" w:line="276" w:lineRule="auto"/>
                </w:pPr>
                <w:proofErr w:type="spellStart"/>
                <w:r w:rsidRPr="00223104"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14:paraId="0FD51D2C" w14:textId="77777777" w:rsidR="009E336D" w:rsidRPr="00223104" w:rsidRDefault="009E336D" w:rsidP="00985AD3">
            <w:pPr>
              <w:pStyle w:val="BCLabel"/>
              <w:spacing w:before="120" w:after="120" w:line="276" w:lineRule="auto"/>
            </w:pPr>
          </w:p>
        </w:tc>
        <w:tc>
          <w:tcPr>
            <w:tcW w:w="160" w:type="pct"/>
          </w:tcPr>
          <w:p w14:paraId="7DCCEA69" w14:textId="77777777" w:rsidR="009E336D" w:rsidRPr="00223104" w:rsidRDefault="009E336D" w:rsidP="00985AD3">
            <w:pPr>
              <w:pStyle w:val="BCLabel"/>
              <w:spacing w:before="120" w:after="120" w:line="276" w:lineRule="auto"/>
            </w:pPr>
          </w:p>
        </w:tc>
        <w:tc>
          <w:tcPr>
            <w:tcW w:w="161" w:type="pct"/>
          </w:tcPr>
          <w:p w14:paraId="3949BEA6" w14:textId="77777777" w:rsidR="009E336D" w:rsidRPr="00223104" w:rsidRDefault="009E336D" w:rsidP="00985AD3">
            <w:pPr>
              <w:pStyle w:val="BCLabel"/>
              <w:spacing w:before="120" w:after="120" w:line="276" w:lineRule="auto"/>
            </w:pPr>
          </w:p>
        </w:tc>
        <w:tc>
          <w:tcPr>
            <w:tcW w:w="2091" w:type="pct"/>
          </w:tcPr>
          <w:p w14:paraId="5D23AD8F" w14:textId="77777777" w:rsidR="009E336D" w:rsidRPr="00223104" w:rsidRDefault="009E336D" w:rsidP="00985AD3">
            <w:pPr>
              <w:pStyle w:val="BCLabelNumber"/>
              <w:spacing w:before="120" w:after="120" w:line="276" w:lineRule="auto"/>
              <w:jc w:val="right"/>
            </w:pPr>
            <w:r w:rsidRPr="00223104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AF7A6226-6056-400F-ADDA-E1ADA7C08250}"/>
                <w15:color w:val="808080"/>
                <w:text/>
              </w:sdtPr>
              <w:sdtContent>
                <w:r w:rsidRPr="00223104">
                  <w:t>TotalAmountIncludingVAT</w:t>
                </w:r>
                <w:proofErr w:type="spellEnd"/>
              </w:sdtContent>
            </w:sdt>
          </w:p>
        </w:tc>
      </w:tr>
    </w:tbl>
    <w:p w14:paraId="6B3975C2" w14:textId="77777777" w:rsidR="009E336D" w:rsidRDefault="009E336D" w:rsidP="005E42A0">
      <w:pPr>
        <w:keepNext/>
        <w:spacing w:before="60" w:after="60"/>
        <w:jc w:val="right"/>
        <w:rPr>
          <w:b/>
        </w:rPr>
      </w:pPr>
    </w:p>
    <w:p w14:paraId="4332D4E7" w14:textId="77777777" w:rsidR="0000285C" w:rsidRDefault="0000285C">
      <w:pPr>
        <w:spacing w:line="259" w:lineRule="auto"/>
        <w:rPr>
          <w:b/>
        </w:rPr>
      </w:pPr>
      <w:r>
        <w:rPr>
          <w:b/>
        </w:rPr>
        <w:br w:type="page"/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935"/>
        <w:gridCol w:w="3584"/>
      </w:tblGrid>
      <w:tr w:rsidR="000B77AE" w14:paraId="3390130E" w14:textId="77777777" w:rsidTr="000B77AE">
        <w:trPr>
          <w:trHeight w:val="450"/>
          <w:jc w:val="center"/>
        </w:trPr>
        <w:sdt>
          <w:sdtPr>
            <w:rPr>
              <w:b/>
            </w:rPr>
            <w:alias w:val="#Nav: /Header/AlternativeAddress_Lbl"/>
            <w:tag w:val="#Nav: Standard_Sales_Invoice/1306"/>
            <w:id w:val="-771633036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_Lbl[1]" w:storeItemID="{AF7A6226-6056-400F-ADDA-E1ADA7C08250}"/>
            <w:text/>
          </w:sdtPr>
          <w:sdtContent>
            <w:tc>
              <w:tcPr>
                <w:tcW w:w="1806" w:type="pct"/>
              </w:tcPr>
              <w:p w14:paraId="54DE7310" w14:textId="2A915EFF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proofErr w:type="spellStart"/>
                <w:r w:rsidRPr="0000285C">
                  <w:rPr>
                    <w:b/>
                  </w:rPr>
                  <w:t>AlternativeAddress_Lbl</w:t>
                </w:r>
                <w:proofErr w:type="spellEnd"/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5"/>
            <w:tag w:val="#Nav: Standard_Sales_Invoice/1306"/>
            <w:id w:val="-259061668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5[1]" w:storeItemID="{AF7A6226-6056-400F-ADDA-E1ADA7C08250}"/>
            <w:text/>
          </w:sdtPr>
          <w:sdtContent>
            <w:tc>
              <w:tcPr>
                <w:tcW w:w="1438" w:type="pct"/>
              </w:tcPr>
              <w:p w14:paraId="74F11DBA" w14:textId="22DD8731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AlternativeAddress5</w:t>
                </w:r>
              </w:p>
            </w:tc>
          </w:sdtContent>
        </w:sdt>
        <w:sdt>
          <w:sdtPr>
            <w:rPr>
              <w:b/>
            </w:rPr>
            <w:alias w:val="#Nav: /Header/VATPaidOnDebits_Lbl"/>
            <w:tag w:val="#Nav: Standard_Sales_Invoice/1306"/>
            <w:id w:val="1952894516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VATPaidOnDebits_Lbl[1]" w:storeItemID="{AF7A6226-6056-400F-ADDA-E1ADA7C08250}"/>
            <w:text/>
          </w:sdtPr>
          <w:sdtContent>
            <w:tc>
              <w:tcPr>
                <w:tcW w:w="1756" w:type="pct"/>
              </w:tcPr>
              <w:p w14:paraId="610E5E81" w14:textId="62AAAF92" w:rsidR="000B77AE" w:rsidRPr="0000285C" w:rsidRDefault="000B77AE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 w:rsidRPr="0000285C">
                  <w:rPr>
                    <w:b/>
                  </w:rPr>
                  <w:t>VATPaidOnDebits_Lbl</w:t>
                </w:r>
                <w:proofErr w:type="spellEnd"/>
              </w:p>
            </w:tc>
          </w:sdtContent>
        </w:sdt>
      </w:tr>
      <w:tr w:rsidR="000B77AE" w14:paraId="337B843B" w14:textId="77777777" w:rsidTr="000B77AE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1"/>
            <w:tag w:val="#Nav: Standard_Sales_Invoice/1306"/>
            <w:id w:val="-2007048812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1[1]" w:storeItemID="{AF7A6226-6056-400F-ADDA-E1ADA7C08250}"/>
            <w:text/>
          </w:sdtPr>
          <w:sdtContent>
            <w:tc>
              <w:tcPr>
                <w:tcW w:w="1806" w:type="pct"/>
              </w:tcPr>
              <w:p w14:paraId="3937DF9F" w14:textId="61EBC306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AlternativeAddress1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6"/>
            <w:tag w:val="#Nav: Standard_Sales_Invoice/1306"/>
            <w:id w:val="233206226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6[1]" w:storeItemID="{AF7A6226-6056-400F-ADDA-E1ADA7C08250}"/>
            <w:text/>
          </w:sdtPr>
          <w:sdtContent>
            <w:tc>
              <w:tcPr>
                <w:tcW w:w="1438" w:type="pct"/>
              </w:tcPr>
              <w:p w14:paraId="2F8AA0F1" w14:textId="2132CA7B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AlternativeAddress6</w:t>
                </w:r>
              </w:p>
            </w:tc>
          </w:sdtContent>
        </w:sdt>
        <w:sdt>
          <w:sdtPr>
            <w:rPr>
              <w:b/>
            </w:rPr>
            <w:alias w:val="#Nav: /Header/GoodsAndServices_Lbl"/>
            <w:tag w:val="#Nav: Standard_Sales_Invoice/1306"/>
            <w:id w:val="-1852023735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GoodsAndServices_Lbl[1]" w:storeItemID="{AF7A6226-6056-400F-ADDA-E1ADA7C08250}"/>
            <w:text/>
          </w:sdtPr>
          <w:sdtContent>
            <w:tc>
              <w:tcPr>
                <w:tcW w:w="1756" w:type="pct"/>
              </w:tcPr>
              <w:p w14:paraId="744D10A5" w14:textId="77009D3A" w:rsidR="000B77AE" w:rsidRPr="0000285C" w:rsidRDefault="000B77AE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 w:rsidRPr="0000285C">
                  <w:rPr>
                    <w:b/>
                  </w:rPr>
                  <w:t>GoodsAndServices_Lbl</w:t>
                </w:r>
                <w:proofErr w:type="spellEnd"/>
              </w:p>
            </w:tc>
          </w:sdtContent>
        </w:sdt>
      </w:tr>
      <w:tr w:rsidR="000B77AE" w14:paraId="00F8299C" w14:textId="77777777" w:rsidTr="000B77AE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2"/>
            <w:tag w:val="#Nav: Standard_Sales_Invoice/1306"/>
            <w:id w:val="321934762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2[1]" w:storeItemID="{AF7A6226-6056-400F-ADDA-E1ADA7C08250}"/>
            <w:text/>
          </w:sdtPr>
          <w:sdtContent>
            <w:tc>
              <w:tcPr>
                <w:tcW w:w="1806" w:type="pct"/>
              </w:tcPr>
              <w:p w14:paraId="248C9E4E" w14:textId="30911658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AlternativeAddress2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7"/>
            <w:tag w:val="#Nav: Standard_Sales_Invoice/1306"/>
            <w:id w:val="507560082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7[1]" w:storeItemID="{AF7A6226-6056-400F-ADDA-E1ADA7C08250}"/>
            <w:text/>
          </w:sdtPr>
          <w:sdtContent>
            <w:tc>
              <w:tcPr>
                <w:tcW w:w="1438" w:type="pct"/>
              </w:tcPr>
              <w:p w14:paraId="41A1EC21" w14:textId="392CA227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AlternativeAddress7</w:t>
                </w:r>
              </w:p>
            </w:tc>
          </w:sdtContent>
        </w:sdt>
        <w:tc>
          <w:tcPr>
            <w:tcW w:w="1756" w:type="pct"/>
          </w:tcPr>
          <w:p w14:paraId="7BEC8700" w14:textId="77777777" w:rsidR="000B77AE" w:rsidRPr="0000285C" w:rsidRDefault="000B77AE">
            <w:pPr>
              <w:spacing w:after="160" w:line="259" w:lineRule="auto"/>
              <w:rPr>
                <w:bCs/>
              </w:rPr>
            </w:pPr>
          </w:p>
        </w:tc>
      </w:tr>
      <w:tr w:rsidR="000B77AE" w14:paraId="5710DBD2" w14:textId="77777777" w:rsidTr="000B77AE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3"/>
            <w:tag w:val="#Nav: Standard_Sales_Invoice/1306"/>
            <w:id w:val="-809471965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3[1]" w:storeItemID="{AF7A6226-6056-400F-ADDA-E1ADA7C08250}"/>
            <w:text/>
          </w:sdtPr>
          <w:sdtContent>
            <w:tc>
              <w:tcPr>
                <w:tcW w:w="1806" w:type="pct"/>
              </w:tcPr>
              <w:p w14:paraId="4B60F061" w14:textId="5E8B4B0B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AlternativeAddress3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8"/>
            <w:tag w:val="#Nav: Standard_Sales_Invoice/1306"/>
            <w:id w:val="671617760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8[1]" w:storeItemID="{AF7A6226-6056-400F-ADDA-E1ADA7C08250}"/>
            <w:text/>
          </w:sdtPr>
          <w:sdtContent>
            <w:tc>
              <w:tcPr>
                <w:tcW w:w="1438" w:type="pct"/>
              </w:tcPr>
              <w:p w14:paraId="60F2A79B" w14:textId="2F8315D7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AlternativeAddress8</w:t>
                </w:r>
              </w:p>
            </w:tc>
          </w:sdtContent>
        </w:sdt>
        <w:tc>
          <w:tcPr>
            <w:tcW w:w="1756" w:type="pct"/>
          </w:tcPr>
          <w:p w14:paraId="5814DFF7" w14:textId="77777777" w:rsidR="000B77AE" w:rsidRPr="0000285C" w:rsidRDefault="000B77AE">
            <w:pPr>
              <w:spacing w:after="160" w:line="259" w:lineRule="auto"/>
              <w:rPr>
                <w:bCs/>
              </w:rPr>
            </w:pPr>
          </w:p>
        </w:tc>
      </w:tr>
      <w:tr w:rsidR="000B77AE" w14:paraId="107271D8" w14:textId="77777777" w:rsidTr="000B77AE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4"/>
            <w:tag w:val="#Nav: Standard_Sales_Invoice/1306"/>
            <w:id w:val="-1179885558"/>
            <w:placeholder>
              <w:docPart w:val="6CE85DECA49F457CABEAF725BAA0AA66"/>
            </w:placeholder>
            <w:dataBinding w:prefixMappings="xmlns:ns0='urn:microsoft-dynamics-nav/reports/Standard_Sales_Invoice/1306/'" w:xpath="/ns0:NavWordReportXmlPart[1]/ns0:Header[1]/ns0:AlternativeAddress4[1]" w:storeItemID="{AF7A6226-6056-400F-ADDA-E1ADA7C08250}"/>
            <w:text/>
          </w:sdtPr>
          <w:sdtContent>
            <w:tc>
              <w:tcPr>
                <w:tcW w:w="1806" w:type="pct"/>
              </w:tcPr>
              <w:p w14:paraId="3CCDE028" w14:textId="52FC3B06" w:rsidR="000B77AE" w:rsidRPr="0000285C" w:rsidRDefault="000B77AE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00285C">
                  <w:rPr>
                    <w:bCs/>
                    <w:sz w:val="20"/>
                    <w:szCs w:val="20"/>
                  </w:rPr>
                  <w:t>AlternativeAddress4</w:t>
                </w:r>
              </w:p>
            </w:tc>
          </w:sdtContent>
        </w:sdt>
        <w:tc>
          <w:tcPr>
            <w:tcW w:w="1438" w:type="pct"/>
          </w:tcPr>
          <w:p w14:paraId="411D2257" w14:textId="77777777" w:rsidR="000B77AE" w:rsidRPr="0000285C" w:rsidRDefault="000B77AE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1756" w:type="pct"/>
          </w:tcPr>
          <w:p w14:paraId="15BB4C35" w14:textId="77777777" w:rsidR="000B77AE" w:rsidRPr="0000285C" w:rsidRDefault="000B77AE">
            <w:pPr>
              <w:spacing w:after="160" w:line="259" w:lineRule="auto"/>
              <w:rPr>
                <w:bCs/>
              </w:rPr>
            </w:pPr>
          </w:p>
        </w:tc>
      </w:tr>
    </w:tbl>
    <w:p w14:paraId="32D13255" w14:textId="74357E15" w:rsidR="0000285C" w:rsidRDefault="0000285C">
      <w:pPr>
        <w:spacing w:line="259" w:lineRule="auto"/>
        <w:rPr>
          <w:b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</w:tblPr>
      <w:tblGrid>
        <w:gridCol w:w="3167"/>
        <w:gridCol w:w="4683"/>
        <w:gridCol w:w="2356"/>
      </w:tblGrid>
      <w:tr w:rsidR="009E336D" w:rsidRPr="00637F89" w14:paraId="24B40596" w14:textId="77777777" w:rsidTr="00985AD3">
        <w:trPr>
          <w:trHeight w:val="468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AF7A6226-6056-400F-ADDA-E1ADA7C08250}"/>
            <w15:color w:val="808080"/>
            <w:text/>
          </w:sdtPr>
          <w:sdtContent>
            <w:tc>
              <w:tcPr>
                <w:tcW w:w="1552" w:type="pct"/>
              </w:tcPr>
              <w:p w14:paraId="077CE7CC" w14:textId="77777777" w:rsidR="009E336D" w:rsidRPr="00637F89" w:rsidRDefault="009E336D" w:rsidP="00985AD3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294" w:type="pct"/>
          </w:tcPr>
          <w:p w14:paraId="5DD532AE" w14:textId="77777777" w:rsidR="009E336D" w:rsidRPr="00637F89" w:rsidRDefault="009E336D" w:rsidP="00985AD3">
            <w:pPr>
              <w:pStyle w:val="NoSpacing"/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AF7A6226-6056-400F-ADDA-E1ADA7C08250}"/>
            <w15:color w:val="808080"/>
            <w:text/>
          </w:sdtPr>
          <w:sdtContent>
            <w:tc>
              <w:tcPr>
                <w:tcW w:w="1154" w:type="pct"/>
              </w:tcPr>
              <w:p w14:paraId="5706388B" w14:textId="77777777" w:rsidR="009E336D" w:rsidRPr="00637F89" w:rsidRDefault="009E336D" w:rsidP="00985AD3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="009E336D" w:rsidRPr="00637F89" w14:paraId="4951AB38" w14:textId="77777777" w:rsidTr="00985AD3">
        <w:trPr>
          <w:trHeight w:val="567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AF7A6226-6056-400F-ADDA-E1ADA7C08250}"/>
            <w15:color w:val="808080"/>
            <w:text/>
          </w:sdtPr>
          <w:sdtContent>
            <w:tc>
              <w:tcPr>
                <w:tcW w:w="1552" w:type="pct"/>
              </w:tcPr>
              <w:p w14:paraId="29472436" w14:textId="77777777" w:rsidR="009E336D" w:rsidRPr="00637F89" w:rsidRDefault="009E336D" w:rsidP="00985AD3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294" w:type="pct"/>
          </w:tcPr>
          <w:p w14:paraId="2944E17E" w14:textId="77777777" w:rsidR="009E336D" w:rsidRPr="00637F89" w:rsidRDefault="009E336D" w:rsidP="00985AD3">
            <w:pPr>
              <w:pStyle w:val="NoSpacing"/>
            </w:pPr>
          </w:p>
        </w:tc>
        <w:tc>
          <w:tcPr>
            <w:tcW w:w="1154" w:type="pct"/>
          </w:tcPr>
          <w:p w14:paraId="528B6940" w14:textId="77777777" w:rsidR="009E336D" w:rsidRPr="00637F89" w:rsidRDefault="009E336D" w:rsidP="00985AD3">
            <w:pPr>
              <w:pStyle w:val="BCNumber"/>
              <w:jc w:val="right"/>
            </w:pPr>
          </w:p>
        </w:tc>
      </w:tr>
      <w:tr w:rsidR="009E336D" w:rsidRPr="00637F89" w14:paraId="43647FFD" w14:textId="77777777" w:rsidTr="00985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tcW w:w="1552" w:type="pct"/>
          </w:tcPr>
          <w:sdt>
            <w:sdt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<w15:color w:val="808080"/>
              <w:text/>
            </w:sdtPr>
            <w:sdtContent>
              <w:p w14:paraId="5D225D8E" w14:textId="77777777" w:rsidR="009E336D" w:rsidRPr="00637F89" w:rsidRDefault="009E336D" w:rsidP="00985AD3">
                <w:pPr>
                  <w:pStyle w:val="BCLabel"/>
                  <w:spacing w:after="160"/>
                </w:pPr>
                <w:proofErr w:type="spellStart"/>
                <w:r w:rsidRPr="00637F89"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<w15:color w:val="808080"/>
            <w:text/>
          </w:sdtPr>
          <w:sdtContent>
            <w:tc>
              <w:tcPr>
                <w:tcW w:w="2294" w:type="pct"/>
              </w:tcPr>
              <w:p w14:paraId="0A6C051A" w14:textId="77777777" w:rsidR="009E336D" w:rsidRPr="00637F89" w:rsidRDefault="009E336D" w:rsidP="00985AD3">
                <w:pPr>
                  <w:pStyle w:val="BCLabel"/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154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D3209FFCCDA747F4A641A952E4696BDC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<w:text/>
            </w:sdtPr>
            <w:sdtContent>
              <w:p w14:paraId="6D0C7B3A" w14:textId="77777777" w:rsidR="009E336D" w:rsidRPr="00223104" w:rsidRDefault="009E336D" w:rsidP="00985AD3">
                <w:pPr>
                  <w:pStyle w:val="BCLabelNumber"/>
                  <w:jc w:val="right"/>
                </w:pPr>
                <w:proofErr w:type="spellStart"/>
                <w:r w:rsidRPr="00223104">
                  <w:t>VATAmount_VATClauseLine</w:t>
                </w:r>
                <w:proofErr w:type="spellEnd"/>
              </w:p>
            </w:sdtContent>
          </w:sdt>
          <w:p w14:paraId="12E05689" w14:textId="77777777" w:rsidR="009E336D" w:rsidRPr="00637F89" w:rsidRDefault="009E336D" w:rsidP="00985AD3">
            <w:pPr>
              <w:pStyle w:val="BCLabelNumber"/>
              <w:jc w:val="right"/>
            </w:pPr>
          </w:p>
        </w:tc>
      </w:tr>
    </w:tbl>
    <w:p w14:paraId="11FF2644" w14:textId="77777777" w:rsidR="009E336D" w:rsidRDefault="009E336D" w:rsidP="009E336D">
      <w:pPr>
        <w:keepNext/>
        <w:spacing w:before="60" w:after="60"/>
        <w:jc w:val="right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206"/>
      </w:tblGrid>
      <w:tr w:rsidR="009E336D" w:rsidRPr="008C2564" w14:paraId="6ABF25E6" w14:textId="77777777" w:rsidTr="00985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<w15:color w:val="808080"/>
            <w:text/>
          </w:sdtPr>
          <w:sdtContent>
            <w:tc>
              <w:tcPr>
                <w:tcW w:w="5000" w:type="pct"/>
              </w:tcPr>
              <w:p w14:paraId="46A95F70" w14:textId="77777777" w:rsidR="009E336D" w:rsidRPr="00223104" w:rsidRDefault="009E336D" w:rsidP="00985AD3">
                <w:pPr>
                  <w:pStyle w:val="NoSpacing"/>
                  <w:ind w:right="29"/>
                </w:pPr>
                <w:proofErr w:type="spellStart"/>
                <w:r w:rsidRPr="00223104">
                  <w:t>LineFeeCaptionText</w:t>
                </w:r>
                <w:proofErr w:type="spellEnd"/>
              </w:p>
            </w:tc>
          </w:sdtContent>
        </w:sdt>
      </w:tr>
      <w:tr w:rsidR="009E336D" w:rsidRPr="008C2564" w14:paraId="0EB6C054" w14:textId="77777777" w:rsidTr="00985AD3">
        <w:trPr>
          <w:cantSplit/>
          <w:trHeight w:val="389"/>
        </w:trPr>
        <w:tc>
          <w:tcPr>
            <w:tcW w:w="5000" w:type="pct"/>
          </w:tcPr>
          <w:sdt>
            <w:sdt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<w15:color w:val="808080"/>
              <w:text/>
            </w:sdtPr>
            <w:sdtContent>
              <w:p w14:paraId="421DDD12" w14:textId="77777777" w:rsidR="009E336D" w:rsidRPr="00223104" w:rsidRDefault="009E336D" w:rsidP="00985AD3">
                <w:pPr>
                  <w:pStyle w:val="NoSpacing"/>
                  <w:ind w:right="29"/>
                </w:pPr>
                <w:proofErr w:type="spellStart"/>
                <w:r w:rsidRPr="00223104">
                  <w:t>PaymentServiceText_Url</w:t>
                </w:r>
                <w:proofErr w:type="spellEnd"/>
              </w:p>
            </w:sdtContent>
          </w:sdt>
        </w:tc>
      </w:tr>
      <w:tr w:rsidR="009E336D" w:rsidRPr="008C2564" w14:paraId="6BFF77C1" w14:textId="77777777" w:rsidTr="00985AD3">
        <w:trPr>
          <w:cantSplit/>
          <w:trHeight w:val="389"/>
        </w:trPr>
        <w:tc>
          <w:tcPr>
            <w:tcW w:w="5000" w:type="pct"/>
          </w:tcPr>
          <w:sdt>
            <w:sdt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<w15:color w:val="808080"/>
              <w:text/>
            </w:sdtPr>
            <w:sdtContent>
              <w:p w14:paraId="13FD0041" w14:textId="77777777" w:rsidR="009E336D" w:rsidRPr="00223104" w:rsidRDefault="009E336D" w:rsidP="00985AD3">
                <w:pPr>
                  <w:pStyle w:val="NoSpacing"/>
                  <w:ind w:right="29"/>
                </w:pPr>
                <w:proofErr w:type="spellStart"/>
                <w:r w:rsidRPr="00223104">
                  <w:t>WorkDescriptionLine</w:t>
                </w:r>
                <w:proofErr w:type="spellEnd"/>
              </w:p>
            </w:sdtContent>
          </w:sdt>
        </w:tc>
      </w:tr>
    </w:tbl>
    <w:p w14:paraId="405390B7" w14:textId="77777777" w:rsidR="009E336D" w:rsidRDefault="009E336D" w:rsidP="009E336D">
      <w:pPr>
        <w:keepNext/>
        <w:spacing w:before="60" w:after="60"/>
        <w:jc w:val="right"/>
      </w:pPr>
    </w:p>
    <w:sdt>
      <w:sdtPr>
        <w:rPr>
          <w:rFonts w:ascii="Calibri" w:eastAsia="Calibri" w:hAnsi="Calibri" w:cs="Times New Roman"/>
          <w:color w:val="0070C0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AF7A6226-6056-400F-ADDA-E1ADA7C08250}"/>
        <w15:repeatingSection/>
      </w:sdtPr>
      <w:sdtEndPr>
        <w:rPr>
          <w:rFonts w:asciiTheme="minorHAnsi" w:eastAsiaTheme="minorHAnsi" w:hAnsiTheme="minorHAnsi" w:cstheme="minorBidi"/>
          <w:color w:val="000000" w:themeColor="text1"/>
          <w:u w:val="none"/>
        </w:rPr>
      </w:sdtEndPr>
      <w:sdtContent>
        <w:sdt>
          <w:sdtPr>
            <w:rPr>
              <w:rFonts w:ascii="Calibri" w:eastAsia="Calibri" w:hAnsi="Calibri" w:cs="Times New Roman"/>
              <w:color w:val="0070C0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EndPr>
            <w:rPr>
              <w:rFonts w:asciiTheme="minorHAnsi" w:eastAsiaTheme="minorHAnsi" w:hAnsiTheme="minorHAnsi" w:cstheme="minorBidi"/>
              <w:color w:val="000000" w:themeColor="text1"/>
              <w:u w:val="none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14:paraId="04012FB0" w14:textId="08FDBD94" w:rsidR="00245B0E" w:rsidRPr="009E336D" w:rsidRDefault="00123A7D" w:rsidP="009E336D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</w:sdtContent>
        </w:sdt>
      </w:sdtContent>
    </w:sdt>
    <w:sectPr w:rsidR="00245B0E" w:rsidRPr="009E336D" w:rsidSect="009E336D">
      <w:headerReference w:type="default" r:id="rId10"/>
      <w:footerReference w:type="first" r:id="rId11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FE8A" w14:textId="77777777" w:rsidR="00DD69BD" w:rsidRDefault="00DD69BD" w:rsidP="00E40C63">
      <w:pPr>
        <w:spacing w:after="0"/>
      </w:pPr>
      <w:r>
        <w:separator/>
      </w:r>
    </w:p>
  </w:endnote>
  <w:endnote w:type="continuationSeparator" w:id="0">
    <w:p w14:paraId="33FFF973" w14:textId="77777777" w:rsidR="00DD69BD" w:rsidRDefault="00DD69BD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14:paraId="5A6F1AF8" w14:textId="77777777" w:rsidTr="0090637C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14:paraId="6FF66434" w14:textId="77777777" w:rsidR="00C43401" w:rsidRDefault="00C43401" w:rsidP="00C43401"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14:paraId="39F5D24D" w14:textId="77777777" w:rsidTr="0090637C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14:paraId="736A9480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14:paraId="5ACFEEB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14:paraId="76065C10" w14:textId="77777777" w:rsidR="00C43401" w:rsidRDefault="00C43401" w:rsidP="00C43401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6D06D3BC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="00C43401" w:rsidRPr="00F83594" w14:paraId="4E7F6B5F" w14:textId="77777777" w:rsidTr="0090637C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14:paraId="2691A951" w14:textId="77777777" w:rsidR="00C43401" w:rsidRPr="00F83594" w:rsidRDefault="00C43401" w:rsidP="00C43401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14:paraId="3D195DFF" w14:textId="77777777" w:rsidR="00C43401" w:rsidRPr="00F83594" w:rsidRDefault="00C43401" w:rsidP="00C43401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14:paraId="1137C3C0" w14:textId="77777777" w:rsidR="00C43401" w:rsidRPr="00F83594" w:rsidRDefault="00C43401" w:rsidP="00C43401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235D5480" w14:textId="77777777" w:rsidR="00C43401" w:rsidRPr="00F83594" w:rsidRDefault="00C43401" w:rsidP="00C43401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14:paraId="3EDFD237" w14:textId="77777777" w:rsidTr="0090637C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14:paraId="0946F02F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14:paraId="0178F84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14:paraId="18DA1816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01DAB85F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="00C43401" w:rsidRPr="00F83594" w14:paraId="61C0991A" w14:textId="77777777" w:rsidTr="0090637C">
      <w:tc>
        <w:tcPr>
          <w:tcW w:w="1250" w:type="pct"/>
        </w:tcPr>
        <w:p w14:paraId="2B9064EF" w14:textId="77777777" w:rsidR="00C43401" w:rsidRPr="00F83594" w:rsidRDefault="00000000" w:rsidP="005C497A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="00C43401" w:rsidRPr="00F83594">
                <w:rPr>
                  <w:lang w:val="da-DK"/>
                </w:rPr>
                <w:t>CompanyBankBranchNo</w:t>
              </w:r>
            </w:sdtContent>
          </w:sdt>
          <w:r w:rsidR="00C43401" w:rsidRPr="00F83594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="00C43401" w:rsidRPr="00F8359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14:paraId="5D7CE88F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14:paraId="1BF29795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44ADFC9B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14:paraId="34BE6FA2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4F78D" w14:textId="77777777" w:rsidR="00DD69BD" w:rsidRDefault="00DD69BD" w:rsidP="00E40C63">
      <w:pPr>
        <w:spacing w:after="0"/>
      </w:pPr>
      <w:r>
        <w:separator/>
      </w:r>
    </w:p>
  </w:footnote>
  <w:footnote w:type="continuationSeparator" w:id="0">
    <w:p w14:paraId="291646F2" w14:textId="77777777" w:rsidR="00DD69BD" w:rsidRDefault="00DD69BD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58A8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285C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B77AE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9C0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525A4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E336D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488"/>
    <w:rsid w:val="00BF0F10"/>
    <w:rsid w:val="00C27C1A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D69BD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36D"/>
    <w:pPr>
      <w:spacing w:line="278" w:lineRule="auto"/>
    </w:pPr>
    <w:rPr>
      <w:color w:val="000000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36D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36D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3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3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E33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E33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E33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E33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E336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9E336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E336D"/>
  </w:style>
  <w:style w:type="table" w:styleId="TableGrid">
    <w:name w:val="Table Grid"/>
    <w:basedOn w:val="TableNormal"/>
    <w:uiPriority w:val="3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E3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36D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9E336D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9E3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36D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E336D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9E336D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E3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6D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6D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6D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9E336D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E336D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9E336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9E336D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9E336D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9E336D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9E336D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9E336D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E336D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E336D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E336D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9E336D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9E336D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E336D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6D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9E336D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E336D"/>
    <w:rPr>
      <w:i/>
      <w:iCs/>
    </w:rPr>
  </w:style>
  <w:style w:type="character" w:styleId="SubtleEmphasis">
    <w:name w:val="Subtle Emphasis"/>
    <w:basedOn w:val="SubtitleChar"/>
    <w:uiPriority w:val="19"/>
    <w:qFormat/>
    <w:rsid w:val="009E336D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9E336D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9E336D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9E336D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9E336D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9E336D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336D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36D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9E336D"/>
  </w:style>
  <w:style w:type="paragraph" w:styleId="BlockText">
    <w:name w:val="Block Text"/>
    <w:basedOn w:val="Normal"/>
    <w:uiPriority w:val="99"/>
    <w:semiHidden/>
    <w:unhideWhenUsed/>
    <w:rsid w:val="009E336D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E33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E336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E336D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E336D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336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E336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E336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E336D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336D"/>
    <w:pPr>
      <w:spacing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E3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36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36D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36D"/>
    <w:rPr>
      <w:b/>
      <w:bCs/>
      <w:color w:val="000000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E336D"/>
  </w:style>
  <w:style w:type="character" w:customStyle="1" w:styleId="DateChar">
    <w:name w:val="Date Char"/>
    <w:basedOn w:val="DefaultParagraphFont"/>
    <w:link w:val="Date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E336D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336D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E336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9E336D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E336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E336D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9E336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E336D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E336D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E336D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336D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E336D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E336D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E336D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E336D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E336D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E336D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E336D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E336D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E336D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E336D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E336D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E336D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9E336D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9E336D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E336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E336D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9E336D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9E336D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E336D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9E336D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36D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36D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9E336D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E336D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E336D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9E336D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E336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E336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E336D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E336D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E336D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E336D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E336D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E336D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E336D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E336D"/>
    <w:rPr>
      <w:sz w:val="16"/>
    </w:rPr>
  </w:style>
  <w:style w:type="paragraph" w:styleId="List">
    <w:name w:val="List"/>
    <w:basedOn w:val="Normal"/>
    <w:uiPriority w:val="99"/>
    <w:semiHidden/>
    <w:unhideWhenUsed/>
    <w:rsid w:val="009E336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E336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E336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E336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E336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9E336D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9E336D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9E336D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9E336D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9E336D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E336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E336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E336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E336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E336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E336D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9E336D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9E336D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9E336D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9E336D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E336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E336D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E336D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E336D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E336D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E336D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E336D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E336D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E336D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E336D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E336D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E336D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E336D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E336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E336D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E336D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E336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9E336D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E336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E336D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E336D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9E336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E336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9E336D"/>
    <w:rPr>
      <w:sz w:val="16"/>
    </w:rPr>
  </w:style>
  <w:style w:type="table" w:styleId="PlainTable1">
    <w:name w:val="Plain Table 1"/>
    <w:basedOn w:val="TableNormal"/>
    <w:uiPriority w:val="41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E336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E336D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E336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E336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E336D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9E336D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9E336D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E336D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E336D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E336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E336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E336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E336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E336D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E336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E336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E336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E336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E336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E336D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E336D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E336D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E336D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E336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E336D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E336D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336D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E336D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9E336D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  <w:szCs w:val="40"/>
    </w:rPr>
  </w:style>
  <w:style w:type="character" w:customStyle="1" w:styleId="BarcodeChar">
    <w:name w:val="Barcode Char"/>
    <w:basedOn w:val="Heading1Char"/>
    <w:link w:val="Barcode"/>
    <w:rsid w:val="009E336D"/>
    <w:rPr>
      <w:rFonts w:ascii="IDAutomationHC39M" w:eastAsiaTheme="majorEastAsia" w:hAnsi="IDAutomationHC39M" w:cstheme="majorBidi"/>
      <w:b w:val="0"/>
      <w:color w:val="000000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9E336D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9E336D"/>
    <w:rPr>
      <w:rFonts w:ascii="IDAutomation2D" w:eastAsiaTheme="majorEastAsia" w:hAnsi="IDAutomation2D" w:cstheme="majorBidi"/>
      <w:b w:val="0"/>
      <w:color w:val="000000" w:themeColor="text1"/>
      <w:kern w:val="2"/>
      <w:sz w:val="16"/>
      <w:szCs w:val="40"/>
      <w14:ligatures w14:val="standardContextual"/>
    </w:rPr>
  </w:style>
  <w:style w:type="paragraph" w:customStyle="1" w:styleId="BCLabel">
    <w:name w:val="BC Label"/>
    <w:basedOn w:val="NoSpacing"/>
    <w:next w:val="Normal"/>
    <w:uiPriority w:val="2"/>
    <w:qFormat/>
    <w:rsid w:val="009E336D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9E336D"/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rsid w:val="009E336D"/>
    <w:rPr>
      <w14:numSpacing w14:val="tabular"/>
    </w:rPr>
  </w:style>
  <w:style w:type="paragraph" w:customStyle="1" w:styleId="BCNoteBullet">
    <w:name w:val="BC Note Bullet"/>
    <w:basedOn w:val="Quote"/>
    <w:next w:val="Normal"/>
    <w:uiPriority w:val="2"/>
    <w:qFormat/>
    <w:rsid w:val="009E336D"/>
    <w:pPr>
      <w:tabs>
        <w:tab w:val="num" w:pos="360"/>
      </w:tabs>
      <w:spacing w:before="0" w:after="0" w:line="240" w:lineRule="auto"/>
      <w:ind w:left="227" w:hanging="227"/>
    </w:pPr>
  </w:style>
  <w:style w:type="table" w:customStyle="1" w:styleId="BCBlockTable">
    <w:name w:val="BC Block Table"/>
    <w:basedOn w:val="TableNormal"/>
    <w:uiPriority w:val="99"/>
    <w:qFormat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9E336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CE85DECA49F457CABEAF725BAA0A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4A157-0C30-4E3C-86CF-6544DBD78434}"/>
      </w:docPartPr>
      <w:docPartBody>
        <w:p w:rsidR="009D69A0" w:rsidRDefault="00835DAD" w:rsidP="00835DAD">
          <w:pPr>
            <w:pStyle w:val="6CE85DECA49F457CABEAF725BAA0AA6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E7A05EAE234D68B485E336438EE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09311-98CB-44AF-9A91-4401DA5AE18A}"/>
      </w:docPartPr>
      <w:docPartBody>
        <w:p w:rsidR="00000000" w:rsidRDefault="009D69A0" w:rsidP="009D69A0">
          <w:pPr>
            <w:pStyle w:val="72E7A05EAE234D68B485E336438EE30C"/>
          </w:pPr>
          <w:r w:rsidRPr="00305468">
            <w:rPr>
              <w:rStyle w:val="PlaceholderText"/>
            </w:rPr>
            <w:t>ReportTotalsLine: Insert any data item you want to repeat.</w:t>
          </w:r>
        </w:p>
      </w:docPartBody>
    </w:docPart>
    <w:docPart>
      <w:docPartPr>
        <w:name w:val="1C2EA331F4A04293A00EC5B9FC7A1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9CF7-01ED-4845-A291-65F6D54FDB2C}"/>
      </w:docPartPr>
      <w:docPartBody>
        <w:p w:rsidR="00000000" w:rsidRDefault="009D69A0" w:rsidP="009D69A0">
          <w:pPr>
            <w:pStyle w:val="1C2EA331F4A04293A00EC5B9FC7A1A5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209FFCCDA747F4A641A952E4696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BC926-0B76-424F-AD41-51D87DA5D0F3}"/>
      </w:docPartPr>
      <w:docPartBody>
        <w:p w:rsidR="00000000" w:rsidRDefault="009D69A0" w:rsidP="009D69A0">
          <w:pPr>
            <w:pStyle w:val="D3209FFCCDA747F4A641A952E4696BDC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401EE8"/>
    <w:rsid w:val="00441283"/>
    <w:rsid w:val="004966EF"/>
    <w:rsid w:val="005073E4"/>
    <w:rsid w:val="00507E0A"/>
    <w:rsid w:val="00591BD2"/>
    <w:rsid w:val="005E35BE"/>
    <w:rsid w:val="00613699"/>
    <w:rsid w:val="00781235"/>
    <w:rsid w:val="00784F9C"/>
    <w:rsid w:val="007F1293"/>
    <w:rsid w:val="0080614B"/>
    <w:rsid w:val="00835DAD"/>
    <w:rsid w:val="0089757A"/>
    <w:rsid w:val="008A720C"/>
    <w:rsid w:val="00916429"/>
    <w:rsid w:val="00920D69"/>
    <w:rsid w:val="009A5EC5"/>
    <w:rsid w:val="009C4954"/>
    <w:rsid w:val="009D69A0"/>
    <w:rsid w:val="00A01C7A"/>
    <w:rsid w:val="00A01EA1"/>
    <w:rsid w:val="00A103E8"/>
    <w:rsid w:val="00A10449"/>
    <w:rsid w:val="00A46F73"/>
    <w:rsid w:val="00AC48B9"/>
    <w:rsid w:val="00B06A1E"/>
    <w:rsid w:val="00B95809"/>
    <w:rsid w:val="00BD662E"/>
    <w:rsid w:val="00BF0488"/>
    <w:rsid w:val="00BF27CE"/>
    <w:rsid w:val="00C03606"/>
    <w:rsid w:val="00CB7A61"/>
    <w:rsid w:val="00CB7A74"/>
    <w:rsid w:val="00CC7327"/>
    <w:rsid w:val="00CD37D8"/>
    <w:rsid w:val="00CD6CA3"/>
    <w:rsid w:val="00D52343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69A0"/>
    <w:rPr>
      <w:color w:val="666666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6CE85DECA49F457CABEAF725BAA0AA66">
    <w:name w:val="6CE85DECA49F457CABEAF725BAA0AA66"/>
    <w:rsid w:val="00835DAD"/>
  </w:style>
  <w:style w:type="paragraph" w:customStyle="1" w:styleId="72E7A05EAE234D68B485E336438EE30C">
    <w:name w:val="72E7A05EAE234D68B485E336438EE30C"/>
    <w:rsid w:val="009D69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2EA331F4A04293A00EC5B9FC7A1A5B">
    <w:name w:val="1C2EA331F4A04293A00EC5B9FC7A1A5B"/>
    <w:rsid w:val="009D69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FD733D5CA74DAB9A7F3514E9CB0EEA">
    <w:name w:val="37FD733D5CA74DAB9A7F3514E9CB0EEA"/>
    <w:rsid w:val="009D69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209FFCCDA747F4A641A952E4696BDC">
    <w:name w:val="D3209FFCCDA747F4A641A952E4696BDC"/>
    <w:rsid w:val="009D69A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0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2026-08-20T10:15:00Z</dcterms:modified>
</cp:coreProperties>
</file>