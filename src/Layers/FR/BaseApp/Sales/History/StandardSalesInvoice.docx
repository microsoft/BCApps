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  <w:tr w:rsidRPr="00204F31" w:rsidR="0000285C" w:rsidTr="00C43401" w14:paraId="32A7B6AF" w14:textId="77777777">
        <w:trPr>
          <w:cantSplit/>
          <w:trHeight w:val="274"/>
        </w:trPr>
        <w:sdt>
          <w:sdtPr>
            <w:alias w:val="#Nav: /Header/CustomerSirenNo"/>
            <w:tag w:val="#Nav: Standard_Sales_Invoice/1306"/>
            <w:id w:val="-45317474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SirenNo[1]" w:storeItemID="{AF7A6226-6056-400F-ADDA-E1ADA7C08250}"/>
            <w:text/>
          </w:sdtPr>
          <w:sdtContent>
            <w:tc>
              <w:tcPr>
                <w:tcW w:w="2069" w:type="pct"/>
              </w:tcPr>
              <w:p w:rsidR="0000285C" w:rsidP="00D54DEE" w:rsidRDefault="0000285C" w14:paraId="52D0A161" w14:textId="65B4A0E9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931" w:type="pct"/>
          </w:tcPr>
          <w:p w:rsidRPr="00204F31" w:rsidR="0000285C" w:rsidP="00D54DEE" w:rsidRDefault="0000285C" w14:paraId="28CBEF4A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1lQPKw=="/>
          </w:sdtPr>
          <w:sdtContent>
            <w:tc>
              <w:tcPr>
                <w:tcW w:w="2549" w:type="dxa"/>
              </w:tcPr>
              <w:p w:rsidRPr="008179F0" w:rsidR="008179F0" w:rsidP="00D54DEE" w:rsidRDefault="0000285C" w14:paraId="0041B603" w14:textId="0463580A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1lQPKw=="/>
          </w:sdtPr>
          <w:sdtContent>
            <w:tc>
              <w:tcPr>
                <w:tcW w:w="2549" w:type="dxa"/>
              </w:tcPr>
              <w:p w:rsidRPr="008179F0" w:rsidR="008179F0" w:rsidP="00D54DEE" w:rsidRDefault="0000285C" w14:paraId="73F0484F" w14:textId="37C8F4A4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1lQPKw=="/>
          </w:sdtPr>
          <w:sdtContent>
            <w:tc>
              <w:tcPr>
                <w:tcW w:w="2549" w:type="dxa"/>
              </w:tcPr>
              <w:p w:rsidRPr="008179F0" w:rsidR="008179F0" w:rsidP="00D54DEE" w:rsidRDefault="0000285C" w14:paraId="65EC1B88" w14:textId="298F0023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1lQPKw=="/>
          </w:sdtPr>
          <w:sdtContent>
            <w:tc>
              <w:tcPr>
                <w:tcW w:w="2549" w:type="dxa"/>
              </w:tcPr>
              <w:p w:rsidRPr="008179F0" w:rsidR="008179F0" w:rsidP="00D54DEE" w:rsidRDefault="0000285C" w14:paraId="2DE9237F" w14:textId="59128494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0B77AE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0B77AE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0B77AE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0B77AE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0B77AE" w:rsidRDefault="00D54DEE" w14:paraId="69C803CA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0B77AE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0B77AE" w:rsidRDefault="00D54DEE" w14:paraId="58BCF64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0B77AE" w:rsidRDefault="00D54DEE" w14:paraId="64419C1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0B77AE" w:rsidRDefault="00D54DEE" w14:paraId="440F3B4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0B77AE" w:rsidRDefault="00D54DEE" w14:paraId="17623A3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0B77AE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0B77AE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p w:rsidR="0000285C" w:rsidP="005E42A0" w:rsidRDefault="0000285C" w14:paraId="1B7F3AB6" w14:textId="77777777">
      <w:pPr>
        <w:keepNext/>
        <w:spacing w:before="60" w:after="60"/>
        <w:jc w:val="right"/>
        <w:rPr>
          <w:b/>
        </w:rPr>
      </w:pPr>
    </w:p>
    <w:p w:rsidR="0000285C" w:rsidRDefault="0000285C" w14:paraId="4332D4E7" w14:textId="77777777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87"/>
        <w:gridCol w:w="2935"/>
        <w:gridCol w:w="3584"/>
      </w:tblGrid>
      <w:tr w:rsidR="000B77AE" w:rsidTr="000B77AE" w14:paraId="3390130E" w14:textId="77777777">
        <w:trPr>
          <w:trHeight w:val="450"/>
          <w:jc w:val="center"/>
        </w:trPr>
        <w:sdt>
          <w:sdtPr>
            <w:rPr>
              <w:b/>
            </w:rPr>
            <w:alias w:val="#Nav: /Header/AlternativeAddress_Lbl"/>
            <w:tag w:val="#Nav: Standard_Sales_Invoice/1306"/>
            <w:id w:val="-77163303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_Lbl[1]" w:storeItemID="{AF7A6226-6056-400F-ADDA-E1ADA7C08250}"/>
            <w:text/>
          </w:sdtPr>
          <w:sdtContent>
            <w:tc>
              <w:tcPr>
                <w:tcW w:w="1806" w:type="pct"/>
              </w:tcPr>
              <w:p w:rsidRPr="0000285C" w:rsidR="000B77AE" w:rsidRDefault="000B77AE" w14:paraId="54DE7310" w14:textId="2A915EFF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proofErr w:type="spellStart"/>
                <w:r w:rsidRPr="0000285C">
                  <w:rPr>
                    <w:b/>
                  </w:rPr>
                  <w:t>AlternativeAddress_Lbl</w:t>
                </w:r>
                <w:proofErr w:type="spellEnd"/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5"/>
            <w:tag w:val="#Nav: Standard_Sales_Invoice/1306"/>
            <w:id w:val="-259061668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5[1]" w:storeItemID="{AF7A6226-6056-400F-ADDA-E1ADA7C08250}"/>
            <w:text/>
          </w:sdtPr>
          <w:sdtContent>
            <w:tc>
              <w:tcPr>
                <w:tcW w:w="1438" w:type="pct"/>
              </w:tcPr>
              <w:p w:rsidRPr="0000285C" w:rsidR="000B77AE" w:rsidRDefault="000B77AE" w14:paraId="74F11DBA" w14:textId="22DD8731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AlternativeAddress5</w:t>
                </w:r>
              </w:p>
            </w:tc>
          </w:sdtContent>
        </w:sdt>
        <w:sdt>
          <w:sdtPr>
            <w:rPr>
              <w:b/>
            </w:rPr>
            <w:alias w:val="#Nav: /Header/VATPaidOnDebits_Lbl"/>
            <w:tag w:val="#Nav: Standard_Sales_Invoice/1306"/>
            <w:id w:val="195289451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VATPaidOnDebits_Lbl[1]" w:storeItemID="{AF7A6226-6056-400F-ADDA-E1ADA7C08250}"/>
            <w:text/>
          </w:sdtPr>
          <w:sdtContent>
            <w:tc>
              <w:tcPr>
                <w:tcW w:w="1756" w:type="pct"/>
              </w:tcPr>
              <w:p w:rsidRPr="0000285C" w:rsidR="000B77AE" w:rsidRDefault="000B77AE" w14:paraId="610E5E81" w14:textId="62AAAF92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00285C">
                  <w:rPr>
                    <w:b/>
                  </w:rPr>
                  <w:t>VATPaidOnDebits_Lbl</w:t>
                </w:r>
                <w:proofErr w:type="spellEnd"/>
              </w:p>
            </w:tc>
          </w:sdtContent>
        </w:sdt>
      </w:tr>
      <w:tr w:rsidR="000B77AE" w:rsidTr="000B77AE" w14:paraId="337B843B" w14:textId="77777777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1"/>
            <w:tag w:val="#Nav: Standard_Sales_Invoice/1306"/>
            <w:id w:val="-200704881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1[1]" w:storeItemID="{AF7A6226-6056-400F-ADDA-E1ADA7C08250}"/>
            <w:text/>
          </w:sdtPr>
          <w:sdtContent>
            <w:tc>
              <w:tcPr>
                <w:tcW w:w="1806" w:type="pct"/>
              </w:tcPr>
              <w:p w:rsidRPr="0000285C" w:rsidR="000B77AE" w:rsidRDefault="000B77AE" w14:paraId="3937DF9F" w14:textId="61EBC306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AlternativeAddress1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6"/>
            <w:tag w:val="#Nav: Standard_Sales_Invoice/1306"/>
            <w:id w:val="23320622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6[1]" w:storeItemID="{AF7A6226-6056-400F-ADDA-E1ADA7C08250}"/>
            <w:text/>
          </w:sdtPr>
          <w:sdtContent>
            <w:tc>
              <w:tcPr>
                <w:tcW w:w="1438" w:type="pct"/>
              </w:tcPr>
              <w:p w:rsidRPr="0000285C" w:rsidR="000B77AE" w:rsidRDefault="000B77AE" w14:paraId="2F8AA0F1" w14:textId="2132CA7B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AlternativeAddress6</w:t>
                </w:r>
              </w:p>
            </w:tc>
          </w:sdtContent>
        </w:sdt>
        <w:sdt>
          <w:sdtPr>
            <w:rPr>
              <w:b/>
            </w:rPr>
            <w:alias w:val="#Nav: /Header/GoodsAndServices_Lbl"/>
            <w:tag w:val="#Nav: Standard_Sales_Invoice/1306"/>
            <w:id w:val="-1852023735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GoodsAndServices_Lbl[1]" w:storeItemID="{AF7A6226-6056-400F-ADDA-E1ADA7C08250}"/>
            <w:text/>
          </w:sdtPr>
          <w:sdtContent>
            <w:tc>
              <w:tcPr>
                <w:tcW w:w="1756" w:type="pct"/>
              </w:tcPr>
              <w:p w:rsidRPr="0000285C" w:rsidR="000B77AE" w:rsidRDefault="000B77AE" w14:paraId="744D10A5" w14:textId="77009D3A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00285C">
                  <w:rPr>
                    <w:b/>
                  </w:rPr>
                  <w:t>GoodsAndServices_Lbl</w:t>
                </w:r>
                <w:proofErr w:type="spellEnd"/>
              </w:p>
            </w:tc>
          </w:sdtContent>
        </w:sdt>
      </w:tr>
      <w:tr w:rsidR="000B77AE" w:rsidTr="000B77AE" w14:paraId="00F8299C" w14:textId="77777777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2"/>
            <w:tag w:val="#Nav: Standard_Sales_Invoice/1306"/>
            <w:id w:val="32193476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2[1]" w:storeItemID="{AF7A6226-6056-400F-ADDA-E1ADA7C08250}"/>
            <w:text/>
          </w:sdtPr>
          <w:sdtContent>
            <w:tc>
              <w:tcPr>
                <w:tcW w:w="1806" w:type="pct"/>
              </w:tcPr>
              <w:p w:rsidRPr="0000285C" w:rsidR="000B77AE" w:rsidRDefault="000B77AE" w14:paraId="248C9E4E" w14:textId="3091165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AlternativeAddress2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7"/>
            <w:tag w:val="#Nav: Standard_Sales_Invoice/1306"/>
            <w:id w:val="50756008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7[1]" w:storeItemID="{AF7A6226-6056-400F-ADDA-E1ADA7C08250}"/>
            <w:text/>
          </w:sdtPr>
          <w:sdtContent>
            <w:tc>
              <w:tcPr>
                <w:tcW w:w="1438" w:type="pct"/>
              </w:tcPr>
              <w:p w:rsidRPr="0000285C" w:rsidR="000B77AE" w:rsidRDefault="000B77AE" w14:paraId="41A1EC21" w14:textId="392CA227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AlternativeAddress7</w:t>
                </w:r>
              </w:p>
            </w:tc>
          </w:sdtContent>
        </w:sdt>
        <w:tc>
          <w:tcPr>
            <w:tcW w:w="1756" w:type="pct"/>
          </w:tcPr>
          <w:p w:rsidRPr="0000285C" w:rsidR="000B77AE" w:rsidRDefault="000B77AE" w14:paraId="7BEC8700" w14:textId="77777777">
            <w:pPr>
              <w:spacing w:after="160" w:line="259" w:lineRule="auto"/>
              <w:rPr>
                <w:bCs/>
              </w:rPr>
            </w:pPr>
          </w:p>
        </w:tc>
      </w:tr>
      <w:tr w:rsidR="000B77AE" w:rsidTr="000B77AE" w14:paraId="5710DBD2" w14:textId="77777777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3"/>
            <w:tag w:val="#Nav: Standard_Sales_Invoice/1306"/>
            <w:id w:val="-809471965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3[1]" w:storeItemID="{AF7A6226-6056-400F-ADDA-E1ADA7C08250}"/>
            <w:text/>
          </w:sdtPr>
          <w:sdtContent>
            <w:tc>
              <w:tcPr>
                <w:tcW w:w="1806" w:type="pct"/>
              </w:tcPr>
              <w:p w:rsidRPr="0000285C" w:rsidR="000B77AE" w:rsidRDefault="000B77AE" w14:paraId="4B60F061" w14:textId="5E8B4B0B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AlternativeAddress3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8"/>
            <w:tag w:val="#Nav: Standard_Sales_Invoice/1306"/>
            <w:id w:val="671617760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8[1]" w:storeItemID="{AF7A6226-6056-400F-ADDA-E1ADA7C08250}"/>
            <w:text/>
          </w:sdtPr>
          <w:sdtContent>
            <w:tc>
              <w:tcPr>
                <w:tcW w:w="1438" w:type="pct"/>
              </w:tcPr>
              <w:p w:rsidRPr="0000285C" w:rsidR="000B77AE" w:rsidRDefault="000B77AE" w14:paraId="60F2A79B" w14:textId="2F8315D7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AlternativeAddress8</w:t>
                </w:r>
              </w:p>
            </w:tc>
          </w:sdtContent>
        </w:sdt>
        <w:tc>
          <w:tcPr>
            <w:tcW w:w="1756" w:type="pct"/>
          </w:tcPr>
          <w:p w:rsidRPr="0000285C" w:rsidR="000B77AE" w:rsidRDefault="000B77AE" w14:paraId="5814DFF7" w14:textId="77777777">
            <w:pPr>
              <w:spacing w:after="160" w:line="259" w:lineRule="auto"/>
              <w:rPr>
                <w:bCs/>
              </w:rPr>
            </w:pPr>
          </w:p>
        </w:tc>
      </w:tr>
      <w:tr w:rsidR="000B77AE" w:rsidTr="000B77AE" w14:paraId="107271D8" w14:textId="77777777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4"/>
            <w:tag w:val="#Nav: Standard_Sales_Invoice/1306"/>
            <w:id w:val="-1179885558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4[1]" w:storeItemID="{AF7A6226-6056-400F-ADDA-E1ADA7C08250}"/>
            <w:text/>
          </w:sdtPr>
          <w:sdtContent>
            <w:tc>
              <w:tcPr>
                <w:tcW w:w="1806" w:type="pct"/>
              </w:tcPr>
              <w:p w:rsidRPr="0000285C" w:rsidR="000B77AE" w:rsidRDefault="000B77AE" w14:paraId="3CCDE028" w14:textId="52FC3B06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AlternativeAddress4</w:t>
                </w:r>
              </w:p>
            </w:tc>
          </w:sdtContent>
        </w:sdt>
        <w:tc>
          <w:tcPr>
            <w:tcW w:w="1438" w:type="pct"/>
          </w:tcPr>
          <w:p w:rsidRPr="0000285C" w:rsidR="000B77AE" w:rsidRDefault="000B77AE" w14:paraId="411D2257" w14:textId="77777777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1756" w:type="pct"/>
          </w:tcPr>
          <w:p w:rsidRPr="0000285C" w:rsidR="000B77AE" w:rsidRDefault="000B77AE" w14:paraId="15BB4C35" w14:textId="77777777">
            <w:pPr>
              <w:spacing w:after="160" w:line="259" w:lineRule="auto"/>
              <w:rPr>
                <w:bCs/>
              </w:rPr>
            </w:pPr>
          </w:p>
        </w:tc>
      </w:tr>
    </w:tbl>
    <w:p w:rsidR="0000285C" w:rsidRDefault="0000285C" w14:paraId="32D13255" w14:textId="74357E15">
      <w:pPr>
        <w:spacing w:after="160" w:line="259" w:lineRule="auto"/>
        <w:rPr>
          <w:b/>
        </w:rPr>
      </w:pPr>
    </w:p>
    <w:p w:rsidRPr="005E42A0" w:rsidR="00D54DEE" w:rsidP="005E42A0" w:rsidRDefault="0000285C" w14:paraId="59CBF759" w14:textId="403F174B">
      <w:pPr>
        <w:keepNext/>
        <w:spacing w:before="60" w:after="60"/>
        <w:jc w:val="right"/>
        <w:rPr>
          <w:b/>
        </w:rPr>
      </w:pPr>
      <w:r>
        <w:rPr>
          <w:b/>
        </w:rPr>
        <w:br/>
      </w:r>
      <w:r>
        <w:rPr>
          <w:b/>
        </w:rPr>
        <w:br/>
      </w:r>
      <w:sdt>
        <w:sdtPr>
          <w:rPr>
            <w:b/>
          </w:rPr>
          <w:alias w:val="#Nav: /Header/RemainingAmountText"/>
          <w:tag w:val="#Nav: Standard_Sales_Invoice/1306"/>
          <w:id w:val="64771035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RemainingAmountText[1]" w:storeItemID="{AF7A6226-6056-400F-ADDA-E1ADA7C08250}"/>
          <w:text/>
        </w:sdtPr>
        <w:sdtContent>
          <w:r w:rsidRPr="005E42A0" w:rsidR="005E42A0">
            <w:rPr>
              <w:b/>
              <w:lang w:val="da-DK"/>
            </w:rPr>
            <w:t>RemainingAmountText</w:t>
          </w:r>
        </w:sdtContent>
      </w:sdt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0B77AE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0B77AE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0B77AE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0B77AE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0B77AE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123A7D" w:rsidR="00245B0E" w:rsidP="000B77AE" w:rsidRDefault="00123A7D" w14:paraId="04012FB0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79C0" w:rsidP="00E40C63" w:rsidRDefault="001C79C0" w14:paraId="6FD8B5DE" w14:textId="77777777">
      <w:pPr>
        <w:spacing w:after="0"/>
      </w:pPr>
      <w:r>
        <w:separator/>
      </w:r>
    </w:p>
  </w:endnote>
  <w:endnote w:type="continuationSeparator" w:id="0">
    <w:p w:rsidR="001C79C0" w:rsidP="00E40C63" w:rsidRDefault="001C79C0" w14:paraId="2EB69DB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79C0" w:rsidP="00E40C63" w:rsidRDefault="001C79C0" w14:paraId="0435595D" w14:textId="77777777">
      <w:pPr>
        <w:spacing w:after="0"/>
      </w:pPr>
      <w:r>
        <w:separator/>
      </w:r>
    </w:p>
  </w:footnote>
  <w:footnote w:type="continuationSeparator" w:id="0">
    <w:p w:rsidR="001C79C0" w:rsidP="00E40C63" w:rsidRDefault="001C79C0" w14:paraId="7E4642C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285C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77AE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9C0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525A4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CE85DECA49F457CABEAF725BAA0A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4A157-0C30-4E3C-86CF-6544DBD78434}"/>
      </w:docPartPr>
      <w:docPartBody>
        <w:p w:rsidR="00000000" w:rsidRDefault="00835DAD" w:rsidP="00835DAD">
          <w:pPr>
            <w:pStyle w:val="6CE85DECA49F457CABEAF725BAA0AA6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401EE8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35DAD"/>
    <w:rsid w:val="0089757A"/>
    <w:rsid w:val="008A720C"/>
    <w:rsid w:val="00916429"/>
    <w:rsid w:val="00920D69"/>
    <w:rsid w:val="009A5EC5"/>
    <w:rsid w:val="009C4954"/>
    <w:rsid w:val="00A01C7A"/>
    <w:rsid w:val="00A01EA1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37D8"/>
    <w:rsid w:val="00CD6CA3"/>
    <w:rsid w:val="00D52343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5DAD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6CE85DECA49F457CABEAF725BAA0AA66">
    <w:name w:val="6CE85DECA49F457CABEAF725BAA0AA66"/>
    <w:rsid w:val="00835D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lternativeAddress1>AlternativeAddress1</AlternativeAddress1>
    <AlternativeAddress2>AlternativeAddress2</AlternativeAddress2>
    <AlternativeAddress3>AlternativeAddress3</AlternativeAddress3>
    <AlternativeAddress4>AlternativeAddress4</AlternativeAddress4>
    <AlternativeAddress5>AlternativeAddress5</AlternativeAddress5>
    <AlternativeAddress6>AlternativeAddress6</AlternativeAddress6>
    <AlternativeAddress7>AlternativeAddress7</AlternativeAddress7>
    <AlternativeAddress8>AlternativeAddress8</AlternativeAddress8>
    <AlternativeAddress_Lbl>AlternativeAddress_Lbl</AlternativeAddress_Lbl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CustomerSirenNo>CustomerSirenNo</CustomerSirenNo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GoodsAndServices_Lbl>GoodsAndServices_Lbl</GoodsAndServices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aidOnDebits_Lbl>VATPaidOnDebits_Lbl</VATPaidOnDebits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2023-03-28T15:42:00Z</dcterms:modified>
</cp:coreProperties>
</file>