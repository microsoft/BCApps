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5103"/>
        <w:gridCol w:w="5103"/>
      </w:tblGrid>
      <w:tr w:rsidR="001126D5" w:rsidRPr="00184D24" w14:paraId="1F117351" w14:textId="77777777" w:rsidTr="001126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30A34727" w14:textId="77777777" w:rsidR="001126D5" w:rsidRPr="009C7D68" w:rsidRDefault="001126D5" w:rsidP="00663A26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28819B49389A4E1BB92EC56E8B472143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69A2A143" w14:textId="77777777" w:rsidR="001126D5" w:rsidRPr="00FA0AC3" w:rsidRDefault="001126D5" w:rsidP="00663A26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1126D5" w:rsidRPr="00184D24" w14:paraId="40F3AC8A" w14:textId="77777777" w:rsidTr="001126D5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7B81AB16" w14:textId="77777777" w:rsidR="001126D5" w:rsidRPr="009C7D68" w:rsidRDefault="001126D5" w:rsidP="00663A26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sdt>
          <w:sdtPr>
            <w:alias w:val="CompanyAddress2"/>
            <w:tag w:val="#BC:InsertDataItem,DataItems/Header/CompanyAddress2"/>
            <w:id w:val="-407616906"/>
            <w:placeholder>
              <w:docPart w:val="2B14A9AAE7464C889DE39E2AC0CC14FC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22EEDF27" w14:textId="77777777" w:rsidR="001126D5" w:rsidRPr="00FA0AC3" w:rsidRDefault="001126D5" w:rsidP="00663A26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1126D5" w:rsidRPr="00184D24" w14:paraId="195FD2A3" w14:textId="77777777" w:rsidTr="001126D5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5F2F0E03" w14:textId="77777777" w:rsidR="001126D5" w:rsidRPr="009C7D68" w:rsidRDefault="001126D5" w:rsidP="00663A26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sdt>
          <w:sdtPr>
            <w:alias w:val="CompanyAddress3"/>
            <w:tag w:val="#BC:InsertDataItem,DataItems/Header/CompanyAddress3"/>
            <w:id w:val="-1208102821"/>
            <w:placeholder>
              <w:docPart w:val="7867FE01096B451EA9FD8DEC32809128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544FEDBA" w14:textId="77777777" w:rsidR="001126D5" w:rsidRPr="00FA0AC3" w:rsidRDefault="001126D5" w:rsidP="00663A26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1126D5" w:rsidRPr="00184D24" w14:paraId="52B9DB87" w14:textId="77777777" w:rsidTr="001126D5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0C20776F" w14:textId="77777777" w:rsidR="001126D5" w:rsidRPr="009C7D68" w:rsidRDefault="001126D5" w:rsidP="00663A26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sdt>
          <w:sdtPr>
            <w:alias w:val="CompanyAddress4"/>
            <w:tag w:val="#BC:InsertDataItem,DataItems/Header/CompanyAddress4"/>
            <w:id w:val="-1044596330"/>
            <w:placeholder>
              <w:docPart w:val="033BDECD535D4456A7DD3F50EB039B45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13DE5043" w14:textId="77777777" w:rsidR="001126D5" w:rsidRPr="00FA0AC3" w:rsidRDefault="001126D5" w:rsidP="00663A26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1126D5" w:rsidRPr="00184D24" w14:paraId="636E61ED" w14:textId="77777777" w:rsidTr="001126D5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3F27A4EE" w14:textId="77777777" w:rsidR="001126D5" w:rsidRPr="009C7D68" w:rsidRDefault="001126D5" w:rsidP="00663A26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sdt>
          <w:sdtPr>
            <w:alias w:val="CompanyAddress5"/>
            <w:tag w:val="#BC:InsertDataItem,DataItems/Header/CompanyAddress5"/>
            <w:id w:val="-1334838620"/>
            <w:placeholder>
              <w:docPart w:val="2887AB8360854B278915B6F60C5525A2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6769DDC9" w14:textId="77777777" w:rsidR="001126D5" w:rsidRPr="00FA0AC3" w:rsidRDefault="001126D5" w:rsidP="00663A26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1126D5" w:rsidRPr="00184D24" w14:paraId="083FA93E" w14:textId="77777777" w:rsidTr="001126D5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1CAFAF3F" w14:textId="77777777" w:rsidR="001126D5" w:rsidRPr="009C7D68" w:rsidRDefault="001126D5" w:rsidP="00663A26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sdt>
          <w:sdtPr>
            <w:alias w:val="CompanyAddress6"/>
            <w:tag w:val="#BC:InsertDataItem,DataItems/Header/CompanyAddress6"/>
            <w:id w:val="29467029"/>
            <w:placeholder>
              <w:docPart w:val="0F34D86CBEA449448B27E5C2FD5A1742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06B27BAF" w14:textId="77777777" w:rsidR="001126D5" w:rsidRPr="00FA0AC3" w:rsidRDefault="001126D5" w:rsidP="00663A26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1126D5" w:rsidRPr="00184D24" w14:paraId="42C00141" w14:textId="77777777" w:rsidTr="001126D5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06246A5284464BA1B619291B4E310D90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0D4C59A3" w14:textId="77777777" w:rsidR="001126D5" w:rsidRPr="009C7D68" w:rsidRDefault="001126D5" w:rsidP="00663A26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500" w:type="pct"/>
          </w:tcPr>
          <w:p w14:paraId="3083938B" w14:textId="1350D2BB" w:rsidR="001126D5" w:rsidRPr="00FA0AC3" w:rsidRDefault="001126D5" w:rsidP="00663A26">
            <w:pPr>
              <w:pStyle w:val="BCNumber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695D70D5CB734B8F884816BF039152AE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>
                  <w:t>CompanyLegalOffice_Lbl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25CDD94A8FE145149E6DB3208CBFCBD4"/>
                </w:placeholder>
                <w:showingPlcHdr/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r w:rsidRPr="00783ECD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1126D5" w:rsidRPr="00184D24" w14:paraId="5D19DD04" w14:textId="77777777" w:rsidTr="001126D5">
        <w:trPr>
          <w:cantSplit/>
          <w:trHeight w:val="242"/>
        </w:trPr>
        <w:tc>
          <w:tcPr>
            <w:tcW w:w="2500" w:type="pct"/>
          </w:tcPr>
          <w:p w14:paraId="5AFCF892" w14:textId="365779AB" w:rsidR="001126D5" w:rsidRPr="009C7D68" w:rsidRDefault="001126D5" w:rsidP="00663A26">
            <w:pPr>
              <w:pStyle w:val="NoSpacing"/>
            </w:pPr>
            <w:sdt>
              <w:sdtPr>
                <w:alias w:val="CustomerAddress8"/>
                <w:tag w:val="#BC:InsertDataItem,DataItems/Header/CustomerAddress8"/>
                <w:id w:val="-1986933782"/>
                <w:placeholder>
                  <w:docPart w:val="B604224207E04DE4A86753A2C1BA3FC5"/>
                </w:placeholder>
                <w:dataBinding w:prefixMappings="xmlns:ns0='urn:microsoft-dynamics-nav/reports/Standard_Sales_Credit_Memo/1307/'" w:xpath="/ns0:NavWordReportXmlPart[1]/ns0:Header[1]/ns0:CustomerAddress8[1]" w:storeItemID="{E2DF282D-C183-47A3-91D1-8B90BDB0DF4A}"/>
                <w15:color w:val="808080"/>
                <w:text/>
              </w:sdtPr>
              <w:sdtContent>
                <w:r w:rsidRPr="009C7D68">
                  <w:t>CustomerAddress8</w:t>
                </w:r>
              </w:sdtContent>
            </w:sdt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E46226ABDA674F1A802953CDE466AEEA"/>
            </w:placeholder>
            <w:showingPlcHdr/>
            <w:dataBinding w:prefixMappings="xmlns:ns0='urn:microsoft-dynamics-nav/reports/Standard_Sales_Credit_Memo/1307/'" w:xpath="/ns0:NavWordReportXmlPart[1]/ns0:Header[1]/ns0:CompanyLegalOffice[1]" w:storeItemID="{E2DF282D-C183-47A3-91D1-8B90BDB0DF4A}"/>
            <w15:color w:val="808080"/>
            <w:text/>
          </w:sdtPr>
          <w:sdtContent>
            <w:tc>
              <w:tcPr>
                <w:tcW w:w="2500" w:type="pct"/>
              </w:tcPr>
              <w:p w14:paraId="5E96DFF0" w14:textId="46908F4C" w:rsidR="001126D5" w:rsidRPr="00FA0AC3" w:rsidRDefault="001126D5" w:rsidP="00663A26">
                <w:pPr>
                  <w:pStyle w:val="BCNumber"/>
                  <w:jc w:val="right"/>
                </w:pPr>
                <w:r w:rsidRPr="00DC67C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126D5" w:rsidRPr="00184D24" w14:paraId="4DFBDF57" w14:textId="77777777" w:rsidTr="001126D5">
        <w:trPr>
          <w:cantSplit/>
          <w:trHeight w:val="242"/>
        </w:trPr>
        <w:sdt>
          <w:sdtPr>
            <w:alias w:val="#Nav: /Header/CustomerSirenNo"/>
            <w:tag w:val="#Nav: Standard_Sales_Credit_Memo/1307"/>
            <w:id w:val="-1592847974"/>
            <w:placeholder>
              <w:docPart w:val="1B57ACAA293048DDB4C858DE23EA809D"/>
            </w:placeholder>
            <w:dataBinding w:prefixMappings="xmlns:ns0='urn:microsoft-dynamics-nav/reports/Standard_Sales_Credit_Memo/1307/'" w:xpath="/ns0:NavWordReportXmlPart[1]/ns0:Header[1]/ns0:CustomerSirenNo[1]" w:storeItemID="{E2DF282D-C183-47A3-91D1-8B90BDB0DF4A}"/>
            <w:text/>
          </w:sdtPr>
          <w:sdtContent>
            <w:tc>
              <w:tcPr>
                <w:tcW w:w="2500" w:type="pct"/>
              </w:tcPr>
              <w:p w14:paraId="47C8423F" w14:textId="3E14653C" w:rsidR="001126D5" w:rsidRDefault="001126D5" w:rsidP="001126D5">
                <w:pPr>
                  <w:pStyle w:val="NoSpacing"/>
                </w:pPr>
                <w:proofErr w:type="spellStart"/>
                <w:r>
                  <w:t>CustomerSirenNo</w:t>
                </w:r>
                <w:proofErr w:type="spellEnd"/>
              </w:p>
            </w:tc>
          </w:sdtContent>
        </w:sdt>
        <w:tc>
          <w:tcPr>
            <w:tcW w:w="2500" w:type="pct"/>
          </w:tcPr>
          <w:p w14:paraId="3635EE18" w14:textId="77777777" w:rsidR="001126D5" w:rsidRDefault="001126D5" w:rsidP="001126D5">
            <w:pPr>
              <w:pStyle w:val="BCNumber"/>
              <w:jc w:val="right"/>
            </w:pPr>
          </w:p>
        </w:tc>
      </w:tr>
    </w:tbl>
    <w:p w14:paraId="4440D2B2" w14:textId="77777777" w:rsidR="0028748D" w:rsidRDefault="0028748D" w:rsidP="0028748D"/>
    <w:tbl>
      <w:tblPr>
        <w:tblStyle w:val="BCBlockTable"/>
        <w:tblW w:w="10497" w:type="dxa"/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5"/>
      </w:tblGrid>
      <w:tr w:rsidR="0028748D" w:rsidRPr="003F210F" w14:paraId="2CFE5F56" w14:textId="77777777" w:rsidTr="00663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alias w:val="DocumentNo_Lbl"/>
            <w:tag w:val="#BC:InsertDataItem,DataItems/Header/DocumentNo_Lbl"/>
            <w:id w:val="1400180155"/>
            <w:placeholder>
              <w:docPart w:val="88C017525D6F48C89D219380CE5C5933"/>
            </w:placeholder>
            <w15:color w:val="808080"/>
            <w:text/>
          </w:sdtPr>
          <w:sdtContent>
            <w:tc>
              <w:tcPr>
                <w:tcW w:w="2624" w:type="dxa"/>
              </w:tcPr>
              <w:p w14:paraId="05DFD441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444269289"/>
            <w:placeholder>
              <w:docPart w:val="57469B56A2E3401C9AB62EAE677F3E19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76DE7011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YourReference_Lbl</w:t>
                </w:r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-829743997"/>
            <w:placeholder>
              <w:docPart w:val="0871F7D3087B43D2BEC446EF87E6C694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4E7E2DB1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SalesPersonBlank_Lbl</w:t>
                </w:r>
              </w:p>
            </w:tc>
          </w:sdtContent>
        </w:sdt>
        <w:tc>
          <w:tcPr>
            <w:tcW w:w="2625" w:type="dxa"/>
          </w:tcPr>
          <w:p w14:paraId="59ABC055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</w:tr>
      <w:tr w:rsidR="0028748D" w:rsidRPr="003F210F" w14:paraId="7B816BBC" w14:textId="77777777" w:rsidTr="00663A26">
        <w:trPr>
          <w:trHeight w:val="242"/>
        </w:trPr>
        <w:sdt>
          <w:sdtPr>
            <w:alias w:val="DocumentNo"/>
            <w:tag w:val="#BC:InsertDataItem,DataItems/Header/DocumentNo"/>
            <w:id w:val="2040620595"/>
            <w:placeholder>
              <w:docPart w:val="04B41B10A3B640B8B2CDF3D3CA7EFA4B"/>
            </w:placeholder>
            <w15:color w:val="808080"/>
            <w:text/>
          </w:sdtPr>
          <w:sdtContent>
            <w:tc>
              <w:tcPr>
                <w:tcW w:w="2624" w:type="dxa"/>
              </w:tcPr>
              <w:p w14:paraId="359C33A5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DocumentNo</w:t>
                </w:r>
              </w:p>
            </w:tc>
          </w:sdtContent>
        </w:sdt>
        <w:sdt>
          <w:sdtPr>
            <w:alias w:val="YourReference"/>
            <w:tag w:val="#BC:InsertDataItem,DataItems/Header/YourReference"/>
            <w:id w:val="-2046133057"/>
            <w:placeholder>
              <w:docPart w:val="CA1B84139D7841E0B0AAEDE6690F062E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44760CC5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YourReference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-80454574"/>
            <w:placeholder>
              <w:docPart w:val="DD9561A2BFC54092AF806EF4B96699B2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7FD4B482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SalesPersonName</w:t>
                </w:r>
              </w:p>
            </w:tc>
          </w:sdtContent>
        </w:sdt>
        <w:tc>
          <w:tcPr>
            <w:tcW w:w="2625" w:type="dxa"/>
          </w:tcPr>
          <w:p w14:paraId="1E1DE25A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</w:tr>
      <w:tr w:rsidR="0028748D" w:rsidRPr="003F210F" w14:paraId="760165F8" w14:textId="77777777" w:rsidTr="00663A26">
        <w:trPr>
          <w:trHeight w:val="432"/>
        </w:trPr>
        <w:tc>
          <w:tcPr>
            <w:tcW w:w="2624" w:type="dxa"/>
          </w:tcPr>
          <w:p w14:paraId="2F0F11B8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  <w:tc>
          <w:tcPr>
            <w:tcW w:w="2624" w:type="dxa"/>
          </w:tcPr>
          <w:p w14:paraId="70279496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  <w:tc>
          <w:tcPr>
            <w:tcW w:w="2624" w:type="dxa"/>
          </w:tcPr>
          <w:p w14:paraId="397C290A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  <w:tc>
          <w:tcPr>
            <w:tcW w:w="2625" w:type="dxa"/>
          </w:tcPr>
          <w:p w14:paraId="6B3F49DC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</w:tr>
      <w:tr w:rsidR="0028748D" w:rsidRPr="003F210F" w14:paraId="0D85483A" w14:textId="77777777" w:rsidTr="00663A26">
        <w:trPr>
          <w:trHeight w:val="242"/>
        </w:trPr>
        <w:sdt>
          <w:sdtPr>
            <w:alias w:val="AppliesToDocument_Lbl"/>
            <w:tag w:val="#BC:InsertDataItem,DataItems/Header/AppliesToDocument_Lbl"/>
            <w:id w:val="-878249001"/>
            <w:placeholder>
              <w:docPart w:val="20C7D03BDAF54A1D8056466FF31F7316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2EB1CE69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AppliesToDocument_Lbl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1886915070"/>
            <w:placeholder>
              <w:docPart w:val="3718108D10B644E99563A9BDA90EED8A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76485A99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DueDate_Lbl</w:t>
                </w:r>
              </w:p>
            </w:tc>
          </w:sdtContent>
        </w:sdt>
        <w:tc>
          <w:tcPr>
            <w:tcW w:w="2624" w:type="dxa"/>
          </w:tcPr>
          <w:p w14:paraId="50C89239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  <w:tc>
          <w:tcPr>
            <w:tcW w:w="2625" w:type="dxa"/>
          </w:tcPr>
          <w:p w14:paraId="399E6B40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</w:tr>
      <w:tr w:rsidR="0028748D" w:rsidRPr="003F210F" w14:paraId="5D488D45" w14:textId="77777777" w:rsidTr="00663A26">
        <w:trPr>
          <w:trHeight w:val="242"/>
        </w:trPr>
        <w:sdt>
          <w:sdtPr>
            <w:alias w:val="AppliesToDocument"/>
            <w:tag w:val="#BC:InsertDataItem,DataItems/Header/AppliesToDocument"/>
            <w:id w:val="1368718282"/>
            <w:placeholder>
              <w:docPart w:val="1C7B36AB29AF4E30ACBE5915C98B847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4D30819B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AppliesToDocument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631135760"/>
            <w:placeholder>
              <w:docPart w:val="F6250BA66D264570B36307C721E9624C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15:color w:val="808080"/>
            <w:text/>
          </w:sdtPr>
          <w:sdtContent>
            <w:tc>
              <w:tcPr>
                <w:tcW w:w="2624" w:type="dxa"/>
              </w:tcPr>
              <w:p w14:paraId="58E8FB69" w14:textId="77777777" w:rsidR="0028748D" w:rsidRPr="007C0D9C" w:rsidRDefault="0028748D" w:rsidP="00663A26">
                <w:pPr>
                  <w:pStyle w:val="BCLabel"/>
                  <w:spacing w:line="276" w:lineRule="auto"/>
                </w:pPr>
                <w:r>
                  <w:t>DueDate</w:t>
                </w:r>
              </w:p>
            </w:tc>
          </w:sdtContent>
        </w:sdt>
        <w:tc>
          <w:tcPr>
            <w:tcW w:w="2624" w:type="dxa"/>
          </w:tcPr>
          <w:p w14:paraId="7D01DEC1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  <w:tc>
          <w:tcPr>
            <w:tcW w:w="2625" w:type="dxa"/>
          </w:tcPr>
          <w:p w14:paraId="4BCB9CBB" w14:textId="77777777" w:rsidR="0028748D" w:rsidRPr="007C0D9C" w:rsidRDefault="0028748D" w:rsidP="00663A26">
            <w:pPr>
              <w:pStyle w:val="BCLabel"/>
              <w:spacing w:line="276" w:lineRule="auto"/>
            </w:pPr>
          </w:p>
        </w:tc>
      </w:tr>
    </w:tbl>
    <w:p w14:paraId="43607A04" w14:textId="77777777" w:rsidR="0028748D" w:rsidRPr="006C494A" w:rsidRDefault="0028748D" w:rsidP="0028748D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11"/>
        <w:gridCol w:w="1190"/>
        <w:gridCol w:w="1143"/>
        <w:gridCol w:w="1064"/>
        <w:gridCol w:w="1130"/>
        <w:gridCol w:w="843"/>
        <w:gridCol w:w="1621"/>
        <w:gridCol w:w="978"/>
        <w:gridCol w:w="1226"/>
      </w:tblGrid>
      <w:tr w:rsidR="0028748D" w:rsidRPr="00FC0A21" w14:paraId="30368AD5" w14:textId="77777777" w:rsidTr="00663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8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B6EBE33BDD6344E491E2239D6E53A85C"/>
              </w:placeholder>
  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  <w15:color w:val="808080"/>
              <w:text/>
            </w:sdtPr>
            <w:sdtContent>
              <w:p w14:paraId="6735BF25" w14:textId="77777777" w:rsidR="0028748D" w:rsidRPr="00C4788A" w:rsidRDefault="0028748D" w:rsidP="00663A26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8093C32526254E2194DBE001748A62AE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15:color w:val="808080"/>
            <w:text/>
          </w:sdtPr>
          <w:sdtContent>
            <w:tc>
              <w:tcPr>
                <w:tcW w:w="896" w:type="pct"/>
                <w:tcBorders>
                  <w:bottom w:val="single" w:sz="4" w:space="0" w:color="auto"/>
                </w:tcBorders>
              </w:tcPr>
              <w:p w14:paraId="13F2EA87" w14:textId="77777777" w:rsidR="0028748D" w:rsidRPr="00C4788A" w:rsidRDefault="0028748D" w:rsidP="00663A26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ShipmentDate_Lbl"/>
            <w:tag w:val="#BC:InsertDataItem,DataItems/Header/ShipmentDate_Lbl"/>
            <w:id w:val="1359703430"/>
            <w:placeholder>
              <w:docPart w:val="44C2EC74164948EEAE80CEB90DB7802A"/>
            </w:placeholder>
            <w:dataBinding w:prefixMappings="xmlns:ns0='urn:microsoft-dynamics-nav/reports/Standard_Sales_Credit_Memo/1307/'" w:xpath="/ns0:NavWordReportXmlPart[1]/ns0:Header[1]/ns0:ShipmentDate_Lbl[1]" w:storeItemID="{E2DF282D-C183-47A3-91D1-8B90BDB0DF4A}"/>
            <w15:color w:val="808080"/>
            <w:text/>
          </w:sdtPr>
          <w:sdtContent>
            <w:tc>
              <w:tcPr>
                <w:tcW w:w="438" w:type="pct"/>
                <w:tcBorders>
                  <w:bottom w:val="single" w:sz="4" w:space="0" w:color="auto"/>
                </w:tcBorders>
              </w:tcPr>
              <w:p w14:paraId="691BE8B9" w14:textId="77777777" w:rsidR="0028748D" w:rsidRDefault="0028748D" w:rsidP="00663A26">
                <w:pPr>
                  <w:pStyle w:val="BCLabel"/>
                </w:pPr>
                <w:r>
                  <w:t>ShipmentDate_Lbl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EC3567B10E284A7B8ACC7C6D2700F2D1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15:color w:val="808080"/>
            <w:text/>
          </w:sdtPr>
          <w:sdtContent>
            <w:tc>
              <w:tcPr>
                <w:tcW w:w="531" w:type="pct"/>
                <w:tcBorders>
                  <w:bottom w:val="single" w:sz="4" w:space="0" w:color="auto"/>
                </w:tcBorders>
              </w:tcPr>
              <w:p w14:paraId="6EBBFD70" w14:textId="77777777" w:rsidR="0028748D" w:rsidRPr="00C4788A" w:rsidRDefault="0028748D" w:rsidP="00663A26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1793248240"/>
            <w:placeholder>
              <w:docPart w:val="44C2EC74164948EEAE80CEB90DB7802A"/>
            </w:placeholder>
            <w:dataBinding w:prefixMappings="xmlns:ns0='urn:microsoft-dynamics-nav/reports/Standard_Sales_Credit_Memo/1307/'" w:xpath="/ns0:NavWordReportXmlPart[1]/ns0:Header[1]/ns0:Line[1]/ns0:UnitOfMeasure_Lbl[1]" w:storeItemID="{E2DF282D-C183-47A3-91D1-8B90BDB0DF4A}"/>
            <w15:color w:val="808080"/>
            <w:text/>
          </w:sdtPr>
          <w:sdtContent>
            <w:tc>
              <w:tcPr>
                <w:tcW w:w="578" w:type="pct"/>
                <w:tcBorders>
                  <w:bottom w:val="single" w:sz="4" w:space="0" w:color="auto"/>
                </w:tcBorders>
              </w:tcPr>
              <w:p w14:paraId="3CF691AC" w14:textId="77777777" w:rsidR="0028748D" w:rsidRPr="00C4788A" w:rsidRDefault="0028748D" w:rsidP="00663A26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48FD0FB68E914A43BCD8FE310BC111FC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15:color w:val="808080"/>
            <w:text/>
          </w:sdtPr>
          <w:sdtContent>
            <w:tc>
              <w:tcPr>
                <w:tcW w:w="617" w:type="pct"/>
                <w:tcBorders>
                  <w:bottom w:val="single" w:sz="4" w:space="0" w:color="auto"/>
                </w:tcBorders>
              </w:tcPr>
              <w:p w14:paraId="5A3F412F" w14:textId="77777777" w:rsidR="0028748D" w:rsidRPr="00C4788A" w:rsidRDefault="0028748D" w:rsidP="00663A26">
                <w:pPr>
                  <w:pStyle w:val="BCLabel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44F17C9F67EA4163B6C80ABDACAC1D4B"/>
            </w:placeholder>
            <w:dataBinding w:prefixMappings="xmlns:ns0='urn:microsoft-dynamics-nav/reports/Standard_Sales_Credit_Memo/1307/'" w:xpath="/ns0:NavWordReportXmlPart[1]/ns0:Header[1]/ns0:SalesInvoiceLineDiscount_Lbl[1]" w:storeItemID="{E2DF282D-C183-47A3-91D1-8B90BDB0DF4A}"/>
            <w15:color w:val="808080"/>
            <w:text/>
          </w:sdtPr>
          <w:sdtContent>
            <w:tc>
              <w:tcPr>
                <w:tcW w:w="573" w:type="pct"/>
                <w:tcBorders>
                  <w:bottom w:val="single" w:sz="4" w:space="0" w:color="auto"/>
                </w:tcBorders>
              </w:tcPr>
              <w:p w14:paraId="47B48FC6" w14:textId="77777777" w:rsidR="0028748D" w:rsidRPr="00C4788A" w:rsidRDefault="0028748D" w:rsidP="00663A26">
                <w:pPr>
                  <w:pStyle w:val="BCLabel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D5F5B01762834A67995C180F0D70F535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15:color w:val="808080"/>
            <w:text/>
          </w:sdtPr>
          <w:sdtContent>
            <w:tc>
              <w:tcPr>
                <w:tcW w:w="374" w:type="pct"/>
                <w:tcBorders>
                  <w:bottom w:val="single" w:sz="4" w:space="0" w:color="auto"/>
                </w:tcBorders>
              </w:tcPr>
              <w:p w14:paraId="74FC87C0" w14:textId="77777777" w:rsidR="0028748D" w:rsidRPr="00C4788A" w:rsidRDefault="0028748D" w:rsidP="00663A26">
                <w:pPr>
                  <w:pStyle w:val="BCLabel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14418C75AE1844C9965479AD0E644B3B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15:color w:val="808080"/>
            <w:text/>
          </w:sdtPr>
          <w:sdtContent>
            <w:tc>
              <w:tcPr>
                <w:tcW w:w="605" w:type="pct"/>
                <w:tcBorders>
                  <w:bottom w:val="single" w:sz="4" w:space="0" w:color="auto"/>
                </w:tcBorders>
              </w:tcPr>
              <w:p w14:paraId="16F0D560" w14:textId="77777777" w:rsidR="0028748D" w:rsidRPr="00C4788A" w:rsidRDefault="0028748D" w:rsidP="00663A26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="0028748D" w:rsidRPr="00FC0A21" w14:paraId="41F05B9E" w14:textId="77777777" w:rsidTr="00663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8" w:type="pct"/>
            <w:tcBorders>
              <w:top w:val="single" w:sz="4" w:space="0" w:color="auto"/>
            </w:tcBorders>
          </w:tcPr>
          <w:p w14:paraId="3778E7BE" w14:textId="77777777" w:rsidR="0028748D" w:rsidRPr="00FC0A21" w:rsidRDefault="0028748D" w:rsidP="00663A26">
            <w:pPr>
              <w:pStyle w:val="NoSpacing"/>
            </w:pPr>
          </w:p>
        </w:tc>
        <w:tc>
          <w:tcPr>
            <w:tcW w:w="896" w:type="pct"/>
            <w:tcBorders>
              <w:top w:val="single" w:sz="4" w:space="0" w:color="auto"/>
            </w:tcBorders>
          </w:tcPr>
          <w:p w14:paraId="345F401D" w14:textId="77777777" w:rsidR="0028748D" w:rsidRPr="00FC0A21" w:rsidRDefault="0028748D" w:rsidP="00663A26">
            <w:pPr>
              <w:pStyle w:val="NoSpacing"/>
            </w:pPr>
          </w:p>
        </w:tc>
        <w:tc>
          <w:tcPr>
            <w:tcW w:w="438" w:type="pct"/>
            <w:tcBorders>
              <w:top w:val="single" w:sz="4" w:space="0" w:color="auto"/>
            </w:tcBorders>
          </w:tcPr>
          <w:p w14:paraId="452B5514" w14:textId="77777777" w:rsidR="0028748D" w:rsidRPr="00FC0A21" w:rsidRDefault="0028748D" w:rsidP="00663A26">
            <w:pPr>
              <w:pStyle w:val="NoSpacing"/>
            </w:pPr>
          </w:p>
        </w:tc>
        <w:tc>
          <w:tcPr>
            <w:tcW w:w="531" w:type="pct"/>
            <w:tcBorders>
              <w:top w:val="single" w:sz="4" w:space="0" w:color="auto"/>
            </w:tcBorders>
          </w:tcPr>
          <w:p w14:paraId="2A6BB11D" w14:textId="77777777" w:rsidR="0028748D" w:rsidRPr="00FC0A21" w:rsidRDefault="0028748D" w:rsidP="00663A26">
            <w:pPr>
              <w:pStyle w:val="NoSpacing"/>
            </w:pPr>
          </w:p>
        </w:tc>
        <w:tc>
          <w:tcPr>
            <w:tcW w:w="578" w:type="pct"/>
            <w:tcBorders>
              <w:top w:val="single" w:sz="4" w:space="0" w:color="auto"/>
            </w:tcBorders>
          </w:tcPr>
          <w:p w14:paraId="00767F01" w14:textId="77777777" w:rsidR="0028748D" w:rsidRPr="00FC0A21" w:rsidRDefault="0028748D" w:rsidP="00663A26">
            <w:pPr>
              <w:pStyle w:val="NoSpacing"/>
            </w:pPr>
          </w:p>
        </w:tc>
        <w:tc>
          <w:tcPr>
            <w:tcW w:w="617" w:type="pct"/>
            <w:tcBorders>
              <w:top w:val="single" w:sz="4" w:space="0" w:color="auto"/>
            </w:tcBorders>
          </w:tcPr>
          <w:p w14:paraId="5CF2F831" w14:textId="77777777" w:rsidR="0028748D" w:rsidRPr="00FC0A21" w:rsidRDefault="0028748D" w:rsidP="00663A26">
            <w:pPr>
              <w:pStyle w:val="NoSpacing"/>
            </w:pPr>
          </w:p>
        </w:tc>
        <w:tc>
          <w:tcPr>
            <w:tcW w:w="573" w:type="pct"/>
            <w:tcBorders>
              <w:top w:val="single" w:sz="4" w:space="0" w:color="auto"/>
            </w:tcBorders>
          </w:tcPr>
          <w:p w14:paraId="70285DCB" w14:textId="77777777" w:rsidR="0028748D" w:rsidRPr="00FC0A21" w:rsidRDefault="0028748D" w:rsidP="00663A26">
            <w:pPr>
              <w:pStyle w:val="BCNumber"/>
              <w:jc w:val="right"/>
            </w:pPr>
          </w:p>
        </w:tc>
        <w:tc>
          <w:tcPr>
            <w:tcW w:w="374" w:type="pct"/>
            <w:tcBorders>
              <w:top w:val="single" w:sz="4" w:space="0" w:color="auto"/>
            </w:tcBorders>
          </w:tcPr>
          <w:p w14:paraId="57A332ED" w14:textId="77777777" w:rsidR="0028748D" w:rsidRPr="00FC0A21" w:rsidRDefault="0028748D" w:rsidP="00663A26">
            <w:pPr>
              <w:pStyle w:val="BCNumber"/>
              <w:jc w:val="right"/>
            </w:pPr>
          </w:p>
        </w:tc>
        <w:tc>
          <w:tcPr>
            <w:tcW w:w="605" w:type="pct"/>
            <w:tcBorders>
              <w:top w:val="single" w:sz="4" w:space="0" w:color="auto"/>
            </w:tcBorders>
          </w:tcPr>
          <w:p w14:paraId="2AE58371" w14:textId="77777777" w:rsidR="0028748D" w:rsidRPr="00FC0A21" w:rsidRDefault="0028748D" w:rsidP="00663A26">
            <w:pPr>
              <w:pStyle w:val="BCNumber"/>
              <w:jc w:val="right"/>
            </w:pPr>
          </w:p>
        </w:tc>
      </w:tr>
      <w:sdt>
        <w:sdtPr>
          <w:rPr>
            <w14:numSpacing w14:val="tabular"/>
          </w:rPr>
          <w:alias w:val="Repeater: Line"/>
          <w:tag w:val="#BC:InsertRepeater,DataItems/Header/Line"/>
          <w:id w:val="-7836820"/>
          <w:placeholder>
            <w:docPart w:val="A63A023D1EF2446CAD4B727C294C2FC4"/>
          </w:placeholder>
          <w15:dataBinding w:prefixMappings="xmlns:ns0='urn:microsoft-dynamics-nav/reports/Standard_Sales_Credit_Memo/1307/' " w:xpath="/ns0:NavWordReportXmlPart[1]/ns0:Header[1]/ns0:Line" w:storeItemID="{E2DF282D-C183-47A3-91D1-8B90BDB0DF4A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237871028"/>
              <w15:color w:val="808080"/>
              <w15:repeatingSectionItem/>
            </w:sdtPr>
            <w:sdtContent>
              <w:tr w:rsidR="0028748D" w:rsidRPr="00FC0A21" w14:paraId="3CCD2907" w14:textId="77777777" w:rsidTr="00663A26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ED30FC9068B44A9E98342BA64CBA6409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8" w:type="pct"/>
                      </w:tcPr>
                      <w:p w14:paraId="3CF7A6DF" w14:textId="77777777" w:rsidR="0028748D" w:rsidRPr="002C00B6" w:rsidRDefault="0028748D" w:rsidP="001126D5">
                        <w:pPr>
                          <w:pStyle w:val="NoSpacing"/>
                        </w:pPr>
                        <w:proofErr w:type="spellStart"/>
                        <w:r w:rsidRPr="004C0A01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placeholder>
                      <w:docPart w:val="9DE5FA58CC2D4C3DBDA0D09B979A6D73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15:color w:val="808080"/>
                    <w:text/>
                  </w:sdtPr>
                  <w:sdtContent>
                    <w:tc>
                      <w:tcPr>
                        <w:tcW w:w="896" w:type="pct"/>
                      </w:tcPr>
                      <w:p w14:paraId="03C99720" w14:textId="77777777" w:rsidR="0028748D" w:rsidRPr="002C00B6" w:rsidRDefault="0028748D" w:rsidP="001126D5">
                        <w:pPr>
                          <w:pStyle w:val="NoSpacing"/>
                        </w:pPr>
                        <w:r w:rsidRPr="002C00B6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ShipmentDate_Line"/>
                    <w:tag w:val="#BC:InsertDataItem,DataItems/Header/Line/ShipmentDate_Line"/>
                    <w:id w:val="-640730345"/>
                    <w:placeholder>
                      <w:docPart w:val="44C2EC74164948EEAE80CEB90DB7802A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14:paraId="67B75F7E" w14:textId="77777777" w:rsidR="0028748D" w:rsidRDefault="0028748D" w:rsidP="001126D5">
                        <w:pPr>
                          <w:pStyle w:val="NoSpacing"/>
                        </w:pPr>
                        <w:proofErr w:type="spellStart"/>
                        <w:r w:rsidRPr="000B03BB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placeholder>
                      <w:docPart w:val="A875934FC0104358A2DCD8EC0482C5C1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15:color w:val="808080"/>
                    <w:text/>
                  </w:sdtPr>
                  <w:sdtContent>
                    <w:tc>
                      <w:tcPr>
                        <w:tcW w:w="531" w:type="pct"/>
                      </w:tcPr>
                      <w:p w14:paraId="00D75FCF" w14:textId="77777777" w:rsidR="0028748D" w:rsidRPr="002C00B6" w:rsidRDefault="0028748D" w:rsidP="001126D5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463561CB7EEA4F4B984667A15CD0867A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15:color w:val="808080"/>
                    <w:text/>
                  </w:sdtPr>
                  <w:sdtContent>
                    <w:tc>
                      <w:tcPr>
                        <w:tcW w:w="578" w:type="pct"/>
                      </w:tcPr>
                      <w:p w14:paraId="6183456A" w14:textId="77777777" w:rsidR="0028748D" w:rsidRPr="002C00B6" w:rsidRDefault="0028748D" w:rsidP="001126D5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617" w:type="pct"/>
                  </w:tcPr>
                  <w:p w14:paraId="040ADCB6" w14:textId="77777777" w:rsidR="0028748D" w:rsidRPr="002C00B6" w:rsidRDefault="00000000" w:rsidP="00663A26">
                    <w:pPr>
                      <w:pStyle w:val="NoSpacing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4685B6E51568443BBA053A627C19FDE6"/>
                        </w:placeholder>
    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    <w15:color w:val="808080"/>
                        <w:text/>
                      </w:sdtPr>
                      <w:sdtContent>
                        <w:r w:rsidR="0028748D" w:rsidRPr="002C00B6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3D9FFCF284E341B0BE2FE98AA40DE678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15:color w:val="808080"/>
                    <w:text/>
                  </w:sdtPr>
                  <w:sdtContent>
                    <w:tc>
                      <w:tcPr>
                        <w:tcW w:w="573" w:type="pct"/>
                      </w:tcPr>
                      <w:p w14:paraId="2FC1F1F5" w14:textId="77777777" w:rsidR="0028748D" w:rsidRPr="002C00B6" w:rsidRDefault="0028748D" w:rsidP="001126D5">
                        <w:pPr>
                          <w:pStyle w:val="NoSpacing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D5F5B01762834A67995C180F0D70F535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15:color w:val="808080"/>
                    <w:text/>
                  </w:sdtPr>
                  <w:sdtContent>
                    <w:tc>
                      <w:tcPr>
                        <w:tcW w:w="374" w:type="pct"/>
                      </w:tcPr>
                      <w:p w14:paraId="3E6C148D" w14:textId="77777777" w:rsidR="0028748D" w:rsidRPr="002C00B6" w:rsidRDefault="0028748D" w:rsidP="001126D5">
                        <w:pPr>
                          <w:pStyle w:val="NoSpacing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605" w:type="pct"/>
                  </w:tcPr>
                  <w:p w14:paraId="535D492D" w14:textId="77777777" w:rsidR="0028748D" w:rsidRPr="002C00B6" w:rsidRDefault="00000000" w:rsidP="00663A26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A98914B2BCBF4FA5BB67F10EED85C376"/>
                        </w:placeholder>
    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    <w15:color w:val="808080"/>
                        <w:text/>
                      </w:sdtPr>
                      <w:sdtContent>
                        <w:r w:rsidR="0028748D" w:rsidRPr="002C00B6">
                          <w:t>LineAmount_Line</w:t>
                        </w:r>
                      </w:sdtContent>
                    </w:sdt>
                    <w:r w:rsidR="0028748D" w:rsidRPr="002C00B6">
                      <w:t> </w:t>
                    </w:r>
                  </w:p>
                </w:tc>
              </w:tr>
            </w:sdtContent>
          </w:sdt>
        </w:sdtContent>
      </w:sdt>
    </w:tbl>
    <w:p w14:paraId="25ABB7AE" w14:textId="77777777" w:rsidR="0028748D" w:rsidRDefault="0028748D" w:rsidP="0028748D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6205"/>
        <w:gridCol w:w="4001"/>
      </w:tblGrid>
      <w:tr w:rsidR="0028748D" w:rsidRPr="00C66DFB" w14:paraId="1FCC5F30" w14:textId="77777777" w:rsidTr="00663A26">
        <w:trPr>
          <w:cantSplit/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2110473124"/>
            <w:placeholder>
              <w:docPart w:val="91D87EA5E5644ECDAD52C2275A03A82F"/>
            </w:placeholder>
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<w15:color w:val="808080"/>
            <w:text/>
          </w:sdtPr>
          <w:sdtContent>
            <w:tc>
              <w:tcPr>
                <w:tcW w:w="3040" w:type="pct"/>
              </w:tcPr>
              <w:p w14:paraId="47B24249" w14:textId="77777777" w:rsidR="0028748D" w:rsidRPr="00C66DFB" w:rsidRDefault="0028748D" w:rsidP="00663A26">
                <w:pPr>
                  <w:pStyle w:val="NoSpacing"/>
                  <w:spacing w:before="120" w:after="120"/>
                </w:pPr>
                <w:r>
                  <w:t>Description_ReportTotalsLine</w:t>
                </w:r>
              </w:p>
            </w:tc>
          </w:sdtContent>
        </w:sdt>
        <w:sdt>
          <w:sdtPr>
            <w:alias w:val="Amount_ReportTotalsLine"/>
            <w:tag w:val="#BC:InsertDataItem,DataItems/Header/ReportTotalsLine/Amount_ReportTotalsLine"/>
            <w:id w:val="367658908"/>
            <w:placeholder>
              <w:docPart w:val="C2CEC3938F264626A9A65C9AEF9D43AA"/>
            </w:placeholder>
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<w15:color w:val="808080"/>
            <w:text/>
          </w:sdtPr>
          <w:sdtContent>
            <w:tc>
              <w:tcPr>
                <w:tcW w:w="1960" w:type="pct"/>
              </w:tcPr>
              <w:p w14:paraId="1CA5CD94" w14:textId="77777777" w:rsidR="0028748D" w:rsidRPr="00C66DFB" w:rsidRDefault="0028748D" w:rsidP="00663A26">
                <w:pPr>
                  <w:pStyle w:val="BCNumber"/>
                  <w:spacing w:before="120" w:after="120"/>
                  <w:jc w:val="right"/>
                </w:pPr>
                <w:r>
                  <w:t>Amount_ReportTotalsLine</w:t>
                </w:r>
              </w:p>
            </w:tc>
          </w:sdtContent>
        </w:sdt>
      </w:tr>
      <w:tr w:rsidR="0028748D" w:rsidRPr="00C66DFB" w14:paraId="3E721C45" w14:textId="77777777" w:rsidTr="00663A26">
        <w:trPr>
          <w:cantSplit/>
          <w:trHeight w:val="490"/>
        </w:trPr>
        <w:sdt>
          <w:sdtPr>
            <w:alias w:val="VATAmount_VatAmountLine_Lbl"/>
            <w:tag w:val="#BC:InsertDataItem,DataItems/Header/VATAmountLine/VATAmount_VatAmountLine_Lbl"/>
            <w:id w:val="-874387817"/>
            <w:placeholder>
              <w:docPart w:val="B055361EAAF045DA9B8F6F5269B9EA07"/>
            </w:placeholder>
            <w:dataBinding w:prefixMappings="xmlns:ns0='urn:microsoft-dynamics-nav/reports/Standard_Sales_Credit_Memo/1307/'" w:xpath="/ns0:NavWordReportXmlPart[1]/ns0:Header[1]/ns0:VATAmountLine[1]/ns0:VATAmount_VatAmountLine_Lbl[1]" w:storeItemID="{E2DF282D-C183-47A3-91D1-8B90BDB0DF4A}"/>
            <w15:color w:val="808080"/>
            <w:text/>
          </w:sdtPr>
          <w:sdtContent>
            <w:tc>
              <w:tcPr>
                <w:tcW w:w="3040" w:type="pct"/>
              </w:tcPr>
              <w:p w14:paraId="7E6C85A8" w14:textId="77777777" w:rsidR="0028748D" w:rsidRPr="00C66DFB" w:rsidRDefault="0028748D" w:rsidP="00663A26">
                <w:pPr>
                  <w:pStyle w:val="NoSpacing"/>
                  <w:spacing w:before="120" w:after="120"/>
                </w:pPr>
                <w:r>
                  <w:t>VATAmount_VatAmountLine_Lbl</w:t>
                </w:r>
              </w:p>
            </w:tc>
          </w:sdtContent>
        </w:sdt>
        <w:sdt>
          <w:sdtPr>
            <w:alias w:val="TotalVATAmount"/>
            <w:tag w:val="#BC:InsertDataItem,DataItems/Header/Totals/TotalVATAmount"/>
            <w:id w:val="1905180710"/>
            <w:placeholder>
              <w:docPart w:val="B055361EAAF045DA9B8F6F5269B9EA07"/>
            </w:placeholder>
            <w:dataBinding w:prefixMappings="xmlns:ns0='urn:microsoft-dynamics-nav/reports/Standard_Sales_Credit_Memo/1307/'" w:xpath="/ns0:NavWordReportXmlPart[1]/ns0:Header[1]/ns0:Totals[1]/ns0:TotalVATAmount[1]" w:storeItemID="{E2DF282D-C183-47A3-91D1-8B90BDB0DF4A}"/>
            <w15:color w:val="808080"/>
            <w:text/>
          </w:sdtPr>
          <w:sdtContent>
            <w:tc>
              <w:tcPr>
                <w:tcW w:w="1960" w:type="pct"/>
              </w:tcPr>
              <w:p w14:paraId="24507A57" w14:textId="77777777" w:rsidR="0028748D" w:rsidRDefault="0028748D" w:rsidP="00663A26">
                <w:pPr>
                  <w:pStyle w:val="BCNumber"/>
                  <w:spacing w:before="120" w:after="120"/>
                  <w:jc w:val="right"/>
                </w:pPr>
                <w:r>
                  <w:t>TotalVATAmount</w:t>
                </w:r>
              </w:p>
            </w:tc>
          </w:sdtContent>
        </w:sdt>
      </w:tr>
      <w:tr w:rsidR="0028748D" w:rsidRPr="00C66DFB" w14:paraId="58F612B2" w14:textId="77777777" w:rsidTr="00663A26">
        <w:trPr>
          <w:cantSplit/>
          <w:trHeight w:val="490"/>
        </w:trPr>
        <w:sdt>
          <w:sdtPr>
            <w:alias w:val="VATAmountLCY_VATAmountLine_Lbl"/>
            <w:tag w:val="#BC:InsertDataItem,DataItems/Header/VATAmountLine/VATAmountLCY_VATAmountLine_Lbl"/>
            <w:id w:val="-1697147879"/>
            <w:placeholder>
              <w:docPart w:val="076CD74F02074E7FAFB8591854043104"/>
            </w:placeholder>
            <w:dataBinding w:prefixMappings="xmlns:ns0='urn:microsoft-dynamics-nav/reports/Standard_Sales_Credit_Memo/1307/'" w:xpath="/ns0:NavWordReportXmlPart[1]/ns0:Header[1]/ns0:VATAmountLine[1]/ns0:VATAmountLCY_VATAmountLine_Lbl[1]" w:storeItemID="{E2DF282D-C183-47A3-91D1-8B90BDB0DF4A}"/>
            <w15:color w:val="808080"/>
            <w:text/>
          </w:sdtPr>
          <w:sdtContent>
            <w:tc>
              <w:tcPr>
                <w:tcW w:w="3040" w:type="pct"/>
              </w:tcPr>
              <w:p w14:paraId="3AB3538A" w14:textId="77777777" w:rsidR="0028748D" w:rsidRPr="00C66DFB" w:rsidRDefault="0028748D" w:rsidP="00663A26">
                <w:pPr>
                  <w:pStyle w:val="NoSpacing"/>
                  <w:spacing w:before="120" w:after="120"/>
                </w:pPr>
                <w:r>
                  <w:t>VATAmountLCY_VATAmountLine_Lbl</w:t>
                </w:r>
              </w:p>
            </w:tc>
          </w:sdtContent>
        </w:sdt>
        <w:sdt>
          <w:sdtPr>
            <w:alias w:val="TotalVATAmountLCY"/>
            <w:tag w:val="#BC:InsertDataItem,DataItems/Header/Totals/TotalVATAmountLCY"/>
            <w:id w:val="-551464525"/>
            <w:placeholder>
              <w:docPart w:val="076CD74F02074E7FAFB8591854043104"/>
            </w:placeholder>
            <w:dataBinding w:prefixMappings="xmlns:ns0='urn:microsoft-dynamics-nav/reports/Standard_Sales_Credit_Memo/1307/'" w:xpath="/ns0:NavWordReportXmlPart[1]/ns0:Header[1]/ns0:Totals[1]/ns0:TotalVATAmountLCY[1]" w:storeItemID="{E2DF282D-C183-47A3-91D1-8B90BDB0DF4A}"/>
            <w15:color w:val="808080"/>
            <w:text/>
          </w:sdtPr>
          <w:sdtContent>
            <w:tc>
              <w:tcPr>
                <w:tcW w:w="1960" w:type="pct"/>
              </w:tcPr>
              <w:p w14:paraId="0C98B21F" w14:textId="77777777" w:rsidR="0028748D" w:rsidRDefault="0028748D" w:rsidP="00663A26">
                <w:pPr>
                  <w:pStyle w:val="BCNumber"/>
                  <w:spacing w:before="120" w:after="120"/>
                  <w:jc w:val="right"/>
                </w:pPr>
                <w:r>
                  <w:t>TotalVATAmountLCY</w:t>
                </w:r>
              </w:p>
            </w:tc>
          </w:sdtContent>
        </w:sdt>
      </w:tr>
      <w:tr w:rsidR="0028748D" w:rsidRPr="009D3D20" w14:paraId="2164ACA2" w14:textId="77777777" w:rsidTr="00663A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alias w:val="TotalIncludingVATText"/>
            <w:tag w:val="#BC:InsertDataItem,DataItems/Header/Totals/TotalIncludingVATText"/>
            <w:id w:val="-1441139662"/>
            <w:placeholder>
              <w:docPart w:val="E3CC730471C044B9988DB2E5E8AB84D0"/>
            </w:placeholder>
            <w15:color w:val="808080"/>
            <w:text/>
          </w:sdtPr>
          <w:sdtContent>
            <w:tc>
              <w:tcPr>
                <w:tcW w:w="3040" w:type="pct"/>
                <w:tcBorders>
                  <w:top w:val="single" w:sz="4" w:space="0" w:color="000000"/>
                  <w:bottom w:val="single" w:sz="12" w:space="0" w:color="000000"/>
                </w:tcBorders>
              </w:tcPr>
              <w:p w14:paraId="733822C8" w14:textId="77777777" w:rsidR="0028748D" w:rsidRPr="005F091E" w:rsidRDefault="0028748D" w:rsidP="00663A26">
                <w:pPr>
                  <w:pStyle w:val="BCLabel"/>
                  <w:spacing w:before="120" w:after="120"/>
                </w:pPr>
                <w:r>
                  <w:t>TotalIncludingVATText</w:t>
                </w:r>
              </w:p>
            </w:tc>
          </w:sdtContent>
        </w:sdt>
        <w:tc>
          <w:tcPr>
            <w:tcW w:w="1960" w:type="pct"/>
            <w:tcBorders>
              <w:top w:val="single" w:sz="4" w:space="0" w:color="000000"/>
              <w:bottom w:val="single" w:sz="12" w:space="0" w:color="000000"/>
            </w:tcBorders>
          </w:tcPr>
          <w:p w14:paraId="4B9B56FB" w14:textId="77777777" w:rsidR="0028748D" w:rsidRPr="005F091E" w:rsidRDefault="0028748D" w:rsidP="00663A26">
            <w:pPr>
              <w:pStyle w:val="BCLabelNumber"/>
              <w:spacing w:before="120" w:after="120"/>
              <w:jc w:val="right"/>
            </w:pPr>
            <w:r w:rsidRPr="005F091E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-1587834767"/>
                <w:placeholder>
                  <w:docPart w:val="D98F848A071B46448CA77AE81BDE413B"/>
                </w:placeholder>
    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    <w15:color w:val="808080"/>
                <w:text/>
              </w:sdtPr>
              <w:sdtContent>
                <w:r w:rsidRPr="005F091E">
                  <w:t>TotalAmountIncludingVAT</w:t>
                </w:r>
              </w:sdtContent>
            </w:sdt>
          </w:p>
        </w:tc>
      </w:tr>
    </w:tbl>
    <w:p w14:paraId="09091B40" w14:textId="77777777" w:rsidR="0028748D" w:rsidRDefault="0028748D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7"/>
        <w:gridCol w:w="2935"/>
        <w:gridCol w:w="3584"/>
      </w:tblGrid>
      <w:tr w:rsidR="003B0D5B" w14:paraId="4865273C" w14:textId="77777777" w:rsidTr="003B0D5B">
        <w:trPr>
          <w:trHeight w:val="450"/>
          <w:jc w:val="center"/>
        </w:trPr>
        <w:tc>
          <w:tcPr>
            <w:tcW w:w="3687" w:type="dxa"/>
          </w:tcPr>
          <w:p w14:paraId="42885EBC" w14:textId="3FE6BDC8" w:rsidR="003B0D5B" w:rsidRPr="0000285C" w:rsidRDefault="003B0D5B" w:rsidP="006F0352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2935" w:type="dxa"/>
          </w:tcPr>
          <w:p w14:paraId="04A739ED" w14:textId="24245725" w:rsidR="003B0D5B" w:rsidRPr="0000285C" w:rsidRDefault="003B0D5B" w:rsidP="006F0352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sdt>
          <w:sdtPr>
            <w:rPr>
              <w:bCs/>
            </w:rPr>
            <w:id w:val="911123090"/>
            <w:placeholder>
              <w:docPart w:val="DefaultPlaceholder_-1854013440"/>
            </w:placeholder>
            <w15:dataBinding w:prefixMappings="xmlns:ns0='urn:microsoft-dynamics-nav/reports/Standard_Sales_Credit_Memo/1307/' " w:xpath="/ns0:NavWordReportXmlPart[1]/ns0:Header[1]/ns0:VATPaidOnDebits_Lbl[1]" w:storeItemID="{E2DF282D-C183-47A3-91D1-8B90BDB0DF4A}" w16sdtdh:storeItemChecksum="oUBKow=="/>
          </w:sdtPr>
          <w:sdtContent>
            <w:tc>
              <w:tcPr>
                <w:tcW w:w="3584" w:type="dxa"/>
              </w:tcPr>
              <w:p w14:paraId="1E65F498" w14:textId="6BF522E9" w:rsidR="003B0D5B" w:rsidRPr="0000285C" w:rsidRDefault="0028748D" w:rsidP="006F0352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VATPaidOnDebits_Lbl</w:t>
                </w:r>
                <w:proofErr w:type="spellEnd"/>
              </w:p>
            </w:tc>
          </w:sdtContent>
        </w:sdt>
      </w:tr>
      <w:tr w:rsidR="003B0D5B" w14:paraId="3D1EC3F4" w14:textId="77777777" w:rsidTr="003B0D5B">
        <w:trPr>
          <w:trHeight w:val="450"/>
          <w:jc w:val="center"/>
        </w:trPr>
        <w:tc>
          <w:tcPr>
            <w:tcW w:w="3687" w:type="dxa"/>
          </w:tcPr>
          <w:p w14:paraId="6B9F1597" w14:textId="2DB21910" w:rsidR="003B0D5B" w:rsidRPr="0000285C" w:rsidRDefault="003B0D5B" w:rsidP="006F0352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2935" w:type="dxa"/>
          </w:tcPr>
          <w:p w14:paraId="510C382B" w14:textId="0BBB5B81" w:rsidR="003B0D5B" w:rsidRPr="0000285C" w:rsidRDefault="003B0D5B" w:rsidP="006F0352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sdt>
          <w:sdtPr>
            <w:rPr>
              <w:bCs/>
            </w:rPr>
            <w:id w:val="109401891"/>
            <w:placeholder>
              <w:docPart w:val="DefaultPlaceholder_-1854013440"/>
            </w:placeholder>
            <w15:dataBinding w:prefixMappings="xmlns:ns0='urn:microsoft-dynamics-nav/reports/Standard_Sales_Credit_Memo/1307/' " w:xpath="/ns0:NavWordReportXmlPart[1]/ns0:Header[1]/ns0:GoodsAndServices_Lbl[1]" w:storeItemID="{E2DF282D-C183-47A3-91D1-8B90BDB0DF4A}" w16sdtdh:storeItemChecksum="oUBKow=="/>
          </w:sdtPr>
          <w:sdtContent>
            <w:tc>
              <w:tcPr>
                <w:tcW w:w="3584" w:type="dxa"/>
              </w:tcPr>
              <w:p w14:paraId="5CD39C44" w14:textId="7EB640F3" w:rsidR="003B0D5B" w:rsidRPr="0000285C" w:rsidRDefault="0028748D" w:rsidP="006F0352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GoodsAndServices_Lbl</w:t>
                </w:r>
                <w:proofErr w:type="spellEnd"/>
              </w:p>
            </w:tc>
          </w:sdtContent>
        </w:sdt>
      </w:tr>
    </w:tbl>
    <w:p w14:paraId="00C9AEFC" w14:textId="77777777" w:rsidR="00133E05" w:rsidRDefault="00133E05" w:rsidP="00133E05"/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 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14:paraId="2BE81007" w14:textId="77777777" w:rsidTr="008A7D4E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544AAFA5" w14:textId="77777777" w:rsidR="008A7D4E" w:rsidRDefault="008A7D4E" w:rsidP="001126D5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50412C53" w14:textId="77777777" w:rsidR="008A7D4E" w:rsidRDefault="008A7D4E" w:rsidP="001126D5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6F4E5A38" w14:textId="77777777" w:rsidR="008A7D4E" w:rsidRDefault="008A7D4E" w:rsidP="001126D5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8A7D4E" w14:paraId="50B7E55B" w14:textId="77777777" w:rsidTr="008A7D4E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14:paraId="00BBB5C9" w14:textId="77777777" w:rsidR="008A7D4E" w:rsidRDefault="008A7D4E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14:paraId="3C39A04F" w14:textId="12CFAE1B" w:rsidR="008A7D4E" w:rsidRDefault="008A7D4E" w:rsidP="0009049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14:paraId="09C7CAB3" w14:textId="77777777" w:rsidR="008A7D4E" w:rsidRDefault="008A7D4E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14:paraId="39E6B3F8" w14:textId="77777777" w:rsidR="007A68B4" w:rsidRPr="00133E05" w:rsidRDefault="007A68B4" w:rsidP="00133E05"/>
    <w:sectPr w:rsidR="007A68B4" w:rsidRPr="00133E05" w:rsidSect="0028748D">
      <w:headerReference w:type="default" r:id="rId9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5F5BA" w14:textId="77777777" w:rsidR="00616057" w:rsidRDefault="00616057" w:rsidP="00E40C63">
      <w:pPr>
        <w:spacing w:after="0"/>
      </w:pPr>
      <w:r>
        <w:separator/>
      </w:r>
    </w:p>
  </w:endnote>
  <w:endnote w:type="continuationSeparator" w:id="0">
    <w:p w14:paraId="5B2CBD4D" w14:textId="77777777" w:rsidR="00616057" w:rsidRDefault="00616057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5DA8F" w14:textId="77777777" w:rsidR="00616057" w:rsidRDefault="00616057" w:rsidP="00E40C63">
      <w:pPr>
        <w:spacing w:after="0"/>
      </w:pPr>
      <w:r>
        <w:separator/>
      </w:r>
    </w:p>
  </w:footnote>
  <w:footnote w:type="continuationSeparator" w:id="0">
    <w:p w14:paraId="50943052" w14:textId="77777777" w:rsidR="00616057" w:rsidRDefault="00616057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C7F0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02D54"/>
    <w:rsid w:val="00032E69"/>
    <w:rsid w:val="000357EB"/>
    <w:rsid w:val="00070EE8"/>
    <w:rsid w:val="00074151"/>
    <w:rsid w:val="000844A3"/>
    <w:rsid w:val="00090494"/>
    <w:rsid w:val="000A665A"/>
    <w:rsid w:val="000D5A6D"/>
    <w:rsid w:val="000E071F"/>
    <w:rsid w:val="000E4368"/>
    <w:rsid w:val="000F2077"/>
    <w:rsid w:val="00103846"/>
    <w:rsid w:val="0010706B"/>
    <w:rsid w:val="001126D5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35CA0"/>
    <w:rsid w:val="00245B0E"/>
    <w:rsid w:val="00254791"/>
    <w:rsid w:val="00261876"/>
    <w:rsid w:val="0026269B"/>
    <w:rsid w:val="002669DB"/>
    <w:rsid w:val="00273BA9"/>
    <w:rsid w:val="0028748D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0D5B"/>
    <w:rsid w:val="003B1D59"/>
    <w:rsid w:val="003D120B"/>
    <w:rsid w:val="003D4B80"/>
    <w:rsid w:val="003E2178"/>
    <w:rsid w:val="003F77E2"/>
    <w:rsid w:val="00416D70"/>
    <w:rsid w:val="00455175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16057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377E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C340B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67CA"/>
    <w:rsid w:val="00C47206"/>
    <w:rsid w:val="00CA6394"/>
    <w:rsid w:val="00CB70AD"/>
    <w:rsid w:val="00CD07C7"/>
    <w:rsid w:val="00CD1B92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91299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6D5"/>
    <w:pPr>
      <w:spacing w:line="278" w:lineRule="auto"/>
    </w:pPr>
    <w:rPr>
      <w:color w:val="000000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6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1126D5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1126D5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1126D5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1126D5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11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126D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26D5"/>
  </w:style>
  <w:style w:type="table" w:styleId="TableGrid">
    <w:name w:val="Table Grid"/>
    <w:basedOn w:val="TableNormal"/>
    <w:uiPriority w:val="3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12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6D5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1126D5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112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6D5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1126D5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126D5"/>
    <w:rPr>
      <w:rFonts w:asciiTheme="majorHAnsi" w:eastAsiaTheme="majorEastAsia" w:hAnsiTheme="majorHAnsi" w:cstheme="majorBidi"/>
      <w:color w:val="000000" w:themeColor="text1"/>
      <w:kern w:val="2"/>
      <w:sz w:val="16"/>
      <w:szCs w:val="4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1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D5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D5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D5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126D5"/>
    <w:rPr>
      <w:rFonts w:asciiTheme="majorHAnsi" w:eastAsiaTheme="majorEastAsia" w:hAnsiTheme="majorHAnsi" w:cstheme="majorBidi"/>
      <w:color w:val="000000" w:themeColor="text1"/>
      <w:kern w:val="2"/>
      <w:sz w:val="16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1126D5"/>
    <w:rPr>
      <w:rFonts w:asciiTheme="majorHAnsi" w:eastAsiaTheme="majorEastAsia" w:hAnsiTheme="majorHAnsi" w:cstheme="majorBidi"/>
      <w:color w:val="000000" w:themeColor="text1"/>
      <w:kern w:val="2"/>
      <w:sz w:val="16"/>
      <w:szCs w:val="28"/>
      <w14:ligatures w14:val="standardContextual"/>
    </w:rPr>
  </w:style>
  <w:style w:type="table" w:styleId="ListTable6Colorful-Accent5">
    <w:name w:val="List Table 6 Colorful Accent 5"/>
    <w:basedOn w:val="TableNormal"/>
    <w:uiPriority w:val="51"/>
    <w:rsid w:val="001126D5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  <w:style w:type="paragraph" w:customStyle="1" w:styleId="BCNumber">
    <w:name w:val="BC Number"/>
    <w:basedOn w:val="NoSpacing"/>
    <w:next w:val="Normal"/>
    <w:uiPriority w:val="2"/>
    <w:qFormat/>
    <w:rsid w:val="001126D5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1126D5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1126D5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1126D5"/>
    <w:rPr>
      <w:rFonts w:asciiTheme="majorHAnsi" w:eastAsiaTheme="majorEastAsia" w:hAnsiTheme="majorHAnsi" w:cstheme="majorBidi"/>
      <w:iCs/>
      <w:color w:val="000000" w:themeColor="text1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1126D5"/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1126D5"/>
    <w:rPr>
      <w:rFonts w:eastAsiaTheme="majorEastAsia" w:cstheme="majorBidi"/>
      <w:i/>
      <w:iCs/>
      <w:color w:val="000000" w:themeColor="text1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1126D5"/>
    <w:rPr>
      <w:rFonts w:eastAsiaTheme="majorEastAsia" w:cstheme="majorBidi"/>
      <w:color w:val="000000" w:themeColor="text1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1126D5"/>
    <w:rPr>
      <w:rFonts w:eastAsiaTheme="majorEastAsia" w:cstheme="majorBidi"/>
      <w:i/>
      <w:iCs/>
      <w:color w:val="000000" w:themeColor="text1"/>
      <w:kern w:val="2"/>
      <w:sz w:val="16"/>
      <w:szCs w:val="16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1126D5"/>
    <w:rPr>
      <w:rFonts w:eastAsiaTheme="majorEastAsia" w:cstheme="majorBidi"/>
      <w:color w:val="272727" w:themeColor="text1" w:themeTint="D8"/>
      <w:kern w:val="2"/>
      <w:sz w:val="16"/>
      <w:szCs w:val="16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126D5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126D5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1126D5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1126D5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1126D5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D5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1126D5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1126D5"/>
    <w:rPr>
      <w:i/>
      <w:iCs/>
    </w:rPr>
  </w:style>
  <w:style w:type="character" w:styleId="SubtleEmphasis">
    <w:name w:val="Subtle Emphasis"/>
    <w:basedOn w:val="SubtitleChar"/>
    <w:uiPriority w:val="19"/>
    <w:qFormat/>
    <w:rsid w:val="001126D5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1126D5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1126D5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1126D5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1126D5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1126D5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26D5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6D5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1126D5"/>
  </w:style>
  <w:style w:type="paragraph" w:styleId="BlockText">
    <w:name w:val="Block Text"/>
    <w:basedOn w:val="Normal"/>
    <w:uiPriority w:val="99"/>
    <w:semiHidden/>
    <w:unhideWhenUsed/>
    <w:rsid w:val="001126D5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126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126D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126D5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126D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126D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126D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126D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126D5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26D5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126D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table" w:styleId="ColorfulGrid">
    <w:name w:val="Colorful Grid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126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26D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6D5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6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6D5"/>
    <w:rPr>
      <w:b/>
      <w:bCs/>
      <w:color w:val="000000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126D5"/>
  </w:style>
  <w:style w:type="character" w:customStyle="1" w:styleId="DateChar">
    <w:name w:val="Date Char"/>
    <w:basedOn w:val="DefaultParagraphFont"/>
    <w:link w:val="Date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126D5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126D5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126D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1126D5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126D5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26D5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1126D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126D5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1126D5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126D5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26D5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126D5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126D5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126D5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126D5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126D5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126D5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126D5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126D5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126D5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126D5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126D5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126D5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1126D5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1126D5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126D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126D5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1126D5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1126D5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126D5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1126D5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6D5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6D5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1126D5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126D5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126D5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1126D5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126D5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126D5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126D5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126D5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126D5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126D5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126D5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126D5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126D5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1126D5"/>
    <w:rPr>
      <w:sz w:val="16"/>
    </w:rPr>
  </w:style>
  <w:style w:type="paragraph" w:styleId="List">
    <w:name w:val="List"/>
    <w:basedOn w:val="Normal"/>
    <w:uiPriority w:val="99"/>
    <w:semiHidden/>
    <w:unhideWhenUsed/>
    <w:rsid w:val="001126D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126D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126D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126D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126D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126D5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126D5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126D5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126D5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126D5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126D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126D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126D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126D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126D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126D5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126D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126D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126D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126D5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126D5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126D5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126D5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126D5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126D5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126D5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126D5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126D5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126D5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126D5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126D5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126D5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1126D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126D5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126D5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126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1126D5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126D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126D5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126D5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1126D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126D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1126D5"/>
    <w:rPr>
      <w:sz w:val="16"/>
    </w:rPr>
  </w:style>
  <w:style w:type="table" w:styleId="PlainTable1">
    <w:name w:val="Plain Table 1"/>
    <w:basedOn w:val="TableNormal"/>
    <w:uiPriority w:val="41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1126D5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126D5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126D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126D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126D5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1126D5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1126D5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126D5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126D5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126D5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126D5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126D5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126D5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126D5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126D5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126D5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1126D5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126D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126D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126D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126D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126D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126D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126D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126D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126D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26D5"/>
    <w:pPr>
      <w:spacing w:before="240" w:after="0"/>
      <w:outlineLvl w:val="9"/>
    </w:pPr>
    <w:rPr>
      <w:color w:val="2E74B5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126D5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1126D5"/>
    <w:pPr>
      <w:keepNext w:val="0"/>
      <w:outlineLvl w:val="9"/>
    </w:pPr>
    <w:rPr>
      <w:rFonts w:ascii="IDAutomationHC39M" w:hAnsi="IDAutomationHC39M"/>
    </w:rPr>
  </w:style>
  <w:style w:type="character" w:customStyle="1" w:styleId="BarcodeChar">
    <w:name w:val="Barcode Char"/>
    <w:basedOn w:val="Heading1Char"/>
    <w:link w:val="Barcode"/>
    <w:rsid w:val="001126D5"/>
    <w:rPr>
      <w:rFonts w:ascii="IDAutomationHC39M" w:eastAsiaTheme="majorEastAsia" w:hAnsi="IDAutomationHC39M" w:cstheme="majorBidi"/>
      <w:color w:val="000000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1126D5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1126D5"/>
    <w:rPr>
      <w:rFonts w:ascii="IDAutomation2D" w:eastAsiaTheme="majorEastAsia" w:hAnsi="IDAutomation2D" w:cstheme="majorBidi"/>
      <w:color w:val="000000" w:themeColor="text1"/>
      <w:kern w:val="2"/>
      <w:sz w:val="16"/>
      <w:szCs w:val="40"/>
      <w14:ligatures w14:val="standardContextual"/>
    </w:rPr>
  </w:style>
  <w:style w:type="paragraph" w:customStyle="1" w:styleId="BCNoteBullet">
    <w:name w:val="BC Note Bullet"/>
    <w:basedOn w:val="Quote"/>
    <w:next w:val="Normal"/>
    <w:uiPriority w:val="2"/>
    <w:qFormat/>
    <w:rsid w:val="001126D5"/>
    <w:pPr>
      <w:tabs>
        <w:tab w:val="num" w:pos="360"/>
      </w:tabs>
      <w:spacing w:before="0" w:after="0" w:line="240" w:lineRule="auto"/>
      <w:ind w:left="227" w:hanging="227"/>
    </w:pPr>
  </w:style>
  <w:style w:type="table" w:customStyle="1" w:styleId="BCCalculationTable">
    <w:name w:val="BC Calculation Table"/>
    <w:basedOn w:val="TableNormal"/>
    <w:uiPriority w:val="99"/>
    <w:qFormat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1126D5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017525D6F48C89D219380CE5C5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35345-4E99-4ED2-8D39-A20A02FEA39A}"/>
      </w:docPartPr>
      <w:docPartBody>
        <w:p w:rsidR="007E4926" w:rsidRDefault="00FB21F8" w:rsidP="00FB21F8">
          <w:pPr>
            <w:pStyle w:val="88C017525D6F48C89D219380CE5C5933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469B56A2E3401C9AB62EAE677F3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27EE2-A8F7-437A-9078-DAFFF4429104}"/>
      </w:docPartPr>
      <w:docPartBody>
        <w:p w:rsidR="007E4926" w:rsidRDefault="00FB21F8" w:rsidP="00FB21F8">
          <w:pPr>
            <w:pStyle w:val="57469B56A2E3401C9AB62EAE677F3E19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71F7D3087B43D2BEC446EF87E6C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AB67B-5BDC-4A43-8EEB-F14A54B27AFE}"/>
      </w:docPartPr>
      <w:docPartBody>
        <w:p w:rsidR="007E4926" w:rsidRDefault="00FB21F8" w:rsidP="00FB21F8">
          <w:pPr>
            <w:pStyle w:val="0871F7D3087B43D2BEC446EF87E6C694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B41B10A3B640B8B2CDF3D3CA7EF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F44BF-079B-4220-AB04-4EAF8BE40D3A}"/>
      </w:docPartPr>
      <w:docPartBody>
        <w:p w:rsidR="007E4926" w:rsidRDefault="00FB21F8" w:rsidP="00FB21F8">
          <w:pPr>
            <w:pStyle w:val="04B41B10A3B640B8B2CDF3D3CA7EFA4B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1B84139D7841E0B0AAEDE6690F0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AA6BB-DEA5-4814-9D40-025132717397}"/>
      </w:docPartPr>
      <w:docPartBody>
        <w:p w:rsidR="007E4926" w:rsidRDefault="00FB21F8" w:rsidP="00FB21F8">
          <w:pPr>
            <w:pStyle w:val="CA1B84139D7841E0B0AAEDE6690F062E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9561A2BFC54092AF806EF4B9669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FA1F1-1FEC-4A99-B996-FE341DB380F5}"/>
      </w:docPartPr>
      <w:docPartBody>
        <w:p w:rsidR="007E4926" w:rsidRDefault="00FB21F8" w:rsidP="00FB21F8">
          <w:pPr>
            <w:pStyle w:val="DD9561A2BFC54092AF806EF4B96699B2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7D03BDAF54A1D8056466FF31F7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24F5B-741C-4B34-88C7-5BD718865708}"/>
      </w:docPartPr>
      <w:docPartBody>
        <w:p w:rsidR="007E4926" w:rsidRDefault="00FB21F8" w:rsidP="00FB21F8">
          <w:pPr>
            <w:pStyle w:val="20C7D03BDAF54A1D8056466FF31F7316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18108D10B644E99563A9BDA90EE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1607F-014E-4FE3-8CBB-3A1922DD29CF}"/>
      </w:docPartPr>
      <w:docPartBody>
        <w:p w:rsidR="007E4926" w:rsidRDefault="00FB21F8" w:rsidP="00FB21F8">
          <w:pPr>
            <w:pStyle w:val="3718108D10B644E99563A9BDA90EED8A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7B36AB29AF4E30ACBE5915C98B8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ED189-0564-4C4B-8668-90F6E763EDEE}"/>
      </w:docPartPr>
      <w:docPartBody>
        <w:p w:rsidR="007E4926" w:rsidRDefault="00FB21F8" w:rsidP="00FB21F8">
          <w:pPr>
            <w:pStyle w:val="1C7B36AB29AF4E30ACBE5915C98B847D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250BA66D264570B36307C721E96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672B7-EB44-4425-AE57-336BDDFC4A8B}"/>
      </w:docPartPr>
      <w:docPartBody>
        <w:p w:rsidR="007E4926" w:rsidRDefault="00FB21F8" w:rsidP="00FB21F8">
          <w:pPr>
            <w:pStyle w:val="F6250BA66D264570B36307C721E9624C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EBE33BDD6344E491E2239D6E53A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6D727-A9C7-4557-ADDD-2E95E61A9D87}"/>
      </w:docPartPr>
      <w:docPartBody>
        <w:p w:rsidR="007E4926" w:rsidRDefault="00FB21F8" w:rsidP="00FB21F8">
          <w:pPr>
            <w:pStyle w:val="B6EBE33BDD6344E491E2239D6E53A85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93C32526254E2194DBE001748A6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49E1E-A60F-4415-B19D-2A61A514A4F6}"/>
      </w:docPartPr>
      <w:docPartBody>
        <w:p w:rsidR="007E4926" w:rsidRDefault="00FB21F8" w:rsidP="00FB21F8">
          <w:pPr>
            <w:pStyle w:val="8093C32526254E2194DBE001748A62A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C2EC74164948EEAE80CEB90DB78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22A73-C544-4D8E-88B7-AADE87B69759}"/>
      </w:docPartPr>
      <w:docPartBody>
        <w:p w:rsidR="007E4926" w:rsidRDefault="00FB21F8" w:rsidP="00FB21F8">
          <w:pPr>
            <w:pStyle w:val="44C2EC74164948EEAE80CEB90DB7802A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3567B10E284A7B8ACC7C6D2700F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1B531-0F2F-411C-A441-23ECD15509D0}"/>
      </w:docPartPr>
      <w:docPartBody>
        <w:p w:rsidR="007E4926" w:rsidRDefault="00FB21F8" w:rsidP="00FB21F8">
          <w:pPr>
            <w:pStyle w:val="EC3567B10E284A7B8ACC7C6D2700F2D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FD0FB68E914A43BCD8FE310BC11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64949-8A43-4135-BEF7-1E4E18B1115F}"/>
      </w:docPartPr>
      <w:docPartBody>
        <w:p w:rsidR="007E4926" w:rsidRDefault="00FB21F8" w:rsidP="00FB21F8">
          <w:pPr>
            <w:pStyle w:val="48FD0FB68E914A43BCD8FE310BC111F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F17C9F67EA4163B6C80ABDACAC1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99CB9-88AA-45FE-927B-13A45B3852A1}"/>
      </w:docPartPr>
      <w:docPartBody>
        <w:p w:rsidR="007E4926" w:rsidRDefault="00FB21F8" w:rsidP="00FB21F8">
          <w:pPr>
            <w:pStyle w:val="44F17C9F67EA4163B6C80ABDACAC1D4B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F5B01762834A67995C180F0D70F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7DB0E-C4D4-4329-8CDD-D871678345D1}"/>
      </w:docPartPr>
      <w:docPartBody>
        <w:p w:rsidR="007E4926" w:rsidRDefault="00FB21F8" w:rsidP="00FB21F8">
          <w:pPr>
            <w:pStyle w:val="D5F5B01762834A67995C180F0D70F53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418C75AE1844C9965479AD0E644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24DBD-AC71-417F-8130-47F7A9AE6ACC}"/>
      </w:docPartPr>
      <w:docPartBody>
        <w:p w:rsidR="007E4926" w:rsidRDefault="00FB21F8" w:rsidP="00FB21F8">
          <w:pPr>
            <w:pStyle w:val="14418C75AE1844C9965479AD0E644B3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3A023D1EF2446CAD4B727C294C2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BD972-EF78-4D02-8711-D5401DD4FE3F}"/>
      </w:docPartPr>
      <w:docPartBody>
        <w:p w:rsidR="007E4926" w:rsidRDefault="00FB21F8" w:rsidP="00FB21F8">
          <w:pPr>
            <w:pStyle w:val="A63A023D1EF2446CAD4B727C294C2FC4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D30FC9068B44A9E98342BA64CBA6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E7A1B-4BFF-47E2-81BB-ADE716CD0193}"/>
      </w:docPartPr>
      <w:docPartBody>
        <w:p w:rsidR="007E4926" w:rsidRDefault="00FB21F8" w:rsidP="00FB21F8">
          <w:pPr>
            <w:pStyle w:val="ED30FC9068B44A9E98342BA64CBA640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E5FA58CC2D4C3DBDA0D09B979A6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87E07-78D0-49BD-998D-3D4987284A58}"/>
      </w:docPartPr>
      <w:docPartBody>
        <w:p w:rsidR="007E4926" w:rsidRDefault="00FB21F8" w:rsidP="00FB21F8">
          <w:pPr>
            <w:pStyle w:val="9DE5FA58CC2D4C3DBDA0D09B979A6D7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75934FC0104358A2DCD8EC0482C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482CE-C27E-4B25-AF09-13217BF0356D}"/>
      </w:docPartPr>
      <w:docPartBody>
        <w:p w:rsidR="007E4926" w:rsidRDefault="00FB21F8" w:rsidP="00FB21F8">
          <w:pPr>
            <w:pStyle w:val="A875934FC0104358A2DCD8EC0482C5C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3561CB7EEA4F4B984667A15CD08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B768E-63FB-45AB-8DE8-A9653FB8CACD}"/>
      </w:docPartPr>
      <w:docPartBody>
        <w:p w:rsidR="007E4926" w:rsidRDefault="00FB21F8" w:rsidP="00FB21F8">
          <w:pPr>
            <w:pStyle w:val="463561CB7EEA4F4B984667A15CD0867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85B6E51568443BBA053A627C19F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D21E-9319-4F81-884D-B29C38B6AD13}"/>
      </w:docPartPr>
      <w:docPartBody>
        <w:p w:rsidR="007E4926" w:rsidRDefault="00FB21F8" w:rsidP="00FB21F8">
          <w:pPr>
            <w:pStyle w:val="4685B6E51568443BBA053A627C19FDE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9FFCF284E341B0BE2FE98AA40DE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2C582-C39F-47A0-91A0-5C4B753A7D7D}"/>
      </w:docPartPr>
      <w:docPartBody>
        <w:p w:rsidR="007E4926" w:rsidRDefault="00FB21F8" w:rsidP="00FB21F8">
          <w:pPr>
            <w:pStyle w:val="3D9FFCF284E341B0BE2FE98AA40DE67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8914B2BCBF4FA5BB67F10EED85C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0C21B-1EC6-4A9C-9CD0-0A92E745C22C}"/>
      </w:docPartPr>
      <w:docPartBody>
        <w:p w:rsidR="007E4926" w:rsidRDefault="00FB21F8" w:rsidP="00FB21F8">
          <w:pPr>
            <w:pStyle w:val="A98914B2BCBF4FA5BB67F10EED85C37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D87EA5E5644ECDAD52C2275A03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6CBCC-0B59-40C6-B4ED-FA03C0723080}"/>
      </w:docPartPr>
      <w:docPartBody>
        <w:p w:rsidR="007E4926" w:rsidRDefault="00FB21F8" w:rsidP="00FB21F8">
          <w:pPr>
            <w:pStyle w:val="91D87EA5E5644ECDAD52C2275A03A82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CEC3938F264626A9A65C9AEF9D4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AF3ED-2884-4E20-8258-107F0FBBAB0C}"/>
      </w:docPartPr>
      <w:docPartBody>
        <w:p w:rsidR="007E4926" w:rsidRDefault="00FB21F8" w:rsidP="00FB21F8">
          <w:pPr>
            <w:pStyle w:val="C2CEC3938F264626A9A65C9AEF9D43A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5361EAAF045DA9B8F6F5269B9E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0A91C-CB9E-4768-99E3-066837AF2DF4}"/>
      </w:docPartPr>
      <w:docPartBody>
        <w:p w:rsidR="007E4926" w:rsidRDefault="00FB21F8" w:rsidP="00FB21F8">
          <w:pPr>
            <w:pStyle w:val="B055361EAAF045DA9B8F6F5269B9EA07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6CD74F02074E7FAFB8591854043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55D2D-8F86-4312-A788-E27C00F6448D}"/>
      </w:docPartPr>
      <w:docPartBody>
        <w:p w:rsidR="007E4926" w:rsidRDefault="00FB21F8" w:rsidP="00FB21F8">
          <w:pPr>
            <w:pStyle w:val="076CD74F02074E7FAFB8591854043104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CC730471C044B9988DB2E5E8AB8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5B49F-4695-4B92-A389-8572552B26B9}"/>
      </w:docPartPr>
      <w:docPartBody>
        <w:p w:rsidR="007E4926" w:rsidRDefault="00FB21F8" w:rsidP="00FB21F8">
          <w:pPr>
            <w:pStyle w:val="E3CC730471C044B9988DB2E5E8AB84D0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8F848A071B46448CA77AE81BDE4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ED987-864C-4CEC-9787-2866537D7691}"/>
      </w:docPartPr>
      <w:docPartBody>
        <w:p w:rsidR="007E4926" w:rsidRDefault="00FB21F8" w:rsidP="00FB21F8">
          <w:pPr>
            <w:pStyle w:val="D98F848A071B46448CA77AE81BDE413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246A5284464BA1B619291B4E310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755BD-E5B0-4493-A68D-4C18C443DB3E}"/>
      </w:docPartPr>
      <w:docPartBody>
        <w:p w:rsidR="00000000" w:rsidRDefault="007E4926" w:rsidP="007E4926">
          <w:pPr>
            <w:pStyle w:val="06246A5284464BA1B619291B4E310D9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819B49389A4E1BB92EC56E8B472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69B72-E3A5-4DB1-9667-17C9C78CCE83}"/>
      </w:docPartPr>
      <w:docPartBody>
        <w:p w:rsidR="00000000" w:rsidRDefault="007E4926" w:rsidP="007E4926">
          <w:pPr>
            <w:pStyle w:val="28819B49389A4E1BB92EC56E8B47214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14A9AAE7464C889DE39E2AC0CC1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E4B96-9688-4C90-B752-8240377712D8}"/>
      </w:docPartPr>
      <w:docPartBody>
        <w:p w:rsidR="00000000" w:rsidRDefault="007E4926" w:rsidP="007E4926">
          <w:pPr>
            <w:pStyle w:val="2B14A9AAE7464C889DE39E2AC0CC14F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67FE01096B451EA9FD8DEC32809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44088-952D-48F6-8383-5AF98F4EFBA8}"/>
      </w:docPartPr>
      <w:docPartBody>
        <w:p w:rsidR="00000000" w:rsidRDefault="007E4926" w:rsidP="007E4926">
          <w:pPr>
            <w:pStyle w:val="7867FE01096B451EA9FD8DEC3280912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3BDECD535D4456A7DD3F50EB039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1D6D7-C905-42DF-B823-5B25561B4DAD}"/>
      </w:docPartPr>
      <w:docPartBody>
        <w:p w:rsidR="00000000" w:rsidRDefault="007E4926" w:rsidP="007E4926">
          <w:pPr>
            <w:pStyle w:val="033BDECD535D4456A7DD3F50EB039B4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87AB8360854B278915B6F60C552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29CA5-9502-49BC-9B7B-3B7F8F43470F}"/>
      </w:docPartPr>
      <w:docPartBody>
        <w:p w:rsidR="00000000" w:rsidRDefault="007E4926" w:rsidP="007E4926">
          <w:pPr>
            <w:pStyle w:val="2887AB8360854B278915B6F60C5525A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34D86CBEA449448B27E5C2FD5A1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C9A26-9948-4989-9A16-75E6DCB60A23}"/>
      </w:docPartPr>
      <w:docPartBody>
        <w:p w:rsidR="00000000" w:rsidRDefault="007E4926" w:rsidP="007E4926">
          <w:pPr>
            <w:pStyle w:val="0F34D86CBEA449448B27E5C2FD5A174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5D70D5CB734B8F884816BF03915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AA0DC-6692-46ED-A3C3-266820470457}"/>
      </w:docPartPr>
      <w:docPartBody>
        <w:p w:rsidR="00000000" w:rsidRDefault="007E4926" w:rsidP="007E4926">
          <w:pPr>
            <w:pStyle w:val="695D70D5CB734B8F884816BF039152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5CDD94A8FE145149E6DB3208CBFC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0FA0E-B5AB-4639-A54D-87CA71D694CE}"/>
      </w:docPartPr>
      <w:docPartBody>
        <w:p w:rsidR="00000000" w:rsidRDefault="007E4926" w:rsidP="007E4926">
          <w:pPr>
            <w:pStyle w:val="25CDD94A8FE145149E6DB3208CBFCBD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04224207E04DE4A86753A2C1BA3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21C3B-93B7-40A4-A81E-625B621EDDFE}"/>
      </w:docPartPr>
      <w:docPartBody>
        <w:p w:rsidR="00000000" w:rsidRDefault="007E4926" w:rsidP="007E4926">
          <w:pPr>
            <w:pStyle w:val="B604224207E04DE4A86753A2C1BA3FC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226ABDA674F1A802953CDE466A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8EBFF-F0FF-4F3C-8AF7-A7A152F4DB36}"/>
      </w:docPartPr>
      <w:docPartBody>
        <w:p w:rsidR="00000000" w:rsidRDefault="007E4926" w:rsidP="007E4926">
          <w:pPr>
            <w:pStyle w:val="E46226ABDA674F1A802953CDE466AEE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57ACAA293048DDB4C858DE23EA8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4053E-9D9C-4F63-A9F2-D31ED9D62B68}"/>
      </w:docPartPr>
      <w:docPartBody>
        <w:p w:rsidR="00000000" w:rsidRDefault="007E4926" w:rsidP="007E4926">
          <w:pPr>
            <w:pStyle w:val="1B57ACAA293048DDB4C858DE23EA809D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105DBE"/>
    <w:rsid w:val="00176F0E"/>
    <w:rsid w:val="00232AFF"/>
    <w:rsid w:val="00286F0F"/>
    <w:rsid w:val="00305D63"/>
    <w:rsid w:val="00374BD8"/>
    <w:rsid w:val="003F65E8"/>
    <w:rsid w:val="0044675D"/>
    <w:rsid w:val="00455175"/>
    <w:rsid w:val="00684D3D"/>
    <w:rsid w:val="0070272D"/>
    <w:rsid w:val="00714BA1"/>
    <w:rsid w:val="00715456"/>
    <w:rsid w:val="007D6AAE"/>
    <w:rsid w:val="007E4926"/>
    <w:rsid w:val="008E0D2D"/>
    <w:rsid w:val="008E377E"/>
    <w:rsid w:val="008F7AC0"/>
    <w:rsid w:val="00945954"/>
    <w:rsid w:val="009A0924"/>
    <w:rsid w:val="009C647B"/>
    <w:rsid w:val="009F034B"/>
    <w:rsid w:val="009F2F42"/>
    <w:rsid w:val="00A268AC"/>
    <w:rsid w:val="00B243DB"/>
    <w:rsid w:val="00CF76A8"/>
    <w:rsid w:val="00DB65E8"/>
    <w:rsid w:val="00E04FEE"/>
    <w:rsid w:val="00E76BA6"/>
    <w:rsid w:val="00E96142"/>
    <w:rsid w:val="00EE3E56"/>
    <w:rsid w:val="00F3445A"/>
    <w:rsid w:val="00F95E9A"/>
    <w:rsid w:val="00FB21F8"/>
    <w:rsid w:val="00FD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4926"/>
    <w:rPr>
      <w:color w:val="808080"/>
    </w:rPr>
  </w:style>
  <w:style w:type="paragraph" w:customStyle="1" w:styleId="DF893607B8214681BB95D4483803F8BA">
    <w:name w:val="DF893607B8214681BB95D4483803F8BA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C339E7A51949188B7387401607E307">
    <w:name w:val="97C339E7A51949188B7387401607E307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648600DD134584AC4ED0F2B60C15CC">
    <w:name w:val="B3648600DD134584AC4ED0F2B60C15CC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97AFBD9B9544F7916C950DD0FA1DDA">
    <w:name w:val="9E97AFBD9B9544F7916C950DD0FA1DDA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89C484076E4AA28619743A7E64CFB2">
    <w:name w:val="5E89C484076E4AA28619743A7E64CFB2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EA124CB40043048F5A06D000A15B82">
    <w:name w:val="E2EA124CB40043048F5A06D000A15B82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E624F4AE6A407C98CBFE9B100BA3DF">
    <w:name w:val="3EE624F4AE6A407C98CBFE9B100BA3DF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AE736FC0B544D3BF5D89D5DAE5F689">
    <w:name w:val="60AE736FC0B544D3BF5D89D5DAE5F689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38E15560BB421389F7C8C800E28989">
    <w:name w:val="FD38E15560BB421389F7C8C800E28989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FBF49F937C4FCD8589C48633CDFED4">
    <w:name w:val="E8FBF49F937C4FCD8589C48633CDFED4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DEF12E809448B9BB061E0316C3167F">
    <w:name w:val="80DEF12E809448B9BB061E0316C3167F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4CBE3E491C4E55AF116BCCF2280BE7">
    <w:name w:val="FC4CBE3E491C4E55AF116BCCF2280BE7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5A442E5A794F61A76481DC8142034D">
    <w:name w:val="165A442E5A794F61A76481DC8142034D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005963C15646EE94ADF0B20FBB3E20">
    <w:name w:val="F7005963C15646EE94ADF0B20FBB3E20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246A5284464BA1B619291B4E310D90">
    <w:name w:val="06246A5284464BA1B619291B4E310D90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819B49389A4E1BB92EC56E8B472143">
    <w:name w:val="28819B49389A4E1BB92EC56E8B472143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14A9AAE7464C889DE39E2AC0CC14FC">
    <w:name w:val="2B14A9AAE7464C889DE39E2AC0CC14FC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67FE01096B451EA9FD8DEC32809128">
    <w:name w:val="7867FE01096B451EA9FD8DEC32809128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3BDECD535D4456A7DD3F50EB039B45">
    <w:name w:val="033BDECD535D4456A7DD3F50EB039B45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87AB8360854B278915B6F60C5525A2">
    <w:name w:val="2887AB8360854B278915B6F60C5525A2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34D86CBEA449448B27E5C2FD5A1742">
    <w:name w:val="0F34D86CBEA449448B27E5C2FD5A1742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5D70D5CB734B8F884816BF039152AE">
    <w:name w:val="695D70D5CB734B8F884816BF039152AE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CDD94A8FE145149E6DB3208CBFCBD4">
    <w:name w:val="25CDD94A8FE145149E6DB3208CBFCBD4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04224207E04DE4A86753A2C1BA3FC5">
    <w:name w:val="B604224207E04DE4A86753A2C1BA3FC5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6226ABDA674F1A802953CDE466AEEA">
    <w:name w:val="E46226ABDA674F1A802953CDE466AEEA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57ACAA293048DDB4C858DE23EA809D">
    <w:name w:val="1B57ACAA293048DDB4C858DE23EA809D"/>
    <w:rsid w:val="007E492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  <w:style w:type="paragraph" w:customStyle="1" w:styleId="3C507C8B5F794599A6AE6810CBDB0786">
    <w:name w:val="3C507C8B5F794599A6AE6810CBDB0786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1C77745BFA4D1FBE3C375F20E009EC">
    <w:name w:val="2C1C77745BFA4D1FBE3C375F20E009EC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B6050233364738915E899CC94F9CF6">
    <w:name w:val="9EB6050233364738915E899CC94F9CF6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62F14E1A6443919E3FFA7405D646D3">
    <w:name w:val="3F62F14E1A6443919E3FFA7405D646D3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9BE6DAD73D464096D74439AC5686AF">
    <w:name w:val="CD9BE6DAD73D464096D74439AC5686AF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99AD2C117C49A8901D9CC05CA6C994">
    <w:name w:val="9899AD2C117C49A8901D9CC05CA6C994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C9288A81DE4A9F973E1A75251B686F">
    <w:name w:val="DFC9288A81DE4A9F973E1A75251B686F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BB9DFBBCCA4D828129E5E08AC2BA0D">
    <w:name w:val="39BB9DFBBCCA4D828129E5E08AC2BA0D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3464A5E5C940C09EE5F85BBECF3366">
    <w:name w:val="FE3464A5E5C940C09EE5F85BBECF3366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9638620B5841358298BC32992FE711">
    <w:name w:val="AD9638620B5841358298BC32992FE711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C017525D6F48C89D219380CE5C5933">
    <w:name w:val="88C017525D6F48C89D219380CE5C5933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469B56A2E3401C9AB62EAE677F3E19">
    <w:name w:val="57469B56A2E3401C9AB62EAE677F3E19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71F7D3087B43D2BEC446EF87E6C694">
    <w:name w:val="0871F7D3087B43D2BEC446EF87E6C694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B41B10A3B640B8B2CDF3D3CA7EFA4B">
    <w:name w:val="04B41B10A3B640B8B2CDF3D3CA7EFA4B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1B84139D7841E0B0AAEDE6690F062E">
    <w:name w:val="CA1B84139D7841E0B0AAEDE6690F062E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9561A2BFC54092AF806EF4B96699B2">
    <w:name w:val="DD9561A2BFC54092AF806EF4B96699B2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C7D03BDAF54A1D8056466FF31F7316">
    <w:name w:val="20C7D03BDAF54A1D8056466FF31F7316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18108D10B644E99563A9BDA90EED8A">
    <w:name w:val="3718108D10B644E99563A9BDA90EED8A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7B36AB29AF4E30ACBE5915C98B847D">
    <w:name w:val="1C7B36AB29AF4E30ACBE5915C98B847D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250BA66D264570B36307C721E9624C">
    <w:name w:val="F6250BA66D264570B36307C721E9624C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EBE33BDD6344E491E2239D6E53A85C">
    <w:name w:val="B6EBE33BDD6344E491E2239D6E53A85C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93C32526254E2194DBE001748A62AE">
    <w:name w:val="8093C32526254E2194DBE001748A62AE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C2EC74164948EEAE80CEB90DB7802A">
    <w:name w:val="44C2EC74164948EEAE80CEB90DB7802A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3567B10E284A7B8ACC7C6D2700F2D1">
    <w:name w:val="EC3567B10E284A7B8ACC7C6D2700F2D1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FD0FB68E914A43BCD8FE310BC111FC">
    <w:name w:val="48FD0FB68E914A43BCD8FE310BC111FC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F17C9F67EA4163B6C80ABDACAC1D4B">
    <w:name w:val="44F17C9F67EA4163B6C80ABDACAC1D4B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F5B01762834A67995C180F0D70F535">
    <w:name w:val="D5F5B01762834A67995C180F0D70F535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418C75AE1844C9965479AD0E644B3B">
    <w:name w:val="14418C75AE1844C9965479AD0E644B3B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3A023D1EF2446CAD4B727C294C2FC4">
    <w:name w:val="A63A023D1EF2446CAD4B727C294C2FC4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30FC9068B44A9E98342BA64CBA6409">
    <w:name w:val="ED30FC9068B44A9E98342BA64CBA6409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E5FA58CC2D4C3DBDA0D09B979A6D73">
    <w:name w:val="9DE5FA58CC2D4C3DBDA0D09B979A6D73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75934FC0104358A2DCD8EC0482C5C1">
    <w:name w:val="A875934FC0104358A2DCD8EC0482C5C1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3561CB7EEA4F4B984667A15CD0867A">
    <w:name w:val="463561CB7EEA4F4B984667A15CD0867A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85B6E51568443BBA053A627C19FDE6">
    <w:name w:val="4685B6E51568443BBA053A627C19FDE6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9FFCF284E341B0BE2FE98AA40DE678">
    <w:name w:val="3D9FFCF284E341B0BE2FE98AA40DE678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8914B2BCBF4FA5BB67F10EED85C376">
    <w:name w:val="A98914B2BCBF4FA5BB67F10EED85C376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D87EA5E5644ECDAD52C2275A03A82F">
    <w:name w:val="91D87EA5E5644ECDAD52C2275A03A82F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CEC3938F264626A9A65C9AEF9D43AA">
    <w:name w:val="C2CEC3938F264626A9A65C9AEF9D43AA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55361EAAF045DA9B8F6F5269B9EA07">
    <w:name w:val="B055361EAAF045DA9B8F6F5269B9EA07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6CD74F02074E7FAFB8591854043104">
    <w:name w:val="076CD74F02074E7FAFB8591854043104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CC730471C044B9988DB2E5E8AB84D0">
    <w:name w:val="E3CC730471C044B9988DB2E5E8AB84D0"/>
    <w:rsid w:val="00FB21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8F848A071B46448CA77AE81BDE413B">
    <w:name w:val="D98F848A071B46448CA77AE81BDE413B"/>
    <w:rsid w:val="00FB21F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2026-08-20T10:27:00Z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