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26"/>
      </w:tblGrid>
      <w:tr w:rsidR="00013141" w:rsidRPr="00A30AF4" w14:paraId="79CC8C31" w14:textId="77777777" w:rsidTr="00A367A2">
        <w:trPr>
          <w:trHeight w:val="389"/>
        </w:trPr>
        <w:sdt>
          <w:sdtPr>
            <w:alias w:val="ItemTableCaptItemFilter"/>
            <w:tag w:val="#BC:InsertDataItem,DataItems/Item/ItemTableCaptItemFilter"/>
            <w:id w:val="1103462186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Item[1]/ns0:ItemTableCaptItemFilter[1]" w:storeItemID="{BD0AD12E-8658-489D-9919-DB6A9B0BB85F}"/>
            <w15:color w:val="808080"/>
            <w:text/>
          </w:sdtPr>
          <w:sdtContent>
            <w:tc>
              <w:tcPr>
                <w:tcW w:w="15426" w:type="dxa"/>
              </w:tcPr>
              <w:p w14:paraId="5574B83B" w14:textId="79F5C6F2" w:rsidR="00013141" w:rsidRPr="00A30AF4" w:rsidRDefault="00CB11FC" w:rsidP="00A367A2">
                <w:proofErr w:type="spellStart"/>
                <w:r w:rsidRPr="00A30AF4">
                  <w:t>ItemTableCaptItemFilter</w:t>
                </w:r>
                <w:proofErr w:type="spellEnd"/>
              </w:p>
            </w:tc>
          </w:sdtContent>
        </w:sdt>
      </w:tr>
      <w:tr w:rsidR="00013141" w:rsidRPr="00A30AF4" w14:paraId="0EB924A6" w14:textId="77777777" w:rsidTr="00A367A2">
        <w:trPr>
          <w:trHeight w:val="389"/>
        </w:trPr>
        <w:sdt>
          <w:sdtPr>
            <w:alias w:val="StrSbStNoSalOdrLnSalLnFlt"/>
            <w:tag w:val="#BC:InsertDataItem,DataItems/Item/StrSbStNoSalOdrLnSalLnFlt"/>
            <w:id w:val="607318186"/>
            <w:placeholder>
              <w:docPart w:val="DefaultPlaceholder_-1854013440"/>
            </w:placeholder>
            <w:dataBinding w:prefixMappings="xmlns:ns0='urn:microsoft-dynamics-nav/reports/Inventory_Order_Details/708/'" w:xpath="/ns0:NavWordReportXmlPart[1]/ns0:Item[1]/ns0:StrSbStNoSalOdrLnSalLnFlt[1]" w:storeItemID="{BD0AD12E-8658-489D-9919-DB6A9B0BB85F}"/>
            <w15:color w:val="808080"/>
            <w:text/>
          </w:sdtPr>
          <w:sdtContent>
            <w:tc>
              <w:tcPr>
                <w:tcW w:w="15426" w:type="dxa"/>
              </w:tcPr>
              <w:p w14:paraId="372B2F0F" w14:textId="0CE732EE" w:rsidR="00013141" w:rsidRPr="00A30AF4" w:rsidRDefault="00CB11FC" w:rsidP="00A367A2">
                <w:proofErr w:type="spellStart"/>
                <w:r w:rsidRPr="00A30AF4">
                  <w:t>StrSbStNoSalOdrLnSalLnFlt</w:t>
                </w:r>
                <w:proofErr w:type="spellEnd"/>
              </w:p>
            </w:tc>
          </w:sdtContent>
        </w:sdt>
      </w:tr>
    </w:tbl>
    <w:p w14:paraId="565F7A77" w14:textId="77777777" w:rsidR="007C5459" w:rsidRDefault="007C5459" w:rsidP="00872FBD"/>
    <w:tbl>
      <w:tblPr>
        <w:tblStyle w:val="BCDataTable"/>
        <w:tblW w:w="5000" w:type="pct"/>
        <w:tblLayout w:type="fixed"/>
        <w:tblLook w:val="0660" w:firstRow="1" w:lastRow="1" w:firstColumn="0" w:lastColumn="0" w:noHBand="1" w:noVBand="1"/>
      </w:tblPr>
      <w:tblGrid>
        <w:gridCol w:w="1256"/>
        <w:gridCol w:w="2545"/>
        <w:gridCol w:w="1487"/>
        <w:gridCol w:w="1182"/>
        <w:gridCol w:w="1360"/>
        <w:gridCol w:w="1259"/>
        <w:gridCol w:w="991"/>
        <w:gridCol w:w="1619"/>
        <w:gridCol w:w="1711"/>
        <w:gridCol w:w="1979"/>
      </w:tblGrid>
      <w:tr w:rsidR="00A367A2" w14:paraId="52BB3C2D" w14:textId="77777777" w:rsidTr="006B48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4"/>
        </w:trPr>
        <w:sdt>
          <w:sdtPr>
            <w:alias w:val="SalesLineDocumentNoCaption"/>
            <w:tag w:val="#BC:InsertDataItem,Labels/SalesLineDocumentNoCaption"/>
            <w:id w:val="1567065929"/>
            <w:placeholder>
              <w:docPart w:val="76CA3A99484D49388901EC11CE01811A"/>
            </w:placeholder>
            <w:dataBinding w:prefixMappings="xmlns:ns0='urn:microsoft-dynamics-nav/reports/Inventory_Order_Details/708/'" w:xpath="/ns0:NavWordReportXmlPart[1]/ns0:Labels[1]/ns0:SalesLineDocumentNoCaption[1]" w:storeItemID="{BD0AD12E-8658-489D-9919-DB6A9B0BB85F}"/>
            <w15:color w:val="808080"/>
            <w:text/>
          </w:sdtPr>
          <w:sdtContent>
            <w:tc>
              <w:tcPr>
                <w:tcW w:w="408" w:type="pct"/>
              </w:tcPr>
              <w:p w14:paraId="2D67BFEE" w14:textId="77777777" w:rsidR="00A367A2" w:rsidRDefault="00A367A2" w:rsidP="00A367A2">
                <w:proofErr w:type="spellStart"/>
                <w:r>
                  <w:t>SalesLineDocumentNoCaption</w:t>
                </w:r>
                <w:proofErr w:type="spellEnd"/>
              </w:p>
            </w:tc>
          </w:sdtContent>
        </w:sdt>
        <w:sdt>
          <w:sdtPr>
            <w:alias w:val="SalesHeaderBilltoNameCaption"/>
            <w:tag w:val="#BC:InsertDataItem,Labels/SalesHeaderBilltoNameCaption"/>
            <w:id w:val="-773935893"/>
            <w:placeholder>
              <w:docPart w:val="3849854FAFD542BBA47B2AF1BE7E785A"/>
            </w:placeholder>
            <w:dataBinding w:prefixMappings="xmlns:ns0='urn:microsoft-dynamics-nav/reports/Inventory_Order_Details/708/'" w:xpath="/ns0:NavWordReportXmlPart[1]/ns0:Labels[1]/ns0:SalesHeaderBilltoNameCaption[1]" w:storeItemID="{BD0AD12E-8658-489D-9919-DB6A9B0BB85F}"/>
            <w15:color w:val="808080"/>
            <w:text/>
          </w:sdtPr>
          <w:sdtContent>
            <w:tc>
              <w:tcPr>
                <w:tcW w:w="827" w:type="pct"/>
              </w:tcPr>
              <w:p w14:paraId="003ADADE" w14:textId="77777777" w:rsidR="00A367A2" w:rsidRDefault="00A367A2" w:rsidP="00A367A2">
                <w:proofErr w:type="spellStart"/>
                <w:r>
                  <w:t>SalesHeaderBilltoNameCaption</w:t>
                </w:r>
                <w:proofErr w:type="spellEnd"/>
              </w:p>
            </w:tc>
          </w:sdtContent>
        </w:sdt>
        <w:sdt>
          <w:sdtPr>
            <w:alias w:val="ShipmentDateLabel"/>
            <w:tag w:val="#BC:InsertDataItem,Labels/ShipmentDateLabel"/>
            <w:id w:val="165207107"/>
            <w:placeholder>
              <w:docPart w:val="8C01ACFAFCED4C3EB5A7FC20EEADB2D8"/>
            </w:placeholder>
            <w:dataBinding w:prefixMappings="xmlns:ns0='urn:microsoft-dynamics-nav/reports/Inventory_Order_Details/708/'" w:xpath="/ns0:NavWordReportXmlPart[1]/ns0:Labels[1]/ns0:ShipmentDateLabel[1]" w:storeItemID="{BD0AD12E-8658-489D-9919-DB6A9B0BB85F}"/>
            <w15:color w:val="808080"/>
            <w:text/>
          </w:sdtPr>
          <w:sdtContent>
            <w:tc>
              <w:tcPr>
                <w:tcW w:w="483" w:type="pct"/>
              </w:tcPr>
              <w:p w14:paraId="6CEB1C1C" w14:textId="77777777" w:rsidR="00A367A2" w:rsidRDefault="00A367A2" w:rsidP="00A367A2">
                <w:proofErr w:type="spellStart"/>
                <w:r>
                  <w:t>ShipmentDateLabel</w:t>
                </w:r>
                <w:proofErr w:type="spellEnd"/>
              </w:p>
            </w:tc>
          </w:sdtContent>
        </w:sdt>
        <w:sdt>
          <w:sdtPr>
            <w:alias w:val="Quantity_SalesLineCaption"/>
            <w:tag w:val="#BC:InsertDataItem,Labels/Quantity_SalesLineCaption"/>
            <w:id w:val="1731115634"/>
            <w:placeholder>
              <w:docPart w:val="82694538020141028B68947BED241F43"/>
            </w:placeholder>
            <w:dataBinding w:prefixMappings="xmlns:ns0='urn:microsoft-dynamics-nav/reports/Inventory_Order_Details/708/'" w:xpath="/ns0:NavWordReportXmlPart[1]/ns0:Labels[1]/ns0:Quantity_SalesLineCaption[1]" w:storeItemID="{BD0AD12E-8658-489D-9919-DB6A9B0BB85F}"/>
            <w15:color w:val="808080"/>
            <w:text/>
          </w:sdtPr>
          <w:sdtContent>
            <w:tc>
              <w:tcPr>
                <w:tcW w:w="384" w:type="pct"/>
              </w:tcPr>
              <w:p w14:paraId="12A2577C" w14:textId="77777777" w:rsidR="00A367A2" w:rsidRDefault="00A367A2" w:rsidP="00A367A2">
                <w:proofErr w:type="spellStart"/>
                <w:r>
                  <w:t>Quantity_SalesLineCaption</w:t>
                </w:r>
                <w:proofErr w:type="spellEnd"/>
              </w:p>
            </w:tc>
          </w:sdtContent>
        </w:sdt>
        <w:sdt>
          <w:sdtPr>
            <w:alias w:val="OutstandingQty_SalesLineCaption"/>
            <w:tag w:val="#BC:InsertDataItem,Labels/OutstandingQty_SalesLineCaption"/>
            <w:id w:val="269209163"/>
            <w:placeholder>
              <w:docPart w:val="1B37646AC40F42AD86CAA2863A04E739"/>
            </w:placeholder>
            <w:dataBinding w:prefixMappings="xmlns:ns0='urn:microsoft-dynamics-nav/reports/Inventory_Order_Details/708/'" w:xpath="/ns0:NavWordReportXmlPart[1]/ns0:Labels[1]/ns0:OutstandingQty_SalesLineCaption[1]" w:storeItemID="{BD0AD12E-8658-489D-9919-DB6A9B0BB85F}"/>
            <w15:color w:val="808080"/>
            <w:text/>
          </w:sdtPr>
          <w:sdtContent>
            <w:tc>
              <w:tcPr>
                <w:tcW w:w="442" w:type="pct"/>
              </w:tcPr>
              <w:p w14:paraId="7902F4E7" w14:textId="77777777" w:rsidR="00A367A2" w:rsidRDefault="00A367A2" w:rsidP="00A367A2">
                <w:pPr>
                  <w:jc w:val="right"/>
                </w:pPr>
                <w:proofErr w:type="spellStart"/>
                <w:r>
                  <w:t>OutstandingQty_SalesLineCaption</w:t>
                </w:r>
                <w:proofErr w:type="spellEnd"/>
              </w:p>
            </w:tc>
          </w:sdtContent>
        </w:sdt>
        <w:sdt>
          <w:sdtPr>
            <w:alias w:val="BackOrderQtyLabel"/>
            <w:tag w:val="#BC:InsertDataItem,Labels/BackOrderQtyLabel"/>
            <w:id w:val="1994918591"/>
            <w:placeholder>
              <w:docPart w:val="0BA644C237B14A3993FADBDDE482406F"/>
            </w:placeholder>
            <w:dataBinding w:prefixMappings="xmlns:ns0='urn:microsoft-dynamics-nav/reports/Inventory_Order_Details/708/'" w:xpath="/ns0:NavWordReportXmlPart[1]/ns0:Labels[1]/ns0:BackOrderQtyLabel[1]" w:storeItemID="{BD0AD12E-8658-489D-9919-DB6A9B0BB85F}"/>
            <w15:color w:val="808080"/>
            <w:text/>
          </w:sdtPr>
          <w:sdtContent>
            <w:tc>
              <w:tcPr>
                <w:tcW w:w="409" w:type="pct"/>
              </w:tcPr>
              <w:p w14:paraId="017A3F5A" w14:textId="77777777" w:rsidR="00A367A2" w:rsidRDefault="00A367A2" w:rsidP="00A367A2">
                <w:pPr>
                  <w:jc w:val="right"/>
                </w:pPr>
                <w:proofErr w:type="spellStart"/>
                <w:r>
                  <w:t>BackOrderQtyLabel</w:t>
                </w:r>
                <w:proofErr w:type="spellEnd"/>
              </w:p>
            </w:tc>
          </w:sdtContent>
        </w:sdt>
        <w:sdt>
          <w:sdtPr>
            <w:alias w:val="SalesLineUnitPriceCaption"/>
            <w:tag w:val="#BC:InsertDataItem,Labels/SalesLineUnitPriceCaption"/>
            <w:id w:val="-2015834411"/>
            <w:placeholder>
              <w:docPart w:val="E3F46D49F53B4A72B72A97D03CE95B1B"/>
            </w:placeholder>
            <w:dataBinding w:prefixMappings="xmlns:ns0='urn:microsoft-dynamics-nav/reports/Inventory_Order_Details/708/'" w:xpath="/ns0:NavWordReportXmlPart[1]/ns0:Labels[1]/ns0:SalesLineUnitPriceCaption[1]" w:storeItemID="{BD0AD12E-8658-489D-9919-DB6A9B0BB85F}"/>
            <w15:color w:val="808080"/>
            <w:text/>
          </w:sdtPr>
          <w:sdtContent>
            <w:tc>
              <w:tcPr>
                <w:tcW w:w="322" w:type="pct"/>
              </w:tcPr>
              <w:p w14:paraId="49DD15DE" w14:textId="77777777" w:rsidR="00A367A2" w:rsidRDefault="00A367A2" w:rsidP="00A367A2">
                <w:proofErr w:type="spellStart"/>
                <w:r>
                  <w:t>SalesLineUnitPriceCaption</w:t>
                </w:r>
                <w:proofErr w:type="spellEnd"/>
              </w:p>
            </w:tc>
          </w:sdtContent>
        </w:sdt>
        <w:sdt>
          <w:sdtPr>
            <w:alias w:val="SalesLineLineDiscountCaption"/>
            <w:tag w:val="#BC:InsertDataItem,Labels/SalesLineLineDiscountCaption"/>
            <w:id w:val="891167116"/>
            <w:placeholder>
              <w:docPart w:val="46C04310E49F4904B2D566E0ACBF395D"/>
            </w:placeholder>
            <w:dataBinding w:prefixMappings="xmlns:ns0='urn:microsoft-dynamics-nav/reports/Inventory_Order_Details/708/'" w:xpath="/ns0:NavWordReportXmlPart[1]/ns0:Labels[1]/ns0:SalesLineLineDiscountCaption[1]" w:storeItemID="{BD0AD12E-8658-489D-9919-DB6A9B0BB85F}"/>
            <w15:color w:val="808080"/>
            <w:text/>
          </w:sdtPr>
          <w:sdtContent>
            <w:tc>
              <w:tcPr>
                <w:tcW w:w="526" w:type="pct"/>
              </w:tcPr>
              <w:p w14:paraId="419CCC00" w14:textId="77777777" w:rsidR="00A367A2" w:rsidRDefault="00A367A2" w:rsidP="00A367A2">
                <w:proofErr w:type="spellStart"/>
                <w:r>
                  <w:t>SalesLineLineDiscountCaption</w:t>
                </w:r>
                <w:proofErr w:type="spellEnd"/>
              </w:p>
            </w:tc>
          </w:sdtContent>
        </w:sdt>
        <w:sdt>
          <w:sdtPr>
            <w:alias w:val="InvDiscountAmt_SalesLineCaption"/>
            <w:tag w:val="#BC:InsertDataItem,Labels/InvDiscountAmt_SalesLineCaption"/>
            <w:id w:val="1116330638"/>
            <w:placeholder>
              <w:docPart w:val="2662064B1CFC40B2981F354D42D02F07"/>
            </w:placeholder>
            <w:dataBinding w:prefixMappings="xmlns:ns0='urn:microsoft-dynamics-nav/reports/Inventory_Order_Details/708/'" w:xpath="/ns0:NavWordReportXmlPart[1]/ns0:Labels[1]/ns0:InvDiscountAmt_SalesLineCaption[1]" w:storeItemID="{BD0AD12E-8658-489D-9919-DB6A9B0BB85F}"/>
            <w15:color w:val="808080"/>
            <w:text/>
          </w:sdtPr>
          <w:sdtContent>
            <w:tc>
              <w:tcPr>
                <w:tcW w:w="556" w:type="pct"/>
              </w:tcPr>
              <w:p w14:paraId="374B05F3" w14:textId="77777777" w:rsidR="00A367A2" w:rsidRDefault="00A367A2" w:rsidP="00A367A2">
                <w:proofErr w:type="spellStart"/>
                <w:r>
                  <w:t>InvDiscountAmt_SalesLineCaption</w:t>
                </w:r>
                <w:proofErr w:type="spellEnd"/>
              </w:p>
            </w:tc>
          </w:sdtContent>
        </w:sdt>
        <w:sdt>
          <w:sdtPr>
            <w:alias w:val="OutstandingAmt1_SalesLineCaption"/>
            <w:tag w:val="#BC:InsertDataItem,Labels/OutstandingAmt1_SalesLineCaption"/>
            <w:id w:val="-640884958"/>
            <w:placeholder>
              <w:docPart w:val="86559230938A4450B55185333A490B1E"/>
            </w:placeholder>
            <w:dataBinding w:prefixMappings="xmlns:ns0='urn:microsoft-dynamics-nav/reports/Inventory_Order_Details/708/'" w:xpath="/ns0:NavWordReportXmlPart[1]/ns0:Labels[1]/ns0:OutstandingAmt1_SalesLineCaption[1]" w:storeItemID="{BD0AD12E-8658-489D-9919-DB6A9B0BB85F}"/>
            <w15:color w:val="808080"/>
            <w:text/>
          </w:sdtPr>
          <w:sdtContent>
            <w:tc>
              <w:tcPr>
                <w:tcW w:w="643" w:type="pct"/>
              </w:tcPr>
              <w:p w14:paraId="54300EF9" w14:textId="77777777" w:rsidR="00A367A2" w:rsidRDefault="00A367A2" w:rsidP="00A367A2">
                <w:pPr>
                  <w:jc w:val="right"/>
                </w:pPr>
                <w:r>
                  <w:t>OutstandingAmt1_SalesLineCaption</w:t>
                </w:r>
              </w:p>
            </w:tc>
          </w:sdtContent>
        </w:sdt>
      </w:tr>
      <w:sdt>
        <w:sdtPr>
          <w:rPr>
            <w:rFonts w:cstheme="minorHAnsi"/>
            <w14:numSpacing w14:val="tabular"/>
          </w:rPr>
          <w:alias w:val="Repeater: Item"/>
          <w:tag w:val="#BC:InsertRepeater,DataItems/Item"/>
          <w:id w:val="1430309267"/>
          <w:placeholder>
            <w:docPart w:val="D855A8CA8BFF47F49922930D6DED576E"/>
          </w:placeholder>
          <w15:dataBinding w:prefixMappings="xmlns:ns0='urn:microsoft-dynamics-nav/reports/Inventory_Order_Details/708/' " w:xpath="/ns0:NavWordReportXmlPart[1]/ns0:Item" w:storeItemID="{BD0AD12E-8658-489D-9919-DB6A9B0BB85F}"/>
          <w15:color w:val="808080"/>
          <w15:repeatingSection/>
        </w:sdtPr>
        <w:sdtEndPr>
          <w:rPr>
            <w:rFonts w:cstheme="minorBidi"/>
            <w14:numSpacing w14:val="default"/>
          </w:rPr>
        </w:sdtEndPr>
        <w:sdtContent>
          <w:sdt>
            <w:sdtPr>
              <w:rPr>
                <w:rFonts w:cstheme="minorHAnsi"/>
                <w14:numSpacing w14:val="tabular"/>
              </w:rPr>
              <w:id w:val="126595342"/>
              <w15:color w:val="808080"/>
              <w15:repeatingSectionItem/>
            </w:sdtPr>
            <w:sdtEndPr>
              <w:rPr>
                <w:rFonts w:cstheme="minorBidi"/>
                <w14:numSpacing w14:val="default"/>
              </w:rPr>
            </w:sdtEndPr>
            <w:sdtContent>
              <w:tr w:rsidR="00A367A2" w14:paraId="174FA216" w14:textId="77777777" w:rsidTr="00A367A2">
                <w:trPr>
                  <w:trHeight w:val="20"/>
                </w:trPr>
                <w:tc>
                  <w:tcPr>
                    <w:tcW w:w="408" w:type="pct"/>
                  </w:tcPr>
                  <w:p w14:paraId="74005C64" w14:textId="77777777" w:rsidR="00A367A2" w:rsidRPr="00811809" w:rsidRDefault="00A367A2" w:rsidP="00A367A2">
                    <w:pPr>
                      <w:rPr>
                        <w:rFonts w:cstheme="minorHAnsi"/>
                      </w:rPr>
                    </w:pPr>
                    <w:sdt>
                      <w:sdtPr>
                        <w:rPr>
                          <w:rFonts w:cstheme="minorHAnsi"/>
                        </w:rPr>
                        <w:alias w:val="No_Item"/>
                        <w:tag w:val="#BC:InsertDataItem,DataItems/Item/No_Item"/>
                        <w:id w:val="-766924365"/>
                        <w:placeholder>
                          <w:docPart w:val="090D16002A8C4CFFB3BE77B0911661D2"/>
                        </w:placeholder>
                        <w:dataBinding w:prefixMappings="xmlns:ns0='urn:microsoft-dynamics-nav/reports/Inventory_Order_Details/708/'" w:xpath="/ns0:NavWordReportXmlPart[1]/ns0:Item[1]/ns0:No_Item[1]" w:storeItemID="{BD0AD12E-8658-489D-9919-DB6A9B0BB85F}"/>
                        <w15:color w:val="808080"/>
                        <w:text/>
                      </w:sdtPr>
                      <w:sdtContent>
                        <w:proofErr w:type="spellStart"/>
                        <w:r w:rsidRPr="00B84E41">
                          <w:rPr>
                            <w:rFonts w:cstheme="minorHAnsi"/>
                          </w:rPr>
                          <w:t>No_Item</w:t>
                        </w:r>
                        <w:proofErr w:type="spellEnd"/>
                      </w:sdtContent>
                    </w:sdt>
                  </w:p>
                </w:tc>
                <w:sdt>
                  <w:sdtPr>
                    <w:rPr>
                      <w:rFonts w:cstheme="minorHAnsi"/>
                    </w:rPr>
                    <w:alias w:val="Description_Item"/>
                    <w:tag w:val="#BC:InsertDataItem,DataItems/Item/Description_Item"/>
                    <w:id w:val="1577777952"/>
                    <w:placeholder>
                      <w:docPart w:val="FC010AF4439344D9BAF1B07320293DEC"/>
                    </w:placeholder>
                    <w:dataBinding w:prefixMappings="xmlns:ns0='urn:microsoft-dynamics-nav/reports/Inventory_Order_Details/708/'" w:xpath="/ns0:NavWordReportXmlPart[1]/ns0:Item[1]/ns0:Description_Item[1]" w:storeItemID="{BD0AD12E-8658-489D-9919-DB6A9B0BB85F}"/>
                    <w15:color w:val="808080"/>
                    <w:text/>
                  </w:sdtPr>
                  <w:sdtContent>
                    <w:tc>
                      <w:tcPr>
                        <w:tcW w:w="4592" w:type="pct"/>
                        <w:gridSpan w:val="9"/>
                      </w:tcPr>
                      <w:p w14:paraId="4CE5648F" w14:textId="77777777" w:rsidR="00A367A2" w:rsidRPr="00B84E41" w:rsidRDefault="00A367A2" w:rsidP="00A367A2">
                        <w:pPr>
                          <w:spacing w:before="120" w:after="60"/>
                          <w:rPr>
                            <w:rFonts w:cstheme="minorHAnsi"/>
                          </w:rPr>
                        </w:pPr>
                        <w:proofErr w:type="spellStart"/>
                        <w:r w:rsidRPr="00B84E41">
                          <w:rPr>
                            <w:rFonts w:cstheme="minorHAnsi"/>
                          </w:rPr>
                          <w:t>Description_Item</w:t>
                        </w:r>
                        <w:proofErr w:type="spellEnd"/>
                      </w:p>
                    </w:tc>
                  </w:sdtContent>
                </w:sdt>
              </w:tr>
              <w:tr w:rsidR="00A367A2" w14:paraId="472747CA" w14:textId="77777777" w:rsidTr="006B487F">
                <w:tc>
                  <w:tcPr>
                    <w:tcW w:w="5000" w:type="pct"/>
                    <w:gridSpan w:val="10"/>
                  </w:tcPr>
                  <w:tbl>
                    <w:tblPr>
                      <w:tblStyle w:val="BCDataTable"/>
                      <w:tblW w:w="5000" w:type="pct"/>
                      <w:tblLayout w:type="fixed"/>
                      <w:tblLook w:val="0400" w:firstRow="0" w:lastRow="0" w:firstColumn="0" w:lastColumn="0" w:noHBand="0" w:noVBand="1"/>
                    </w:tblPr>
                    <w:tblGrid>
                      <w:gridCol w:w="1238"/>
                      <w:gridCol w:w="2507"/>
                      <w:gridCol w:w="1464"/>
                      <w:gridCol w:w="1164"/>
                      <w:gridCol w:w="1340"/>
                      <w:gridCol w:w="1240"/>
                      <w:gridCol w:w="976"/>
                      <w:gridCol w:w="1595"/>
                      <w:gridCol w:w="1686"/>
                      <w:gridCol w:w="1949"/>
                    </w:tblGrid>
                    <w:sdt>
                      <w:sdtPr>
                        <w:rPr>
                          <w14:numSpacing w14:val="tabular"/>
                        </w:rPr>
                        <w:alias w:val="Repeater: Sales_Line"/>
                        <w:tag w:val="#BC:InsertRepeater,DataItems/Item/Sales_Line"/>
                        <w:id w:val="-385407217"/>
                        <w:placeholder>
                          <w:docPart w:val="C5694F9B35E64F85B1B8C9332354F53A"/>
                        </w:placeholder>
                        <w15:dataBinding w:prefixMappings="xmlns:ns0='urn:microsoft-dynamics-nav/reports/Inventory_Order_Details/708/' " w:xpath="/ns0:NavWordReportXmlPart[1]/ns0:Item[1]/ns0:Sales_Line" w:storeItemID="{BD0AD12E-8658-489D-9919-DB6A9B0BB85F}"/>
                        <w15:color w:val="808080"/>
                        <w15:repeatingSection/>
                      </w:sdtPr>
                      <w:sdtEndPr>
                        <w:rPr>
                          <w14:numSpacing w14:val="default"/>
                        </w:rPr>
                      </w:sdtEndPr>
                      <w:sdtContent>
                        <w:sdt>
                          <w:sdtPr>
                            <w:rPr>
                              <w14:numSpacing w14:val="tabular"/>
                            </w:rPr>
                            <w:id w:val="285632905"/>
                            <w15:color w:val="808080"/>
                            <w15:repeatingSectionItem/>
                          </w:sdtPr>
                          <w:sdtEndPr>
                            <w:rPr>
                              <w14:numSpacing w14:val="default"/>
                            </w:rPr>
                          </w:sdtEndPr>
                          <w:sdtContent>
                            <w:tr w:rsidR="00A367A2" w14:paraId="1258748F" w14:textId="77777777" w:rsidTr="00A367A2">
                              <w:trPr>
      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        <w:trHeight w:val="288"/>
                              </w:trPr>
                              <w:tc>
                                <w:tcPr>
                                  <w:tcW w:w="408" w:type="pct"/>
                                  <w:vAlign w:val="center"/>
                                </w:tcPr>
                                <w:p w14:paraId="6509DB30" w14:textId="77777777" w:rsidR="00A367A2" w:rsidRDefault="00A367A2" w:rsidP="00A367A2">
                                  <w:sdt>
                                    <w:sdtPr>
                                      <w:alias w:val="SalesLineDocumentNo"/>
                                      <w:tag w:val="#BC:InsertDataItem,DataItems/Item/Sales_Line/SalesLineDocumentNo"/>
                                      <w:id w:val="687801504"/>
                                      <w:placeholder>
                                        <w:docPart w:val="6CD426790E154188B50424D9482B8ECC"/>
                                      </w:placeholder>
                                      <w:dataBinding w:prefixMappings="xmlns:ns0='urn:microsoft-dynamics-nav/reports/Inventory_Order_Details/708/'" w:xpath="/ns0:NavWordReportXmlPart[1]/ns0:Item[1]/ns0:Sales_Line[1]/ns0:SalesLineDocumentNo[1]" w:storeItemID="{BD0AD12E-8658-489D-9919-DB6A9B0BB85F}"/>
                                      <w15:color w:val="808080"/>
                                      <w:text/>
                                    </w:sdtPr>
                                    <w:sdtContent>
                                      <w:proofErr w:type="spellStart"/>
                                      <w:r>
                                        <w:t>SalesLineDocumentNo</w:t>
                                      </w:r>
                                      <w:proofErr w:type="spellEnd"/>
                                    </w:sdtContent>
                                  </w:sdt>
                                  <w:r>
                                    <w:t xml:space="preserve"> </w:t>
                                  </w:r>
                                </w:p>
                              </w:tc>
                              <w:sdt>
                                <w:sdtPr>
                                  <w:alias w:val="SalesHeaderBilltoName"/>
                                  <w:tag w:val="#BC:InsertDataItem,DataItems/Item/Sales_Line/SalesHeaderBilltoName"/>
                                  <w:id w:val="-1061088063"/>
                                  <w:placeholder>
                                    <w:docPart w:val="525177B48B4E426FAAD31FFEB6F456A7"/>
                                  </w:placeholder>
                                  <w:dataBinding w:prefixMappings="xmlns:ns0='urn:microsoft-dynamics-nav/reports/Inventory_Order_Details/708/'" w:xpath="/ns0:NavWordReportXmlPart[1]/ns0:Item[1]/ns0:Sales_Line[1]/ns0:SalesHeaderBilltoName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827" w:type="pct"/>
                                      <w:vAlign w:val="center"/>
                                    </w:tcPr>
                                    <w:p w14:paraId="462ABF4B" w14:textId="77777777" w:rsidR="00A367A2" w:rsidRDefault="00A367A2" w:rsidP="00A367A2">
                                      <w:proofErr w:type="spellStart"/>
                                      <w:r>
                                        <w:t>SalesHeaderBilltoName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ShipmentDate_SalesLine"/>
                                  <w:tag w:val="#BC:InsertDataItem,DataItems/Item/Sales_Line/ShipmentDate_SalesLine"/>
                                  <w:id w:val="-905994218"/>
                                  <w:placeholder>
                                    <w:docPart w:val="8FF530DCF1ED45A1806AD94C3E76A1B0"/>
                                  </w:placeholder>
                                  <w:dataBinding w:prefixMappings="xmlns:ns0='urn:microsoft-dynamics-nav/reports/Inventory_Order_Details/708/'" w:xpath="/ns0:NavWordReportXmlPart[1]/ns0:Item[1]/ns0:Sales_Line[1]/ns0:ShipmentDate_SalesLine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483" w:type="pct"/>
                                      <w:vAlign w:val="center"/>
                                    </w:tcPr>
                                    <w:p w14:paraId="70F96793" w14:textId="77777777" w:rsidR="00A367A2" w:rsidRDefault="00A367A2" w:rsidP="00A367A2">
                                      <w:proofErr w:type="spellStart"/>
                                      <w:r>
                                        <w:t>ShipmentDate_SalesLine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Quantity_SalesLine"/>
                                  <w:tag w:val="#BC:InsertDataItem,DataItems/Item/Sales_Line/Quantity_SalesLine"/>
                                  <w:id w:val="-1950461165"/>
                                  <w:placeholder>
                                    <w:docPart w:val="280963AE838449118B667FEAE8BD71EF"/>
                                  </w:placeholder>
                                  <w:dataBinding w:prefixMappings="xmlns:ns0='urn:microsoft-dynamics-nav/reports/Inventory_Order_Details/708/'" w:xpath="/ns0:NavWordReportXmlPart[1]/ns0:Item[1]/ns0:Sales_Line[1]/ns0:Quantity_SalesLine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384" w:type="pct"/>
                                      <w:vAlign w:val="center"/>
                                    </w:tcPr>
                                    <w:p w14:paraId="2B076F9C" w14:textId="77777777" w:rsidR="00A367A2" w:rsidRDefault="00A367A2" w:rsidP="00A367A2">
                                      <w:pPr>
                                        <w:jc w:val="right"/>
                                      </w:pPr>
                                      <w:proofErr w:type="spellStart"/>
                                      <w:r>
                                        <w:t>Quantity_SalesLine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OutstandingQty_SalesLine"/>
                                  <w:tag w:val="#BC:InsertDataItem,DataItems/Item/Sales_Line/OutstandingQty_SalesLine"/>
                                  <w:id w:val="-753506881"/>
                                  <w:placeholder>
                                    <w:docPart w:val="55512A58E9EE48DDADC1466E585D34D2"/>
                                  </w:placeholder>
                                  <w:dataBinding w:prefixMappings="xmlns:ns0='urn:microsoft-dynamics-nav/reports/Inventory_Order_Details/708/'" w:xpath="/ns0:NavWordReportXmlPart[1]/ns0:Item[1]/ns0:Sales_Line[1]/ns0:OutstandingQty_SalesLine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442" w:type="pct"/>
                                      <w:vAlign w:val="center"/>
                                    </w:tcPr>
                                    <w:p w14:paraId="57517B3A" w14:textId="77777777" w:rsidR="00A367A2" w:rsidRDefault="00A367A2" w:rsidP="00A367A2">
                                      <w:pPr>
                                        <w:jc w:val="right"/>
                                      </w:pPr>
                                      <w:proofErr w:type="spellStart"/>
                                      <w:r>
                                        <w:t>OutstandingQty_SalesLine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BackOrderQty"/>
                                  <w:tag w:val="#BC:InsertDataItem,DataItems/Item/Sales_Line/BackOrderQty"/>
                                  <w:id w:val="-1890712010"/>
                                  <w:placeholder>
                                    <w:docPart w:val="141D7BC00BC1463E8B78EEDED3CF387C"/>
                                  </w:placeholder>
                                  <w:dataBinding w:prefixMappings="xmlns:ns0='urn:microsoft-dynamics-nav/reports/Inventory_Order_Details/708/'" w:xpath="/ns0:NavWordReportXmlPart[1]/ns0:Item[1]/ns0:Sales_Line[1]/ns0:BackOrderQty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409" w:type="pct"/>
                                      <w:vAlign w:val="center"/>
                                    </w:tcPr>
                                    <w:p w14:paraId="6BF14BD1" w14:textId="77777777" w:rsidR="00A367A2" w:rsidRDefault="00A367A2" w:rsidP="00A367A2">
                                      <w:pPr>
                                        <w:jc w:val="right"/>
                                      </w:pPr>
                                      <w:proofErr w:type="spellStart"/>
                                      <w:r>
                                        <w:t>BackOrderQty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SalesLineUnitPrice"/>
                                  <w:tag w:val="#BC:InsertDataItem,DataItems/Item/Sales_Line/SalesLineUnitPrice"/>
                                  <w:id w:val="-877552007"/>
                                  <w:placeholder>
                                    <w:docPart w:val="B606B745B30A4BB6AFFBEAAF706A6AB1"/>
                                  </w:placeholder>
                                  <w:dataBinding w:prefixMappings="xmlns:ns0='urn:microsoft-dynamics-nav/reports/Inventory_Order_Details/708/'" w:xpath="/ns0:NavWordReportXmlPart[1]/ns0:Item[1]/ns0:Sales_Line[1]/ns0:SalesLineUnitPrice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322" w:type="pct"/>
                                      <w:vAlign w:val="center"/>
                                    </w:tcPr>
                                    <w:p w14:paraId="22F67269" w14:textId="77777777" w:rsidR="00A367A2" w:rsidRDefault="00A367A2" w:rsidP="00A367A2">
                                      <w:pPr>
                                        <w:jc w:val="right"/>
                                      </w:pPr>
                                      <w:proofErr w:type="spellStart"/>
                                      <w:r>
                                        <w:t>SalesLineUnitPrice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SalesLineLineDiscount"/>
                                  <w:tag w:val="#BC:InsertDataItem,DataItems/Item/Sales_Line/SalesLineLineDiscount"/>
                                  <w:id w:val="2013333265"/>
                                  <w:placeholder>
                                    <w:docPart w:val="673F436B94CF4567860E2A36BD38D920"/>
                                  </w:placeholder>
                                  <w:dataBinding w:prefixMappings="xmlns:ns0='urn:microsoft-dynamics-nav/reports/Inventory_Order_Details/708/'" w:xpath="/ns0:NavWordReportXmlPart[1]/ns0:Item[1]/ns0:Sales_Line[1]/ns0:SalesLineLineDiscount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526" w:type="pct"/>
                                      <w:vAlign w:val="center"/>
                                    </w:tcPr>
                                    <w:p w14:paraId="638FE5C2" w14:textId="77777777" w:rsidR="00A367A2" w:rsidRDefault="00A367A2" w:rsidP="00A367A2">
                                      <w:pPr>
                                        <w:jc w:val="right"/>
                                      </w:pPr>
                                      <w:proofErr w:type="spellStart"/>
                                      <w:r>
                                        <w:t>SalesLineLineDiscount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sdt>
                                <w:sdtPr>
                                  <w:alias w:val="InvDiscountAmt_SalesLine"/>
                                  <w:tag w:val="#BC:InsertDataItem,DataItems/Item/Sales_Line/InvDiscountAmt_SalesLine"/>
                                  <w:id w:val="1872412037"/>
                                  <w:placeholder>
                                    <w:docPart w:val="897CFE31E68842D19ABB83BFD0B6A6F7"/>
                                  </w:placeholder>
                                  <w:dataBinding w:prefixMappings="xmlns:ns0='urn:microsoft-dynamics-nav/reports/Inventory_Order_Details/708/'" w:xpath="/ns0:NavWordReportXmlPart[1]/ns0:Item[1]/ns0:Sales_Line[1]/ns0:InvDiscountAmt_SalesLine[1]" w:storeItemID="{BD0AD12E-8658-489D-9919-DB6A9B0BB85F}"/>
                                  <w15:color w:val="808080"/>
                                  <w:text/>
                                </w:sdtPr>
                                <w:sdtContent>
                                  <w:tc>
                                    <w:tcPr>
                                      <w:tcW w:w="556" w:type="pct"/>
                                      <w:vAlign w:val="center"/>
                                    </w:tcPr>
                                    <w:p w14:paraId="226E257C" w14:textId="77777777" w:rsidR="00A367A2" w:rsidRDefault="00A367A2" w:rsidP="00A367A2">
                                      <w:pPr>
                                        <w:jc w:val="right"/>
                                      </w:pPr>
                                      <w:proofErr w:type="spellStart"/>
                                      <w:r>
                                        <w:t>InvDiscountAmt_SalesLine</w:t>
                                      </w:r>
                                      <w:proofErr w:type="spellEnd"/>
                                    </w:p>
                                  </w:tc>
                                </w:sdtContent>
                              </w:sdt>
                              <w:tc>
                                <w:tcPr>
                                  <w:tcW w:w="643" w:type="pct"/>
                                  <w:vAlign w:val="center"/>
                                </w:tcPr>
                                <w:p w14:paraId="76A0D000" w14:textId="77777777" w:rsidR="00A367A2" w:rsidRDefault="00A367A2" w:rsidP="00A367A2">
                                  <w:pPr>
                                    <w:jc w:val="right"/>
                                  </w:pPr>
                                  <w:sdt>
                                    <w:sdtPr>
                                      <w:alias w:val="OutstandingAmt1_SalesLine"/>
                                      <w:tag w:val="#BC:InsertDataItem,DataItems/Item/Sales_Line/OutstandingAmt1_SalesLine"/>
                                      <w:id w:val="1431470523"/>
                                      <w:placeholder>
                                        <w:docPart w:val="598CA6281D054F7CA828EEA48C18E975"/>
                                      </w:placeholder>
                                      <w:dataBinding w:prefixMappings="xmlns:ns0='urn:microsoft-dynamics-nav/reports/Inventory_Order_Details/708/'" w:xpath="/ns0:NavWordReportXmlPart[1]/ns0:Item[1]/ns0:Sales_Line[1]/ns0:OutstandingAmt1_SalesLine[1]" w:storeItemID="{BD0AD12E-8658-489D-9919-DB6A9B0BB85F}"/>
                                      <w15:color w:val="808080"/>
                                      <w:text/>
                                    </w:sdtPr>
                                    <w:sdtContent>
                                      <w:r>
                                        <w:t>OutstandingAmt1_SalesLine</w:t>
                                      </w:r>
                                    </w:sdtContent>
                                  </w:sdt>
                                </w:p>
                              </w:tc>
                            </w:tr>
                          </w:sdtContent>
                        </w:sdt>
                      </w:sdtContent>
                    </w:sdt>
                  </w:tbl>
                  <w:p w14:paraId="667C3C6E" w14:textId="77777777" w:rsidR="00A367A2" w:rsidRDefault="00A367A2" w:rsidP="00A367A2"/>
                </w:tc>
              </w:tr>
              <w:tr w:rsidR="00A367A2" w14:paraId="2274D303" w14:textId="77777777" w:rsidTr="00A367A2">
                <w:trPr>
    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    <w:trHeight w:val="20"/>
                </w:trPr>
                <w:tc>
                  <w:tcPr>
                    <w:tcW w:w="408" w:type="pct"/>
                    <w:vAlign w:val="top"/>
                  </w:tcPr>
                  <w:p w14:paraId="48F9E593" w14:textId="77777777" w:rsidR="00A367A2" w:rsidRPr="00A6589F" w:rsidRDefault="00A367A2" w:rsidP="00A367A2">
                    <w:pPr>
                      <w:spacing w:before="60" w:after="120"/>
                      <w:rPr/>
                    </w:pPr>
                  </w:p>
                </w:tc>
                <w:sdt>
                  <w:sdtPr>
                    <w:rPr/>
                    <w:alias w:val="Description_Item"/>
                    <w:tag w:val="#BC:InsertDataItem,DataItems/Item/Description_Item"/>
                    <w:id w:val="1690488786"/>
                    <w:placeholder>
                      <w:docPart w:val="877C9E1E8FDA43799D714B01EF51E63E"/>
                    </w:placeholder>
                    <w:dataBinding w:prefixMappings="xmlns:ns0='urn:microsoft-dynamics-nav/reports/Inventory_Order_Details/708/'" w:xpath="/ns0:NavWordReportXmlPart[1]/ns0:Item[1]/ns0:Description_Item[1]" w:storeItemID="{BD0AD12E-8658-489D-9919-DB6A9B0BB85F}"/>
                    <w15:color w:val="808080"/>
                    <w:text/>
                  </w:sdtPr>
                  <w:sdtContent>
                    <w:tc>
                      <w:tcPr>
                        <w:tcW w:w="1694" w:type="pct"/>
                        <w:gridSpan w:val="3"/>
                      </w:tcPr>
                      <w:p w14:paraId="35E92666" w14:textId="77777777" w:rsidR="00A367A2" w:rsidRPr="00811809" w:rsidRDefault="00A367A2" w:rsidP="00A367A2">
                        <w:pPr>
                          <w:spacing w:before="60" w:after="120"/>
                          <w:rPr/>
                        </w:pPr>
                        <w:proofErr w:type="spellStart"/>
                        <w:r w:rsidRPr="00811809">
                          <w:rPr/>
                          <w:t>Description_Item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/>
                    <w:alias w:val="SubTotals_OutstandingQty"/>
                    <w:tag w:val="#BC:InsertDataItem,DataItems/Item/SubTotals/SubTotals_OutstandingQty"/>
                    <w:id w:val="546494883"/>
                    <w:placeholder>
                      <w:docPart w:val="7ED8DBE0A1F5409FA62BBDD628FA1F52"/>
                    </w:placeholder>
                    <w:dataBinding w:prefixMappings="xmlns:ns0='urn:microsoft-dynamics-nav/reports/Inventory_Order_Details/708/'" w:xpath="/ns0:NavWordReportXmlPart[1]/ns0:Item[1]/ns0:SubTotals[1]/ns0:SubTotals_OutstandingQty[1]" w:storeItemID="{BD0AD12E-8658-489D-9919-DB6A9B0BB85F}"/>
                    <w15:color w:val="808080"/>
                    <w:text/>
                  </w:sdtPr>
                  <w:sdtContent>
                    <w:tc>
                      <w:tcPr>
                        <w:tcW w:w="442" w:type="pct"/>
                      </w:tcPr>
                      <w:p w14:paraId="4C72E368" w14:textId="77777777" w:rsidR="00A367A2" w:rsidRPr="00811809" w:rsidRDefault="00A367A2" w:rsidP="00A367A2">
                        <w:pPr>
                          <w:spacing w:before="60" w:after="120"/>
                          <w:jc w:val="right"/>
                          <w:rPr/>
                        </w:pPr>
                        <w:proofErr w:type="spellStart"/>
                        <w:r w:rsidRPr="00811809">
                          <w:rPr/>
                          <w:t>SubTotals_OutstandingQty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/>
                    <w:alias w:val="SubTotals_BackOrderQty"/>
                    <w:tag w:val="#BC:InsertDataItem,DataItems/Item/SubTotals/SubTotals_BackOrderQty"/>
                    <w:id w:val="552667786"/>
                    <w:placeholder>
                      <w:docPart w:val="9A844983FFE744C7A07FBD914DADD485"/>
                    </w:placeholder>
                    <w:dataBinding w:prefixMappings="xmlns:ns0='urn:microsoft-dynamics-nav/reports/Inventory_Order_Details/708/'" w:xpath="/ns0:NavWordReportXmlPart[1]/ns0:Item[1]/ns0:SubTotals[1]/ns0:SubTotals_BackOrderQty[1]" w:storeItemID="{BD0AD12E-8658-489D-9919-DB6A9B0BB85F}"/>
                    <w15:color w:val="808080"/>
                    <w:text/>
                  </w:sdtPr>
                  <w:sdtContent>
                    <w:tc>
                      <w:tcPr>
                        <w:tcW w:w="409" w:type="pct"/>
                      </w:tcPr>
                      <w:p w14:paraId="6E8AEA24" w14:textId="77777777" w:rsidR="00A367A2" w:rsidRPr="00811809" w:rsidRDefault="00A367A2" w:rsidP="00A367A2">
                        <w:pPr>
                          <w:spacing w:before="60" w:after="120"/>
                          <w:jc w:val="right"/>
                          <w:rPr/>
                        </w:pPr>
                        <w:proofErr w:type="spellStart"/>
                        <w:r w:rsidRPr="00811809">
                          <w:rPr/>
                          <w:t>SubTotals_BackOrderQty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22" w:type="pct"/>
                  </w:tcPr>
                  <w:p w14:paraId="62454D5A" w14:textId="77777777" w:rsidR="00A367A2" w:rsidRPr="00811809" w:rsidRDefault="00A367A2" w:rsidP="00A367A2">
                    <w:pPr>
                      <w:spacing w:before="60" w:after="120"/>
                      <w:jc w:val="right"/>
                      <w:rPr/>
                    </w:pPr>
                  </w:p>
                </w:tc>
                <w:tc>
                  <w:tcPr>
                    <w:tcW w:w="526" w:type="pct"/>
                  </w:tcPr>
                  <w:p w14:paraId="17B573A7" w14:textId="77777777" w:rsidR="00A367A2" w:rsidRPr="00811809" w:rsidRDefault="00A367A2" w:rsidP="00A367A2">
                    <w:pPr>
                      <w:spacing w:before="60" w:after="120"/>
                      <w:jc w:val="right"/>
                      <w:rPr/>
                    </w:pPr>
                  </w:p>
                </w:tc>
                <w:tc>
                  <w:tcPr>
                    <w:tcW w:w="556" w:type="pct"/>
                  </w:tcPr>
                  <w:p w14:paraId="27228E1C" w14:textId="77777777" w:rsidR="00A367A2" w:rsidRPr="00811809" w:rsidRDefault="00A367A2" w:rsidP="00A367A2">
                    <w:pPr>
                      <w:spacing w:before="60" w:after="120"/>
                      <w:jc w:val="right"/>
                      <w:rPr/>
                    </w:pPr>
                  </w:p>
                </w:tc>
                <w:tc>
                  <w:tcPr>
                    <w:tcW w:w="643" w:type="pct"/>
                  </w:tcPr>
                  <w:sdt>
                    <w:sdtPr>
                      <w:rPr/>
                      <w:alias w:val="SubTotals_OutstandingAmt"/>
                      <w:tag w:val="#BC:InsertDataItem,DataItems/Item/SubTotals/SubTotals_OutstandingAmt"/>
                      <w:id w:val="-1888332654"/>
                      <w:placeholder>
                        <w:docPart w:val="76CA3A99484D49388901EC11CE01811A"/>
                      </w:placeholder>
                      <w:dataBinding w:prefixMappings="xmlns:ns0='urn:microsoft-dynamics-nav/reports/Inventory_Order_Details/708/'" w:xpath="/ns0:NavWordReportXmlPart[1]/ns0:Item[1]/ns0:SubTotals[1]/ns0:SubTotals_OutstandingAmt[1]" w:storeItemID="{BD0AD12E-8658-489D-9919-DB6A9B0BB85F}"/>
                      <w15:color w:val="808080"/>
                      <w:text/>
                    </w:sdtPr>
                    <w:sdtContent>
                      <w:p w14:paraId="73B283BD" w14:textId="77777777" w:rsidR="00A367A2" w:rsidRPr="00811809" w:rsidRDefault="00A367A2" w:rsidP="00A367A2">
                        <w:pPr>
                          <w:spacing w:before="60" w:after="120"/>
                          <w:jc w:val="right"/>
                          <w:rPr/>
                        </w:pPr>
                        <w:proofErr w:type="spellStart"/>
                        <w:r w:rsidRPr="00811809">
                          <w:rPr/>
                          <w:t>SubTotals_OutstandingAmt</w:t>
                        </w:r>
                        <w:proofErr w:type="spellEnd"/>
                      </w:p>
                    </w:sdtContent>
                  </w:sdt>
                </w:tc>
              </w:tr>
            </w:sdtContent>
          </w:sdt>
        </w:sdtContent>
      </w:sdt>
    </w:tbl>
    <w:p w14:paraId="648069CD" w14:textId="77777777" w:rsidR="00A367A2" w:rsidRDefault="00A367A2" w:rsidP="00872FBD"/>
    <w:tbl>
      <w:tblPr>
        <w:tblStyle w:val="BCTotalsTable"/>
        <w:tblW w:w="5000" w:type="pct"/>
        <w:tblLayout w:type="fixed"/>
        <w:tblLook w:val="0640" w:firstRow="0" w:lastRow="1" w:firstColumn="0" w:lastColumn="0" w:noHBand="1" w:noVBand="1"/>
        <w:tblCaption w:val="Total Block"/>
      </w:tblPr>
      <w:tblGrid>
        <w:gridCol w:w="8189"/>
        <w:gridCol w:w="7200"/>
      </w:tblGrid>
      <w:tr w:rsidR="0023714F" w:rsidRPr="003256DA" w14:paraId="29F15C88" w14:textId="77777777" w:rsidTr="00A367A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90"/>
        </w:trPr>
        <w:tc>
          <w:tcPr>
            <w:tcW w:w="8190" w:type="dxa"/>
          </w:tcPr>
          <w:p w14:paraId="1D6495AB" w14:textId="5D5F049A" w:rsidR="0023714F" w:rsidRPr="003256DA" w:rsidRDefault="00000000" w:rsidP="00A367A2">
            <w:pPr>
              <w:jc w:val="right"/>
            </w:pPr>
            <w:sdt>
              <w:sdtPr>
                <w:alias w:val="TotalLabel"/>
                <w:tag w:val="#BC:InsertDataItem,Labels/TotalLabel"/>
                <w:id w:val="-302779677"/>
                <w:placeholder>
                  <w:docPart w:val="DefaultPlaceholder_-1854013440"/>
                </w:placeholder>
                <w:dataBinding w:prefixMappings="xmlns:ns0='urn:microsoft-dynamics-nav/reports/Inventory_Order_Details/708/'" w:xpath="/ns0:NavWordReportXmlPart[1]/ns0:Labels[1]/ns0:TotalLabel[1]" w:storeItemID="{BD0AD12E-8658-489D-9919-DB6A9B0BB85F}"/>
                <w15:color w:val="808080"/>
                <w:text/>
              </w:sdtPr>
              <w:sdtContent>
                <w:proofErr w:type="spellStart"/>
                <w:r w:rsidR="008B4B60">
                  <w:t>TotalLabel</w:t>
                </w:r>
                <w:proofErr w:type="spellEnd"/>
              </w:sdtContent>
            </w:sdt>
          </w:p>
        </w:tc>
        <w:tc>
          <w:tcPr>
            <w:tcW w:w="7200" w:type="dxa"/>
          </w:tcPr>
          <w:p w14:paraId="36CE787E" w14:textId="362A659D" w:rsidR="0023714F" w:rsidRPr="003256DA" w:rsidRDefault="00000000" w:rsidP="00A367A2">
            <w:pPr>
              <w:jc w:val="right"/>
            </w:pPr>
            <w:sdt>
              <w:sdtPr>
                <w:alias w:val="Totals_OutstandingAmt"/>
                <w:tag w:val="#BC:InsertDataItem,DataItems/Totals/Totals_OutstandingAmt"/>
                <w:id w:val="-1736851078"/>
                <w:placeholder>
                  <w:docPart w:val="DefaultPlaceholder_-1854013440"/>
                </w:placeholder>
                <w:dataBinding w:prefixMappings="xmlns:ns0='urn:microsoft-dynamics-nav/reports/Inventory_Order_Details/708/'" w:xpath="/ns0:NavWordReportXmlPart[1]/ns0:Totals[1]/ns0:Totals_OutstandingAmt[1]" w:storeItemID="{BD0AD12E-8658-489D-9919-DB6A9B0BB85F}"/>
                <w15:color w:val="808080"/>
                <w:text/>
              </w:sdtPr>
              <w:sdtContent>
                <w:proofErr w:type="spellStart"/>
                <w:r w:rsidR="0023714F" w:rsidRPr="003256DA">
                  <w:t>Totals_OutstandingAmt</w:t>
                </w:r>
                <w:proofErr w:type="spellEnd"/>
              </w:sdtContent>
            </w:sdt>
          </w:p>
        </w:tc>
      </w:tr>
    </w:tbl>
    <w:p w14:paraId="4DA268D0" w14:textId="77777777" w:rsidR="00AF2CBD" w:rsidRPr="0086212D" w:rsidRDefault="00AF2CBD" w:rsidP="00D402B1"/>
    <w:sectPr w:rsidR="00AF2CBD" w:rsidRPr="0086212D" w:rsidSect="000D6243">
      <w:pgSz w:w="16838" w:h="11906" w:orient="landscape"/>
      <w:pgMar w:top="576" w:right="706" w:bottom="576" w:left="70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0EA1E" w14:textId="77777777" w:rsidR="000E1D92" w:rsidRDefault="000E1D92" w:rsidP="00776A28">
      <w:pPr>
        <w:spacing w:after="0" w:line="240" w:lineRule="auto"/>
      </w:pPr>
      <w:r>
        <w:separator/>
      </w:r>
    </w:p>
  </w:endnote>
  <w:endnote w:type="continuationSeparator" w:id="0">
    <w:p w14:paraId="2AB32E55" w14:textId="77777777" w:rsidR="000E1D92" w:rsidRDefault="000E1D92" w:rsidP="00776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BDE46" w14:textId="77777777" w:rsidR="000E1D92" w:rsidRDefault="000E1D92" w:rsidP="00776A28">
      <w:pPr>
        <w:spacing w:after="0" w:line="240" w:lineRule="auto"/>
      </w:pPr>
      <w:r>
        <w:separator/>
      </w:r>
    </w:p>
  </w:footnote>
  <w:footnote w:type="continuationSeparator" w:id="0">
    <w:p w14:paraId="7383AAF8" w14:textId="77777777" w:rsidR="000E1D92" w:rsidRDefault="000E1D92" w:rsidP="00776A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D26A19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D6E57A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27E6A3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04C1F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4DE74E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2A3FB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6882D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A1EC49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906F6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206E9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08139C"/>
    <w:multiLevelType w:val="multilevel"/>
    <w:tmpl w:val="2000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ACD339B"/>
    <w:multiLevelType w:val="multilevel"/>
    <w:tmpl w:val="2000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C960209"/>
    <w:multiLevelType w:val="multilevel"/>
    <w:tmpl w:val="6AC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2D86F5D"/>
    <w:multiLevelType w:val="hybridMultilevel"/>
    <w:tmpl w:val="282A41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580DF3"/>
    <w:multiLevelType w:val="multilevel"/>
    <w:tmpl w:val="94ACF594"/>
    <w:lvl w:ilvl="0">
      <w:start w:val="1"/>
      <w:numFmt w:val="bullet"/>
      <w:pStyle w:val="BCNote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202439"/>
    <w:multiLevelType w:val="multilevel"/>
    <w:tmpl w:val="2000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825703235">
    <w:abstractNumId w:val="10"/>
  </w:num>
  <w:num w:numId="2" w16cid:durableId="728114095">
    <w:abstractNumId w:val="11"/>
  </w:num>
  <w:num w:numId="3" w16cid:durableId="99107823">
    <w:abstractNumId w:val="15"/>
  </w:num>
  <w:num w:numId="4" w16cid:durableId="804856262">
    <w:abstractNumId w:val="9"/>
  </w:num>
  <w:num w:numId="5" w16cid:durableId="1853832255">
    <w:abstractNumId w:val="7"/>
  </w:num>
  <w:num w:numId="6" w16cid:durableId="913390903">
    <w:abstractNumId w:val="6"/>
  </w:num>
  <w:num w:numId="7" w16cid:durableId="12611608">
    <w:abstractNumId w:val="5"/>
  </w:num>
  <w:num w:numId="8" w16cid:durableId="52704533">
    <w:abstractNumId w:val="4"/>
  </w:num>
  <w:num w:numId="9" w16cid:durableId="697241429">
    <w:abstractNumId w:val="8"/>
  </w:num>
  <w:num w:numId="10" w16cid:durableId="490147683">
    <w:abstractNumId w:val="3"/>
  </w:num>
  <w:num w:numId="11" w16cid:durableId="1288243042">
    <w:abstractNumId w:val="2"/>
  </w:num>
  <w:num w:numId="12" w16cid:durableId="703949201">
    <w:abstractNumId w:val="1"/>
  </w:num>
  <w:num w:numId="13" w16cid:durableId="808668695">
    <w:abstractNumId w:val="0"/>
  </w:num>
  <w:num w:numId="14" w16cid:durableId="2012756784">
    <w:abstractNumId w:val="13"/>
  </w:num>
  <w:num w:numId="15" w16cid:durableId="1705909714">
    <w:abstractNumId w:val="14"/>
  </w:num>
  <w:num w:numId="16" w16cid:durableId="120613864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141"/>
    <w:rsid w:val="00013141"/>
    <w:rsid w:val="00026C19"/>
    <w:rsid w:val="00031A93"/>
    <w:rsid w:val="00035D2A"/>
    <w:rsid w:val="0005150B"/>
    <w:rsid w:val="00067BE6"/>
    <w:rsid w:val="00082A7B"/>
    <w:rsid w:val="00084F55"/>
    <w:rsid w:val="000969BD"/>
    <w:rsid w:val="000C58A0"/>
    <w:rsid w:val="000D0512"/>
    <w:rsid w:val="000D6243"/>
    <w:rsid w:val="000E1D92"/>
    <w:rsid w:val="000E375F"/>
    <w:rsid w:val="00124B73"/>
    <w:rsid w:val="00141749"/>
    <w:rsid w:val="00144221"/>
    <w:rsid w:val="00147EE7"/>
    <w:rsid w:val="001516B1"/>
    <w:rsid w:val="001A2548"/>
    <w:rsid w:val="001A6145"/>
    <w:rsid w:val="001C7056"/>
    <w:rsid w:val="001E4488"/>
    <w:rsid w:val="001E6291"/>
    <w:rsid w:val="00216562"/>
    <w:rsid w:val="00231FB4"/>
    <w:rsid w:val="0023714F"/>
    <w:rsid w:val="00240329"/>
    <w:rsid w:val="00265B6E"/>
    <w:rsid w:val="002737C8"/>
    <w:rsid w:val="002778B4"/>
    <w:rsid w:val="00282A43"/>
    <w:rsid w:val="002853A0"/>
    <w:rsid w:val="00285552"/>
    <w:rsid w:val="0029448A"/>
    <w:rsid w:val="00297348"/>
    <w:rsid w:val="002A138F"/>
    <w:rsid w:val="002E6A0C"/>
    <w:rsid w:val="002F4045"/>
    <w:rsid w:val="003009EF"/>
    <w:rsid w:val="00303A71"/>
    <w:rsid w:val="00322162"/>
    <w:rsid w:val="003256DA"/>
    <w:rsid w:val="00364BDA"/>
    <w:rsid w:val="00393305"/>
    <w:rsid w:val="003A2D91"/>
    <w:rsid w:val="003B296D"/>
    <w:rsid w:val="003B403F"/>
    <w:rsid w:val="003B62A1"/>
    <w:rsid w:val="003C0D1D"/>
    <w:rsid w:val="003C6349"/>
    <w:rsid w:val="003D7B64"/>
    <w:rsid w:val="003E1C01"/>
    <w:rsid w:val="004017DD"/>
    <w:rsid w:val="00407DC2"/>
    <w:rsid w:val="00420CF4"/>
    <w:rsid w:val="004401E9"/>
    <w:rsid w:val="0047160B"/>
    <w:rsid w:val="00496A8C"/>
    <w:rsid w:val="004B1FB8"/>
    <w:rsid w:val="004B4A7C"/>
    <w:rsid w:val="004B51AE"/>
    <w:rsid w:val="004C5908"/>
    <w:rsid w:val="004F63B1"/>
    <w:rsid w:val="00506419"/>
    <w:rsid w:val="00527419"/>
    <w:rsid w:val="00540875"/>
    <w:rsid w:val="005426CB"/>
    <w:rsid w:val="00555D08"/>
    <w:rsid w:val="00562F96"/>
    <w:rsid w:val="00591892"/>
    <w:rsid w:val="005A3BF4"/>
    <w:rsid w:val="005B5DC2"/>
    <w:rsid w:val="00610D13"/>
    <w:rsid w:val="0061282D"/>
    <w:rsid w:val="0061775E"/>
    <w:rsid w:val="00620087"/>
    <w:rsid w:val="0063619A"/>
    <w:rsid w:val="0066395C"/>
    <w:rsid w:val="006667D1"/>
    <w:rsid w:val="00666902"/>
    <w:rsid w:val="006879CF"/>
    <w:rsid w:val="00692EAE"/>
    <w:rsid w:val="006A25D4"/>
    <w:rsid w:val="006A67E2"/>
    <w:rsid w:val="006B6DA0"/>
    <w:rsid w:val="006B796E"/>
    <w:rsid w:val="006C7A5A"/>
    <w:rsid w:val="006D604D"/>
    <w:rsid w:val="006E3B88"/>
    <w:rsid w:val="006E4AFC"/>
    <w:rsid w:val="006F587B"/>
    <w:rsid w:val="00711274"/>
    <w:rsid w:val="00724B29"/>
    <w:rsid w:val="007272A6"/>
    <w:rsid w:val="007279F5"/>
    <w:rsid w:val="00727FAE"/>
    <w:rsid w:val="007403FB"/>
    <w:rsid w:val="00742534"/>
    <w:rsid w:val="007662C3"/>
    <w:rsid w:val="00771BCE"/>
    <w:rsid w:val="00776A28"/>
    <w:rsid w:val="00780B1D"/>
    <w:rsid w:val="007A41EB"/>
    <w:rsid w:val="007A75D3"/>
    <w:rsid w:val="007B26E1"/>
    <w:rsid w:val="007C5459"/>
    <w:rsid w:val="007D5828"/>
    <w:rsid w:val="007F37A6"/>
    <w:rsid w:val="007F38C1"/>
    <w:rsid w:val="00801DB0"/>
    <w:rsid w:val="00803544"/>
    <w:rsid w:val="00811809"/>
    <w:rsid w:val="00823E45"/>
    <w:rsid w:val="0083446E"/>
    <w:rsid w:val="00844646"/>
    <w:rsid w:val="008559AD"/>
    <w:rsid w:val="008567A1"/>
    <w:rsid w:val="0086212D"/>
    <w:rsid w:val="008630BF"/>
    <w:rsid w:val="00872FBD"/>
    <w:rsid w:val="0087642A"/>
    <w:rsid w:val="0088749E"/>
    <w:rsid w:val="00890AB3"/>
    <w:rsid w:val="008A02A9"/>
    <w:rsid w:val="008B4B60"/>
    <w:rsid w:val="008C3642"/>
    <w:rsid w:val="008C73EB"/>
    <w:rsid w:val="008D4D40"/>
    <w:rsid w:val="008F0812"/>
    <w:rsid w:val="00973F8C"/>
    <w:rsid w:val="0097776B"/>
    <w:rsid w:val="0099333D"/>
    <w:rsid w:val="009C532A"/>
    <w:rsid w:val="009F2363"/>
    <w:rsid w:val="009F4B54"/>
    <w:rsid w:val="00A11838"/>
    <w:rsid w:val="00A11E5C"/>
    <w:rsid w:val="00A15714"/>
    <w:rsid w:val="00A27DB5"/>
    <w:rsid w:val="00A30AF4"/>
    <w:rsid w:val="00A35A48"/>
    <w:rsid w:val="00A35CDC"/>
    <w:rsid w:val="00A367A2"/>
    <w:rsid w:val="00A42B0D"/>
    <w:rsid w:val="00A51009"/>
    <w:rsid w:val="00A6589F"/>
    <w:rsid w:val="00A7135E"/>
    <w:rsid w:val="00A80423"/>
    <w:rsid w:val="00AE1ED3"/>
    <w:rsid w:val="00AF2832"/>
    <w:rsid w:val="00AF2CBD"/>
    <w:rsid w:val="00AF3B41"/>
    <w:rsid w:val="00B222EC"/>
    <w:rsid w:val="00B35541"/>
    <w:rsid w:val="00B802B4"/>
    <w:rsid w:val="00B81C21"/>
    <w:rsid w:val="00B84E41"/>
    <w:rsid w:val="00BA5AB7"/>
    <w:rsid w:val="00BB51C5"/>
    <w:rsid w:val="00BC004B"/>
    <w:rsid w:val="00BC13B3"/>
    <w:rsid w:val="00BE30DC"/>
    <w:rsid w:val="00C00011"/>
    <w:rsid w:val="00C0518E"/>
    <w:rsid w:val="00C27CAD"/>
    <w:rsid w:val="00C32ABC"/>
    <w:rsid w:val="00C37527"/>
    <w:rsid w:val="00C44699"/>
    <w:rsid w:val="00C50405"/>
    <w:rsid w:val="00C71A0A"/>
    <w:rsid w:val="00C73663"/>
    <w:rsid w:val="00C767C3"/>
    <w:rsid w:val="00C87E1E"/>
    <w:rsid w:val="00C96AB8"/>
    <w:rsid w:val="00CA1701"/>
    <w:rsid w:val="00CB0510"/>
    <w:rsid w:val="00CB11FC"/>
    <w:rsid w:val="00CB463B"/>
    <w:rsid w:val="00CC3641"/>
    <w:rsid w:val="00CD4C95"/>
    <w:rsid w:val="00CE1B3A"/>
    <w:rsid w:val="00CF4DD5"/>
    <w:rsid w:val="00D13EA9"/>
    <w:rsid w:val="00D2039C"/>
    <w:rsid w:val="00D22998"/>
    <w:rsid w:val="00D23AB4"/>
    <w:rsid w:val="00D40241"/>
    <w:rsid w:val="00D402B1"/>
    <w:rsid w:val="00D41FD6"/>
    <w:rsid w:val="00D43DDC"/>
    <w:rsid w:val="00D46820"/>
    <w:rsid w:val="00D83DA8"/>
    <w:rsid w:val="00D869D8"/>
    <w:rsid w:val="00DA7007"/>
    <w:rsid w:val="00DB2C81"/>
    <w:rsid w:val="00DB36CD"/>
    <w:rsid w:val="00DE4BAD"/>
    <w:rsid w:val="00E03A3B"/>
    <w:rsid w:val="00E05E4F"/>
    <w:rsid w:val="00E32B64"/>
    <w:rsid w:val="00E6222F"/>
    <w:rsid w:val="00E7203B"/>
    <w:rsid w:val="00EA48E4"/>
    <w:rsid w:val="00EA7A70"/>
    <w:rsid w:val="00EA7C54"/>
    <w:rsid w:val="00EB1F9A"/>
    <w:rsid w:val="00EC6F58"/>
    <w:rsid w:val="00ED6C44"/>
    <w:rsid w:val="00ED738A"/>
    <w:rsid w:val="00EE6DE5"/>
    <w:rsid w:val="00EE71AD"/>
    <w:rsid w:val="00F114EC"/>
    <w:rsid w:val="00F2631D"/>
    <w:rsid w:val="00F2766E"/>
    <w:rsid w:val="00F3069C"/>
    <w:rsid w:val="00F33511"/>
    <w:rsid w:val="00F352AA"/>
    <w:rsid w:val="00F36B81"/>
    <w:rsid w:val="00F37A46"/>
    <w:rsid w:val="00F5353C"/>
    <w:rsid w:val="00F55F7F"/>
    <w:rsid w:val="00F65166"/>
    <w:rsid w:val="00F71B3C"/>
    <w:rsid w:val="00FA1E12"/>
    <w:rsid w:val="00FA7D5B"/>
    <w:rsid w:val="00FB2AAA"/>
    <w:rsid w:val="00FB37EE"/>
    <w:rsid w:val="00FD775E"/>
    <w:rsid w:val="00FE086B"/>
    <w:rsid w:val="00FE3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1F584"/>
  <w15:docId w15:val="{76FF6008-1583-4640-AEF9-83A3C9005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16"/>
        <w:szCs w:val="1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2C3"/>
    <w:rPr>
      <w:color w:val="4D614C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6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6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7662C3"/>
    <w:pPr>
      <w:outlineLvl w:val="2"/>
    </w:pPr>
    <w:rPr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62C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62C3"/>
    <w:pPr>
      <w:keepNext/>
      <w:keepLines/>
      <w:spacing w:before="80" w:after="40"/>
      <w:outlineLvl w:val="4"/>
    </w:pPr>
    <w:rPr>
      <w:rFonts w:eastAsiaTheme="majorEastAsia" w:cstheme="majorBidi"/>
      <w:color w:val="394839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66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859E83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62C3"/>
    <w:pPr>
      <w:keepNext/>
      <w:keepLines/>
      <w:spacing w:before="40" w:after="0"/>
      <w:outlineLvl w:val="6"/>
    </w:pPr>
    <w:rPr>
      <w:rFonts w:eastAsiaTheme="majorEastAsia" w:cstheme="majorBidi"/>
      <w:color w:val="859E83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7662C3"/>
    <w:pPr>
      <w:keepNext/>
      <w:keepLines/>
      <w:spacing w:after="0"/>
      <w:outlineLvl w:val="7"/>
    </w:pPr>
    <w:rPr>
      <w:rFonts w:eastAsiaTheme="majorEastAsia" w:cstheme="majorBidi"/>
      <w:i/>
      <w:iCs/>
      <w:color w:val="637D6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7662C3"/>
    <w:pPr>
      <w:keepNext/>
      <w:keepLines/>
      <w:spacing w:after="0"/>
      <w:outlineLvl w:val="8"/>
    </w:pPr>
    <w:rPr>
      <w:rFonts w:eastAsiaTheme="majorEastAsia" w:cstheme="majorBidi"/>
      <w:color w:val="637D6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40"/>
    <w:rsid w:val="007662C3"/>
    <w:pPr>
      <w:spacing w:after="0" w:line="240" w:lineRule="auto"/>
    </w:pPr>
    <w:rPr>
      <w:rFonts w:eastAsiaTheme="minorHAnsi"/>
      <w:sz w:val="16"/>
      <w:szCs w:val="16"/>
    </w:rPr>
    <w:tblPr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</w:style>
  <w:style w:type="table" w:styleId="PlainTable1">
    <w:name w:val="Plain Table 1"/>
    <w:basedOn w:val="TableNormal"/>
    <w:uiPriority w:val="41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C8C8A5" w:themeColor="background1" w:themeShade="BF"/>
        <w:left w:val="single" w:sz="4" w:space="0" w:color="C8C8A5" w:themeColor="background1" w:themeShade="BF"/>
        <w:bottom w:val="single" w:sz="4" w:space="0" w:color="C8C8A5" w:themeColor="background1" w:themeShade="BF"/>
        <w:right w:val="single" w:sz="4" w:space="0" w:color="C8C8A5" w:themeColor="background1" w:themeShade="BF"/>
        <w:insideH w:val="single" w:sz="4" w:space="0" w:color="C8C8A5" w:themeColor="background1" w:themeShade="BF"/>
        <w:insideV w:val="single" w:sz="4" w:space="0" w:color="C8C8A5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C8C8A5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7662C3"/>
    <w:rPr>
      <w:rFonts w:asciiTheme="majorHAnsi" w:eastAsiaTheme="majorEastAsia" w:hAnsiTheme="majorHAnsi" w:cstheme="majorBidi"/>
      <w:b/>
      <w:color w:val="4D614C" w:themeColor="text1"/>
      <w:sz w:val="16"/>
      <w:szCs w:val="32"/>
    </w:rPr>
  </w:style>
  <w:style w:type="character" w:styleId="PlaceholderText">
    <w:name w:val="Placeholder Text"/>
    <w:basedOn w:val="DefaultParagraphFont"/>
    <w:uiPriority w:val="99"/>
    <w:semiHidden/>
    <w:rsid w:val="007662C3"/>
    <w:rPr>
      <w:color w:val="666666"/>
      <w:sz w:val="16"/>
    </w:rPr>
  </w:style>
  <w:style w:type="paragraph" w:styleId="Header">
    <w:name w:val="header"/>
    <w:basedOn w:val="Normal"/>
    <w:link w:val="HeaderChar"/>
    <w:uiPriority w:val="99"/>
    <w:unhideWhenUsed/>
    <w:rsid w:val="00766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62C3"/>
    <w:rPr>
      <w:rFonts w:eastAsiaTheme="minorHAnsi"/>
      <w:color w:val="4D614C" w:themeColor="text1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7662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62C3"/>
    <w:rPr>
      <w:rFonts w:eastAsiaTheme="minorHAnsi"/>
      <w:color w:val="4D614C" w:themeColor="text1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7662C3"/>
    <w:rPr>
      <w:rFonts w:asciiTheme="majorHAnsi" w:eastAsiaTheme="majorEastAsia" w:hAnsiTheme="majorHAnsi" w:cstheme="majorBidi"/>
      <w:b/>
      <w:color w:val="4D614C" w:themeColor="text1"/>
      <w:sz w:val="16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662C3"/>
    <w:rPr>
      <w:rFonts w:asciiTheme="majorHAnsi" w:eastAsiaTheme="majorEastAsia" w:hAnsiTheme="majorHAnsi" w:cstheme="majorBidi"/>
      <w:b/>
      <w:color w:val="4D614C" w:themeColor="text1"/>
      <w:sz w:val="1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662C3"/>
    <w:rPr>
      <w:rFonts w:asciiTheme="majorHAnsi" w:eastAsiaTheme="majorEastAsia" w:hAnsiTheme="majorHAnsi" w:cstheme="majorBidi"/>
      <w:i/>
      <w:iCs/>
      <w:color w:val="4D614C" w:themeColor="text1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rsid w:val="007662C3"/>
    <w:rPr>
      <w:rFonts w:eastAsiaTheme="majorEastAsia" w:cstheme="majorBidi"/>
      <w:color w:val="394839" w:themeColor="accent1" w:themeShade="BF"/>
      <w:sz w:val="16"/>
      <w:szCs w:val="16"/>
    </w:rPr>
  </w:style>
  <w:style w:type="character" w:customStyle="1" w:styleId="Heading6Char">
    <w:name w:val="Heading 6 Char"/>
    <w:basedOn w:val="DefaultParagraphFont"/>
    <w:link w:val="Heading6"/>
    <w:uiPriority w:val="9"/>
    <w:rsid w:val="007662C3"/>
    <w:rPr>
      <w:rFonts w:eastAsiaTheme="majorEastAsia" w:cstheme="majorBidi"/>
      <w:i/>
      <w:iCs/>
      <w:color w:val="859E83" w:themeColor="text1" w:themeTint="A6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7662C3"/>
    <w:rPr>
      <w:rFonts w:eastAsiaTheme="majorEastAsia" w:cstheme="majorBidi"/>
      <w:color w:val="859E83" w:themeColor="text1" w:themeTint="A6"/>
      <w:sz w:val="16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rsid w:val="007662C3"/>
    <w:rPr>
      <w:rFonts w:eastAsiaTheme="majorEastAsia" w:cstheme="majorBidi"/>
      <w:i/>
      <w:iCs/>
      <w:color w:val="637D62" w:themeColor="text1" w:themeTint="D8"/>
      <w:sz w:val="16"/>
      <w:szCs w:val="16"/>
    </w:rPr>
  </w:style>
  <w:style w:type="character" w:customStyle="1" w:styleId="Heading9Char">
    <w:name w:val="Heading 9 Char"/>
    <w:basedOn w:val="DefaultParagraphFont"/>
    <w:link w:val="Heading9"/>
    <w:uiPriority w:val="9"/>
    <w:rsid w:val="007662C3"/>
    <w:rPr>
      <w:rFonts w:eastAsiaTheme="majorEastAsia" w:cstheme="majorBidi"/>
      <w:color w:val="637D62" w:themeColor="text1" w:themeTint="D8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7662C3"/>
    <w:pPr>
      <w:spacing w:before="360" w:after="80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2C3"/>
    <w:rPr>
      <w:rFonts w:asciiTheme="majorHAnsi" w:eastAsiaTheme="majorEastAsia" w:hAnsiTheme="majorHAnsi" w:cstheme="majorBidi"/>
      <w:color w:val="4D614C" w:themeColor="text1"/>
      <w:spacing w:val="-10"/>
      <w:kern w:val="28"/>
      <w:sz w:val="40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2C3"/>
    <w:pPr>
      <w:numPr>
        <w:ilvl w:val="1"/>
      </w:numPr>
    </w:pPr>
    <w:rPr>
      <w:rFonts w:eastAsiaTheme="majorEastAsia" w:cstheme="majorBidi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2C3"/>
    <w:rPr>
      <w:rFonts w:eastAsiaTheme="majorEastAsia" w:cstheme="majorBidi"/>
      <w:color w:val="4D614C" w:themeColor="text1"/>
      <w:sz w:val="16"/>
      <w:szCs w:val="28"/>
    </w:rPr>
  </w:style>
  <w:style w:type="paragraph" w:styleId="Quote">
    <w:name w:val="Quote"/>
    <w:next w:val="Normal"/>
    <w:link w:val="QuoteChar"/>
    <w:uiPriority w:val="29"/>
    <w:qFormat/>
    <w:rsid w:val="007662C3"/>
    <w:pPr>
      <w:spacing w:before="160"/>
    </w:pPr>
    <w:rPr>
      <w:rFonts w:eastAsiaTheme="minorHAnsi"/>
      <w:i/>
      <w:iCs/>
      <w:color w:val="4D614C" w:themeColor="text1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7662C3"/>
    <w:rPr>
      <w:rFonts w:eastAsiaTheme="minorHAnsi"/>
      <w:i/>
      <w:iCs/>
      <w:color w:val="4D614C" w:themeColor="text1"/>
      <w:sz w:val="16"/>
      <w:szCs w:val="16"/>
    </w:rPr>
  </w:style>
  <w:style w:type="paragraph" w:styleId="ListParagraph">
    <w:name w:val="List Paragraph"/>
    <w:basedOn w:val="Normal"/>
    <w:uiPriority w:val="34"/>
    <w:qFormat/>
    <w:rsid w:val="007662C3"/>
    <w:pPr>
      <w:contextualSpacing/>
    </w:pPr>
  </w:style>
  <w:style w:type="character" w:styleId="IntenseEmphasis">
    <w:name w:val="Intense Emphasis"/>
    <w:basedOn w:val="SubtitleChar"/>
    <w:uiPriority w:val="21"/>
    <w:qFormat/>
    <w:rsid w:val="007662C3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</w:rPr>
  </w:style>
  <w:style w:type="paragraph" w:styleId="IntenseQuote">
    <w:name w:val="Intense Quote"/>
    <w:basedOn w:val="Normal"/>
    <w:next w:val="Normal"/>
    <w:link w:val="IntenseQuoteChar"/>
    <w:uiPriority w:val="30"/>
    <w:rsid w:val="007662C3"/>
    <w:pPr>
      <w:pBdr>
        <w:top w:val="single" w:sz="4" w:space="10" w:color="394839" w:themeColor="accent1" w:themeShade="BF"/>
        <w:bottom w:val="single" w:sz="4" w:space="10" w:color="394839" w:themeColor="accent1" w:themeShade="BF"/>
      </w:pBdr>
      <w:spacing w:before="360" w:after="360"/>
      <w:ind w:left="864" w:right="864"/>
      <w:jc w:val="center"/>
    </w:pPr>
    <w:rPr>
      <w:i/>
      <w:iCs/>
      <w:color w:val="394839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2C3"/>
    <w:rPr>
      <w:rFonts w:eastAsiaTheme="minorHAnsi"/>
      <w:i/>
      <w:iCs/>
      <w:color w:val="394839" w:themeColor="accent1" w:themeShade="BF"/>
      <w:sz w:val="16"/>
      <w:szCs w:val="16"/>
    </w:rPr>
  </w:style>
  <w:style w:type="character" w:styleId="IntenseReference">
    <w:name w:val="Intense Reference"/>
    <w:basedOn w:val="DefaultParagraphFont"/>
    <w:uiPriority w:val="32"/>
    <w:rsid w:val="007662C3"/>
    <w:rPr>
      <w:b/>
      <w:bCs/>
      <w:smallCaps/>
      <w:color w:val="394839" w:themeColor="accent1" w:themeShade="BF"/>
      <w:spacing w:val="5"/>
      <w:sz w:val="16"/>
    </w:rPr>
  </w:style>
  <w:style w:type="paragraph" w:styleId="NoSpacing">
    <w:name w:val="No Spacing"/>
    <w:uiPriority w:val="1"/>
    <w:qFormat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</w:style>
  <w:style w:type="character" w:styleId="Emphasis">
    <w:name w:val="Emphasis"/>
    <w:basedOn w:val="SubtitleChar"/>
    <w:uiPriority w:val="20"/>
    <w:qFormat/>
    <w:rsid w:val="007662C3"/>
    <w:rPr>
      <w:rFonts w:eastAsiaTheme="majorEastAsia" w:cstheme="majorBidi"/>
      <w:b w:val="0"/>
      <w:i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</w:rPr>
  </w:style>
  <w:style w:type="character" w:styleId="SubtleEmphasis">
    <w:name w:val="Subtle Emphasis"/>
    <w:basedOn w:val="SubtitleChar"/>
    <w:uiPriority w:val="19"/>
    <w:qFormat/>
    <w:rsid w:val="007662C3"/>
    <w:rPr>
      <w:rFonts w:eastAsiaTheme="majorEastAsia" w:cstheme="majorBidi"/>
      <w:i w:val="0"/>
      <w:iCs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</w:rPr>
  </w:style>
  <w:style w:type="character" w:styleId="SubtleReference">
    <w:name w:val="Subtle Reference"/>
    <w:basedOn w:val="DefaultParagraphFont"/>
    <w:uiPriority w:val="31"/>
    <w:rsid w:val="007662C3"/>
    <w:rPr>
      <w:smallCaps/>
      <w:color w:val="859F84" w:themeColor="text1" w:themeTint="A5"/>
      <w:sz w:val="16"/>
    </w:rPr>
  </w:style>
  <w:style w:type="character" w:styleId="Strong">
    <w:name w:val="Strong"/>
    <w:basedOn w:val="SubtitleChar"/>
    <w:uiPriority w:val="22"/>
    <w:qFormat/>
    <w:rsid w:val="007662C3"/>
    <w:rPr>
      <w:rFonts w:asciiTheme="majorHAnsi" w:eastAsiaTheme="majorEastAsia" w:hAnsiTheme="majorHAnsi" w:cstheme="majorBidi"/>
      <w:i w:val="0"/>
      <w:caps w:val="0"/>
      <w:smallCaps w:val="0"/>
      <w:strike w:val="0"/>
      <w:dstrike w:val="0"/>
      <w:vanish w:val="0"/>
      <w:color w:val="4D614C" w:themeColor="text1"/>
      <w:sz w:val="16"/>
      <w:szCs w:val="28"/>
      <w:vertAlign w:val="baseline"/>
    </w:rPr>
  </w:style>
  <w:style w:type="character" w:styleId="BookTitle">
    <w:name w:val="Book Title"/>
    <w:basedOn w:val="SubtitleChar"/>
    <w:uiPriority w:val="33"/>
    <w:qFormat/>
    <w:rsid w:val="007662C3"/>
    <w:rPr>
      <w:rFonts w:eastAsiaTheme="majorEastAsia" w:cstheme="majorBidi"/>
      <w:b w:val="0"/>
      <w:bCs/>
      <w:i w:val="0"/>
      <w:iCs/>
      <w:caps w:val="0"/>
      <w:smallCaps w:val="0"/>
      <w:strike w:val="0"/>
      <w:dstrike w:val="0"/>
      <w:vanish w:val="0"/>
      <w:color w:val="4D614C" w:themeColor="text1"/>
      <w:spacing w:val="0"/>
      <w:sz w:val="16"/>
      <w:szCs w:val="28"/>
      <w:vertAlign w:val="baseline"/>
    </w:rPr>
  </w:style>
  <w:style w:type="table" w:styleId="ListTable1Light-Accent2">
    <w:name w:val="List Table 1 Light Accent 2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TableGrid">
    <w:name w:val="Table Grid"/>
    <w:aliases w:val="BC THEME v.2"/>
    <w:basedOn w:val="TableNormal"/>
    <w:uiPriority w:val="39"/>
    <w:rsid w:val="007662C3"/>
    <w:pPr>
      <w:spacing w:after="0" w:line="240" w:lineRule="auto"/>
    </w:pPr>
    <w:rPr>
      <w:rFonts w:eastAsiaTheme="minorHAnsi"/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NoList"/>
    <w:uiPriority w:val="99"/>
    <w:semiHidden/>
    <w:unhideWhenUsed/>
    <w:rsid w:val="007662C3"/>
    <w:pPr>
      <w:numPr>
        <w:numId w:val="1"/>
      </w:numPr>
    </w:pPr>
  </w:style>
  <w:style w:type="numbering" w:styleId="1ai">
    <w:name w:val="Outline List 1"/>
    <w:basedOn w:val="NoList"/>
    <w:uiPriority w:val="99"/>
    <w:semiHidden/>
    <w:unhideWhenUsed/>
    <w:rsid w:val="007662C3"/>
    <w:pPr>
      <w:numPr>
        <w:numId w:val="2"/>
      </w:numPr>
    </w:pPr>
  </w:style>
  <w:style w:type="numbering" w:styleId="ArticleSection">
    <w:name w:val="Outline List 3"/>
    <w:basedOn w:val="NoList"/>
    <w:uiPriority w:val="99"/>
    <w:semiHidden/>
    <w:unhideWhenUsed/>
    <w:rsid w:val="007662C3"/>
    <w:pPr>
      <w:numPr>
        <w:numId w:val="3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662C3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2C3"/>
    <w:rPr>
      <w:rFonts w:eastAsiaTheme="minorHAnsi"/>
      <w:color w:val="4D614C" w:themeColor="text1"/>
      <w:sz w:val="16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7662C3"/>
  </w:style>
  <w:style w:type="paragraph" w:styleId="BlockText">
    <w:name w:val="Block Text"/>
    <w:basedOn w:val="Normal"/>
    <w:uiPriority w:val="99"/>
    <w:semiHidden/>
    <w:unhideWhenUsed/>
    <w:rsid w:val="007662C3"/>
    <w:pPr>
      <w:pBdr>
        <w:top w:val="single" w:sz="2" w:space="10" w:color="4D614C" w:themeColor="accent1"/>
        <w:left w:val="single" w:sz="2" w:space="10" w:color="4D614C" w:themeColor="accent1"/>
        <w:bottom w:val="single" w:sz="2" w:space="10" w:color="4D614C" w:themeColor="accent1"/>
        <w:right w:val="single" w:sz="2" w:space="10" w:color="4D614C" w:themeColor="accent1"/>
      </w:pBdr>
      <w:ind w:left="1152" w:right="1152"/>
    </w:pPr>
    <w:rPr>
      <w:rFonts w:eastAsiaTheme="minorEastAsia"/>
      <w:i/>
      <w:iCs/>
      <w:color w:val="4D61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7662C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7662C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7662C3"/>
    <w:pPr>
      <w:spacing w:after="120"/>
    </w:p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7662C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662C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7662C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662C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7662C3"/>
    <w:pPr>
      <w:spacing w:after="120"/>
      <w:ind w:left="360"/>
    </w:p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662C3"/>
    <w:pPr>
      <w:spacing w:after="200" w:line="240" w:lineRule="auto"/>
    </w:pPr>
    <w:rPr>
      <w:i/>
      <w:iCs/>
      <w:color w:val="4D614C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7662C3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table" w:styleId="ColorfulGrid">
    <w:name w:val="Colorful Grid"/>
    <w:basedOn w:val="TableNormal"/>
    <w:uiPriority w:val="73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</w:rPr>
      <w:tblPr/>
      <w:tcPr>
        <w:shd w:val="clear" w:color="auto" w:fill="B4C3B3" w:themeFill="tex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tex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text1" w:themeFillShade="BF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</w:rPr>
      <w:tblPr/>
      <w:tcPr>
        <w:shd w:val="clear" w:color="auto" w:fill="B4C3B3" w:themeFill="accent1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1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1" w:themeFillShade="BF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</w:rPr>
      <w:tblPr/>
      <w:tcPr>
        <w:shd w:val="clear" w:color="auto" w:fill="D0DBCF" w:themeFill="accent2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0DBCF" w:themeFill="accent2" w:themeFillTint="66"/>
      </w:tcPr>
    </w:tblStylePr>
    <w:tblStylePr w:type="fir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lastCol">
      <w:rPr>
        <w:color w:val="F7F7F2" w:themeColor="background1"/>
      </w:rPr>
      <w:tblPr/>
      <w:tcPr>
        <w:shd w:val="clear" w:color="auto" w:fill="628160" w:themeFill="accent2" w:themeFillShade="BF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</w:rPr>
      <w:tblPr/>
      <w:tcPr>
        <w:shd w:val="clear" w:color="auto" w:fill="B4C3B3" w:themeFill="accent3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4C3B3" w:themeFill="accent3" w:themeFillTint="66"/>
      </w:tcPr>
    </w:tblStylePr>
    <w:tblStylePr w:type="fir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lastCol">
      <w:rPr>
        <w:color w:val="F7F7F2" w:themeColor="background1"/>
      </w:rPr>
      <w:tblPr/>
      <w:tcPr>
        <w:shd w:val="clear" w:color="auto" w:fill="394839" w:themeFill="accent3" w:themeFillShade="BF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</w:rPr>
      <w:tblPr/>
      <w:tcPr>
        <w:shd w:val="clear" w:color="auto" w:fill="DCE2D8" w:themeFill="accent4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DCE2D8" w:themeFill="accent4" w:themeFillTint="66"/>
      </w:tcPr>
    </w:tblStylePr>
    <w:tblStylePr w:type="fir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lastCol">
      <w:rPr>
        <w:color w:val="F7F7F2" w:themeColor="background1"/>
      </w:rPr>
      <w:tblPr/>
      <w:tcPr>
        <w:shd w:val="clear" w:color="auto" w:fill="7A936D" w:themeFill="accent4" w:themeFillShade="BF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</w:rPr>
      <w:tblPr/>
      <w:tcPr>
        <w:shd w:val="clear" w:color="auto" w:fill="E7C5B2" w:themeFill="accent5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E7C5B2" w:themeFill="accent5" w:themeFillTint="66"/>
      </w:tcPr>
    </w:tblStylePr>
    <w:tblStylePr w:type="fir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lastCol">
      <w:rPr>
        <w:color w:val="F7F7F2" w:themeColor="background1"/>
      </w:rPr>
      <w:tblPr/>
      <w:tcPr>
        <w:shd w:val="clear" w:color="auto" w:fill="94522D" w:themeFill="accent5" w:themeFillShade="BF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insideH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</w:rPr>
      <w:tblPr/>
      <w:tcPr>
        <w:shd w:val="clear" w:color="auto" w:fill="BACBD3" w:themeFill="accent6" w:themeFillTint="66"/>
      </w:tcPr>
    </w:tblStylePr>
    <w:tblStylePr w:type="lastRow">
      <w:rPr>
        <w:b/>
        <w:bCs/>
        <w:color w:val="4D614C" w:themeColor="text1"/>
      </w:rPr>
      <w:tblPr/>
      <w:tcPr>
        <w:shd w:val="clear" w:color="auto" w:fill="BACBD3" w:themeFill="accent6" w:themeFillTint="66"/>
      </w:tcPr>
    </w:tblStylePr>
    <w:tblStylePr w:type="fir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lastCol">
      <w:rPr>
        <w:color w:val="F7F7F2" w:themeColor="background1"/>
      </w:rPr>
      <w:tblPr/>
      <w:tcPr>
        <w:shd w:val="clear" w:color="auto" w:fill="435D68" w:themeFill="accent6" w:themeFillShade="BF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cPr>
      <w:shd w:val="clear" w:color="auto" w:fill="ECF0EC" w:themeFill="tex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cPr>
      <w:shd w:val="clear" w:color="auto" w:fill="ECF0EC" w:themeFill="accent1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cPr>
      <w:shd w:val="clear" w:color="auto" w:fill="F3F6F3" w:themeFill="accent2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698A67" w:themeFill="accent2" w:themeFillShade="CC"/>
      </w:tcPr>
    </w:tblStylePr>
    <w:tblStylePr w:type="lastRow">
      <w:rPr>
        <w:b/>
        <w:bCs/>
        <w:color w:val="698A67" w:themeColor="accent2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cPr>
      <w:shd w:val="clear" w:color="auto" w:fill="ECF0EC" w:themeFill="accent3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849A77" w:themeFill="accent4" w:themeFillShade="CC"/>
      </w:tcPr>
    </w:tblStylePr>
    <w:tblStylePr w:type="lastRow">
      <w:rPr>
        <w:b/>
        <w:bCs/>
        <w:color w:val="849A77" w:themeColor="accent4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cPr>
      <w:shd w:val="clear" w:color="auto" w:fill="F6F8F5" w:themeFill="accent4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3D4D3C" w:themeFill="accent3" w:themeFillShade="CC"/>
      </w:tcPr>
    </w:tblStylePr>
    <w:tblStylePr w:type="lastRow">
      <w:rPr>
        <w:b/>
        <w:bCs/>
        <w:color w:val="3D4D3C" w:themeColor="accent3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cPr>
      <w:shd w:val="clear" w:color="auto" w:fill="F9F0EC" w:themeFill="accent5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48636F" w:themeFill="accent6" w:themeFillShade="CC"/>
      </w:tcPr>
    </w:tblStylePr>
    <w:tblStylePr w:type="lastRow">
      <w:rPr>
        <w:b/>
        <w:bCs/>
        <w:color w:val="48636F" w:themeColor="accent6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cPr>
      <w:shd w:val="clear" w:color="auto" w:fill="EEF2F4" w:themeFill="accent6" w:themeFillTint="19"/>
    </w:tcPr>
    <w:tblStylePr w:type="firstRow">
      <w:rPr>
        <w:b/>
        <w:bCs/>
        <w:color w:val="F7F7F2" w:themeColor="background1"/>
      </w:rPr>
      <w:tblPr/>
      <w:tcPr>
        <w:tcBorders>
          <w:bottom w:val="single" w:sz="12" w:space="0" w:color="F7F7F2" w:themeColor="background1"/>
        </w:tcBorders>
        <w:shd w:val="clear" w:color="auto" w:fill="9E5830" w:themeFill="accent5" w:themeFillShade="CC"/>
      </w:tcPr>
    </w:tblStylePr>
    <w:tblStylePr w:type="lastRow">
      <w:rPr>
        <w:b/>
        <w:bCs/>
        <w:color w:val="9E5830" w:themeColor="accent5" w:themeShade="CC"/>
      </w:rPr>
      <w:tblPr/>
      <w:tcPr>
        <w:tcBorders>
          <w:top w:val="single" w:sz="12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tex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text1" w:themeShade="99"/>
          <w:insideV w:val="nil"/>
        </w:tcBorders>
        <w:shd w:val="clear" w:color="auto" w:fill="2E3A2D" w:themeFill="tex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A1B5A0" w:themeFill="tex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1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1" w:themeShade="99"/>
          <w:insideV w:val="nil"/>
        </w:tcBorders>
        <w:shd w:val="clear" w:color="auto" w:fill="2E3A2D" w:themeFill="accent1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1" w:themeFillShade="99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A1B5A0" w:themeFill="accent1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2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F6F3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4F674D" w:themeFill="accent2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674D" w:themeColor="accent2" w:themeShade="99"/>
          <w:insideV w:val="nil"/>
        </w:tcBorders>
        <w:shd w:val="clear" w:color="auto" w:fill="4F674D" w:themeFill="accent2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674D" w:themeFill="accent2" w:themeFillShade="99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C4D2C3" w:themeFill="accent2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24" w:space="0" w:color="A8B89F" w:themeColor="accent4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CF0EC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2E3A2D" w:themeFill="accent3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3A2D" w:themeColor="accent3" w:themeShade="99"/>
          <w:insideV w:val="nil"/>
        </w:tcBorders>
        <w:shd w:val="clear" w:color="auto" w:fill="2E3A2D" w:themeFill="accent3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3A2D" w:themeFill="accent3" w:themeFillShade="99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24" w:space="0" w:color="4D614C" w:themeColor="accent3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6F8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627657" w:themeFill="accent4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7657" w:themeColor="accent4" w:themeShade="99"/>
          <w:insideV w:val="nil"/>
        </w:tcBorders>
        <w:shd w:val="clear" w:color="auto" w:fill="627657" w:themeFill="accent4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7657" w:themeFill="accent4" w:themeFillShade="99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3DBCF" w:themeFill="accent4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24" w:space="0" w:color="5A7D8C" w:themeColor="accent6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9F0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764224" w:themeFill="accent5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64224" w:themeColor="accent5" w:themeShade="99"/>
          <w:insideV w:val="nil"/>
        </w:tcBorders>
        <w:shd w:val="clear" w:color="auto" w:fill="764224" w:themeFill="accent5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4224" w:themeFill="accent5" w:themeFillShade="99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1B79F" w:themeFill="accent5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24" w:space="0" w:color="C4703F" w:themeColor="accent5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EF2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  <w:color w:val="F7F7F2" w:themeColor="background1"/>
      </w:rPr>
      <w:tblPr/>
      <w:tcPr>
        <w:tcBorders>
          <w:top w:val="single" w:sz="6" w:space="0" w:color="F7F7F2" w:themeColor="background1"/>
        </w:tcBorders>
        <w:shd w:val="clear" w:color="auto" w:fill="364A53" w:themeFill="accent6" w:themeFillShade="99"/>
      </w:tcPr>
    </w:tblStylePr>
    <w:tblStylePr w:type="fir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64A53" w:themeColor="accent6" w:themeShade="99"/>
          <w:insideV w:val="nil"/>
        </w:tcBorders>
        <w:shd w:val="clear" w:color="auto" w:fill="364A53" w:themeFill="accent6" w:themeFillShade="99"/>
      </w:tcPr>
    </w:tblStylePr>
    <w:tblStylePr w:type="lastCol">
      <w:rPr>
        <w:color w:val="F7F7F2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4A53" w:themeFill="accent6" w:themeFillShade="99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AABFC8" w:themeFill="accent6" w:themeFillTint="7F"/>
      </w:tcPr>
    </w:tblStylePr>
    <w:tblStylePr w:type="neCell">
      <w:rPr>
        <w:color w:val="4D614C" w:themeColor="text1"/>
      </w:rPr>
    </w:tblStylePr>
    <w:tblStylePr w:type="nwCell">
      <w:rPr>
        <w:color w:val="4D614C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7662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2C3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662C3"/>
    <w:rPr>
      <w:rFonts w:eastAsiaTheme="minorHAnsi"/>
      <w:color w:val="4D614C" w:themeColor="text1"/>
      <w:sz w:val="16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2C3"/>
    <w:rPr>
      <w:b/>
      <w:bCs/>
      <w:szCs w:val="16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662C3"/>
    <w:rPr>
      <w:rFonts w:eastAsiaTheme="minorHAnsi"/>
      <w:b/>
      <w:bCs/>
      <w:color w:val="4D614C" w:themeColor="text1"/>
      <w:sz w:val="16"/>
      <w:szCs w:val="16"/>
    </w:rPr>
  </w:style>
  <w:style w:type="table" w:styleId="DarkList">
    <w:name w:val="Dark List"/>
    <w:basedOn w:val="TableNormal"/>
    <w:uiPriority w:val="70"/>
    <w:semiHidden/>
    <w:unhideWhenUsed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tex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1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41554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628160" w:themeFill="accent2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816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63025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394839" w:themeFill="accent3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4839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51624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7A936D" w:themeFill="accent4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93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62371E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94522D" w:themeFill="accent5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522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7F7F2" w:themeColor="background1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tblPr/>
      <w:tcPr>
        <w:tcBorders>
          <w:top w:val="single" w:sz="18" w:space="0" w:color="F7F7F2" w:themeColor="background1"/>
          <w:left w:val="nil"/>
          <w:bottom w:val="nil"/>
          <w:right w:val="nil"/>
          <w:insideH w:val="nil"/>
          <w:insideV w:val="nil"/>
        </w:tcBorders>
        <w:shd w:val="clear" w:color="auto" w:fill="2C3E4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7F7F2" w:themeColor="background1"/>
          <w:insideH w:val="nil"/>
          <w:insideV w:val="nil"/>
        </w:tcBorders>
        <w:shd w:val="clear" w:color="auto" w:fill="435D68" w:themeFill="accent6" w:themeFillShade="BF"/>
      </w:tcPr>
    </w:tblStylePr>
    <w:tblStylePr w:type="lastCol">
      <w:tblPr/>
      <w:tcPr>
        <w:tcBorders>
          <w:top w:val="nil"/>
          <w:left w:val="single" w:sz="18" w:space="0" w:color="F7F7F2" w:themeColor="background1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5D68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7662C3"/>
  </w:style>
  <w:style w:type="character" w:customStyle="1" w:styleId="DateChar">
    <w:name w:val="Date Char"/>
    <w:basedOn w:val="DefaultParagraphFont"/>
    <w:link w:val="Date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7662C3"/>
    <w:pPr>
      <w:spacing w:after="0" w:line="240" w:lineRule="auto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7662C3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character" w:styleId="EndnoteReference">
    <w:name w:val="endnote reference"/>
    <w:basedOn w:val="DefaultParagraphFont"/>
    <w:uiPriority w:val="99"/>
    <w:semiHidden/>
    <w:unhideWhenUsed/>
    <w:rsid w:val="007662C3"/>
    <w:rPr>
      <w:sz w:val="16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7662C3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7662C3"/>
    <w:rPr>
      <w:rFonts w:eastAsiaTheme="minorHAnsi"/>
      <w:color w:val="4D614C" w:themeColor="text1"/>
      <w:sz w:val="16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7662C3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662C3"/>
    <w:rPr>
      <w:color w:val="4D614C" w:themeColor="followedHyperlink"/>
      <w:sz w:val="16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7662C3"/>
    <w:rPr>
      <w:sz w:val="16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662C3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662C3"/>
    <w:rPr>
      <w:rFonts w:eastAsiaTheme="minorHAnsi"/>
      <w:color w:val="4D614C" w:themeColor="text1"/>
      <w:sz w:val="16"/>
      <w:szCs w:val="20"/>
    </w:rPr>
  </w:style>
  <w:style w:type="table" w:styleId="GridTable1Light">
    <w:name w:val="Grid Table 1 Light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4C3B3" w:themeColor="text1" w:themeTint="66"/>
        <w:left w:val="single" w:sz="4" w:space="0" w:color="B4C3B3" w:themeColor="text1" w:themeTint="66"/>
        <w:bottom w:val="single" w:sz="4" w:space="0" w:color="B4C3B3" w:themeColor="text1" w:themeTint="66"/>
        <w:right w:val="single" w:sz="4" w:space="0" w:color="B4C3B3" w:themeColor="text1" w:themeTint="66"/>
        <w:insideH w:val="single" w:sz="4" w:space="0" w:color="B4C3B3" w:themeColor="text1" w:themeTint="66"/>
        <w:insideV w:val="single" w:sz="4" w:space="0" w:color="B4C3B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4C3B3" w:themeColor="accent1" w:themeTint="66"/>
        <w:left w:val="single" w:sz="4" w:space="0" w:color="B4C3B3" w:themeColor="accent1" w:themeTint="66"/>
        <w:bottom w:val="single" w:sz="4" w:space="0" w:color="B4C3B3" w:themeColor="accent1" w:themeTint="66"/>
        <w:right w:val="single" w:sz="4" w:space="0" w:color="B4C3B3" w:themeColor="accent1" w:themeTint="66"/>
        <w:insideH w:val="single" w:sz="4" w:space="0" w:color="B4C3B3" w:themeColor="accent1" w:themeTint="66"/>
        <w:insideV w:val="single" w:sz="4" w:space="0" w:color="B4C3B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D0DBCF" w:themeColor="accent2" w:themeTint="66"/>
        <w:left w:val="single" w:sz="4" w:space="0" w:color="D0DBCF" w:themeColor="accent2" w:themeTint="66"/>
        <w:bottom w:val="single" w:sz="4" w:space="0" w:color="D0DBCF" w:themeColor="accent2" w:themeTint="66"/>
        <w:right w:val="single" w:sz="4" w:space="0" w:color="D0DBCF" w:themeColor="accent2" w:themeTint="66"/>
        <w:insideH w:val="single" w:sz="4" w:space="0" w:color="D0DBCF" w:themeColor="accent2" w:themeTint="66"/>
        <w:insideV w:val="single" w:sz="4" w:space="0" w:color="D0DBC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4C3B3" w:themeColor="accent3" w:themeTint="66"/>
        <w:left w:val="single" w:sz="4" w:space="0" w:color="B4C3B3" w:themeColor="accent3" w:themeTint="66"/>
        <w:bottom w:val="single" w:sz="4" w:space="0" w:color="B4C3B3" w:themeColor="accent3" w:themeTint="66"/>
        <w:right w:val="single" w:sz="4" w:space="0" w:color="B4C3B3" w:themeColor="accent3" w:themeTint="66"/>
        <w:insideH w:val="single" w:sz="4" w:space="0" w:color="B4C3B3" w:themeColor="accent3" w:themeTint="66"/>
        <w:insideV w:val="single" w:sz="4" w:space="0" w:color="B4C3B3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DCE2D8" w:themeColor="accent4" w:themeTint="66"/>
        <w:left w:val="single" w:sz="4" w:space="0" w:color="DCE2D8" w:themeColor="accent4" w:themeTint="66"/>
        <w:bottom w:val="single" w:sz="4" w:space="0" w:color="DCE2D8" w:themeColor="accent4" w:themeTint="66"/>
        <w:right w:val="single" w:sz="4" w:space="0" w:color="DCE2D8" w:themeColor="accent4" w:themeTint="66"/>
        <w:insideH w:val="single" w:sz="4" w:space="0" w:color="DCE2D8" w:themeColor="accent4" w:themeTint="66"/>
        <w:insideV w:val="single" w:sz="4" w:space="0" w:color="DCE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E7C5B2" w:themeColor="accent5" w:themeTint="66"/>
        <w:left w:val="single" w:sz="4" w:space="0" w:color="E7C5B2" w:themeColor="accent5" w:themeTint="66"/>
        <w:bottom w:val="single" w:sz="4" w:space="0" w:color="E7C5B2" w:themeColor="accent5" w:themeTint="66"/>
        <w:right w:val="single" w:sz="4" w:space="0" w:color="E7C5B2" w:themeColor="accent5" w:themeTint="66"/>
        <w:insideH w:val="single" w:sz="4" w:space="0" w:color="E7C5B2" w:themeColor="accent5" w:themeTint="66"/>
        <w:insideV w:val="single" w:sz="4" w:space="0" w:color="E7C5B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ACBD3" w:themeColor="accent6" w:themeTint="66"/>
        <w:left w:val="single" w:sz="4" w:space="0" w:color="BACBD3" w:themeColor="accent6" w:themeTint="66"/>
        <w:bottom w:val="single" w:sz="4" w:space="0" w:color="BACBD3" w:themeColor="accent6" w:themeTint="66"/>
        <w:right w:val="single" w:sz="4" w:space="0" w:color="BACBD3" w:themeColor="accent6" w:themeTint="66"/>
        <w:insideH w:val="single" w:sz="4" w:space="0" w:color="BACBD3" w:themeColor="accent6" w:themeTint="66"/>
        <w:insideV w:val="single" w:sz="4" w:space="0" w:color="BACBD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2" w:space="0" w:color="8EA68D" w:themeColor="text1" w:themeTint="99"/>
        <w:bottom w:val="single" w:sz="2" w:space="0" w:color="8EA68D" w:themeColor="text1" w:themeTint="99"/>
        <w:insideH w:val="single" w:sz="2" w:space="0" w:color="8EA68D" w:themeColor="text1" w:themeTint="99"/>
        <w:insideV w:val="single" w:sz="2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tex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tex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2" w:space="0" w:color="8EA68D" w:themeColor="accent1" w:themeTint="99"/>
        <w:bottom w:val="single" w:sz="2" w:space="0" w:color="8EA68D" w:themeColor="accent1" w:themeTint="99"/>
        <w:insideH w:val="single" w:sz="2" w:space="0" w:color="8EA68D" w:themeColor="accent1" w:themeTint="99"/>
        <w:insideV w:val="single" w:sz="2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1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1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2" w:space="0" w:color="B8C9B7" w:themeColor="accent2" w:themeTint="99"/>
        <w:bottom w:val="single" w:sz="2" w:space="0" w:color="B8C9B7" w:themeColor="accent2" w:themeTint="99"/>
        <w:insideH w:val="single" w:sz="2" w:space="0" w:color="B8C9B7" w:themeColor="accent2" w:themeTint="99"/>
        <w:insideV w:val="single" w:sz="2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8C9B7" w:themeColor="accent2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8C9B7" w:themeColor="accent2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2" w:space="0" w:color="8EA68D" w:themeColor="accent3" w:themeTint="99"/>
        <w:bottom w:val="single" w:sz="2" w:space="0" w:color="8EA68D" w:themeColor="accent3" w:themeTint="99"/>
        <w:insideH w:val="single" w:sz="2" w:space="0" w:color="8EA68D" w:themeColor="accent3" w:themeTint="99"/>
        <w:insideV w:val="single" w:sz="2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68D" w:themeColor="accent3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68D" w:themeColor="accent3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2" w:space="0" w:color="CAD4C5" w:themeColor="accent4" w:themeTint="99"/>
        <w:bottom w:val="single" w:sz="2" w:space="0" w:color="CAD4C5" w:themeColor="accent4" w:themeTint="99"/>
        <w:insideH w:val="single" w:sz="2" w:space="0" w:color="CAD4C5" w:themeColor="accent4" w:themeTint="99"/>
        <w:insideV w:val="single" w:sz="2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D4C5" w:themeColor="accent4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D4C5" w:themeColor="accent4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2" w:space="0" w:color="DBA88B" w:themeColor="accent5" w:themeTint="99"/>
        <w:bottom w:val="single" w:sz="2" w:space="0" w:color="DBA88B" w:themeColor="accent5" w:themeTint="99"/>
        <w:insideH w:val="single" w:sz="2" w:space="0" w:color="DBA88B" w:themeColor="accent5" w:themeTint="99"/>
        <w:insideV w:val="single" w:sz="2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BA88B" w:themeColor="accent5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BA88B" w:themeColor="accent5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2" w:space="0" w:color="98B2BD" w:themeColor="accent6" w:themeTint="99"/>
        <w:bottom w:val="single" w:sz="2" w:space="0" w:color="98B2BD" w:themeColor="accent6" w:themeTint="99"/>
        <w:insideH w:val="single" w:sz="2" w:space="0" w:color="98B2BD" w:themeColor="accent6" w:themeTint="99"/>
        <w:insideV w:val="single" w:sz="2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B2BD" w:themeColor="accent6" w:themeTint="99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B2BD" w:themeColor="accent6" w:themeTint="99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3">
    <w:name w:val="Grid Table 3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tex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text1"/>
      </w:tcPr>
    </w:tblStylePr>
    <w:tblStylePr w:type="band1Vert">
      <w:tblPr/>
      <w:tcPr>
        <w:shd w:val="clear" w:color="auto" w:fill="B4C3B3" w:themeFill="text1" w:themeFillTint="66"/>
      </w:tcPr>
    </w:tblStylePr>
    <w:tblStylePr w:type="band1Horz">
      <w:tblPr/>
      <w:tcPr>
        <w:shd w:val="clear" w:color="auto" w:fill="B4C3B3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1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1"/>
      </w:tcPr>
    </w:tblStylePr>
    <w:tblStylePr w:type="band1Vert">
      <w:tblPr/>
      <w:tcPr>
        <w:shd w:val="clear" w:color="auto" w:fill="B4C3B3" w:themeFill="accent1" w:themeFillTint="66"/>
      </w:tcPr>
    </w:tblStylePr>
    <w:tblStylePr w:type="band1Horz">
      <w:tblPr/>
      <w:tcPr>
        <w:shd w:val="clear" w:color="auto" w:fill="B4C3B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7EDE7" w:themeFill="accent2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8AA688" w:themeFill="accent2"/>
      </w:tcPr>
    </w:tblStylePr>
    <w:tblStylePr w:type="band1Vert">
      <w:tblPr/>
      <w:tcPr>
        <w:shd w:val="clear" w:color="auto" w:fill="D0DBCF" w:themeFill="accent2" w:themeFillTint="66"/>
      </w:tcPr>
    </w:tblStylePr>
    <w:tblStylePr w:type="band1Horz">
      <w:tblPr/>
      <w:tcPr>
        <w:shd w:val="clear" w:color="auto" w:fill="D0DBC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9E1D9" w:themeFill="accent3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4D614C" w:themeFill="accent3"/>
      </w:tcPr>
    </w:tblStylePr>
    <w:tblStylePr w:type="band1Vert">
      <w:tblPr/>
      <w:tcPr>
        <w:shd w:val="clear" w:color="auto" w:fill="B4C3B3" w:themeFill="accent3" w:themeFillTint="66"/>
      </w:tcPr>
    </w:tblStylePr>
    <w:tblStylePr w:type="band1Horz">
      <w:tblPr/>
      <w:tcPr>
        <w:shd w:val="clear" w:color="auto" w:fill="B4C3B3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EDF0EB" w:themeFill="accent4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A8B89F" w:themeFill="accent4"/>
      </w:tcPr>
    </w:tblStylePr>
    <w:tblStylePr w:type="band1Vert">
      <w:tblPr/>
      <w:tcPr>
        <w:shd w:val="clear" w:color="auto" w:fill="DCE2D8" w:themeFill="accent4" w:themeFillTint="66"/>
      </w:tcPr>
    </w:tblStylePr>
    <w:tblStylePr w:type="band1Horz">
      <w:tblPr/>
      <w:tcPr>
        <w:shd w:val="clear" w:color="auto" w:fill="DCE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F3E2D8" w:themeFill="accent5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C4703F" w:themeFill="accent5"/>
      </w:tcPr>
    </w:tblStylePr>
    <w:tblStylePr w:type="band1Vert">
      <w:tblPr/>
      <w:tcPr>
        <w:shd w:val="clear" w:color="auto" w:fill="E7C5B2" w:themeFill="accent5" w:themeFillTint="66"/>
      </w:tcPr>
    </w:tblStylePr>
    <w:tblStylePr w:type="band1Horz">
      <w:tblPr/>
      <w:tcPr>
        <w:shd w:val="clear" w:color="auto" w:fill="E7C5B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F7F7F2" w:themeColor="background1"/>
        <w:left w:val="single" w:sz="4" w:space="0" w:color="F7F7F2" w:themeColor="background1"/>
        <w:bottom w:val="single" w:sz="4" w:space="0" w:color="F7F7F2" w:themeColor="background1"/>
        <w:right w:val="single" w:sz="4" w:space="0" w:color="F7F7F2" w:themeColor="background1"/>
        <w:insideH w:val="single" w:sz="4" w:space="0" w:color="F7F7F2" w:themeColor="background1"/>
        <w:insideV w:val="single" w:sz="4" w:space="0" w:color="F7F7F2" w:themeColor="background1"/>
      </w:tblBorders>
    </w:tblPr>
    <w:tcPr>
      <w:shd w:val="clear" w:color="auto" w:fill="DCE5E9" w:themeFill="accent6" w:themeFillTint="33"/>
    </w:tcPr>
    <w:tblStylePr w:type="firstRow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Row">
      <w:rPr>
        <w:b/>
        <w:bCs/>
        <w:color w:val="F7F7F2" w:themeColor="background1"/>
      </w:rPr>
      <w:tblPr/>
      <w:tcPr>
        <w:tcBorders>
          <w:left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fir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left w:val="single" w:sz="4" w:space="0" w:color="F7F7F2" w:themeColor="background1"/>
          <w:bottom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top w:val="single" w:sz="4" w:space="0" w:color="F7F7F2" w:themeColor="background1"/>
          <w:bottom w:val="single" w:sz="4" w:space="0" w:color="F7F7F2" w:themeColor="background1"/>
          <w:right w:val="single" w:sz="4" w:space="0" w:color="F7F7F2" w:themeColor="background1"/>
          <w:insideV w:val="nil"/>
        </w:tcBorders>
        <w:shd w:val="clear" w:color="auto" w:fill="5A7D8C" w:themeFill="accent6"/>
      </w:tcPr>
    </w:tblStylePr>
    <w:tblStylePr w:type="band1Vert">
      <w:tblPr/>
      <w:tcPr>
        <w:shd w:val="clear" w:color="auto" w:fill="BACBD3" w:themeFill="accent6" w:themeFillTint="66"/>
      </w:tcPr>
    </w:tblStylePr>
    <w:tblStylePr w:type="band1Horz">
      <w:tblPr/>
      <w:tcPr>
        <w:shd w:val="clear" w:color="auto" w:fill="BACBD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662C3"/>
    <w:pPr>
      <w:spacing w:after="0" w:line="240" w:lineRule="auto"/>
    </w:pPr>
    <w:rPr>
      <w:rFonts w:eastAsiaTheme="minorHAnsi"/>
      <w:color w:val="394839" w:themeColor="accent1" w:themeShade="BF"/>
      <w:sz w:val="16"/>
      <w:szCs w:val="16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662C3"/>
    <w:pPr>
      <w:spacing w:after="0" w:line="240" w:lineRule="auto"/>
    </w:pPr>
    <w:rPr>
      <w:rFonts w:eastAsiaTheme="minorHAnsi"/>
      <w:color w:val="628160" w:themeColor="accent2" w:themeShade="BF"/>
      <w:sz w:val="16"/>
      <w:szCs w:val="16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B8C9B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662C3"/>
    <w:pPr>
      <w:spacing w:after="0" w:line="240" w:lineRule="auto"/>
    </w:pPr>
    <w:rPr>
      <w:rFonts w:eastAsiaTheme="minorHAnsi"/>
      <w:color w:val="394839" w:themeColor="accent3" w:themeShade="BF"/>
      <w:sz w:val="16"/>
      <w:szCs w:val="16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662C3"/>
    <w:pPr>
      <w:spacing w:after="0" w:line="240" w:lineRule="auto"/>
    </w:pPr>
    <w:rPr>
      <w:rFonts w:eastAsiaTheme="minorHAnsi"/>
      <w:color w:val="7A936D" w:themeColor="accent4" w:themeShade="BF"/>
      <w:sz w:val="16"/>
      <w:szCs w:val="16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662C3"/>
    <w:pPr>
      <w:spacing w:after="0" w:line="240" w:lineRule="auto"/>
    </w:pPr>
    <w:rPr>
      <w:rFonts w:eastAsiaTheme="minorHAnsi"/>
      <w:color w:val="94522D" w:themeColor="accent5" w:themeShade="BF"/>
      <w:sz w:val="16"/>
      <w:szCs w:val="16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662C3"/>
    <w:pPr>
      <w:spacing w:after="0" w:line="240" w:lineRule="auto"/>
    </w:pPr>
    <w:rPr>
      <w:rFonts w:eastAsiaTheme="minorHAnsi"/>
      <w:color w:val="435D68" w:themeColor="accent6" w:themeShade="BF"/>
      <w:sz w:val="16"/>
      <w:szCs w:val="16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  <w:insideV w:val="single" w:sz="4" w:space="0" w:color="8EA68D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bottom w:val="single" w:sz="4" w:space="0" w:color="8EA68D" w:themeColor="text1" w:themeTint="99"/>
        </w:tcBorders>
      </w:tcPr>
    </w:tblStylePr>
    <w:tblStylePr w:type="nwCell">
      <w:tblPr/>
      <w:tcPr>
        <w:tcBorders>
          <w:bottom w:val="single" w:sz="4" w:space="0" w:color="8EA68D" w:themeColor="text1" w:themeTint="99"/>
        </w:tcBorders>
      </w:tcPr>
    </w:tblStylePr>
    <w:tblStylePr w:type="seCell">
      <w:tblPr/>
      <w:tcPr>
        <w:tcBorders>
          <w:top w:val="single" w:sz="4" w:space="0" w:color="8EA68D" w:themeColor="text1" w:themeTint="99"/>
        </w:tcBorders>
      </w:tcPr>
    </w:tblStylePr>
    <w:tblStylePr w:type="swCell">
      <w:tblPr/>
      <w:tcPr>
        <w:tcBorders>
          <w:top w:val="single" w:sz="4" w:space="0" w:color="8EA68D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662C3"/>
    <w:pPr>
      <w:spacing w:after="0" w:line="240" w:lineRule="auto"/>
    </w:pPr>
    <w:rPr>
      <w:rFonts w:eastAsiaTheme="minorHAnsi"/>
      <w:color w:val="394839" w:themeColor="accent1" w:themeShade="BF"/>
      <w:sz w:val="16"/>
      <w:szCs w:val="16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  <w:insideV w:val="single" w:sz="4" w:space="0" w:color="8EA68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bottom w:val="single" w:sz="4" w:space="0" w:color="8EA68D" w:themeColor="accent1" w:themeTint="99"/>
        </w:tcBorders>
      </w:tcPr>
    </w:tblStylePr>
    <w:tblStylePr w:type="nwCell">
      <w:tblPr/>
      <w:tcPr>
        <w:tcBorders>
          <w:bottom w:val="single" w:sz="4" w:space="0" w:color="8EA68D" w:themeColor="accent1" w:themeTint="99"/>
        </w:tcBorders>
      </w:tcPr>
    </w:tblStylePr>
    <w:tblStylePr w:type="seCell">
      <w:tblPr/>
      <w:tcPr>
        <w:tcBorders>
          <w:top w:val="single" w:sz="4" w:space="0" w:color="8EA68D" w:themeColor="accent1" w:themeTint="99"/>
        </w:tcBorders>
      </w:tcPr>
    </w:tblStylePr>
    <w:tblStylePr w:type="swCell">
      <w:tblPr/>
      <w:tcPr>
        <w:tcBorders>
          <w:top w:val="single" w:sz="4" w:space="0" w:color="8EA68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662C3"/>
    <w:pPr>
      <w:spacing w:after="0" w:line="240" w:lineRule="auto"/>
    </w:pPr>
    <w:rPr>
      <w:rFonts w:eastAsiaTheme="minorHAnsi"/>
      <w:color w:val="628160" w:themeColor="accent2" w:themeShade="BF"/>
      <w:sz w:val="16"/>
      <w:szCs w:val="16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  <w:insideV w:val="single" w:sz="4" w:space="0" w:color="B8C9B7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bottom w:val="single" w:sz="4" w:space="0" w:color="B8C9B7" w:themeColor="accent2" w:themeTint="99"/>
        </w:tcBorders>
      </w:tcPr>
    </w:tblStylePr>
    <w:tblStylePr w:type="nwCell">
      <w:tblPr/>
      <w:tcPr>
        <w:tcBorders>
          <w:bottom w:val="single" w:sz="4" w:space="0" w:color="B8C9B7" w:themeColor="accent2" w:themeTint="99"/>
        </w:tcBorders>
      </w:tcPr>
    </w:tblStylePr>
    <w:tblStylePr w:type="seCell">
      <w:tblPr/>
      <w:tcPr>
        <w:tcBorders>
          <w:top w:val="single" w:sz="4" w:space="0" w:color="B8C9B7" w:themeColor="accent2" w:themeTint="99"/>
        </w:tcBorders>
      </w:tcPr>
    </w:tblStylePr>
    <w:tblStylePr w:type="swCell">
      <w:tblPr/>
      <w:tcPr>
        <w:tcBorders>
          <w:top w:val="single" w:sz="4" w:space="0" w:color="B8C9B7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662C3"/>
    <w:pPr>
      <w:spacing w:after="0" w:line="240" w:lineRule="auto"/>
    </w:pPr>
    <w:rPr>
      <w:rFonts w:eastAsiaTheme="minorHAnsi"/>
      <w:color w:val="394839" w:themeColor="accent3" w:themeShade="BF"/>
      <w:sz w:val="16"/>
      <w:szCs w:val="16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  <w:insideV w:val="single" w:sz="4" w:space="0" w:color="8EA68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bottom w:val="single" w:sz="4" w:space="0" w:color="8EA68D" w:themeColor="accent3" w:themeTint="99"/>
        </w:tcBorders>
      </w:tcPr>
    </w:tblStylePr>
    <w:tblStylePr w:type="nwCell">
      <w:tblPr/>
      <w:tcPr>
        <w:tcBorders>
          <w:bottom w:val="single" w:sz="4" w:space="0" w:color="8EA68D" w:themeColor="accent3" w:themeTint="99"/>
        </w:tcBorders>
      </w:tcPr>
    </w:tblStylePr>
    <w:tblStylePr w:type="seCell">
      <w:tblPr/>
      <w:tcPr>
        <w:tcBorders>
          <w:top w:val="single" w:sz="4" w:space="0" w:color="8EA68D" w:themeColor="accent3" w:themeTint="99"/>
        </w:tcBorders>
      </w:tcPr>
    </w:tblStylePr>
    <w:tblStylePr w:type="swCell">
      <w:tblPr/>
      <w:tcPr>
        <w:tcBorders>
          <w:top w:val="single" w:sz="4" w:space="0" w:color="8EA68D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662C3"/>
    <w:pPr>
      <w:spacing w:after="0" w:line="240" w:lineRule="auto"/>
    </w:pPr>
    <w:rPr>
      <w:rFonts w:eastAsiaTheme="minorHAnsi"/>
      <w:color w:val="7A936D" w:themeColor="accent4" w:themeShade="BF"/>
      <w:sz w:val="16"/>
      <w:szCs w:val="16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  <w:insideV w:val="single" w:sz="4" w:space="0" w:color="CAD4C5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bottom w:val="single" w:sz="4" w:space="0" w:color="CAD4C5" w:themeColor="accent4" w:themeTint="99"/>
        </w:tcBorders>
      </w:tcPr>
    </w:tblStylePr>
    <w:tblStylePr w:type="nwCell">
      <w:tblPr/>
      <w:tcPr>
        <w:tcBorders>
          <w:bottom w:val="single" w:sz="4" w:space="0" w:color="CAD4C5" w:themeColor="accent4" w:themeTint="99"/>
        </w:tcBorders>
      </w:tcPr>
    </w:tblStylePr>
    <w:tblStylePr w:type="seCell">
      <w:tblPr/>
      <w:tcPr>
        <w:tcBorders>
          <w:top w:val="single" w:sz="4" w:space="0" w:color="CAD4C5" w:themeColor="accent4" w:themeTint="99"/>
        </w:tcBorders>
      </w:tcPr>
    </w:tblStylePr>
    <w:tblStylePr w:type="swCell">
      <w:tblPr/>
      <w:tcPr>
        <w:tcBorders>
          <w:top w:val="single" w:sz="4" w:space="0" w:color="CAD4C5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662C3"/>
    <w:pPr>
      <w:spacing w:after="0" w:line="240" w:lineRule="auto"/>
    </w:pPr>
    <w:rPr>
      <w:rFonts w:eastAsiaTheme="minorHAnsi"/>
      <w:color w:val="94522D" w:themeColor="accent5" w:themeShade="BF"/>
      <w:sz w:val="16"/>
      <w:szCs w:val="16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  <w:insideV w:val="single" w:sz="4" w:space="0" w:color="DBA88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bottom w:val="single" w:sz="4" w:space="0" w:color="DBA88B" w:themeColor="accent5" w:themeTint="99"/>
        </w:tcBorders>
      </w:tcPr>
    </w:tblStylePr>
    <w:tblStylePr w:type="nwCell">
      <w:tblPr/>
      <w:tcPr>
        <w:tcBorders>
          <w:bottom w:val="single" w:sz="4" w:space="0" w:color="DBA88B" w:themeColor="accent5" w:themeTint="99"/>
        </w:tcBorders>
      </w:tcPr>
    </w:tblStylePr>
    <w:tblStylePr w:type="seCell">
      <w:tblPr/>
      <w:tcPr>
        <w:tcBorders>
          <w:top w:val="single" w:sz="4" w:space="0" w:color="DBA88B" w:themeColor="accent5" w:themeTint="99"/>
        </w:tcBorders>
      </w:tcPr>
    </w:tblStylePr>
    <w:tblStylePr w:type="swCell">
      <w:tblPr/>
      <w:tcPr>
        <w:tcBorders>
          <w:top w:val="single" w:sz="4" w:space="0" w:color="DBA88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662C3"/>
    <w:pPr>
      <w:spacing w:after="0" w:line="240" w:lineRule="auto"/>
    </w:pPr>
    <w:rPr>
      <w:rFonts w:eastAsiaTheme="minorHAnsi"/>
      <w:color w:val="435D68" w:themeColor="accent6" w:themeShade="BF"/>
      <w:sz w:val="16"/>
      <w:szCs w:val="16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  <w:insideV w:val="single" w:sz="4" w:space="0" w:color="98B2B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bottom w:val="single" w:sz="4" w:space="0" w:color="98B2BD" w:themeColor="accent6" w:themeTint="99"/>
        </w:tcBorders>
      </w:tcPr>
    </w:tblStylePr>
    <w:tblStylePr w:type="nwCell">
      <w:tblPr/>
      <w:tcPr>
        <w:tcBorders>
          <w:bottom w:val="single" w:sz="4" w:space="0" w:color="98B2BD" w:themeColor="accent6" w:themeTint="99"/>
        </w:tcBorders>
      </w:tcPr>
    </w:tblStylePr>
    <w:tblStylePr w:type="seCell">
      <w:tblPr/>
      <w:tcPr>
        <w:tcBorders>
          <w:top w:val="single" w:sz="4" w:space="0" w:color="98B2BD" w:themeColor="accent6" w:themeTint="99"/>
        </w:tcBorders>
      </w:tcPr>
    </w:tblStylePr>
    <w:tblStylePr w:type="swCell">
      <w:tblPr/>
      <w:tcPr>
        <w:tcBorders>
          <w:top w:val="single" w:sz="4" w:space="0" w:color="98B2BD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7662C3"/>
    <w:rPr>
      <w:color w:val="2B579A"/>
      <w:sz w:val="16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7662C3"/>
    <w:rPr>
      <w:sz w:val="16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7662C3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7662C3"/>
    <w:rPr>
      <w:rFonts w:eastAsiaTheme="minorHAnsi"/>
      <w:i/>
      <w:iCs/>
      <w:color w:val="4D614C" w:themeColor="text1"/>
      <w:sz w:val="16"/>
      <w:szCs w:val="16"/>
    </w:rPr>
  </w:style>
  <w:style w:type="character" w:styleId="HTMLCite">
    <w:name w:val="HTML Cite"/>
    <w:basedOn w:val="DefaultParagraphFont"/>
    <w:uiPriority w:val="99"/>
    <w:semiHidden/>
    <w:unhideWhenUsed/>
    <w:rsid w:val="007662C3"/>
    <w:rPr>
      <w:i/>
      <w:iCs/>
      <w:sz w:val="16"/>
    </w:rPr>
  </w:style>
  <w:style w:type="character" w:styleId="HTMLCode">
    <w:name w:val="HTML Code"/>
    <w:basedOn w:val="DefaultParagraphFont"/>
    <w:uiPriority w:val="99"/>
    <w:semiHidden/>
    <w:unhideWhenUsed/>
    <w:rsid w:val="007662C3"/>
    <w:rPr>
      <w:rFonts w:ascii="Consolas" w:hAnsi="Consolas"/>
      <w:sz w:val="16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7662C3"/>
    <w:rPr>
      <w:i/>
      <w:iCs/>
      <w:sz w:val="16"/>
    </w:rPr>
  </w:style>
  <w:style w:type="character" w:styleId="HTMLKeyboard">
    <w:name w:val="HTML Keyboard"/>
    <w:basedOn w:val="DefaultParagraphFont"/>
    <w:uiPriority w:val="99"/>
    <w:semiHidden/>
    <w:unhideWhenUsed/>
    <w:rsid w:val="007662C3"/>
    <w:rPr>
      <w:rFonts w:ascii="Consolas" w:hAnsi="Consolas"/>
      <w:sz w:val="16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2C3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2C3"/>
    <w:rPr>
      <w:rFonts w:ascii="Consolas" w:eastAsiaTheme="minorHAnsi" w:hAnsi="Consolas"/>
      <w:color w:val="4D614C" w:themeColor="text1"/>
      <w:sz w:val="16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7662C3"/>
    <w:rPr>
      <w:rFonts w:ascii="Consolas" w:hAnsi="Consolas"/>
      <w:sz w:val="16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662C3"/>
    <w:rPr>
      <w:rFonts w:ascii="Consolas" w:hAnsi="Consolas"/>
      <w:sz w:val="16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7662C3"/>
    <w:rPr>
      <w:i/>
      <w:iCs/>
      <w:sz w:val="16"/>
    </w:rPr>
  </w:style>
  <w:style w:type="character" w:styleId="Hyperlink">
    <w:name w:val="Hyperlink"/>
    <w:basedOn w:val="DefaultParagraphFont"/>
    <w:uiPriority w:val="99"/>
    <w:semiHidden/>
    <w:unhideWhenUsed/>
    <w:qFormat/>
    <w:rsid w:val="007662C3"/>
    <w:rPr>
      <w:color w:val="4D614C" w:themeColor="hyperlink"/>
      <w:sz w:val="16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662C3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7662C3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1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H w:val="nil"/>
          <w:insideV w:val="single" w:sz="8" w:space="0" w:color="4D614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  <w:shd w:val="clear" w:color="auto" w:fill="D0DAD0" w:themeFill="text1" w:themeFillTint="3F"/>
      </w:tcPr>
    </w:tblStylePr>
    <w:tblStylePr w:type="band2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  <w:insideV w:val="single" w:sz="8" w:space="0" w:color="4D614C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1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H w:val="nil"/>
          <w:insideV w:val="single" w:sz="8" w:space="0" w:color="4D61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  <w:shd w:val="clear" w:color="auto" w:fill="D0DAD0" w:themeFill="accent1" w:themeFillTint="3F"/>
      </w:tcPr>
    </w:tblStylePr>
    <w:tblStylePr w:type="band2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  <w:insideV w:val="single" w:sz="8" w:space="0" w:color="4D61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1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H w:val="nil"/>
          <w:insideV w:val="single" w:sz="8" w:space="0" w:color="8AA688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  <w:shd w:val="clear" w:color="auto" w:fill="E1E9E1" w:themeFill="accent2" w:themeFillTint="3F"/>
      </w:tcPr>
    </w:tblStylePr>
    <w:tblStylePr w:type="band2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  <w:insideV w:val="single" w:sz="8" w:space="0" w:color="8AA688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1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H w:val="nil"/>
          <w:insideV w:val="single" w:sz="8" w:space="0" w:color="4D614C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  <w:shd w:val="clear" w:color="auto" w:fill="D0DAD0" w:themeFill="accent3" w:themeFillTint="3F"/>
      </w:tcPr>
    </w:tblStylePr>
    <w:tblStylePr w:type="band2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  <w:insideV w:val="single" w:sz="8" w:space="0" w:color="4D614C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1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H w:val="nil"/>
          <w:insideV w:val="single" w:sz="8" w:space="0" w:color="A8B89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  <w:shd w:val="clear" w:color="auto" w:fill="E9EDE7" w:themeFill="accent4" w:themeFillTint="3F"/>
      </w:tcPr>
    </w:tblStylePr>
    <w:tblStylePr w:type="band2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  <w:insideV w:val="single" w:sz="8" w:space="0" w:color="A8B89F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1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H w:val="nil"/>
          <w:insideV w:val="single" w:sz="8" w:space="0" w:color="C4703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  <w:shd w:val="clear" w:color="auto" w:fill="F0DBCF" w:themeFill="accent5" w:themeFillTint="3F"/>
      </w:tcPr>
    </w:tblStylePr>
    <w:tblStylePr w:type="band2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  <w:insideV w:val="single" w:sz="8" w:space="0" w:color="C4703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1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H w:val="nil"/>
          <w:insideV w:val="single" w:sz="8" w:space="0" w:color="5A7D8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  <w:shd w:val="clear" w:color="auto" w:fill="D4DFE4" w:themeFill="accent6" w:themeFillTint="3F"/>
      </w:tcPr>
    </w:tblStylePr>
    <w:tblStylePr w:type="band2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  <w:insideV w:val="single" w:sz="8" w:space="0" w:color="5A7D8C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  <w:tblStylePr w:type="band1Horz">
      <w:tblPr/>
      <w:tcPr>
        <w:tcBorders>
          <w:top w:val="single" w:sz="8" w:space="0" w:color="4D614C" w:themeColor="text1"/>
          <w:left w:val="single" w:sz="8" w:space="0" w:color="4D614C" w:themeColor="text1"/>
          <w:bottom w:val="single" w:sz="8" w:space="0" w:color="4D614C" w:themeColor="text1"/>
          <w:right w:val="single" w:sz="8" w:space="0" w:color="4D614C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  <w:tblStylePr w:type="band1Horz">
      <w:tblPr/>
      <w:tcPr>
        <w:tcBorders>
          <w:top w:val="single" w:sz="8" w:space="0" w:color="4D614C" w:themeColor="accent1"/>
          <w:left w:val="single" w:sz="8" w:space="0" w:color="4D614C" w:themeColor="accent1"/>
          <w:bottom w:val="single" w:sz="8" w:space="0" w:color="4D614C" w:themeColor="accent1"/>
          <w:right w:val="single" w:sz="8" w:space="0" w:color="4D61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  <w:tblStylePr w:type="band1Horz">
      <w:tblPr/>
      <w:tcPr>
        <w:tcBorders>
          <w:top w:val="single" w:sz="8" w:space="0" w:color="8AA688" w:themeColor="accent2"/>
          <w:left w:val="single" w:sz="8" w:space="0" w:color="8AA688" w:themeColor="accent2"/>
          <w:bottom w:val="single" w:sz="8" w:space="0" w:color="8AA688" w:themeColor="accent2"/>
          <w:right w:val="single" w:sz="8" w:space="0" w:color="8AA688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  <w:tblStylePr w:type="band1Horz">
      <w:tblPr/>
      <w:tcPr>
        <w:tcBorders>
          <w:top w:val="single" w:sz="8" w:space="0" w:color="4D614C" w:themeColor="accent3"/>
          <w:left w:val="single" w:sz="8" w:space="0" w:color="4D614C" w:themeColor="accent3"/>
          <w:bottom w:val="single" w:sz="8" w:space="0" w:color="4D614C" w:themeColor="accent3"/>
          <w:right w:val="single" w:sz="8" w:space="0" w:color="4D614C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  <w:tblStylePr w:type="band1Horz">
      <w:tblPr/>
      <w:tcPr>
        <w:tcBorders>
          <w:top w:val="single" w:sz="8" w:space="0" w:color="A8B89F" w:themeColor="accent4"/>
          <w:left w:val="single" w:sz="8" w:space="0" w:color="A8B89F" w:themeColor="accent4"/>
          <w:bottom w:val="single" w:sz="8" w:space="0" w:color="A8B89F" w:themeColor="accent4"/>
          <w:right w:val="single" w:sz="8" w:space="0" w:color="A8B89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  <w:tblStylePr w:type="band1Horz">
      <w:tblPr/>
      <w:tcPr>
        <w:tcBorders>
          <w:top w:val="single" w:sz="8" w:space="0" w:color="C4703F" w:themeColor="accent5"/>
          <w:left w:val="single" w:sz="8" w:space="0" w:color="C4703F" w:themeColor="accent5"/>
          <w:bottom w:val="single" w:sz="8" w:space="0" w:color="C4703F" w:themeColor="accent5"/>
          <w:right w:val="single" w:sz="8" w:space="0" w:color="C4703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  <w:tblStylePr w:type="band1Horz">
      <w:tblPr/>
      <w:tcPr>
        <w:tcBorders>
          <w:top w:val="single" w:sz="8" w:space="0" w:color="5A7D8C" w:themeColor="accent6"/>
          <w:left w:val="single" w:sz="8" w:space="0" w:color="5A7D8C" w:themeColor="accent6"/>
          <w:bottom w:val="single" w:sz="8" w:space="0" w:color="5A7D8C" w:themeColor="accent6"/>
          <w:right w:val="single" w:sz="8" w:space="0" w:color="5A7D8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7662C3"/>
    <w:pPr>
      <w:spacing w:after="0" w:line="240" w:lineRule="auto"/>
    </w:pPr>
    <w:rPr>
      <w:rFonts w:eastAsiaTheme="minorHAnsi"/>
      <w:color w:val="394839" w:themeColor="text1" w:themeShade="BF"/>
      <w:sz w:val="16"/>
      <w:szCs w:val="16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text1"/>
          <w:left w:val="nil"/>
          <w:bottom w:val="single" w:sz="8" w:space="0" w:color="4D614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7662C3"/>
    <w:pPr>
      <w:spacing w:after="0" w:line="240" w:lineRule="auto"/>
    </w:pPr>
    <w:rPr>
      <w:rFonts w:eastAsiaTheme="minorHAnsi"/>
      <w:color w:val="394839" w:themeColor="accent1" w:themeShade="BF"/>
      <w:sz w:val="16"/>
      <w:szCs w:val="16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1"/>
          <w:left w:val="nil"/>
          <w:bottom w:val="single" w:sz="8" w:space="0" w:color="4D61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7662C3"/>
    <w:pPr>
      <w:spacing w:after="0" w:line="240" w:lineRule="auto"/>
    </w:pPr>
    <w:rPr>
      <w:rFonts w:eastAsiaTheme="minorHAnsi"/>
      <w:color w:val="628160" w:themeColor="accent2" w:themeShade="BF"/>
      <w:sz w:val="16"/>
      <w:szCs w:val="16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A688" w:themeColor="accent2"/>
          <w:left w:val="nil"/>
          <w:bottom w:val="single" w:sz="8" w:space="0" w:color="8AA688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7662C3"/>
    <w:pPr>
      <w:spacing w:after="0" w:line="240" w:lineRule="auto"/>
    </w:pPr>
    <w:rPr>
      <w:rFonts w:eastAsiaTheme="minorHAnsi"/>
      <w:color w:val="394839" w:themeColor="accent3" w:themeShade="BF"/>
      <w:sz w:val="16"/>
      <w:szCs w:val="16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614C" w:themeColor="accent3"/>
          <w:left w:val="nil"/>
          <w:bottom w:val="single" w:sz="8" w:space="0" w:color="4D614C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7662C3"/>
    <w:pPr>
      <w:spacing w:after="0" w:line="240" w:lineRule="auto"/>
    </w:pPr>
    <w:rPr>
      <w:rFonts w:eastAsiaTheme="minorHAnsi"/>
      <w:color w:val="7A936D" w:themeColor="accent4" w:themeShade="BF"/>
      <w:sz w:val="16"/>
      <w:szCs w:val="16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B89F" w:themeColor="accent4"/>
          <w:left w:val="nil"/>
          <w:bottom w:val="single" w:sz="8" w:space="0" w:color="A8B89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7662C3"/>
    <w:pPr>
      <w:spacing w:after="0" w:line="240" w:lineRule="auto"/>
    </w:pPr>
    <w:rPr>
      <w:rFonts w:eastAsiaTheme="minorHAnsi"/>
      <w:color w:val="94522D" w:themeColor="accent5" w:themeShade="BF"/>
      <w:sz w:val="16"/>
      <w:szCs w:val="16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4703F" w:themeColor="accent5"/>
          <w:left w:val="nil"/>
          <w:bottom w:val="single" w:sz="8" w:space="0" w:color="C4703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7662C3"/>
    <w:pPr>
      <w:spacing w:after="0" w:line="240" w:lineRule="auto"/>
    </w:pPr>
    <w:rPr>
      <w:rFonts w:eastAsiaTheme="minorHAnsi"/>
      <w:color w:val="435D68" w:themeColor="accent6" w:themeShade="BF"/>
      <w:sz w:val="16"/>
      <w:szCs w:val="16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7D8C" w:themeColor="accent6"/>
          <w:left w:val="nil"/>
          <w:bottom w:val="single" w:sz="8" w:space="0" w:color="5A7D8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7662C3"/>
    <w:rPr>
      <w:sz w:val="16"/>
    </w:rPr>
  </w:style>
  <w:style w:type="paragraph" w:styleId="List">
    <w:name w:val="List"/>
    <w:basedOn w:val="Normal"/>
    <w:uiPriority w:val="99"/>
    <w:semiHidden/>
    <w:unhideWhenUsed/>
    <w:rsid w:val="007662C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7662C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7662C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7662C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7662C3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7662C3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7662C3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7662C3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7662C3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7662C3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7662C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7662C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7662C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7662C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7662C3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7662C3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7662C3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7662C3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7662C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7662C3"/>
    <w:pPr>
      <w:numPr>
        <w:numId w:val="13"/>
      </w:numPr>
      <w:contextualSpacing/>
    </w:pPr>
  </w:style>
  <w:style w:type="table" w:styleId="ListTable1Light">
    <w:name w:val="List Table 1 Light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1Light-Accent3">
    <w:name w:val="List Table 1 Light Accent 3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68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D4C5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BA88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B2B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2">
    <w:name w:val="List Table 2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text1" w:themeTint="99"/>
        <w:bottom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1" w:themeTint="99"/>
        <w:bottom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8C9B7" w:themeColor="accent2" w:themeTint="99"/>
        <w:bottom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3" w:themeTint="99"/>
        <w:bottom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CAD4C5" w:themeColor="accent4" w:themeTint="99"/>
        <w:bottom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DBA88B" w:themeColor="accent5" w:themeTint="99"/>
        <w:bottom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98B2BD" w:themeColor="accent6" w:themeTint="99"/>
        <w:bottom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3">
    <w:name w:val="List Table 3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4D614C" w:themeColor="text1"/>
        <w:left w:val="single" w:sz="4" w:space="0" w:color="4D614C" w:themeColor="text1"/>
        <w:bottom w:val="single" w:sz="4" w:space="0" w:color="4D614C" w:themeColor="text1"/>
        <w:right w:val="single" w:sz="4" w:space="0" w:color="4D614C" w:themeColor="tex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text1"/>
          <w:right w:val="single" w:sz="4" w:space="0" w:color="4D614C" w:themeColor="text1"/>
        </w:tcBorders>
      </w:tcPr>
    </w:tblStylePr>
    <w:tblStylePr w:type="band1Horz">
      <w:tblPr/>
      <w:tcPr>
        <w:tcBorders>
          <w:top w:val="single" w:sz="4" w:space="0" w:color="4D614C" w:themeColor="text1"/>
          <w:bottom w:val="single" w:sz="4" w:space="0" w:color="4D614C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text1"/>
          <w:left w:val="nil"/>
        </w:tcBorders>
      </w:tcPr>
    </w:tblStylePr>
    <w:tblStylePr w:type="swCell">
      <w:tblPr/>
      <w:tcPr>
        <w:tcBorders>
          <w:top w:val="double" w:sz="4" w:space="0" w:color="4D614C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4D614C" w:themeColor="accent1"/>
        <w:left w:val="single" w:sz="4" w:space="0" w:color="4D614C" w:themeColor="accent1"/>
        <w:bottom w:val="single" w:sz="4" w:space="0" w:color="4D614C" w:themeColor="accent1"/>
        <w:right w:val="single" w:sz="4" w:space="0" w:color="4D614C" w:themeColor="accent1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1"/>
          <w:right w:val="single" w:sz="4" w:space="0" w:color="4D614C" w:themeColor="accent1"/>
        </w:tcBorders>
      </w:tcPr>
    </w:tblStylePr>
    <w:tblStylePr w:type="band1Horz">
      <w:tblPr/>
      <w:tcPr>
        <w:tcBorders>
          <w:top w:val="single" w:sz="4" w:space="0" w:color="4D614C" w:themeColor="accent1"/>
          <w:bottom w:val="single" w:sz="4" w:space="0" w:color="4D61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1"/>
          <w:left w:val="nil"/>
        </w:tcBorders>
      </w:tcPr>
    </w:tblStylePr>
    <w:tblStylePr w:type="swCell">
      <w:tblPr/>
      <w:tcPr>
        <w:tcBorders>
          <w:top w:val="double" w:sz="4" w:space="0" w:color="4D61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AA688" w:themeColor="accent2"/>
        <w:left w:val="single" w:sz="4" w:space="0" w:color="8AA688" w:themeColor="accent2"/>
        <w:bottom w:val="single" w:sz="4" w:space="0" w:color="8AA688" w:themeColor="accent2"/>
        <w:right w:val="single" w:sz="4" w:space="0" w:color="8AA688" w:themeColor="accent2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8AA688" w:themeColor="accent2"/>
          <w:right w:val="single" w:sz="4" w:space="0" w:color="8AA688" w:themeColor="accent2"/>
        </w:tcBorders>
      </w:tcPr>
    </w:tblStylePr>
    <w:tblStylePr w:type="band1Horz">
      <w:tblPr/>
      <w:tcPr>
        <w:tcBorders>
          <w:top w:val="single" w:sz="4" w:space="0" w:color="8AA688" w:themeColor="accent2"/>
          <w:bottom w:val="single" w:sz="4" w:space="0" w:color="8AA688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A688" w:themeColor="accent2"/>
          <w:left w:val="nil"/>
        </w:tcBorders>
      </w:tcPr>
    </w:tblStylePr>
    <w:tblStylePr w:type="swCell">
      <w:tblPr/>
      <w:tcPr>
        <w:tcBorders>
          <w:top w:val="double" w:sz="4" w:space="0" w:color="8AA688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4D614C" w:themeColor="accent3"/>
        <w:left w:val="single" w:sz="4" w:space="0" w:color="4D614C" w:themeColor="accent3"/>
        <w:bottom w:val="single" w:sz="4" w:space="0" w:color="4D614C" w:themeColor="accent3"/>
        <w:right w:val="single" w:sz="4" w:space="0" w:color="4D614C" w:themeColor="accent3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4D614C" w:themeColor="accent3"/>
          <w:right w:val="single" w:sz="4" w:space="0" w:color="4D614C" w:themeColor="accent3"/>
        </w:tcBorders>
      </w:tcPr>
    </w:tblStylePr>
    <w:tblStylePr w:type="band1Horz">
      <w:tblPr/>
      <w:tcPr>
        <w:tcBorders>
          <w:top w:val="single" w:sz="4" w:space="0" w:color="4D614C" w:themeColor="accent3"/>
          <w:bottom w:val="single" w:sz="4" w:space="0" w:color="4D614C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614C" w:themeColor="accent3"/>
          <w:left w:val="nil"/>
        </w:tcBorders>
      </w:tcPr>
    </w:tblStylePr>
    <w:tblStylePr w:type="swCell">
      <w:tblPr/>
      <w:tcPr>
        <w:tcBorders>
          <w:top w:val="double" w:sz="4" w:space="0" w:color="4D614C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A8B89F" w:themeColor="accent4"/>
        <w:left w:val="single" w:sz="4" w:space="0" w:color="A8B89F" w:themeColor="accent4"/>
        <w:bottom w:val="single" w:sz="4" w:space="0" w:color="A8B89F" w:themeColor="accent4"/>
        <w:right w:val="single" w:sz="4" w:space="0" w:color="A8B89F" w:themeColor="accent4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A8B89F" w:themeColor="accent4"/>
          <w:right w:val="single" w:sz="4" w:space="0" w:color="A8B89F" w:themeColor="accent4"/>
        </w:tcBorders>
      </w:tcPr>
    </w:tblStylePr>
    <w:tblStylePr w:type="band1Horz">
      <w:tblPr/>
      <w:tcPr>
        <w:tcBorders>
          <w:top w:val="single" w:sz="4" w:space="0" w:color="A8B89F" w:themeColor="accent4"/>
          <w:bottom w:val="single" w:sz="4" w:space="0" w:color="A8B89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B89F" w:themeColor="accent4"/>
          <w:left w:val="nil"/>
        </w:tcBorders>
      </w:tcPr>
    </w:tblStylePr>
    <w:tblStylePr w:type="swCell">
      <w:tblPr/>
      <w:tcPr>
        <w:tcBorders>
          <w:top w:val="double" w:sz="4" w:space="0" w:color="A8B89F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C4703F" w:themeColor="accent5"/>
        <w:left w:val="single" w:sz="4" w:space="0" w:color="C4703F" w:themeColor="accent5"/>
        <w:bottom w:val="single" w:sz="4" w:space="0" w:color="C4703F" w:themeColor="accent5"/>
        <w:right w:val="single" w:sz="4" w:space="0" w:color="C4703F" w:themeColor="accent5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C4703F" w:themeColor="accent5"/>
          <w:right w:val="single" w:sz="4" w:space="0" w:color="C4703F" w:themeColor="accent5"/>
        </w:tcBorders>
      </w:tcPr>
    </w:tblStylePr>
    <w:tblStylePr w:type="band1Horz">
      <w:tblPr/>
      <w:tcPr>
        <w:tcBorders>
          <w:top w:val="single" w:sz="4" w:space="0" w:color="C4703F" w:themeColor="accent5"/>
          <w:bottom w:val="single" w:sz="4" w:space="0" w:color="C4703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4703F" w:themeColor="accent5"/>
          <w:left w:val="nil"/>
        </w:tcBorders>
      </w:tcPr>
    </w:tblStylePr>
    <w:tblStylePr w:type="swCell">
      <w:tblPr/>
      <w:tcPr>
        <w:tcBorders>
          <w:top w:val="double" w:sz="4" w:space="0" w:color="C4703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5A7D8C" w:themeColor="accent6"/>
        <w:left w:val="single" w:sz="4" w:space="0" w:color="5A7D8C" w:themeColor="accent6"/>
        <w:bottom w:val="single" w:sz="4" w:space="0" w:color="5A7D8C" w:themeColor="accent6"/>
        <w:right w:val="single" w:sz="4" w:space="0" w:color="5A7D8C" w:themeColor="accent6"/>
      </w:tblBorders>
    </w:tblPr>
    <w:tblStylePr w:type="firstRow">
      <w:rPr>
        <w:b/>
        <w:bCs/>
        <w:color w:val="F7F7F2" w:themeColor="background1"/>
      </w:rPr>
      <w:tblPr/>
      <w:tcPr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  <w:shd w:val="clear" w:color="auto" w:fill="F7F7F2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7F7F2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7F7F2" w:themeFill="background1"/>
      </w:tcPr>
    </w:tblStylePr>
    <w:tblStylePr w:type="band1Vert">
      <w:tblPr/>
      <w:tcPr>
        <w:tcBorders>
          <w:left w:val="single" w:sz="4" w:space="0" w:color="5A7D8C" w:themeColor="accent6"/>
          <w:right w:val="single" w:sz="4" w:space="0" w:color="5A7D8C" w:themeColor="accent6"/>
        </w:tcBorders>
      </w:tcPr>
    </w:tblStylePr>
    <w:tblStylePr w:type="band1Horz">
      <w:tblPr/>
      <w:tcPr>
        <w:tcBorders>
          <w:top w:val="single" w:sz="4" w:space="0" w:color="5A7D8C" w:themeColor="accent6"/>
          <w:bottom w:val="single" w:sz="4" w:space="0" w:color="5A7D8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7D8C" w:themeColor="accent6"/>
          <w:left w:val="nil"/>
        </w:tcBorders>
      </w:tcPr>
    </w:tblStylePr>
    <w:tblStylePr w:type="swCell">
      <w:tblPr/>
      <w:tcPr>
        <w:tcBorders>
          <w:top w:val="double" w:sz="4" w:space="0" w:color="5A7D8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text1" w:themeTint="99"/>
        <w:left w:val="single" w:sz="4" w:space="0" w:color="8EA68D" w:themeColor="text1" w:themeTint="99"/>
        <w:bottom w:val="single" w:sz="4" w:space="0" w:color="8EA68D" w:themeColor="text1" w:themeTint="99"/>
        <w:right w:val="single" w:sz="4" w:space="0" w:color="8EA68D" w:themeColor="text1" w:themeTint="99"/>
        <w:insideH w:val="single" w:sz="4" w:space="0" w:color="8EA68D" w:themeColor="tex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text1"/>
          <w:left w:val="single" w:sz="4" w:space="0" w:color="4D614C" w:themeColor="text1"/>
          <w:bottom w:val="single" w:sz="4" w:space="0" w:color="4D614C" w:themeColor="text1"/>
          <w:right w:val="single" w:sz="4" w:space="0" w:color="4D614C" w:themeColor="text1"/>
          <w:insideH w:val="nil"/>
        </w:tcBorders>
        <w:shd w:val="clear" w:color="auto" w:fill="4D614C" w:themeFill="text1"/>
      </w:tcPr>
    </w:tblStylePr>
    <w:tblStylePr w:type="lastRow">
      <w:rPr>
        <w:b/>
        <w:bCs/>
      </w:rPr>
      <w:tblPr/>
      <w:tcPr>
        <w:tcBorders>
          <w:top w:val="double" w:sz="4" w:space="0" w:color="8EA68D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1" w:themeTint="99"/>
        <w:left w:val="single" w:sz="4" w:space="0" w:color="8EA68D" w:themeColor="accent1" w:themeTint="99"/>
        <w:bottom w:val="single" w:sz="4" w:space="0" w:color="8EA68D" w:themeColor="accent1" w:themeTint="99"/>
        <w:right w:val="single" w:sz="4" w:space="0" w:color="8EA68D" w:themeColor="accent1" w:themeTint="99"/>
        <w:insideH w:val="single" w:sz="4" w:space="0" w:color="8EA68D" w:themeColor="accent1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1"/>
          <w:left w:val="single" w:sz="4" w:space="0" w:color="4D614C" w:themeColor="accent1"/>
          <w:bottom w:val="single" w:sz="4" w:space="0" w:color="4D614C" w:themeColor="accent1"/>
          <w:right w:val="single" w:sz="4" w:space="0" w:color="4D614C" w:themeColor="accent1"/>
          <w:insideH w:val="nil"/>
        </w:tcBorders>
        <w:shd w:val="clear" w:color="auto" w:fill="4D614C" w:themeFill="accent1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B8C9B7" w:themeColor="accent2" w:themeTint="99"/>
        <w:left w:val="single" w:sz="4" w:space="0" w:color="B8C9B7" w:themeColor="accent2" w:themeTint="99"/>
        <w:bottom w:val="single" w:sz="4" w:space="0" w:color="B8C9B7" w:themeColor="accent2" w:themeTint="99"/>
        <w:right w:val="single" w:sz="4" w:space="0" w:color="B8C9B7" w:themeColor="accent2" w:themeTint="99"/>
        <w:insideH w:val="single" w:sz="4" w:space="0" w:color="B8C9B7" w:themeColor="accent2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8AA688" w:themeColor="accent2"/>
          <w:left w:val="single" w:sz="4" w:space="0" w:color="8AA688" w:themeColor="accent2"/>
          <w:bottom w:val="single" w:sz="4" w:space="0" w:color="8AA688" w:themeColor="accent2"/>
          <w:right w:val="single" w:sz="4" w:space="0" w:color="8AA688" w:themeColor="accent2"/>
          <w:insideH w:val="nil"/>
        </w:tcBorders>
        <w:shd w:val="clear" w:color="auto" w:fill="8AA688" w:themeFill="accent2"/>
      </w:tcPr>
    </w:tblStylePr>
    <w:tblStylePr w:type="lastRow">
      <w:rPr>
        <w:b/>
        <w:bCs/>
      </w:rPr>
      <w:tblPr/>
      <w:tcPr>
        <w:tcBorders>
          <w:top w:val="double" w:sz="4" w:space="0" w:color="B8C9B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8EA68D" w:themeColor="accent3" w:themeTint="99"/>
        <w:left w:val="single" w:sz="4" w:space="0" w:color="8EA68D" w:themeColor="accent3" w:themeTint="99"/>
        <w:bottom w:val="single" w:sz="4" w:space="0" w:color="8EA68D" w:themeColor="accent3" w:themeTint="99"/>
        <w:right w:val="single" w:sz="4" w:space="0" w:color="8EA68D" w:themeColor="accent3" w:themeTint="99"/>
        <w:insideH w:val="single" w:sz="4" w:space="0" w:color="8EA68D" w:themeColor="accent3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4D614C" w:themeColor="accent3"/>
          <w:left w:val="single" w:sz="4" w:space="0" w:color="4D614C" w:themeColor="accent3"/>
          <w:bottom w:val="single" w:sz="4" w:space="0" w:color="4D614C" w:themeColor="accent3"/>
          <w:right w:val="single" w:sz="4" w:space="0" w:color="4D614C" w:themeColor="accent3"/>
          <w:insideH w:val="nil"/>
        </w:tcBorders>
        <w:shd w:val="clear" w:color="auto" w:fill="4D614C" w:themeFill="accent3"/>
      </w:tcPr>
    </w:tblStylePr>
    <w:tblStylePr w:type="lastRow">
      <w:rPr>
        <w:b/>
        <w:bCs/>
      </w:rPr>
      <w:tblPr/>
      <w:tcPr>
        <w:tcBorders>
          <w:top w:val="double" w:sz="4" w:space="0" w:color="8EA68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CAD4C5" w:themeColor="accent4" w:themeTint="99"/>
        <w:left w:val="single" w:sz="4" w:space="0" w:color="CAD4C5" w:themeColor="accent4" w:themeTint="99"/>
        <w:bottom w:val="single" w:sz="4" w:space="0" w:color="CAD4C5" w:themeColor="accent4" w:themeTint="99"/>
        <w:right w:val="single" w:sz="4" w:space="0" w:color="CAD4C5" w:themeColor="accent4" w:themeTint="99"/>
        <w:insideH w:val="single" w:sz="4" w:space="0" w:color="CAD4C5" w:themeColor="accent4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A8B89F" w:themeColor="accent4"/>
          <w:left w:val="single" w:sz="4" w:space="0" w:color="A8B89F" w:themeColor="accent4"/>
          <w:bottom w:val="single" w:sz="4" w:space="0" w:color="A8B89F" w:themeColor="accent4"/>
          <w:right w:val="single" w:sz="4" w:space="0" w:color="A8B89F" w:themeColor="accent4"/>
          <w:insideH w:val="nil"/>
        </w:tcBorders>
        <w:shd w:val="clear" w:color="auto" w:fill="A8B89F" w:themeFill="accent4"/>
      </w:tcPr>
    </w:tblStylePr>
    <w:tblStylePr w:type="lastRow">
      <w:rPr>
        <w:b/>
        <w:bCs/>
      </w:rPr>
      <w:tblPr/>
      <w:tcPr>
        <w:tcBorders>
          <w:top w:val="double" w:sz="4" w:space="0" w:color="CAD4C5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DBA88B" w:themeColor="accent5" w:themeTint="99"/>
        <w:left w:val="single" w:sz="4" w:space="0" w:color="DBA88B" w:themeColor="accent5" w:themeTint="99"/>
        <w:bottom w:val="single" w:sz="4" w:space="0" w:color="DBA88B" w:themeColor="accent5" w:themeTint="99"/>
        <w:right w:val="single" w:sz="4" w:space="0" w:color="DBA88B" w:themeColor="accent5" w:themeTint="99"/>
        <w:insideH w:val="single" w:sz="4" w:space="0" w:color="DBA88B" w:themeColor="accent5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C4703F" w:themeColor="accent5"/>
          <w:left w:val="single" w:sz="4" w:space="0" w:color="C4703F" w:themeColor="accent5"/>
          <w:bottom w:val="single" w:sz="4" w:space="0" w:color="C4703F" w:themeColor="accent5"/>
          <w:right w:val="single" w:sz="4" w:space="0" w:color="C4703F" w:themeColor="accent5"/>
          <w:insideH w:val="nil"/>
        </w:tcBorders>
        <w:shd w:val="clear" w:color="auto" w:fill="C4703F" w:themeFill="accent5"/>
      </w:tcPr>
    </w:tblStylePr>
    <w:tblStylePr w:type="lastRow">
      <w:rPr>
        <w:b/>
        <w:bCs/>
      </w:rPr>
      <w:tblPr/>
      <w:tcPr>
        <w:tcBorders>
          <w:top w:val="double" w:sz="4" w:space="0" w:color="DBA88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98B2BD" w:themeColor="accent6" w:themeTint="99"/>
        <w:left w:val="single" w:sz="4" w:space="0" w:color="98B2BD" w:themeColor="accent6" w:themeTint="99"/>
        <w:bottom w:val="single" w:sz="4" w:space="0" w:color="98B2BD" w:themeColor="accent6" w:themeTint="99"/>
        <w:right w:val="single" w:sz="4" w:space="0" w:color="98B2BD" w:themeColor="accent6" w:themeTint="99"/>
        <w:insideH w:val="single" w:sz="4" w:space="0" w:color="98B2BD" w:themeColor="accent6" w:themeTint="99"/>
      </w:tblBorders>
    </w:tblPr>
    <w:tblStylePr w:type="firstRow">
      <w:rPr>
        <w:b/>
        <w:bCs/>
        <w:color w:val="F7F7F2" w:themeColor="background1"/>
      </w:rPr>
      <w:tblPr/>
      <w:tcPr>
        <w:tcBorders>
          <w:top w:val="single" w:sz="4" w:space="0" w:color="5A7D8C" w:themeColor="accent6"/>
          <w:left w:val="single" w:sz="4" w:space="0" w:color="5A7D8C" w:themeColor="accent6"/>
          <w:bottom w:val="single" w:sz="4" w:space="0" w:color="5A7D8C" w:themeColor="accent6"/>
          <w:right w:val="single" w:sz="4" w:space="0" w:color="5A7D8C" w:themeColor="accent6"/>
          <w:insideH w:val="nil"/>
        </w:tcBorders>
        <w:shd w:val="clear" w:color="auto" w:fill="5A7D8C" w:themeFill="accent6"/>
      </w:tcPr>
    </w:tblStylePr>
    <w:tblStylePr w:type="lastRow">
      <w:rPr>
        <w:b/>
        <w:bCs/>
      </w:rPr>
      <w:tblPr/>
      <w:tcPr>
        <w:tcBorders>
          <w:top w:val="double" w:sz="4" w:space="0" w:color="98B2B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  <w:tblBorders>
        <w:top w:val="single" w:sz="24" w:space="0" w:color="4D614C" w:themeColor="text1"/>
        <w:left w:val="single" w:sz="24" w:space="0" w:color="4D614C" w:themeColor="text1"/>
        <w:bottom w:val="single" w:sz="24" w:space="0" w:color="4D614C" w:themeColor="text1"/>
        <w:right w:val="single" w:sz="24" w:space="0" w:color="4D614C" w:themeColor="text1"/>
      </w:tblBorders>
    </w:tblPr>
    <w:tcPr>
      <w:shd w:val="clear" w:color="auto" w:fill="4D614C" w:themeFill="tex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  <w:tblBorders>
        <w:top w:val="single" w:sz="24" w:space="0" w:color="4D614C" w:themeColor="accent1"/>
        <w:left w:val="single" w:sz="24" w:space="0" w:color="4D614C" w:themeColor="accent1"/>
        <w:bottom w:val="single" w:sz="24" w:space="0" w:color="4D614C" w:themeColor="accent1"/>
        <w:right w:val="single" w:sz="24" w:space="0" w:color="4D614C" w:themeColor="accent1"/>
      </w:tblBorders>
    </w:tblPr>
    <w:tcPr>
      <w:shd w:val="clear" w:color="auto" w:fill="4D614C" w:themeFill="accent1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  <w:tblBorders>
        <w:top w:val="single" w:sz="24" w:space="0" w:color="8AA688" w:themeColor="accent2"/>
        <w:left w:val="single" w:sz="24" w:space="0" w:color="8AA688" w:themeColor="accent2"/>
        <w:bottom w:val="single" w:sz="24" w:space="0" w:color="8AA688" w:themeColor="accent2"/>
        <w:right w:val="single" w:sz="24" w:space="0" w:color="8AA688" w:themeColor="accent2"/>
      </w:tblBorders>
    </w:tblPr>
    <w:tcPr>
      <w:shd w:val="clear" w:color="auto" w:fill="8AA688" w:themeFill="accent2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  <w:tblBorders>
        <w:top w:val="single" w:sz="24" w:space="0" w:color="4D614C" w:themeColor="accent3"/>
        <w:left w:val="single" w:sz="24" w:space="0" w:color="4D614C" w:themeColor="accent3"/>
        <w:bottom w:val="single" w:sz="24" w:space="0" w:color="4D614C" w:themeColor="accent3"/>
        <w:right w:val="single" w:sz="24" w:space="0" w:color="4D614C" w:themeColor="accent3"/>
      </w:tblBorders>
    </w:tblPr>
    <w:tcPr>
      <w:shd w:val="clear" w:color="auto" w:fill="4D614C" w:themeFill="accent3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  <w:tblBorders>
        <w:top w:val="single" w:sz="24" w:space="0" w:color="A8B89F" w:themeColor="accent4"/>
        <w:left w:val="single" w:sz="24" w:space="0" w:color="A8B89F" w:themeColor="accent4"/>
        <w:bottom w:val="single" w:sz="24" w:space="0" w:color="A8B89F" w:themeColor="accent4"/>
        <w:right w:val="single" w:sz="24" w:space="0" w:color="A8B89F" w:themeColor="accent4"/>
      </w:tblBorders>
    </w:tblPr>
    <w:tcPr>
      <w:shd w:val="clear" w:color="auto" w:fill="A8B89F" w:themeFill="accent4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  <w:tblBorders>
        <w:top w:val="single" w:sz="24" w:space="0" w:color="C4703F" w:themeColor="accent5"/>
        <w:left w:val="single" w:sz="24" w:space="0" w:color="C4703F" w:themeColor="accent5"/>
        <w:bottom w:val="single" w:sz="24" w:space="0" w:color="C4703F" w:themeColor="accent5"/>
        <w:right w:val="single" w:sz="24" w:space="0" w:color="C4703F" w:themeColor="accent5"/>
      </w:tblBorders>
    </w:tblPr>
    <w:tcPr>
      <w:shd w:val="clear" w:color="auto" w:fill="C4703F" w:themeFill="accent5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7662C3"/>
    <w:pPr>
      <w:spacing w:after="0" w:line="240" w:lineRule="auto"/>
    </w:pPr>
    <w:rPr>
      <w:rFonts w:eastAsiaTheme="minorHAnsi"/>
      <w:color w:val="F7F7F2" w:themeColor="background1"/>
      <w:sz w:val="16"/>
      <w:szCs w:val="16"/>
    </w:rPr>
    <w:tblPr>
      <w:tblStyleRowBandSize w:val="1"/>
      <w:tblStyleColBandSize w:val="1"/>
      <w:tblBorders>
        <w:top w:val="single" w:sz="24" w:space="0" w:color="5A7D8C" w:themeColor="accent6"/>
        <w:left w:val="single" w:sz="24" w:space="0" w:color="5A7D8C" w:themeColor="accent6"/>
        <w:bottom w:val="single" w:sz="24" w:space="0" w:color="5A7D8C" w:themeColor="accent6"/>
        <w:right w:val="single" w:sz="24" w:space="0" w:color="5A7D8C" w:themeColor="accent6"/>
      </w:tblBorders>
    </w:tblPr>
    <w:tcPr>
      <w:shd w:val="clear" w:color="auto" w:fill="5A7D8C" w:themeFill="accent6"/>
    </w:tcPr>
    <w:tblStylePr w:type="firstRow">
      <w:rPr>
        <w:b/>
        <w:bCs/>
      </w:rPr>
      <w:tblPr/>
      <w:tcPr>
        <w:tcBorders>
          <w:bottom w:val="single" w:sz="18" w:space="0" w:color="F7F7F2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7F7F2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7F7F2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7F7F2" w:themeColor="background1"/>
        </w:tcBorders>
      </w:tcPr>
    </w:tblStylePr>
    <w:tblStylePr w:type="band1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2Vert">
      <w:tblPr/>
      <w:tcPr>
        <w:tcBorders>
          <w:left w:val="single" w:sz="4" w:space="0" w:color="F7F7F2" w:themeColor="background1"/>
          <w:right w:val="single" w:sz="4" w:space="0" w:color="F7F7F2" w:themeColor="background1"/>
        </w:tcBorders>
      </w:tcPr>
    </w:tblStylePr>
    <w:tblStylePr w:type="band1Horz">
      <w:tblPr/>
      <w:tcPr>
        <w:tcBorders>
          <w:top w:val="single" w:sz="4" w:space="0" w:color="F7F7F2" w:themeColor="background1"/>
          <w:bottom w:val="single" w:sz="4" w:space="0" w:color="F7F7F2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4" w:space="0" w:color="4D614C" w:themeColor="text1"/>
        <w:bottom w:val="single" w:sz="4" w:space="0" w:color="4D614C" w:themeColor="tex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7662C3"/>
    <w:pPr>
      <w:spacing w:after="0" w:line="240" w:lineRule="auto"/>
    </w:pPr>
    <w:rPr>
      <w:rFonts w:eastAsiaTheme="minorHAnsi"/>
      <w:color w:val="394839" w:themeColor="accent1" w:themeShade="BF"/>
      <w:sz w:val="16"/>
      <w:szCs w:val="16"/>
    </w:rPr>
    <w:tblPr>
      <w:tblStyleRowBandSize w:val="1"/>
      <w:tblStyleColBandSize w:val="1"/>
      <w:tblBorders>
        <w:top w:val="single" w:sz="4" w:space="0" w:color="4D614C" w:themeColor="accent1"/>
        <w:bottom w:val="single" w:sz="4" w:space="0" w:color="4D61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7662C3"/>
    <w:pPr>
      <w:spacing w:after="0" w:line="240" w:lineRule="auto"/>
    </w:pPr>
    <w:rPr>
      <w:rFonts w:eastAsiaTheme="minorHAnsi"/>
      <w:color w:val="628160" w:themeColor="accent2" w:themeShade="BF"/>
      <w:sz w:val="16"/>
      <w:szCs w:val="16"/>
    </w:rPr>
    <w:tblPr>
      <w:tblStyleRowBandSize w:val="1"/>
      <w:tblStyleColBandSize w:val="1"/>
      <w:tblBorders>
        <w:top w:val="single" w:sz="4" w:space="0" w:color="8AA688" w:themeColor="accent2"/>
        <w:bottom w:val="single" w:sz="4" w:space="0" w:color="8AA68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8AA68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7662C3"/>
    <w:pPr>
      <w:spacing w:after="0" w:line="240" w:lineRule="auto"/>
    </w:pPr>
    <w:rPr>
      <w:rFonts w:eastAsiaTheme="minorHAnsi"/>
      <w:color w:val="394839" w:themeColor="accent3" w:themeShade="BF"/>
      <w:sz w:val="16"/>
      <w:szCs w:val="16"/>
    </w:rPr>
    <w:tblPr>
      <w:tblStyleRowBandSize w:val="1"/>
      <w:tblStyleColBandSize w:val="1"/>
      <w:tblBorders>
        <w:top w:val="single" w:sz="4" w:space="0" w:color="4D614C" w:themeColor="accent3"/>
        <w:bottom w:val="single" w:sz="4" w:space="0" w:color="4D614C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4D614C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7662C3"/>
    <w:pPr>
      <w:spacing w:after="0" w:line="240" w:lineRule="auto"/>
    </w:pPr>
    <w:rPr>
      <w:rFonts w:eastAsiaTheme="minorHAnsi"/>
      <w:color w:val="7A936D" w:themeColor="accent4" w:themeShade="BF"/>
      <w:sz w:val="16"/>
      <w:szCs w:val="16"/>
    </w:rPr>
    <w:tblPr>
      <w:tblStyleRowBandSize w:val="1"/>
      <w:tblStyleColBandSize w:val="1"/>
      <w:tblBorders>
        <w:top w:val="single" w:sz="4" w:space="0" w:color="A8B89F" w:themeColor="accent4"/>
        <w:bottom w:val="single" w:sz="4" w:space="0" w:color="A8B89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A8B89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7662C3"/>
    <w:pPr>
      <w:spacing w:after="0" w:line="240" w:lineRule="auto"/>
    </w:pPr>
    <w:rPr>
      <w:rFonts w:eastAsiaTheme="minorHAnsi"/>
      <w:color w:val="94522D" w:themeColor="accent5" w:themeShade="BF"/>
      <w:sz w:val="16"/>
      <w:szCs w:val="16"/>
    </w:rPr>
    <w:tblPr>
      <w:tblStyleRowBandSize w:val="1"/>
      <w:tblStyleColBandSize w:val="1"/>
      <w:tblBorders>
        <w:top w:val="single" w:sz="4" w:space="0" w:color="C4703F" w:themeColor="accent5"/>
        <w:bottom w:val="single" w:sz="4" w:space="0" w:color="C4703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C4703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7662C3"/>
    <w:pPr>
      <w:spacing w:after="0" w:line="240" w:lineRule="auto"/>
    </w:pPr>
    <w:rPr>
      <w:rFonts w:eastAsiaTheme="minorHAnsi"/>
      <w:color w:val="435D68" w:themeColor="accent6" w:themeShade="BF"/>
      <w:sz w:val="16"/>
      <w:szCs w:val="16"/>
    </w:rPr>
    <w:tblPr>
      <w:tblStyleRowBandSize w:val="1"/>
      <w:tblStyleColBandSize w:val="1"/>
      <w:tblBorders>
        <w:top w:val="single" w:sz="4" w:space="0" w:color="5A7D8C" w:themeColor="accent6"/>
        <w:bottom w:val="single" w:sz="4" w:space="0" w:color="5A7D8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5A7D8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tex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tex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tex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tex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text1" w:themeFillTint="33"/>
      </w:tcPr>
    </w:tblStylePr>
    <w:tblStylePr w:type="band1Horz">
      <w:tblPr/>
      <w:tcPr>
        <w:shd w:val="clear" w:color="auto" w:fill="D9E1D9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7662C3"/>
    <w:pPr>
      <w:spacing w:after="0" w:line="240" w:lineRule="auto"/>
    </w:pPr>
    <w:rPr>
      <w:rFonts w:eastAsiaTheme="minorHAnsi"/>
      <w:color w:val="394839" w:themeColor="accent1" w:themeShade="BF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1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1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1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1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1" w:themeFillTint="33"/>
      </w:tcPr>
    </w:tblStylePr>
    <w:tblStylePr w:type="band1Horz">
      <w:tblPr/>
      <w:tcPr>
        <w:shd w:val="clear" w:color="auto" w:fill="D9E1D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662C3"/>
    <w:pPr>
      <w:spacing w:after="0" w:line="240" w:lineRule="auto"/>
    </w:pPr>
    <w:rPr>
      <w:rFonts w:eastAsiaTheme="minorHAnsi"/>
      <w:color w:val="628160" w:themeColor="accent2" w:themeShade="BF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A688" w:themeColor="accent2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A688" w:themeColor="accent2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A688" w:themeColor="accent2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A688" w:themeColor="accent2"/>
        </w:tcBorders>
        <w:shd w:val="clear" w:color="auto" w:fill="F7F7F2" w:themeFill="background1"/>
      </w:tcPr>
    </w:tblStylePr>
    <w:tblStylePr w:type="band1Vert">
      <w:tblPr/>
      <w:tcPr>
        <w:shd w:val="clear" w:color="auto" w:fill="E7EDE7" w:themeFill="accent2" w:themeFillTint="33"/>
      </w:tcPr>
    </w:tblStylePr>
    <w:tblStylePr w:type="band1Horz">
      <w:tblPr/>
      <w:tcPr>
        <w:shd w:val="clear" w:color="auto" w:fill="E7EDE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7662C3"/>
    <w:pPr>
      <w:spacing w:after="0" w:line="240" w:lineRule="auto"/>
    </w:pPr>
    <w:rPr>
      <w:rFonts w:eastAsiaTheme="minorHAnsi"/>
      <w:color w:val="394839" w:themeColor="accent3" w:themeShade="BF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614C" w:themeColor="accent3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614C" w:themeColor="accent3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614C" w:themeColor="accent3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614C" w:themeColor="accent3"/>
        </w:tcBorders>
        <w:shd w:val="clear" w:color="auto" w:fill="F7F7F2" w:themeFill="background1"/>
      </w:tcPr>
    </w:tblStylePr>
    <w:tblStylePr w:type="band1Vert">
      <w:tblPr/>
      <w:tcPr>
        <w:shd w:val="clear" w:color="auto" w:fill="D9E1D9" w:themeFill="accent3" w:themeFillTint="33"/>
      </w:tcPr>
    </w:tblStylePr>
    <w:tblStylePr w:type="band1Horz">
      <w:tblPr/>
      <w:tcPr>
        <w:shd w:val="clear" w:color="auto" w:fill="D9E1D9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7662C3"/>
    <w:pPr>
      <w:spacing w:after="0" w:line="240" w:lineRule="auto"/>
    </w:pPr>
    <w:rPr>
      <w:rFonts w:eastAsiaTheme="minorHAnsi"/>
      <w:color w:val="7A936D" w:themeColor="accent4" w:themeShade="BF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B89F" w:themeColor="accent4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B89F" w:themeColor="accent4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B89F" w:themeColor="accent4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B89F" w:themeColor="accent4"/>
        </w:tcBorders>
        <w:shd w:val="clear" w:color="auto" w:fill="F7F7F2" w:themeFill="background1"/>
      </w:tcPr>
    </w:tblStylePr>
    <w:tblStylePr w:type="band1Vert">
      <w:tblPr/>
      <w:tcPr>
        <w:shd w:val="clear" w:color="auto" w:fill="EDF0EB" w:themeFill="accent4" w:themeFillTint="33"/>
      </w:tcPr>
    </w:tblStylePr>
    <w:tblStylePr w:type="band1Horz">
      <w:tblPr/>
      <w:tcPr>
        <w:shd w:val="clear" w:color="auto" w:fill="EDF0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7662C3"/>
    <w:pPr>
      <w:spacing w:after="0" w:line="240" w:lineRule="auto"/>
    </w:pPr>
    <w:rPr>
      <w:rFonts w:eastAsiaTheme="minorHAnsi"/>
      <w:color w:val="94522D" w:themeColor="accent5" w:themeShade="BF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4703F" w:themeColor="accent5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4703F" w:themeColor="accent5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4703F" w:themeColor="accent5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4703F" w:themeColor="accent5"/>
        </w:tcBorders>
        <w:shd w:val="clear" w:color="auto" w:fill="F7F7F2" w:themeFill="background1"/>
      </w:tcPr>
    </w:tblStylePr>
    <w:tblStylePr w:type="band1Vert">
      <w:tblPr/>
      <w:tcPr>
        <w:shd w:val="clear" w:color="auto" w:fill="F3E2D8" w:themeFill="accent5" w:themeFillTint="33"/>
      </w:tcPr>
    </w:tblStylePr>
    <w:tblStylePr w:type="band1Horz">
      <w:tblPr/>
      <w:tcPr>
        <w:shd w:val="clear" w:color="auto" w:fill="F3E2D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7662C3"/>
    <w:pPr>
      <w:spacing w:after="0" w:line="240" w:lineRule="auto"/>
    </w:pPr>
    <w:rPr>
      <w:rFonts w:eastAsiaTheme="minorHAnsi"/>
      <w:color w:val="435D68" w:themeColor="accent6" w:themeShade="BF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7D8C" w:themeColor="accent6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7D8C" w:themeColor="accent6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7D8C" w:themeColor="accent6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7D8C" w:themeColor="accent6"/>
        </w:tcBorders>
        <w:shd w:val="clear" w:color="auto" w:fill="F7F7F2" w:themeFill="background1"/>
      </w:tcPr>
    </w:tblStylePr>
    <w:tblStylePr w:type="band1Vert">
      <w:tblPr/>
      <w:tcPr>
        <w:shd w:val="clear" w:color="auto" w:fill="DCE5E9" w:themeFill="accent6" w:themeFillTint="33"/>
      </w:tcPr>
    </w:tblStylePr>
    <w:tblStylePr w:type="band1Horz">
      <w:tblPr/>
      <w:tcPr>
        <w:shd w:val="clear" w:color="auto" w:fill="DCE5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7662C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eastAsiaTheme="minorHAnsi" w:hAnsi="Consolas"/>
      <w:color w:val="4D614C" w:themeColor="accent3"/>
      <w:sz w:val="16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7662C3"/>
    <w:rPr>
      <w:rFonts w:ascii="Consolas" w:eastAsiaTheme="minorHAnsi" w:hAnsi="Consolas"/>
      <w:color w:val="4D614C" w:themeColor="accent3"/>
      <w:sz w:val="16"/>
      <w:szCs w:val="20"/>
    </w:rPr>
  </w:style>
  <w:style w:type="table" w:styleId="MediumGrid1">
    <w:name w:val="Medium Grid 1"/>
    <w:basedOn w:val="TableNormal"/>
    <w:uiPriority w:val="67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  <w:insideV w:val="single" w:sz="8" w:space="0" w:color="729071" w:themeColor="text1" w:themeTint="BF"/>
      </w:tblBorders>
    </w:tblPr>
    <w:tcPr>
      <w:shd w:val="clear" w:color="auto" w:fill="D0DAD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shd w:val="clear" w:color="auto" w:fill="A1B5A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  <w:insideV w:val="single" w:sz="8" w:space="0" w:color="729071" w:themeColor="accent1" w:themeTint="BF"/>
      </w:tblBorders>
    </w:tblPr>
    <w:tcPr>
      <w:shd w:val="clear" w:color="auto" w:fill="D0DAD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shd w:val="clear" w:color="auto" w:fill="A1B5A0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  <w:insideV w:val="single" w:sz="8" w:space="0" w:color="A7BCA5" w:themeColor="accent2" w:themeTint="BF"/>
      </w:tblBorders>
    </w:tblPr>
    <w:tcPr>
      <w:shd w:val="clear" w:color="auto" w:fill="E1E9E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7BCA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shd w:val="clear" w:color="auto" w:fill="C4D2C3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  <w:insideV w:val="single" w:sz="8" w:space="0" w:color="729071" w:themeColor="accent3" w:themeTint="BF"/>
      </w:tblBorders>
    </w:tblPr>
    <w:tcPr>
      <w:shd w:val="clear" w:color="auto" w:fill="D0DAD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07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shd w:val="clear" w:color="auto" w:fill="A1B5A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  <w:insideV w:val="single" w:sz="8" w:space="0" w:color="BDC9B6" w:themeColor="accent4" w:themeTint="BF"/>
      </w:tblBorders>
    </w:tblPr>
    <w:tcPr>
      <w:shd w:val="clear" w:color="auto" w:fill="E9ED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C9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shd w:val="clear" w:color="auto" w:fill="D3DBC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  <w:insideV w:val="single" w:sz="8" w:space="0" w:color="D2936E" w:themeColor="accent5" w:themeTint="BF"/>
      </w:tblBorders>
    </w:tblPr>
    <w:tcPr>
      <w:shd w:val="clear" w:color="auto" w:fill="F0DB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36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shd w:val="clear" w:color="auto" w:fill="E1B79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  <w:insideV w:val="single" w:sz="8" w:space="0" w:color="7F9FAC" w:themeColor="accent6" w:themeTint="BF"/>
      </w:tblBorders>
    </w:tblPr>
    <w:tcPr>
      <w:shd w:val="clear" w:color="auto" w:fill="D4DF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F9FA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shd w:val="clear" w:color="auto" w:fill="AABFC8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  <w:insideH w:val="single" w:sz="8" w:space="0" w:color="4D614C" w:themeColor="text1"/>
        <w:insideV w:val="single" w:sz="8" w:space="0" w:color="4D614C" w:themeColor="text1"/>
      </w:tblBorders>
    </w:tblPr>
    <w:tcPr>
      <w:shd w:val="clear" w:color="auto" w:fill="D0DAD0" w:themeFill="tex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tex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text1" w:themeFillTint="33"/>
      </w:tcPr>
    </w:tblStylePr>
    <w:tblStylePr w:type="band1Vert">
      <w:tblPr/>
      <w:tcPr>
        <w:shd w:val="clear" w:color="auto" w:fill="A1B5A0" w:themeFill="text1" w:themeFillTint="7F"/>
      </w:tcPr>
    </w:tblStylePr>
    <w:tblStylePr w:type="band1Horz">
      <w:tblPr/>
      <w:tcPr>
        <w:tcBorders>
          <w:insideH w:val="single" w:sz="6" w:space="0" w:color="4D614C" w:themeColor="text1"/>
          <w:insideV w:val="single" w:sz="6" w:space="0" w:color="4D614C" w:themeColor="text1"/>
        </w:tcBorders>
        <w:shd w:val="clear" w:color="auto" w:fill="A1B5A0" w:themeFill="tex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  <w:insideH w:val="single" w:sz="8" w:space="0" w:color="4D614C" w:themeColor="accent1"/>
        <w:insideV w:val="single" w:sz="8" w:space="0" w:color="4D614C" w:themeColor="accent1"/>
      </w:tblBorders>
    </w:tblPr>
    <w:tcPr>
      <w:shd w:val="clear" w:color="auto" w:fill="D0DAD0" w:themeFill="accent1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1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1" w:themeFillTint="33"/>
      </w:tcPr>
    </w:tblStylePr>
    <w:tblStylePr w:type="band1Vert">
      <w:tblPr/>
      <w:tcPr>
        <w:shd w:val="clear" w:color="auto" w:fill="A1B5A0" w:themeFill="accent1" w:themeFillTint="7F"/>
      </w:tcPr>
    </w:tblStylePr>
    <w:tblStylePr w:type="band1Horz">
      <w:tblPr/>
      <w:tcPr>
        <w:tcBorders>
          <w:insideH w:val="single" w:sz="6" w:space="0" w:color="4D614C" w:themeColor="accent1"/>
          <w:insideV w:val="single" w:sz="6" w:space="0" w:color="4D614C" w:themeColor="accent1"/>
        </w:tcBorders>
        <w:shd w:val="clear" w:color="auto" w:fill="A1B5A0" w:themeFill="accent1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  <w:insideH w:val="single" w:sz="8" w:space="0" w:color="8AA688" w:themeColor="accent2"/>
        <w:insideV w:val="single" w:sz="8" w:space="0" w:color="8AA688" w:themeColor="accent2"/>
      </w:tblBorders>
    </w:tblPr>
    <w:tcPr>
      <w:shd w:val="clear" w:color="auto" w:fill="E1E9E1" w:themeFill="accent2" w:themeFillTint="3F"/>
    </w:tcPr>
    <w:tblStylePr w:type="firstRow">
      <w:rPr>
        <w:b/>
        <w:bCs/>
        <w:color w:val="4D614C" w:themeColor="text1"/>
      </w:rPr>
      <w:tblPr/>
      <w:tcPr>
        <w:shd w:val="clear" w:color="auto" w:fill="F3F6F3" w:themeFill="accent2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DE7" w:themeFill="accent2" w:themeFillTint="33"/>
      </w:tcPr>
    </w:tblStylePr>
    <w:tblStylePr w:type="band1Vert">
      <w:tblPr/>
      <w:tcPr>
        <w:shd w:val="clear" w:color="auto" w:fill="C4D2C3" w:themeFill="accent2" w:themeFillTint="7F"/>
      </w:tcPr>
    </w:tblStylePr>
    <w:tblStylePr w:type="band1Horz">
      <w:tblPr/>
      <w:tcPr>
        <w:tcBorders>
          <w:insideH w:val="single" w:sz="6" w:space="0" w:color="8AA688" w:themeColor="accent2"/>
          <w:insideV w:val="single" w:sz="6" w:space="0" w:color="8AA688" w:themeColor="accent2"/>
        </w:tcBorders>
        <w:shd w:val="clear" w:color="auto" w:fill="C4D2C3" w:themeFill="accent2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  <w:insideH w:val="single" w:sz="8" w:space="0" w:color="4D614C" w:themeColor="accent3"/>
        <w:insideV w:val="single" w:sz="8" w:space="0" w:color="4D614C" w:themeColor="accent3"/>
      </w:tblBorders>
    </w:tblPr>
    <w:tcPr>
      <w:shd w:val="clear" w:color="auto" w:fill="D0DAD0" w:themeFill="accent3" w:themeFillTint="3F"/>
    </w:tcPr>
    <w:tblStylePr w:type="firstRow">
      <w:rPr>
        <w:b/>
        <w:bCs/>
        <w:color w:val="4D614C" w:themeColor="text1"/>
      </w:rPr>
      <w:tblPr/>
      <w:tcPr>
        <w:shd w:val="clear" w:color="auto" w:fill="ECF0EC" w:themeFill="accent3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1D9" w:themeFill="accent3" w:themeFillTint="33"/>
      </w:tcPr>
    </w:tblStylePr>
    <w:tblStylePr w:type="band1Vert">
      <w:tblPr/>
      <w:tcPr>
        <w:shd w:val="clear" w:color="auto" w:fill="A1B5A0" w:themeFill="accent3" w:themeFillTint="7F"/>
      </w:tcPr>
    </w:tblStylePr>
    <w:tblStylePr w:type="band1Horz">
      <w:tblPr/>
      <w:tcPr>
        <w:tcBorders>
          <w:insideH w:val="single" w:sz="6" w:space="0" w:color="4D614C" w:themeColor="accent3"/>
          <w:insideV w:val="single" w:sz="6" w:space="0" w:color="4D614C" w:themeColor="accent3"/>
        </w:tcBorders>
        <w:shd w:val="clear" w:color="auto" w:fill="A1B5A0" w:themeFill="accent3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  <w:insideH w:val="single" w:sz="8" w:space="0" w:color="A8B89F" w:themeColor="accent4"/>
        <w:insideV w:val="single" w:sz="8" w:space="0" w:color="A8B89F" w:themeColor="accent4"/>
      </w:tblBorders>
    </w:tblPr>
    <w:tcPr>
      <w:shd w:val="clear" w:color="auto" w:fill="E9EDE7" w:themeFill="accent4" w:themeFillTint="3F"/>
    </w:tcPr>
    <w:tblStylePr w:type="firstRow">
      <w:rPr>
        <w:b/>
        <w:bCs/>
        <w:color w:val="4D614C" w:themeColor="text1"/>
      </w:rPr>
      <w:tblPr/>
      <w:tcPr>
        <w:shd w:val="clear" w:color="auto" w:fill="F6F8F5" w:themeFill="accent4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F0EB" w:themeFill="accent4" w:themeFillTint="33"/>
      </w:tcPr>
    </w:tblStylePr>
    <w:tblStylePr w:type="band1Vert">
      <w:tblPr/>
      <w:tcPr>
        <w:shd w:val="clear" w:color="auto" w:fill="D3DBCF" w:themeFill="accent4" w:themeFillTint="7F"/>
      </w:tcPr>
    </w:tblStylePr>
    <w:tblStylePr w:type="band1Horz">
      <w:tblPr/>
      <w:tcPr>
        <w:tcBorders>
          <w:insideH w:val="single" w:sz="6" w:space="0" w:color="A8B89F" w:themeColor="accent4"/>
          <w:insideV w:val="single" w:sz="6" w:space="0" w:color="A8B89F" w:themeColor="accent4"/>
        </w:tcBorders>
        <w:shd w:val="clear" w:color="auto" w:fill="D3DBCF" w:themeFill="accent4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  <w:insideH w:val="single" w:sz="8" w:space="0" w:color="C4703F" w:themeColor="accent5"/>
        <w:insideV w:val="single" w:sz="8" w:space="0" w:color="C4703F" w:themeColor="accent5"/>
      </w:tblBorders>
    </w:tblPr>
    <w:tcPr>
      <w:shd w:val="clear" w:color="auto" w:fill="F0DBCF" w:themeFill="accent5" w:themeFillTint="3F"/>
    </w:tcPr>
    <w:tblStylePr w:type="firstRow">
      <w:rPr>
        <w:b/>
        <w:bCs/>
        <w:color w:val="4D614C" w:themeColor="text1"/>
      </w:rPr>
      <w:tblPr/>
      <w:tcPr>
        <w:shd w:val="clear" w:color="auto" w:fill="F9F0EC" w:themeFill="accent5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2D8" w:themeFill="accent5" w:themeFillTint="33"/>
      </w:tcPr>
    </w:tblStylePr>
    <w:tblStylePr w:type="band1Vert">
      <w:tblPr/>
      <w:tcPr>
        <w:shd w:val="clear" w:color="auto" w:fill="E1B79F" w:themeFill="accent5" w:themeFillTint="7F"/>
      </w:tcPr>
    </w:tblStylePr>
    <w:tblStylePr w:type="band1Horz">
      <w:tblPr/>
      <w:tcPr>
        <w:tcBorders>
          <w:insideH w:val="single" w:sz="6" w:space="0" w:color="C4703F" w:themeColor="accent5"/>
          <w:insideV w:val="single" w:sz="6" w:space="0" w:color="C4703F" w:themeColor="accent5"/>
        </w:tcBorders>
        <w:shd w:val="clear" w:color="auto" w:fill="E1B79F" w:themeFill="accent5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  <w:insideH w:val="single" w:sz="8" w:space="0" w:color="5A7D8C" w:themeColor="accent6"/>
        <w:insideV w:val="single" w:sz="8" w:space="0" w:color="5A7D8C" w:themeColor="accent6"/>
      </w:tblBorders>
    </w:tblPr>
    <w:tcPr>
      <w:shd w:val="clear" w:color="auto" w:fill="D4DFE4" w:themeFill="accent6" w:themeFillTint="3F"/>
    </w:tcPr>
    <w:tblStylePr w:type="firstRow">
      <w:rPr>
        <w:b/>
        <w:bCs/>
        <w:color w:val="4D614C" w:themeColor="text1"/>
      </w:rPr>
      <w:tblPr/>
      <w:tcPr>
        <w:shd w:val="clear" w:color="auto" w:fill="EEF2F4" w:themeFill="accent6" w:themeFillTint="19"/>
      </w:tcPr>
    </w:tblStylePr>
    <w:tblStylePr w:type="lastRow">
      <w:rPr>
        <w:b/>
        <w:bCs/>
        <w:color w:val="4D614C" w:themeColor="text1"/>
      </w:rPr>
      <w:tblPr/>
      <w:tcPr>
        <w:tcBorders>
          <w:top w:val="single" w:sz="12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Col">
      <w:rPr>
        <w:b w:val="0"/>
        <w:bCs w:val="0"/>
        <w:color w:val="4D614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5E9" w:themeFill="accent6" w:themeFillTint="33"/>
      </w:tcPr>
    </w:tblStylePr>
    <w:tblStylePr w:type="band1Vert">
      <w:tblPr/>
      <w:tcPr>
        <w:shd w:val="clear" w:color="auto" w:fill="AABFC8" w:themeFill="accent6" w:themeFillTint="7F"/>
      </w:tcPr>
    </w:tblStylePr>
    <w:tblStylePr w:type="band1Horz">
      <w:tblPr/>
      <w:tcPr>
        <w:tcBorders>
          <w:insideH w:val="single" w:sz="6" w:space="0" w:color="5A7D8C" w:themeColor="accent6"/>
          <w:insideV w:val="single" w:sz="6" w:space="0" w:color="5A7D8C" w:themeColor="accent6"/>
        </w:tcBorders>
        <w:shd w:val="clear" w:color="auto" w:fill="AABFC8" w:themeFill="accent6" w:themeFillTint="7F"/>
      </w:tcPr>
    </w:tblStylePr>
    <w:tblStylePr w:type="nwCell">
      <w:tblPr/>
      <w:tcPr>
        <w:shd w:val="clear" w:color="auto" w:fill="F7F7F2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tex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tex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tex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1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1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1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1E9E1" w:themeFill="accent2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8AA688" w:themeFill="accent2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C4D2C3" w:themeFill="accent2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C4D2C3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0DAD0" w:themeFill="accent3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4D614C" w:themeFill="accent3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1B5A0" w:themeFill="accent3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1B5A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E9EDE7" w:themeFill="accent4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A8B89F" w:themeFill="accent4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D3DBCF" w:themeFill="accent4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D3DBC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F0DBCF" w:themeFill="accent5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C4703F" w:themeFill="accent5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E1B79F" w:themeFill="accent5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E1B79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F7F7F2" w:themeColor="background1"/>
        <w:left w:val="single" w:sz="8" w:space="0" w:color="F7F7F2" w:themeColor="background1"/>
        <w:bottom w:val="single" w:sz="8" w:space="0" w:color="F7F7F2" w:themeColor="background1"/>
        <w:right w:val="single" w:sz="8" w:space="0" w:color="F7F7F2" w:themeColor="background1"/>
        <w:insideH w:val="single" w:sz="6" w:space="0" w:color="F7F7F2" w:themeColor="background1"/>
        <w:insideV w:val="single" w:sz="6" w:space="0" w:color="F7F7F2" w:themeColor="background1"/>
      </w:tblBorders>
    </w:tblPr>
    <w:tcPr>
      <w:shd w:val="clear" w:color="auto" w:fill="D4DFE4" w:themeFill="accent6" w:themeFillTint="3F"/>
    </w:tcPr>
    <w:tblStylePr w:type="firstRow">
      <w:rPr>
        <w:b/>
        <w:bCs/>
        <w:i w:val="0"/>
        <w:iCs w:val="0"/>
        <w:color w:val="F7F7F2" w:themeColor="background1"/>
      </w:rPr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24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lastRow">
      <w:rPr>
        <w:b/>
        <w:bCs/>
        <w:i w:val="0"/>
        <w:iCs w:val="0"/>
        <w:color w:val="F7F7F2" w:themeColor="background1"/>
      </w:rPr>
      <w:tblPr/>
      <w:tcPr>
        <w:tcBorders>
          <w:top w:val="single" w:sz="24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single" w:sz="8" w:space="0" w:color="F7F7F2" w:themeColor="background1"/>
        </w:tcBorders>
        <w:shd w:val="clear" w:color="auto" w:fill="5A7D8C" w:themeFill="accent6"/>
      </w:tcPr>
    </w:tblStylePr>
    <w:tblStylePr w:type="firstCol">
      <w:rPr>
        <w:b/>
        <w:bCs/>
        <w:i w:val="0"/>
        <w:iCs w:val="0"/>
        <w:color w:val="F7F7F2" w:themeColor="background1"/>
      </w:rPr>
      <w:tblPr/>
      <w:tcPr>
        <w:tcBorders>
          <w:left w:val="single" w:sz="8" w:space="0" w:color="F7F7F2" w:themeColor="background1"/>
          <w:right w:val="single" w:sz="24" w:space="0" w:color="F7F7F2" w:themeColor="background1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i w:val="0"/>
        <w:iCs w:val="0"/>
        <w:color w:val="F7F7F2" w:themeColor="background1"/>
      </w:rPr>
      <w:tblPr/>
      <w:tcPr>
        <w:tcBorders>
          <w:top w:val="nil"/>
          <w:left w:val="single" w:sz="24" w:space="0" w:color="F7F7F2" w:themeColor="background1"/>
          <w:bottom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nil"/>
          <w:insideV w:val="nil"/>
        </w:tcBorders>
        <w:shd w:val="clear" w:color="auto" w:fill="AABFC8" w:themeFill="accent6" w:themeFillTint="7F"/>
      </w:tcPr>
    </w:tblStylePr>
    <w:tblStylePr w:type="band1Horz">
      <w:tblPr/>
      <w:tcPr>
        <w:tcBorders>
          <w:top w:val="single" w:sz="8" w:space="0" w:color="F7F7F2" w:themeColor="background1"/>
          <w:left w:val="single" w:sz="8" w:space="0" w:color="F7F7F2" w:themeColor="background1"/>
          <w:bottom w:val="single" w:sz="8" w:space="0" w:color="F7F7F2" w:themeColor="background1"/>
          <w:right w:val="single" w:sz="8" w:space="0" w:color="F7F7F2" w:themeColor="background1"/>
          <w:insideH w:val="single" w:sz="8" w:space="0" w:color="F7F7F2" w:themeColor="background1"/>
          <w:insideV w:val="single" w:sz="8" w:space="0" w:color="F7F7F2" w:themeColor="background1"/>
        </w:tcBorders>
        <w:shd w:val="clear" w:color="auto" w:fill="AABFC8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text1"/>
        <w:bottom w:val="single" w:sz="8" w:space="0" w:color="4D614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tex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text1"/>
          <w:bottom w:val="single" w:sz="8" w:space="0" w:color="4D614C" w:themeColor="text1"/>
        </w:tcBorders>
      </w:tc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shd w:val="clear" w:color="auto" w:fill="D0DAD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accent1"/>
        <w:bottom w:val="single" w:sz="8" w:space="0" w:color="4D61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1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1"/>
          <w:bottom w:val="single" w:sz="8" w:space="0" w:color="4D614C" w:themeColor="accent1"/>
        </w:tcBorders>
      </w:tc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shd w:val="clear" w:color="auto" w:fill="D0DAD0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8AA688" w:themeColor="accent2"/>
        <w:bottom w:val="single" w:sz="8" w:space="0" w:color="8AA688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A688" w:themeColor="accent2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A688" w:themeColor="accent2"/>
          <w:bottom w:val="single" w:sz="8" w:space="0" w:color="8AA688" w:themeColor="accent2"/>
        </w:tcBorders>
      </w:tc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shd w:val="clear" w:color="auto" w:fill="E1E9E1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accent3"/>
        <w:bottom w:val="single" w:sz="8" w:space="0" w:color="4D614C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614C" w:themeColor="accent3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614C" w:themeColor="accent3"/>
          <w:bottom w:val="single" w:sz="8" w:space="0" w:color="4D614C" w:themeColor="accent3"/>
        </w:tcBorders>
      </w:tc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shd w:val="clear" w:color="auto" w:fill="D0DAD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A8B89F" w:themeColor="accent4"/>
        <w:bottom w:val="single" w:sz="8" w:space="0" w:color="A8B89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B89F" w:themeColor="accent4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B89F" w:themeColor="accent4"/>
          <w:bottom w:val="single" w:sz="8" w:space="0" w:color="A8B89F" w:themeColor="accent4"/>
        </w:tcBorders>
      </w:tc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shd w:val="clear" w:color="auto" w:fill="E9ED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C4703F" w:themeColor="accent5"/>
        <w:bottom w:val="single" w:sz="8" w:space="0" w:color="C4703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4703F" w:themeColor="accent5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4703F" w:themeColor="accent5"/>
          <w:bottom w:val="single" w:sz="8" w:space="0" w:color="C4703F" w:themeColor="accent5"/>
        </w:tcBorders>
      </w:tc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shd w:val="clear" w:color="auto" w:fill="F0DB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7662C3"/>
    <w:pPr>
      <w:spacing w:after="0" w:line="240" w:lineRule="auto"/>
    </w:pPr>
    <w:rPr>
      <w:rFonts w:eastAsiaTheme="minorHAns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5A7D8C" w:themeColor="accent6"/>
        <w:bottom w:val="single" w:sz="8" w:space="0" w:color="5A7D8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7D8C" w:themeColor="accent6"/>
        </w:tcBorders>
      </w:tcPr>
    </w:tblStylePr>
    <w:tblStylePr w:type="lastRow">
      <w:rPr>
        <w:b/>
        <w:bCs/>
        <w:color w:val="4D614C" w:themeColor="text2"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7D8C" w:themeColor="accent6"/>
          <w:bottom w:val="single" w:sz="8" w:space="0" w:color="5A7D8C" w:themeColor="accent6"/>
        </w:tcBorders>
      </w:tc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shd w:val="clear" w:color="auto" w:fill="D4DF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text1"/>
        <w:left w:val="single" w:sz="8" w:space="0" w:color="4D614C" w:themeColor="text1"/>
        <w:bottom w:val="single" w:sz="8" w:space="0" w:color="4D614C" w:themeColor="text1"/>
        <w:right w:val="single" w:sz="8" w:space="0" w:color="4D614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tex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tex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tex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tex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tex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accent1"/>
        <w:left w:val="single" w:sz="8" w:space="0" w:color="4D614C" w:themeColor="accent1"/>
        <w:bottom w:val="single" w:sz="8" w:space="0" w:color="4D614C" w:themeColor="accent1"/>
        <w:right w:val="single" w:sz="8" w:space="0" w:color="4D61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1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1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1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1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1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8AA688" w:themeColor="accent2"/>
        <w:left w:val="single" w:sz="8" w:space="0" w:color="8AA688" w:themeColor="accent2"/>
        <w:bottom w:val="single" w:sz="8" w:space="0" w:color="8AA688" w:themeColor="accent2"/>
        <w:right w:val="single" w:sz="8" w:space="0" w:color="8AA688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A688" w:themeColor="accent2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8AA688" w:themeColor="accent2"/>
          <w:left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A688" w:themeColor="accent2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8AA688" w:themeColor="accent2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9E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9E1" w:themeFill="accent2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4D614C" w:themeColor="accent3"/>
        <w:left w:val="single" w:sz="8" w:space="0" w:color="4D614C" w:themeColor="accent3"/>
        <w:bottom w:val="single" w:sz="8" w:space="0" w:color="4D614C" w:themeColor="accent3"/>
        <w:right w:val="single" w:sz="8" w:space="0" w:color="4D614C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614C" w:themeColor="accent3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4D614C" w:themeColor="accent3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614C" w:themeColor="accent3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4D614C" w:themeColor="accent3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AD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AD0" w:themeFill="accent3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A8B89F" w:themeColor="accent4"/>
        <w:left w:val="single" w:sz="8" w:space="0" w:color="A8B89F" w:themeColor="accent4"/>
        <w:bottom w:val="single" w:sz="8" w:space="0" w:color="A8B89F" w:themeColor="accent4"/>
        <w:right w:val="single" w:sz="8" w:space="0" w:color="A8B89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B89F" w:themeColor="accent4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A8B89F" w:themeColor="accent4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B89F" w:themeColor="accent4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A8B89F" w:themeColor="accent4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D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DE7" w:themeFill="accent4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C4703F" w:themeColor="accent5"/>
        <w:left w:val="single" w:sz="8" w:space="0" w:color="C4703F" w:themeColor="accent5"/>
        <w:bottom w:val="single" w:sz="8" w:space="0" w:color="C4703F" w:themeColor="accent5"/>
        <w:right w:val="single" w:sz="8" w:space="0" w:color="C4703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4703F" w:themeColor="accent5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C4703F" w:themeColor="accent5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4703F" w:themeColor="accent5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C4703F" w:themeColor="accent5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0DB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0DBCF" w:themeFill="accent5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7662C3"/>
    <w:pPr>
      <w:spacing w:after="0" w:line="240" w:lineRule="auto"/>
    </w:pPr>
    <w:rPr>
      <w:rFonts w:asciiTheme="majorHAnsi" w:eastAsiaTheme="majorEastAsia" w:hAnsiTheme="majorHAnsi" w:cstheme="majorBidi"/>
      <w:color w:val="4D614C" w:themeColor="text1"/>
      <w:sz w:val="16"/>
      <w:szCs w:val="16"/>
    </w:rPr>
    <w:tblPr>
      <w:tblStyleRowBandSize w:val="1"/>
      <w:tblStyleColBandSize w:val="1"/>
      <w:tblBorders>
        <w:top w:val="single" w:sz="8" w:space="0" w:color="5A7D8C" w:themeColor="accent6"/>
        <w:left w:val="single" w:sz="8" w:space="0" w:color="5A7D8C" w:themeColor="accent6"/>
        <w:bottom w:val="single" w:sz="8" w:space="0" w:color="5A7D8C" w:themeColor="accent6"/>
        <w:right w:val="single" w:sz="8" w:space="0" w:color="5A7D8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7D8C" w:themeColor="accent6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lastRow">
      <w:tblPr/>
      <w:tcPr>
        <w:tcBorders>
          <w:top w:val="single" w:sz="8" w:space="0" w:color="5A7D8C" w:themeColor="accent6"/>
          <w:left w:val="nil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7D8C" w:themeColor="accent6"/>
          <w:insideH w:val="nil"/>
          <w:insideV w:val="nil"/>
        </w:tcBorders>
        <w:shd w:val="clear" w:color="auto" w:fill="F7F7F2" w:themeFill="background1"/>
      </w:tcPr>
    </w:tblStylePr>
    <w:tblStylePr w:type="lastCol">
      <w:tblPr/>
      <w:tcPr>
        <w:tcBorders>
          <w:top w:val="nil"/>
          <w:left w:val="single" w:sz="8" w:space="0" w:color="5A7D8C" w:themeColor="accent6"/>
          <w:bottom w:val="nil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DF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DFE4" w:themeFill="accent6" w:themeFillTint="3F"/>
      </w:tcPr>
    </w:tblStylePr>
    <w:tblStylePr w:type="nwCell">
      <w:tblPr/>
      <w:tcPr>
        <w:shd w:val="clear" w:color="auto" w:fill="F7F7F2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29071" w:themeColor="text1" w:themeTint="BF"/>
        <w:left w:val="single" w:sz="8" w:space="0" w:color="729071" w:themeColor="text1" w:themeTint="BF"/>
        <w:bottom w:val="single" w:sz="8" w:space="0" w:color="729071" w:themeColor="text1" w:themeTint="BF"/>
        <w:right w:val="single" w:sz="8" w:space="0" w:color="729071" w:themeColor="text1" w:themeTint="BF"/>
        <w:insideH w:val="single" w:sz="8" w:space="0" w:color="729071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text1" w:themeTint="BF"/>
          <w:left w:val="single" w:sz="8" w:space="0" w:color="729071" w:themeColor="text1" w:themeTint="BF"/>
          <w:bottom w:val="single" w:sz="8" w:space="0" w:color="729071" w:themeColor="text1" w:themeTint="BF"/>
          <w:right w:val="single" w:sz="8" w:space="0" w:color="729071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29071" w:themeColor="accent1" w:themeTint="BF"/>
        <w:left w:val="single" w:sz="8" w:space="0" w:color="729071" w:themeColor="accent1" w:themeTint="BF"/>
        <w:bottom w:val="single" w:sz="8" w:space="0" w:color="729071" w:themeColor="accent1" w:themeTint="BF"/>
        <w:right w:val="single" w:sz="8" w:space="0" w:color="729071" w:themeColor="accent1" w:themeTint="BF"/>
        <w:insideH w:val="single" w:sz="8" w:space="0" w:color="729071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1" w:themeTint="BF"/>
          <w:left w:val="single" w:sz="8" w:space="0" w:color="729071" w:themeColor="accent1" w:themeTint="BF"/>
          <w:bottom w:val="single" w:sz="8" w:space="0" w:color="729071" w:themeColor="accent1" w:themeTint="BF"/>
          <w:right w:val="single" w:sz="8" w:space="0" w:color="729071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A7BCA5" w:themeColor="accent2" w:themeTint="BF"/>
        <w:left w:val="single" w:sz="8" w:space="0" w:color="A7BCA5" w:themeColor="accent2" w:themeTint="BF"/>
        <w:bottom w:val="single" w:sz="8" w:space="0" w:color="A7BCA5" w:themeColor="accent2" w:themeTint="BF"/>
        <w:right w:val="single" w:sz="8" w:space="0" w:color="A7BCA5" w:themeColor="accent2" w:themeTint="BF"/>
        <w:insideH w:val="single" w:sz="8" w:space="0" w:color="A7BCA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7BCA5" w:themeColor="accent2" w:themeTint="BF"/>
          <w:left w:val="single" w:sz="8" w:space="0" w:color="A7BCA5" w:themeColor="accent2" w:themeTint="BF"/>
          <w:bottom w:val="single" w:sz="8" w:space="0" w:color="A7BCA5" w:themeColor="accent2" w:themeTint="BF"/>
          <w:right w:val="single" w:sz="8" w:space="0" w:color="A7BCA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9E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9E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29071" w:themeColor="accent3" w:themeTint="BF"/>
        <w:left w:val="single" w:sz="8" w:space="0" w:color="729071" w:themeColor="accent3" w:themeTint="BF"/>
        <w:bottom w:val="single" w:sz="8" w:space="0" w:color="729071" w:themeColor="accent3" w:themeTint="BF"/>
        <w:right w:val="single" w:sz="8" w:space="0" w:color="729071" w:themeColor="accent3" w:themeTint="BF"/>
        <w:insideH w:val="single" w:sz="8" w:space="0" w:color="72907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071" w:themeColor="accent3" w:themeTint="BF"/>
          <w:left w:val="single" w:sz="8" w:space="0" w:color="729071" w:themeColor="accent3" w:themeTint="BF"/>
          <w:bottom w:val="single" w:sz="8" w:space="0" w:color="729071" w:themeColor="accent3" w:themeTint="BF"/>
          <w:right w:val="single" w:sz="8" w:space="0" w:color="72907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AD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AD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BDC9B6" w:themeColor="accent4" w:themeTint="BF"/>
        <w:left w:val="single" w:sz="8" w:space="0" w:color="BDC9B6" w:themeColor="accent4" w:themeTint="BF"/>
        <w:bottom w:val="single" w:sz="8" w:space="0" w:color="BDC9B6" w:themeColor="accent4" w:themeTint="BF"/>
        <w:right w:val="single" w:sz="8" w:space="0" w:color="BDC9B6" w:themeColor="accent4" w:themeTint="BF"/>
        <w:insideH w:val="single" w:sz="8" w:space="0" w:color="BDC9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C9B6" w:themeColor="accent4" w:themeTint="BF"/>
          <w:left w:val="single" w:sz="8" w:space="0" w:color="BDC9B6" w:themeColor="accent4" w:themeTint="BF"/>
          <w:bottom w:val="single" w:sz="8" w:space="0" w:color="BDC9B6" w:themeColor="accent4" w:themeTint="BF"/>
          <w:right w:val="single" w:sz="8" w:space="0" w:color="BDC9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D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D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D2936E" w:themeColor="accent5" w:themeTint="BF"/>
        <w:left w:val="single" w:sz="8" w:space="0" w:color="D2936E" w:themeColor="accent5" w:themeTint="BF"/>
        <w:bottom w:val="single" w:sz="8" w:space="0" w:color="D2936E" w:themeColor="accent5" w:themeTint="BF"/>
        <w:right w:val="single" w:sz="8" w:space="0" w:color="D2936E" w:themeColor="accent5" w:themeTint="BF"/>
        <w:insideH w:val="single" w:sz="8" w:space="0" w:color="D2936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2936E" w:themeColor="accent5" w:themeTint="BF"/>
          <w:left w:val="single" w:sz="8" w:space="0" w:color="D2936E" w:themeColor="accent5" w:themeTint="BF"/>
          <w:bottom w:val="single" w:sz="8" w:space="0" w:color="D2936E" w:themeColor="accent5" w:themeTint="BF"/>
          <w:right w:val="single" w:sz="8" w:space="0" w:color="D2936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B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0DB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8" w:space="0" w:color="7F9FAC" w:themeColor="accent6" w:themeTint="BF"/>
        <w:left w:val="single" w:sz="8" w:space="0" w:color="7F9FAC" w:themeColor="accent6" w:themeTint="BF"/>
        <w:bottom w:val="single" w:sz="8" w:space="0" w:color="7F9FAC" w:themeColor="accent6" w:themeTint="BF"/>
        <w:right w:val="single" w:sz="8" w:space="0" w:color="7F9FAC" w:themeColor="accent6" w:themeTint="BF"/>
        <w:insideH w:val="single" w:sz="8" w:space="0" w:color="7F9FA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8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9FAC" w:themeColor="accent6" w:themeTint="BF"/>
          <w:left w:val="single" w:sz="8" w:space="0" w:color="7F9FAC" w:themeColor="accent6" w:themeTint="BF"/>
          <w:bottom w:val="single" w:sz="8" w:space="0" w:color="7F9FAC" w:themeColor="accent6" w:themeTint="BF"/>
          <w:right w:val="single" w:sz="8" w:space="0" w:color="7F9FA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F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DF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tex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1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A688" w:themeFill="accent2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A688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614C" w:themeFill="accent3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614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B89F" w:themeFill="accent4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B89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4703F" w:themeFill="accent5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4703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F7F2" w:themeFill="background1"/>
      </w:tcPr>
    </w:tblStylePr>
    <w:tblStylePr w:type="firstCol">
      <w:rPr>
        <w:b/>
        <w:bCs/>
        <w:color w:val="F7F7F2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7D8C" w:themeFill="accent6"/>
      </w:tcPr>
    </w:tblStylePr>
    <w:tblStylePr w:type="lastCol">
      <w:rPr>
        <w:b/>
        <w:bCs/>
        <w:color w:val="F7F7F2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7D8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AC3" w:themeFill="background1" w:themeFillShade="D8"/>
      </w:tcPr>
    </w:tblStylePr>
    <w:tblStylePr w:type="band1Horz">
      <w:tblPr/>
      <w:tcPr>
        <w:shd w:val="clear" w:color="auto" w:fill="DADAC3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7F7F2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7662C3"/>
    <w:rPr>
      <w:color w:val="2B579A"/>
      <w:sz w:val="16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7662C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7662C3"/>
    <w:rPr>
      <w:rFonts w:asciiTheme="majorHAnsi" w:eastAsiaTheme="majorEastAsia" w:hAnsiTheme="majorHAnsi" w:cstheme="majorBidi"/>
      <w:color w:val="4D614C" w:themeColor="text1"/>
      <w:sz w:val="16"/>
      <w:szCs w:val="16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7662C3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7662C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7662C3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character" w:styleId="PageNumber">
    <w:name w:val="page number"/>
    <w:basedOn w:val="DefaultParagraphFont"/>
    <w:uiPriority w:val="99"/>
    <w:semiHidden/>
    <w:unhideWhenUsed/>
    <w:rsid w:val="007662C3"/>
    <w:rPr>
      <w:sz w:val="16"/>
    </w:rPr>
  </w:style>
  <w:style w:type="table" w:styleId="PlainTable2">
    <w:name w:val="Plain Table 2"/>
    <w:basedOn w:val="TableNormal"/>
    <w:uiPriority w:val="42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Borders>
        <w:top w:val="single" w:sz="4" w:space="0" w:color="A0B4A0" w:themeColor="text1" w:themeTint="80"/>
        <w:bottom w:val="single" w:sz="4" w:space="0" w:color="A0B4A0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A0B4A0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2Vert">
      <w:tblPr/>
      <w:tcPr>
        <w:tcBorders>
          <w:left w:val="single" w:sz="4" w:space="0" w:color="A0B4A0" w:themeColor="text1" w:themeTint="80"/>
          <w:right w:val="single" w:sz="4" w:space="0" w:color="A0B4A0" w:themeColor="text1" w:themeTint="80"/>
        </w:tcBorders>
      </w:tcPr>
    </w:tblStylePr>
    <w:tblStylePr w:type="band1Horz">
      <w:tblPr/>
      <w:tcPr>
        <w:tcBorders>
          <w:top w:val="single" w:sz="4" w:space="0" w:color="A0B4A0" w:themeColor="text1" w:themeTint="80"/>
          <w:bottom w:val="single" w:sz="4" w:space="0" w:color="A0B4A0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A0B4A0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A0B4A0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</w:style>
  <w:style w:type="table" w:styleId="PlainTable5">
    <w:name w:val="Plain Table 5"/>
    <w:basedOn w:val="TableNormal"/>
    <w:uiPriority w:val="45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B4A0" w:themeColor="text1" w:themeTint="80"/>
        </w:tcBorders>
        <w:shd w:val="clear" w:color="auto" w:fill="F7F7F2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B4A0" w:themeColor="text1" w:themeTint="80"/>
        </w:tcBorders>
        <w:shd w:val="clear" w:color="auto" w:fill="F7F7F2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B4A0" w:themeColor="text1" w:themeTint="80"/>
        </w:tcBorders>
        <w:shd w:val="clear" w:color="auto" w:fill="F7F7F2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B4A0" w:themeColor="text1" w:themeTint="80"/>
        </w:tcBorders>
        <w:shd w:val="clear" w:color="auto" w:fill="F7F7F2" w:themeFill="background1"/>
      </w:tcPr>
    </w:tblStylePr>
    <w:tblStylePr w:type="band1Vert">
      <w:tblPr/>
      <w:tcPr>
        <w:shd w:val="clear" w:color="auto" w:fill="EDEDE2" w:themeFill="background1" w:themeFillShade="F2"/>
      </w:tcPr>
    </w:tblStylePr>
    <w:tblStylePr w:type="band1Horz">
      <w:tblPr/>
      <w:tcPr>
        <w:shd w:val="clear" w:color="auto" w:fill="EDEDE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7662C3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7662C3"/>
    <w:rPr>
      <w:rFonts w:ascii="Consolas" w:eastAsiaTheme="minorHAnsi" w:hAnsi="Consolas"/>
      <w:color w:val="4D614C" w:themeColor="text1"/>
      <w:sz w:val="16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7662C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paragraph" w:styleId="Signature">
    <w:name w:val="Signature"/>
    <w:basedOn w:val="Normal"/>
    <w:link w:val="SignatureChar"/>
    <w:uiPriority w:val="99"/>
    <w:semiHidden/>
    <w:unhideWhenUsed/>
    <w:rsid w:val="007662C3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7662C3"/>
    <w:rPr>
      <w:rFonts w:eastAsiaTheme="minorHAnsi"/>
      <w:color w:val="4D614C" w:themeColor="text1"/>
      <w:sz w:val="16"/>
      <w:szCs w:val="16"/>
    </w:rPr>
  </w:style>
  <w:style w:type="character" w:styleId="SmartHyperlink">
    <w:name w:val="Smart Hyperlink"/>
    <w:basedOn w:val="DefaultParagraphFont"/>
    <w:uiPriority w:val="99"/>
    <w:semiHidden/>
    <w:unhideWhenUsed/>
    <w:rsid w:val="007662C3"/>
    <w:rPr>
      <w:sz w:val="16"/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7662C3"/>
    <w:rPr>
      <w:color w:val="0000FF"/>
      <w:sz w:val="16"/>
      <w:u w:val="single"/>
      <w:shd w:val="clear" w:color="auto" w:fill="F3F2F1"/>
    </w:rPr>
  </w:style>
  <w:style w:type="table" w:styleId="Table3Deffects1">
    <w:name w:val="Table 3D effects 1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7662C3"/>
    <w:rPr>
      <w:rFonts w:eastAsiaTheme="minorHAnsi"/>
      <w:color w:val="000080"/>
      <w:sz w:val="16"/>
      <w:szCs w:val="16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7662C3"/>
    <w:rPr>
      <w:rFonts w:eastAsiaTheme="minorHAnsi"/>
      <w:color w:val="FFFFFF"/>
      <w:sz w:val="16"/>
      <w:szCs w:val="16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7662C3"/>
    <w:rPr>
      <w:rFonts w:eastAsiaTheme="minorHAnsi"/>
      <w:b/>
      <w:bCs/>
      <w:sz w:val="16"/>
      <w:szCs w:val="16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7662C3"/>
    <w:rPr>
      <w:rFonts w:eastAsiaTheme="minorHAnsi"/>
      <w:b/>
      <w:bCs/>
      <w:sz w:val="16"/>
      <w:szCs w:val="16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7662C3"/>
    <w:rPr>
      <w:rFonts w:eastAsiaTheme="minorHAnsi"/>
      <w:b/>
      <w:bCs/>
      <w:sz w:val="16"/>
      <w:szCs w:val="16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7662C3"/>
    <w:rPr>
      <w:rFonts w:eastAsiaTheme="minorHAnsi"/>
      <w:b/>
      <w:bCs/>
      <w:sz w:val="16"/>
      <w:szCs w:val="16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7662C3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7662C3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7662C3"/>
    <w:rPr>
      <w:rFonts w:eastAsiaTheme="minorHAnsi"/>
      <w:sz w:val="16"/>
      <w:szCs w:val="16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7662C3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7662C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7662C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7662C3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7662C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7662C3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7662C3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7662C3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7662C3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7662C3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662C3"/>
    <w:pPr>
      <w:spacing w:before="240" w:after="0"/>
      <w:outlineLvl w:val="9"/>
    </w:pPr>
    <w:rPr>
      <w:color w:val="394839" w:themeColor="accent1" w:themeShade="BF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7662C3"/>
    <w:rPr>
      <w:color w:val="605E5C"/>
      <w:sz w:val="16"/>
      <w:shd w:val="clear" w:color="auto" w:fill="E1DFDD"/>
    </w:rPr>
  </w:style>
  <w:style w:type="paragraph" w:customStyle="1" w:styleId="Barcode">
    <w:name w:val="Barcode"/>
    <w:basedOn w:val="Heading1"/>
    <w:link w:val="BarcodeChar"/>
    <w:qFormat/>
    <w:rsid w:val="0097776B"/>
    <w:pPr>
      <w:keepNext w:val="0"/>
      <w:outlineLvl w:val="9"/>
    </w:pPr>
    <w:rPr>
      <w:rFonts w:ascii="IDAutomationHC39M" w:hAnsi="IDAutomationHC39M"/>
      <w:szCs w:val="16"/>
    </w:rPr>
  </w:style>
  <w:style w:type="character" w:customStyle="1" w:styleId="BarcodeChar">
    <w:name w:val="Barcode Char"/>
    <w:basedOn w:val="Heading1Char"/>
    <w:link w:val="Barcode"/>
    <w:rsid w:val="0097776B"/>
    <w:rPr>
      <w:rFonts w:ascii="IDAutomationHC39M" w:eastAsiaTheme="majorEastAsia" w:hAnsi="IDAutomationHC39M" w:cstheme="majorBidi"/>
      <w:b/>
      <w:color w:val="4D614C" w:themeColor="text1"/>
      <w:sz w:val="16"/>
      <w:szCs w:val="16"/>
    </w:rPr>
  </w:style>
  <w:style w:type="paragraph" w:customStyle="1" w:styleId="QRCode">
    <w:name w:val="QR Code"/>
    <w:basedOn w:val="Barcode"/>
    <w:link w:val="QRCodeChar"/>
    <w:qFormat/>
    <w:rsid w:val="0097776B"/>
    <w:rPr>
      <w:rFonts w:ascii="IDAutomation2D" w:hAnsi="IDAutomation2D"/>
    </w:rPr>
  </w:style>
  <w:style w:type="character" w:customStyle="1" w:styleId="QRCodeChar">
    <w:name w:val="QR Code Char"/>
    <w:basedOn w:val="BarcodeChar"/>
    <w:link w:val="QRCode"/>
    <w:rsid w:val="0097776B"/>
    <w:rPr>
      <w:rFonts w:ascii="IDAutomation2D" w:eastAsiaTheme="majorEastAsia" w:hAnsi="IDAutomation2D" w:cstheme="majorBidi"/>
      <w:b/>
      <w:color w:val="4D614C" w:themeColor="text1"/>
      <w:sz w:val="16"/>
      <w:szCs w:val="16"/>
    </w:rPr>
  </w:style>
  <w:style w:type="paragraph" w:customStyle="1" w:styleId="BCLabel">
    <w:name w:val="BC Label"/>
    <w:basedOn w:val="NoSpacing"/>
    <w:next w:val="Normal"/>
    <w:uiPriority w:val="2"/>
    <w:qFormat/>
    <w:rsid w:val="007662C3"/>
    <w:pPr>
      <w:keepNext/>
    </w:pPr>
    <w:rPr>
      <w:rFonts w:asciiTheme="majorHAnsi" w:eastAsiaTheme="majorEastAsia" w:hAnsiTheme="majorHAnsi" w:cstheme="majorBidi"/>
    </w:rPr>
  </w:style>
  <w:style w:type="paragraph" w:customStyle="1" w:styleId="BCLabelNumber">
    <w:name w:val="BC Label Number"/>
    <w:basedOn w:val="BCLabel"/>
    <w:next w:val="Normal"/>
    <w:uiPriority w:val="2"/>
    <w:qFormat/>
    <w:rsid w:val="007662C3"/>
    <w:rPr>
      <w14:numSpacing w14:val="tabular"/>
    </w:rPr>
  </w:style>
  <w:style w:type="paragraph" w:customStyle="1" w:styleId="BCNumber">
    <w:name w:val="BC Number"/>
    <w:basedOn w:val="NoSpacing"/>
    <w:next w:val="Normal"/>
    <w:uiPriority w:val="2"/>
    <w:qFormat/>
    <w:rsid w:val="007662C3"/>
    <w:rPr>
      <w14:numSpacing w14:val="tabular"/>
    </w:rPr>
  </w:style>
  <w:style w:type="paragraph" w:customStyle="1" w:styleId="BCNoteBullet">
    <w:name w:val="BC Note Bullet"/>
    <w:basedOn w:val="Quote"/>
    <w:next w:val="Normal"/>
    <w:uiPriority w:val="2"/>
    <w:qFormat/>
    <w:rsid w:val="007662C3"/>
    <w:pPr>
      <w:numPr>
        <w:numId w:val="15"/>
      </w:numPr>
      <w:spacing w:before="0" w:after="0" w:line="240" w:lineRule="auto"/>
      <w:ind w:left="227" w:hanging="227"/>
    </w:pPr>
  </w:style>
  <w:style w:type="table" w:customStyle="1" w:styleId="BCBlockTable">
    <w:name w:val="BC Block Table"/>
    <w:basedOn w:val="TableNormal"/>
    <w:uiPriority w:val="99"/>
    <w:qFormat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rFonts w:asciiTheme="majorHAnsi" w:hAnsiTheme="majorHAnsi" w:cstheme="majorBidi"/>
        <w:b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  <w:style w:type="table" w:customStyle="1" w:styleId="BCDataTable">
    <w:name w:val="BC Data Table"/>
    <w:basedOn w:val="TableNormal"/>
    <w:uiPriority w:val="99"/>
    <w:qFormat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pPr>
        <w:spacing w:before="160" w:after="80"/>
      </w:pPr>
      <w:rPr>
        <w:rFonts w:asciiTheme="majorHAnsi" w:hAnsiTheme="majorHAnsi" w:cstheme="majorBidi"/>
      </w:rPr>
      <w:tblPr/>
      <w:tcPr>
        <w:tcBorders>
          <w:bottom w:val="single" w:sz="4" w:space="0" w:color="4D614C" w:themeColor="text1"/>
        </w:tcBorders>
        <w:vAlign w:val="top"/>
      </w:tcPr>
    </w:tblStylePr>
    <w:tblStylePr w:type="lastRow">
      <w:tblPr/>
      <w:tcPr>
        <w:tcBorders>
          <w:bottom w:val="single" w:sz="4" w:space="0" w:color="EAEDE4" w:themeColor="background2"/>
        </w:tcBorders>
      </w:tcPr>
    </w:tblStylePr>
    <w:tblStylePr w:type="band1Horz">
      <w:tblPr/>
      <w:tcPr>
        <w:shd w:val="clear" w:color="auto" w:fill="auto"/>
      </w:tcPr>
    </w:tblStylePr>
    <w:tblStylePr w:type="band2Horz">
      <w:tblPr/>
      <w:tcPr>
        <w:shd w:val="clear" w:color="auto" w:fill="E7EDE7" w:themeFill="accent2" w:themeFillTint="33"/>
      </w:tcPr>
    </w:tblStylePr>
  </w:style>
  <w:style w:type="table" w:customStyle="1" w:styleId="BCTotalsTable">
    <w:name w:val="BC Totals Table"/>
    <w:basedOn w:val="TableNormal"/>
    <w:uiPriority w:val="99"/>
    <w:qFormat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  <w:bottom w:val="single" w:sz="8" w:space="0" w:color="4D614C" w:themeColor="text1"/>
        </w:tcBorders>
      </w:tcPr>
    </w:tblStylePr>
  </w:style>
  <w:style w:type="table" w:customStyle="1" w:styleId="BCCalculationTable">
    <w:name w:val="BC Calculation Table"/>
    <w:basedOn w:val="TableNormal"/>
    <w:uiPriority w:val="99"/>
    <w:qFormat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CellMar>
        <w:top w:w="58" w:type="dxa"/>
        <w:left w:w="0" w:type="dxa"/>
        <w:bottom w:w="58" w:type="dxa"/>
        <w:right w:w="0" w:type="dxa"/>
      </w:tblCellMar>
    </w:tblPr>
    <w:tcPr>
      <w:vAlign w:val="center"/>
    </w:tcPr>
    <w:tblStylePr w:type="firstRow">
      <w:rPr>
        <w:rFonts w:asciiTheme="majorHAnsi" w:hAnsiTheme="majorHAnsi" w:cstheme="majorBidi"/>
      </w:rPr>
      <w:tblPr/>
      <w:tcPr>
        <w:vAlign w:val="bottom"/>
      </w:tcPr>
    </w:tblStylePr>
    <w:tblStylePr w:type="lastRow">
      <w:rPr>
        <w:rFonts w:asciiTheme="majorHAnsi" w:hAnsiTheme="majorHAnsi" w:cstheme="majorBidi"/>
      </w:rPr>
      <w:tblPr/>
      <w:tcPr>
        <w:tcBorders>
          <w:top w:val="single" w:sz="4" w:space="0" w:color="4D614C" w:themeColor="text1"/>
        </w:tcBorders>
      </w:tcPr>
    </w:tblStylePr>
  </w:style>
  <w:style w:type="table" w:customStyle="1" w:styleId="BCSignatureTable">
    <w:name w:val="BC Signature Table"/>
    <w:basedOn w:val="TableNormal"/>
    <w:uiPriority w:val="99"/>
    <w:qFormat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  <w:tblStyleColBandSize w:val="1"/>
      <w:tblCellMar>
        <w:left w:w="0" w:type="dxa"/>
        <w:right w:w="0" w:type="dxa"/>
      </w:tblCellMar>
    </w:tblPr>
    <w:tblStylePr w:type="lastRow">
      <w:tblPr/>
      <w:tcPr>
        <w:tcBorders>
          <w:bottom w:val="single" w:sz="4" w:space="0" w:color="4D614C" w:themeColor="text1"/>
        </w:tcBorders>
      </w:tcPr>
    </w:tblStylePr>
  </w:style>
  <w:style w:type="table" w:customStyle="1" w:styleId="BCVariantTable">
    <w:name w:val="BC Variant _ Table"/>
    <w:basedOn w:val="TableNormal"/>
    <w:uiPriority w:val="99"/>
    <w:rsid w:val="000D6243"/>
    <w:pPr>
      <w:spacing w:before="120" w:after="120" w:line="240" w:lineRule="auto"/>
    </w:pPr>
    <w:rPr>
      <w:rFonts w:ascii="Sitka Text" w:eastAsiaTheme="minorHAnsi" w:hAnsi="Sitka Text"/>
      <w:color w:val="4D614C"/>
    </w:rPr>
    <w:tblPr/>
    <w:tblStylePr w:type="firstRow">
      <w:pPr>
        <w:wordWrap/>
        <w:spacing w:beforeLines="0" w:before="120" w:beforeAutospacing="0" w:afterLines="0" w:after="120" w:afterAutospacing="0" w:line="240" w:lineRule="auto"/>
      </w:pPr>
      <w:rPr>
        <w:rFonts w:ascii="Bahnschrift Light" w:hAnsi="Bahnschrift Light"/>
        <w:b/>
        <w:sz w:val="24"/>
      </w:rPr>
      <w:tblPr/>
      <w:tcPr>
        <w:tcBorders>
          <w:bottom w:val="single" w:sz="8" w:space="0" w:color="4D614C"/>
        </w:tcBorders>
      </w:tcPr>
    </w:tblStylePr>
  </w:style>
  <w:style w:type="table" w:customStyle="1" w:styleId="BCDataTableInternal">
    <w:name w:val="BC Data Table Internal"/>
    <w:basedOn w:val="TableNormal"/>
    <w:uiPriority w:val="99"/>
    <w:rsid w:val="007662C3"/>
    <w:pPr>
      <w:spacing w:after="0" w:line="240" w:lineRule="auto"/>
    </w:pPr>
    <w:rPr>
      <w:rFonts w:eastAsiaTheme="minorHAnsi"/>
      <w:sz w:val="16"/>
      <w:szCs w:val="16"/>
    </w:rPr>
    <w:tblPr>
      <w:tblStyleRowBandSize w:val="1"/>
    </w:tblPr>
    <w:tblStylePr w:type="firstRow">
      <w:rPr>
        <w:rFonts w:asciiTheme="majorHAnsi" w:hAnsiTheme="majorHAnsi"/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lastRow">
      <w:rPr>
        <w:rFonts w:asciiTheme="majorHAnsi" w:hAnsiTheme="majorHAnsi"/>
        <w:b/>
      </w:rPr>
    </w:tblStylePr>
    <w:tblStylePr w:type="band1Horz">
      <w:tblPr/>
      <w:tcPr>
        <w:shd w:val="clear" w:color="auto" w:fill="E7EDE7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glossaryDocument" Target="glossary/document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DAEEBD-8F62-4E54-B971-3EAC5F97B2EA}"/>
      </w:docPartPr>
      <w:docPartBody>
        <w:p w:rsidR="00F93E5E" w:rsidRDefault="004E11C2"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6CA3A99484D49388901EC11CE0181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64DCF2-2FD2-4697-884E-7730E5128F94}"/>
      </w:docPartPr>
      <w:docPartBody>
        <w:p w:rsidR="00000000" w:rsidRDefault="008136BF" w:rsidP="008136BF">
          <w:pPr>
            <w:pStyle w:val="76CA3A99484D49388901EC11CE01811A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849854FAFD542BBA47B2AF1BE7E7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8118C-164D-4630-A028-E197D944CE46}"/>
      </w:docPartPr>
      <w:docPartBody>
        <w:p w:rsidR="00000000" w:rsidRDefault="008136BF" w:rsidP="008136BF">
          <w:pPr>
            <w:pStyle w:val="3849854FAFD542BBA47B2AF1BE7E785A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C01ACFAFCED4C3EB5A7FC20EEADB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640E9-041F-4453-92BA-B7BDE76DEEC8}"/>
      </w:docPartPr>
      <w:docPartBody>
        <w:p w:rsidR="00000000" w:rsidRDefault="008136BF" w:rsidP="008136BF">
          <w:pPr>
            <w:pStyle w:val="8C01ACFAFCED4C3EB5A7FC20EEADB2D8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2694538020141028B68947BED241F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AF6372-3C11-41E2-A104-88826C284590}"/>
      </w:docPartPr>
      <w:docPartBody>
        <w:p w:rsidR="00000000" w:rsidRDefault="008136BF" w:rsidP="008136BF">
          <w:pPr>
            <w:pStyle w:val="82694538020141028B68947BED241F43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B37646AC40F42AD86CAA2863A04E7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C0EEEB-4898-4FA8-B243-5222DF48FB21}"/>
      </w:docPartPr>
      <w:docPartBody>
        <w:p w:rsidR="00000000" w:rsidRDefault="008136BF" w:rsidP="008136BF">
          <w:pPr>
            <w:pStyle w:val="1B37646AC40F42AD86CAA2863A04E739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A644C237B14A3993FADBDDE48240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F9CC2-1708-456F-BAB3-C91C46C7F96B}"/>
      </w:docPartPr>
      <w:docPartBody>
        <w:p w:rsidR="00000000" w:rsidRDefault="008136BF" w:rsidP="008136BF">
          <w:pPr>
            <w:pStyle w:val="0BA644C237B14A3993FADBDDE482406F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3F46D49F53B4A72B72A97D03CE95B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55681-F2F1-4B3C-8A57-28C295830329}"/>
      </w:docPartPr>
      <w:docPartBody>
        <w:p w:rsidR="00000000" w:rsidRDefault="008136BF" w:rsidP="008136BF">
          <w:pPr>
            <w:pStyle w:val="E3F46D49F53B4A72B72A97D03CE95B1B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6C04310E49F4904B2D566E0ACBF3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73329-BE02-4A7E-AE7D-80C2B2E3B8EE}"/>
      </w:docPartPr>
      <w:docPartBody>
        <w:p w:rsidR="00000000" w:rsidRDefault="008136BF" w:rsidP="008136BF">
          <w:pPr>
            <w:pStyle w:val="46C04310E49F4904B2D566E0ACBF395D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662064B1CFC40B2981F354D42D02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39D2DB-0F3A-43DB-A37F-79CEC5597039}"/>
      </w:docPartPr>
      <w:docPartBody>
        <w:p w:rsidR="00000000" w:rsidRDefault="008136BF" w:rsidP="008136BF">
          <w:pPr>
            <w:pStyle w:val="2662064B1CFC40B2981F354D42D02F07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559230938A4450B55185333A490B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67EAFA-118C-47A0-9E98-D0794C7A9E33}"/>
      </w:docPartPr>
      <w:docPartBody>
        <w:p w:rsidR="00000000" w:rsidRDefault="008136BF" w:rsidP="008136BF">
          <w:pPr>
            <w:pStyle w:val="86559230938A4450B55185333A490B1E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55A8CA8BFF47F49922930D6DED57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0A0296-F74B-453B-B409-FBC757375F74}"/>
      </w:docPartPr>
      <w:docPartBody>
        <w:p w:rsidR="00000000" w:rsidRDefault="008136BF" w:rsidP="008136BF">
          <w:pPr>
            <w:pStyle w:val="D855A8CA8BFF47F49922930D6DED576E"/>
          </w:pPr>
          <w:r w:rsidRPr="00DD7A1D">
            <w:rPr>
              <w:rStyle w:val="PlaceholderText"/>
            </w:rPr>
            <w:t>Item: Insert any data item you want to repeat.</w:t>
          </w:r>
        </w:p>
      </w:docPartBody>
    </w:docPart>
    <w:docPart>
      <w:docPartPr>
        <w:name w:val="090D16002A8C4CFFB3BE77B0911661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E54F2B-6259-4869-9C54-8FD1F084788E}"/>
      </w:docPartPr>
      <w:docPartBody>
        <w:p w:rsidR="00000000" w:rsidRDefault="008136BF" w:rsidP="008136BF">
          <w:pPr>
            <w:pStyle w:val="090D16002A8C4CFFB3BE77B0911661D2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C010AF4439344D9BAF1B07320293D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1ED484-2082-4D6E-BFA7-A5BE6FD1FCFC}"/>
      </w:docPartPr>
      <w:docPartBody>
        <w:p w:rsidR="00000000" w:rsidRDefault="008136BF" w:rsidP="008136BF">
          <w:pPr>
            <w:pStyle w:val="FC010AF4439344D9BAF1B07320293DEC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694F9B35E64F85B1B8C9332354F5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75C4F4-CA0E-4462-AE77-46D91DE091B8}"/>
      </w:docPartPr>
      <w:docPartBody>
        <w:p w:rsidR="00000000" w:rsidRDefault="008136BF" w:rsidP="008136BF">
          <w:pPr>
            <w:pStyle w:val="C5694F9B35E64F85B1B8C9332354F53A"/>
          </w:pPr>
          <w:r w:rsidRPr="00DD7A1D">
            <w:rPr>
              <w:rStyle w:val="PlaceholderText"/>
            </w:rPr>
            <w:t>Sales_Line: Insert any data item you want to repeat.</w:t>
          </w:r>
        </w:p>
      </w:docPartBody>
    </w:docPart>
    <w:docPart>
      <w:docPartPr>
        <w:name w:val="6CD426790E154188B50424D9482B8E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3F5C5-BD8C-4E9E-AAA7-D4ECE2DC5E1B}"/>
      </w:docPartPr>
      <w:docPartBody>
        <w:p w:rsidR="00000000" w:rsidRDefault="008136BF" w:rsidP="008136BF">
          <w:pPr>
            <w:pStyle w:val="6CD426790E154188B50424D9482B8ECC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25177B48B4E426FAAD31FFEB6F456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9CD997-F4FF-495E-9C5B-98574839BF4D}"/>
      </w:docPartPr>
      <w:docPartBody>
        <w:p w:rsidR="00000000" w:rsidRDefault="008136BF" w:rsidP="008136BF">
          <w:pPr>
            <w:pStyle w:val="525177B48B4E426FAAD31FFEB6F456A7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FF530DCF1ED45A1806AD94C3E76A1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3A78CD-3D3F-4723-9A49-ACEEC1559868}"/>
      </w:docPartPr>
      <w:docPartBody>
        <w:p w:rsidR="00000000" w:rsidRDefault="008136BF" w:rsidP="008136BF">
          <w:pPr>
            <w:pStyle w:val="8FF530DCF1ED45A1806AD94C3E76A1B0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80963AE838449118B667FEAE8BD7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A2DE6A-673D-4B10-B134-ABD95A81C5D5}"/>
      </w:docPartPr>
      <w:docPartBody>
        <w:p w:rsidR="00000000" w:rsidRDefault="008136BF" w:rsidP="008136BF">
          <w:pPr>
            <w:pStyle w:val="280963AE838449118B667FEAE8BD71EF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512A58E9EE48DDADC1466E585D34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F8DE04-35C7-4BEC-A63B-D6B9653D9BFB}"/>
      </w:docPartPr>
      <w:docPartBody>
        <w:p w:rsidR="00000000" w:rsidRDefault="008136BF" w:rsidP="008136BF">
          <w:pPr>
            <w:pStyle w:val="55512A58E9EE48DDADC1466E585D34D2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41D7BC00BC1463E8B78EEDED3CF38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91ADE-8F13-4F2B-9906-7ABDB267A6FF}"/>
      </w:docPartPr>
      <w:docPartBody>
        <w:p w:rsidR="00000000" w:rsidRDefault="008136BF" w:rsidP="008136BF">
          <w:pPr>
            <w:pStyle w:val="141D7BC00BC1463E8B78EEDED3CF387C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606B745B30A4BB6AFFBEAAF706A6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44E5B9-8B76-467D-B5BD-1581828954FA}"/>
      </w:docPartPr>
      <w:docPartBody>
        <w:p w:rsidR="00000000" w:rsidRDefault="008136BF" w:rsidP="008136BF">
          <w:pPr>
            <w:pStyle w:val="B606B745B30A4BB6AFFBEAAF706A6AB1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73F436B94CF4567860E2A36BD38D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246537-294E-4B67-8C51-D8515C9764B6}"/>
      </w:docPartPr>
      <w:docPartBody>
        <w:p w:rsidR="00000000" w:rsidRDefault="008136BF" w:rsidP="008136BF">
          <w:pPr>
            <w:pStyle w:val="673F436B94CF4567860E2A36BD38D920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7CFE31E68842D19ABB83BFD0B6A6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3A36D8-BDD3-4562-AB66-4E56682BE8BE}"/>
      </w:docPartPr>
      <w:docPartBody>
        <w:p w:rsidR="00000000" w:rsidRDefault="008136BF" w:rsidP="008136BF">
          <w:pPr>
            <w:pStyle w:val="897CFE31E68842D19ABB83BFD0B6A6F7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98CA6281D054F7CA828EEA48C18E9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96A53E-BDCD-49E8-AEF4-6F8C7FF2D75B}"/>
      </w:docPartPr>
      <w:docPartBody>
        <w:p w:rsidR="00000000" w:rsidRDefault="008136BF" w:rsidP="008136BF">
          <w:pPr>
            <w:pStyle w:val="598CA6281D054F7CA828EEA48C18E975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7C9E1E8FDA43799D714B01EF51E6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C32485-A942-43DA-8440-E8BBA2456E86}"/>
      </w:docPartPr>
      <w:docPartBody>
        <w:p w:rsidR="00000000" w:rsidRDefault="008136BF" w:rsidP="008136BF">
          <w:pPr>
            <w:pStyle w:val="877C9E1E8FDA43799D714B01EF51E63E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ED8DBE0A1F5409FA62BBDD628FA1F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7301FE-2589-453D-90AC-A41F637EC671}"/>
      </w:docPartPr>
      <w:docPartBody>
        <w:p w:rsidR="00000000" w:rsidRDefault="008136BF" w:rsidP="008136BF">
          <w:pPr>
            <w:pStyle w:val="7ED8DBE0A1F5409FA62BBDD628FA1F52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844983FFE744C7A07FBD914DADD4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779F95-E7B5-4E5C-B378-B5B808EFA2B2}"/>
      </w:docPartPr>
      <w:docPartBody>
        <w:p w:rsidR="00000000" w:rsidRDefault="008136BF" w:rsidP="008136BF">
          <w:pPr>
            <w:pStyle w:val="9A844983FFE744C7A07FBD914DADD485"/>
          </w:pPr>
          <w:r w:rsidRPr="00E65EE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Text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itka Display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DAutomationHC39M">
    <w:altName w:val="Times New Roman"/>
    <w:charset w:val="00"/>
    <w:family w:val="auto"/>
    <w:pitch w:val="variable"/>
    <w:sig w:usb0="00000001" w:usb1="10000040" w:usb2="00000000" w:usb3="00000000" w:csb0="80000001" w:csb1="00000000"/>
  </w:font>
  <w:font w:name="IDAutomation2D">
    <w:altName w:val="Cambria"/>
    <w:charset w:val="00"/>
    <w:family w:val="auto"/>
    <w:pitch w:val="variable"/>
    <w:sig w:usb0="00000003" w:usb1="10000000" w:usb2="00000000" w:usb3="00000000" w:csb0="8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C2"/>
    <w:rsid w:val="00035D2A"/>
    <w:rsid w:val="00047B09"/>
    <w:rsid w:val="000C3369"/>
    <w:rsid w:val="000C6108"/>
    <w:rsid w:val="001048B8"/>
    <w:rsid w:val="00114996"/>
    <w:rsid w:val="00147EE7"/>
    <w:rsid w:val="001A2548"/>
    <w:rsid w:val="001F504C"/>
    <w:rsid w:val="00231FB4"/>
    <w:rsid w:val="002778B4"/>
    <w:rsid w:val="002E6A0C"/>
    <w:rsid w:val="003A640E"/>
    <w:rsid w:val="003D710A"/>
    <w:rsid w:val="00415CA4"/>
    <w:rsid w:val="004B5528"/>
    <w:rsid w:val="004D3DE4"/>
    <w:rsid w:val="004E11C2"/>
    <w:rsid w:val="005169C9"/>
    <w:rsid w:val="005616D5"/>
    <w:rsid w:val="00581CAF"/>
    <w:rsid w:val="0061775E"/>
    <w:rsid w:val="00620087"/>
    <w:rsid w:val="00644E4D"/>
    <w:rsid w:val="00665B59"/>
    <w:rsid w:val="00687658"/>
    <w:rsid w:val="00763018"/>
    <w:rsid w:val="007A75D3"/>
    <w:rsid w:val="008136BF"/>
    <w:rsid w:val="0087642A"/>
    <w:rsid w:val="008849CA"/>
    <w:rsid w:val="008B341C"/>
    <w:rsid w:val="008D4682"/>
    <w:rsid w:val="008D4D40"/>
    <w:rsid w:val="0090692E"/>
    <w:rsid w:val="00954971"/>
    <w:rsid w:val="00990E79"/>
    <w:rsid w:val="009D4654"/>
    <w:rsid w:val="009E2C92"/>
    <w:rsid w:val="00A1061A"/>
    <w:rsid w:val="00A15714"/>
    <w:rsid w:val="00AE1E14"/>
    <w:rsid w:val="00B412B1"/>
    <w:rsid w:val="00B91F01"/>
    <w:rsid w:val="00BB372D"/>
    <w:rsid w:val="00C204CD"/>
    <w:rsid w:val="00D16405"/>
    <w:rsid w:val="00D64085"/>
    <w:rsid w:val="00D96F3B"/>
    <w:rsid w:val="00DF3F95"/>
    <w:rsid w:val="00EA48E4"/>
    <w:rsid w:val="00F55F7F"/>
    <w:rsid w:val="00F65A48"/>
    <w:rsid w:val="00F93E5E"/>
    <w:rsid w:val="00FA1E12"/>
    <w:rsid w:val="00FB7F8C"/>
    <w:rsid w:val="00FE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136BF"/>
    <w:rPr>
      <w:color w:val="666666"/>
      <w:sz w:val="16"/>
    </w:rPr>
  </w:style>
  <w:style w:type="paragraph" w:customStyle="1" w:styleId="2FE1E7DBE28A4E8D9A02605FFECD4D78">
    <w:name w:val="2FE1E7DBE28A4E8D9A02605FFECD4D78"/>
    <w:rsid w:val="005169C9"/>
  </w:style>
  <w:style w:type="paragraph" w:customStyle="1" w:styleId="EE5BEDE9772E4D3D9243CABB91DA4ACF">
    <w:name w:val="EE5BEDE9772E4D3D9243CABB91DA4ACF"/>
    <w:rsid w:val="005169C9"/>
  </w:style>
  <w:style w:type="paragraph" w:customStyle="1" w:styleId="8F76A981C07A438EBC817642841EAE02">
    <w:name w:val="8F76A981C07A438EBC817642841EAE02"/>
    <w:rsid w:val="005169C9"/>
  </w:style>
  <w:style w:type="paragraph" w:customStyle="1" w:styleId="869C3AFCEC044BAC9E417B743AF74953">
    <w:name w:val="869C3AFCEC044BAC9E417B743AF74953"/>
    <w:rsid w:val="005169C9"/>
  </w:style>
  <w:style w:type="paragraph" w:customStyle="1" w:styleId="815CCABD3D6542188ACD3611B2E571CA">
    <w:name w:val="815CCABD3D6542188ACD3611B2E571CA"/>
    <w:rsid w:val="005169C9"/>
  </w:style>
  <w:style w:type="paragraph" w:customStyle="1" w:styleId="0EF0F2CCBEB84094ABE44820C04EF326">
    <w:name w:val="0EF0F2CCBEB84094ABE44820C04EF326"/>
    <w:rsid w:val="005169C9"/>
  </w:style>
  <w:style w:type="paragraph" w:customStyle="1" w:styleId="EF09299251A34A5FA525051C163015A3">
    <w:name w:val="EF09299251A34A5FA525051C163015A3"/>
    <w:rsid w:val="005169C9"/>
  </w:style>
  <w:style w:type="paragraph" w:customStyle="1" w:styleId="C04621805D834167913DFDE84E972868">
    <w:name w:val="C04621805D834167913DFDE84E972868"/>
    <w:rsid w:val="005169C9"/>
  </w:style>
  <w:style w:type="paragraph" w:customStyle="1" w:styleId="AA401204244F4B1799F50625725643AF">
    <w:name w:val="AA401204244F4B1799F50625725643AF"/>
    <w:rsid w:val="005169C9"/>
  </w:style>
  <w:style w:type="paragraph" w:customStyle="1" w:styleId="48A3ACF6A5B749C9A394ED05DCCAA08E">
    <w:name w:val="48A3ACF6A5B749C9A394ED05DCCAA08E"/>
    <w:rsid w:val="005169C9"/>
  </w:style>
  <w:style w:type="paragraph" w:customStyle="1" w:styleId="864D086858DC404DB41CF521AA61B788">
    <w:name w:val="864D086858DC404DB41CF521AA61B788"/>
    <w:rsid w:val="005169C9"/>
  </w:style>
  <w:style w:type="paragraph" w:customStyle="1" w:styleId="90FFBB3246F3494D959B67CF2DD2EC46">
    <w:name w:val="90FFBB3246F3494D959B67CF2DD2EC46"/>
    <w:rsid w:val="005169C9"/>
  </w:style>
  <w:style w:type="paragraph" w:customStyle="1" w:styleId="655EC4BE13CC4F8AA72A3D4BC4711517">
    <w:name w:val="655EC4BE13CC4F8AA72A3D4BC4711517"/>
    <w:rsid w:val="005169C9"/>
  </w:style>
  <w:style w:type="paragraph" w:customStyle="1" w:styleId="A431D8AEF44E403C95551614823D64F9">
    <w:name w:val="A431D8AEF44E403C95551614823D64F9"/>
    <w:rsid w:val="005169C9"/>
  </w:style>
  <w:style w:type="paragraph" w:customStyle="1" w:styleId="26424A0B3206406BBAE8CEF6ED609EB8">
    <w:name w:val="26424A0B3206406BBAE8CEF6ED609EB8"/>
    <w:rsid w:val="005169C9"/>
  </w:style>
  <w:style w:type="paragraph" w:customStyle="1" w:styleId="87C40E88C3ED4F7396B9CE734D8B8244">
    <w:name w:val="87C40E88C3ED4F7396B9CE734D8B8244"/>
    <w:rsid w:val="005169C9"/>
  </w:style>
  <w:style w:type="paragraph" w:customStyle="1" w:styleId="74B1B063A19F4C399073BA15241636CE">
    <w:name w:val="74B1B063A19F4C399073BA15241636CE"/>
    <w:rsid w:val="005169C9"/>
  </w:style>
  <w:style w:type="paragraph" w:customStyle="1" w:styleId="898A78423E094227B360A760879108E2">
    <w:name w:val="898A78423E094227B360A760879108E2"/>
    <w:rsid w:val="005169C9"/>
  </w:style>
  <w:style w:type="paragraph" w:customStyle="1" w:styleId="53D2AACE8C79412488A6EB195DAD9C04">
    <w:name w:val="53D2AACE8C79412488A6EB195DAD9C04"/>
    <w:rsid w:val="005169C9"/>
  </w:style>
  <w:style w:type="paragraph" w:customStyle="1" w:styleId="79CF8EBF19A84204992A55A6691B7203">
    <w:name w:val="79CF8EBF19A84204992A55A6691B7203"/>
    <w:rsid w:val="005169C9"/>
  </w:style>
  <w:style w:type="paragraph" w:customStyle="1" w:styleId="94DF3C38AE5343D39AF723ADB59007A9">
    <w:name w:val="94DF3C38AE5343D39AF723ADB59007A9"/>
    <w:rsid w:val="005169C9"/>
  </w:style>
  <w:style w:type="paragraph" w:customStyle="1" w:styleId="83347B08555348CF8EA87ECA73A2CCA7">
    <w:name w:val="83347B08555348CF8EA87ECA73A2CCA7"/>
    <w:rsid w:val="005169C9"/>
  </w:style>
  <w:style w:type="paragraph" w:customStyle="1" w:styleId="BFDE1786E5AF429480DA160151C3CC27">
    <w:name w:val="BFDE1786E5AF429480DA160151C3CC27"/>
    <w:rsid w:val="005169C9"/>
  </w:style>
  <w:style w:type="paragraph" w:customStyle="1" w:styleId="9F7FA6372E734447B8223E3A7BEC74F2">
    <w:name w:val="9F7FA6372E734447B8223E3A7BEC74F2"/>
    <w:rsid w:val="005169C9"/>
  </w:style>
  <w:style w:type="paragraph" w:customStyle="1" w:styleId="70133AD24F3641B783EBB2AFD6A5884A">
    <w:name w:val="70133AD24F3641B783EBB2AFD6A5884A"/>
    <w:rsid w:val="005169C9"/>
  </w:style>
  <w:style w:type="paragraph" w:customStyle="1" w:styleId="B2EEF435B0784C11A0A53E9CB276C640">
    <w:name w:val="B2EEF435B0784C11A0A53E9CB276C640"/>
    <w:rsid w:val="005169C9"/>
  </w:style>
  <w:style w:type="paragraph" w:customStyle="1" w:styleId="7170DF06094D469A8B22FD23A7AC75BA">
    <w:name w:val="7170DF06094D469A8B22FD23A7AC75BA"/>
    <w:rsid w:val="005169C9"/>
  </w:style>
  <w:style w:type="paragraph" w:customStyle="1" w:styleId="701CEBD826694D289446CA1B8C22E6FB">
    <w:name w:val="701CEBD826694D289446CA1B8C22E6FB"/>
    <w:rsid w:val="008136BF"/>
  </w:style>
  <w:style w:type="paragraph" w:customStyle="1" w:styleId="0F2795C311884DAC9F09BD1BFE1380D1">
    <w:name w:val="0F2795C311884DAC9F09BD1BFE1380D1"/>
    <w:rsid w:val="008136BF"/>
  </w:style>
  <w:style w:type="paragraph" w:customStyle="1" w:styleId="D5F831F0EE4B464892D4794322E4E9C9">
    <w:name w:val="D5F831F0EE4B464892D4794322E4E9C9"/>
    <w:rsid w:val="008136BF"/>
  </w:style>
  <w:style w:type="paragraph" w:customStyle="1" w:styleId="6AE7BD6AA5104329AE44B4F59EB95013">
    <w:name w:val="6AE7BD6AA5104329AE44B4F59EB95013"/>
    <w:rsid w:val="008136BF"/>
  </w:style>
  <w:style w:type="paragraph" w:customStyle="1" w:styleId="D2D3572044144DF7BFBCDFE5D8955B8A">
    <w:name w:val="D2D3572044144DF7BFBCDFE5D8955B8A"/>
    <w:rsid w:val="008136BF"/>
  </w:style>
  <w:style w:type="paragraph" w:customStyle="1" w:styleId="F531060F36D24E73A4FDEEE8F857C538">
    <w:name w:val="F531060F36D24E73A4FDEEE8F857C538"/>
    <w:rsid w:val="008136BF"/>
  </w:style>
  <w:style w:type="paragraph" w:customStyle="1" w:styleId="9A4820DCA79E48ECADF17BEBE80AA085">
    <w:name w:val="9A4820DCA79E48ECADF17BEBE80AA085"/>
    <w:rsid w:val="008136BF"/>
  </w:style>
  <w:style w:type="paragraph" w:customStyle="1" w:styleId="900DFA58E5A545859DD3F47DD19D5E14">
    <w:name w:val="900DFA58E5A545859DD3F47DD19D5E14"/>
    <w:rsid w:val="008136BF"/>
  </w:style>
  <w:style w:type="paragraph" w:customStyle="1" w:styleId="77B6F7174629497280AEBD6CFDBADC2C">
    <w:name w:val="77B6F7174629497280AEBD6CFDBADC2C"/>
    <w:rsid w:val="008136BF"/>
  </w:style>
  <w:style w:type="paragraph" w:customStyle="1" w:styleId="2FE397FBF562466D840C1DDCDDCACC09">
    <w:name w:val="2FE397FBF562466D840C1DDCDDCACC09"/>
    <w:rsid w:val="008136BF"/>
  </w:style>
  <w:style w:type="paragraph" w:customStyle="1" w:styleId="3F8F56F064944DFB97AEBB303DA3B32F">
    <w:name w:val="3F8F56F064944DFB97AEBB303DA3B32F"/>
    <w:rsid w:val="008136BF"/>
  </w:style>
  <w:style w:type="paragraph" w:customStyle="1" w:styleId="4B16F458B18E41A8A0A4BF570082AFA0">
    <w:name w:val="4B16F458B18E41A8A0A4BF570082AFA0"/>
    <w:rsid w:val="008136BF"/>
  </w:style>
  <w:style w:type="paragraph" w:customStyle="1" w:styleId="CAAB9F12558C40C995850A60F3C4C6DB">
    <w:name w:val="CAAB9F12558C40C995850A60F3C4C6DB"/>
    <w:rsid w:val="008136BF"/>
  </w:style>
  <w:style w:type="paragraph" w:customStyle="1" w:styleId="5F14E20ADF274DECBF2BD31907E6902B">
    <w:name w:val="5F14E20ADF274DECBF2BD31907E6902B"/>
    <w:rsid w:val="008136BF"/>
  </w:style>
  <w:style w:type="paragraph" w:customStyle="1" w:styleId="42D4F5EA361549F788272FDD8C268210">
    <w:name w:val="42D4F5EA361549F788272FDD8C268210"/>
    <w:rsid w:val="008136BF"/>
  </w:style>
  <w:style w:type="paragraph" w:customStyle="1" w:styleId="0198B14053FC4CEBB4A31474C9C58714">
    <w:name w:val="0198B14053FC4CEBB4A31474C9C58714"/>
    <w:rsid w:val="008136BF"/>
  </w:style>
  <w:style w:type="paragraph" w:customStyle="1" w:styleId="774E480AB09A496690E5650CB4D6619D">
    <w:name w:val="774E480AB09A496690E5650CB4D6619D"/>
    <w:rsid w:val="008136BF"/>
  </w:style>
  <w:style w:type="paragraph" w:customStyle="1" w:styleId="D47D59C14A1648A8902859BA13EB86A1">
    <w:name w:val="D47D59C14A1648A8902859BA13EB86A1"/>
    <w:rsid w:val="008136BF"/>
  </w:style>
  <w:style w:type="paragraph" w:customStyle="1" w:styleId="CB5134B179BD4363BDFA02B716B15551">
    <w:name w:val="CB5134B179BD4363BDFA02B716B15551"/>
    <w:rsid w:val="008136BF"/>
  </w:style>
  <w:style w:type="paragraph" w:customStyle="1" w:styleId="66914786EC254255A8FEF8B43D909AB3">
    <w:name w:val="66914786EC254255A8FEF8B43D909AB3"/>
    <w:rsid w:val="008136BF"/>
  </w:style>
  <w:style w:type="paragraph" w:customStyle="1" w:styleId="1A4B9E804B884385A9C49624F08B15D4">
    <w:name w:val="1A4B9E804B884385A9C49624F08B15D4"/>
    <w:rsid w:val="008136BF"/>
  </w:style>
  <w:style w:type="paragraph" w:customStyle="1" w:styleId="92BD024FBD3A41BA9EDB5CFF720BA91B">
    <w:name w:val="92BD024FBD3A41BA9EDB5CFF720BA91B"/>
    <w:rsid w:val="008136BF"/>
  </w:style>
  <w:style w:type="paragraph" w:customStyle="1" w:styleId="13C20F0CAC6540E79A429F061B4F3117">
    <w:name w:val="13C20F0CAC6540E79A429F061B4F3117"/>
    <w:rsid w:val="008136BF"/>
  </w:style>
  <w:style w:type="paragraph" w:customStyle="1" w:styleId="D1ED53869EED4CC6B96F0369B3795D89">
    <w:name w:val="D1ED53869EED4CC6B96F0369B3795D89"/>
    <w:rsid w:val="008136BF"/>
  </w:style>
  <w:style w:type="paragraph" w:customStyle="1" w:styleId="99155E96CD674606ABCD10A2B88BA780">
    <w:name w:val="99155E96CD674606ABCD10A2B88BA780"/>
    <w:rsid w:val="008136BF"/>
  </w:style>
  <w:style w:type="paragraph" w:customStyle="1" w:styleId="BC044D7F674F4974AD528CE873AB812F">
    <w:name w:val="BC044D7F674F4974AD528CE873AB812F"/>
    <w:rsid w:val="008136BF"/>
  </w:style>
  <w:style w:type="paragraph" w:customStyle="1" w:styleId="4E58D9EA1592473CB42AA92679579E22">
    <w:name w:val="4E58D9EA1592473CB42AA92679579E22"/>
    <w:rsid w:val="008136BF"/>
  </w:style>
  <w:style w:type="paragraph" w:customStyle="1" w:styleId="76CA3A99484D49388901EC11CE01811A">
    <w:name w:val="76CA3A99484D49388901EC11CE01811A"/>
    <w:rsid w:val="008136BF"/>
  </w:style>
  <w:style w:type="paragraph" w:customStyle="1" w:styleId="3849854FAFD542BBA47B2AF1BE7E785A">
    <w:name w:val="3849854FAFD542BBA47B2AF1BE7E785A"/>
    <w:rsid w:val="008136BF"/>
  </w:style>
  <w:style w:type="paragraph" w:customStyle="1" w:styleId="8C01ACFAFCED4C3EB5A7FC20EEADB2D8">
    <w:name w:val="8C01ACFAFCED4C3EB5A7FC20EEADB2D8"/>
    <w:rsid w:val="008136BF"/>
  </w:style>
  <w:style w:type="paragraph" w:customStyle="1" w:styleId="82694538020141028B68947BED241F43">
    <w:name w:val="82694538020141028B68947BED241F43"/>
    <w:rsid w:val="008136BF"/>
  </w:style>
  <w:style w:type="paragraph" w:customStyle="1" w:styleId="1B37646AC40F42AD86CAA2863A04E739">
    <w:name w:val="1B37646AC40F42AD86CAA2863A04E739"/>
    <w:rsid w:val="008136BF"/>
  </w:style>
  <w:style w:type="paragraph" w:customStyle="1" w:styleId="0BA644C237B14A3993FADBDDE482406F">
    <w:name w:val="0BA644C237B14A3993FADBDDE482406F"/>
    <w:rsid w:val="008136BF"/>
  </w:style>
  <w:style w:type="paragraph" w:customStyle="1" w:styleId="E3F46D49F53B4A72B72A97D03CE95B1B">
    <w:name w:val="E3F46D49F53B4A72B72A97D03CE95B1B"/>
    <w:rsid w:val="008136BF"/>
  </w:style>
  <w:style w:type="paragraph" w:customStyle="1" w:styleId="46C04310E49F4904B2D566E0ACBF395D">
    <w:name w:val="46C04310E49F4904B2D566E0ACBF395D"/>
    <w:rsid w:val="008136BF"/>
  </w:style>
  <w:style w:type="paragraph" w:customStyle="1" w:styleId="2662064B1CFC40B2981F354D42D02F07">
    <w:name w:val="2662064B1CFC40B2981F354D42D02F07"/>
    <w:rsid w:val="008136BF"/>
  </w:style>
  <w:style w:type="paragraph" w:customStyle="1" w:styleId="86559230938A4450B55185333A490B1E">
    <w:name w:val="86559230938A4450B55185333A490B1E"/>
    <w:rsid w:val="008136BF"/>
  </w:style>
  <w:style w:type="paragraph" w:customStyle="1" w:styleId="D855A8CA8BFF47F49922930D6DED576E">
    <w:name w:val="D855A8CA8BFF47F49922930D6DED576E"/>
    <w:rsid w:val="008136BF"/>
  </w:style>
  <w:style w:type="paragraph" w:customStyle="1" w:styleId="090D16002A8C4CFFB3BE77B0911661D2">
    <w:name w:val="090D16002A8C4CFFB3BE77B0911661D2"/>
    <w:rsid w:val="008136BF"/>
  </w:style>
  <w:style w:type="paragraph" w:customStyle="1" w:styleId="FC010AF4439344D9BAF1B07320293DEC">
    <w:name w:val="FC010AF4439344D9BAF1B07320293DEC"/>
    <w:rsid w:val="008136BF"/>
  </w:style>
  <w:style w:type="paragraph" w:customStyle="1" w:styleId="C5694F9B35E64F85B1B8C9332354F53A">
    <w:name w:val="C5694F9B35E64F85B1B8C9332354F53A"/>
    <w:rsid w:val="008136BF"/>
  </w:style>
  <w:style w:type="paragraph" w:customStyle="1" w:styleId="6CD426790E154188B50424D9482B8ECC">
    <w:name w:val="6CD426790E154188B50424D9482B8ECC"/>
    <w:rsid w:val="008136BF"/>
  </w:style>
  <w:style w:type="paragraph" w:customStyle="1" w:styleId="525177B48B4E426FAAD31FFEB6F456A7">
    <w:name w:val="525177B48B4E426FAAD31FFEB6F456A7"/>
    <w:rsid w:val="008136BF"/>
  </w:style>
  <w:style w:type="paragraph" w:customStyle="1" w:styleId="8FF530DCF1ED45A1806AD94C3E76A1B0">
    <w:name w:val="8FF530DCF1ED45A1806AD94C3E76A1B0"/>
    <w:rsid w:val="008136BF"/>
  </w:style>
  <w:style w:type="paragraph" w:customStyle="1" w:styleId="280963AE838449118B667FEAE8BD71EF">
    <w:name w:val="280963AE838449118B667FEAE8BD71EF"/>
    <w:rsid w:val="008136BF"/>
  </w:style>
  <w:style w:type="paragraph" w:customStyle="1" w:styleId="55512A58E9EE48DDADC1466E585D34D2">
    <w:name w:val="55512A58E9EE48DDADC1466E585D34D2"/>
    <w:rsid w:val="008136BF"/>
  </w:style>
  <w:style w:type="paragraph" w:customStyle="1" w:styleId="141D7BC00BC1463E8B78EEDED3CF387C">
    <w:name w:val="141D7BC00BC1463E8B78EEDED3CF387C"/>
    <w:rsid w:val="008136BF"/>
  </w:style>
  <w:style w:type="paragraph" w:customStyle="1" w:styleId="B606B745B30A4BB6AFFBEAAF706A6AB1">
    <w:name w:val="B606B745B30A4BB6AFFBEAAF706A6AB1"/>
    <w:rsid w:val="008136BF"/>
  </w:style>
  <w:style w:type="paragraph" w:customStyle="1" w:styleId="673F436B94CF4567860E2A36BD38D920">
    <w:name w:val="673F436B94CF4567860E2A36BD38D920"/>
    <w:rsid w:val="008136BF"/>
  </w:style>
  <w:style w:type="paragraph" w:customStyle="1" w:styleId="897CFE31E68842D19ABB83BFD0B6A6F7">
    <w:name w:val="897CFE31E68842D19ABB83BFD0B6A6F7"/>
    <w:rsid w:val="008136BF"/>
  </w:style>
  <w:style w:type="paragraph" w:customStyle="1" w:styleId="598CA6281D054F7CA828EEA48C18E975">
    <w:name w:val="598CA6281D054F7CA828EEA48C18E975"/>
    <w:rsid w:val="008136BF"/>
  </w:style>
  <w:style w:type="paragraph" w:customStyle="1" w:styleId="877C9E1E8FDA43799D714B01EF51E63E">
    <w:name w:val="877C9E1E8FDA43799D714B01EF51E63E"/>
    <w:rsid w:val="008136BF"/>
  </w:style>
  <w:style w:type="paragraph" w:customStyle="1" w:styleId="7ED8DBE0A1F5409FA62BBDD628FA1F52">
    <w:name w:val="7ED8DBE0A1F5409FA62BBDD628FA1F52"/>
    <w:rsid w:val="008136BF"/>
  </w:style>
  <w:style w:type="paragraph" w:customStyle="1" w:styleId="9A844983FFE744C7A07FBD914DADD485">
    <w:name w:val="9A844983FFE744C7A07FBD914DADD485"/>
    <w:rsid w:val="008136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BC Calm Theme">
  <a:themeElements>
    <a:clrScheme name="Calm Theme">
      <a:dk1>
        <a:srgbClr val="4D614C"/>
      </a:dk1>
      <a:lt1>
        <a:srgbClr val="F7F7F2"/>
      </a:lt1>
      <a:dk2>
        <a:srgbClr val="4D614C"/>
      </a:dk2>
      <a:lt2>
        <a:srgbClr val="EAEDE4"/>
      </a:lt2>
      <a:accent1>
        <a:srgbClr val="4D614C"/>
      </a:accent1>
      <a:accent2>
        <a:srgbClr val="8AA688"/>
      </a:accent2>
      <a:accent3>
        <a:srgbClr val="4D614C"/>
      </a:accent3>
      <a:accent4>
        <a:srgbClr val="A8B89F"/>
      </a:accent4>
      <a:accent5>
        <a:srgbClr val="C4703F"/>
      </a:accent5>
      <a:accent6>
        <a:srgbClr val="5A7D8C"/>
      </a:accent6>
      <a:hlink>
        <a:srgbClr val="4D614C"/>
      </a:hlink>
      <a:folHlink>
        <a:srgbClr val="4D614C"/>
      </a:folHlink>
    </a:clrScheme>
    <a:fontScheme name="Calm Theme">
      <a:majorFont>
        <a:latin typeface="Sitka Display Semibold"/>
        <a:ea typeface=""/>
        <a:cs typeface=""/>
      </a:majorFont>
      <a:minorFont>
        <a:latin typeface="Sitka T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  <wetp:taskpane dockstate="right" visibility="0" width="350" row="2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6F3D6037-84D3-42BC-9172-A6B33C5D0524}">
  <we:reference id="WA200009156" version="1.0.0.7" store="Omex" storeType="OMEX"/>
  <we:alternateReferences>
    <we:reference id="WA200009156" version="1.0.0.7" store="WA200009156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E2278CBE-7365-4ADD-BBCF-B52DD9DD92E4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14fba84d-79fe-4318-898a-5fe556c1c4a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BD0AD12E-8658-489D-9919-DB6A9B0BB85F}">
  <ds:schemaRefs>
    <ds:schemaRef ds:uri="urn:microsoft-dynamics-nav/reports/Inventory_Order_Details/708/"/>
  </ds:schemaRefs>
</ds:datastoreItem>
</file>

<file path=customXml/itemProps2.xml><?xml version="1.0" encoding="utf-8"?>
<ds:datastoreItem xmlns:ds="http://schemas.openxmlformats.org/officeDocument/2006/customXml" ds:itemID="{FD934769-B1CB-45C8-9EB0-F65682E7A2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ED5A9D-0F9B-4ECE-BAEE-B8ABFE6E142E}">
  <ds:schemaRefs>
    <ds:schemaRef ds:uri="urn:microsoft-dynamics-businesscentral/internal/extended/reports/Inventory_Order_Details/708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Calm (1) (1).dotx</Template>
  <TotalTime>97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Abakion</Company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Magnus Raffnsøe-Møller</dc:creator>
  <cp:keywords/>
  <dc:description/>
  <cp:lastModifiedBy>Lene Jennum (ABAKION AS)</cp:lastModifiedBy>
  <cp:revision>21</cp:revision>
  <cp:lastPrinted>2026-09-22T08:00:00Z</cp:lastPrinted>
  <dcterms:created xsi:type="dcterms:W3CDTF">2026-09-10T10:48:00Z</dcterms:created>
  <dcterms:modified xsi:type="dcterms:W3CDTF">2026-10-07T15:39:00Z</dcterms:modified>
</cp:coreProperties>
</file>