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00" w:firstRow="0" w:lastRow="0" w:firstColumn="0" w:lastColumn="0" w:noHBand="1" w:noVBand="1"/>
        <w:tblCaption w:val="bc-block:notes-1"/>
        <w:tblDescription w:val="Layout table. Used for positioning, not for tabular data."/>
      </w:tblPr>
      <w:tblGrid>
        <w:gridCol w:w="10494"/>
      </w:tblGrid>
      <w:tr w:rsidRPr="00A32C0B" w:rsidR="002750E0" w:rsidTr="00125D8B" w14:paraId="0157591B" w14:textId="77777777">
        <w:trPr>
          <w:cantSplit/>
        </w:trPr>
        <w:tc>
          <w:tcPr>
            <w:tcW w:w="5000" w:type="pct"/>
          </w:tcPr>
          <w:sdt>
            <w:sdtPr>
              <w:alias w:val="#Nav: /ReportHeader/ItemFilter"/>
              <w:tag w:val="#Nav: Inventory_Vendor_Purchases/714"/>
              <w:id w:val="936412923"/>
              <w:placeholder>
                <w:docPart w:val="4E3F791A0A504FF2A79BA27CE85A6333"/>
              </w:placeholder>
              <w:dataBinding w:prefixMappings="xmlns:ns0='urn:microsoft-dynamics-nav/reports/Inventory_Vendor_Purchases/714/'" w:xpath="/ns0:NavWordReportXmlPart[1]/ns0:ReportHeader[1]/ns0:ItemFilter[1]" w:storeItemID="{59EAA5A0-D970-49F5-B085-DB932DABF36D}"/>
              <w:text/>
            </w:sdtPr>
            <w:sdtContent>
              <w:p w:rsidRPr="00A32C0B" w:rsidR="002750E0" w:rsidP="00D0625D" w:rsidRDefault="002750E0" w14:paraId="2D787619" w14:textId="77777777">
                <w:r>
                  <w:t>ItemFilter</w:t>
                </w:r>
              </w:p>
            </w:sdtContent>
          </w:sdt>
        </w:tc>
      </w:tr>
      <w:tr w:rsidRPr="00A32C0B" w:rsidR="002750E0" w:rsidTr="00125D8B" w14:paraId="5AE887B0" w14:textId="77777777">
        <w:trPr>
          <w:cantSplit/>
        </w:trPr>
        <w:tc>
          <w:tcPr>
            <w:tcW w:w="5000" w:type="pct"/>
          </w:tcPr>
          <w:sdt>
            <w:sdtPr>
              <w:alias w:val="#Nav: /ReportHeader/ItemLedgEntryFilter"/>
              <w:tag w:val="#Nav: Inventory_Vendor_Purchases/714"/>
              <w:id w:val="-1180347308"/>
              <w:placeholder>
                <w:docPart w:val="FBACDB9111FA4EE283DB34560CE2BA50"/>
              </w:placeholder>
              <w:dataBinding w:prefixMappings="xmlns:ns0='urn:microsoft-dynamics-nav/reports/Inventory_Vendor_Purchases/714/'" w:xpath="/ns0:NavWordReportXmlPart[1]/ns0:ReportHeader[1]/ns0:ItemLedgEntryFilter[1]" w:storeItemID="{59EAA5A0-D970-49F5-B085-DB932DABF36D}"/>
              <w:text/>
            </w:sdtPr>
            <w:sdtContent>
              <w:p w:rsidRPr="00A32C0B" w:rsidR="002750E0" w:rsidP="00D0625D" w:rsidRDefault="002750E0" w14:paraId="0F0200E2" w14:textId="77777777">
                <w:r>
                  <w:t>ItemLedgEntryFilter</w:t>
                </w:r>
              </w:p>
            </w:sdtContent>
          </w:sdt>
        </w:tc>
      </w:tr>
    </w:tbl>
    <w:p w:rsidRPr="00A32C0B" w:rsidR="002750E0" w:rsidP="006119ED" w:rsidRDefault="002750E0" w14:paraId="0CB6F86A" w14:textId="77777777">
      <w:pPr>
        <w:spacing w:before="288" w:beforeLines="120" w:after="288" w:afterLines="120" w:line="240" w:lineRule="auto"/>
        <w:ind w:right="960"/>
      </w:pPr>
    </w:p>
    <w:tbl>
      <w:tblPr>
        <w:tblStyle w:val="BCDataTable"/>
        <w:tblW w:w="5000" w:type="pct"/>
        <w:tblLayout w:type="fixed"/>
        <w:tblLook w:val="0620" w:firstRow="1" w:lastRow="0" w:firstColumn="0" w:lastColumn="0" w:noHBand="1" w:noVBand="1"/>
        <w:tblCaption w:val="  bc-block:data  "/>
        <w:tblDescription w:val="Document lines. Column headers in the first row."/>
      </w:tblPr>
      <w:tblGrid>
        <w:gridCol w:w="1081"/>
        <w:gridCol w:w="3060"/>
        <w:gridCol w:w="2069"/>
        <w:gridCol w:w="2244"/>
        <w:gridCol w:w="6"/>
        <w:gridCol w:w="2034"/>
      </w:tblGrid>
      <w:tr w:rsidRPr="00EE23E3" w:rsidR="008829CB" w:rsidTr="0072297B" w14:paraId="5ED12D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  <w:tblHeader/>
        </w:trPr>
        <w:tc>
          <w:tcPr>
            <w:tcW w:w="515" w:type="pct"/>
            <w:vAlign w:val="top"/>
          </w:tcPr>
          <w:sdt>
            <w:sdtPr>
              <w:alias w:val="#Nav: /Labels/VendorNoLbl"/>
              <w:tag w:val="#Nav: Inventory_Vendor_Purchases/714"/>
              <w:id w:val="287625181"/>
              <w:placeholder>
                <w:docPart w:val="85A58B6ACDE74E63BF5E5A3D4647C33E"/>
              </w:placeholder>
              <w:dataBinding w:prefixMappings="xmlns:ns0='urn:microsoft-dynamics-nav/reports/Inventory_Vendor_Purchases/714/'" w:xpath="/ns0:NavWordReportXmlPart[1]/ns0:Labels[1]/ns0:VendorNoLbl[1]" w:storeItemID="{59EAA5A0-D970-49F5-B085-DB932DABF36D}"/>
              <w:text/>
            </w:sdtPr>
            <w:sdtContent>
              <w:p w:rsidRPr="00EE23E3" w:rsidR="008829CB" w:rsidP="00D0625D" w:rsidRDefault="008829CB" w14:paraId="53F377B8" w14:textId="77777777">
                <w:proofErr w:type="spellStart"/>
                <w:r w:rsidRPr="00EE23E3">
                  <w:t>VendorNoLbl</w:t>
                </w:r>
                <w:proofErr w:type="spellEnd"/>
              </w:p>
            </w:sdtContent>
          </w:sdt>
        </w:tc>
        <w:tc>
          <w:tcPr>
            <w:tcW w:w="1458" w:type="pct"/>
            <w:vAlign w:val="top"/>
          </w:tcPr>
          <w:sdt>
            <w:sdtPr>
              <w:alias w:val="#Nav: /Labels/VendNameCaption"/>
              <w:tag w:val="#Nav: Inventory_Vendor_Purchases/714"/>
              <w:id w:val="-1534177434"/>
              <w:placeholder>
                <w:docPart w:val="85A58B6ACDE74E63BF5E5A3D4647C33E"/>
              </w:placeholder>
              <w:dataBinding w:prefixMappings="xmlns:ns0='urn:microsoft-dynamics-nav/reports/Inventory_Vendor_Purchases/714/'" w:xpath="/ns0:NavWordReportXmlPart[1]/ns0:Labels[1]/ns0:VendNameCaption[1]" w:storeItemID="{59EAA5A0-D970-49F5-B085-DB932DABF36D}"/>
              <w:text/>
            </w:sdtPr>
            <w:sdtContent>
              <w:p w:rsidRPr="00EE23E3" w:rsidR="008829CB" w:rsidP="00D0625D" w:rsidRDefault="008829CB" w14:paraId="3E44BAB7" w14:textId="77777777">
                <w:proofErr w:type="spellStart"/>
                <w:r w:rsidRPr="00EE23E3">
                  <w:t>VendNameCaption</w:t>
                </w:r>
                <w:proofErr w:type="spellEnd"/>
              </w:p>
            </w:sdtContent>
          </w:sdt>
        </w:tc>
        <w:sdt>
          <w:sdtPr>
            <w:alias w:val="#Nav: /Labels/InvQty_ValueEntryCaption"/>
            <w:tag w:val="#Nav: Inventory_Vendor_Purchases/714"/>
            <w:id w:val="-1874908542"/>
            <w:placeholder>
              <w:docPart w:val="85A58B6ACDE74E63BF5E5A3D4647C33E"/>
            </w:placeholder>
            <w:dataBinding w:prefixMappings="xmlns:ns0='urn:microsoft-dynamics-nav/reports/Inventory_Vendor_Purchases/714/'" w:xpath="/ns0:NavWordReportXmlPart[1]/ns0:Labels[1]/ns0:InvQty_ValueEntryCaption[1]" w:storeItemID="{59EAA5A0-D970-49F5-B085-DB932DABF36D}"/>
            <w:text/>
          </w:sdtPr>
          <w:sdtContent>
            <w:tc>
              <w:tcPr>
                <w:tcW w:w="986" w:type="pct"/>
                <w:vAlign w:val="top"/>
              </w:tcPr>
              <w:p w:rsidRPr="00EE23E3" w:rsidR="008829CB" w:rsidP="00D0625D" w:rsidRDefault="008829CB" w14:paraId="6DBBD565" w14:textId="77777777">
                <w:pPr>
                  <w:jc w:val="right"/>
                </w:pPr>
                <w:proofErr w:type="spellStart"/>
                <w:r w:rsidRPr="00EE23E3">
                  <w:t>InvQty_ValueEntryCaption</w:t>
                </w:r>
                <w:proofErr w:type="spellEnd"/>
              </w:p>
            </w:tc>
          </w:sdtContent>
        </w:sdt>
        <w:sdt>
          <w:sdtPr>
            <w:alias w:val="#Nav: /Labels/CostAmtAct_ValueEntryCaption"/>
            <w:tag w:val="#Nav: Inventory_Vendor_Purchases/714"/>
            <w:id w:val="-879861946"/>
            <w:placeholder>
              <w:docPart w:val="85A58B6ACDE74E63BF5E5A3D4647C33E"/>
            </w:placeholder>
            <w:dataBinding w:prefixMappings="xmlns:ns0='urn:microsoft-dynamics-nav/reports/Inventory_Vendor_Purchases/714/'" w:xpath="/ns0:NavWordReportXmlPart[1]/ns0:Labels[1]/ns0:CostAmtAct_ValueEntryCaption[1]" w:storeItemID="{59EAA5A0-D970-49F5-B085-DB932DABF36D}"/>
            <w:text/>
          </w:sdtPr>
          <w:sdtContent>
            <w:tc>
              <w:tcPr>
                <w:tcW w:w="1069" w:type="pct"/>
                <w:vAlign w:val="top"/>
              </w:tcPr>
              <w:p w:rsidRPr="00EE23E3" w:rsidR="008829CB" w:rsidP="00D0625D" w:rsidRDefault="008829CB" w14:paraId="59F67881" w14:textId="77777777">
                <w:pPr>
                  <w:jc w:val="right"/>
                </w:pPr>
                <w:proofErr w:type="spellStart"/>
                <w:r w:rsidRPr="00EE23E3">
                  <w:t>CostAmtAct_ValueEntryCaption</w:t>
                </w:r>
                <w:proofErr w:type="spellEnd"/>
              </w:p>
            </w:tc>
          </w:sdtContent>
        </w:sdt>
        <w:tc>
          <w:tcPr>
            <w:tcW w:w="972" w:type="pct"/>
            <w:gridSpan w:val="2"/>
            <w:vAlign w:val="top"/>
          </w:tcPr>
          <w:sdt>
            <w:sdtPr>
              <w:alias w:val="#Nav: /Labels/DiscAmt_ValueEntryCaption"/>
              <w:tag w:val="#Nav: Inventory_Vendor_Purchases/714"/>
              <w:id w:val="1460991403"/>
              <w:placeholder>
                <w:docPart w:val="85A58B6ACDE74E63BF5E5A3D4647C33E"/>
              </w:placeholder>
              <w:dataBinding w:prefixMappings="xmlns:ns0='urn:microsoft-dynamics-nav/reports/Inventory_Vendor_Purchases/714/'" w:xpath="/ns0:NavWordReportXmlPart[1]/ns0:Labels[1]/ns0:DiscAmt_ValueEntryCaption[1]" w:storeItemID="{59EAA5A0-D970-49F5-B085-DB932DABF36D}"/>
              <w:text/>
            </w:sdtPr>
            <w:sdtContent>
              <w:p w:rsidRPr="00EE23E3" w:rsidR="008829CB" w:rsidP="00D0625D" w:rsidRDefault="008829CB" w14:paraId="5F79CD98" w14:textId="77777777">
                <w:pPr>
                  <w:jc w:val="right"/>
                </w:pPr>
                <w:proofErr w:type="spellStart"/>
                <w:r w:rsidRPr="00EE23E3">
                  <w:t>DiscAmt_ValueEntryCaption</w:t>
                </w:r>
                <w:proofErr w:type="spellEnd"/>
              </w:p>
            </w:sdtContent>
          </w:sdt>
        </w:tc>
      </w:tr>
      <w:sdt>
        <w:sdtPr>
          <w:rPr>
            <w:rFonts w:asciiTheme="majorHAnsi" w:hAnsiTheme="majorHAnsi"/>
          </w:rPr>
          <w:alias w:val="Repeater: Item"/>
          <w:tag w:val="#BC:InsertRepeater,DataItems/Item"/>
          <w:id w:val="-1459327325"/>
          <w:placeholder>
            <w:docPart w:val="75D38A05C7054FC68563FE1F3AFAE46A"/>
          </w:placeholder>
          <w15:dataBinding w:prefixMappings="xmlns:ns0='urn:microsoft-dynamics-nav/reports/Inventory_Vendor_Purchases/714/' " w:xpath="/ns0:NavWordReportXmlPart[1]/ns0:Item" w:storeItemID="{59EAA5A0-D970-49F5-B085-DB932DABF36D}"/>
          <w15:color w:val="808080"/>
          <w15:repeatingSection/>
        </w:sdtPr>
        <w:sdtContent>
          <w:sdt>
            <w:sdtPr>
              <w:rPr>
                <w:rFonts w:asciiTheme="majorHAnsi" w:hAnsiTheme="majorHAnsi"/>
              </w:rPr>
              <w:id w:val="421006292"/>
              <w15:color w:val="808080"/>
              <w15:repeatingSectionItem/>
            </w:sdtPr>
            <w:sdtContent>
              <w:tr w:rsidRPr="00EE23E3" w:rsidR="00E32747" w:rsidTr="0072297B" w14:paraId="03FF599A" w14:textId="2327D515">
                <w:trPr>
                  <w:trHeight w:val="360"/>
                </w:trPr>
                <w:sdt>
                  <w:sdtPr>
                    <w:rPr>
                      <w:rFonts w:asciiTheme="majorHAnsi" w:hAnsiTheme="majorHAnsi"/>
                    </w:rPr>
                    <w:alias w:val="No_Item"/>
                    <w:tag w:val="#BC:InsertDataItem,DataItems/Item/No_Item"/>
                    <w:id w:val="-988091438"/>
                    <w:placeholder>
                      <w:docPart w:val="93CC04711B0D4EE48F257B56F053E394"/>
                    </w:placeholder>
                    <w:dataBinding w:prefixMappings="xmlns:ns0='urn:microsoft-dynamics-nav/reports/Inventory_Vendor_Purchases/714/'" w:xpath="/ns0:NavWordReportXmlPart[1]/ns0:Item[1]/ns0:No_Item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515" w:type="pct"/>
                      </w:tcPr>
                      <w:p w:rsidRPr="00EE23E3" w:rsidR="00E32747" w:rsidP="0072297B" w:rsidRDefault="00E32747" w14:paraId="19BE8225" w14:textId="6E668679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Desc_Item"/>
                    <w:tag w:val="#BC:InsertDataItem,DataItems/Item/Desc_Item"/>
                    <w:id w:val="-50388446"/>
                    <w:placeholder>
                      <w:docPart w:val="93CC04711B0D4EE48F257B56F053E394"/>
                    </w:placeholder>
                    <w:dataBinding w:prefixMappings="xmlns:ns0='urn:microsoft-dynamics-nav/reports/Inventory_Vendor_Purchases/714/'" w:xpath="/ns0:NavWordReportXmlPart[1]/ns0:Item[1]/ns0:Desc_Item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1458" w:type="pct"/>
                      </w:tcPr>
                      <w:p w:rsidRPr="00EE23E3" w:rsidR="00E32747" w:rsidP="0072297B" w:rsidRDefault="00E32747" w14:paraId="3C938FC5" w14:textId="77777777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BaseUOM_Item"/>
                    <w:tag w:val="#BC:InsertDataItem,DataItems/Item/BaseUOM_Item"/>
                    <w:id w:val="-706178441"/>
                    <w:placeholder>
                      <w:docPart w:val="888833A0082940BD96661D4B05801D18"/>
                    </w:placeholder>
                    <w:dataBinding w:prefixMappings="xmlns:ns0='urn:microsoft-dynamics-nav/reports/Inventory_Vendor_Purchases/714/'" w:xpath="/ns0:NavWordReportXmlPart[1]/ns0:Item[1]/ns0:BaseUOM_Item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986" w:type="pct"/>
                      </w:tcPr>
                      <w:p w:rsidRPr="00EE23E3" w:rsidR="00E32747" w:rsidP="0072297B" w:rsidRDefault="00E32747" w14:paraId="63DEE311" w14:textId="39B8CDC7">
                        <w:pPr>
                          <w:spacing w:before="120" w:after="6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BaseUOM_Item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072" w:type="pct"/>
                    <w:gridSpan w:val="2"/>
                  </w:tcPr>
                  <w:p w:rsidRPr="00EE23E3" w:rsidR="00E32747" w:rsidP="0072297B" w:rsidRDefault="00E32747" w14:paraId="32FF48D9" w14:textId="77777777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969" w:type="pct"/>
                  </w:tcPr>
                  <w:p w:rsidRPr="00EE23E3" w:rsidR="00E32747" w:rsidP="0072297B" w:rsidRDefault="00E32747" w14:paraId="4A2643C5" w14:textId="675B41FC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</w:tr>
              <w:tr w:rsidRPr="00EE23E3" w:rsidR="008829CB" w:rsidTr="0072297B" w14:paraId="2EB9C524" w14:textId="77777777">
                <w:trPr>
                  <w:trHeight w:val="288"/>
                </w:trPr>
                <w:tc>
                  <w:tcPr>
                    <w:tcW w:w="5000" w:type="pct"/>
                    <w:gridSpan w:val="6"/>
                    <w:tcMar>
                      <w:left w:w="0" w:type="dxa"/>
                      <w:right w:w="0" w:type="dxa"/>
                    </w:tcMar>
                  </w:tcPr>
                  <w:tbl>
                    <w:tblPr>
                      <w:tblStyle w:val="BCDataTable"/>
                      <w:tblW w:w="5000" w:type="pct"/>
                      <w:tblLayout w:type="fixed"/>
                      <w:tblLook w:val="0480" w:firstRow="0" w:lastRow="0" w:firstColumn="1" w:lastColumn="0" w:noHBand="0" w:noVBand="1"/>
                      <w:tblCaption w:val="Table 2"/>
                      <w:tblDescription w:val="Document lines. Column headers in the first row."/>
                    </w:tblPr>
                    <w:tblGrid>
                      <w:gridCol w:w="1080"/>
                      <w:gridCol w:w="3060"/>
                      <w:gridCol w:w="2070"/>
                      <w:gridCol w:w="2250"/>
                      <w:gridCol w:w="2034"/>
                    </w:tblGrid>
                    <w:sdt>
                      <w:sdtPr>
                        <w:alias w:val="Repeater: Integer"/>
                        <w:tag w:val="#BC:InsertRepeater,DataItems/Item/Integer"/>
                        <w:id w:val="1352989679"/>
                        <w:placeholder>
                          <w:docPart w:val="1173A8867F1A48B589A90511B9B77D72"/>
                        </w:placeholder>
                        <w15:dataBinding w:prefixMappings="xmlns:ns0='urn:microsoft-dynamics-nav/reports/Inventory_Vendor_Purchases/714/' " w:xpath="/ns0:NavWordReportXmlPart[1]/ns0:Item[1]/ns0:Integer" w:storeItemID="{59EAA5A0-D970-49F5-B085-DB932DABF36D}"/>
                        <w15:color w:val="808080"/>
                        <w15:repeatingSection/>
                      </w:sdtPr>
                      <w:sdtContent>
                        <w:sdt>
                          <w:sdtPr>
                            <w:id w:val="1124663855"/>
                            <w15:color w:val="808080"/>
                            <w15:repeatingSectionItem/>
                          </w:sdtPr>
                          <w:sdtContent>
                            <w:tr w:rsidRPr="00EE23E3" w:rsidR="008829CB" w:rsidTr="00A12868" w14:paraId="1FA5E882" w14:textId="77777777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88"/>
                              </w:trPr>
                              <w:sdt>
                                <w:sdtPr>
                                  <w:alias w:val="SourceNo_ValueEntry"/>
                                  <w:tag w:val="#BC:InsertDataItem,DataItems/Item/Integer/SourceNo_ValueEntry"/>
                                  <w:id w:val="1369874486"/>
                                  <w:placeholder>
                                    <w:docPart w:val="FB60442D1CF840CFAB6E80AE17D97612"/>
                                  </w:placeholder>
                                  <w:dataBinding w:prefixMappings="xmlns:ns0='urn:microsoft-dynamics-nav/reports/Inventory_Vendor_Purchases/714/'" w:xpath="/ns0:NavWordReportXmlPart[1]/ns0:Item[1]/ns0:Integer[1]/ns0:SourceNo_ValueEntry[1]" w:storeItemID="{59EAA5A0-D970-49F5-B085-DB932DABF36D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1080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:rsidRPr="00EE23E3" w:rsidR="008829CB" w:rsidP="00122E9B" w:rsidRDefault="00E27D78" w14:paraId="108F2033" w14:textId="60C89CC7">
                                      <w:proofErr w:type="spellStart"/>
                                      <w:r w:rsidRPr="00EE23E3">
                                        <w:t>SourceNo_ValueEntry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VendName"/>
                                  <w:tag w:val="#BC:InsertDataItem,DataItems/Item/Integer/VendName"/>
                                  <w:id w:val="-2002346941"/>
                                  <w:placeholder>
                                    <w:docPart w:val="FB60442D1CF840CFAB6E80AE17D97612"/>
                                  </w:placeholder>
                                  <w:dataBinding w:prefixMappings="xmlns:ns0='urn:microsoft-dynamics-nav/reports/Inventory_Vendor_Purchases/714/'" w:xpath="/ns0:NavWordReportXmlPart[1]/ns0:Item[1]/ns0:Integer[1]/ns0:VendName[1]" w:storeItemID="{59EAA5A0-D970-49F5-B085-DB932DABF36D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3060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:rsidRPr="00EE23E3" w:rsidR="008829CB" w:rsidP="00122E9B" w:rsidRDefault="008829CB" w14:paraId="5DD2F36E" w14:textId="77777777">
                                      <w:proofErr w:type="spellStart"/>
                                      <w:r w:rsidRPr="00EE23E3">
                                        <w:t>VendName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InvQty_ValueEntry"/>
                                  <w:tag w:val="#BC:InsertDataItem,DataItems/Item/Integer/InvQty_ValueEntry"/>
                                  <w:id w:val="-1576116929"/>
                                  <w:placeholder>
                                    <w:docPart w:val="FB60442D1CF840CFAB6E80AE17D97612"/>
                                  </w:placeholder>
                                  <w:dataBinding w:prefixMappings="xmlns:ns0='urn:microsoft-dynamics-nav/reports/Inventory_Vendor_Purchases/714/'" w:xpath="/ns0:NavWordReportXmlPart[1]/ns0:Item[1]/ns0:Integer[1]/ns0:InvQty_ValueEntry[1]" w:storeItemID="{59EAA5A0-D970-49F5-B085-DB932DABF36D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2070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:rsidRPr="00EE23E3" w:rsidR="008829CB" w:rsidP="0072297B" w:rsidRDefault="008829CB" w14:paraId="00D1B7EE" w14:textId="77777777">
                                      <w:pPr>
                                        <w:jc w:val="right"/>
                                      </w:pPr>
                                      <w:proofErr w:type="spellStart"/>
                                      <w:r w:rsidRPr="00EE23E3">
                                        <w:t>InvQty_ValueEntry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CostAmtAct_ValueEntry"/>
                                  <w:tag w:val="#BC:InsertDataItem,DataItems/Item/Integer/CostAmtAct_ValueEntry"/>
                                  <w:id w:val="-59242460"/>
                                  <w:placeholder>
                                    <w:docPart w:val="FB60442D1CF840CFAB6E80AE17D97612"/>
                                  </w:placeholder>
                                  <w:dataBinding w:prefixMappings="xmlns:ns0='urn:microsoft-dynamics-nav/reports/Inventory_Vendor_Purchases/714/'" w:xpath="/ns0:NavWordReportXmlPart[1]/ns0:Item[1]/ns0:Integer[1]/ns0:CostAmtAct_ValueEntry[1]" w:storeItemID="{59EAA5A0-D970-49F5-B085-DB932DABF36D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2250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:rsidRPr="00EE23E3" w:rsidR="008829CB" w:rsidP="0072297B" w:rsidRDefault="008829CB" w14:paraId="0889C755" w14:textId="77777777">
                                      <w:pPr>
                                        <w:jc w:val="right"/>
                                      </w:pPr>
                                      <w:proofErr w:type="spellStart"/>
                                      <w:r w:rsidRPr="00EE23E3">
                                        <w:t>CostAmtAct_ValueEntry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DiscAmt_ValueEntry"/>
                                  <w:tag w:val="#BC:InsertDataItem,DataItems/Item/Integer/DiscAmt_ValueEntry"/>
                                  <w:id w:val="-398826379"/>
                                  <w:placeholder>
                                    <w:docPart w:val="FB60442D1CF840CFAB6E80AE17D97612"/>
                                  </w:placeholder>
                                  <w:dataBinding w:prefixMappings="xmlns:ns0='urn:microsoft-dynamics-nav/reports/Inventory_Vendor_Purchases/714/'" w:xpath="/ns0:NavWordReportXmlPart[1]/ns0:Item[1]/ns0:Integer[1]/ns0:DiscAmt_ValueEntry[1]" w:storeItemID="{59EAA5A0-D970-49F5-B085-DB932DABF36D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2034" w:type="dxa"/>
                                      <w:tcMar>
                                        <w:top w:w="0" w:type="dxa"/>
                                        <w:left w:w="115" w:type="dxa"/>
                                        <w:bottom w:w="0" w:type="dxa"/>
                                        <w:right w:w="115" w:type="dxa"/>
                                      </w:tcMar>
                                      <w:vAlign w:val="center"/>
                                    </w:tcPr>
                                    <w:p w:rsidRPr="00EE23E3" w:rsidR="008829CB" w:rsidP="0072297B" w:rsidRDefault="008829CB" w14:paraId="28B0BF41" w14:textId="072DC16B">
                                      <w:pPr>
                                        <w:jc w:val="right"/>
                                      </w:pPr>
                                      <w:proofErr w:type="spellStart"/>
                                      <w:r w:rsidRPr="00EE23E3">
                                        <w:t>DiscAmt_ValueEntry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</w:tr>
                          </w:sdtContent>
                        </w:sdt>
                      </w:sdtContent>
                    </w:sdt>
                  </w:tbl>
                  <w:p w:rsidRPr="00EE23E3" w:rsidR="008829CB" w:rsidP="00D0625D" w:rsidRDefault="008829CB" w14:paraId="3AD594C9" w14:textId="77777777">
                    <w:pPr>
                      <w:jc w:val="right"/>
                    </w:pPr>
                  </w:p>
                </w:tc>
              </w:tr>
              <w:tr w:rsidRPr="00EE23E3" w:rsidR="008829CB" w:rsidTr="0072297B" w14:paraId="0FF70959" w14:textId="77777777">
                <w:trPr>
                  <w:trHeight w:val="360"/>
                </w:trPr>
                <w:tc>
                  <w:tcPr>
                    <w:tcW w:w="515" w:type="pct"/>
                  </w:tcPr>
                  <w:p w:rsidRPr="00EE23E3" w:rsidR="008829CB" w:rsidP="0072297B" w:rsidRDefault="008829CB" w14:paraId="27CCB744" w14:textId="77777777">
                    <w:pPr>
                      <w:spacing w:before="60" w:after="12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  <w:sdt>
                  <w:sdtPr>
                    <w:rPr>
                      <w:rFonts w:asciiTheme="majorHAnsi" w:hAnsiTheme="majorHAnsi"/>
                    </w:rPr>
                    <w:alias w:val="Desc_Item"/>
                    <w:tag w:val="#BC:InsertDataItem,DataItems/Item/Desc_Item"/>
                    <w:id w:val="-273858650"/>
                    <w:placeholder>
                      <w:docPart w:val="CE7D2F5CF0E447A1A83AD578E160A21D"/>
                    </w:placeholder>
                    <w:dataBinding w:prefixMappings="xmlns:ns0='urn:microsoft-dynamics-nav/reports/Inventory_Vendor_Purchases/714/'" w:xpath="/ns0:NavWordReportXmlPart[1]/ns0:Item[1]/ns0:Desc_Item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1458" w:type="pct"/>
                      </w:tcPr>
                      <w:p w:rsidRPr="00EE23E3" w:rsidR="008829CB" w:rsidP="0072297B" w:rsidRDefault="008829CB" w14:paraId="739F8697" w14:textId="77777777">
                        <w:pPr>
                          <w:spacing w:before="60" w:after="12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InvoicedQuantity"/>
                    <w:tag w:val="#BC:InsertDataItem,DataItems/Item/Subtotals/Subtotals_InvoicedQuantity"/>
                    <w:id w:val="-147065643"/>
                    <w:placeholder>
                      <w:docPart w:val="2127A6B545A04E2885FF454EE1ED5515"/>
                    </w:placeholder>
                    <w:dataBinding w:prefixMappings="xmlns:ns0='urn:microsoft-dynamics-nav/reports/Inventory_Vendor_Purchases/714/'" w:xpath="/ns0:NavWordReportXmlPart[1]/ns0:Item[1]/ns0:Subtotals[1]/ns0:Subtotals_InvoicedQuantity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986" w:type="pct"/>
                      </w:tcPr>
                      <w:p w:rsidRPr="00EE23E3" w:rsidR="008829CB" w:rsidP="0072297B" w:rsidRDefault="008829CB" w14:paraId="49FB355B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Subtotals_InvoicedQuantity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CostAmount"/>
                    <w:tag w:val="#BC:InsertDataItem,DataItems/Item/Subtotals/Subtotals_CostAmount"/>
                    <w:id w:val="-1023855584"/>
                    <w:placeholder>
                      <w:docPart w:val="2127A6B545A04E2885FF454EE1ED5515"/>
                    </w:placeholder>
                    <w:dataBinding w:prefixMappings="xmlns:ns0='urn:microsoft-dynamics-nav/reports/Inventory_Vendor_Purchases/714/'" w:xpath="/ns0:NavWordReportXmlPart[1]/ns0:Item[1]/ns0:Subtotals[1]/ns0:Subtotals_CostAmount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1069" w:type="pct"/>
                      </w:tcPr>
                      <w:p w:rsidRPr="00EE23E3" w:rsidR="008829CB" w:rsidP="0072297B" w:rsidRDefault="008829CB" w14:paraId="453AD07B" w14:textId="77777777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Subtotals_CostAmount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Subtotals_DiscountAmount"/>
                    <w:tag w:val="#BC:InsertDataItem,DataItems/Item/Subtotals/Subtotals_DiscountAmount"/>
                    <w:id w:val="-191775766"/>
                    <w:placeholder>
                      <w:docPart w:val="2127A6B545A04E2885FF454EE1ED5515"/>
                    </w:placeholder>
                    <w:dataBinding w:prefixMappings="xmlns:ns0='urn:microsoft-dynamics-nav/reports/Inventory_Vendor_Purchases/714/'" w:xpath="/ns0:NavWordReportXmlPart[1]/ns0:Item[1]/ns0:Subtotals[1]/ns0:Subtotals_DiscountAmount[1]" w:storeItemID="{59EAA5A0-D970-49F5-B085-DB932DABF36D}"/>
                    <w15:color w:val="808080"/>
                    <w:text/>
                  </w:sdtPr>
                  <w:sdtContent>
                    <w:tc>
                      <w:tcPr>
                        <w:tcW w:w="972" w:type="pct"/>
                        <w:gridSpan w:val="2"/>
                      </w:tcPr>
                      <w:p w:rsidRPr="00EE23E3" w:rsidR="008829CB" w:rsidP="0072297B" w:rsidRDefault="008829CB" w14:paraId="7C5CD226" w14:textId="1FBB4583">
                        <w:pPr>
                          <w:spacing w:before="60" w:after="120"/>
                          <w:jc w:val="right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E23E3">
                          <w:rPr>
                            <w:rFonts w:asciiTheme="majorHAnsi" w:hAnsiTheme="majorHAnsi"/>
                          </w:rPr>
                          <w:t>Subtotals_DiscountAmount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936C5" w:rsidRDefault="005936C5" w14:paraId="065F7BB0" w14:textId="77777777"/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bc-block:totals-1"/>
        <w:tblDescription w:val="Document lines. Column headers in the first row."/>
      </w:tblPr>
      <w:tblGrid>
        <w:gridCol w:w="6210"/>
        <w:gridCol w:w="2250"/>
        <w:gridCol w:w="2034"/>
      </w:tblGrid>
      <w:tr w:rsidRPr="00A32C0B" w:rsidR="004142A1" w:rsidTr="00125D8B" w14:paraId="0DCE461E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#Nav: /Labels/TotalLbl"/>
            <w:tag w:val="#Nav: Inventory_Vendor_Purchases/714"/>
            <w:id w:val="-757981476"/>
            <w:placeholder>
              <w:docPart w:val="55E7EA41093C4B6FAD02A5946CE9BBC7"/>
            </w:placeholder>
            <w:dataBinding w:prefixMappings="xmlns:ns0='urn:microsoft-dynamics-nav/reports/Inventory_Vendor_Purchases/714/'" w:xpath="/ns0:NavWordReportXmlPart[1]/ns0:Labels[1]/ns0:TotalLbl[1]" w:storeItemID="{59EAA5A0-D970-49F5-B085-DB932DABF36D}"/>
            <w:text/>
          </w:sdtPr>
          <w:sdtContent>
            <w:tc>
              <w:tcPr>
                <w:tcW w:w="2959" w:type="pct"/>
              </w:tcPr>
              <w:p w:rsidRPr="006C1016" w:rsidR="004142A1" w:rsidP="00D0625D" w:rsidRDefault="004142A1" w14:paraId="50AAB3E8" w14:textId="64053E1F">
                <w:proofErr w:type="spellStart"/>
                <w:r>
                  <w:t>TotalLbl</w:t>
                </w:r>
                <w:proofErr w:type="spellEnd"/>
              </w:p>
            </w:tc>
          </w:sdtContent>
        </w:sdt>
        <w:tc>
          <w:tcPr>
            <w:tcW w:w="1072" w:type="pct"/>
          </w:tcPr>
          <w:sdt>
            <w:sdtPr>
              <w:alias w:val="#Nav: /Totals/Totals_CostAmount"/>
              <w:tag w:val="#Nav: Inventory_Vendor_Purchases/714"/>
              <w:id w:val="1605146378"/>
              <w:placeholder>
                <w:docPart w:val="04B43EE82DC144F393904109A823FE64"/>
              </w:placeholder>
              <w:dataBinding w:prefixMappings="xmlns:ns0='urn:microsoft-dynamics-nav/reports/Inventory_Vendor_Purchases/714/'" w:xpath="/ns0:NavWordReportXmlPart[1]/ns0:Totals[1]/ns0:Totals_CostAmount[1]" w:storeItemID="{59EAA5A0-D970-49F5-B085-DB932DABF36D}"/>
              <w:text/>
            </w:sdtPr>
            <w:sdtContent>
              <w:p w:rsidRPr="006C1016" w:rsidR="004142A1" w:rsidP="00D0625D" w:rsidRDefault="004142A1" w14:paraId="3FC49C47" w14:textId="77777777">
                <w:pPr>
                  <w:jc w:val="right"/>
                </w:pPr>
                <w:r>
                  <w:t>Totals_CostAmount</w:t>
                </w:r>
              </w:p>
            </w:sdtContent>
          </w:sdt>
        </w:tc>
        <w:tc>
          <w:tcPr>
            <w:tcW w:w="969" w:type="pct"/>
          </w:tcPr>
          <w:sdt>
            <w:sdtPr>
              <w:alias w:val="#Nav: /Totals/Totals_DiscountAmount"/>
              <w:tag w:val="#Nav: Inventory_Vendor_Purchases/714"/>
              <w:id w:val="1913503864"/>
              <w:placeholder>
                <w:docPart w:val="04B43EE82DC144F393904109A823FE64"/>
              </w:placeholder>
              <w:dataBinding w:prefixMappings="xmlns:ns0='urn:microsoft-dynamics-nav/reports/Inventory_Vendor_Purchases/714/'" w:xpath="/ns0:NavWordReportXmlPart[1]/ns0:Totals[1]/ns0:Totals_DiscountAmount[1]" w:storeItemID="{59EAA5A0-D970-49F5-B085-DB932DABF36D}"/>
              <w:text/>
            </w:sdtPr>
            <w:sdtContent>
              <w:p w:rsidRPr="006C1016" w:rsidR="004142A1" w:rsidP="00D0625D" w:rsidRDefault="004142A1" w14:paraId="74AC3731" w14:textId="77777777">
                <w:pPr>
                  <w:jc w:val="right"/>
                </w:pPr>
                <w:r>
                  <w:t>Totals_DiscountAmount</w:t>
                </w:r>
              </w:p>
            </w:sdtContent>
          </w:sdt>
        </w:tc>
      </w:tr>
    </w:tbl>
    <w:p w:rsidRPr="001F1365" w:rsidR="001F1365" w:rsidP="001F1365" w:rsidRDefault="001F1365" w14:paraId="1FBB451A" w14:textId="10A1734D">
      <w:pPr>
        <w:tabs>
          <w:tab w:val="left" w:pos="3645"/>
        </w:tabs>
      </w:pPr>
    </w:p>
    <w:sectPr w:rsidRPr="001F1365" w:rsidR="001F1365" w:rsidSect="002D268D">
      <w:pgSz w:w="11906" w:h="16838"/>
      <w:pgMar w:top="576" w:right="706" w:bottom="576" w:left="706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71F" w:rsidP="00655440" w:rsidRDefault="0058471F" w14:paraId="27995610" w14:textId="77777777">
      <w:pPr>
        <w:spacing w:after="0" w:line="240" w:lineRule="auto"/>
      </w:pPr>
      <w:r>
        <w:separator/>
      </w:r>
    </w:p>
  </w:endnote>
  <w:endnote w:type="continuationSeparator" w:id="0">
    <w:p w:rsidR="0058471F" w:rsidP="00655440" w:rsidRDefault="0058471F" w14:paraId="23D33C0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71F" w:rsidP="00655440" w:rsidRDefault="0058471F" w14:paraId="2B9997A5" w14:textId="77777777">
      <w:pPr>
        <w:spacing w:after="0" w:line="240" w:lineRule="auto"/>
      </w:pPr>
      <w:r>
        <w:separator/>
      </w:r>
    </w:p>
  </w:footnote>
  <w:footnote w:type="continuationSeparator" w:id="0">
    <w:p w:rsidR="0058471F" w:rsidP="00655440" w:rsidRDefault="0058471F" w14:paraId="52151E9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40"/>
    <w:rsid w:val="00001157"/>
    <w:rsid w:val="0001205A"/>
    <w:rsid w:val="00022A2A"/>
    <w:rsid w:val="00022B29"/>
    <w:rsid w:val="00030D4B"/>
    <w:rsid w:val="000402F0"/>
    <w:rsid w:val="000431A4"/>
    <w:rsid w:val="00047B02"/>
    <w:rsid w:val="00047EC0"/>
    <w:rsid w:val="00050CD0"/>
    <w:rsid w:val="00064C06"/>
    <w:rsid w:val="000737A7"/>
    <w:rsid w:val="00075EA4"/>
    <w:rsid w:val="00086F9F"/>
    <w:rsid w:val="000954AB"/>
    <w:rsid w:val="000B2CD7"/>
    <w:rsid w:val="000B78FB"/>
    <w:rsid w:val="000C6199"/>
    <w:rsid w:val="000D1171"/>
    <w:rsid w:val="000D2447"/>
    <w:rsid w:val="000E738B"/>
    <w:rsid w:val="00114C8B"/>
    <w:rsid w:val="00117E70"/>
    <w:rsid w:val="00122E9B"/>
    <w:rsid w:val="00125D8B"/>
    <w:rsid w:val="00126A35"/>
    <w:rsid w:val="001333D8"/>
    <w:rsid w:val="00141651"/>
    <w:rsid w:val="0014480F"/>
    <w:rsid w:val="00152BB3"/>
    <w:rsid w:val="00153478"/>
    <w:rsid w:val="00157EF6"/>
    <w:rsid w:val="001631C7"/>
    <w:rsid w:val="001640B7"/>
    <w:rsid w:val="001678D3"/>
    <w:rsid w:val="00173C5D"/>
    <w:rsid w:val="00174988"/>
    <w:rsid w:val="00180439"/>
    <w:rsid w:val="001B3139"/>
    <w:rsid w:val="001B4637"/>
    <w:rsid w:val="001B77C5"/>
    <w:rsid w:val="001C0673"/>
    <w:rsid w:val="001C30FE"/>
    <w:rsid w:val="001C341D"/>
    <w:rsid w:val="001E16AE"/>
    <w:rsid w:val="001E27E2"/>
    <w:rsid w:val="001E3222"/>
    <w:rsid w:val="001E53B5"/>
    <w:rsid w:val="001E60A4"/>
    <w:rsid w:val="001E6B2C"/>
    <w:rsid w:val="001E7BAF"/>
    <w:rsid w:val="001F1365"/>
    <w:rsid w:val="001F6BB0"/>
    <w:rsid w:val="00204E99"/>
    <w:rsid w:val="00205BEF"/>
    <w:rsid w:val="002220F3"/>
    <w:rsid w:val="0023260D"/>
    <w:rsid w:val="0023438E"/>
    <w:rsid w:val="0023656D"/>
    <w:rsid w:val="00240B9C"/>
    <w:rsid w:val="0024182C"/>
    <w:rsid w:val="00242994"/>
    <w:rsid w:val="002474C3"/>
    <w:rsid w:val="00253268"/>
    <w:rsid w:val="00253813"/>
    <w:rsid w:val="00256231"/>
    <w:rsid w:val="002750E0"/>
    <w:rsid w:val="00283515"/>
    <w:rsid w:val="00290F87"/>
    <w:rsid w:val="002938BB"/>
    <w:rsid w:val="002A0077"/>
    <w:rsid w:val="002A0432"/>
    <w:rsid w:val="002A201E"/>
    <w:rsid w:val="002A286C"/>
    <w:rsid w:val="002A5C06"/>
    <w:rsid w:val="002B22D4"/>
    <w:rsid w:val="002C120F"/>
    <w:rsid w:val="002D268D"/>
    <w:rsid w:val="002D3157"/>
    <w:rsid w:val="002E316E"/>
    <w:rsid w:val="00306062"/>
    <w:rsid w:val="003114E5"/>
    <w:rsid w:val="00312ED6"/>
    <w:rsid w:val="00315EF0"/>
    <w:rsid w:val="00316199"/>
    <w:rsid w:val="00334177"/>
    <w:rsid w:val="003366C0"/>
    <w:rsid w:val="00337A01"/>
    <w:rsid w:val="00337CEC"/>
    <w:rsid w:val="00344F96"/>
    <w:rsid w:val="00345927"/>
    <w:rsid w:val="00347B1E"/>
    <w:rsid w:val="0035107B"/>
    <w:rsid w:val="00356340"/>
    <w:rsid w:val="00357E29"/>
    <w:rsid w:val="00362FD6"/>
    <w:rsid w:val="00363063"/>
    <w:rsid w:val="00376807"/>
    <w:rsid w:val="00395413"/>
    <w:rsid w:val="003B7515"/>
    <w:rsid w:val="003D1EA7"/>
    <w:rsid w:val="003E3959"/>
    <w:rsid w:val="004068F2"/>
    <w:rsid w:val="00412A30"/>
    <w:rsid w:val="004142A1"/>
    <w:rsid w:val="00427E31"/>
    <w:rsid w:val="004319C5"/>
    <w:rsid w:val="00432C6C"/>
    <w:rsid w:val="0043449D"/>
    <w:rsid w:val="004378EA"/>
    <w:rsid w:val="00464921"/>
    <w:rsid w:val="00470F06"/>
    <w:rsid w:val="00474520"/>
    <w:rsid w:val="0047455C"/>
    <w:rsid w:val="00482858"/>
    <w:rsid w:val="00484CB5"/>
    <w:rsid w:val="004902DF"/>
    <w:rsid w:val="00490B9E"/>
    <w:rsid w:val="0049214B"/>
    <w:rsid w:val="00493DB2"/>
    <w:rsid w:val="004C49E6"/>
    <w:rsid w:val="004C619D"/>
    <w:rsid w:val="004E73EE"/>
    <w:rsid w:val="004F01FD"/>
    <w:rsid w:val="004F3B21"/>
    <w:rsid w:val="004F42DD"/>
    <w:rsid w:val="00511E70"/>
    <w:rsid w:val="00512AF9"/>
    <w:rsid w:val="00514C86"/>
    <w:rsid w:val="00524E52"/>
    <w:rsid w:val="00533BEC"/>
    <w:rsid w:val="00543B0C"/>
    <w:rsid w:val="00551FDC"/>
    <w:rsid w:val="00553B72"/>
    <w:rsid w:val="00555FCD"/>
    <w:rsid w:val="00556598"/>
    <w:rsid w:val="00566936"/>
    <w:rsid w:val="00570E65"/>
    <w:rsid w:val="005817BC"/>
    <w:rsid w:val="0058471F"/>
    <w:rsid w:val="00591003"/>
    <w:rsid w:val="005936C5"/>
    <w:rsid w:val="00593B64"/>
    <w:rsid w:val="00597A1F"/>
    <w:rsid w:val="005A0897"/>
    <w:rsid w:val="005A34E1"/>
    <w:rsid w:val="005A3DAC"/>
    <w:rsid w:val="005B38B1"/>
    <w:rsid w:val="005C44CC"/>
    <w:rsid w:val="005C7083"/>
    <w:rsid w:val="005D79FA"/>
    <w:rsid w:val="005E3218"/>
    <w:rsid w:val="005E517C"/>
    <w:rsid w:val="00602281"/>
    <w:rsid w:val="0060356B"/>
    <w:rsid w:val="006119ED"/>
    <w:rsid w:val="0063276B"/>
    <w:rsid w:val="006359EB"/>
    <w:rsid w:val="00637E2E"/>
    <w:rsid w:val="006463B9"/>
    <w:rsid w:val="0064649C"/>
    <w:rsid w:val="00655440"/>
    <w:rsid w:val="0065578A"/>
    <w:rsid w:val="00660609"/>
    <w:rsid w:val="006612E3"/>
    <w:rsid w:val="00671AB9"/>
    <w:rsid w:val="00677FB9"/>
    <w:rsid w:val="00686C64"/>
    <w:rsid w:val="0069628D"/>
    <w:rsid w:val="006A755B"/>
    <w:rsid w:val="006A79E0"/>
    <w:rsid w:val="006B2A25"/>
    <w:rsid w:val="006B662C"/>
    <w:rsid w:val="006B7B11"/>
    <w:rsid w:val="006C1016"/>
    <w:rsid w:val="006C57DC"/>
    <w:rsid w:val="006D1916"/>
    <w:rsid w:val="007011CB"/>
    <w:rsid w:val="00703A7A"/>
    <w:rsid w:val="00711EB3"/>
    <w:rsid w:val="00712085"/>
    <w:rsid w:val="007155CF"/>
    <w:rsid w:val="00717382"/>
    <w:rsid w:val="0072297B"/>
    <w:rsid w:val="00737883"/>
    <w:rsid w:val="0074073F"/>
    <w:rsid w:val="007449F4"/>
    <w:rsid w:val="00752DA6"/>
    <w:rsid w:val="00753DC4"/>
    <w:rsid w:val="0075706E"/>
    <w:rsid w:val="00774032"/>
    <w:rsid w:val="0078420F"/>
    <w:rsid w:val="00786B43"/>
    <w:rsid w:val="007A75D3"/>
    <w:rsid w:val="007B7CD7"/>
    <w:rsid w:val="007C0563"/>
    <w:rsid w:val="007C62E2"/>
    <w:rsid w:val="007D6FF4"/>
    <w:rsid w:val="007D7F1A"/>
    <w:rsid w:val="007E5AC9"/>
    <w:rsid w:val="0080166B"/>
    <w:rsid w:val="00801EA0"/>
    <w:rsid w:val="00811345"/>
    <w:rsid w:val="00826264"/>
    <w:rsid w:val="00831B2E"/>
    <w:rsid w:val="008334F7"/>
    <w:rsid w:val="00854712"/>
    <w:rsid w:val="0086028C"/>
    <w:rsid w:val="008660D3"/>
    <w:rsid w:val="0086650D"/>
    <w:rsid w:val="00867F38"/>
    <w:rsid w:val="00873B17"/>
    <w:rsid w:val="00875FC4"/>
    <w:rsid w:val="0087772F"/>
    <w:rsid w:val="0088115C"/>
    <w:rsid w:val="008829CB"/>
    <w:rsid w:val="008858E8"/>
    <w:rsid w:val="008922CC"/>
    <w:rsid w:val="0089254E"/>
    <w:rsid w:val="00894AA4"/>
    <w:rsid w:val="00895BA6"/>
    <w:rsid w:val="00897082"/>
    <w:rsid w:val="008A298F"/>
    <w:rsid w:val="008B1141"/>
    <w:rsid w:val="008B1D3A"/>
    <w:rsid w:val="008B37CC"/>
    <w:rsid w:val="008C3693"/>
    <w:rsid w:val="008C3B05"/>
    <w:rsid w:val="008D4D40"/>
    <w:rsid w:val="008E0F25"/>
    <w:rsid w:val="008E4DDA"/>
    <w:rsid w:val="008F1D3D"/>
    <w:rsid w:val="008F614C"/>
    <w:rsid w:val="00901051"/>
    <w:rsid w:val="00904CD8"/>
    <w:rsid w:val="00932602"/>
    <w:rsid w:val="00933924"/>
    <w:rsid w:val="00940FB0"/>
    <w:rsid w:val="009444B3"/>
    <w:rsid w:val="00944C5E"/>
    <w:rsid w:val="00947451"/>
    <w:rsid w:val="00950BBF"/>
    <w:rsid w:val="0096373C"/>
    <w:rsid w:val="009642CA"/>
    <w:rsid w:val="00965185"/>
    <w:rsid w:val="0098581B"/>
    <w:rsid w:val="009A3C81"/>
    <w:rsid w:val="009C7D6D"/>
    <w:rsid w:val="009E1EDA"/>
    <w:rsid w:val="009E55EB"/>
    <w:rsid w:val="009F110B"/>
    <w:rsid w:val="009F6AC8"/>
    <w:rsid w:val="00A02353"/>
    <w:rsid w:val="00A0637F"/>
    <w:rsid w:val="00A12868"/>
    <w:rsid w:val="00A16337"/>
    <w:rsid w:val="00A21372"/>
    <w:rsid w:val="00A23D6A"/>
    <w:rsid w:val="00A321B1"/>
    <w:rsid w:val="00A32C0B"/>
    <w:rsid w:val="00A3630D"/>
    <w:rsid w:val="00A42965"/>
    <w:rsid w:val="00A4702E"/>
    <w:rsid w:val="00A55966"/>
    <w:rsid w:val="00A61D74"/>
    <w:rsid w:val="00A662C8"/>
    <w:rsid w:val="00A777BA"/>
    <w:rsid w:val="00A8133D"/>
    <w:rsid w:val="00A81E6A"/>
    <w:rsid w:val="00A928A0"/>
    <w:rsid w:val="00AB2E02"/>
    <w:rsid w:val="00AC12F3"/>
    <w:rsid w:val="00AD0EED"/>
    <w:rsid w:val="00AD5126"/>
    <w:rsid w:val="00AE51FB"/>
    <w:rsid w:val="00AF3EF8"/>
    <w:rsid w:val="00AF4B4E"/>
    <w:rsid w:val="00B02855"/>
    <w:rsid w:val="00B05E09"/>
    <w:rsid w:val="00B06AA9"/>
    <w:rsid w:val="00B1753A"/>
    <w:rsid w:val="00B1770E"/>
    <w:rsid w:val="00B32923"/>
    <w:rsid w:val="00B417A3"/>
    <w:rsid w:val="00B46B72"/>
    <w:rsid w:val="00B47599"/>
    <w:rsid w:val="00B54DF6"/>
    <w:rsid w:val="00B6390E"/>
    <w:rsid w:val="00B66215"/>
    <w:rsid w:val="00B8031E"/>
    <w:rsid w:val="00B834C4"/>
    <w:rsid w:val="00B95507"/>
    <w:rsid w:val="00B95AD7"/>
    <w:rsid w:val="00BB55C1"/>
    <w:rsid w:val="00BB6CA5"/>
    <w:rsid w:val="00BD6445"/>
    <w:rsid w:val="00BF5480"/>
    <w:rsid w:val="00C04D70"/>
    <w:rsid w:val="00C07F0D"/>
    <w:rsid w:val="00C12BC9"/>
    <w:rsid w:val="00C13BDC"/>
    <w:rsid w:val="00C13F10"/>
    <w:rsid w:val="00C1532D"/>
    <w:rsid w:val="00C2615B"/>
    <w:rsid w:val="00C275E4"/>
    <w:rsid w:val="00C31D46"/>
    <w:rsid w:val="00C34301"/>
    <w:rsid w:val="00C34D00"/>
    <w:rsid w:val="00C36804"/>
    <w:rsid w:val="00C415BF"/>
    <w:rsid w:val="00C4665A"/>
    <w:rsid w:val="00C5046B"/>
    <w:rsid w:val="00C53E14"/>
    <w:rsid w:val="00C6517E"/>
    <w:rsid w:val="00C66359"/>
    <w:rsid w:val="00C72069"/>
    <w:rsid w:val="00C808FE"/>
    <w:rsid w:val="00C901BA"/>
    <w:rsid w:val="00C91A1F"/>
    <w:rsid w:val="00C94F8F"/>
    <w:rsid w:val="00CA2A8E"/>
    <w:rsid w:val="00CA37F4"/>
    <w:rsid w:val="00CA43C9"/>
    <w:rsid w:val="00CB0120"/>
    <w:rsid w:val="00CB1948"/>
    <w:rsid w:val="00CC06A7"/>
    <w:rsid w:val="00CD2D36"/>
    <w:rsid w:val="00CE4393"/>
    <w:rsid w:val="00CF71D4"/>
    <w:rsid w:val="00D041E0"/>
    <w:rsid w:val="00D0485A"/>
    <w:rsid w:val="00D05AAF"/>
    <w:rsid w:val="00D0625D"/>
    <w:rsid w:val="00D20CEA"/>
    <w:rsid w:val="00D24F38"/>
    <w:rsid w:val="00D436FF"/>
    <w:rsid w:val="00D50106"/>
    <w:rsid w:val="00D5775C"/>
    <w:rsid w:val="00D71031"/>
    <w:rsid w:val="00D710C6"/>
    <w:rsid w:val="00DA6313"/>
    <w:rsid w:val="00DB30EE"/>
    <w:rsid w:val="00DB7C23"/>
    <w:rsid w:val="00DC3225"/>
    <w:rsid w:val="00DC3935"/>
    <w:rsid w:val="00DC53A9"/>
    <w:rsid w:val="00DC777B"/>
    <w:rsid w:val="00DC7B71"/>
    <w:rsid w:val="00DD47F7"/>
    <w:rsid w:val="00DE3FCC"/>
    <w:rsid w:val="00DF7431"/>
    <w:rsid w:val="00E036C8"/>
    <w:rsid w:val="00E04717"/>
    <w:rsid w:val="00E079FC"/>
    <w:rsid w:val="00E131D1"/>
    <w:rsid w:val="00E14158"/>
    <w:rsid w:val="00E26301"/>
    <w:rsid w:val="00E265C6"/>
    <w:rsid w:val="00E26F31"/>
    <w:rsid w:val="00E27D78"/>
    <w:rsid w:val="00E32747"/>
    <w:rsid w:val="00E35CEB"/>
    <w:rsid w:val="00E44244"/>
    <w:rsid w:val="00E53BB9"/>
    <w:rsid w:val="00E54949"/>
    <w:rsid w:val="00E70945"/>
    <w:rsid w:val="00E73BB4"/>
    <w:rsid w:val="00E8356E"/>
    <w:rsid w:val="00E90A06"/>
    <w:rsid w:val="00EA48E4"/>
    <w:rsid w:val="00EB1BE1"/>
    <w:rsid w:val="00EC53EB"/>
    <w:rsid w:val="00EE23E3"/>
    <w:rsid w:val="00EE273E"/>
    <w:rsid w:val="00EF44D4"/>
    <w:rsid w:val="00F00072"/>
    <w:rsid w:val="00F100A3"/>
    <w:rsid w:val="00F154C3"/>
    <w:rsid w:val="00F5255A"/>
    <w:rsid w:val="00F53EB2"/>
    <w:rsid w:val="00F64258"/>
    <w:rsid w:val="00F749D5"/>
    <w:rsid w:val="00F81BFF"/>
    <w:rsid w:val="00F82CE1"/>
    <w:rsid w:val="00F859C0"/>
    <w:rsid w:val="00FA05EA"/>
    <w:rsid w:val="00FA79AA"/>
    <w:rsid w:val="00FB4833"/>
    <w:rsid w:val="00FB6340"/>
    <w:rsid w:val="00FD7E5D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4DD0B"/>
  <w15:docId w15:val="{A1FA6516-4A9D-42C5-8C5D-58CB3558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7B"/>
    <w:rPr>
      <w:color w:val="4D614C" w:themeColor="text1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72297B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29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7B"/>
    <w:pPr>
      <w:keepNext/>
      <w:keepLines/>
      <w:spacing w:before="80" w:after="40"/>
      <w:outlineLvl w:val="4"/>
    </w:pPr>
    <w:rPr>
      <w:rFonts w:eastAsiaTheme="majorEastAsia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59E83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7B"/>
    <w:pPr>
      <w:keepNext/>
      <w:keepLines/>
      <w:spacing w:before="40" w:after="0"/>
      <w:outlineLvl w:val="6"/>
    </w:pPr>
    <w:rPr>
      <w:rFonts w:eastAsiaTheme="majorEastAsia" w:cstheme="majorBidi"/>
      <w:color w:val="859E83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7B"/>
    <w:pPr>
      <w:keepNext/>
      <w:keepLines/>
      <w:spacing w:after="0"/>
      <w:outlineLvl w:val="7"/>
    </w:pPr>
    <w:rPr>
      <w:rFonts w:eastAsiaTheme="majorEastAsia" w:cstheme="majorBidi"/>
      <w:i/>
      <w:iCs/>
      <w:color w:val="637D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7B"/>
    <w:pPr>
      <w:keepNext/>
      <w:keepLines/>
      <w:spacing w:after="0"/>
      <w:outlineLvl w:val="8"/>
    </w:pPr>
    <w:rPr>
      <w:rFonts w:eastAsiaTheme="majorEastAsia" w:cstheme="majorBidi"/>
      <w:color w:val="637D62" w:themeColor="text1" w:themeTint="D8"/>
    </w:rPr>
  </w:style>
  <w:style w:type="character" w:default="1" w:styleId="DefaultParagraphFont">
    <w:name w:val="Default Paragraph Font"/>
    <w:uiPriority w:val="1"/>
    <w:unhideWhenUsed/>
    <w:rsid w:val="0072297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2297B"/>
  </w:style>
  <w:style w:type="table" w:styleId="TableGrid">
    <w:name w:val="Table Grid"/>
    <w:aliases w:val="BC THEME v.2"/>
    <w:basedOn w:val="TableNormal"/>
    <w:uiPriority w:val="3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2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22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2297B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table" w:styleId="PlainTable1">
    <w:name w:val="Plain Table 1"/>
    <w:basedOn w:val="TableNormal"/>
    <w:uiPriority w:val="41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72297B"/>
    <w:rPr>
      <w:rFonts w:asciiTheme="majorHAnsi" w:eastAsiaTheme="majorEastAsia" w:hAnsiTheme="majorHAnsi" w:cstheme="majorBidi"/>
      <w:b/>
      <w:color w:val="4D614C" w:themeColor="text1"/>
      <w:sz w:val="16"/>
      <w:szCs w:val="32"/>
      <w:lang w:val="en-US" w:eastAsia="en-US"/>
    </w:rPr>
  </w:style>
  <w:style w:type="paragraph" w:styleId="NoSpacing">
    <w:name w:val="No Spacing"/>
    <w:uiPriority w:val="1"/>
    <w:qFormat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</w:style>
  <w:style w:type="paragraph" w:customStyle="1" w:styleId="BCNumber">
    <w:name w:val="BC Number"/>
    <w:basedOn w:val="NoSpacing"/>
    <w:next w:val="Normal"/>
    <w:uiPriority w:val="2"/>
    <w:qFormat/>
    <w:rsid w:val="0072297B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72297B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72297B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  <w:style w:type="table" w:customStyle="1" w:styleId="BCDataTable">
    <w:name w:val="BC Data Table"/>
    <w:basedOn w:val="TableNormal"/>
    <w:uiPriority w:val="99"/>
    <w:qFormat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  <w:style w:type="character" w:styleId="IntenseEmphasis">
    <w:name w:val="Intense Emphasis"/>
    <w:basedOn w:val="SubtitleChar"/>
    <w:uiPriority w:val="21"/>
    <w:qFormat/>
    <w:rsid w:val="0072297B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2297B"/>
    <w:rPr>
      <w:rFonts w:asciiTheme="majorHAnsi" w:eastAsiaTheme="majorEastAsia" w:hAnsiTheme="majorHAnsi" w:cstheme="majorBidi"/>
      <w:b/>
      <w:color w:val="4D614C" w:themeColor="text1"/>
      <w:sz w:val="16"/>
      <w:szCs w:val="40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7B"/>
    <w:rPr>
      <w:rFonts w:asciiTheme="majorHAnsi" w:eastAsiaTheme="majorEastAsia" w:hAnsiTheme="majorHAnsi" w:cstheme="majorBidi"/>
      <w:b/>
      <w:color w:val="4D614C" w:themeColor="text1"/>
      <w:sz w:val="16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72297B"/>
    <w:rPr>
      <w:rFonts w:asciiTheme="majorHAnsi" w:eastAsiaTheme="majorEastAsia" w:hAnsiTheme="majorHAnsi" w:cstheme="majorBidi"/>
      <w:i/>
      <w:iCs/>
      <w:color w:val="4D614C" w:themeColor="text1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7B"/>
    <w:rPr>
      <w:rFonts w:eastAsiaTheme="majorEastAsia" w:cstheme="majorBidi"/>
      <w:color w:val="394839" w:themeColor="accent1" w:themeShade="BF"/>
      <w:sz w:val="16"/>
      <w:szCs w:val="1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7B"/>
    <w:rPr>
      <w:rFonts w:eastAsiaTheme="majorEastAsia" w:cstheme="majorBidi"/>
      <w:i/>
      <w:iCs/>
      <w:color w:val="859E83" w:themeColor="text1" w:themeTint="A6"/>
      <w:sz w:val="16"/>
      <w:szCs w:val="16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7B"/>
    <w:rPr>
      <w:rFonts w:eastAsiaTheme="majorEastAsia" w:cstheme="majorBidi"/>
      <w:color w:val="859E83" w:themeColor="text1" w:themeTint="A6"/>
      <w:sz w:val="16"/>
      <w:szCs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7B"/>
    <w:rPr>
      <w:rFonts w:eastAsiaTheme="majorEastAsia" w:cstheme="majorBidi"/>
      <w:i/>
      <w:iCs/>
      <w:color w:val="637D62" w:themeColor="text1" w:themeTint="D8"/>
      <w:sz w:val="16"/>
      <w:szCs w:val="16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7B"/>
    <w:rPr>
      <w:rFonts w:eastAsiaTheme="majorEastAsia" w:cstheme="majorBidi"/>
      <w:color w:val="637D62" w:themeColor="text1" w:themeTint="D8"/>
      <w:sz w:val="16"/>
      <w:szCs w:val="1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2297B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7B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7B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7B"/>
    <w:rPr>
      <w:rFonts w:eastAsiaTheme="majorEastAsia" w:cstheme="majorBidi"/>
      <w:color w:val="4D614C" w:themeColor="text1"/>
      <w:sz w:val="16"/>
      <w:szCs w:val="28"/>
      <w:lang w:val="en-US" w:eastAsia="en-US"/>
    </w:rPr>
  </w:style>
  <w:style w:type="paragraph" w:styleId="Quote">
    <w:name w:val="Quote"/>
    <w:next w:val="Normal"/>
    <w:link w:val="QuoteChar"/>
    <w:uiPriority w:val="29"/>
    <w:qFormat/>
    <w:rsid w:val="0072297B"/>
    <w:pPr>
      <w:spacing w:before="160"/>
    </w:pPr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2297B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72297B"/>
    <w:pPr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rsid w:val="0072297B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7B"/>
    <w:rPr>
      <w:rFonts w:eastAsiaTheme="minorHAnsi"/>
      <w:i/>
      <w:iCs/>
      <w:color w:val="394839" w:themeColor="accent1" w:themeShade="BF"/>
      <w:sz w:val="16"/>
      <w:szCs w:val="16"/>
      <w:lang w:val="en-US" w:eastAsia="en-US"/>
    </w:rPr>
  </w:style>
  <w:style w:type="character" w:styleId="IntenseReference">
    <w:name w:val="Intense Reference"/>
    <w:basedOn w:val="DefaultParagraphFont"/>
    <w:uiPriority w:val="32"/>
    <w:rsid w:val="0072297B"/>
    <w:rPr>
      <w:b/>
      <w:bCs/>
      <w:smallCaps/>
      <w:color w:val="394839" w:themeColor="accent1" w:themeShade="BF"/>
      <w:spacing w:val="5"/>
      <w:sz w:val="16"/>
    </w:rPr>
  </w:style>
  <w:style w:type="character" w:styleId="Strong">
    <w:name w:val="Strong"/>
    <w:basedOn w:val="SubtitleChar"/>
    <w:uiPriority w:val="22"/>
    <w:qFormat/>
    <w:rsid w:val="0072297B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Emphasis">
    <w:name w:val="Emphasis"/>
    <w:basedOn w:val="SubtitleChar"/>
    <w:uiPriority w:val="20"/>
    <w:qFormat/>
    <w:rsid w:val="0072297B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SubtleEmphasis">
    <w:name w:val="Subtle Emphasis"/>
    <w:basedOn w:val="SubtitleChar"/>
    <w:uiPriority w:val="19"/>
    <w:qFormat/>
    <w:rsid w:val="0072297B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BookTitle">
    <w:name w:val="Book Title"/>
    <w:basedOn w:val="SubtitleChar"/>
    <w:uiPriority w:val="33"/>
    <w:qFormat/>
    <w:rsid w:val="0072297B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sz w:val="16"/>
      <w:szCs w:val="28"/>
      <w:vertAlign w:val="baseline"/>
      <w:lang w:val="en-US" w:eastAsia="en-US"/>
    </w:rPr>
  </w:style>
  <w:style w:type="table" w:styleId="PlainTable5">
    <w:name w:val="Plain Table 5"/>
    <w:basedOn w:val="TableNormal"/>
    <w:uiPriority w:val="45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72297B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72297B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72297B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297B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97B"/>
    <w:rPr>
      <w:rFonts w:eastAsiaTheme="minorHAnsi"/>
      <w:color w:val="4D614C" w:themeColor="text1"/>
      <w:sz w:val="16"/>
      <w:szCs w:val="18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72297B"/>
  </w:style>
  <w:style w:type="paragraph" w:styleId="BlockText">
    <w:name w:val="Block Text"/>
    <w:basedOn w:val="Normal"/>
    <w:uiPriority w:val="99"/>
    <w:semiHidden/>
    <w:unhideWhenUsed/>
    <w:rsid w:val="0072297B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2297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297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2297B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2297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2297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2297B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2297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2297B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297B"/>
    <w:pPr>
      <w:spacing w:after="200" w:line="240" w:lineRule="auto"/>
    </w:pPr>
    <w:rPr>
      <w:i/>
      <w:iCs/>
      <w:color w:val="4D614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2297B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table" w:styleId="ColorfulGrid">
    <w:name w:val="Colorful Grid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229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97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297B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97B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97B"/>
    <w:rPr>
      <w:rFonts w:eastAsiaTheme="minorHAnsi"/>
      <w:b/>
      <w:bCs/>
      <w:color w:val="4D614C" w:themeColor="text1"/>
      <w:sz w:val="16"/>
      <w:szCs w:val="16"/>
      <w:lang w:val="en-US" w:eastAsia="en-US"/>
    </w:rPr>
  </w:style>
  <w:style w:type="table" w:styleId="DarkList">
    <w:name w:val="Dark List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297B"/>
  </w:style>
  <w:style w:type="character" w:customStyle="1" w:styleId="DateChar">
    <w:name w:val="Date Char"/>
    <w:basedOn w:val="DefaultParagraphFont"/>
    <w:link w:val="Date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297B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2297B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72297B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297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297B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72297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2297B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72297B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297B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297B"/>
    <w:rPr>
      <w:rFonts w:eastAsiaTheme="minorHAnsi"/>
      <w:color w:val="4D614C" w:themeColor="text1"/>
      <w:sz w:val="16"/>
      <w:szCs w:val="20"/>
      <w:lang w:val="en-US" w:eastAsia="en-US"/>
    </w:rPr>
  </w:style>
  <w:style w:type="table" w:styleId="GridTable1Light">
    <w:name w:val="Grid Table 1 Light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2297B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2297B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2297B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2297B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2297B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2297B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2297B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2297B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2297B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2297B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2297B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2297B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72297B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72297B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2297B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297B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72297B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72297B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2297B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72297B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297B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297B"/>
    <w:rPr>
      <w:rFonts w:ascii="Consolas" w:eastAsiaTheme="minorHAnsi" w:hAnsi="Consolas"/>
      <w:color w:val="4D614C" w:themeColor="text1"/>
      <w:sz w:val="16"/>
      <w:szCs w:val="20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72297B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2297B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2297B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72297B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2297B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2297B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394839" w:themeColor="tex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2297B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2297B"/>
    <w:rPr>
      <w:sz w:val="16"/>
    </w:rPr>
  </w:style>
  <w:style w:type="paragraph" w:styleId="List">
    <w:name w:val="List"/>
    <w:basedOn w:val="Normal"/>
    <w:uiPriority w:val="99"/>
    <w:semiHidden/>
    <w:unhideWhenUsed/>
    <w:rsid w:val="0072297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2297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2297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2297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2297B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2297B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2297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2297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2297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2297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2297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2297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2297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2297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2297B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2297B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2297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2297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2297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2297B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2297B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2297B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2297B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2297B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2297B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2297B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2297B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2297B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2297B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2297B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2297B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2297B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2297B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2297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297B"/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table" w:styleId="MediumGrid1">
    <w:name w:val="Medium Grid 1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2297B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2297B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72297B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2297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2297B"/>
    <w:rPr>
      <w:rFonts w:asciiTheme="majorHAnsi" w:eastAsiaTheme="majorEastAsia" w:hAnsiTheme="majorHAnsi" w:cstheme="majorBidi"/>
      <w:color w:val="4D614C" w:themeColor="text1"/>
      <w:sz w:val="16"/>
      <w:szCs w:val="16"/>
      <w:shd w:val="pct20" w:color="auto" w:fill="auto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72297B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2297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2297B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72297B"/>
    <w:rPr>
      <w:sz w:val="16"/>
    </w:rPr>
  </w:style>
  <w:style w:type="table" w:styleId="PlainTable2">
    <w:name w:val="Plain Table 2"/>
    <w:basedOn w:val="TableNormal"/>
    <w:uiPriority w:val="42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2297B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297B"/>
    <w:rPr>
      <w:rFonts w:ascii="Consolas" w:eastAsiaTheme="minorHAnsi" w:hAnsi="Consolas"/>
      <w:color w:val="4D614C" w:themeColor="text1"/>
      <w:sz w:val="16"/>
      <w:szCs w:val="21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2297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2297B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297B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SmartHyperlink">
    <w:name w:val="Smart Hyperlink"/>
    <w:basedOn w:val="DefaultParagraphFont"/>
    <w:uiPriority w:val="99"/>
    <w:semiHidden/>
    <w:unhideWhenUsed/>
    <w:rsid w:val="0072297B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72297B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72297B"/>
    <w:rPr>
      <w:smallCaps/>
      <w:color w:val="859F84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2297B"/>
    <w:rPr>
      <w:rFonts w:eastAsiaTheme="minorHAnsi"/>
      <w:color w:val="000080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2297B"/>
    <w:rPr>
      <w:rFonts w:eastAsiaTheme="minorHAnsi"/>
      <w:color w:val="FFFFFF"/>
      <w:sz w:val="16"/>
      <w:szCs w:val="16"/>
      <w:lang w:val="en-US"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2297B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2297B"/>
    <w:rPr>
      <w:rFonts w:eastAsiaTheme="minorHAnsi"/>
      <w:b/>
      <w:bCs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2297B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2297B"/>
    <w:rPr>
      <w:rFonts w:eastAsiaTheme="minorHAnsi"/>
      <w:b/>
      <w:bCs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2297B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2297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2297B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72297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2297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2297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2297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2297B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2297B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2297B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2297B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2297B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2297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297B"/>
    <w:pPr>
      <w:spacing w:before="240" w:after="0"/>
      <w:outlineLvl w:val="9"/>
    </w:pPr>
    <w:rPr>
      <w:color w:val="394839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2297B"/>
    <w:rPr>
      <w:color w:val="605E5C"/>
      <w:sz w:val="16"/>
      <w:shd w:val="clear" w:color="auto" w:fill="E1DFDD"/>
    </w:rPr>
  </w:style>
  <w:style w:type="paragraph" w:customStyle="1" w:styleId="BCNoteBullet">
    <w:name w:val="BC Note Bullet"/>
    <w:basedOn w:val="Quote"/>
    <w:next w:val="Normal"/>
    <w:uiPriority w:val="2"/>
    <w:qFormat/>
    <w:rsid w:val="0072297B"/>
    <w:pPr>
      <w:numPr>
        <w:numId w:val="1"/>
      </w:numPr>
      <w:spacing w:before="0" w:after="0" w:line="240" w:lineRule="auto"/>
      <w:ind w:left="227" w:hanging="227"/>
    </w:pPr>
  </w:style>
  <w:style w:type="table" w:customStyle="1" w:styleId="BCDataTableInternal">
    <w:name w:val="BC Data Table Internal"/>
    <w:basedOn w:val="TableNormal"/>
    <w:uiPriority w:val="99"/>
    <w:rsid w:val="0072297B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3F791A0A504FF2A79BA27CE85A6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02FF5-4686-4808-8DC1-B0D64B647654}"/>
      </w:docPartPr>
      <w:docPartBody>
        <w:p w:rsidR="00B679AD" w:rsidRDefault="00E51881" w:rsidP="00E51881">
          <w:pPr>
            <w:pStyle w:val="4E3F791A0A504FF2A79BA27CE85A6333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ACDB9111FA4EE283DB34560CE2B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DAEFD-BA40-4C41-8BFA-B14A103FBBDF}"/>
      </w:docPartPr>
      <w:docPartBody>
        <w:p w:rsidR="00B679AD" w:rsidRDefault="00E51881" w:rsidP="00E51881">
          <w:pPr>
            <w:pStyle w:val="FBACDB9111FA4EE283DB34560CE2BA50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58B6ACDE74E63BF5E5A3D4647C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8C406-1EE0-4E5B-90CF-C47C27FC6B4F}"/>
      </w:docPartPr>
      <w:docPartBody>
        <w:p w:rsidR="003B3193" w:rsidRDefault="002C0EAC" w:rsidP="002C0EAC">
          <w:pPr>
            <w:pStyle w:val="85A58B6ACDE74E63BF5E5A3D4647C33E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D38A05C7054FC68563FE1F3AFAE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C21A0-0910-41FB-9A10-228CEE94FF85}"/>
      </w:docPartPr>
      <w:docPartBody>
        <w:p w:rsidR="003B3193" w:rsidRDefault="002C0EAC" w:rsidP="002C0EAC">
          <w:pPr>
            <w:pStyle w:val="75D38A05C7054FC68563FE1F3AFAE46A"/>
          </w:pPr>
          <w:r w:rsidRPr="00DD572D">
            <w:rPr>
              <w:rStyle w:val="PlaceholderText"/>
            </w:rPr>
            <w:t>Item: Insert any data item you want to repeat.</w:t>
          </w:r>
        </w:p>
      </w:docPartBody>
    </w:docPart>
    <w:docPart>
      <w:docPartPr>
        <w:name w:val="1173A8867F1A48B589A90511B9B77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FB615-E904-4B32-A11B-E78BFB2DCB57}"/>
      </w:docPartPr>
      <w:docPartBody>
        <w:p w:rsidR="003B3193" w:rsidRDefault="002C0EAC" w:rsidP="002C0EAC">
          <w:pPr>
            <w:pStyle w:val="1173A8867F1A48B589A90511B9B77D72"/>
          </w:pPr>
          <w:r w:rsidRPr="00DD572D">
            <w:rPr>
              <w:rStyle w:val="PlaceholderText"/>
            </w:rPr>
            <w:t>Integer: Insert any data item you want to repeat.</w:t>
          </w:r>
        </w:p>
      </w:docPartBody>
    </w:docPart>
    <w:docPart>
      <w:docPartPr>
        <w:name w:val="FB60442D1CF840CFAB6E80AE17D97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16A09-7D6F-429E-B85B-58E710FFAAA6}"/>
      </w:docPartPr>
      <w:docPartBody>
        <w:p w:rsidR="003B3193" w:rsidRDefault="002C0EAC" w:rsidP="002C0EAC">
          <w:pPr>
            <w:pStyle w:val="FB60442D1CF840CFAB6E80AE17D97612"/>
          </w:pPr>
          <w:r w:rsidRPr="00DD57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D2F5CF0E447A1A83AD578E160A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40B26-26D8-46DD-AFCC-4B21662029A5}"/>
      </w:docPartPr>
      <w:docPartBody>
        <w:p w:rsidR="003B3193" w:rsidRDefault="002C0EAC" w:rsidP="002C0EAC">
          <w:pPr>
            <w:pStyle w:val="CE7D2F5CF0E447A1A83AD578E160A21D"/>
          </w:pPr>
          <w:r w:rsidRPr="00DD57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27A6B545A04E2885FF454EE1ED5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6E7E1-882A-406D-8381-5AF4336F2DDA}"/>
      </w:docPartPr>
      <w:docPartBody>
        <w:p w:rsidR="003B3193" w:rsidRDefault="002C0EAC" w:rsidP="002C0EAC">
          <w:pPr>
            <w:pStyle w:val="2127A6B545A04E2885FF454EE1ED5515"/>
          </w:pPr>
          <w:r w:rsidRPr="00A57B1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E7EA41093C4B6FAD02A5946CE9B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A6D8-6C0E-499A-9C87-94AF4DD5FCB0}"/>
      </w:docPartPr>
      <w:docPartBody>
        <w:p w:rsidR="0043296E" w:rsidRDefault="007E3EB4" w:rsidP="007E3EB4">
          <w:pPr>
            <w:pStyle w:val="55E7EA41093C4B6FAD02A5946CE9BBC7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B43EE82DC144F393904109A823F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7A3C2-D4F8-4818-91B3-46DAC11E71B3}"/>
      </w:docPartPr>
      <w:docPartBody>
        <w:p w:rsidR="0043296E" w:rsidRDefault="007E3EB4" w:rsidP="007E3EB4">
          <w:pPr>
            <w:pStyle w:val="04B43EE82DC144F393904109A823FE64"/>
          </w:pPr>
          <w:r w:rsidRPr="00C759A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CC04711B0D4EE48F257B56F053E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E2497-77A1-4877-A013-464258CBC63A}"/>
      </w:docPartPr>
      <w:docPartBody>
        <w:p w:rsidR="0043296E" w:rsidRDefault="007E3EB4" w:rsidP="007E3EB4">
          <w:pPr>
            <w:pStyle w:val="93CC04711B0D4EE48F257B56F053E394"/>
          </w:pPr>
          <w:r w:rsidRPr="00DD57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8833A0082940BD96661D4B05801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180EF-6A01-46B8-B7AA-ED6F43574581}"/>
      </w:docPartPr>
      <w:docPartBody>
        <w:p w:rsidR="0043296E" w:rsidRDefault="007E3EB4" w:rsidP="007E3EB4">
          <w:pPr>
            <w:pStyle w:val="888833A0082940BD96661D4B05801D18"/>
          </w:pPr>
          <w:r w:rsidRPr="00DD572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1"/>
    <w:rsid w:val="00022A2A"/>
    <w:rsid w:val="00034B2F"/>
    <w:rsid w:val="00035608"/>
    <w:rsid w:val="000362C5"/>
    <w:rsid w:val="000B78FB"/>
    <w:rsid w:val="000E7F10"/>
    <w:rsid w:val="00106044"/>
    <w:rsid w:val="00117DA0"/>
    <w:rsid w:val="001270FD"/>
    <w:rsid w:val="0014480F"/>
    <w:rsid w:val="00145B63"/>
    <w:rsid w:val="00163BA7"/>
    <w:rsid w:val="00195905"/>
    <w:rsid w:val="001D585D"/>
    <w:rsid w:val="001E1DFC"/>
    <w:rsid w:val="001E3367"/>
    <w:rsid w:val="001E53B5"/>
    <w:rsid w:val="00206F44"/>
    <w:rsid w:val="00207968"/>
    <w:rsid w:val="002210EC"/>
    <w:rsid w:val="00225F9F"/>
    <w:rsid w:val="0023260D"/>
    <w:rsid w:val="0023438E"/>
    <w:rsid w:val="00241F3E"/>
    <w:rsid w:val="0024573B"/>
    <w:rsid w:val="00253813"/>
    <w:rsid w:val="00256231"/>
    <w:rsid w:val="00273813"/>
    <w:rsid w:val="002740E4"/>
    <w:rsid w:val="00292146"/>
    <w:rsid w:val="002943B3"/>
    <w:rsid w:val="002C0EAC"/>
    <w:rsid w:val="002C120F"/>
    <w:rsid w:val="00305E51"/>
    <w:rsid w:val="00306062"/>
    <w:rsid w:val="00310880"/>
    <w:rsid w:val="003126BD"/>
    <w:rsid w:val="00344F96"/>
    <w:rsid w:val="00345927"/>
    <w:rsid w:val="0035107B"/>
    <w:rsid w:val="003A203B"/>
    <w:rsid w:val="003B3193"/>
    <w:rsid w:val="003E04C6"/>
    <w:rsid w:val="003E7E83"/>
    <w:rsid w:val="0043296E"/>
    <w:rsid w:val="00440A55"/>
    <w:rsid w:val="0044668C"/>
    <w:rsid w:val="00453B74"/>
    <w:rsid w:val="004553A1"/>
    <w:rsid w:val="004C619D"/>
    <w:rsid w:val="004D28CF"/>
    <w:rsid w:val="00511E70"/>
    <w:rsid w:val="00514C86"/>
    <w:rsid w:val="00515694"/>
    <w:rsid w:val="00533BEC"/>
    <w:rsid w:val="00545B2F"/>
    <w:rsid w:val="00570E65"/>
    <w:rsid w:val="0059271F"/>
    <w:rsid w:val="005A1312"/>
    <w:rsid w:val="005A46BC"/>
    <w:rsid w:val="00602281"/>
    <w:rsid w:val="006255A8"/>
    <w:rsid w:val="00632495"/>
    <w:rsid w:val="0064510F"/>
    <w:rsid w:val="006612E3"/>
    <w:rsid w:val="0067536D"/>
    <w:rsid w:val="00682866"/>
    <w:rsid w:val="006A12E0"/>
    <w:rsid w:val="006A4124"/>
    <w:rsid w:val="006A755B"/>
    <w:rsid w:val="006B178C"/>
    <w:rsid w:val="006B68F8"/>
    <w:rsid w:val="006D1916"/>
    <w:rsid w:val="006E11E4"/>
    <w:rsid w:val="006F21F0"/>
    <w:rsid w:val="006F24D9"/>
    <w:rsid w:val="00716990"/>
    <w:rsid w:val="007219BC"/>
    <w:rsid w:val="00735B60"/>
    <w:rsid w:val="00736B87"/>
    <w:rsid w:val="00740D0F"/>
    <w:rsid w:val="00777F1C"/>
    <w:rsid w:val="0078420F"/>
    <w:rsid w:val="007A75D3"/>
    <w:rsid w:val="007C0563"/>
    <w:rsid w:val="007C2D71"/>
    <w:rsid w:val="007E284D"/>
    <w:rsid w:val="007E3EB4"/>
    <w:rsid w:val="00801EA0"/>
    <w:rsid w:val="00805AEF"/>
    <w:rsid w:val="00831407"/>
    <w:rsid w:val="00831B2E"/>
    <w:rsid w:val="00844148"/>
    <w:rsid w:val="008660D3"/>
    <w:rsid w:val="00867F38"/>
    <w:rsid w:val="00875FC4"/>
    <w:rsid w:val="00881C9C"/>
    <w:rsid w:val="008858E8"/>
    <w:rsid w:val="00886723"/>
    <w:rsid w:val="0089093A"/>
    <w:rsid w:val="00891B0B"/>
    <w:rsid w:val="008A55D4"/>
    <w:rsid w:val="008A688F"/>
    <w:rsid w:val="008B1141"/>
    <w:rsid w:val="008B37CC"/>
    <w:rsid w:val="008C0128"/>
    <w:rsid w:val="008D4D40"/>
    <w:rsid w:val="008D6AA9"/>
    <w:rsid w:val="008E0609"/>
    <w:rsid w:val="008E3399"/>
    <w:rsid w:val="009247BE"/>
    <w:rsid w:val="00944C5E"/>
    <w:rsid w:val="009642CA"/>
    <w:rsid w:val="009E470D"/>
    <w:rsid w:val="009E55EB"/>
    <w:rsid w:val="00A029D9"/>
    <w:rsid w:val="00A10522"/>
    <w:rsid w:val="00A17964"/>
    <w:rsid w:val="00A764ED"/>
    <w:rsid w:val="00A777BA"/>
    <w:rsid w:val="00A81E6A"/>
    <w:rsid w:val="00A924EA"/>
    <w:rsid w:val="00AD0EED"/>
    <w:rsid w:val="00B1282B"/>
    <w:rsid w:val="00B20D97"/>
    <w:rsid w:val="00B316A2"/>
    <w:rsid w:val="00B54DF6"/>
    <w:rsid w:val="00B66215"/>
    <w:rsid w:val="00B679AD"/>
    <w:rsid w:val="00B765BA"/>
    <w:rsid w:val="00B95AD7"/>
    <w:rsid w:val="00C04D70"/>
    <w:rsid w:val="00C07F0D"/>
    <w:rsid w:val="00C112EA"/>
    <w:rsid w:val="00C17300"/>
    <w:rsid w:val="00C2027A"/>
    <w:rsid w:val="00C277D3"/>
    <w:rsid w:val="00C31D46"/>
    <w:rsid w:val="00C36804"/>
    <w:rsid w:val="00C44D41"/>
    <w:rsid w:val="00C450ED"/>
    <w:rsid w:val="00C475A4"/>
    <w:rsid w:val="00C53E14"/>
    <w:rsid w:val="00C61C8B"/>
    <w:rsid w:val="00C66359"/>
    <w:rsid w:val="00C70C1D"/>
    <w:rsid w:val="00CA43C9"/>
    <w:rsid w:val="00CA5847"/>
    <w:rsid w:val="00CB0120"/>
    <w:rsid w:val="00CB34B3"/>
    <w:rsid w:val="00CC0C71"/>
    <w:rsid w:val="00CE4C78"/>
    <w:rsid w:val="00D5377A"/>
    <w:rsid w:val="00D710C6"/>
    <w:rsid w:val="00DA22BE"/>
    <w:rsid w:val="00DD5D1B"/>
    <w:rsid w:val="00E036C8"/>
    <w:rsid w:val="00E079FC"/>
    <w:rsid w:val="00E131D1"/>
    <w:rsid w:val="00E30205"/>
    <w:rsid w:val="00E32836"/>
    <w:rsid w:val="00E51881"/>
    <w:rsid w:val="00E53BB9"/>
    <w:rsid w:val="00E61028"/>
    <w:rsid w:val="00E62DB8"/>
    <w:rsid w:val="00EA48E4"/>
    <w:rsid w:val="00EE27DA"/>
    <w:rsid w:val="00EF44D4"/>
    <w:rsid w:val="00F00072"/>
    <w:rsid w:val="00F06BA8"/>
    <w:rsid w:val="00F110FA"/>
    <w:rsid w:val="00F437FA"/>
    <w:rsid w:val="00F51851"/>
    <w:rsid w:val="00F5580A"/>
    <w:rsid w:val="00F749D5"/>
    <w:rsid w:val="00F82CE1"/>
    <w:rsid w:val="00FA5100"/>
    <w:rsid w:val="00FB4833"/>
    <w:rsid w:val="00FD6B23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3EB4"/>
    <w:rPr>
      <w:color w:val="666666"/>
      <w:sz w:val="16"/>
    </w:rPr>
  </w:style>
  <w:style w:type="paragraph" w:customStyle="1" w:styleId="4E3F791A0A504FF2A79BA27CE85A6333">
    <w:name w:val="4E3F791A0A504FF2A79BA27CE85A6333"/>
    <w:rsid w:val="00E51881"/>
  </w:style>
  <w:style w:type="paragraph" w:customStyle="1" w:styleId="FBACDB9111FA4EE283DB34560CE2BA50">
    <w:name w:val="FBACDB9111FA4EE283DB34560CE2BA50"/>
    <w:rsid w:val="00E51881"/>
  </w:style>
  <w:style w:type="paragraph" w:customStyle="1" w:styleId="85A58B6ACDE74E63BF5E5A3D4647C33E">
    <w:name w:val="85A58B6ACDE74E63BF5E5A3D4647C33E"/>
    <w:rsid w:val="002C0EAC"/>
    <w:rPr>
      <w:lang w:val="da-DK" w:eastAsia="da-DK"/>
    </w:rPr>
  </w:style>
  <w:style w:type="paragraph" w:customStyle="1" w:styleId="75D38A05C7054FC68563FE1F3AFAE46A">
    <w:name w:val="75D38A05C7054FC68563FE1F3AFAE46A"/>
    <w:rsid w:val="002C0EAC"/>
    <w:rPr>
      <w:lang w:val="da-DK" w:eastAsia="da-DK"/>
    </w:rPr>
  </w:style>
  <w:style w:type="paragraph" w:customStyle="1" w:styleId="1173A8867F1A48B589A90511B9B77D72">
    <w:name w:val="1173A8867F1A48B589A90511B9B77D72"/>
    <w:rsid w:val="002C0EAC"/>
    <w:rPr>
      <w:lang w:val="da-DK" w:eastAsia="da-DK"/>
    </w:rPr>
  </w:style>
  <w:style w:type="paragraph" w:customStyle="1" w:styleId="FB60442D1CF840CFAB6E80AE17D97612">
    <w:name w:val="FB60442D1CF840CFAB6E80AE17D97612"/>
    <w:rsid w:val="002C0EAC"/>
    <w:rPr>
      <w:lang w:val="da-DK" w:eastAsia="da-DK"/>
    </w:rPr>
  </w:style>
  <w:style w:type="paragraph" w:customStyle="1" w:styleId="CE7D2F5CF0E447A1A83AD578E160A21D">
    <w:name w:val="CE7D2F5CF0E447A1A83AD578E160A21D"/>
    <w:rsid w:val="002C0EAC"/>
    <w:rPr>
      <w:lang w:val="da-DK" w:eastAsia="da-DK"/>
    </w:rPr>
  </w:style>
  <w:style w:type="paragraph" w:customStyle="1" w:styleId="2127A6B545A04E2885FF454EE1ED5515">
    <w:name w:val="2127A6B545A04E2885FF454EE1ED5515"/>
    <w:rsid w:val="002C0EAC"/>
    <w:rPr>
      <w:lang w:val="da-DK" w:eastAsia="da-DK"/>
    </w:rPr>
  </w:style>
  <w:style w:type="paragraph" w:customStyle="1" w:styleId="55E7EA41093C4B6FAD02A5946CE9BBC7">
    <w:name w:val="55E7EA41093C4B6FAD02A5946CE9BBC7"/>
    <w:rsid w:val="007E3EB4"/>
    <w:rPr>
      <w:lang w:val="en-US" w:eastAsia="en-US"/>
    </w:rPr>
  </w:style>
  <w:style w:type="paragraph" w:customStyle="1" w:styleId="04B43EE82DC144F393904109A823FE64">
    <w:name w:val="04B43EE82DC144F393904109A823FE64"/>
    <w:rsid w:val="007E3EB4"/>
    <w:rPr>
      <w:lang w:val="en-US" w:eastAsia="en-US"/>
    </w:rPr>
  </w:style>
  <w:style w:type="paragraph" w:customStyle="1" w:styleId="93CC04711B0D4EE48F257B56F053E394">
    <w:name w:val="93CC04711B0D4EE48F257B56F053E394"/>
    <w:rsid w:val="007E3EB4"/>
    <w:rPr>
      <w:lang w:val="en-US" w:eastAsia="en-US"/>
    </w:rPr>
  </w:style>
  <w:style w:type="paragraph" w:customStyle="1" w:styleId="888833A0082940BD96661D4B05801D18">
    <w:name w:val="888833A0082940BD96661D4B05801D18"/>
    <w:rsid w:val="007E3EB4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  <wetp:taskpane dockstate="right" visibility="0" width="350" row="6">
    <wetp:webextensionref xmlns:r="http://schemas.openxmlformats.org/officeDocument/2006/relationships" r:id="rId3"/>
  </wetp:taskpane>
  <wetp:taskpane dockstate="right" visibility="0" width="350" row="2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D4B0932C-0E6F-4C5D-8BDB-9B0040483D24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C33D619-2B34-4E94-913B-57044BA9C0F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43655DD7-2385-4606-88AC-A67E3D4AB44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f23bcf2-c9ac-4a43-a564-55821576661d&quot;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4A3CFBA1-B0B2-4C4A-8E2F-560BFCE44B58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32d4c080-d46b-4225-9439-0b74412095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283C560A-7472-41A4-B99E-0EE69DA3181C}">
  <ds:schemaRefs>
    <ds:schemaRef ds:uri="urn:microsoft-dynamics-businesscentral/internal/extended/reports/Inventory_Vendor_Purchases/714/"/>
  </ds:schemaRefs>
</ds:datastoreItem>
</file>

<file path=customXml/itemProps2.xml><?xml version="1.0" encoding="utf-8"?>
<ds:datastoreItem xmlns:ds="http://schemas.openxmlformats.org/officeDocument/2006/customXml" ds:itemID="{9D1BAD0E-B8C2-42BF-8A09-930653ED0B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EAA5A0-D970-49F5-B085-DB932DABF36D}">
  <ds:schemaRefs>
    <ds:schemaRef ds:uri="urn:microsoft-dynamics-nav/reports/Inventory_Vendor_Purchases/714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Calm (1).dotx</Template>
  <TotalTime>26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Raffnsøe-Møller</dc:creator>
  <cp:lastModifiedBy>Lene Jennum (ABAKION AS)</cp:lastModifiedBy>
  <cp:revision>21</cp:revision>
  <cp:lastPrinted>2026-09-22T12:14:00Z</cp:lastPrinted>
  <dcterms:created xsi:type="dcterms:W3CDTF">2026-09-24T18:27:00Z</dcterms:created>
  <dcterms:modified xsi:type="dcterms:W3CDTF">2026-10-07T20:30:00Z</dcterms:modified>
</cp:coreProperties>
</file>