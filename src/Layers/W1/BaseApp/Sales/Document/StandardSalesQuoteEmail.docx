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015950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Quote/1304"/>
        <w:id w:val="390932277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015950">
      <w:sdt>
        <w:sdtPr>
          <w:alias w:val="#Nav: /Header/LetterText/GreetingText"/>
          <w:tag w:val="#Nav: Standard_Sales_Quote/1304"/>
          <w:id w:val="933089488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Quote/1304"/>
          <w:id w:val="-982696302"/>
          <w:placeholder>
            <w:docPart w:val="24716A9BEB9A419FBB40ECA2026384BF"/>
          </w:placeholder>
          <w:dataBinding w:prefixMappings="xmlns:ns0='urn:microsoft-dynamics-nav/reports/Standard_Sales_Quote/1304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Quote/1304"/>
        <w:id w:val="2047025775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Quote/1304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Quote/1304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-564030499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p w:rsidR="00C547D7" w:rsidRDefault="00CC67FA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Quote/1304"/>
            <w:id w:val="-944071343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Quote/1304"/>
            <w:id w:val="1046567246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CC67FA" w:rsidRDefault="00015950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Quote/1304"/>
            <w:id w:val="1866784608"/>
            <w:placeholder>
              <w:docPart w:val="9DF12C20402C4E51AB0B3D0684A3BD30"/>
            </w:placeholder>
            <w:dataBinding w:prefixMappings="xmlns:ns0='urn:microsoft-dynamics-nav/reports/Standard_Sales_Quote/1304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015950">
      <w:pPr>
        <w:pStyle w:val="Subtitle"/>
      </w:pPr>
      <w:sdt>
        <w:sdtPr>
          <w:alias w:val="#Nav: /Header/LetterText/ClosingText"/>
          <w:tag w:val="#Nav: Standard_Sales_Quote/1304"/>
          <w:id w:val="559907206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  <w:bookmarkStart w:name="_GoBack" w:id="0"/>
      <w:bookmarkEnd w:id="0"/>
    </w:p>
    <w:p w:rsidR="00C547D7" w:rsidP="00C547D7" w:rsidRDefault="00015950">
      <w:sdt>
        <w:sdtPr>
          <w:alias w:val="#Nav: /Header/SalesPersonName"/>
          <w:tag w:val="#Nav: Standard_Sales_Quote/1304"/>
          <w:id w:val="1457443990"/>
          <w:placeholder>
            <w:docPart w:val="3D3835D4D8C64168AA3C2E2F82ACC544"/>
          </w:placeholder>
          <w:dataBinding w:prefixMappings="xmlns:ns0='urn:microsoft-dynamics-nav/reports/Standard_Sales_Quote/1304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015950">
      <w:pPr>
        <w:pStyle w:val="NoSpacing"/>
      </w:pPr>
      <w:sdt>
        <w:sdtPr>
          <w:alias w:val="#Nav: /Header/CompanyAddress1"/>
          <w:tag w:val="#Nav: Standard_Sales_Quote/1304"/>
          <w:id w:val="-1484004486"/>
          <w:placeholder>
            <w:docPart w:val="3FCB2888DACA43258BFE8ABE9971BA53"/>
          </w:placeholder>
          <w:dataBinding w:prefixMappings="xmlns:ns0='urn:microsoft-dynamics-nav/reports/Standard_Sales_Quote/1304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Quote/1304"/>
        <w:id w:val="874054407"/>
        <w:placeholder>
          <w:docPart w:val="2303183B108A4B60BDE2E3F4DF8036F2"/>
        </w:placeholder>
        <w:dataBinding w:prefixMappings="xmlns:ns0='urn:microsoft-dynamics-nav/reports/Standard_Sales_Quote/1304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Quote/1304"/>
        <w:id w:val="1824692200"/>
        <w:placeholder>
          <w:docPart w:val="5C7F0B639C9E4935B3BDC3259AB14D75"/>
        </w:placeholder>
        <w:dataBinding w:prefixMappings="xmlns:ns0='urn:microsoft-dynamics-nav/reports/Standard_Sales_Quote/1304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Quote/1304"/>
        <w:id w:val="128750634"/>
        <w:placeholder>
          <w:docPart w:val="B29610F6D5044A16A89880C3B1904C8B"/>
        </w:placeholder>
        <w:dataBinding w:prefixMappings="xmlns:ns0='urn:microsoft-dynamics-nav/reports/Standard_Sales_Quote/1304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Quote/1304"/>
        <w:id w:val="1611628179"/>
        <w:placeholder>
          <w:docPart w:val="23F3ABAFA8A5462EAEBC6D69FAD33485"/>
        </w:placeholder>
        <w:dataBinding w:prefixMappings="xmlns:ns0='urn:microsoft-dynamics-nav/reports/Standard_Sales_Quote/1304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Quote/1304"/>
        <w:id w:val="832342547"/>
        <w:placeholder>
          <w:docPart w:val="7559F0385AC0401A969115793B9EAFCC"/>
        </w:placeholder>
        <w:dataBinding w:prefixMappings="xmlns:ns0='urn:microsoft-dynamics-nav/reports/Standard_Sales_Quote/1304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Quote/1304"/>
        <w:id w:val="1517040453"/>
        <w:placeholder>
          <w:docPart w:val="84A86243B57543CC8CB33E6896000802"/>
        </w:placeholder>
        <w:dataBinding w:prefixMappings="xmlns:ns0='urn:microsoft-dynamics-nav/reports/Standard_Sales_Quote/1304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950" w:rsidP="00E40C63" w:rsidRDefault="00015950">
      <w:pPr>
        <w:spacing w:after="0"/>
      </w:pPr>
      <w:r>
        <w:separator/>
      </w:r>
    </w:p>
  </w:endnote>
  <w:endnote w:type="continuationSeparator" w:id="0">
    <w:p w:rsidR="00015950" w:rsidP="00E40C63" w:rsidRDefault="000159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950" w:rsidP="00E40C63" w:rsidRDefault="00015950">
      <w:pPr>
        <w:spacing w:after="0"/>
      </w:pPr>
      <w:r>
        <w:separator/>
      </w:r>
    </w:p>
  </w:footnote>
  <w:footnote w:type="continuationSeparator" w:id="0">
    <w:p w:rsidR="00015950" w:rsidP="00E40C63" w:rsidRDefault="000159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015950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15950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15950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5950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C67FA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0F3BB8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865C9-AD58-4ED7-9952-64E216F32F2C}"/>
      </w:docPartPr>
      <w:docPartBody>
        <w:p w:rsidR="00000000" w:rsidRDefault="000F3BB8">
          <w:r w:rsidRPr="00A46CC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F3BB8"/>
    <w:rsid w:val="002A00F8"/>
    <w:rsid w:val="00401A56"/>
    <w:rsid w:val="00666A99"/>
    <w:rsid w:val="007F0EB0"/>
    <w:rsid w:val="008506F4"/>
    <w:rsid w:val="0093255B"/>
    <w:rsid w:val="00A047A2"/>
    <w:rsid w:val="00AA4803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3BB8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3A213-047C-411E-B373-C7A88E802727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A1414EA8-602C-4526-8E20-DDF1612B1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2016-06-07T13:46:00Z</dcterms:modified>
</cp:coreProperties>
</file>