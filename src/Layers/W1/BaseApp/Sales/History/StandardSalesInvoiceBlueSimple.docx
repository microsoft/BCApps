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44095899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outlineLvl w:val="0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23400D" w:rsidRDefault="0023400D" w14:paraId="77D6C249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outlineLvl w:val="0"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B129C5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FD2E35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FD2E35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FD2E35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346B21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FD2E35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FD2E35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346B21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FD2E35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FD2E35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FD2E35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FD2E35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FD2E35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3AE6" w:rsidP="00E40C63" w:rsidRDefault="00403AE6" w14:paraId="514F17BD" w14:textId="77777777">
      <w:pPr>
        <w:spacing w:after="0"/>
      </w:pPr>
      <w:r>
        <w:separator/>
      </w:r>
    </w:p>
  </w:endnote>
  <w:endnote w:type="continuationSeparator" w:id="0">
    <w:p w:rsidR="00403AE6" w:rsidP="00E40C63" w:rsidRDefault="00403AE6" w14:paraId="7D881EF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pfUXVw=="/>
        </w:sdtPr>
        <w:sdtContent>
          <w:tc>
            <w:tcPr>
              <w:tcW w:w="1250" w:type="pct"/>
            </w:tcPr>
            <w:p w:rsidRPr="003260F6" w:rsidR="0023400D" w:rsidP="00C43401" w:rsidRDefault="00FD2E35" w14:paraId="12176169" w14:textId="77777777">
              <w:pPr>
                <w:pStyle w:val="Heading2"/>
                <w:outlineLvl w:val="1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pfUXVw=="/>
        </w:sdtPr>
        <w:sdtContent>
          <w:tc>
            <w:tcPr>
              <w:tcW w:w="1250" w:type="pct"/>
            </w:tcPr>
            <w:p w:rsidRPr="005A2FAF" w:rsidR="0023400D" w:rsidP="00C43401" w:rsidRDefault="00FD2E35" w14:paraId="009E8D93" w14:textId="77777777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3AE6" w:rsidP="00E40C63" w:rsidRDefault="00403AE6" w14:paraId="4A7E740F" w14:textId="77777777">
      <w:pPr>
        <w:spacing w:after="0"/>
      </w:pPr>
      <w:r>
        <w:separator/>
      </w:r>
    </w:p>
  </w:footnote>
  <w:footnote w:type="continuationSeparator" w:id="0">
    <w:p w:rsidR="00403AE6" w:rsidP="00E40C63" w:rsidRDefault="00403AE6" w14:paraId="13A7010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FF0B2FF" w14:textId="77777777">
      <w:tc>
        <w:tcPr>
          <w:tcW w:w="2929" w:type="pct"/>
        </w:tcPr>
        <w:p w:rsidRPr="00C43401" w:rsidR="00C43401" w:rsidP="00C43401" w:rsidRDefault="00000000" w14:paraId="5BFA9E2A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="001D2965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="00C43401" w:rsidP="00C43401" w:rsidRDefault="00C43401" w14:paraId="38928E05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95F2AB5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2F65A3E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0FBC81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679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1037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Props1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0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2022-06-15T13:13:00Z</dcterms:modified>
</cp:coreProperties>
</file>