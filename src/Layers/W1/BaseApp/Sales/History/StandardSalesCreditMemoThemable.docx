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4996EBD0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744F91A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C155627" w14:textId="77777777">
                <w:pPr>
                  <w:pStyle w:val="NoSpacing"/>
                  <w:jc w:val="right"/>
                </w:pPr>
                <w:r w:rsidRPr="00AB5284">
                  <w:rPr>
                    <w:color w:val="5B9BD5" w:themeColor="accent1"/>
                  </w:rPr>
                  <w:t>CompanyAddress1</w:t>
                </w:r>
              </w:p>
            </w:tc>
          </w:sdtContent>
        </w:sdt>
      </w:tr>
      <w:tr w:rsidRPr="00133E05" w:rsidR="00133E05" w:rsidTr="00133E05" w14:paraId="6295F048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E155A4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089F4E9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B120FCA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2FF1AB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356FC1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26D3FB08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EF4A7E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AD92100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54E58B84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52297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40D7F9D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4FB7C3A8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5262CDC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93A89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7F0778DF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7D9E836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DAE33D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24B5F149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CB504F0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278B43D4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2F64C1E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2759B40" w14:textId="77777777">
        <w:sdt>
          <w:sdtPr>
            <w:rPr>
              <w:color w:val="5B9BD5" w:themeColor="accent1"/>
              <w:lang w:val="da-DK"/>
            </w:rPr>
            <w:alias w:val="#Nav: /Header/YourReference_Lbl"/>
            <w:tag w:val="#Nav: Standard_Sales_Credit_Memo/1307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/1307/'" w:xpath="/ns0:NavWordReportXmlPart[1]/ns0:Header[1]/ns0:YourReference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DD3097D" w14:textId="77777777">
                <w:pPr>
                  <w:pStyle w:val="Heading1"/>
                </w:pPr>
                <w:r w:rsidRPr="00AB5284">
                  <w:rPr>
                    <w:color w:val="5B9BD5" w:themeColor="accent1"/>
                    <w:lang w:val="da-DK"/>
                  </w:rPr>
                  <w:t>YourReference_Lbl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SalesPersonBlank_Lbl"/>
            <w:tag w:val="#Nav: Standard_Sales_Credit_Memo/1307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/1307/'" w:xpath="/ns0:NavWordReportXmlPart[1]/ns0:Header[1]/ns0:SalesPersonBlank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4200482" w14:textId="77777777">
                <w:pPr>
                  <w:pStyle w:val="Heading1"/>
                </w:pPr>
                <w:r w:rsidRPr="00AB5284">
                  <w:rPr>
                    <w:color w:val="5B9BD5" w:themeColor="accent1"/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color w:val="5B9BD5" w:themeColor="accent1"/>
            </w:r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B59D20E" w14:textId="77777777">
                <w:pPr>
                  <w:pStyle w:val="Heading1"/>
                </w:pPr>
                <w:r w:rsidRPr="00AB5284">
                  <w:rPr>
                    <w:color w:val="5B9BD5" w:themeColor="accent1"/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color w:val="5B9BD5" w:themeColor="accent1"/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FDC5353" w14:textId="77777777">
                <w:pPr>
                  <w:pStyle w:val="Heading1"/>
                </w:pPr>
                <w:r w:rsidRPr="00AB5284">
                  <w:rPr>
                    <w:color w:val="5B9BD5" w:themeColor="accent1"/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68ECA6F5" w14:textId="77777777">
        <w:sdt>
          <w:sdtPr>
            <w:alias w:val="#Nav: /Header/YourReference"/>
            <w:tag w:val="#Nav: Standard_Sales_Credit_Memo/1307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/1307/'" w:xpath="/ns0:NavWordReportXmlPart[1]/ns0:Header[1]/ns0:YourReferenc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4D1C915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F1BF49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E82DCB0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4D58F64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1351379648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E2DF282D-C183-47A3-91D1-8B90BDB0DF4A}"/>
        <w:text/>
      </w:sdtPr>
      <w:sdtContent>
        <w:p w:rsidR="00133E05" w:rsidP="00133E05" w:rsidRDefault="00D8767D" w14:paraId="59CDE270" w14:textId="5A617F12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AB5284" w14:paraId="2E7B69BA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E2DF282D-C183-47A3-91D1-8B90BDB0DF4A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4A74CFEF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E2DF282D-C183-47A3-91D1-8B90BDB0DF4A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7E59D737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E2DF282D-C183-47A3-91D1-8B90BDB0DF4A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57A25F8D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E2DF282D-C183-47A3-91D1-8B90BDB0DF4A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0B3886C2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shd w:val="clear" w:color="auto" w:fill="5B9BD5" w:themeFill="accent1"/>
            <w:vAlign w:val="bottom"/>
          </w:tcPr>
          <w:p w:rsidRPr="00133E05" w:rsidR="00133E05" w:rsidP="00133E05" w:rsidRDefault="00133E05" w14:paraId="12966E7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E2DF282D-C183-47A3-91D1-8B90BDB0DF4A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301952C1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shd w:val="clear" w:color="auto" w:fill="5B9BD5" w:themeFill="accent1"/>
            <w:vAlign w:val="bottom"/>
          </w:tcPr>
          <w:p w:rsidRPr="00133E05" w:rsidR="00133E05" w:rsidP="00133E05" w:rsidRDefault="00133E05" w14:paraId="5688896F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E2DF282D-C183-47A3-91D1-8B90BDB0DF4A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shd w:val="clear" w:color="auto" w:fill="5B9BD5" w:themeFill="accent1"/>
                <w:vAlign w:val="bottom"/>
              </w:tcPr>
              <w:p w:rsidRPr="00133E05" w:rsidR="00133E05" w:rsidP="00133E05" w:rsidRDefault="00133E05" w14:paraId="4F0D4090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shd w:val="clear" w:color="auto" w:fill="5B9BD5" w:themeFill="accent1"/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4A72BAF7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01C65F76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F93CFCC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7497AD08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79D609A2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233C8443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63AAD448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2B9EB51C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0296BCA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6BD119F4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4FDD8F1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 " w:xpath="/ns0:NavWordReportXmlPart[1]/ns0:Header[1]/ns0:Line" w:storeItemID="{E2DF282D-C183-47A3-91D1-8B90BDB0DF4A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42E8DF66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E2DF282D-C183-47A3-91D1-8B90BDB0DF4A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A3417C" w:rsidRDefault="00133E05" w14:paraId="3248F501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2DF282D-C183-47A3-91D1-8B90BDB0DF4A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A3417C" w:rsidRDefault="00133E05" w14:paraId="33EBF79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E2DF282D-C183-47A3-91D1-8B90BDB0DF4A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A3417C" w:rsidRDefault="00133E05" w14:paraId="7E87211E" w14:textId="77777777">
                        <w:r w:rsidRPr="00133E05">
                          <w:t>ShipmentDate_Line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E2DF282D-C183-47A3-91D1-8B90BDB0DF4A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A3417C" w:rsidRDefault="00133E05" w14:paraId="210E68FF" w14:textId="77777777">
                        <w:pPr>
                          <w:jc w:val="right"/>
                        </w:pPr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E2DF282D-C183-47A3-91D1-8B90BDB0DF4A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A3417C" w:rsidRDefault="00133E05" w14:paraId="40DEC418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E2DF282D-C183-47A3-91D1-8B90BDB0DF4A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A3417C" w:rsidRDefault="00133E05" w14:paraId="3D15B52B" w14:textId="77777777">
                        <w:pPr>
                          <w:jc w:val="right"/>
                        </w:pPr>
                        <w:proofErr w:type="spellStart"/>
                        <w:r w:rsidRPr="00133E0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E2DF282D-C183-47A3-91D1-8B90BDB0DF4A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A3417C" w:rsidRDefault="00133E05" w14:paraId="04D41468" w14:textId="77777777"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E2DF282D-C183-47A3-91D1-8B90BDB0DF4A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A3417C" w:rsidRDefault="00133E05" w14:paraId="571F8ED4" w14:textId="77777777">
                        <w:pPr>
                          <w:jc w:val="right"/>
                        </w:pPr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A3417C" w:rsidRDefault="00133E05" w14:paraId="70B74BEE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68F5F29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7ACF224B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7639A11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431A841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B499727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138B399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774EB4F1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218082E1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A29C46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F5FCAD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 " w:xpath="/ns0:NavWordReportXmlPart[1]/ns0:Header[1]/ns0:ReportTotalsLine" w:storeItemID="{E2DF282D-C183-47A3-91D1-8B90BDB0DF4A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7CA6C5E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3E67C207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2D8B4B1B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53CD060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7B6C1ADE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7D4FB3E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2DF282D-C183-47A3-91D1-8B90BDB0DF4A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A3417C" w:rsidRDefault="00133E05" w14:paraId="75B67FE8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A3417C" w:rsidRDefault="00133E05" w14:paraId="7555EE60" w14:textId="77777777">
                        <w:pPr>
                          <w:pStyle w:val="NoSpacing"/>
                          <w:jc w:val="right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74967992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2502C71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69DBD83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1C7C2ED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31DEFCE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E859BCA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36B641B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903DF34" w14:textId="77777777">
            <w:pPr>
              <w:pStyle w:val="NoSpacing"/>
            </w:pPr>
          </w:p>
        </w:tc>
      </w:tr>
      <w:tr w:rsidRPr="00133E05" w:rsidR="00DF6462" w:rsidTr="00AB5284" w14:paraId="29F395E1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4BC2D24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0C098134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63AE5D16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33613D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3CA4332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E2DF282D-C183-47A3-91D1-8B90BDB0DF4A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5B9BD5" w:themeColor="accent1" w:sz="4" w:space="0"/>
                </w:tcBorders>
              </w:tcPr>
              <w:p w:rsidRPr="00133E05" w:rsidR="00133E05" w:rsidP="00DF6462" w:rsidRDefault="00133E05" w14:paraId="024BA91B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5B9BD5" w:themeColor="accent1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2BA311E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00C9AEFC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/1307"/>
          <w:id w:val="1234901919"/>
          <w15:dataBinding w:prefixMappings="xmlns:ns0='urn:microsoft-dynamics-nav/reports/Standard_Sales_Credit_Memo/1307/' 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:rsidTr="008A7D4E" w14:paraId="2BE81007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/1307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A3417C" w:rsidRDefault="008A7D4E" w14:paraId="544AAFA5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/1307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A3417C" w:rsidRDefault="008A7D4E" w14:paraId="50412C53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/1307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/1307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A3417C" w:rsidRDefault="008A7D4E" w14:paraId="6F4E5A38" w14:textId="7777777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8A7D4E" w:rsidTr="008A7D4E" w14:paraId="50B7E55B" w14:textId="77777777">
                <w:trPr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0BBB5C9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8A7D4E" w:rsidP="00090494" w:rsidRDefault="008A7D4E" w14:paraId="3C39A04F" w14:textId="12CFAE1B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9C7CAB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Pr="00133E05" w:rsidR="007A68B4" w:rsidP="00133E05" w:rsidRDefault="007A68B4" w14:paraId="39E6B3F8" w14:textId="77777777"/>
    <w:sectPr w:rsidRPr="00133E05" w:rsidR="007A68B4" w:rsidSect="00782744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2FE0" w:rsidP="00E40C63" w:rsidRDefault="00072FE0" w14:paraId="271D3514" w14:textId="77777777">
      <w:pPr>
        <w:spacing w:after="0"/>
      </w:pPr>
      <w:r>
        <w:separator/>
      </w:r>
    </w:p>
  </w:endnote>
  <w:endnote w:type="continuationSeparator" w:id="0">
    <w:p w:rsidR="00072FE0" w:rsidP="00E40C63" w:rsidRDefault="00072FE0" w14:paraId="17669A0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1AAF625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3DFF3392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026A3572" w14:textId="77777777"/>
      </w:tc>
      <w:tc>
        <w:tcPr>
          <w:tcW w:w="1250" w:type="pct"/>
        </w:tcPr>
        <w:p w:rsidRPr="00873B21" w:rsidR="00873B21" w:rsidP="00873B21" w:rsidRDefault="00873B21" w14:paraId="3F90FBE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81BB9B0" w14:textId="77777777"/>
      </w:tc>
    </w:tr>
    <w:tr w:rsidR="00873B21" w:rsidTr="00782744" w14:paraId="471244C4" w14:textId="77777777">
      <w:sdt>
        <w:sdtPr>
          <w:rPr>
            <w:color w:val="5B9BD5" w:themeColor="accent1"/>
          </w:r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55C6F6F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CompanyVATRegistrationNo_Lbl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HomePage_Header_Lbl"/>
          <w:tag w:val="#Nav: Standard_Sales_Credit_Memo/1307"/>
          <w:id w:val="1527454957"/>
          <w:placeholder>
            <w:docPart w:val="C3210B833066458281C5B754EF76F2B7"/>
          </w:placeholder>
          <w:dataBinding w:prefixMappings="xmlns:ns0='urn:microsoft-dynamics-nav/reports/Standard_Sales_Credit_Memo/1307/'" w:xpath="/ns0:NavWordReportXmlPart[1]/ns0:Header[1]/ns0:HomePage_Header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62BC845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HomePage_Header_Lbl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68AEDBD3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EMail_Header_Lbl"/>
          <w:tag w:val="#Nav: Standard_Sales_Credit_Memo/1307"/>
          <w:id w:val="-1185281276"/>
          <w:placeholder>
            <w:docPart w:val="D3BE26172F654C338E99A8469E4E4B79"/>
          </w:placeholder>
          <w:dataBinding w:prefixMappings="xmlns:ns0='urn:microsoft-dynamics-nav/reports/Standard_Sales_Credit_Memo/1307/'" w:xpath="/ns0:NavWordReportXmlPart[1]/ns0:Header[1]/ns0:EMail_Header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73428EA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EMail_Header_Lbl</w:t>
              </w:r>
              <w:proofErr w:type="spellEnd"/>
            </w:p>
          </w:tc>
        </w:sdtContent>
      </w:sdt>
    </w:tr>
    <w:tr w:rsidR="00873B21" w:rsidTr="00782744" w14:paraId="709AE86F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22E4F00B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3D98B7F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BC9552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5D3FCE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C0A6C4" w14:textId="77777777">
      <w:sdt>
        <w:sdtPr>
          <w:rPr>
            <w:color w:val="5B9BD5" w:themeColor="accent1"/>
          </w:r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1D3F073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CompanyBankName</w:t>
              </w:r>
              <w:proofErr w:type="spellEnd"/>
            </w:p>
          </w:tc>
        </w:sdtContent>
      </w:sdt>
      <w:sdt>
        <w:sdtPr>
          <w:rPr>
            <w:color w:val="5B9BD5" w:themeColor="accent1"/>
          </w:r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3ABC24A6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CompanyIBAN_Lbl</w:t>
              </w:r>
              <w:proofErr w:type="spellEnd"/>
            </w:p>
          </w:tc>
        </w:sdtContent>
      </w:sdt>
      <w:sdt>
        <w:sdtPr>
          <w:rPr>
            <w:color w:val="5B9BD5" w:themeColor="accent1"/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ED6C8F9" w14:textId="77777777">
              <w:pPr>
                <w:pStyle w:val="Heading2"/>
              </w:pPr>
              <w:r w:rsidRPr="00AB5284">
                <w:rPr>
                  <w:color w:val="5B9BD5" w:themeColor="accent1"/>
                  <w:lang w:val="da-DK"/>
                </w:rPr>
                <w:t>CompanySWIFT_Lbl</w:t>
              </w:r>
            </w:p>
          </w:tc>
        </w:sdtContent>
      </w:sdt>
      <w:sdt>
        <w:sdtPr>
          <w:rPr>
            <w:color w:val="5B9BD5" w:themeColor="accent1"/>
          </w:r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70E8F309" w14:textId="77777777">
              <w:pPr>
                <w:pStyle w:val="Heading2"/>
              </w:pPr>
              <w:proofErr w:type="spellStart"/>
              <w:r w:rsidRPr="00AB5284">
                <w:rPr>
                  <w:color w:val="5B9BD5" w:themeColor="accent1"/>
                </w:rPr>
                <w:t>CompanyGiroNo_Lbl</w:t>
              </w:r>
              <w:proofErr w:type="spellEnd"/>
            </w:p>
          </w:tc>
        </w:sdtContent>
      </w:sdt>
    </w:tr>
    <w:tr w:rsidR="00873B21" w:rsidTr="00782744" w14:paraId="51B3B87D" w14:textId="77777777">
      <w:tc>
        <w:tcPr>
          <w:tcW w:w="1250" w:type="pct"/>
        </w:tcPr>
        <w:p w:rsidR="00873B21" w:rsidP="00873B21" w:rsidRDefault="00000000" w14:paraId="00CA88D8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E2DF282D-C183-47A3-91D1-8B90BDB0DF4A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E2DF282D-C183-47A3-91D1-8B90BDB0DF4A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74F07F90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95AA0E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34DB074C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6B970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2FE0" w:rsidP="00E40C63" w:rsidRDefault="00072FE0" w14:paraId="6932DABA" w14:textId="77777777">
      <w:pPr>
        <w:spacing w:after="0"/>
      </w:pPr>
      <w:r>
        <w:separator/>
      </w:r>
    </w:p>
  </w:footnote>
  <w:footnote w:type="continuationSeparator" w:id="0">
    <w:p w:rsidR="00072FE0" w:rsidP="00E40C63" w:rsidRDefault="00072FE0" w14:paraId="54054A3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/1307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4D6C450C" w14:textId="77777777">
      <w:tc>
        <w:tcPr>
          <w:tcW w:w="5098" w:type="dxa"/>
        </w:tcPr>
        <w:p w:rsidRPr="0026269B" w:rsidR="00DF6462" w:rsidP="00DF6462" w:rsidRDefault="00000000" w14:paraId="4FBC143F" w14:textId="77777777">
          <w:pPr>
            <w:pStyle w:val="Title"/>
          </w:pPr>
          <w:sdt>
            <w:sdtPr>
              <w:rPr>
                <w:color w:val="5B9BD5" w:themeColor="accent1"/>
              </w:rPr>
              <w:alias w:val="#Nav: /Header/DocumentTitle_Lbl"/>
              <w:tag w:val="#Nav: Standard_Sales_Credit_Memo/1307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AB5284" w:rsidR="00DF6462">
                <w:rPr>
                  <w:color w:val="5B9BD5" w:themeColor="accent1"/>
                </w:rPr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rPr>
                <w:color w:val="5B9BD5" w:themeColor="accent1"/>
              </w:r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AB5284" w:rsidR="00DF6462">
                <w:rPr>
                  <w:color w:val="5B9BD5" w:themeColor="accent1"/>
                </w:rPr>
                <w:t>DocumentNo</w:t>
              </w:r>
              <w:proofErr w:type="spellEnd"/>
            </w:sdtContent>
          </w:sdt>
        </w:p>
        <w:p w:rsidRPr="00DF6462" w:rsidR="00DF6462" w:rsidP="00DF6462" w:rsidRDefault="00000000" w14:paraId="7D618BCD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223D2C4A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8A7D4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8A7D4E">
            <w:rPr>
              <w:noProof/>
            </w:rPr>
            <w:t>1</w:t>
          </w:r>
          <w:r w:rsidR="00E54AFA">
            <w:rPr>
              <w:noProof/>
            </w:rPr>
            <w:fldChar w:fldCharType="end"/>
          </w:r>
        </w:p>
        <w:p w:rsidR="00DF6462" w:rsidRDefault="00DF6462" w14:paraId="1FD8CD4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E2DF282D-C183-47A3-91D1-8B90BDB0DF4A}"/>
            <w:picture/>
          </w:sdtPr>
          <w:sdtContent>
            <w:p w:rsidR="00DF6462" w:rsidP="00782744" w:rsidRDefault="00DF6462" w14:paraId="5B46FD32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35CE07FD" wp14:editId="3C155066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4DA1CE0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04E7"/>
    <w:rsid w:val="00032E69"/>
    <w:rsid w:val="000357EB"/>
    <w:rsid w:val="00070EE8"/>
    <w:rsid w:val="00072FE0"/>
    <w:rsid w:val="00074151"/>
    <w:rsid w:val="000844A3"/>
    <w:rsid w:val="00090494"/>
    <w:rsid w:val="000A665A"/>
    <w:rsid w:val="000D5A6D"/>
    <w:rsid w:val="000E071F"/>
    <w:rsid w:val="000E4368"/>
    <w:rsid w:val="00103846"/>
    <w:rsid w:val="0010706B"/>
    <w:rsid w:val="0011793B"/>
    <w:rsid w:val="00126D5A"/>
    <w:rsid w:val="00133E05"/>
    <w:rsid w:val="00134A71"/>
    <w:rsid w:val="00151C73"/>
    <w:rsid w:val="001621D9"/>
    <w:rsid w:val="001A10DB"/>
    <w:rsid w:val="001B793C"/>
    <w:rsid w:val="001D1CE2"/>
    <w:rsid w:val="001D20FA"/>
    <w:rsid w:val="001D6807"/>
    <w:rsid w:val="0020108A"/>
    <w:rsid w:val="00203E85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0ECA"/>
    <w:rsid w:val="002E2A56"/>
    <w:rsid w:val="00337723"/>
    <w:rsid w:val="00355E20"/>
    <w:rsid w:val="00374316"/>
    <w:rsid w:val="0038349C"/>
    <w:rsid w:val="00394029"/>
    <w:rsid w:val="003A31D7"/>
    <w:rsid w:val="003A7D25"/>
    <w:rsid w:val="003A7E69"/>
    <w:rsid w:val="003B1D59"/>
    <w:rsid w:val="003D120B"/>
    <w:rsid w:val="003D4B80"/>
    <w:rsid w:val="003E2178"/>
    <w:rsid w:val="003F77E2"/>
    <w:rsid w:val="00416D70"/>
    <w:rsid w:val="00492354"/>
    <w:rsid w:val="004A4D71"/>
    <w:rsid w:val="004B22F6"/>
    <w:rsid w:val="004B47ED"/>
    <w:rsid w:val="004B6FE5"/>
    <w:rsid w:val="004C60A5"/>
    <w:rsid w:val="004D3EFF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E360C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A7D4E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5A1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3417C"/>
    <w:rsid w:val="00A42BE5"/>
    <w:rsid w:val="00A76F36"/>
    <w:rsid w:val="00A9010E"/>
    <w:rsid w:val="00A940EF"/>
    <w:rsid w:val="00A9726D"/>
    <w:rsid w:val="00AB5284"/>
    <w:rsid w:val="00AE055E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0554A"/>
    <w:rsid w:val="00C27C1A"/>
    <w:rsid w:val="00C36F18"/>
    <w:rsid w:val="00C40BE4"/>
    <w:rsid w:val="00C41DE3"/>
    <w:rsid w:val="00C47206"/>
    <w:rsid w:val="00CA6394"/>
    <w:rsid w:val="00CB70AD"/>
    <w:rsid w:val="00CD07C7"/>
    <w:rsid w:val="00CD1B92"/>
    <w:rsid w:val="00CF3D28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A0F11"/>
    <w:rsid w:val="00DA580A"/>
    <w:rsid w:val="00DB4B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76F26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304E7"/>
    <w:rsid w:val="00047358"/>
    <w:rsid w:val="00105DBE"/>
    <w:rsid w:val="00232AFF"/>
    <w:rsid w:val="00305D63"/>
    <w:rsid w:val="003F65E8"/>
    <w:rsid w:val="0044675D"/>
    <w:rsid w:val="004D3EFF"/>
    <w:rsid w:val="004F0AE1"/>
    <w:rsid w:val="0070272D"/>
    <w:rsid w:val="00715456"/>
    <w:rsid w:val="007D6AAE"/>
    <w:rsid w:val="008E0D2D"/>
    <w:rsid w:val="008F7AC0"/>
    <w:rsid w:val="00945954"/>
    <w:rsid w:val="009A0924"/>
    <w:rsid w:val="009C647B"/>
    <w:rsid w:val="009F034B"/>
    <w:rsid w:val="009F2F42"/>
    <w:rsid w:val="00A268AC"/>
    <w:rsid w:val="00AD033C"/>
    <w:rsid w:val="00B243DB"/>
    <w:rsid w:val="00BC3A8C"/>
    <w:rsid w:val="00CF76A8"/>
    <w:rsid w:val="00D975F4"/>
    <w:rsid w:val="00DB65E8"/>
    <w:rsid w:val="00E04FEE"/>
    <w:rsid w:val="00E76BA6"/>
    <w:rsid w:val="00E96142"/>
    <w:rsid w:val="00EE3E56"/>
    <w:rsid w:val="00F9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033C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CACAA25B1FA34A8D9DB956D964E309EA">
    <w:name w:val="CACAA25B1FA34A8D9DB956D964E309EA"/>
    <w:rsid w:val="009A0924"/>
    <w:rPr>
      <w:lang w:val="da-DK" w:eastAsia="da-DK"/>
    </w:rPr>
  </w:style>
  <w:style w:type="paragraph" w:customStyle="1" w:styleId="BD581F8E458641EEB9609482D5A1D099">
    <w:name w:val="BD581F8E458641EEB9609482D5A1D099"/>
    <w:rsid w:val="009F034B"/>
    <w:rPr>
      <w:lang w:val="da-DK" w:eastAsia="da-DK"/>
    </w:rPr>
  </w:style>
  <w:style w:type="paragraph" w:customStyle="1" w:styleId="5C83E2818A37461AA6854EA98E0CB606">
    <w:name w:val="5C83E2818A37461AA6854EA98E0CB606"/>
    <w:rsid w:val="009F034B"/>
    <w:rPr>
      <w:lang w:val="da-DK" w:eastAsia="da-DK"/>
    </w:rPr>
  </w:style>
  <w:style w:type="paragraph" w:customStyle="1" w:styleId="6BAB2E95715B49D88A7DC843A8315F32">
    <w:name w:val="6BAB2E95715B49D88A7DC843A8315F32"/>
    <w:rsid w:val="009C647B"/>
    <w:rPr>
      <w:lang w:val="da-DK" w:eastAsia="da-DK"/>
    </w:rPr>
  </w:style>
  <w:style w:type="paragraph" w:customStyle="1" w:styleId="75A0EB2196804D43BF358BB6AB0D611D">
    <w:name w:val="75A0EB2196804D43BF358BB6AB0D611D"/>
    <w:rsid w:val="009C647B"/>
    <w:rPr>
      <w:lang w:val="da-DK" w:eastAsia="da-DK"/>
    </w:rPr>
  </w:style>
  <w:style w:type="paragraph" w:customStyle="1" w:styleId="7442122DE2FC4CF3A0868E4FD36D3DA6">
    <w:name w:val="7442122DE2FC4CF3A0868E4FD36D3DA6"/>
    <w:rsid w:val="009C647B"/>
    <w:rPr>
      <w:lang w:val="da-DK" w:eastAsia="da-DK"/>
    </w:rPr>
  </w:style>
  <w:style w:type="paragraph" w:customStyle="1" w:styleId="69384C3EC55F4B2F911BCEFCA0D09FB3">
    <w:name w:val="69384C3EC55F4B2F911BCEFCA0D09FB3"/>
    <w:rsid w:val="003F65E8"/>
    <w:rPr>
      <w:lang w:val="da-DK" w:eastAsia="da-DK"/>
    </w:rPr>
  </w:style>
  <w:style w:type="paragraph" w:customStyle="1" w:styleId="A76D8E059E5D4C5D9AC396E3661CF7DD">
    <w:name w:val="A76D8E059E5D4C5D9AC396E3661CF7DD"/>
    <w:rsid w:val="003F65E8"/>
    <w:rPr>
      <w:lang w:val="da-DK" w:eastAsia="da-DK"/>
    </w:rPr>
  </w:style>
  <w:style w:type="paragraph" w:customStyle="1" w:styleId="3312B5AE9C104F3D9FB6361996B738D0">
    <w:name w:val="3312B5AE9C104F3D9FB6361996B738D0"/>
    <w:rsid w:val="00DB65E8"/>
    <w:rPr>
      <w:lang w:val="da-DK" w:eastAsia="da-DK"/>
    </w:rPr>
  </w:style>
  <w:style w:type="paragraph" w:customStyle="1" w:styleId="8FA23FA141BE4A42B8FD9AEDC2EACE30">
    <w:name w:val="8FA23FA141BE4A42B8FD9AEDC2EACE30"/>
    <w:rsid w:val="00DB65E8"/>
    <w:rPr>
      <w:lang w:val="da-DK" w:eastAsia="da-DK"/>
    </w:rPr>
  </w:style>
  <w:style w:type="paragraph" w:customStyle="1" w:styleId="F211EF8975444E42B6DF62C850966ADA">
    <w:name w:val="F211EF8975444E42B6DF62C850966ADA"/>
    <w:rsid w:val="00DB65E8"/>
    <w:rPr>
      <w:lang w:val="da-DK" w:eastAsia="da-DK"/>
    </w:rPr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  <w:style w:type="paragraph" w:customStyle="1" w:styleId="E8DEFA83C744407796DB8CC675FDA1A4">
    <w:name w:val="E8DEFA83C744407796DB8CC675FDA1A4"/>
    <w:rsid w:val="00AD033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umerNo>BilltoCustumerNo</BilltoCustumerNo>
    <BilltoCustumerNo_Lbl>BilltoCustumerNo_Lbl</BilltoCustumerNo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F282D-C183-47A3-91D1-8B90BDB0DF4A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5</TotalTime>
  <Pages>1</Pages>
  <Words>57</Words>
  <Characters>983</Characters>
  <Application>Microsoft Office Word</Application>
  <DocSecurity>0</DocSecurity>
  <Lines>140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Prashant Raghav (All e Technologies (P) Ltd)</cp:lastModifiedBy>
  <cp:revision>3</cp:revision>
  <dcterms:created xsi:type="dcterms:W3CDTF">2019-04-09T09:31:00Z</dcterms:created>
  <dcterms:modified xsi:type="dcterms:W3CDTF">2025-08-22T16:34:00Z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