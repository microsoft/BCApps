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48D50B4A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35E2CB6A" w14:textId="77777777">
            <w:pPr>
              <w:pStyle w:val="Heading1"/>
            </w:pPr>
          </w:p>
        </w:tc>
        <w:tc>
          <w:tcPr>
            <w:tcW w:w="1382" w:type="dxa"/>
          </w:tcPr>
          <w:p w:rsidR="00981D1E" w:rsidP="007A2170" w:rsidRDefault="00981D1E" w14:paraId="58A280D1" w14:textId="77777777">
            <w:pPr>
              <w:pStyle w:val="Heading1"/>
            </w:pPr>
          </w:p>
        </w:tc>
        <w:sdt>
          <w:sdtPr>
            <w:rPr>
              <w:color w:val="5B9BD5" w:themeColor="accent1"/>
            </w:r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:rsidRPr="0034230C" w:rsidR="00981D1E" w:rsidP="00FA77C5" w:rsidRDefault="00981D1E" w14:paraId="6D34AD90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18F34CC6" w14:textId="77777777">
            <w:pPr>
              <w:pStyle w:val="Heading1"/>
            </w:pPr>
          </w:p>
        </w:tc>
      </w:tr>
      <w:tr w:rsidR="00981D1E" w:rsidTr="00E450FB" w14:paraId="70887C86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01EFB0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F916A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78A9CF9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258EC0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49E6C77E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F1E160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03F82A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F84FDEB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4C0DD66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67DBBB9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5800EB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CC0F8B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6213535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A70DA9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2C60AB16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0979A3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63054E6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D9DDEB8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0C762B1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37E0BDB0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39043A3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07F731F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4703AD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708EF8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:rsidTr="00E450FB" w14:paraId="2F397872" w14:textId="77777777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Content>
            <w:tc>
              <w:tcPr>
                <w:tcW w:w="2938" w:type="dxa"/>
              </w:tcPr>
              <w:p w:rsidR="00F63AC2" w:rsidP="00F63AC2" w:rsidRDefault="00F63AC2" w14:paraId="43D9EBC5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Content>
            <w:tc>
              <w:tcPr>
                <w:tcW w:w="1382" w:type="dxa"/>
              </w:tcPr>
              <w:p w:rsidR="00F63AC2" w:rsidP="00F63AC2" w:rsidRDefault="00F63AC2" w14:paraId="1A36AE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F63AC2" w:rsidP="00F63AC2" w:rsidRDefault="00F63AC2" w14:paraId="3ECF2900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63AC2" w:rsidP="00F63AC2" w:rsidRDefault="00F63AC2" w14:paraId="2C64B9D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4ACE680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2D10B3" w14:paraId="4A7DEC32" w14:textId="77777777">
        <w:sdt>
          <w:sdtPr>
            <w:rPr>
              <w:color w:val="5B9BD5" w:themeColor="accent1"/>
            </w:r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6B78F036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PaymentTermsDesc_Lbl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034DC" w14:paraId="19A43F81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Buyer_Lbl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4D250351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Receiveby_Lbl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3744" w:type="dxa"/>
              </w:tcPr>
              <w:p w:rsidRPr="00E96245" w:rsidR="00E96245" w:rsidP="007A2170" w:rsidRDefault="00E96245" w14:paraId="1FFD10E5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ShipmentMethodDesc_Lbl</w:t>
                </w:r>
                <w:proofErr w:type="spellEnd"/>
              </w:p>
            </w:tc>
          </w:sdtContent>
        </w:sdt>
      </w:tr>
      <w:tr w:rsidR="00E96245" w:rsidTr="002D10B3" w14:paraId="00B53BC2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96245" w14:paraId="5BDB0D2F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14AB2" w14:paraId="7D95A7CD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F057B8" w14:paraId="71535A9B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3744" w:type="dxa"/>
              </w:tcPr>
              <w:p w:rsidRPr="00E96245" w:rsidR="00E96245" w:rsidP="00981D1E" w:rsidRDefault="00E96245" w14:paraId="25C7E552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  <w:tr w:rsidR="00981D1E" w:rsidTr="002D10B3" w14:paraId="19460E64" w14:textId="77777777">
        <w:sdt>
          <w:sdtPr>
            <w:rPr>
              <w:color w:val="5B9BD5" w:themeColor="accent1"/>
            </w:rPr>
            <w:alias w:val="#Nav: /Purchase_Header/PricesInclVAT_PurchHeader_Lbl"/>
            <w:tag w:val="#Nav: Standard_Purchase_Order/1322"/>
            <w:id w:val="200554721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F37E8E" w14:paraId="43C22119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PricesInclVAT_PurchHeader_Lbl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F37E8E" w14:paraId="097C8897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CompanyVATRegistrationNo_Lbl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981D1E" w14:paraId="0990B2E5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FA77C5" w:rsidRDefault="00981D1E" w14:paraId="0F2BAAD9" w14:textId="77777777">
            <w:pPr>
              <w:pStyle w:val="Heading1"/>
            </w:pPr>
          </w:p>
        </w:tc>
      </w:tr>
      <w:tr w:rsidR="00981D1E" w:rsidTr="002D10B3" w14:paraId="22B6BF25" w14:textId="77777777">
        <w:sdt>
          <w:sdtPr>
            <w:alias w:val="#Nav: /Purchase_Header/PricesInclVAT_PurchHeader"/>
            <w:tag w:val="#Nav: Standard_Purchase_Order/1322"/>
            <w:id w:val="-181132224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F37E8E" w14:paraId="2FA2D7B7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8E1DFF" w14:paraId="153A429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981D1E" w14:paraId="7719CD7B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981D1E" w:rsidRDefault="00981D1E" w14:paraId="33ECE916" w14:textId="77777777"/>
        </w:tc>
      </w:tr>
    </w:tbl>
    <w:p w:rsidR="00E96245" w:rsidP="001541E0" w:rsidRDefault="00E96245" w14:paraId="57CFB339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:rsidTr="00CE0B53" w14:paraId="36485C08" w14:textId="77777777">
        <w:sdt>
          <w:sdtPr>
            <w:rPr>
              <w:color w:val="5B9BD5" w:themeColor="accent1"/>
            </w:r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561B882B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VendorInvoiceNo_Lbl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7943BA20" w14:textId="77777777">
                <w:pPr>
                  <w:pStyle w:val="Heading1"/>
                </w:pPr>
                <w:r w:rsidRPr="00842DC7">
                  <w:rPr>
                    <w:color w:val="5B9BD5" w:themeColor="accent1"/>
                  </w:rPr>
                  <w:t>VendorOrderNo_Lbl</w:t>
                </w:r>
              </w:p>
            </w:tc>
          </w:sdtContent>
        </w:sdt>
      </w:tr>
      <w:tr w:rsidR="009B3A60" w:rsidTr="00CE0B53" w14:paraId="53BF95C4" w14:textId="77777777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10FF62DF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3080AED3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9B3A60" w:rsidP="001541E0" w:rsidRDefault="009B3A60" w14:paraId="77E1541F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E434C9" w:rsidTr="00842DC7" w14:paraId="1346DF2D" w14:textId="77777777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E434C9" w14:paraId="1A6513E3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7C9D7B99-3F0A-4DC8-9D28-B3E523DBEA5C}"/>
            <w:text/>
          </w:sdtPr>
          <w:sdtContent>
            <w:tc>
              <w:tcPr>
                <w:tcW w:w="3139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E434C9" w14:paraId="32B8B139" w14:textId="77777777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E434C9" w14:paraId="7273B5AA" w14:textId="77777777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F37E8E" w14:paraId="5C0D326B" w14:textId="77777777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="00A64E32" w:rsidP="007A2170" w:rsidRDefault="00F37E8E" w14:paraId="01540FDC" w14:textId="77777777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2C4945" w14:paraId="10F12E5C" w14:textId="27996F90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6E60E9" w:rsidRDefault="00A64E32" w14:paraId="0F8C452F" w14:textId="77777777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FA77C5" w:rsidTr="00A9275C" w14:paraId="5F606CF2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0EC7AEF" w14:textId="77777777">
            <w:pPr>
              <w:pStyle w:val="Heading1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B34D9C9" w14:textId="77777777">
            <w:pPr>
              <w:pStyle w:val="Heading1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593C3A2" w14:textId="77777777">
            <w:pPr>
              <w:pStyle w:val="Heading1"/>
              <w:jc w:val="right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30C4E43F" w14:textId="77777777">
            <w:pPr>
              <w:pStyle w:val="Heading1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C752489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5075D39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6E60E9" w:rsidRDefault="00FA77C5" w14:paraId="06900D71" w14:textId="77777777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 " w:xpath="/ns0:NavWordReportXmlPart[1]/ns0:Purchase_Header[1]/ns0:Purchase_Line" w:storeItemID="{7C9D7B99-3F0A-4DC8-9D28-B3E523DBEA5C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Content>
              <w:tr w:rsidR="00E434C9" w:rsidTr="005948C5" w14:paraId="49A377F8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A64E32" w:rsidP="00463F2C" w:rsidRDefault="00E434C9" w14:paraId="11406DA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Content>
                    <w:tc>
                      <w:tcPr>
                        <w:tcW w:w="3139" w:type="dxa"/>
                      </w:tcPr>
                      <w:p w:rsidRPr="001D4852" w:rsidR="00A64E32" w:rsidP="00463F2C" w:rsidRDefault="00E434C9" w14:paraId="6FBB407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1D4852" w:rsidR="00A64E32" w:rsidP="00463F2C" w:rsidRDefault="00E434C9" w14:paraId="7DA5C450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A64E32" w:rsidP="00463F2C" w:rsidRDefault="00F37E8E" w14:paraId="5B692739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Content>
                    <w:tc>
                      <w:tcPr>
                        <w:tcW w:w="1282" w:type="dxa"/>
                      </w:tcPr>
                      <w:p w:rsidRPr="001D4852" w:rsidR="00A64E32" w:rsidP="00463F2C" w:rsidRDefault="00F37E8E" w14:paraId="6C12A0C7" w14:textId="7F2935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A64E32" w:rsidP="00463F2C" w:rsidRDefault="00255327" w14:paraId="21AEE1CA" w14:textId="4DFF5B5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A64E32" w:rsidP="00463F2C" w:rsidRDefault="008A3400" w14:paraId="4D18C0A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434C9" w:rsidTr="00842DC7" w14:paraId="5C40C58E" w14:textId="77777777">
        <w:trPr>
          <w:trHeight w:val="144" w:hRule="exact"/>
        </w:trPr>
        <w:tc>
          <w:tcPr>
            <w:tcW w:w="994" w:type="dxa"/>
          </w:tcPr>
          <w:p w:rsidR="00A64E32" w:rsidP="00A9275C" w:rsidRDefault="00A64E32" w14:paraId="1F3E52DE" w14:textId="77777777">
            <w:pPr>
              <w:pStyle w:val="Heading1"/>
            </w:pPr>
          </w:p>
        </w:tc>
        <w:tc>
          <w:tcPr>
            <w:tcW w:w="3139" w:type="dxa"/>
          </w:tcPr>
          <w:p w:rsidR="00A64E32" w:rsidP="00A9275C" w:rsidRDefault="00A64E32" w14:paraId="34FDC619" w14:textId="77777777">
            <w:pPr>
              <w:pStyle w:val="Heading1"/>
            </w:pPr>
          </w:p>
        </w:tc>
        <w:tc>
          <w:tcPr>
            <w:tcW w:w="1080" w:type="dxa"/>
          </w:tcPr>
          <w:p w:rsidR="00A64E32" w:rsidP="00A9275C" w:rsidRDefault="00A64E32" w14:paraId="06A57072" w14:textId="77777777">
            <w:pPr>
              <w:pStyle w:val="Heading1"/>
            </w:pPr>
          </w:p>
        </w:tc>
        <w:tc>
          <w:tcPr>
            <w:tcW w:w="994" w:type="dxa"/>
          </w:tcPr>
          <w:p w:rsidR="00A64E32" w:rsidP="00A9275C" w:rsidRDefault="00A64E32" w14:paraId="13D78435" w14:textId="77777777">
            <w:pPr>
              <w:pStyle w:val="Heading1"/>
            </w:pPr>
          </w:p>
        </w:tc>
        <w:tc>
          <w:tcPr>
            <w:tcW w:w="1282" w:type="dxa"/>
          </w:tcPr>
          <w:p w:rsidR="00A64E32" w:rsidP="00A9275C" w:rsidRDefault="00A64E32" w14:paraId="4DF7A0F9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5B9BD5" w:themeColor="accent1" w:sz="4" w:space="0"/>
            </w:tcBorders>
          </w:tcPr>
          <w:p w:rsidR="00A64E32" w:rsidP="00A9275C" w:rsidRDefault="00A64E32" w14:paraId="2FE74162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5B9BD5" w:themeColor="accent1" w:sz="4" w:space="0"/>
            </w:tcBorders>
          </w:tcPr>
          <w:p w:rsidR="00A64E32" w:rsidP="00A9275C" w:rsidRDefault="00A64E32" w14:paraId="55C406AC" w14:textId="77777777">
            <w:pPr>
              <w:pStyle w:val="Heading1"/>
            </w:pPr>
          </w:p>
        </w:tc>
      </w:tr>
      <w:tr w:rsidR="004D1000" w:rsidTr="00842DC7" w14:paraId="1142AF37" w14:textId="77777777">
        <w:trPr>
          <w:trHeight w:val="230"/>
        </w:trPr>
        <w:tc>
          <w:tcPr>
            <w:tcW w:w="994" w:type="dxa"/>
          </w:tcPr>
          <w:p w:rsidR="004D1000" w:rsidP="00C645A2" w:rsidRDefault="004D1000" w14:paraId="3BE7C6F5" w14:textId="77777777">
            <w:pPr>
              <w:pStyle w:val="NoSpacing"/>
            </w:pPr>
          </w:p>
        </w:tc>
        <w:tc>
          <w:tcPr>
            <w:tcW w:w="3139" w:type="dxa"/>
          </w:tcPr>
          <w:p w:rsidR="004D1000" w:rsidP="00C645A2" w:rsidRDefault="004D1000" w14:paraId="45C86DD6" w14:textId="77777777">
            <w:pPr>
              <w:pStyle w:val="NoSpacing"/>
            </w:pPr>
          </w:p>
        </w:tc>
        <w:tc>
          <w:tcPr>
            <w:tcW w:w="1080" w:type="dxa"/>
          </w:tcPr>
          <w:p w:rsidR="004D1000" w:rsidP="00C645A2" w:rsidRDefault="004D1000" w14:paraId="352A7380" w14:textId="77777777">
            <w:pPr>
              <w:pStyle w:val="NoSpacing"/>
            </w:pPr>
          </w:p>
        </w:tc>
        <w:tc>
          <w:tcPr>
            <w:tcW w:w="994" w:type="dxa"/>
          </w:tcPr>
          <w:p w:rsidR="004D1000" w:rsidP="00C645A2" w:rsidRDefault="004D1000" w14:paraId="389DB74A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158D57CB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color="5B9BD5" w:themeColor="accent1" w:sz="4" w:space="0"/>
                </w:tcBorders>
              </w:tcPr>
              <w:p w:rsidRPr="00C645A2" w:rsidR="004D1000" w:rsidP="006E60E9" w:rsidRDefault="004D1000" w14:paraId="6A6DCC47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E434C9" w:rsidTr="00842DC7" w14:paraId="6A629914" w14:textId="77777777">
        <w:trPr>
          <w:trHeight w:val="230"/>
        </w:trPr>
        <w:tc>
          <w:tcPr>
            <w:tcW w:w="994" w:type="dxa"/>
          </w:tcPr>
          <w:p w:rsidR="00A64E32" w:rsidP="001541E0" w:rsidRDefault="00A64E32" w14:paraId="46488847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A64E32" w:rsidP="001541E0" w:rsidRDefault="00A64E32" w14:paraId="67A0E794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A64E32" w:rsidP="001541E0" w:rsidRDefault="00A64E32" w14:paraId="22E1062A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A64E32" w:rsidP="001541E0" w:rsidRDefault="00A64E32" w14:paraId="2DB634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A64E32" w:rsidP="001541E0" w:rsidRDefault="00A64E32" w14:paraId="41FE6D09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5B9BD5" w:themeColor="accent1" w:sz="4" w:space="0"/>
                </w:tcBorders>
              </w:tcPr>
              <w:p w:rsidR="00A64E32" w:rsidP="004B787A" w:rsidRDefault="004B787A" w14:paraId="58A9D58C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5B9BD5" w:themeColor="accent1" w:sz="4" w:space="0"/>
                </w:tcBorders>
              </w:tcPr>
              <w:p w:rsidR="00A64E32" w:rsidP="006E60E9" w:rsidRDefault="005948C5" w14:paraId="06724F8D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4D1000" w:rsidTr="00842DC7" w14:paraId="069A4241" w14:textId="77777777">
        <w:trPr>
          <w:trHeight w:val="230"/>
        </w:trPr>
        <w:tc>
          <w:tcPr>
            <w:tcW w:w="994" w:type="dxa"/>
          </w:tcPr>
          <w:p w:rsidR="004D1000" w:rsidP="005948C5" w:rsidRDefault="004D1000" w14:paraId="639791B2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4D1000" w:rsidP="005948C5" w:rsidRDefault="004D1000" w14:paraId="48BD360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4D1000" w:rsidP="005948C5" w:rsidRDefault="004D1000" w14:paraId="1DCF69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4D1000" w:rsidP="005948C5" w:rsidRDefault="004D1000" w14:paraId="39014A71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0191AC05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color="5B9BD5" w:themeColor="accent1" w:sz="4" w:space="0"/>
                </w:tcBorders>
              </w:tcPr>
              <w:p w:rsidRPr="00C645A2" w:rsidR="004D1000" w:rsidP="006E60E9" w:rsidRDefault="004D1000" w14:paraId="4C80DC8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7A2170" w:rsidP="001541E0" w:rsidRDefault="007A2170" w14:paraId="66EC708F" w14:textId="77777777">
      <w:pPr>
        <w:pStyle w:val="Style1"/>
        <w:rPr>
          <w:sz w:val="20"/>
        </w:rPr>
      </w:pPr>
    </w:p>
    <w:p w:rsidR="00602E94" w:rsidP="001541E0" w:rsidRDefault="00602E94" w14:paraId="17A6F997" w14:textId="77777777">
      <w:pPr>
        <w:pStyle w:val="Style1"/>
        <w:rPr>
          <w:sz w:val="20"/>
        </w:rPr>
      </w:pPr>
    </w:p>
    <w:sectPr w:rsidR="00602E94" w:rsidSect="006775CD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1E8" w:rsidP="00E40C63" w:rsidRDefault="006751E8" w14:paraId="16D0EB62" w14:textId="77777777">
      <w:pPr>
        <w:spacing w:after="0"/>
      </w:pPr>
      <w:r>
        <w:separator/>
      </w:r>
    </w:p>
  </w:endnote>
  <w:endnote w:type="continuationSeparator" w:id="0">
    <w:p w:rsidR="006751E8" w:rsidP="00E40C63" w:rsidRDefault="006751E8" w14:paraId="0005E46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415BEB67" w14:textId="77777777">
      <w:sdt>
        <w:sdtPr>
          <w:rPr>
            <w:color w:val="5B9BD5" w:themeColor="accent1"/>
          </w:r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4D6FAC1B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CompanyHomePage_Lbl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Content>
          <w:tc>
            <w:tcPr>
              <w:tcW w:w="1958" w:type="dxa"/>
            </w:tcPr>
            <w:p w:rsidR="004E6401" w:rsidP="004E6401" w:rsidRDefault="004E6401" w14:paraId="502A6E89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06DF58BC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CompanyEmail_Lbl</w:t>
              </w:r>
              <w:proofErr w:type="spellEnd"/>
            </w:p>
          </w:tc>
        </w:sdtContent>
      </w:sdt>
    </w:tr>
    <w:tr w:rsidR="004E6401" w:rsidTr="00AC60A2" w14:paraId="247F6BE5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7E62B6B7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Content>
          <w:tc>
            <w:tcPr>
              <w:tcW w:w="1958" w:type="dxa"/>
            </w:tcPr>
            <w:p w:rsidR="004E6401" w:rsidP="004E6401" w:rsidRDefault="004E6401" w14:paraId="2C0884B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5DD737AA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475B02B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1E8" w:rsidP="00E40C63" w:rsidRDefault="006751E8" w14:paraId="02BB663A" w14:textId="77777777">
      <w:pPr>
        <w:spacing w:after="0"/>
      </w:pPr>
      <w:r>
        <w:separator/>
      </w:r>
    </w:p>
  </w:footnote>
  <w:footnote w:type="continuationSeparator" w:id="0">
    <w:p w:rsidR="006751E8" w:rsidP="00E40C63" w:rsidRDefault="006751E8" w14:paraId="38C88FA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553F4DD" w14:textId="77777777">
      <w:tc>
        <w:tcPr>
          <w:tcW w:w="2929" w:type="pct"/>
        </w:tcPr>
        <w:p w:rsidRPr="00F17602" w:rsidR="00F17602" w:rsidP="00F17602" w:rsidRDefault="00000000" w14:paraId="0B23AFC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Pr="00F17602" w:rsidR="00F17602" w:rsidP="00F17602" w:rsidRDefault="00F17602" w14:paraId="731A86F5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000000" w14:paraId="5BB84AE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61F619AC" w14:textId="77777777">
      <w:tc>
        <w:tcPr>
          <w:tcW w:w="2929" w:type="pct"/>
        </w:tcPr>
        <w:p w:rsidRPr="00842DC7" w:rsidR="00C43401" w:rsidP="00291EF5" w:rsidRDefault="00000000" w14:paraId="40183AF9" w14:textId="77777777">
          <w:pPr>
            <w:pStyle w:val="Title"/>
            <w:rPr>
              <w:color w:val="5B9BD5" w:themeColor="accent1"/>
            </w:rPr>
          </w:pPr>
          <w:sdt>
            <w:sdtPr>
              <w:rPr>
                <w:color w:val="5B9BD5" w:themeColor="accent1"/>
              </w:r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Pr="00842DC7" w:rsidR="00BD2158">
                <w:rPr>
                  <w:color w:val="5B9BD5" w:themeColor="accent1"/>
                </w:rPr>
                <w:t>DocumentTitle_Lbl</w:t>
              </w:r>
              <w:proofErr w:type="spellEnd"/>
            </w:sdtContent>
          </w:sdt>
          <w:r w:rsidRPr="00842DC7" w:rsidR="00FA08E4">
            <w:rPr>
              <w:color w:val="5B9BD5" w:themeColor="accent1"/>
            </w:rPr>
            <w:t xml:space="preserve"> </w:t>
          </w:r>
          <w:sdt>
            <w:sdtPr>
              <w:rPr>
                <w:color w:val="5B9BD5" w:themeColor="accent1"/>
              </w:r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Pr="00842DC7" w:rsidR="00BD2158">
                <w:rPr>
                  <w:color w:val="5B9BD5" w:themeColor="accent1"/>
                </w:rPr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="00E55D9E" w:rsidP="00DA0734" w:rsidRDefault="00DA0734" w14:paraId="7C9B485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000000" w14:paraId="6C33CC75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fldSimple w:instr=" NUMPAGES   \* MERGEFORMAT ">
            <w:r w:rsidR="009B3A60"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:rsidR="00C43401" w:rsidP="004639DD" w:rsidRDefault="004639DD" w14:paraId="1A379905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3C2BF9E3" wp14:editId="7E1E4537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3943D8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63F2C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3EFF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51E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2DC7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2DE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5A8D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8A6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0C7D2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676164" w:rsidRDefault="003E39BD" w:rsidP="003E39BD">
          <w:pPr>
            <w:pStyle w:val="3F861A4BBE3C4F7EB94F810207A61B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676164" w:rsidRDefault="003E39BD" w:rsidP="003E39BD">
          <w:pPr>
            <w:pStyle w:val="31734764C5034B06B1C5E45712C3E8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27D2D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D3EFF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D7508"/>
    <w:rsid w:val="00AE1CD3"/>
    <w:rsid w:val="00AE701E"/>
    <w:rsid w:val="00AF1763"/>
    <w:rsid w:val="00B104BA"/>
    <w:rsid w:val="00B55A8D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5F6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9485722AD625498C8BC2196EF140A656">
    <w:name w:val="9485722AD625498C8BC2196EF140A656"/>
    <w:rsid w:val="00C02972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6BBB53A26AA84408BF854D29A3581C5C">
    <w:name w:val="6BBB53A26AA84408BF854D29A3581C5C"/>
    <w:rsid w:val="000878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oCaption_Lbl>ToCaption_Lbl</ToCaption_Lb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nvDiscCaption_Lbl>InvDiscCaption_Lbl</InvDiscCaption_Lbl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otalPriceCaption_Lbl>TotalPriceCaption_Lbl</TotalPriceCaption_Lbl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Props1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Tabrez Ajaz (All e Technologies Ltd)</cp:lastModifiedBy>
  <cp:revision>3</cp:revision>
  <dcterms:created xsi:type="dcterms:W3CDTF">2018-03-14T15:58:00Z</dcterms:created>
  <dcterms:modified xsi:type="dcterms:W3CDTF">2025-07-28T11:11:00Z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</Properties>
</file>