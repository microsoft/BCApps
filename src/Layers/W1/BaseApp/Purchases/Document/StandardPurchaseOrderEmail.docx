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77936" w:rsidR="00A90552" w:rsidP="00A90552" w:rsidRDefault="0037639D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alias w:val="#Nav: /Purchase_Header/VendNo_Lbl"/>
          <w:tag w:val="#Nav: Standard_Purchase_Order/1322"/>
          <w:id w:val="19843354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VendNo_Lbl[1]" w:storeItemID="{F1A553DA-C3F2-4CE6-8EDE-11DD994976F7}"/>
          <w:text/>
        </w:sdtPr>
        <w:sdtEndPr/>
        <w:sdtContent>
          <w:proofErr w:type="spellStart"/>
          <w:r w:rsidR="003F0E3A">
            <w:rPr>
              <w:color w:val="808080" w:themeColor="background1" w:themeShade="80"/>
            </w:rPr>
            <w:t>VendNo_Lbl</w:t>
          </w:r>
          <w:proofErr w:type="spellEnd"/>
        </w:sdtContent>
      </w:sdt>
      <w:r w:rsidR="003F0E3A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alias w:val="#Nav: /Purchase_Header/BuyFrmVendNo_PurchHeader"/>
          <w:tag w:val="#Nav: Standard_Purchase_Order/1322"/>
          <w:id w:val="-10486837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BuyFrmVendNo_PurchHeader[1]" w:storeItemID="{F1A553DA-C3F2-4CE6-8EDE-11DD994976F7}"/>
          <w:text/>
        </w:sdtPr>
        <w:sdtEndPr/>
        <w:sdtContent>
          <w:proofErr w:type="spellStart"/>
          <w:r w:rsidR="00F02A53">
            <w:rPr>
              <w:color w:val="808080" w:themeColor="background1" w:themeShade="80"/>
            </w:rPr>
            <w:t>BuyFrmVendNo_PurchHeader</w:t>
          </w:r>
          <w:proofErr w:type="spellEnd"/>
        </w:sdtContent>
      </w:sdt>
    </w:p>
    <w:sdt>
      <w:sdtPr>
        <w:alias w:val="#Nav: /Purchase_Header/DocumentTitle_Lbl"/>
        <w:tag w:val="#Nav: Standard_Purchase_Order/1322"/>
        <w:id w:val="-79259530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DocumentTitle_Lbl[1]" w:storeItemID="{F1A553DA-C3F2-4CE6-8EDE-11DD994976F7}"/>
        <w:text/>
      </w:sdtPr>
      <w:sdtEndPr/>
      <w:sdtContent>
        <w:p w:rsidRPr="00777936" w:rsidR="00A90552" w:rsidP="00A90552" w:rsidRDefault="000C212F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Pr="00777936" w:rsidR="00A90552" w:rsidP="00A90552" w:rsidRDefault="0037639D">
      <w:sdt>
        <w:sdtPr>
          <w:alias w:val="#Nav: /Purchase_Header/LetterText/GreetingText"/>
          <w:tag w:val="#Nav: Standard_Purchase_Order/1322"/>
          <w:id w:val="-310647226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LetterText[1]/ns0:GreetingText[1]" w:storeItemID="{F1A553DA-C3F2-4CE6-8EDE-11DD994976F7}"/>
          <w:text/>
        </w:sdtPr>
        <w:sdtEndPr/>
        <w:sdtContent>
          <w:proofErr w:type="spellStart"/>
          <w:r w:rsidR="001C2820">
            <w:t>GreetingText</w:t>
          </w:r>
          <w:proofErr w:type="spellEnd"/>
        </w:sdtContent>
      </w:sdt>
      <w:r w:rsidR="001C2820">
        <w:t xml:space="preserve"> </w:t>
      </w:r>
      <w:sdt>
        <w:sdtPr>
          <w:alias w:val="#Nav: /Purchase_Header/BuyFromAddr1"/>
          <w:tag w:val="#Nav: Standard_Purchase_Order/1322"/>
          <w:id w:val="-268708066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BuyFromAddr1[1]" w:storeItemID="{F1A553DA-C3F2-4CE6-8EDE-11DD994976F7}"/>
          <w:text/>
        </w:sdtPr>
        <w:sdtEndPr/>
        <w:sdtContent>
          <w:r w:rsidRPr="00A90552" w:rsidR="00A90552">
            <w:t>BuyFromAddr1</w:t>
          </w:r>
        </w:sdtContent>
      </w:sdt>
      <w:r w:rsidRPr="00777936" w:rsidR="00A90552">
        <w:t>,</w:t>
      </w:r>
    </w:p>
    <w:sdt>
      <w:sdtPr>
        <w:alias w:val="#Nav: /Purchase_Header/LetterText/BodyText"/>
        <w:tag w:val="#Nav: Standard_Purchase_Order/1322"/>
        <w:id w:val="51905853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LetterText[1]/ns0:BodyText[1]" w:storeItemID="{F1A553DA-C3F2-4CE6-8EDE-11DD994976F7}"/>
        <w:text/>
      </w:sdtPr>
      <w:sdtEndPr/>
      <w:sdtContent>
        <w:p w:rsidRPr="00777936" w:rsidR="00A90552" w:rsidP="00A90552" w:rsidRDefault="001C2820">
          <w:proofErr w:type="spellStart"/>
          <w:r>
            <w:t>BodyText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A90552" w:rsidTr="00FD0233">
        <w:sdt>
          <w:sdtPr>
            <w:alias w:val="#Nav: /Purchase_Header/OrderNo_Lbl"/>
            <w:tag w:val="#Nav: Standard_Purchase_Order/1322"/>
            <w:id w:val="739523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No_Lbl[1]" w:storeItemID="{F1A553DA-C3F2-4CE6-8EDE-11DD994976F7}"/>
            <w:text/>
          </w:sdtPr>
          <w:sdtEndPr/>
          <w:sdtContent>
            <w:tc>
              <w:tcPr>
                <w:tcW w:w="1994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pPr>
                  <w:pStyle w:val="Heading1"/>
                  <w:outlineLvl w:val="0"/>
                </w:pPr>
                <w:proofErr w:type="spellStart"/>
                <w:r>
                  <w:t>OrderNo_Lbl</w:t>
                </w:r>
                <w:proofErr w:type="spellEnd"/>
              </w:p>
            </w:tc>
          </w:sdtContent>
        </w:sdt>
        <w:sdt>
          <w:sdtPr>
            <w:alias w:val="#Nav: /Purchase_Header/OrderDate_Lbl"/>
            <w:tag w:val="#Nav: Standard_Purchase_Order/1322"/>
            <w:id w:val="10747081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Date_Lbl[1]" w:storeItemID="{F1A553DA-C3F2-4CE6-8EDE-11DD994976F7}"/>
            <w:text/>
          </w:sdtPr>
          <w:sdtEndPr/>
          <w:sdtContent>
            <w:tc>
              <w:tcPr>
                <w:tcW w:w="3856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62216E">
                <w:pPr>
                  <w:pStyle w:val="Heading1"/>
                  <w:outlineLvl w:val="0"/>
                </w:pPr>
                <w:proofErr w:type="spellStart"/>
                <w:r>
                  <w:t>OrderDate_Lbl</w:t>
                </w:r>
                <w:proofErr w:type="spellEnd"/>
              </w:p>
            </w:tc>
          </w:sdtContent>
        </w:sdt>
        <w:sdt>
          <w:sdtPr>
            <w:alias w:val="#Nav: /Purchase_Header/Totals/TotalText"/>
            <w:tag w:val="#Nav: Standard_Purchase_Order/1322"/>
            <w:id w:val="104132273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Text[1]" w:storeItemID="{F1A553DA-C3F2-4CE6-8EDE-11DD994976F7}"/>
            <w:text/>
          </w:sdtPr>
          <w:sdtEndPr/>
          <w:sdtContent>
            <w:tc>
              <w:tcPr>
                <w:tcW w:w="4356" w:type="dxa"/>
                <w:tcBorders>
                  <w:bottom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pPr>
                  <w:pStyle w:val="Heading1"/>
                  <w:jc w:val="right"/>
                  <w:outlineLvl w:val="0"/>
                </w:pPr>
                <w:proofErr w:type="spellStart"/>
                <w:r>
                  <w:t>TotalText</w:t>
                </w:r>
                <w:proofErr w:type="spellEnd"/>
              </w:p>
            </w:tc>
          </w:sdtContent>
        </w:sdt>
      </w:tr>
      <w:tr w:rsidRPr="00777936" w:rsidR="00A90552" w:rsidTr="00FD0233">
        <w:sdt>
          <w:sdtPr>
            <w:alias w:val="#Nav: /Purchase_Header/No_PurchHeader"/>
            <w:tag w:val="#Nav: Standard_Purchase_Order/1322"/>
            <w:id w:val="14828828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No_PurchHeader[1]" w:storeItemID="{F1A553DA-C3F2-4CE6-8EDE-11DD994976F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A90552">
                <w:proofErr w:type="spellStart"/>
                <w:r>
                  <w:t>No_PurchHeader</w:t>
                </w:r>
                <w:proofErr w:type="spellEnd"/>
              </w:p>
            </w:tc>
          </w:sdtContent>
        </w:sdt>
        <w:sdt>
          <w:sdtPr>
            <w:alias w:val="#Nav: /Purchase_Header/OrderDate_PurchaseHeader"/>
            <w:tag w:val="#Nav: Standard_Purchase_Order/1322"/>
            <w:id w:val="-127548137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OrderDate_PurchaseHeader[1]" w:storeItemID="{F1A553DA-C3F2-4CE6-8EDE-11DD994976F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1C2820">
                <w:proofErr w:type="spellStart"/>
                <w:r>
                  <w:t>OrderDate_PurchaseHeader</w:t>
                </w:r>
                <w:proofErr w:type="spellEnd"/>
              </w:p>
            </w:tc>
          </w:sdtContent>
        </w:sdt>
        <w:sdt>
          <w:sdtPr>
            <w:id w:val="49129853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AmountInclVAT[1]" w:storeItemID="{F1A553DA-C3F2-4CE6-8EDE-11DD994976F7}"/>
            <w:text/>
            <w:alias w:val="#Nav: /Purchase_Header/Totals/TotalAmountInclVAT"/>
            <w:tag w:val="#Nav: Standard_Purchase_Order/1322"/>
          </w:sdtPr>
          <w:sdtContent>
            <w:tc>
              <w:tcPr>
                <w:tcW w:w="43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A90552" w:rsidP="00FD0233" w:rsidRDefault="00215448">
                <w:pPr>
                  <w:jc w:val="right"/>
                </w:pPr>
                <w:proofErr w:type="spellStart"/>
                <w:r>
                  <w:t>TotalAmountInclVAT</w:t>
                </w:r>
                <w:proofErr w:type="spellEnd"/>
              </w:p>
            </w:tc>
          </w:sdtContent>
        </w:sdt>
      </w:tr>
    </w:tbl>
    <w:p w:rsidRPr="00777936" w:rsidR="00A90552" w:rsidP="00A90552" w:rsidRDefault="00A90552">
      <w:pPr>
        <w:pStyle w:val="Subtitle"/>
      </w:pPr>
    </w:p>
    <w:p w:rsidRPr="0050622D" w:rsidR="00A90552" w:rsidP="00A90552" w:rsidRDefault="00A90552"/>
    <w:p w:rsidRPr="00777936" w:rsidR="00A90552" w:rsidP="00A90552" w:rsidRDefault="0037639D">
      <w:pPr>
        <w:pStyle w:val="Subtitle"/>
      </w:pPr>
      <w:sdt>
        <w:sdtPr>
          <w:alias w:val="#Nav: /Purchase_Header/LetterText/ClosingText"/>
          <w:tag w:val="#Nav: Standard_Purchase_Order/1322"/>
          <w:id w:val="892622018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LetterText[1]/ns0:ClosingText[1]" w:storeItemID="{F1A553DA-C3F2-4CE6-8EDE-11DD994976F7}"/>
          <w:text/>
        </w:sdtPr>
        <w:sdtEndPr/>
        <w:sdtContent>
          <w:proofErr w:type="spellStart"/>
          <w:r w:rsidR="001C2820">
            <w:t>ClosingText</w:t>
          </w:r>
          <w:proofErr w:type="spellEnd"/>
        </w:sdtContent>
      </w:sdt>
      <w:r w:rsidRPr="00777936" w:rsidR="00A90552">
        <w:t xml:space="preserve">, </w:t>
      </w:r>
    </w:p>
    <w:sdt>
      <w:sdtPr>
        <w:alias w:val="#Nav: /Purchase_Header/SalesPurchPersonName"/>
        <w:tag w:val="#Nav: Standard_Purchase_Order/1322"/>
        <w:id w:val="-1192836960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SalesPurchPersonName[1]" w:storeItemID="{F1A553DA-C3F2-4CE6-8EDE-11DD994976F7}"/>
        <w:text/>
      </w:sdtPr>
      <w:sdtEndPr/>
      <w:sdtContent>
        <w:p w:rsidR="00A90552" w:rsidP="00A90552" w:rsidRDefault="00A90552">
          <w:proofErr w:type="spellStart"/>
          <w:r>
            <w:t>SalesPurchPersonName</w:t>
          </w:r>
          <w:proofErr w:type="spellEnd"/>
        </w:p>
      </w:sdtContent>
    </w:sdt>
    <w:sdt>
      <w:sdtPr>
        <w:alias w:val="#Nav: /Purchase_Header/CompanyAddress1"/>
        <w:tag w:val="#Nav: Standard_Purchase_Order/1322"/>
        <w:id w:val="-43714537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1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CompanyAddress1</w:t>
          </w:r>
        </w:p>
      </w:sdtContent>
    </w:sdt>
    <w:sdt>
      <w:sdtPr>
        <w:alias w:val="#Nav: /Purchase_Header/CompanyAddress2"/>
        <w:tag w:val="#Nav: Standard_Purchase_Order/1322"/>
        <w:id w:val="1046565364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2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CompanyAddress2</w:t>
          </w:r>
        </w:p>
      </w:sdtContent>
    </w:sdt>
    <w:sdt>
      <w:sdtPr>
        <w:alias w:val="#Nav: /Purchase_Header/CompanyAddress3"/>
        <w:tag w:val="#Nav: Standard_Purchase_Order/1322"/>
        <w:id w:val="1235585094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3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CompanyAddress3</w:t>
          </w:r>
        </w:p>
      </w:sdtContent>
    </w:sdt>
    <w:sdt>
      <w:sdtPr>
        <w:alias w:val="#Nav: /Purchase_Header/CompanyAddress4"/>
        <w:tag w:val="#Nav: Standard_Purchase_Order/1322"/>
        <w:id w:val="-103118001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4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CompanyAddress4</w:t>
          </w:r>
        </w:p>
      </w:sdtContent>
    </w:sdt>
    <w:sdt>
      <w:sdtPr>
        <w:alias w:val="#Nav: /Purchase_Header/CompanyAddress5"/>
        <w:tag w:val="#Nav: Standard_Purchase_Order/1322"/>
        <w:id w:val="-384409035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5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CompanyAddress5</w:t>
          </w:r>
        </w:p>
      </w:sdtContent>
    </w:sdt>
    <w:sdt>
      <w:sdtPr>
        <w:alias w:val="#Nav: /Purchase_Header/CompanyAddress6"/>
        <w:tag w:val="#Nav: Standard_Purchase_Order/1322"/>
        <w:id w:val="-623000722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Address6[1]" w:storeItemID="{F1A553DA-C3F2-4CE6-8EDE-11DD994976F7}"/>
        <w:text/>
      </w:sdtPr>
      <w:sdtEndPr/>
      <w:sdtContent>
        <w:p w:rsidRPr="00777936" w:rsidR="00A90552" w:rsidP="00A90552" w:rsidRDefault="001C2820">
          <w:pPr>
            <w:pStyle w:val="NoSpacing"/>
          </w:pPr>
          <w:r>
            <w:t>CompanyAddress6</w:t>
          </w:r>
        </w:p>
      </w:sdtContent>
    </w:sdt>
    <w:sdt>
      <w:sdtPr>
        <w:alias w:val="#Nav: /Purchase_Header/CompanyLegalOffice"/>
        <w:tag w:val="#Nav: Standard_Purchase_Order/1322"/>
        <w:id w:val="-882242589"/>
        <w:placeholder>
          <w:docPart w:val="DefaultPlaceholder_-1854013440"/>
        </w:placeholder>
        <w:dataBinding w:prefixMappings="xmlns:ns0='urn:microsoft-dynamics-nav/reports/Standard_Purchase_Order/1322/'" w:xpath="/ns0:NavWordReportXmlPart[1]/ns0:Purchase_Header[1]/ns0:CompanyLegalOffice[1]" w:storeItemID="{F1A553DA-C3F2-4CE6-8EDE-11DD994976F7}"/>
        <w:text/>
      </w:sdtPr>
      <w:sdtEndPr/>
      <w:sdtContent>
        <w:p w:rsidRPr="00492354" w:rsidR="00A90552" w:rsidP="00A90552" w:rsidRDefault="001C2820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="00B333C9" w:rsidP="001541E0" w:rsidRDefault="00B333C9">
      <w:pPr>
        <w:pStyle w:val="Style1"/>
        <w:rPr>
          <w:sz w:val="20"/>
        </w:rPr>
      </w:pPr>
    </w:p>
    <w:sectPr w:rsidR="00B333C9" w:rsidSect="00B333C9">
      <w:headerReference w:type="default" r:id="rId8"/>
      <w:footerReference w:type="default" r:id="rId9"/>
      <w:pgSz w:w="11907" w:h="16839" w:code="9"/>
      <w:pgMar w:top="567" w:right="1134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39D" w:rsidP="00E40C63" w:rsidRDefault="0037639D">
      <w:pPr>
        <w:spacing w:after="0"/>
      </w:pPr>
      <w:r>
        <w:separator/>
      </w:r>
    </w:p>
  </w:endnote>
  <w:endnote w:type="continuationSeparator" w:id="0">
    <w:p w:rsidR="0037639D" w:rsidP="00E40C63" w:rsidRDefault="003763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>
            <w:tc>
              <w:tcPr>
                <w:tcW w:w="5000" w:type="pct"/>
              </w:tcPr>
              <w:p w:rsidR="00C43401" w:rsidP="0090637C" w:rsidRDefault="00C43401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39D" w:rsidP="00E40C63" w:rsidRDefault="0037639D">
      <w:pPr>
        <w:spacing w:after="0"/>
      </w:pPr>
      <w:r>
        <w:separator/>
      </w:r>
    </w:p>
  </w:footnote>
  <w:footnote w:type="continuationSeparator" w:id="0">
    <w:p w:rsidR="0037639D" w:rsidP="00E40C63" w:rsidRDefault="003763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EE"/>
    <w:rsid w:val="00013FC3"/>
    <w:rsid w:val="00020B1F"/>
    <w:rsid w:val="00032E69"/>
    <w:rsid w:val="000357EB"/>
    <w:rsid w:val="000625F4"/>
    <w:rsid w:val="00070EE8"/>
    <w:rsid w:val="00074151"/>
    <w:rsid w:val="00075AA8"/>
    <w:rsid w:val="00082B21"/>
    <w:rsid w:val="00083E19"/>
    <w:rsid w:val="000844A3"/>
    <w:rsid w:val="0008693A"/>
    <w:rsid w:val="0009454A"/>
    <w:rsid w:val="000A665A"/>
    <w:rsid w:val="000C212F"/>
    <w:rsid w:val="000D5A6D"/>
    <w:rsid w:val="000E071F"/>
    <w:rsid w:val="000E3200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2820"/>
    <w:rsid w:val="001C7E7F"/>
    <w:rsid w:val="001D1CE2"/>
    <w:rsid w:val="001D4852"/>
    <w:rsid w:val="001D4928"/>
    <w:rsid w:val="001D6807"/>
    <w:rsid w:val="001F6AD2"/>
    <w:rsid w:val="001F76A3"/>
    <w:rsid w:val="0020108A"/>
    <w:rsid w:val="00214EEF"/>
    <w:rsid w:val="00215448"/>
    <w:rsid w:val="002334A5"/>
    <w:rsid w:val="002342C4"/>
    <w:rsid w:val="00235CA0"/>
    <w:rsid w:val="002447F3"/>
    <w:rsid w:val="00245B0E"/>
    <w:rsid w:val="00250145"/>
    <w:rsid w:val="00261876"/>
    <w:rsid w:val="0026269B"/>
    <w:rsid w:val="002669DB"/>
    <w:rsid w:val="002709C8"/>
    <w:rsid w:val="00273BA9"/>
    <w:rsid w:val="00291BFF"/>
    <w:rsid w:val="00291EF5"/>
    <w:rsid w:val="0029628E"/>
    <w:rsid w:val="002A29DF"/>
    <w:rsid w:val="002A382C"/>
    <w:rsid w:val="002B6B46"/>
    <w:rsid w:val="002B7249"/>
    <w:rsid w:val="002C2A8C"/>
    <w:rsid w:val="002D10B3"/>
    <w:rsid w:val="002E2A56"/>
    <w:rsid w:val="00326905"/>
    <w:rsid w:val="00337723"/>
    <w:rsid w:val="00342216"/>
    <w:rsid w:val="0034230C"/>
    <w:rsid w:val="00355E20"/>
    <w:rsid w:val="00374316"/>
    <w:rsid w:val="0037639D"/>
    <w:rsid w:val="00380476"/>
    <w:rsid w:val="0038349C"/>
    <w:rsid w:val="00394029"/>
    <w:rsid w:val="003A0907"/>
    <w:rsid w:val="003A31D7"/>
    <w:rsid w:val="003A7E69"/>
    <w:rsid w:val="003B1D59"/>
    <w:rsid w:val="003B1F62"/>
    <w:rsid w:val="003C2C96"/>
    <w:rsid w:val="003D120B"/>
    <w:rsid w:val="003D4B80"/>
    <w:rsid w:val="003D7AD7"/>
    <w:rsid w:val="003E2178"/>
    <w:rsid w:val="003F0E3A"/>
    <w:rsid w:val="003F77E2"/>
    <w:rsid w:val="00417ABE"/>
    <w:rsid w:val="00451877"/>
    <w:rsid w:val="004639DD"/>
    <w:rsid w:val="00472618"/>
    <w:rsid w:val="00492354"/>
    <w:rsid w:val="00495AE8"/>
    <w:rsid w:val="004A28DF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08D1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5F7F"/>
    <w:rsid w:val="005963DE"/>
    <w:rsid w:val="005A0994"/>
    <w:rsid w:val="005A1FF8"/>
    <w:rsid w:val="005C497A"/>
    <w:rsid w:val="005E6E47"/>
    <w:rsid w:val="005F2559"/>
    <w:rsid w:val="005F5EC9"/>
    <w:rsid w:val="005F6BCC"/>
    <w:rsid w:val="00600A84"/>
    <w:rsid w:val="0060202A"/>
    <w:rsid w:val="00602E94"/>
    <w:rsid w:val="00610A30"/>
    <w:rsid w:val="00612ABF"/>
    <w:rsid w:val="0062216E"/>
    <w:rsid w:val="006245DA"/>
    <w:rsid w:val="0063620D"/>
    <w:rsid w:val="0064695D"/>
    <w:rsid w:val="0067225B"/>
    <w:rsid w:val="00672318"/>
    <w:rsid w:val="006775CD"/>
    <w:rsid w:val="00677AD5"/>
    <w:rsid w:val="00681483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323C"/>
    <w:rsid w:val="007E3941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533EF"/>
    <w:rsid w:val="00856BBF"/>
    <w:rsid w:val="00857CAA"/>
    <w:rsid w:val="00862E42"/>
    <w:rsid w:val="008874E0"/>
    <w:rsid w:val="008A3400"/>
    <w:rsid w:val="008A54A2"/>
    <w:rsid w:val="008C3901"/>
    <w:rsid w:val="008D2D2F"/>
    <w:rsid w:val="008D7475"/>
    <w:rsid w:val="008E1DFF"/>
    <w:rsid w:val="008E6A01"/>
    <w:rsid w:val="008E766D"/>
    <w:rsid w:val="008F0A38"/>
    <w:rsid w:val="008F4193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0AE"/>
    <w:rsid w:val="00966D04"/>
    <w:rsid w:val="00972E96"/>
    <w:rsid w:val="00981238"/>
    <w:rsid w:val="00981D1E"/>
    <w:rsid w:val="00982950"/>
    <w:rsid w:val="0098571A"/>
    <w:rsid w:val="00991278"/>
    <w:rsid w:val="0099175E"/>
    <w:rsid w:val="009943A4"/>
    <w:rsid w:val="00997858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0552"/>
    <w:rsid w:val="00A9275C"/>
    <w:rsid w:val="00A940EF"/>
    <w:rsid w:val="00A9726D"/>
    <w:rsid w:val="00AA4E25"/>
    <w:rsid w:val="00AC60A2"/>
    <w:rsid w:val="00AD3D2B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2FDE"/>
    <w:rsid w:val="00B2674F"/>
    <w:rsid w:val="00B32D4B"/>
    <w:rsid w:val="00B333C9"/>
    <w:rsid w:val="00B402B9"/>
    <w:rsid w:val="00B437D5"/>
    <w:rsid w:val="00B57659"/>
    <w:rsid w:val="00B60770"/>
    <w:rsid w:val="00B60D54"/>
    <w:rsid w:val="00B63554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094C"/>
    <w:rsid w:val="00BD0B4E"/>
    <w:rsid w:val="00BD2158"/>
    <w:rsid w:val="00BD2533"/>
    <w:rsid w:val="00BD35AE"/>
    <w:rsid w:val="00BE5952"/>
    <w:rsid w:val="00BE6BE6"/>
    <w:rsid w:val="00BF0F10"/>
    <w:rsid w:val="00BF6BA4"/>
    <w:rsid w:val="00C24F57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910B5"/>
    <w:rsid w:val="00CA6394"/>
    <w:rsid w:val="00CB6557"/>
    <w:rsid w:val="00CB70AD"/>
    <w:rsid w:val="00CC0589"/>
    <w:rsid w:val="00CD1B92"/>
    <w:rsid w:val="00CD65C8"/>
    <w:rsid w:val="00CE4EFC"/>
    <w:rsid w:val="00CE5ABD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8733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2235"/>
    <w:rsid w:val="00F02A53"/>
    <w:rsid w:val="00F057B8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A00"/>
    <w:rsid w:val="00FE1868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29EA"/>
    <w:rsid w:val="000E70CA"/>
    <w:rsid w:val="00111379"/>
    <w:rsid w:val="00140901"/>
    <w:rsid w:val="00160AD2"/>
    <w:rsid w:val="001A482E"/>
    <w:rsid w:val="0020281A"/>
    <w:rsid w:val="002221B4"/>
    <w:rsid w:val="002607E2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4B2E3F"/>
    <w:rsid w:val="0052071E"/>
    <w:rsid w:val="005954E4"/>
    <w:rsid w:val="005C05B6"/>
    <w:rsid w:val="005D0B3E"/>
    <w:rsid w:val="005F14B1"/>
    <w:rsid w:val="006427AC"/>
    <w:rsid w:val="00672748"/>
    <w:rsid w:val="00676164"/>
    <w:rsid w:val="006802F3"/>
    <w:rsid w:val="006C7475"/>
    <w:rsid w:val="007306EB"/>
    <w:rsid w:val="00787A79"/>
    <w:rsid w:val="007B0F74"/>
    <w:rsid w:val="007C3DA2"/>
    <w:rsid w:val="00814E65"/>
    <w:rsid w:val="0082504B"/>
    <w:rsid w:val="008268BB"/>
    <w:rsid w:val="00826E4A"/>
    <w:rsid w:val="00845ABD"/>
    <w:rsid w:val="008C48D7"/>
    <w:rsid w:val="008E72B8"/>
    <w:rsid w:val="00911A0F"/>
    <w:rsid w:val="0094520C"/>
    <w:rsid w:val="00947668"/>
    <w:rsid w:val="009A3957"/>
    <w:rsid w:val="00AA7B04"/>
    <w:rsid w:val="00AD1E20"/>
    <w:rsid w:val="00AE1CD3"/>
    <w:rsid w:val="00AE701E"/>
    <w:rsid w:val="00AF1763"/>
    <w:rsid w:val="00B104BA"/>
    <w:rsid w:val="00B34EE7"/>
    <w:rsid w:val="00B7711D"/>
    <w:rsid w:val="00BA07E4"/>
    <w:rsid w:val="00BB6036"/>
    <w:rsid w:val="00C02972"/>
    <w:rsid w:val="00CA38BB"/>
    <w:rsid w:val="00CE0159"/>
    <w:rsid w:val="00CE149E"/>
    <w:rsid w:val="00D16157"/>
    <w:rsid w:val="00D20429"/>
    <w:rsid w:val="00D267BC"/>
    <w:rsid w:val="00D61155"/>
    <w:rsid w:val="00D94A8F"/>
    <w:rsid w:val="00DD6387"/>
    <w:rsid w:val="00DF2317"/>
    <w:rsid w:val="00E02452"/>
    <w:rsid w:val="00E57C66"/>
    <w:rsid w:val="00E62160"/>
    <w:rsid w:val="00E6368A"/>
    <w:rsid w:val="00E81C11"/>
    <w:rsid w:val="00E9720D"/>
    <w:rsid w:val="00EC03BA"/>
    <w:rsid w:val="00ED4D6E"/>
    <w:rsid w:val="00ED6B63"/>
    <w:rsid w:val="00F052BA"/>
    <w:rsid w:val="00F11BE4"/>
    <w:rsid w:val="00F52410"/>
    <w:rsid w:val="00F74FD0"/>
    <w:rsid w:val="00F93C3D"/>
    <w:rsid w:val="00FE5710"/>
    <w:rsid w:val="00FE71AB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B3E"/>
    <w:rPr>
      <w:color w:val="808080"/>
    </w:rPr>
  </w:style>
  <w:style w:type="paragraph" w:customStyle="1" w:styleId="F93D9222F7CE46C6929044CA1E491665">
    <w:name w:val="F93D9222F7CE46C6929044CA1E491665"/>
    <w:rsid w:val="00111379"/>
  </w:style>
  <w:style w:type="paragraph" w:customStyle="1" w:styleId="8BF11229665C42AFA0185C4FD33EAF30">
    <w:name w:val="8BF11229665C42AFA0185C4FD33EAF30"/>
    <w:rsid w:val="00AD1E20"/>
  </w:style>
  <w:style w:type="paragraph" w:customStyle="1" w:styleId="CAE7851067A5462F85AE2985280FE837">
    <w:name w:val="CAE7851067A5462F85AE2985280FE837"/>
    <w:rsid w:val="00AD1E20"/>
  </w:style>
  <w:style w:type="paragraph" w:customStyle="1" w:styleId="3A6346ADDB144813B532FB618B874C77">
    <w:name w:val="3A6346ADDB144813B532FB618B874C77"/>
    <w:rsid w:val="00AD1E20"/>
  </w:style>
  <w:style w:type="paragraph" w:customStyle="1" w:styleId="397B0D741BF04821966CB093C0292905">
    <w:name w:val="397B0D741BF04821966CB093C0292905"/>
    <w:rsid w:val="00AD1E20"/>
  </w:style>
  <w:style w:type="paragraph" w:customStyle="1" w:styleId="3FD3460A608542C8A9AB115C5ABCF5EE">
    <w:name w:val="3FD3460A608542C8A9AB115C5ABCF5EE"/>
    <w:rsid w:val="00AD1E20"/>
  </w:style>
  <w:style w:type="paragraph" w:customStyle="1" w:styleId="7B0CE31017934945B5C1AA6FA9E532CA">
    <w:name w:val="7B0CE31017934945B5C1AA6FA9E532CA"/>
    <w:rsid w:val="00AD1E20"/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E7ADF1DBF2BD45B3901A4213DF749316">
    <w:name w:val="E7ADF1DBF2BD45B3901A4213DF749316"/>
    <w:rsid w:val="008C48D7"/>
  </w:style>
  <w:style w:type="paragraph" w:customStyle="1" w:styleId="B16A37D8BD6D40ABBFEFD5362B90AA8E">
    <w:name w:val="B16A37D8BD6D40ABBFEFD5362B90AA8E"/>
    <w:rsid w:val="00F52410"/>
  </w:style>
  <w:style w:type="paragraph" w:customStyle="1" w:styleId="F66A087083D14FC8ACACAC092E90056E">
    <w:name w:val="F66A087083D14FC8ACACAC092E90056E"/>
    <w:rsid w:val="00F52410"/>
  </w:style>
  <w:style w:type="paragraph" w:customStyle="1" w:styleId="F60525F14DFB40BA9784D1B60ED3E75D">
    <w:name w:val="F60525F14DFB40BA9784D1B60ED3E75D"/>
    <w:rsid w:val="00F52410"/>
  </w:style>
  <w:style w:type="paragraph" w:customStyle="1" w:styleId="5E6F3E199B3045BFB5322272A765460C">
    <w:name w:val="5E6F3E199B3045BFB5322272A765460C"/>
    <w:rsid w:val="00F52410"/>
  </w:style>
  <w:style w:type="paragraph" w:customStyle="1" w:styleId="9485722AD625498C8BC2196EF140A656">
    <w:name w:val="9485722AD625498C8BC2196EF140A656"/>
    <w:rsid w:val="00C02972"/>
  </w:style>
  <w:style w:type="paragraph" w:customStyle="1" w:styleId="3BE9F17965D34AF58B61D53FE489A893">
    <w:name w:val="3BE9F17965D34AF58B61D53FE489A893"/>
    <w:rsid w:val="00E62160"/>
  </w:style>
  <w:style w:type="paragraph" w:customStyle="1" w:styleId="DF4CACA6E4594A8890FD2BEC94F65F25">
    <w:name w:val="DF4CACA6E4594A8890FD2BEC94F65F25"/>
    <w:rsid w:val="00E62160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2E5C1C0BC2634D37ADEB81C7D58D3A83">
    <w:name w:val="2E5C1C0BC2634D37ADEB81C7D58D3A83"/>
    <w:rsid w:val="00DF2317"/>
  </w:style>
  <w:style w:type="paragraph" w:customStyle="1" w:styleId="6BBB53A26AA84408BF854D29A3581C5C">
    <w:name w:val="6BBB53A26AA84408BF854D29A3581C5C"/>
    <w:rsid w:val="0008782E"/>
  </w:style>
  <w:style w:type="paragraph" w:customStyle="1" w:styleId="DC3729A310A041B38CBAA492A9EAF389">
    <w:name w:val="DC3729A310A041B38CBAA492A9EAF389"/>
    <w:rsid w:val="00160AD2"/>
  </w:style>
  <w:style w:type="paragraph" w:customStyle="1" w:styleId="9679D947C87C41E49BFF2C517421541B">
    <w:name w:val="9679D947C87C41E49BFF2C517421541B"/>
    <w:rsid w:val="00160AD2"/>
  </w:style>
  <w:style w:type="paragraph" w:customStyle="1" w:styleId="1AA8A355CD3F4B779E1FB91F6873FBA0">
    <w:name w:val="1AA8A355CD3F4B779E1FB91F6873FBA0"/>
    <w:rsid w:val="00160AD2"/>
  </w:style>
  <w:style w:type="paragraph" w:customStyle="1" w:styleId="C8B1936B80CC47528BAF3508E3A39529">
    <w:name w:val="C8B1936B80CC47528BAF3508E3A39529"/>
    <w:rsid w:val="00160AD2"/>
  </w:style>
  <w:style w:type="paragraph" w:customStyle="1" w:styleId="B2EBA49F4C0141858C439E8F9AD12BFA">
    <w:name w:val="B2EBA49F4C0141858C439E8F9AD12BFA"/>
    <w:rsid w:val="00160AD2"/>
  </w:style>
  <w:style w:type="paragraph" w:customStyle="1" w:styleId="19E464F5B8C04D8E883721A03DDA6EB9">
    <w:name w:val="19E464F5B8C04D8E883721A03DDA6EB9"/>
    <w:rsid w:val="00FE5710"/>
  </w:style>
  <w:style w:type="paragraph" w:customStyle="1" w:styleId="7FEECE5F513646ACA7D97489C86C5B51">
    <w:name w:val="7FEECE5F513646ACA7D97489C86C5B51"/>
    <w:rsid w:val="00FE5710"/>
  </w:style>
  <w:style w:type="paragraph" w:customStyle="1" w:styleId="5D5878EAFB77474EA4AAF3C98D2DB113">
    <w:name w:val="5D5878EAFB77474EA4AAF3C98D2DB113"/>
    <w:rsid w:val="00FE5710"/>
  </w:style>
  <w:style w:type="paragraph" w:customStyle="1" w:styleId="155146DD3356445FAB8A3E4C1886A1B7">
    <w:name w:val="155146DD3356445FAB8A3E4C1886A1B7"/>
    <w:rsid w:val="00FE5710"/>
  </w:style>
  <w:style w:type="paragraph" w:customStyle="1" w:styleId="A85B753692BE4146A9A00EB180D95E2A">
    <w:name w:val="A85B753692BE4146A9A00EB180D95E2A"/>
    <w:rsid w:val="005D0B3E"/>
  </w:style>
  <w:style w:type="paragraph" w:customStyle="1" w:styleId="46BE5EFB235344E19EFADDC1D9E4A433">
    <w:name w:val="46BE5EFB235344E19EFADDC1D9E4A433"/>
    <w:rsid w:val="005D0B3E"/>
  </w:style>
  <w:style w:type="paragraph" w:customStyle="1" w:styleId="38F082A02B894D2E9C061E0A39E6F87C">
    <w:name w:val="38F082A02B894D2E9C061E0A39E6F87C"/>
    <w:rsid w:val="005D0B3E"/>
  </w:style>
  <w:style w:type="paragraph" w:customStyle="1" w:styleId="4DCF72A9339A437EA04C77D7511C0AED">
    <w:name w:val="4DCF72A9339A437EA04C77D7511C0AED"/>
    <w:rsid w:val="005D0B3E"/>
  </w:style>
  <w:style w:type="paragraph" w:customStyle="1" w:styleId="CC361087D0BD4C2884A83FB5027328CA">
    <w:name w:val="CC361087D0BD4C2884A83FB5027328CA"/>
    <w:rsid w:val="005D0B3E"/>
  </w:style>
  <w:style w:type="paragraph" w:customStyle="1" w:styleId="FC7878F77B7744DFAE1449497411C48E">
    <w:name w:val="FC7878F77B7744DFAE1449497411C48E"/>
    <w:rsid w:val="005D0B3E"/>
  </w:style>
  <w:style w:type="paragraph" w:customStyle="1" w:styleId="2B039B12413748AEBB3E2F6F62689B4D">
    <w:name w:val="2B039B12413748AEBB3E2F6F62689B4D"/>
    <w:rsid w:val="005D0B3E"/>
  </w:style>
  <w:style w:type="paragraph" w:customStyle="1" w:styleId="CC1E454886AA44F69DA1C310C778F460">
    <w:name w:val="CC1E454886AA44F69DA1C310C778F460"/>
    <w:rsid w:val="005D0B3E"/>
  </w:style>
  <w:style w:type="paragraph" w:customStyle="1" w:styleId="C95EE71D019544AEB1AE8BA0E820D551">
    <w:name w:val="C95EE71D019544AEB1AE8BA0E820D551"/>
    <w:rsid w:val="005D0B3E"/>
  </w:style>
  <w:style w:type="paragraph" w:customStyle="1" w:styleId="98F32BEEBAA94F5B8D02CB95614FDC01">
    <w:name w:val="98F32BEEBAA94F5B8D02CB95614FDC01"/>
    <w:rsid w:val="005D0B3E"/>
  </w:style>
  <w:style w:type="paragraph" w:customStyle="1" w:styleId="0407B73AB7214B79B5A7E6B63F7E19DC">
    <w:name w:val="0407B73AB7214B79B5A7E6B63F7E19DC"/>
    <w:rsid w:val="005D0B3E"/>
  </w:style>
  <w:style w:type="paragraph" w:customStyle="1" w:styleId="7C86A6F5001548D680630B98F19C30E1">
    <w:name w:val="7C86A6F5001548D680630B98F19C30E1"/>
    <w:rsid w:val="005D0B3E"/>
  </w:style>
  <w:style w:type="paragraph" w:customStyle="1" w:styleId="4962BBC75C964E5DA6989F4A00CA5952">
    <w:name w:val="4962BBC75C964E5DA6989F4A00CA5952"/>
    <w:rsid w:val="005D0B3E"/>
  </w:style>
  <w:style w:type="paragraph" w:customStyle="1" w:styleId="647D531F727A41648533EDA32FED87ED">
    <w:name w:val="647D531F727A41648533EDA32FED87ED"/>
    <w:rsid w:val="005D0B3E"/>
  </w:style>
  <w:style w:type="paragraph" w:customStyle="1" w:styleId="CE6780BEB7514DA8855BDEBBB867354F">
    <w:name w:val="CE6780BEB7514DA8855BDEBBB867354F"/>
    <w:rsid w:val="005D0B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Purchase_Order/132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urchase_Header>
    <AllowInvoiceDisc_Lbl>AllowInvoiceDisc_Lbl</AllowInvoiceDisc_Lbl>
    <Amount_Lbl>Amount_Lbl</Amount_Lbl>
    <Buyer_Lbl>Buyer_Lbl</Buyer_Lbl>
    <BuyFrmVendNo_PurchHeader>BuyFrmVendNo_PurchHeader</BuyFrmVendNo_PurchHeader>
    <BuyFrmVendNo_PurchHeader_Lbl>BuyFrmVendNo_PurchHeader_Lbl</BuyFrmVendNo_PurchHeader_Lbl>
    <BuyFromAddr1>BuyFromAddr1</BuyFromAddr1>
    <BuyFromAddr2>BuyFromAddr2</BuyFromAddr2>
    <BuyFromAddr3>BuyFromAddr3</BuyFromAddr3>
    <BuyFromAddr4>BuyFromAddr4</BuyFromAddr4>
    <BuyFromAddr5>BuyFromAddr5</BuyFromAddr5>
    <BuyFromAddr6>BuyFromAddr6</BuyFromAddr6>
    <BuyFromAddr7>BuyFromAddr7</BuyFromAddr7>
    <BuyFromAddr8>BuyFromAddr8</BuyFromAddr8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mail_Lbl>CompanyEmail_Lbl</CompanyEmail_Lbl>
    <CompanyGiroNo>CompanyGiroNo</CompanyGiroNo>
    <CompanyGiroNo_Lbl>CompanyGiroNo_Lbl</CompanyGiroNo_Lbl>
    <CompanyHomePage>CompanyHomePage</CompanyHomePage>
    <CompanyHomePage_Lbl>CompanyHomePage_Lbl</CompanyHomePage_Lbl>
    <CompanyIBAN>CompanyIBAN</CompanyIBAN>
    <CompanyIBAN_Lbl>CompanyIBAN_Lbl</CompanyIBAN_Lbl>
    <CompanyLegalOffice>CompanyLegalOffice</CompanyLegalOffice>
    <CompanyLegalOffice_Lbl>CompanyLegalOffice_Lbl</CompanyLegalOffice_Lbl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firmToCaption_Lbl>ConfirmToCaption_Lbl</ConfirmToCaption_Lbl>
    <DimText>DimText</DimText>
    <DocType_PurchHeader>DocType_PurchHeader</DocType_PurchHeader>
    <DocumentDate>DocumentDate</DocumentDate>
    <DocumentDate_Lbl>DocumentDate_Lbl</DocumentDate_Lbl>
    <DocumentTitle_Lbl>DocumentTitle_Lbl</DocumentTitle_Lbl>
    <DueDate>DueDate</DueDate>
    <EmailID_Lbl>EmailID_Lbl</EmailID_Lbl>
    <ExptRecptDt_PurchaseHeader>ExptRecptDt_PurchaseHeader</ExptRecptDt_PurchaseHeader>
    <HomePage_Lbl>HomePage_Lbl</HomePage_Lbl>
    <ItemDescription_Lbl>ItemDescription_Lbl</ItemDescription_Lbl>
    <ItemLineAmount_Lbl>ItemLineAmount_Lbl</ItemLineAmount_Lbl>
    <ItemNumber_Lbl>ItemNumber_Lbl</ItemNumber_Lbl>
    <ItemQuantity_Lbl>ItemQuantity_Lbl</ItemQuantity_Lbl>
    <ItemUnitPrice_Lbl>ItemUnitPrice_Lbl</ItemUnitPrice_Lbl>
    <ItemUnit_Lbl>ItemUnit_Lbl</ItemUnit_Lbl>
    <No_PurchHeader>No_PurchHeader</No_PurchHeader>
    <OrderDate_Lbl>OrderDate_Lbl</OrderDate_Lbl>
    <OrderDate_PurchaseHeader>OrderDate_PurchaseHeader</OrderDate_PurchaseHeader>
    <OrderNo_Lbl>OrderNo_Lbl</OrderNo_Lbl>
    <OutputNo>OutputNo</OutputNo>
    <Page_Lbl>Page_Lbl</Page_Lbl>
    <PaymentDetails_Lbl>PaymentDetails_Lbl</PaymentDetails_Lbl>
    <PaymentTermsDesc>PaymentTermsDesc</PaymentTermsDesc>
    <PaymentTermsDesc_Lbl>PaymentTermsDesc_Lbl</PaymentTermsDesc_Lbl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ayToVendNo_PurchHeader>PayToVendNo_PurchHeader</PayToVendNo_PurchHeader>
    <PrepmtPaymentTermsDesc>PrepmtPaymentTermsDesc</PrepmtPaymentTermsDesc>
    <PrepymtTermsDesc_Lbl>PrepymtTermsDesc_Lbl</PrepymtTermsDesc_Lbl>
    <PricesIncludingVAT_Lbl>PricesIncludingVAT_Lbl</PricesIncludingVAT_Lbl>
    <PricesInclVATtxt>PricesInclVATtxt</PricesInclVATtxt>
    <PricesInclVAT_PurchHeader>PricesInclVAT_PurchHeader</PricesInclVAT_PurchHeader>
    <PricesInclVAT_PurchHeader_Lbl>PricesInclVAT_PurchHeader_Lbl</PricesInclVAT_PurchHeader_Lbl>
    <PurchaserText>PurchaserText</PurchaserText>
    <PurchLineInvDiscAmt_Lbl>PurchLineInvDiscAmt_Lbl</PurchLineInvDiscAmt_Lbl>
    <PurchOrderCaption_Lbl>PurchOrderCaption_Lbl</PurchOrderCaption_Lbl>
    <PurchOrderDateCaption_Lbl>PurchOrderDateCaption_Lbl</PurchOrderDateCaption_Lbl>
    <PurchOrderNumCaption_Lbl>PurchOrderNumCaption_Lbl</PurchOrderNumCaption_Lbl>
    <Receiveby_Lbl>Receiveby_Lbl</Receiveby_Lbl>
    <ReferenceText>ReferenceText</ReferenceText>
    <SalesPurchPersonName>SalesPurchPersonName</SalesPurchPersonName>
    <SellToCustNo_PurchHeader>SellToCustNo_PurchHeader</SellToCustNo_PurchHeader>
    <SellToCustNo_PurchHeader_Lbl>SellToCustNo_PurchHeader_Lbl</SellToCustNo_PurchHeader_Lbl>
    <ShipmentMethodDesc>ShipmentMethodDesc</ShipmentMethodDesc>
    <ShipmentMethodDesc_Lbl>ShipmentMethodDesc_Lbl</ShipmentMethodDesc_Lbl>
    <ShipToAddr1>ShipToAddr1</ShipToAddr1>
    <ShipToAddr2>ShipToAddr2</ShipToAddr2>
    <ShipToAddr3>ShipToAddr3</ShipToAddr3>
    <ShipToAddr4>ShipToAddr4</ShipToAddr4>
    <ShipToAddr5>ShipToAddr5</ShipToAddr5>
    <ShipToAddr6>ShipToAddr6</ShipToAddr6>
    <ShipToAddr7>ShipToAddr7</ShipToAddr7>
    <ShipToAddr8>ShipToAddr8</ShipToAddr8>
    <ShiptoAddress_Lbl>ShiptoAddress_Lbl</ShiptoAddress_Lbl>
    <ShipToPhoneNo>ShipToPhoneNo</ShipToPhoneNo>
    <Subtotal_Lbl>Subtotal_Lbl</Subtotal_Lbl>
    <TaxIdentTypeCaption_Lbl>TaxIdentTypeCaption_Lbl</TaxIdentTypeCaption_Lbl>
    <ToCaption_Lbl>ToCaption_Lbl</ToCaption_Lbl>
    <Total_Lbl>Total_Lbl</Total_Lbl>
    <VALVATBaseLCY_Lbl>VALVATBaseLCY_Lbl</VALVATBaseLCY_Lbl>
    <VATAmtLineInvDiscBaseAmt_Lbl>VATAmtLineInvDiscBaseAmt_Lbl</VATAmtLineInvDiscBaseAmt_Lbl>
    <VATAmtLineLineAmt_Lbl>VATAmtLineLineAmt_Lbl</VATAmtLineLineAmt_Lbl>
    <VATAmtLineVATAmt_Lbl>VATAmtLineVATAmt_Lbl</VATAmtLineVATAmt_Lbl>
    <VATAmtLineVAT_Lbl>VATAmtLineVAT_Lbl</VATAmtLineVAT_Lbl>
    <VATAmtSpec_Lbl>VATAmtSpec_Lbl</VATAmtSpec_Lbl>
    <VATBaseDisc_PurchHeader>VATBaseDisc_PurchHeader</VATBaseDisc_PurchHeader>
    <VATIdentifier_Lbl>VATIdentifier_Lbl</VATIdentifier_Lbl>
    <VATNoText>VATNoText</VATNoText>
    <VATRegNo_PurchHeader>VATRegNo_PurchHeader</VATRegNo_PurchHeader>
    <VendAddr1>VendAddr1</VendAddr1>
    <VendAddr2>VendAddr2</VendAddr2>
    <VendAddr3>VendAddr3</VendAddr3>
    <VendAddr4>VendAddr4</VendAddr4>
    <VendAddr5>VendAddr5</VendAddr5>
    <VendAddr6>VendAddr6</VendAddr6>
    <VendAddr7>VendAddr7</VendAddr7>
    <VendAddr8>VendAddr8</VendAddr8>
    <VendNo_Lbl>VendNo_Lbl</VendNo_Lbl>
    <VendorIDCaption_Lbl>VendorIDCaption_Lbl</VendorIDCaption_Lbl>
    <VendorInvoiceNo>VendorInvoiceNo</VendorInvoiceNo>
    <VendorInvoiceNo_Lbl>VendorInvoiceNo_Lbl</VendorInvoiceNo_Lbl>
    <VendorOrderNo>VendorOrderNo</VendorOrderNo>
    <VendorOrderNo_Lbl>VendorOrderNo_Lbl</VendorOrderNo_Lbl>
    <YourRef_PurchHeader>YourRef_PurchHeader</YourRef_PurchHeader>
    <Purchase_Line>
      <AllowInvDisctxt>AllowInvDisctxt</AllowInvDisctxt>
      <AllowInvDisc_PurchLine>AllowInvDisc_PurchLine</AllowInvDisc_PurchLine>
      <AmountIncludingVAT>AmountIncludingVAT</AmountIncludingVAT>
      <Desc_PurchLine>Desc_PurchLine</Desc_PurchLine>
      <Desc_PurchLine_Lbl>Desc_PurchLine_Lbl</Desc_PurchLine_Lbl>
      <DirectUniCost_Lbl>DirectUniCost_Lbl</DirectUniCost_Lbl>
      <DirUnitCost_PurchLine>DirUnitCost_PurchLine</DirUnitCost_PurchLine>
      <ExpectedReceiptDate>ExpectedReceiptDate</ExpectedReceiptDate>
      <ExpectedReceiptDateLbl>ExpectedReceiptDateLbl</ExpectedReceiptDateLbl>
      <InvDiscAmt_PurchLine>InvDiscAmt_PurchLine</InvDiscAmt_PurchLine>
      <InvDiscCaption_Lbl>InvDiscCaption_Lbl</InvDiscCaption_Lbl>
      <ItemNo_PurchLine>ItemNo_PurchLine</ItemNo_PurchLine>
      <ItemReferenceNo_PurchLine>ItemReferenceNo_PurchLine</ItemReferenceNo_PurchLine>
      <JobNo_PurchLine>JobNo_PurchLine</JobNo_PurchLine>
      <JobNo_PurchLine_Lbl>JobNo_PurchLine_Lbl</JobNo_PurchLine_Lbl>
      <JobTaskNo_PurchLine>JobTaskNo_PurchLine</JobTaskNo_PurchLine>
      <JobTaskNo_PurchLine_Lbl>JobTaskNo_PurchLine_Lbl</JobTaskNo_PurchLine_Lbl>
      <LineAmt_PurchLine>LineAmt_PurchLine</LineAmt_PurchLine>
      <LineDisc_PurchLine>LineDisc_PurchLine</LineDisc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PurchLineLineDisc_Lbl>PurchLineLineDisc_Lbl</PurchLineLineDisc_Lbl>
      <PurchLine_VATPct>PurchLine_VATPct</PurchLine_VATPct>
      <Qty_PurchLine>Qty_PurchLine</Qty_PurchLine>
      <Qty_PurchLine_Lbl>Qty_PurchLine_Lbl</Qty_PurchLine_Lbl>
      <RequestedReceiptDate>RequestedReceiptDate</RequestedReceiptDate>
      <RequestedReceiptDateLbl>RequestedReceiptDateLbl</RequestedReceiptDateLbl>
      <TotalInclVAT>TotalInclVAT</TotalInclVAT>
      <TotalPriceCaption_Lbl>TotalPriceCaption_Lbl</TotalPriceCaption_Lbl>
      <Type_PurchLine>Type_PurchLine</Type_PurchLine>
      <UnitPrice_PurchLine>UnitPrice_PurchLine</UnitPrice_PurchLine>
      <UnitPrice_PurchLine_Lbl>UnitPrice_PurchLine_Lbl</UnitPrice_PurchLine_Lbl>
      <UOM_PurchLine>UOM_PurchLine</UOM_PurchLine>
      <UOM_PurchLine_Lbl>UOM_PurchLine_Lbl</UOM_PurchLine_Lbl>
      <VATDiscountAmount_Lbl>VATDiscountAmount_Lbl</VATDiscountAmount_Lbl>
      <VATIdentifier_PurchLine>VATIdentifier_PurchLine</VATIdentifier_PurchLine>
      <VATIdentifier_PurchLine_Lbl>VATIdentifier_PurchLine_Lbl</VATIdentifier_PurchLine_Lbl>
      <VendorItemNo_PurchLine>VendorItemNo_PurchLine</VendorItemNo_PurchLine>
    </Purchase_Line>
    <Totals>
      <TotalAmount>TotalAmount</TotalAmount>
      <TotalAmountInclVAT>TotalAmountInclVAT</TotalAmountInclVAT>
      <TotalExclVATText>TotalExclVATText</TotalExclVATText>
      <TotalInclVATText>TotalInclVATText</TotalInclVATText>
      <TotalInvoiceDiscountAmount>TotalInvoiceDiscountAmount</TotalInvoiceDiscountAmount>
      <TotalSubTotal>TotalSubTotal</TotalSubTotal>
      <TotalText>TotalText</TotalText>
      <TotalVATAmount>TotalVATAmount</TotalVATAmount>
      <TotalVATBaseAmount>TotalVATBaseAmount</TotalVATBaseAmount>
      <TotalVATDiscountAmount>TotalVATDiscountAmount</TotalVATDiscountAmount>
      <VATAmountText>VATAmountText</VATAmountText>
    </Totals>
    <VATCounter>
      <VATAmtLineInvDiscAmt>VATAmtLineInvDiscAmt</VATAmtLineInvDiscAmt>
      <VATAmtLineInvDiscBaseAmt>VATAmtLineInvDiscBaseAmt</VATAmtLineInvDiscBaseAmt>
      <VATAmtLineLineAmt>VATAmtLineLineAmt</VATAmtLineLineAmt>
      <VATAmtLineVAT>VATAmtLineVAT</VATAmtLineVAT>
      <VATAmtLineVATAmt>VATAmtLineVATAmt</VATAmtLineVATAmt>
      <VATAmtLineVATBase>VATAmtLineVATBase</VATAmtLineVATBase>
      <VATAmtLineVATIdentifier>VATAmtLineVATIdentifier</VATAmtLineVATIdentifier>
    </VATCounter>
    <VATCounterLCY>
      <VALExchRate>VALExchRate</VALExchRate>
      <VALSpecLCYHeader>VALSpecLCYHeader</VALSpecLCYHeader>
      <VALVATAmountLCY>VALVATAmountLCY</VALVATAmountLCY>
      <VALVATBaseLCY>VALVATBaseLCY</VALVATBaseLCY>
    </VATCounterLCY>
    <PrepmtLoop>
      <PrepaymentSpecCaption>PrepaymentSpecCaption</PrepaymentSpecCaption>
      <PrepmtInvBuDescCaption>PrepmtInvBuDescCaption</PrepmtInvBuDescCaption>
      <PrepmtInvBufAmt>PrepmtInvBufAmt</PrepmtInvBufAmt>
      <PrepmtInvBufDesc>PrepmtInvBufDesc</PrepmtInvBufDesc>
      <PrepmtInvBufGLAccNo>PrepmtInvBufGLAccNo</PrepmtInvBufGLAccNo>
      <PrepmtInvBufGLAccNoCaption>PrepmtInvBufGLAccNoCaption</PrepmtInvBufGLAccNoCaption>
      <PrepmtLineAmount>PrepmtLineAmount</PrepmtLineAmount>
      <PrepmtTotalAmountInclVAT>PrepmtTotalAmountInclVAT</PrepmtTotalAmountInclVAT>
      <PrepmtVATAmount>PrepmtVATAmount</PrepmtVATAmount>
      <PrepmtVATAmountText>PrepmtVATAmountText</PrepmtVATAmountText>
      <PrepmtVATBaseAmount>PrepmtVATBaseAmount</PrepmtVATBaseAmount>
      <TotalExclVATText2>TotalExclVATText2</TotalExclVATText2>
      <TotalInclVATText2>TotalInclVATText2</TotalInclVATText2>
    </PrepmtLoop>
    <PrepmtVATCounter>
      <PrepmtVATAmtLineLineAmt>PrepmtVATAmtLineLineAmt</PrepmtVATAmtLineLineAmt>
      <PrepmtVATAmtLineVAT>PrepmtVATAmtLineVAT</PrepmtVATAmtLineVAT>
      <PrepmtVATAmtLineVATAmt>PrepmtVATAmtLineVATAmt</PrepmtVATAmtLineVATAmt>
      <PrepmtVATAmtLineVATBase>PrepmtVATAmtLineVATBase</PrepmtVATAmtLineVATBase>
      <PrepmtVATAmtLineVATId>PrepmtVATAmtLineVATId</PrepmtVATAmtLineVATId>
      <PrepymtVATAmtSpecCaption>PrepymtVATAmtSpecCaption</PrepymtVATAmtSpecCaption>
    </PrepmtVATCounter>
    <LetterText>
      <BodyText>BodyText</BodyText>
      <ClosingText>ClosingText</ClosingText>
      <GreetingText>GreetingText</GreetingText>
    </LetterText>
  </Purchase_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553DA-C3F2-4CE6-8EDE-11DD994976F7}">
  <ds:schemaRefs>
    <ds:schemaRef ds:uri="urn:microsoft-dynamics-nav/reports/Standard_Purchase_Order/1322/"/>
  </ds:schemaRefs>
</ds:datastoreItem>
</file>

<file path=customXml/itemProps2.xml><?xml version="1.0" encoding="utf-8"?>
<ds:datastoreItem xmlns:ds="http://schemas.openxmlformats.org/officeDocument/2006/customXml" ds:itemID="{9588A9C3-C565-463B-8738-00D37DD82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2016-09-07T16:03:00Z</dcterms:created>
  <dcterms:modified xsi:type="dcterms:W3CDTF">2016-09-13T18:24:00Z</dcterms:modified>
</cp:coreProperties>
</file>