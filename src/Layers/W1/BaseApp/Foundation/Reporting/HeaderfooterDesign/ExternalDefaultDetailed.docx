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1EC" w14:textId="7A338D6E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77777777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0541B10E" w:rsidR="0042705F" w:rsidRDefault="004874C2" w:rsidP="004874C2">
      <w:pPr>
        <w:tabs>
          <w:tab w:val="left" w:pos="8205"/>
        </w:tabs>
        <w:rPr>
          <w:lang w:val="da-DK"/>
        </w:rPr>
      </w:pPr>
      <w:r>
        <w:rPr>
          <w:lang w:val="da-DK"/>
        </w:rPr>
        <w:tab/>
      </w: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77777777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77777777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0D96BA56" w14:textId="77777777" w:rsidR="00EB0E74" w:rsidRPr="00EB0E74" w:rsidRDefault="00EB0E74" w:rsidP="00EB0E74">
      <w:pPr>
        <w:rPr>
          <w:lang w:val="da-DK"/>
        </w:rPr>
      </w:pPr>
    </w:p>
    <w:p w14:paraId="7BEB63C6" w14:textId="77777777" w:rsidR="00EB0E74" w:rsidRPr="00EB0E74" w:rsidRDefault="00EB0E74" w:rsidP="00EB0E74">
      <w:pPr>
        <w:rPr>
          <w:lang w:val="da-DK"/>
        </w:rPr>
      </w:pPr>
    </w:p>
    <w:p w14:paraId="026932BD" w14:textId="77777777" w:rsidR="00EB0E74" w:rsidRPr="00EB0E74" w:rsidRDefault="00EB0E74" w:rsidP="00EB0E74">
      <w:pPr>
        <w:rPr>
          <w:lang w:val="da-DK"/>
        </w:rPr>
      </w:pPr>
    </w:p>
    <w:p w14:paraId="6E032D81" w14:textId="77777777" w:rsidR="00EB0E74" w:rsidRPr="00EB0E74" w:rsidRDefault="00EB0E74" w:rsidP="00EB0E74">
      <w:pPr>
        <w:rPr>
          <w:lang w:val="da-DK"/>
        </w:rPr>
      </w:pPr>
    </w:p>
    <w:p w14:paraId="616923B6" w14:textId="77777777" w:rsidR="00EB0E74" w:rsidRPr="00EB0E74" w:rsidRDefault="00EB0E74" w:rsidP="00EB0E74">
      <w:pPr>
        <w:rPr>
          <w:lang w:val="da-DK"/>
        </w:rPr>
      </w:pPr>
    </w:p>
    <w:p w14:paraId="248E8901" w14:textId="77777777" w:rsidR="00EB0E74" w:rsidRPr="00EB0E74" w:rsidRDefault="00EB0E74" w:rsidP="00EB0E74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09BE59C9" w14:textId="572DB176" w:rsidR="0042705F" w:rsidRDefault="002A0009" w:rsidP="002A0009">
      <w:pPr>
        <w:tabs>
          <w:tab w:val="left" w:pos="6471"/>
        </w:tabs>
        <w:rPr>
          <w:lang w:val="da-DK"/>
        </w:rPr>
      </w:pPr>
      <w:r>
        <w:rPr>
          <w:lang w:val="da-DK"/>
        </w:rPr>
        <w:tab/>
      </w:r>
    </w:p>
    <w:p w14:paraId="6BAC71AA" w14:textId="77777777" w:rsidR="0042705F" w:rsidRDefault="0042705F" w:rsidP="006A7DAE">
      <w:pPr>
        <w:rPr>
          <w:lang w:val="da-DK"/>
        </w:rPr>
      </w:pPr>
    </w:p>
    <w:p w14:paraId="2DE8F9CB" w14:textId="77777777" w:rsidR="00BA5150" w:rsidRPr="00BA5150" w:rsidRDefault="00BA5150" w:rsidP="00BA5150">
      <w:pPr>
        <w:rPr>
          <w:lang w:val="da-DK"/>
        </w:rPr>
      </w:pPr>
    </w:p>
    <w:p w14:paraId="3928500E" w14:textId="77777777" w:rsidR="00BA5150" w:rsidRPr="00BA5150" w:rsidRDefault="00BA5150" w:rsidP="00BA5150">
      <w:pPr>
        <w:rPr>
          <w:lang w:val="da-DK"/>
        </w:rPr>
      </w:pPr>
    </w:p>
    <w:p w14:paraId="77C0381E" w14:textId="77777777" w:rsidR="00BA5150" w:rsidRPr="00BA5150" w:rsidRDefault="00BA5150" w:rsidP="00BA5150">
      <w:pPr>
        <w:rPr>
          <w:lang w:val="da-DK"/>
        </w:rPr>
      </w:pPr>
    </w:p>
    <w:p w14:paraId="3DAFB30B" w14:textId="77777777" w:rsidR="00BA5150" w:rsidRPr="00BA5150" w:rsidRDefault="00BA5150" w:rsidP="00BA5150">
      <w:pPr>
        <w:rPr>
          <w:lang w:val="da-DK"/>
        </w:rPr>
      </w:pPr>
    </w:p>
    <w:p w14:paraId="4643957F" w14:textId="77777777" w:rsidR="00BA5150" w:rsidRPr="00BA5150" w:rsidRDefault="00BA5150" w:rsidP="00BA5150">
      <w:pPr>
        <w:rPr>
          <w:lang w:val="da-DK"/>
        </w:rPr>
      </w:pPr>
    </w:p>
    <w:p w14:paraId="6C01A535" w14:textId="77777777" w:rsidR="00BA5150" w:rsidRPr="00BA5150" w:rsidRDefault="00BA5150" w:rsidP="00BA5150">
      <w:pPr>
        <w:rPr>
          <w:lang w:val="da-DK"/>
        </w:rPr>
      </w:pPr>
    </w:p>
    <w:p w14:paraId="2843063A" w14:textId="77777777" w:rsidR="00BA5150" w:rsidRPr="00BA5150" w:rsidRDefault="00BA5150" w:rsidP="00BA5150">
      <w:pPr>
        <w:rPr>
          <w:lang w:val="da-DK"/>
        </w:rPr>
      </w:pPr>
    </w:p>
    <w:p w14:paraId="67E41F6C" w14:textId="77777777" w:rsidR="00BA5150" w:rsidRPr="00BA5150" w:rsidRDefault="00BA5150" w:rsidP="00BA5150">
      <w:pPr>
        <w:rPr>
          <w:lang w:val="da-DK"/>
        </w:rPr>
      </w:pPr>
    </w:p>
    <w:p w14:paraId="6475299A" w14:textId="77777777" w:rsidR="00BA5150" w:rsidRPr="00BA5150" w:rsidRDefault="00BA5150" w:rsidP="00BA5150">
      <w:pPr>
        <w:rPr>
          <w:lang w:val="da-DK"/>
        </w:rPr>
      </w:pPr>
    </w:p>
    <w:p w14:paraId="47FABD64" w14:textId="77777777" w:rsidR="00BA5150" w:rsidRPr="00BA5150" w:rsidRDefault="00BA5150" w:rsidP="00BA5150">
      <w:pPr>
        <w:rPr>
          <w:lang w:val="da-DK"/>
        </w:rPr>
      </w:pPr>
    </w:p>
    <w:p w14:paraId="3AC2E1A3" w14:textId="77777777" w:rsidR="00BA5150" w:rsidRPr="00BA5150" w:rsidRDefault="00BA5150" w:rsidP="00BA5150">
      <w:pPr>
        <w:rPr>
          <w:lang w:val="da-DK"/>
        </w:rPr>
      </w:pPr>
    </w:p>
    <w:p w14:paraId="62FB567B" w14:textId="77777777" w:rsidR="00BA5150" w:rsidRPr="00BA5150" w:rsidRDefault="00BA5150" w:rsidP="00BA5150">
      <w:pPr>
        <w:rPr>
          <w:lang w:val="da-DK"/>
        </w:rPr>
      </w:pPr>
    </w:p>
    <w:p w14:paraId="0AA94CDB" w14:textId="77777777" w:rsidR="00BA5150" w:rsidRPr="00BA5150" w:rsidRDefault="00BA5150" w:rsidP="00BA5150">
      <w:pPr>
        <w:rPr>
          <w:lang w:val="da-DK"/>
        </w:rPr>
      </w:pPr>
    </w:p>
    <w:p w14:paraId="4AF9B7FA" w14:textId="77777777" w:rsidR="00BA5150" w:rsidRPr="00BA5150" w:rsidRDefault="00BA5150" w:rsidP="00BA5150">
      <w:pPr>
        <w:rPr>
          <w:lang w:val="da-DK"/>
        </w:rPr>
      </w:pPr>
    </w:p>
    <w:p w14:paraId="393F0FA2" w14:textId="77777777" w:rsidR="00BA5150" w:rsidRPr="00BA5150" w:rsidRDefault="00BA5150" w:rsidP="00BA5150">
      <w:pPr>
        <w:rPr>
          <w:lang w:val="da-DK"/>
        </w:rPr>
      </w:pPr>
    </w:p>
    <w:p w14:paraId="2C10BDF1" w14:textId="77777777" w:rsidR="00BA5150" w:rsidRPr="00BA5150" w:rsidRDefault="00BA5150" w:rsidP="00BA5150">
      <w:pPr>
        <w:rPr>
          <w:lang w:val="da-DK"/>
        </w:rPr>
      </w:pPr>
    </w:p>
    <w:p w14:paraId="333AE7AE" w14:textId="77777777" w:rsidR="00BA5150" w:rsidRPr="00BA5150" w:rsidRDefault="00BA5150" w:rsidP="00BA5150">
      <w:pPr>
        <w:rPr>
          <w:lang w:val="da-DK"/>
        </w:rPr>
      </w:pPr>
    </w:p>
    <w:p w14:paraId="4D95C31E" w14:textId="77777777" w:rsidR="00BA5150" w:rsidRPr="00BA5150" w:rsidRDefault="00BA5150" w:rsidP="00BA5150">
      <w:pPr>
        <w:rPr>
          <w:lang w:val="da-DK"/>
        </w:rPr>
      </w:pPr>
    </w:p>
    <w:p w14:paraId="7F66110C" w14:textId="77777777" w:rsidR="00BA5150" w:rsidRPr="00BA5150" w:rsidRDefault="00BA5150" w:rsidP="00BA5150">
      <w:pPr>
        <w:rPr>
          <w:lang w:val="da-DK"/>
        </w:rPr>
      </w:pPr>
    </w:p>
    <w:p w14:paraId="33948E63" w14:textId="1E9C5660" w:rsidR="00BA5150" w:rsidRPr="00BA5150" w:rsidRDefault="00CD7F18" w:rsidP="00CD7F18">
      <w:pPr>
        <w:tabs>
          <w:tab w:val="left" w:pos="8118"/>
        </w:tabs>
        <w:rPr>
          <w:lang w:val="da-DK"/>
        </w:rPr>
      </w:pPr>
      <w:r>
        <w:rPr>
          <w:lang w:val="da-DK"/>
        </w:rPr>
        <w:tab/>
      </w:r>
    </w:p>
    <w:p w14:paraId="2C9FB92D" w14:textId="77777777" w:rsidR="00BA5150" w:rsidRPr="00BA5150" w:rsidRDefault="00BA5150" w:rsidP="00BA5150">
      <w:pPr>
        <w:rPr>
          <w:lang w:val="da-DK"/>
        </w:rPr>
      </w:pPr>
    </w:p>
    <w:p w14:paraId="53B73384" w14:textId="77777777" w:rsidR="00BA5150" w:rsidRPr="00BA5150" w:rsidRDefault="00BA5150" w:rsidP="00BA5150">
      <w:pPr>
        <w:rPr>
          <w:lang w:val="da-DK"/>
        </w:rPr>
      </w:pPr>
    </w:p>
    <w:sectPr w:rsidR="00BA5150" w:rsidRPr="00BA5150" w:rsidSect="006A7DAE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688D8" w14:textId="77777777" w:rsidR="009D0ADB" w:rsidRDefault="009D0ADB" w:rsidP="00E40C63">
      <w:pPr>
        <w:spacing w:after="0"/>
      </w:pPr>
      <w:r>
        <w:separator/>
      </w:r>
    </w:p>
  </w:endnote>
  <w:endnote w:type="continuationSeparator" w:id="0">
    <w:p w14:paraId="1764EFB0" w14:textId="77777777" w:rsidR="009D0ADB" w:rsidRDefault="009D0ADB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5"/>
      <w:gridCol w:w="2624"/>
      <w:gridCol w:w="2625"/>
    </w:tblGrid>
    <w:tr w:rsidR="00BA5150" w:rsidRPr="003F210F" w14:paraId="2EEC8373" w14:textId="77777777" w:rsidTr="00E1551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4"/>
      </w:trPr>
      <w:tc>
        <w:tcPr>
          <w:tcW w:w="2624" w:type="dxa"/>
        </w:tcPr>
        <w:p w14:paraId="2C301554" w14:textId="77777777" w:rsidR="00BA5150" w:rsidRPr="009C7D68" w:rsidRDefault="009D0ADB" w:rsidP="00BA5150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-1778628626"/>
              <w:placeholder>
                <w:docPart w:val="926E445D9C474447A735DE4613CCC4B4"/>
              </w:placeholder>
              <w15:color w:val="808080"/>
              <w:text/>
            </w:sdtPr>
            <w:sdtEndPr/>
            <w:sdtContent>
              <w:r w:rsidR="00BA5150" w:rsidRPr="00F96DA3">
                <w:rPr>
                  <w:rFonts w:cs="Segoe UI"/>
                  <w:color w:val="242424"/>
                </w:rPr>
                <w:t>www.xxss.dk</w:t>
              </w:r>
            </w:sdtContent>
          </w:sdt>
        </w:p>
      </w:tc>
      <w:tc>
        <w:tcPr>
          <w:tcW w:w="2625" w:type="dxa"/>
        </w:tcPr>
        <w:sdt>
          <w:sdtPr>
            <w:rPr>
              <w:rFonts w:cs="Segoe UI"/>
              <w:color w:val="242424"/>
            </w:rPr>
            <w:alias w:val="CompanyPhone"/>
            <w:tag w:val="#BC:InsertDataItem,BCReportInformation/CompanyMetadata/CompanyPhone"/>
            <w:id w:val="-677494310"/>
            <w:placeholder>
              <w:docPart w:val="18796418159549F8A33279B4B6A0991C"/>
            </w:placeholder>
            <w15:color w:val="808080"/>
            <w:text/>
          </w:sdtPr>
          <w:sdtEndPr/>
          <w:sdtContent>
            <w:p w14:paraId="4BAF02F8" w14:textId="77777777" w:rsidR="00BA5150" w:rsidRPr="009C7D68" w:rsidRDefault="00BA5150" w:rsidP="00BA5150">
              <w:pPr>
                <w:spacing w:after="0"/>
                <w:rPr>
                  <w:rFonts w:cs="Segoe UI"/>
                  <w:color w:val="242424"/>
                </w:rPr>
              </w:pPr>
              <w:r w:rsidRPr="00F96DA3">
                <w:rPr>
                  <w:rFonts w:cs="Segoe UI"/>
                  <w:color w:val="242424"/>
                </w:rPr>
                <w:t>34-2345667</w:t>
              </w:r>
            </w:p>
          </w:sdtContent>
        </w:sdt>
      </w:tc>
      <w:tc>
        <w:tcPr>
          <w:tcW w:w="2624" w:type="dxa"/>
        </w:tcPr>
        <w:sdt>
          <w:sdtPr>
            <w:rPr>
              <w:rFonts w:cs="Segoe UI"/>
              <w:color w:val="242424"/>
            </w:rPr>
            <w:alias w:val="CompanyEmail"/>
            <w:tag w:val="#BC:InsertDataItem,BCReportInformation/CompanyMetadata/CompanyEmail"/>
            <w:id w:val="-1583759755"/>
            <w:placeholder>
              <w:docPart w:val="85A5FB2714A94384A9637A7C71C18573"/>
            </w:placeholder>
            <w15:color w:val="808080"/>
            <w:text/>
          </w:sdtPr>
          <w:sdtEndPr/>
          <w:sdtContent>
            <w:p w14:paraId="1411BA90" w14:textId="77777777" w:rsidR="00BA5150" w:rsidRPr="009C7D68" w:rsidRDefault="00BA5150" w:rsidP="00BA5150">
              <w:pPr>
                <w:spacing w:after="0"/>
                <w:rPr>
                  <w:rFonts w:cs="Segoe UI"/>
                  <w:color w:val="242424"/>
                </w:rPr>
              </w:pPr>
              <w:r w:rsidRPr="00F96DA3">
                <w:rPr>
                  <w:rFonts w:cs="Segoe UI"/>
                  <w:color w:val="242424"/>
                </w:rPr>
                <w:t>dfdfd@dfdfd.dfd</w:t>
              </w:r>
            </w:p>
          </w:sdtContent>
        </w:sdt>
      </w:tc>
      <w:tc>
        <w:tcPr>
          <w:tcW w:w="2625" w:type="dxa"/>
        </w:tcPr>
        <w:sdt>
          <w:sdtPr>
            <w:rPr>
              <w:rFonts w:cs="Segoe UI"/>
              <w:color w:val="242424"/>
            </w:rPr>
            <w:alias w:val="CompanyFax"/>
            <w:tag w:val="#BC:InsertDataItem,BCReportInformation/CompanyMetadata/CompanyFax"/>
            <w:id w:val="-1203696550"/>
            <w:placeholder>
              <w:docPart w:val="7104214807C1491D9DA3C558DAF34463"/>
            </w:placeholder>
            <w15:color w:val="808080"/>
            <w:text/>
          </w:sdtPr>
          <w:sdtEndPr/>
          <w:sdtContent>
            <w:p w14:paraId="072EF152" w14:textId="033DBE46" w:rsidR="00BA5150" w:rsidRPr="009C7D68" w:rsidRDefault="00E15514" w:rsidP="00BA5150">
              <w:pPr>
                <w:spacing w:after="0"/>
                <w:rPr>
                  <w:rFonts w:cs="Segoe UI"/>
                  <w:color w:val="242424"/>
                </w:rPr>
              </w:pPr>
              <w:r>
                <w:rPr>
                  <w:rFonts w:cs="Segoe UI"/>
                  <w:color w:val="242424"/>
                </w:rPr>
                <w:t>12345678</w:t>
              </w:r>
            </w:p>
          </w:sdtContent>
        </w:sdt>
      </w:tc>
    </w:tr>
  </w:tbl>
  <w:p w14:paraId="54C4CD16" w14:textId="77777777" w:rsidR="00EF7EBB" w:rsidRPr="00BA5150" w:rsidRDefault="00EF7EBB">
    <w:pPr>
      <w:pStyle w:val="NoSpacing"/>
      <w:rPr>
        <w:lang w:val="da-DK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5"/>
      <w:gridCol w:w="2624"/>
      <w:gridCol w:w="2625"/>
    </w:tblGrid>
    <w:tr w:rsidR="002A0009" w:rsidRPr="003F210F" w14:paraId="6C3E47AE" w14:textId="77777777" w:rsidTr="00EB0E7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66"/>
      </w:trPr>
      <w:tc>
        <w:tcPr>
          <w:tcW w:w="2624" w:type="dxa"/>
        </w:tcPr>
        <w:p w14:paraId="5EACE8EB" w14:textId="0EF9FD2F" w:rsidR="002A0009" w:rsidRPr="002A0009" w:rsidRDefault="009D0ADB" w:rsidP="00BA5C15">
          <w:pPr>
            <w:pStyle w:val="BCLabel"/>
            <w:spacing w:after="60"/>
            <w:rPr>
              <w:rFonts w:cstheme="majorHAnsi"/>
              <w:b/>
              <w:bCs/>
            </w:rPr>
          </w:pPr>
          <w:sdt>
            <w:sdtPr>
              <w:rPr>
                <w:rFonts w:cstheme="majorHAnsi"/>
                <w:b/>
                <w:bCs/>
              </w:rPr>
              <w:alias w:val="CompanyHomePageCaption"/>
              <w:tag w:val="#BC:InsertDataItem,BCReportInformation/CompanyMetadata/CompanyHomePageCaption"/>
              <w:id w:val="1678854013"/>
              <w:placeholder>
                <w:docPart w:val="1FBF8F7D7F3D41FC8253C041E23D4142"/>
              </w:placeholder>
              <w15:color w:val="808080"/>
              <w:text/>
            </w:sdtPr>
            <w:sdtEndPr/>
            <w:sdtContent>
              <w:r w:rsidR="002A0009" w:rsidRPr="002A0009">
                <w:rPr>
                  <w:rFonts w:cstheme="majorHAnsi"/>
                  <w:b/>
                  <w:bCs/>
                </w:rPr>
                <w:t>Homepage</w:t>
              </w:r>
            </w:sdtContent>
          </w:sdt>
          <w:r w:rsidR="00EB0E74">
            <w:rPr>
              <w:rFonts w:cstheme="majorHAnsi"/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1281847385"/>
              <w:placeholder>
                <w:docPart w:val="558B1FCEE3F54BA88C293BF299068BB8"/>
              </w:placeholder>
              <w15:color w:val="808080"/>
              <w:text/>
            </w:sdtPr>
            <w:sdtContent>
              <w:r w:rsidR="00EB0E74" w:rsidRPr="00F96DA3">
                <w:rPr>
                  <w:rFonts w:cs="Segoe UI"/>
                  <w:color w:val="242424"/>
                </w:rPr>
                <w:t>www.xxss.dk</w:t>
              </w:r>
            </w:sdtContent>
          </w:sdt>
        </w:p>
      </w:tc>
      <w:tc>
        <w:tcPr>
          <w:tcW w:w="2625" w:type="dxa"/>
        </w:tcPr>
        <w:p w14:paraId="2A706A38" w14:textId="24B706C5" w:rsidR="002A0009" w:rsidRPr="00EB0E74" w:rsidRDefault="009D0ADB" w:rsidP="00BA5C15">
          <w:pPr>
            <w:spacing w:after="6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PhoneCaption"/>
              <w:tag w:val="#BC:InsertDataItem,BCReportInformation/CompanyMetadata/CompanyPhoneCaption"/>
              <w:id w:val="-761982136"/>
              <w:placeholder>
                <w:docPart w:val="568E8CB4D7A94ED2BC0C28819883F940"/>
              </w:placeholder>
              <w15:color w:val="808080"/>
              <w:text/>
            </w:sdtPr>
            <w:sdtEndPr/>
            <w:sdtContent>
              <w:r w:rsidR="002A0009" w:rsidRPr="002A0009">
                <w:rPr>
                  <w:rFonts w:cstheme="majorHAnsi"/>
                  <w:b/>
                  <w:bCs/>
                </w:rPr>
                <w:t>Phone No</w:t>
              </w:r>
            </w:sdtContent>
          </w:sdt>
          <w:r w:rsidR="00EB0E74">
            <w:rPr>
              <w:rFonts w:cstheme="majorHAnsi"/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Phone"/>
              <w:tag w:val="#BC:InsertDataItem,BCReportInformation/CompanyMetadata/CompanyPhone"/>
              <w:id w:val="1539546610"/>
              <w:placeholder>
                <w:docPart w:val="11819BE8FD90425AAF53495F27B31DE4"/>
              </w:placeholder>
              <w15:color w:val="808080"/>
              <w:text/>
            </w:sdtPr>
            <w:sdtContent>
              <w:r w:rsidR="00EB0E74" w:rsidRPr="00F96DA3">
                <w:rPr>
                  <w:rFonts w:cs="Segoe UI"/>
                  <w:color w:val="242424"/>
                </w:rPr>
                <w:t>34-2345667</w:t>
              </w:r>
            </w:sdtContent>
          </w:sdt>
        </w:p>
      </w:tc>
      <w:tc>
        <w:tcPr>
          <w:tcW w:w="2624" w:type="dxa"/>
        </w:tcPr>
        <w:p w14:paraId="35A7C0EF" w14:textId="6B4BAC84" w:rsidR="002A0009" w:rsidRPr="00EB0E74" w:rsidRDefault="002A0009" w:rsidP="00BA5C15">
          <w:pPr>
            <w:spacing w:after="60"/>
            <w:rPr>
              <w:rFonts w:cs="Segoe UI"/>
              <w:color w:val="242424"/>
            </w:rPr>
          </w:pPr>
          <w:proofErr w:type="spellStart"/>
          <w:r w:rsidRPr="002A0009">
            <w:rPr>
              <w:rFonts w:cstheme="majorHAnsi"/>
              <w:b/>
              <w:bCs/>
            </w:rPr>
            <w:t>CompanyEmailCaption</w:t>
          </w:r>
          <w:proofErr w:type="spellEnd"/>
          <w:r w:rsidR="00EB0E74">
            <w:rPr>
              <w:rFonts w:cstheme="majorHAnsi"/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Email"/>
              <w:tag w:val="#BC:InsertDataItem,BCReportInformation/CompanyMetadata/CompanyEmail"/>
              <w:id w:val="-1579896313"/>
              <w:placeholder>
                <w:docPart w:val="B1E4805A59474AD08D30644B7FC6A8FF"/>
              </w:placeholder>
              <w15:color w:val="808080"/>
              <w:text/>
            </w:sdtPr>
            <w:sdtContent>
              <w:r w:rsidR="00EB0E74" w:rsidRPr="00F96DA3">
                <w:rPr>
                  <w:rFonts w:cs="Segoe UI"/>
                  <w:color w:val="242424"/>
                </w:rPr>
                <w:t>dfdfd@dfdfd.dfd</w:t>
              </w:r>
            </w:sdtContent>
          </w:sdt>
        </w:p>
      </w:tc>
      <w:tc>
        <w:tcPr>
          <w:tcW w:w="2625" w:type="dxa"/>
        </w:tcPr>
        <w:p w14:paraId="7FA15B73" w14:textId="79BA9A7B" w:rsidR="002A0009" w:rsidRPr="00EB0E74" w:rsidRDefault="002A0009" w:rsidP="00BA5C15">
          <w:pPr>
            <w:spacing w:after="60"/>
            <w:rPr>
              <w:rFonts w:cs="Segoe UI"/>
              <w:color w:val="242424"/>
            </w:rPr>
          </w:pPr>
          <w:proofErr w:type="spellStart"/>
          <w:r w:rsidRPr="002A0009">
            <w:rPr>
              <w:rFonts w:cstheme="majorHAnsi"/>
              <w:b/>
              <w:bCs/>
            </w:rPr>
            <w:t>CompanyFaxNoCaption</w:t>
          </w:r>
          <w:proofErr w:type="spellEnd"/>
          <w:r w:rsidR="00EB0E74">
            <w:rPr>
              <w:rFonts w:cstheme="majorHAnsi"/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Fax"/>
              <w:tag w:val="#BC:InsertDataItem,BCReportInformation/CompanyMetadata/CompanyFax"/>
              <w:id w:val="-1719971171"/>
              <w:placeholder>
                <w:docPart w:val="8204AF4A3A7B486EBE72C0A625DB5019"/>
              </w:placeholder>
              <w15:color w:val="808080"/>
              <w:text/>
            </w:sdtPr>
            <w:sdtContent>
              <w:r w:rsidR="00EB0E74">
                <w:rPr>
                  <w:rFonts w:cs="Segoe UI"/>
                  <w:color w:val="242424"/>
                </w:rPr>
                <w:t>12345678</w:t>
              </w:r>
            </w:sdtContent>
          </w:sdt>
        </w:p>
      </w:tc>
    </w:tr>
    <w:tr w:rsidR="782351A4" w14:paraId="05EEC475" w14:textId="77777777" w:rsidTr="00EB0E74">
      <w:tc>
        <w:tcPr>
          <w:tcW w:w="2624" w:type="dxa"/>
        </w:tcPr>
        <w:p w14:paraId="058CBD08" w14:textId="56030082" w:rsidR="782351A4" w:rsidRPr="00EB0E74" w:rsidRDefault="009D0ADB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BankCaption"/>
              <w:tag w:val="#BC:InsertDataItem,BCReportInformation/CompanyMetadata/CompanyBankNameCaption"/>
              <w:id w:val="178654436"/>
              <w:placeholder>
                <w:docPart w:val="EEDAA83156C34A19AF28A27EC3E50274"/>
              </w:placeholder>
              <w15:color w:val="808080"/>
              <w:text/>
            </w:sdtPr>
            <w:sdtEndPr/>
            <w:sdtContent>
              <w:r w:rsidR="009E5AEF">
                <w:rPr>
                  <w:b/>
                  <w:bCs/>
                </w:rPr>
                <w:t>Bank</w:t>
              </w:r>
            </w:sdtContent>
          </w:sdt>
          <w:r w:rsidR="00EB0E74">
            <w:rPr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873055285"/>
              <w:placeholder>
                <w:docPart w:val="D2DA0F269076415FA798A59117B843BC"/>
              </w:placeholder>
              <w15:color w:val="808080"/>
              <w:text/>
            </w:sdtPr>
            <w:sdtContent>
              <w:proofErr w:type="gramStart"/>
              <w:r w:rsidR="00EB0E74">
                <w:rPr>
                  <w:rFonts w:cs="Segoe UI"/>
                  <w:color w:val="242424"/>
                </w:rPr>
                <w:t>World Wide</w:t>
              </w:r>
              <w:proofErr w:type="gramEnd"/>
              <w:r w:rsidR="00EB0E74">
                <w:rPr>
                  <w:rFonts w:cs="Segoe UI"/>
                  <w:color w:val="242424"/>
                </w:rPr>
                <w:t xml:space="preserve"> Bank</w:t>
              </w:r>
            </w:sdtContent>
          </w:sdt>
        </w:p>
      </w:tc>
      <w:tc>
        <w:tcPr>
          <w:tcW w:w="2625" w:type="dxa"/>
        </w:tcPr>
        <w:p w14:paraId="644E4DB2" w14:textId="168A62F5" w:rsidR="782351A4" w:rsidRDefault="009D0ADB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BankAccountNoCaption"/>
              <w:tag w:val="#BC:InsertDataItem,BCReportInformation/CompanyMetadata/CompanyBankAccountNoCaption"/>
              <w:id w:val="1798629997"/>
              <w:placeholder>
                <w:docPart w:val="27B31CA256C4433AA34A066338B8E9F0"/>
              </w:placeholder>
              <w15:color w:val="808080"/>
              <w:text/>
            </w:sdtPr>
            <w:sdtEndPr/>
            <w:sdtContent>
              <w:r w:rsidR="00AA4F88">
                <w:rPr>
                  <w:b/>
                  <w:bCs/>
                </w:rPr>
                <w:t>Bank Account No</w:t>
              </w:r>
            </w:sdtContent>
          </w:sdt>
          <w:r w:rsidR="00EB0E74">
            <w:rPr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BankBranchNo"/>
              <w:tag w:val="#BC:InsertDataItem,BCReportInformation/CompanyMetadata/CompanyBankBranchNo"/>
              <w:id w:val="1169746617"/>
              <w:placeholder>
                <w:docPart w:val="2A2FCF277CE041C08EF008F5CB059E5B"/>
              </w:placeholder>
              <w15:color w:val="808080"/>
              <w:text/>
            </w:sdtPr>
            <w:sdtContent>
              <w:r w:rsidR="00EB0E74" w:rsidRPr="00AD5E01">
                <w:rPr>
                  <w:rFonts w:cs="Segoe UI"/>
                  <w:color w:val="242424"/>
                </w:rPr>
                <w:t>BG99999</w:t>
              </w:r>
            </w:sdtContent>
          </w:sdt>
          <w:r w:rsidR="00EB0E74">
            <w:rPr>
              <w:rFonts w:cs="Segoe UI"/>
              <w:color w:val="242424"/>
            </w:rPr>
            <w:t xml:space="preserve"> </w:t>
          </w:r>
          <w:sdt>
            <w:sdtPr>
              <w:rPr>
                <w:rFonts w:cs="Segoe UI"/>
                <w:color w:val="242424"/>
              </w:rPr>
              <w:alias w:val="CompanyBankAccountNo"/>
              <w:tag w:val="#BC:InsertDataItem,BCReportInformation/CompanyMetadata/CompanyBankAccountNo"/>
              <w:id w:val="924229950"/>
              <w:placeholder>
                <w:docPart w:val="E8D50F3E99F24376B0AE20CB7E64183F"/>
              </w:placeholder>
              <w15:color w:val="808080"/>
              <w:text/>
            </w:sdtPr>
            <w:sdtContent>
              <w:r w:rsidR="00EB0E74" w:rsidRPr="00845076">
                <w:rPr>
                  <w:rFonts w:cs="Segoe UI"/>
                  <w:color w:val="242424"/>
                </w:rPr>
                <w:t>99-99-888</w:t>
              </w:r>
            </w:sdtContent>
          </w:sdt>
        </w:p>
      </w:tc>
      <w:tc>
        <w:tcPr>
          <w:tcW w:w="2624" w:type="dxa"/>
        </w:tcPr>
        <w:p w14:paraId="08A8A86C" w14:textId="38FEFC90" w:rsidR="782351A4" w:rsidRDefault="009D0ADB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VATRegistrationNoCaption"/>
              <w:tag w:val="#BC:InsertDataItem,BCReportInformation/CompanyMetadata/CompanyVATRegistrationNoCaption"/>
              <w:id w:val="1790313455"/>
              <w:placeholder>
                <w:docPart w:val="08A73A4EE94545CEA9CFC4E4B9B3CEB4"/>
              </w:placeholder>
              <w15:color w:val="808080"/>
              <w:text/>
            </w:sdtPr>
            <w:sdtEndPr/>
            <w:sdtContent>
              <w:r w:rsidR="00F76950">
                <w:rPr>
                  <w:b/>
                  <w:bCs/>
                </w:rPr>
                <w:t>VAT Registration No.</w:t>
              </w:r>
            </w:sdtContent>
          </w:sdt>
          <w:r w:rsidR="00EB0E74">
            <w:rPr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VATRegistrationNo"/>
              <w:tag w:val="#BC:InsertDataItem,BCReportInformation/CompanyMetadata/CompanyVATRegistrationNo"/>
              <w:id w:val="1467208291"/>
              <w:placeholder>
                <w:docPart w:val="967348923EA640469EA2CF8ADDDC76EF"/>
              </w:placeholder>
              <w15:color w:val="808080"/>
              <w:text/>
            </w:sdtPr>
            <w:sdtContent>
              <w:r w:rsidR="00EB0E74" w:rsidRPr="00963A15">
                <w:rPr>
                  <w:rFonts w:cs="Segoe UI"/>
                  <w:color w:val="242424"/>
                </w:rPr>
                <w:t>777777777</w:t>
              </w:r>
            </w:sdtContent>
          </w:sdt>
        </w:p>
      </w:tc>
      <w:tc>
        <w:tcPr>
          <w:tcW w:w="2625" w:type="dxa"/>
        </w:tcPr>
        <w:p w14:paraId="799312C6" w14:textId="292BF608" w:rsidR="782351A4" w:rsidRDefault="009D0ADB" w:rsidP="00EB0E74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b/>
                <w:bCs/>
              </w:rPr>
              <w:alias w:val="CompanyGiroNoCaption"/>
              <w:tag w:val="#BC:InsertDataItem,BCReportInformation/CompanyMetadata/CompanyGiroNoCaption"/>
              <w:id w:val="1930309519"/>
              <w:placeholder>
                <w:docPart w:val="F3A7F7CAE2C342238347F05722CB79DA"/>
              </w:placeholder>
              <w15:color w:val="808080"/>
              <w:text/>
            </w:sdtPr>
            <w:sdtEndPr/>
            <w:sdtContent>
              <w:r w:rsidR="00D53BBC">
                <w:rPr>
                  <w:b/>
                  <w:bCs/>
                </w:rPr>
                <w:t>Giro No.</w:t>
              </w:r>
            </w:sdtContent>
          </w:sdt>
          <w:r w:rsidR="00EB0E74">
            <w:rPr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GiroNo"/>
              <w:tag w:val="#BC:InsertDataItem,BCReportInformation/CompanyMetadata/CompanyGiroNo"/>
              <w:id w:val="1402009403"/>
              <w:placeholder>
                <w:docPart w:val="C29960A755B442EB8D2E0EE67AD3FA27"/>
              </w:placeholder>
              <w15:color w:val="808080"/>
              <w:text/>
            </w:sdtPr>
            <w:sdtContent>
              <w:r w:rsidR="00EB0E74" w:rsidRPr="005430FB">
                <w:rPr>
                  <w:rFonts w:cs="Segoe UI"/>
                  <w:color w:val="242424"/>
                </w:rPr>
                <w:t>888-9999</w:t>
              </w:r>
            </w:sdtContent>
          </w:sdt>
        </w:p>
      </w:tc>
    </w:tr>
  </w:tbl>
  <w:p w14:paraId="23ADF5BF" w14:textId="7F799646" w:rsidR="006A7DAE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90B7" w14:textId="77777777" w:rsidR="009D0ADB" w:rsidRDefault="009D0ADB" w:rsidP="00E40C63">
      <w:pPr>
        <w:spacing w:after="0"/>
      </w:pPr>
      <w:r>
        <w:separator/>
      </w:r>
    </w:p>
  </w:footnote>
  <w:footnote w:type="continuationSeparator" w:id="0">
    <w:p w14:paraId="32976267" w14:textId="77777777" w:rsidR="009D0ADB" w:rsidRDefault="009D0ADB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4994"/>
      <w:gridCol w:w="5501"/>
    </w:tblGrid>
    <w:tr w:rsidR="00C065AD" w:rsidRPr="0042705F" w14:paraId="78732887" w14:textId="77777777" w:rsidTr="179F265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13"/>
      </w:trPr>
      <w:tc>
        <w:tcPr>
          <w:tcW w:w="2379" w:type="pct"/>
          <w:vMerge w:val="restart"/>
        </w:tcPr>
        <w:sdt>
          <w:sdtPr>
            <w:alias w:val="ReportName"/>
            <w:tag w:val="#BC:InsertDataItem,BCReportInformation/ReportMetadata/ReportName"/>
            <w:id w:val="-1105262526"/>
            <w:placeholder>
              <w:docPart w:val="9351E1828E2647B397589986DFAEE98B"/>
            </w:placeholder>
            <w15:color w:val="808080"/>
            <w:text/>
          </w:sdtPr>
          <w:sdtEndPr/>
          <w:sdtContent>
            <w:p w14:paraId="23F92766" w14:textId="4057CD9E" w:rsidR="00C065AD" w:rsidRPr="0042705F" w:rsidRDefault="00C065AD" w:rsidP="00C065AD">
              <w:pPr>
                <w:pStyle w:val="Title"/>
                <w:rPr>
                  <w:rFonts w:ascii="Segoe UI" w:eastAsia="Times New Roman" w:hAnsi="Segoe UI" w:cs="Segoe UI"/>
                  <w:spacing w:val="-10"/>
                  <w:kern w:val="28"/>
                  <w:sz w:val="56"/>
                  <w:szCs w:val="56"/>
                </w:rPr>
              </w:pPr>
              <w:r w:rsidRPr="00BE192D">
                <w:t>Report Name</w:t>
              </w:r>
            </w:p>
          </w:sdtContent>
        </w:sdt>
      </w:tc>
      <w:tc>
        <w:tcPr>
          <w:tcW w:w="2621" w:type="pct"/>
        </w:tcPr>
        <w:sdt>
          <w:sdtPr>
            <w:id w:val="-494566964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5BF56D5" w14:textId="4F1594F6" w:rsidR="00C065AD" w:rsidRPr="0042705F" w:rsidRDefault="006B2DB8" w:rsidP="00C065AD">
              <w:pPr>
                <w:pStyle w:val="BCNumber"/>
                <w:spacing w:after="360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</w:p>
          </w:sdtContent>
        </w:sdt>
      </w:tc>
    </w:tr>
    <w:tr w:rsidR="00F94C61" w:rsidRPr="0042705F" w14:paraId="20EE981B" w14:textId="77777777" w:rsidTr="179F2654">
      <w:trPr>
        <w:trHeight w:val="57"/>
      </w:trPr>
      <w:tc>
        <w:tcPr>
          <w:tcW w:w="2379" w:type="pct"/>
          <w:vMerge/>
        </w:tcPr>
        <w:p w14:paraId="630BADD7" w14:textId="77777777" w:rsidR="00F94C61" w:rsidRPr="0042705F" w:rsidRDefault="00F94C61" w:rsidP="00C065AD">
          <w:pPr>
            <w:spacing w:before="120" w:after="0" w:line="278" w:lineRule="auto"/>
            <w:rPr>
              <w:rFonts w:ascii="Aptos" w:eastAsia="Aptos" w:hAnsi="Aptos" w:cs="Times New Roman"/>
            </w:rPr>
          </w:pPr>
        </w:p>
      </w:tc>
      <w:sdt>
        <w:sdtPr>
          <w:alias w:val="DocumentDate"/>
          <w:tag w:val="#BC:InsertDataItem,DataItems/Header/DocumentDate"/>
          <w:id w:val="870340531"/>
          <w:placeholder>
            <w:docPart w:val="DefaultPlaceholder_-1854013440"/>
          </w:placeholder>
          <w15:color w:val="808080"/>
          <w:text/>
        </w:sdtPr>
        <w:sdtEndPr/>
        <w:sdtContent>
          <w:tc>
            <w:tcPr>
              <w:tcW w:w="2621" w:type="pct"/>
            </w:tcPr>
            <w:p w14:paraId="5218EAA5" w14:textId="7CA3590E" w:rsidR="00F94C61" w:rsidRDefault="00F94C61" w:rsidP="00C065AD">
              <w:pPr>
                <w:pStyle w:val="NoSpacing"/>
                <w:jc w:val="right"/>
              </w:pPr>
              <w:proofErr w:type="spellStart"/>
              <w:r>
                <w:t>DocumentDate</w:t>
              </w:r>
              <w:proofErr w:type="spellEnd"/>
            </w:p>
          </w:tc>
        </w:sdtContent>
      </w:sdt>
    </w:tr>
    <w:tr w:rsidR="00C065AD" w:rsidRPr="0042705F" w14:paraId="3C8C10BF" w14:textId="77777777" w:rsidTr="179F2654">
      <w:trPr>
        <w:trHeight w:val="57"/>
      </w:trPr>
      <w:tc>
        <w:tcPr>
          <w:tcW w:w="2379" w:type="pct"/>
          <w:vMerge/>
        </w:tcPr>
        <w:p w14:paraId="74E6CC9C" w14:textId="73AD3C73" w:rsidR="00C065AD" w:rsidRPr="0042705F" w:rsidRDefault="00C065AD" w:rsidP="00C065AD">
          <w:pPr>
            <w:spacing w:before="120" w:after="0" w:line="278" w:lineRule="auto"/>
            <w:rPr>
              <w:rFonts w:ascii="Aptos" w:eastAsia="Aptos" w:hAnsi="Aptos" w:cs="Times New Roman"/>
            </w:rPr>
          </w:pPr>
        </w:p>
      </w:tc>
      <w:tc>
        <w:tcPr>
          <w:tcW w:w="2621" w:type="pct"/>
        </w:tcPr>
        <w:p w14:paraId="55446964" w14:textId="17B692B6" w:rsidR="00C065AD" w:rsidRPr="0042705F" w:rsidRDefault="009D0ADB" w:rsidP="00C065AD">
          <w:pPr>
            <w:pStyle w:val="NoSpacing"/>
            <w:jc w:val="right"/>
          </w:pPr>
          <w:sdt>
            <w:sdtPr>
              <w:alias w:val="CompanyName"/>
              <w:tag w:val="#BC:InsertDataItem,BCReportInformation/ReportRequest/CompanyName"/>
              <w:id w:val="975574590"/>
              <w:placeholder>
                <w:docPart w:val="574DD7A08C9B462F8EFCDEE99B9059CE"/>
              </w:placeholder>
              <w15:color w:val="808080"/>
              <w:text/>
            </w:sdtPr>
            <w:sdtEndPr/>
            <w:sdtContent>
              <w:r w:rsidR="179F2654">
                <w:t>Company Name</w:t>
              </w:r>
            </w:sdtContent>
          </w:sdt>
        </w:p>
      </w:tc>
    </w:tr>
  </w:tbl>
  <w:p w14:paraId="0F1F58A8" w14:textId="66F018ED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</w:tblPr>
    <w:tblGrid>
      <w:gridCol w:w="4995"/>
      <w:gridCol w:w="5503"/>
    </w:tblGrid>
    <w:tr w:rsidR="00531A01" w:rsidRPr="0080018E" w14:paraId="38F32782" w14:textId="77777777" w:rsidTr="00531A0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sdt>
        <w:sdtPr>
          <w:rPr>
            <w:rStyle w:val="TitleChar"/>
          </w:rPr>
          <w:alias w:val="ReportName"/>
          <w:tag w:val="#BC:InsertDataItem,BCReportInformation/ReportMetadata/ReportName"/>
          <w:id w:val="855303547"/>
          <w:placeholder>
            <w:docPart w:val="EF2EB8C2EA3A41718BECF7229E45343A"/>
          </w:placeholder>
          <w15:color w:val="808080"/>
          <w:text/>
        </w:sdtPr>
        <w:sdtEndPr>
          <w:rPr>
            <w:rStyle w:val="TitleChar"/>
          </w:rPr>
        </w:sdtEndPr>
        <w:sdtContent>
          <w:tc>
            <w:tcPr>
              <w:tcW w:w="4995" w:type="dxa"/>
            </w:tcPr>
            <w:p w14:paraId="12CEDF61" w14:textId="77777777" w:rsidR="00531A01" w:rsidRPr="00AD0CCA" w:rsidRDefault="00531A01" w:rsidP="00531A01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  <w:ind w:right="26"/>
                <w:rPr>
                  <w:color w:val="242424"/>
                  <w:sz w:val="36"/>
                  <w:szCs w:val="36"/>
                </w:rPr>
              </w:pPr>
              <w:r w:rsidRPr="00C47B93">
                <w:rPr>
                  <w:rStyle w:val="TitleChar"/>
                </w:rPr>
                <w:t>Report Name</w:t>
              </w:r>
            </w:p>
          </w:tc>
        </w:sdtContent>
      </w:sdt>
      <w:tc>
        <w:tcPr>
          <w:tcW w:w="5503" w:type="dxa"/>
        </w:tcPr>
        <w:sdt>
          <w:sdtPr>
            <w:id w:val="-1345401941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2357C6C" w14:textId="10604298" w:rsidR="00531A01" w:rsidRPr="0080018E" w:rsidRDefault="00531A01" w:rsidP="00531A01">
              <w:pPr>
                <w:spacing w:after="120"/>
                <w:jc w:val="right"/>
                <w:rPr>
                  <w:color w:val="242424"/>
                </w:rPr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fldSimple w:instr=" NUMPAGES ">
                <w:r>
                  <w:rPr>
                    <w:noProof/>
                  </w:rPr>
                  <w:t>2</w:t>
                </w:r>
              </w:fldSimple>
            </w:p>
          </w:sdtContent>
        </w:sdt>
      </w:tc>
    </w:tr>
    <w:tr w:rsidR="00531A01" w:rsidRPr="0080018E" w14:paraId="49618EDA" w14:textId="77777777" w:rsidTr="00531A01">
      <w:tc>
        <w:tcPr>
          <w:tcW w:w="4995" w:type="dxa"/>
        </w:tcPr>
        <w:p w14:paraId="633F6BC2" w14:textId="77777777" w:rsidR="00531A01" w:rsidRPr="0080018E" w:rsidRDefault="00531A01" w:rsidP="00531A01">
          <w:pPr>
            <w:spacing w:before="120"/>
            <w:rPr>
              <w:color w:val="242424"/>
            </w:rPr>
          </w:pPr>
        </w:p>
      </w:tc>
      <w:tc>
        <w:tcPr>
          <w:tcW w:w="5503" w:type="dxa"/>
        </w:tcPr>
        <w:p w14:paraId="1315E0E6" w14:textId="189B8DDC" w:rsidR="00531A01" w:rsidRPr="0080018E" w:rsidRDefault="00EB0E74" w:rsidP="00531A01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jc w:val="right"/>
            <w:rPr>
              <w:color w:val="242424"/>
            </w:rPr>
          </w:pPr>
          <w:sdt>
            <w:sdtPr>
              <w:rPr>
                <w:noProof/>
                <w:color w:val="44546A" w:themeColor="text2"/>
              </w:rPr>
              <w:alias w:val="CompanyLogo"/>
              <w:tag w:val="#BC:InsertDataItem,BCReportInformation/CompanyMetadata/CompanyLogo"/>
              <w:id w:val="943343575"/>
              <w:picture/>
            </w:sdtPr>
            <w:sdtContent>
              <w:r w:rsidRPr="00EB0E74">
                <w:rPr>
                  <w:noProof/>
                  <w:color w:val="44546A" w:themeColor="text2"/>
                </w:rPr>
                <w:drawing>
                  <wp:inline distT="0" distB="0" distL="0" distR="0" wp14:anchorId="229DEBE4" wp14:editId="1F6F61CC">
                    <wp:extent cx="2185416" cy="530352"/>
                    <wp:effectExtent l="0" t="0" r="5715" b="3175"/>
                    <wp:docPr id="2" name="Billede 1" descr="The image is a plain white background with no additional elements or details.&#10;&#10;AI-generated content may be incorrect.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 descr="The image is a plain white background with no additional elements or details.&#10;&#10;AI-generated content may be incorrect.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85416" cy="530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rPr>
                <w:color w:val="242424"/>
              </w:rPr>
              <w:alias w:val="DateAndTime"/>
              <w:tag w:val="#BC:InsertDataItem,BCReportInformation/ReportRequest/DateAndTime"/>
              <w:id w:val="-83535483"/>
              <w:placeholder>
                <w:docPart w:val="94B40CB58FEE4E1D8671ACB461A74096"/>
              </w:placeholder>
              <w15:color w:val="808080"/>
              <w:text/>
            </w:sdtPr>
            <w:sdtEndPr/>
            <w:sdtContent/>
          </w:sdt>
        </w:p>
      </w:tc>
    </w:tr>
  </w:tbl>
  <w:p w14:paraId="78298440" w14:textId="77777777" w:rsidR="006A7DAE" w:rsidRDefault="006A7DAE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37171"/>
    <w:rsid w:val="00043319"/>
    <w:rsid w:val="00051A15"/>
    <w:rsid w:val="00052A25"/>
    <w:rsid w:val="00055FDF"/>
    <w:rsid w:val="0006708D"/>
    <w:rsid w:val="00070EE8"/>
    <w:rsid w:val="00074151"/>
    <w:rsid w:val="000844A3"/>
    <w:rsid w:val="0008693A"/>
    <w:rsid w:val="00096DE6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573C3"/>
    <w:rsid w:val="00160E42"/>
    <w:rsid w:val="001621D9"/>
    <w:rsid w:val="001930EF"/>
    <w:rsid w:val="001975ED"/>
    <w:rsid w:val="001B5C1E"/>
    <w:rsid w:val="001B793C"/>
    <w:rsid w:val="001C1135"/>
    <w:rsid w:val="001C20BF"/>
    <w:rsid w:val="001C7C1D"/>
    <w:rsid w:val="001C7E7F"/>
    <w:rsid w:val="001D1CE2"/>
    <w:rsid w:val="001D6807"/>
    <w:rsid w:val="001D6BEA"/>
    <w:rsid w:val="001F76A3"/>
    <w:rsid w:val="001F76E4"/>
    <w:rsid w:val="0020108A"/>
    <w:rsid w:val="002334A5"/>
    <w:rsid w:val="00235CA0"/>
    <w:rsid w:val="00245B0E"/>
    <w:rsid w:val="0024677E"/>
    <w:rsid w:val="00261876"/>
    <w:rsid w:val="0026269B"/>
    <w:rsid w:val="00262986"/>
    <w:rsid w:val="002669DB"/>
    <w:rsid w:val="00273BA9"/>
    <w:rsid w:val="002920BC"/>
    <w:rsid w:val="00294966"/>
    <w:rsid w:val="0029628E"/>
    <w:rsid w:val="002A0009"/>
    <w:rsid w:val="002A29DF"/>
    <w:rsid w:val="002A382C"/>
    <w:rsid w:val="002B5226"/>
    <w:rsid w:val="002B6B46"/>
    <w:rsid w:val="002C05A4"/>
    <w:rsid w:val="002D35ED"/>
    <w:rsid w:val="002D7EC8"/>
    <w:rsid w:val="002E2A56"/>
    <w:rsid w:val="002F08BD"/>
    <w:rsid w:val="00313CC3"/>
    <w:rsid w:val="0031400F"/>
    <w:rsid w:val="00337723"/>
    <w:rsid w:val="00355E20"/>
    <w:rsid w:val="0035728D"/>
    <w:rsid w:val="00374316"/>
    <w:rsid w:val="0038349C"/>
    <w:rsid w:val="00394029"/>
    <w:rsid w:val="00396688"/>
    <w:rsid w:val="003A0907"/>
    <w:rsid w:val="003A31D7"/>
    <w:rsid w:val="003A705C"/>
    <w:rsid w:val="003A7E69"/>
    <w:rsid w:val="003B1D59"/>
    <w:rsid w:val="003B25A4"/>
    <w:rsid w:val="003C2C96"/>
    <w:rsid w:val="003D120B"/>
    <w:rsid w:val="003D4B80"/>
    <w:rsid w:val="003D70B1"/>
    <w:rsid w:val="003E2178"/>
    <w:rsid w:val="003F77E2"/>
    <w:rsid w:val="00417ABE"/>
    <w:rsid w:val="004250C2"/>
    <w:rsid w:val="00426B87"/>
    <w:rsid w:val="0042705F"/>
    <w:rsid w:val="0042793B"/>
    <w:rsid w:val="0043381F"/>
    <w:rsid w:val="004406A0"/>
    <w:rsid w:val="00451877"/>
    <w:rsid w:val="00463D8C"/>
    <w:rsid w:val="004746AF"/>
    <w:rsid w:val="004874C2"/>
    <w:rsid w:val="00492354"/>
    <w:rsid w:val="004A1C31"/>
    <w:rsid w:val="004A1DB7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40ED"/>
    <w:rsid w:val="005128D8"/>
    <w:rsid w:val="0051660C"/>
    <w:rsid w:val="00524FE6"/>
    <w:rsid w:val="00531A01"/>
    <w:rsid w:val="00541B28"/>
    <w:rsid w:val="00542211"/>
    <w:rsid w:val="005430FB"/>
    <w:rsid w:val="00543913"/>
    <w:rsid w:val="00545960"/>
    <w:rsid w:val="0055003E"/>
    <w:rsid w:val="00552846"/>
    <w:rsid w:val="00560B3B"/>
    <w:rsid w:val="00563DCD"/>
    <w:rsid w:val="00565DCB"/>
    <w:rsid w:val="005731CF"/>
    <w:rsid w:val="00587157"/>
    <w:rsid w:val="005910DA"/>
    <w:rsid w:val="00595F7F"/>
    <w:rsid w:val="005963DE"/>
    <w:rsid w:val="005A0412"/>
    <w:rsid w:val="005A0994"/>
    <w:rsid w:val="005A2B27"/>
    <w:rsid w:val="005C497A"/>
    <w:rsid w:val="005C7439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43A"/>
    <w:rsid w:val="006245DA"/>
    <w:rsid w:val="0063620D"/>
    <w:rsid w:val="006418FA"/>
    <w:rsid w:val="00663ABE"/>
    <w:rsid w:val="0067225B"/>
    <w:rsid w:val="006740A8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2DB8"/>
    <w:rsid w:val="006B6D9A"/>
    <w:rsid w:val="006C0115"/>
    <w:rsid w:val="006C30D9"/>
    <w:rsid w:val="006C4581"/>
    <w:rsid w:val="006C6108"/>
    <w:rsid w:val="006D4B90"/>
    <w:rsid w:val="006D64AE"/>
    <w:rsid w:val="006F2626"/>
    <w:rsid w:val="006F7175"/>
    <w:rsid w:val="006F7E85"/>
    <w:rsid w:val="0071439C"/>
    <w:rsid w:val="00715BF0"/>
    <w:rsid w:val="00716E24"/>
    <w:rsid w:val="00716F48"/>
    <w:rsid w:val="00722D67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2B9E"/>
    <w:rsid w:val="00783047"/>
    <w:rsid w:val="00797305"/>
    <w:rsid w:val="007A0A2F"/>
    <w:rsid w:val="007B235B"/>
    <w:rsid w:val="007D6C7F"/>
    <w:rsid w:val="007E1CA7"/>
    <w:rsid w:val="007E323C"/>
    <w:rsid w:val="00802B5B"/>
    <w:rsid w:val="008033F9"/>
    <w:rsid w:val="008068A9"/>
    <w:rsid w:val="00807754"/>
    <w:rsid w:val="00815D27"/>
    <w:rsid w:val="008162CB"/>
    <w:rsid w:val="008179F0"/>
    <w:rsid w:val="00817EE6"/>
    <w:rsid w:val="00820262"/>
    <w:rsid w:val="00822ACB"/>
    <w:rsid w:val="00825186"/>
    <w:rsid w:val="00836184"/>
    <w:rsid w:val="00844D12"/>
    <w:rsid w:val="00845076"/>
    <w:rsid w:val="00845DAF"/>
    <w:rsid w:val="00845E08"/>
    <w:rsid w:val="008533EF"/>
    <w:rsid w:val="00853C32"/>
    <w:rsid w:val="00856BBF"/>
    <w:rsid w:val="00860150"/>
    <w:rsid w:val="008928FD"/>
    <w:rsid w:val="00892F16"/>
    <w:rsid w:val="00894FE3"/>
    <w:rsid w:val="00895EC4"/>
    <w:rsid w:val="008A3828"/>
    <w:rsid w:val="008A7939"/>
    <w:rsid w:val="008B5701"/>
    <w:rsid w:val="008C225B"/>
    <w:rsid w:val="008C248C"/>
    <w:rsid w:val="008C3901"/>
    <w:rsid w:val="008D450A"/>
    <w:rsid w:val="008D7475"/>
    <w:rsid w:val="008E6F68"/>
    <w:rsid w:val="008E766D"/>
    <w:rsid w:val="008F0A38"/>
    <w:rsid w:val="008F21A6"/>
    <w:rsid w:val="0090637C"/>
    <w:rsid w:val="009072D1"/>
    <w:rsid w:val="0092542A"/>
    <w:rsid w:val="00933DB5"/>
    <w:rsid w:val="00935BCA"/>
    <w:rsid w:val="00940735"/>
    <w:rsid w:val="009433D5"/>
    <w:rsid w:val="00943A17"/>
    <w:rsid w:val="009453BC"/>
    <w:rsid w:val="00954C6C"/>
    <w:rsid w:val="00956272"/>
    <w:rsid w:val="00963A15"/>
    <w:rsid w:val="00966D04"/>
    <w:rsid w:val="009717E3"/>
    <w:rsid w:val="00972E96"/>
    <w:rsid w:val="00973D76"/>
    <w:rsid w:val="00977150"/>
    <w:rsid w:val="00982950"/>
    <w:rsid w:val="00991278"/>
    <w:rsid w:val="0099175E"/>
    <w:rsid w:val="009943A4"/>
    <w:rsid w:val="00997858"/>
    <w:rsid w:val="009B485A"/>
    <w:rsid w:val="009C44DA"/>
    <w:rsid w:val="009C7016"/>
    <w:rsid w:val="009D0ADB"/>
    <w:rsid w:val="009D508B"/>
    <w:rsid w:val="009D6D5B"/>
    <w:rsid w:val="009D6FE7"/>
    <w:rsid w:val="009E16EA"/>
    <w:rsid w:val="009E251E"/>
    <w:rsid w:val="009E3BF9"/>
    <w:rsid w:val="009E4C89"/>
    <w:rsid w:val="009E5AEF"/>
    <w:rsid w:val="009F21B5"/>
    <w:rsid w:val="00A00B95"/>
    <w:rsid w:val="00A01AB9"/>
    <w:rsid w:val="00A048EC"/>
    <w:rsid w:val="00A11A8C"/>
    <w:rsid w:val="00A30C38"/>
    <w:rsid w:val="00A36295"/>
    <w:rsid w:val="00A42BE5"/>
    <w:rsid w:val="00A76F36"/>
    <w:rsid w:val="00A9010E"/>
    <w:rsid w:val="00A940EF"/>
    <w:rsid w:val="00A9726D"/>
    <w:rsid w:val="00AA4F88"/>
    <w:rsid w:val="00AA7326"/>
    <w:rsid w:val="00AD5E01"/>
    <w:rsid w:val="00AF1EDD"/>
    <w:rsid w:val="00AF4452"/>
    <w:rsid w:val="00AF48BD"/>
    <w:rsid w:val="00AF62CA"/>
    <w:rsid w:val="00B01DA6"/>
    <w:rsid w:val="00B10C62"/>
    <w:rsid w:val="00B10D67"/>
    <w:rsid w:val="00B12ADC"/>
    <w:rsid w:val="00B22FDE"/>
    <w:rsid w:val="00B23D05"/>
    <w:rsid w:val="00B27D86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64018"/>
    <w:rsid w:val="00B81193"/>
    <w:rsid w:val="00B8205C"/>
    <w:rsid w:val="00B86BCD"/>
    <w:rsid w:val="00B86E6F"/>
    <w:rsid w:val="00B91CA1"/>
    <w:rsid w:val="00B922BC"/>
    <w:rsid w:val="00B92F96"/>
    <w:rsid w:val="00B93AB4"/>
    <w:rsid w:val="00B94BC0"/>
    <w:rsid w:val="00B96060"/>
    <w:rsid w:val="00BA5150"/>
    <w:rsid w:val="00BA5C15"/>
    <w:rsid w:val="00BB3FAD"/>
    <w:rsid w:val="00BC21B4"/>
    <w:rsid w:val="00BC232B"/>
    <w:rsid w:val="00BC3BE0"/>
    <w:rsid w:val="00BD2533"/>
    <w:rsid w:val="00BD35AE"/>
    <w:rsid w:val="00BE192D"/>
    <w:rsid w:val="00BE5952"/>
    <w:rsid w:val="00BE6BE6"/>
    <w:rsid w:val="00BF0F10"/>
    <w:rsid w:val="00C011FD"/>
    <w:rsid w:val="00C065AD"/>
    <w:rsid w:val="00C27C1A"/>
    <w:rsid w:val="00C32E88"/>
    <w:rsid w:val="00C36F18"/>
    <w:rsid w:val="00C37817"/>
    <w:rsid w:val="00C40BE4"/>
    <w:rsid w:val="00C41DE3"/>
    <w:rsid w:val="00C43401"/>
    <w:rsid w:val="00C47206"/>
    <w:rsid w:val="00C47B93"/>
    <w:rsid w:val="00C77159"/>
    <w:rsid w:val="00C808AF"/>
    <w:rsid w:val="00C968AD"/>
    <w:rsid w:val="00CA6394"/>
    <w:rsid w:val="00CB70AD"/>
    <w:rsid w:val="00CC462F"/>
    <w:rsid w:val="00CD1B92"/>
    <w:rsid w:val="00CD406E"/>
    <w:rsid w:val="00CD7F18"/>
    <w:rsid w:val="00CE1C3F"/>
    <w:rsid w:val="00CE4EFC"/>
    <w:rsid w:val="00CF6480"/>
    <w:rsid w:val="00D21D63"/>
    <w:rsid w:val="00D235D0"/>
    <w:rsid w:val="00D31FC2"/>
    <w:rsid w:val="00D40A70"/>
    <w:rsid w:val="00D41DC8"/>
    <w:rsid w:val="00D53B6F"/>
    <w:rsid w:val="00D53BBC"/>
    <w:rsid w:val="00D54A61"/>
    <w:rsid w:val="00D54DEE"/>
    <w:rsid w:val="00D6006D"/>
    <w:rsid w:val="00D64346"/>
    <w:rsid w:val="00D66DFE"/>
    <w:rsid w:val="00D714F5"/>
    <w:rsid w:val="00D727E8"/>
    <w:rsid w:val="00D72A07"/>
    <w:rsid w:val="00D72E02"/>
    <w:rsid w:val="00D754C6"/>
    <w:rsid w:val="00D75AAF"/>
    <w:rsid w:val="00D77FB9"/>
    <w:rsid w:val="00D8463B"/>
    <w:rsid w:val="00D859AA"/>
    <w:rsid w:val="00DA0F11"/>
    <w:rsid w:val="00DA161D"/>
    <w:rsid w:val="00DA1FBA"/>
    <w:rsid w:val="00DA580A"/>
    <w:rsid w:val="00DB4B5B"/>
    <w:rsid w:val="00DD4BEC"/>
    <w:rsid w:val="00DF30F1"/>
    <w:rsid w:val="00DF7E1B"/>
    <w:rsid w:val="00E111C4"/>
    <w:rsid w:val="00E1551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74BE2"/>
    <w:rsid w:val="00E82213"/>
    <w:rsid w:val="00E902EA"/>
    <w:rsid w:val="00E96A2B"/>
    <w:rsid w:val="00EA246E"/>
    <w:rsid w:val="00EA259E"/>
    <w:rsid w:val="00EA27AA"/>
    <w:rsid w:val="00EB0E74"/>
    <w:rsid w:val="00EB1F27"/>
    <w:rsid w:val="00EB26BB"/>
    <w:rsid w:val="00EB5B19"/>
    <w:rsid w:val="00EC175B"/>
    <w:rsid w:val="00EC1995"/>
    <w:rsid w:val="00EC4C86"/>
    <w:rsid w:val="00ED0377"/>
    <w:rsid w:val="00EE2CA3"/>
    <w:rsid w:val="00EE53F7"/>
    <w:rsid w:val="00EF7EBB"/>
    <w:rsid w:val="00F14176"/>
    <w:rsid w:val="00F20F72"/>
    <w:rsid w:val="00F219F1"/>
    <w:rsid w:val="00F36FA0"/>
    <w:rsid w:val="00F37C68"/>
    <w:rsid w:val="00F410C7"/>
    <w:rsid w:val="00F44822"/>
    <w:rsid w:val="00F47692"/>
    <w:rsid w:val="00F51B28"/>
    <w:rsid w:val="00F56832"/>
    <w:rsid w:val="00F61F20"/>
    <w:rsid w:val="00F66A1F"/>
    <w:rsid w:val="00F7015A"/>
    <w:rsid w:val="00F7086D"/>
    <w:rsid w:val="00F7093D"/>
    <w:rsid w:val="00F71C2B"/>
    <w:rsid w:val="00F76950"/>
    <w:rsid w:val="00F80A04"/>
    <w:rsid w:val="00F81AE9"/>
    <w:rsid w:val="00F848FB"/>
    <w:rsid w:val="00F86468"/>
    <w:rsid w:val="00F94C61"/>
    <w:rsid w:val="00F97B0E"/>
    <w:rsid w:val="00FA4D66"/>
    <w:rsid w:val="00FB06A1"/>
    <w:rsid w:val="00FB3DCE"/>
    <w:rsid w:val="00FC36D2"/>
    <w:rsid w:val="00FD0045"/>
    <w:rsid w:val="00FD6A00"/>
    <w:rsid w:val="00FE1868"/>
    <w:rsid w:val="00FF66A4"/>
    <w:rsid w:val="00FF6ECF"/>
    <w:rsid w:val="00FF7D88"/>
    <w:rsid w:val="0BD22DBD"/>
    <w:rsid w:val="12AE0C7F"/>
    <w:rsid w:val="179F2654"/>
    <w:rsid w:val="3C95AFAC"/>
    <w:rsid w:val="66B1BF5F"/>
    <w:rsid w:val="782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990CB502-1258-4A1D-BDA2-C19D5A0B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51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B81193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ongolian Baiti" w:hAnsi="Mongolian Baiti"/>
      </w:rPr>
    </w:tblStyle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6E445D9C474447A735DE4613CCC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F9B20-1CCE-4CBF-BDF2-A01C6503C39A}"/>
      </w:docPartPr>
      <w:docPartBody>
        <w:p w:rsidR="0078702A" w:rsidRDefault="00FC36D2" w:rsidP="00FC36D2">
          <w:pPr>
            <w:pStyle w:val="926E445D9C474447A735DE4613CCC4B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96418159549F8A33279B4B6A09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79280-CF0A-4B63-A8A8-E6CBBAD3489B}"/>
      </w:docPartPr>
      <w:docPartBody>
        <w:p w:rsidR="0078702A" w:rsidRDefault="00FC36D2" w:rsidP="00FC36D2">
          <w:pPr>
            <w:pStyle w:val="18796418159549F8A33279B4B6A0991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A5FB2714A94384A9637A7C71C18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6D03E-F03D-48B3-9917-443F7CC06CFE}"/>
      </w:docPartPr>
      <w:docPartBody>
        <w:p w:rsidR="0078702A" w:rsidRDefault="00FC36D2" w:rsidP="00FC36D2">
          <w:pPr>
            <w:pStyle w:val="85A5FB2714A94384A9637A7C71C1857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BF8F7D7F3D41FC8253C041E23D4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74266-875A-4835-A41D-165A70E6145D}"/>
      </w:docPartPr>
      <w:docPartBody>
        <w:p w:rsidR="0078702A" w:rsidRDefault="00FC36D2" w:rsidP="00FC36D2">
          <w:pPr>
            <w:pStyle w:val="1FBF8F7D7F3D41FC8253C041E23D414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E8CB4D7A94ED2BC0C28819883F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066A2-72D2-4465-804B-807EDD2DB35A}"/>
      </w:docPartPr>
      <w:docPartBody>
        <w:p w:rsidR="0078702A" w:rsidRDefault="00FC36D2" w:rsidP="00FC36D2">
          <w:pPr>
            <w:pStyle w:val="568E8CB4D7A94ED2BC0C28819883F94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1E1828E2647B397589986DFAEE9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578845-B221-4ED7-9F25-9C419199421F}"/>
      </w:docPartPr>
      <w:docPartBody>
        <w:p w:rsidR="003C7781" w:rsidRDefault="0043381F" w:rsidP="0043381F">
          <w:pPr>
            <w:pStyle w:val="9351E1828E2647B397589986DFAEE98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04214807C1491D9DA3C558DAF344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45AD15-C216-49E0-B27E-007667BBD8F5}"/>
      </w:docPartPr>
      <w:docPartBody>
        <w:p w:rsidR="003C7781" w:rsidRDefault="005251EB">
          <w:pPr>
            <w:pStyle w:val="7104214807C1491D9DA3C558DAF3446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4DD7A08C9B462F8EFCDEE99B905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4B518-667D-4A8B-911A-2C8387CD08FB}"/>
      </w:docPartPr>
      <w:docPartBody>
        <w:p w:rsidR="003C7781" w:rsidRDefault="005251EB">
          <w:r w:rsidRPr="179F26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2EB8C2EA3A41718BECF7229E4534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6E876B-9AB1-46DD-A4BA-C9CA7635E1BB}"/>
      </w:docPartPr>
      <w:docPartBody>
        <w:p w:rsidR="003C7781" w:rsidRDefault="00E70BBF" w:rsidP="00E70BBF">
          <w:pPr>
            <w:pStyle w:val="EF2EB8C2EA3A41718BECF7229E45343A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B40CB58FEE4E1D8671ACB461A740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F756FC-5247-4424-B411-EC0A4429F0EE}"/>
      </w:docPartPr>
      <w:docPartBody>
        <w:p w:rsidR="003C7781" w:rsidRDefault="00E70BBF" w:rsidP="00E70BBF">
          <w:pPr>
            <w:pStyle w:val="94B40CB58FEE4E1D8671ACB461A74096"/>
          </w:pPr>
          <w:r w:rsidRPr="000D6B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DAA83156C34A19AF28A27EC3E50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99D57-B883-4A67-BF19-75A414E7CBB3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B31CA256C4433AA34A066338B8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470C3-F804-4D9D-B148-21F15582E4CE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A73A4EE94545CEA9CFC4E4B9B3C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DD83C-69E2-46D6-86A1-FCB524699770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A7F7CAE2C342238347F05722CB7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81100-2260-4848-8442-54DA98BBB6C8}"/>
      </w:docPartPr>
      <w:docPartBody>
        <w:p w:rsidR="005251EB" w:rsidRDefault="005251EB"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4257D-7402-443B-9628-759911265749}"/>
      </w:docPartPr>
      <w:docPartBody>
        <w:p w:rsidR="001024DE" w:rsidRDefault="003C30A0">
          <w:r w:rsidRPr="008607D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8B1FCEE3F54BA88C293BF299068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F962C-6289-48E9-B652-A31B6B7C73B0}"/>
      </w:docPartPr>
      <w:docPartBody>
        <w:p w:rsidR="00FA6102" w:rsidRDefault="001024DE" w:rsidP="001024DE">
          <w:pPr>
            <w:pStyle w:val="558B1FCEE3F54BA88C293BF299068BB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819BE8FD90425AAF53495F27B31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97893-F137-43ED-93EE-C50795FE4ED8}"/>
      </w:docPartPr>
      <w:docPartBody>
        <w:p w:rsidR="00FA6102" w:rsidRDefault="001024DE" w:rsidP="001024DE">
          <w:pPr>
            <w:pStyle w:val="11819BE8FD90425AAF53495F27B31DE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E4805A59474AD08D30644B7FC6A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DD80D-49D6-4A8A-B720-45C32AB47A07}"/>
      </w:docPartPr>
      <w:docPartBody>
        <w:p w:rsidR="00FA6102" w:rsidRDefault="001024DE" w:rsidP="001024DE">
          <w:pPr>
            <w:pStyle w:val="B1E4805A59474AD08D30644B7FC6A8FF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04AF4A3A7B486EBE72C0A625DB5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F1DF4-A798-40B9-8FA9-66941CE781E5}"/>
      </w:docPartPr>
      <w:docPartBody>
        <w:p w:rsidR="00FA6102" w:rsidRDefault="001024DE" w:rsidP="001024DE">
          <w:pPr>
            <w:pStyle w:val="8204AF4A3A7B486EBE72C0A625DB501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DA0F269076415FA798A59117B84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F4D78-4818-4C2C-A2CF-FF13C45E02CF}"/>
      </w:docPartPr>
      <w:docPartBody>
        <w:p w:rsidR="00FA6102" w:rsidRDefault="001024DE" w:rsidP="001024DE">
          <w:pPr>
            <w:pStyle w:val="D2DA0F269076415FA798A59117B843BC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2FCF277CE041C08EF008F5CB059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CB33C-46BC-4FFC-834E-54832D5D4E8B}"/>
      </w:docPartPr>
      <w:docPartBody>
        <w:p w:rsidR="00FA6102" w:rsidRDefault="001024DE" w:rsidP="001024DE">
          <w:pPr>
            <w:pStyle w:val="2A2FCF277CE041C08EF008F5CB059E5B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D50F3E99F24376B0AE20CB7E641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F860E-06C9-4F2D-96BB-629FEACA2230}"/>
      </w:docPartPr>
      <w:docPartBody>
        <w:p w:rsidR="00FA6102" w:rsidRDefault="001024DE" w:rsidP="001024DE">
          <w:pPr>
            <w:pStyle w:val="E8D50F3E99F24376B0AE20CB7E64183F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7348923EA640469EA2CF8ADDDC7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C25C4-7FF8-476E-A3F9-A26F2833E6BA}"/>
      </w:docPartPr>
      <w:docPartBody>
        <w:p w:rsidR="00FA6102" w:rsidRDefault="001024DE" w:rsidP="001024DE">
          <w:pPr>
            <w:pStyle w:val="967348923EA640469EA2CF8ADDDC76EF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9960A755B442EB8D2E0EE67AD3F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05C84-31DB-4B19-8357-E12D2B659B77}"/>
      </w:docPartPr>
      <w:docPartBody>
        <w:p w:rsidR="00FA6102" w:rsidRDefault="001024DE" w:rsidP="001024DE">
          <w:pPr>
            <w:pStyle w:val="C29960A755B442EB8D2E0EE67AD3FA27"/>
          </w:pPr>
          <w:r w:rsidRPr="782351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3B56"/>
    <w:rsid w:val="0003303F"/>
    <w:rsid w:val="00073078"/>
    <w:rsid w:val="00082B18"/>
    <w:rsid w:val="0009355D"/>
    <w:rsid w:val="001024DE"/>
    <w:rsid w:val="001024F7"/>
    <w:rsid w:val="00133336"/>
    <w:rsid w:val="001A2258"/>
    <w:rsid w:val="001D6FE3"/>
    <w:rsid w:val="001F6C15"/>
    <w:rsid w:val="0027442B"/>
    <w:rsid w:val="002839BD"/>
    <w:rsid w:val="002A6E8F"/>
    <w:rsid w:val="002B3B07"/>
    <w:rsid w:val="002B6532"/>
    <w:rsid w:val="002F6AA1"/>
    <w:rsid w:val="00313CC3"/>
    <w:rsid w:val="003514EE"/>
    <w:rsid w:val="00377866"/>
    <w:rsid w:val="00396688"/>
    <w:rsid w:val="003C12CB"/>
    <w:rsid w:val="003C30A0"/>
    <w:rsid w:val="003C7781"/>
    <w:rsid w:val="003D1B0C"/>
    <w:rsid w:val="003E037C"/>
    <w:rsid w:val="003F5C4E"/>
    <w:rsid w:val="00401EE8"/>
    <w:rsid w:val="0042793B"/>
    <w:rsid w:val="0043381F"/>
    <w:rsid w:val="00441283"/>
    <w:rsid w:val="004966EF"/>
    <w:rsid w:val="004E6849"/>
    <w:rsid w:val="005073E4"/>
    <w:rsid w:val="00507E0A"/>
    <w:rsid w:val="005251EB"/>
    <w:rsid w:val="00547055"/>
    <w:rsid w:val="00591BD2"/>
    <w:rsid w:val="005E35BE"/>
    <w:rsid w:val="006E220A"/>
    <w:rsid w:val="006F7175"/>
    <w:rsid w:val="00781235"/>
    <w:rsid w:val="00784F9C"/>
    <w:rsid w:val="0078702A"/>
    <w:rsid w:val="007D6C7F"/>
    <w:rsid w:val="007F1293"/>
    <w:rsid w:val="0080614B"/>
    <w:rsid w:val="00822ACB"/>
    <w:rsid w:val="00825186"/>
    <w:rsid w:val="0089757A"/>
    <w:rsid w:val="008A720C"/>
    <w:rsid w:val="008C225B"/>
    <w:rsid w:val="008F50AF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95809"/>
    <w:rsid w:val="00BD662E"/>
    <w:rsid w:val="00BF27CE"/>
    <w:rsid w:val="00C03606"/>
    <w:rsid w:val="00CB7A61"/>
    <w:rsid w:val="00CB7A74"/>
    <w:rsid w:val="00CC7327"/>
    <w:rsid w:val="00CD68FD"/>
    <w:rsid w:val="00CD6CA3"/>
    <w:rsid w:val="00CE4C52"/>
    <w:rsid w:val="00D52343"/>
    <w:rsid w:val="00E70BBF"/>
    <w:rsid w:val="00E82213"/>
    <w:rsid w:val="00F635C5"/>
    <w:rsid w:val="00F64A28"/>
    <w:rsid w:val="00F7086D"/>
    <w:rsid w:val="00F97378"/>
    <w:rsid w:val="00FA6102"/>
    <w:rsid w:val="00FB3ED0"/>
    <w:rsid w:val="00FC36D2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24DE"/>
    <w:rPr>
      <w:color w:val="808080"/>
    </w:rPr>
  </w:style>
  <w:style w:type="paragraph" w:customStyle="1" w:styleId="EF2EB8C2EA3A41718BECF7229E45343A">
    <w:name w:val="EF2EB8C2EA3A41718BECF7229E45343A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AB24F3655440BB869FFC8205F3CFD2">
    <w:name w:val="ACAB24F3655440BB869FFC8205F3CFD2"/>
    <w:rsid w:val="003C778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51E1828E2647B397589986DFAEE98B">
    <w:name w:val="9351E1828E2647B397589986DFAEE98B"/>
    <w:rsid w:val="00433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B40CB58FEE4E1D8671ACB461A74096">
    <w:name w:val="94B40CB58FEE4E1D8671ACB461A74096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6E445D9C474447A735DE4613CCC4B4">
    <w:name w:val="926E445D9C474447A735DE4613CCC4B4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796418159549F8A33279B4B6A0991C">
    <w:name w:val="18796418159549F8A33279B4B6A0991C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A5FB2714A94384A9637A7C71C18573">
    <w:name w:val="85A5FB2714A94384A9637A7C71C18573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BF8F7D7F3D41FC8253C041E23D4142">
    <w:name w:val="1FBF8F7D7F3D41FC8253C041E23D4142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8E8CB4D7A94ED2BC0C28819883F940">
    <w:name w:val="568E8CB4D7A94ED2BC0C28819883F940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5C26F232864BBA98FEA5CC3E4E6D76">
    <w:name w:val="B75C26F232864BBA98FEA5CC3E4E6D7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DA3897C3BE45CB9B021CE7F34B7F97">
    <w:name w:val="13DA3897C3BE45CB9B021CE7F34B7F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5CA755D3494AF08EB08276E73994B6">
    <w:name w:val="655CA755D3494AF08EB08276E7399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D3783FBFDB4D67BA1D50999B7F7E52">
    <w:name w:val="C6D3783FBFDB4D67BA1D50999B7F7E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04214807C1491D9DA3C558DAF34463">
    <w:name w:val="7104214807C1491D9DA3C558DAF344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8B1FCEE3F54BA88C293BF299068BB8">
    <w:name w:val="558B1FCEE3F54BA88C293BF299068BB8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11819BE8FD90425AAF53495F27B31DE4">
    <w:name w:val="11819BE8FD90425AAF53495F27B31DE4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B1E4805A59474AD08D30644B7FC6A8FF">
    <w:name w:val="B1E4805A59474AD08D30644B7FC6A8FF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8204AF4A3A7B486EBE72C0A625DB5019">
    <w:name w:val="8204AF4A3A7B486EBE72C0A625DB5019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2DA0F269076415FA798A59117B843BC">
    <w:name w:val="D2DA0F269076415FA798A59117B843BC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A2FCF277CE041C08EF008F5CB059E5B">
    <w:name w:val="2A2FCF277CE041C08EF008F5CB059E5B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8D50F3E99F24376B0AE20CB7E64183F">
    <w:name w:val="E8D50F3E99F24376B0AE20CB7E64183F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67348923EA640469EA2CF8ADDDC76EF">
    <w:name w:val="967348923EA640469EA2CF8ADDDC76EF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29960A755B442EB8D2E0EE67AD3FA27">
    <w:name w:val="C29960A755B442EB8D2E0EE67AD3FA27"/>
    <w:rsid w:val="001024DE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F2634E-4F3F-4A1A-AD2D-4D313FFF2CC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��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EC2198-F042-4C71-9FA1-0766E4DE10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FE40E4-CA26-441C-A1D4-EB398D712217}"/>
</file>

<file path=customXml/itemProps5.xml><?xml version="1.0" encoding="utf-8"?>
<ds:datastoreItem xmlns:ds="http://schemas.openxmlformats.org/officeDocument/2006/customXml" ds:itemID="{A86F1D83-C9A8-49B5-A7A4-4B754CFBD1D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cp:lastPrinted>2026-07-30T11:03:00Z</cp:lastPrinted>
  <dcterms:created xsi:type="dcterms:W3CDTF">2026-08-12T07:10:00Z</dcterms:created>
  <dcterms:modified xsi:type="dcterms:W3CDTF">2026-08-12T07:10:00Z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