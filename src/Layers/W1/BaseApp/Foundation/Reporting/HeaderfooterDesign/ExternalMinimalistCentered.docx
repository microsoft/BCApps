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7478" w14:textId="77777777" w:rsidR="00674887" w:rsidRDefault="00674887"/>
    <w:p w14:paraId="163CE1EC" w14:textId="6B97C734" w:rsidR="006A7DAE" w:rsidRPr="006A7DAE" w:rsidRDefault="003732A0" w:rsidP="003732A0">
      <w:pPr>
        <w:tabs>
          <w:tab w:val="left" w:pos="5890"/>
        </w:tabs>
        <w:rPr>
          <w:lang w:val="da-DK"/>
        </w:rPr>
      </w:pPr>
      <w:r>
        <w:rPr>
          <w:lang w:val="da-DK"/>
        </w:rPr>
        <w:tab/>
      </w:r>
      <w:r w:rsidR="006A7DAE"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Default="0042705F" w:rsidP="006A7DAE">
      <w:pPr>
        <w:rPr>
          <w:lang w:val="da-DK"/>
        </w:rPr>
      </w:pPr>
    </w:p>
    <w:p w14:paraId="49D1D379" w14:textId="77777777" w:rsidR="0042705F" w:rsidRDefault="0042705F" w:rsidP="006A7DAE">
      <w:pPr>
        <w:rPr>
          <w:lang w:val="da-DK"/>
        </w:rPr>
      </w:pPr>
    </w:p>
    <w:p w14:paraId="5C3F663E" w14:textId="77777777" w:rsidR="0042705F" w:rsidRDefault="0042705F" w:rsidP="006A7DAE">
      <w:pPr>
        <w:rPr>
          <w:lang w:val="da-DK"/>
        </w:rPr>
      </w:pPr>
    </w:p>
    <w:p w14:paraId="1416CE7E" w14:textId="77777777" w:rsidR="0042705F" w:rsidRDefault="0042705F" w:rsidP="006A7DAE">
      <w:pPr>
        <w:rPr>
          <w:lang w:val="da-DK"/>
        </w:rPr>
      </w:pPr>
    </w:p>
    <w:p w14:paraId="733E0CD5" w14:textId="2A7A244D" w:rsidR="0042705F" w:rsidRDefault="0042705F" w:rsidP="006A7DAE">
      <w:pPr>
        <w:rPr>
          <w:lang w:val="da-DK"/>
        </w:rPr>
      </w:pPr>
    </w:p>
    <w:p w14:paraId="64516C38" w14:textId="77777777" w:rsidR="0042705F" w:rsidRDefault="0042705F" w:rsidP="006A7DAE">
      <w:pPr>
        <w:rPr>
          <w:lang w:val="da-DK"/>
        </w:rPr>
      </w:pPr>
    </w:p>
    <w:p w14:paraId="0F66BAB4" w14:textId="77777777" w:rsidR="0042705F" w:rsidRDefault="0042705F" w:rsidP="006A7DAE">
      <w:pPr>
        <w:rPr>
          <w:lang w:val="da-DK"/>
        </w:rPr>
      </w:pPr>
    </w:p>
    <w:p w14:paraId="130AE5F3" w14:textId="77777777" w:rsidR="0042705F" w:rsidRDefault="0042705F" w:rsidP="006A7DAE">
      <w:pPr>
        <w:rPr>
          <w:lang w:val="da-DK"/>
        </w:rPr>
      </w:pPr>
    </w:p>
    <w:p w14:paraId="2243F8E3" w14:textId="77777777" w:rsidR="0042705F" w:rsidRDefault="0042705F" w:rsidP="006A7DAE">
      <w:pPr>
        <w:rPr>
          <w:lang w:val="da-DK"/>
        </w:rPr>
      </w:pPr>
    </w:p>
    <w:p w14:paraId="0B7DB78C" w14:textId="77777777" w:rsidR="0042705F" w:rsidRDefault="0042705F" w:rsidP="006A7DAE">
      <w:pPr>
        <w:rPr>
          <w:lang w:val="da-DK"/>
        </w:rPr>
      </w:pPr>
    </w:p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6BD0017F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401EAB7C" w14:textId="77777777" w:rsidR="001D6BEA" w:rsidRDefault="001D6BEA" w:rsidP="006A7DAE">
      <w:pPr>
        <w:rPr>
          <w:lang w:val="da-DK"/>
        </w:rPr>
      </w:pPr>
    </w:p>
    <w:p w14:paraId="77D52434" w14:textId="77777777" w:rsidR="0042705F" w:rsidRDefault="0042705F" w:rsidP="006A7DAE">
      <w:pPr>
        <w:rPr>
          <w:lang w:val="da-DK"/>
        </w:rPr>
      </w:pPr>
    </w:p>
    <w:p w14:paraId="52AB1020" w14:textId="77777777" w:rsidR="0042705F" w:rsidRDefault="0042705F" w:rsidP="006A7DAE">
      <w:pPr>
        <w:rPr>
          <w:lang w:val="da-DK"/>
        </w:rPr>
      </w:pPr>
    </w:p>
    <w:p w14:paraId="31E8CA9F" w14:textId="77777777" w:rsidR="0042705F" w:rsidRDefault="0042705F" w:rsidP="006A7DAE">
      <w:pPr>
        <w:rPr>
          <w:lang w:val="da-DK"/>
        </w:rPr>
      </w:pPr>
    </w:p>
    <w:p w14:paraId="27B4EAAB" w14:textId="77777777" w:rsidR="0042705F" w:rsidRDefault="0042705F" w:rsidP="006A7DAE">
      <w:pPr>
        <w:rPr>
          <w:lang w:val="da-DK"/>
        </w:rPr>
      </w:pPr>
    </w:p>
    <w:p w14:paraId="7F689B22" w14:textId="77777777" w:rsidR="0042705F" w:rsidRDefault="0042705F" w:rsidP="006A7DAE">
      <w:pPr>
        <w:rPr>
          <w:lang w:val="da-DK"/>
        </w:rPr>
      </w:pPr>
    </w:p>
    <w:p w14:paraId="09BE59C9" w14:textId="77777777" w:rsidR="0042705F" w:rsidRDefault="0042705F" w:rsidP="006A7DAE">
      <w:pPr>
        <w:rPr>
          <w:lang w:val="da-DK"/>
        </w:rPr>
      </w:pPr>
    </w:p>
    <w:p w14:paraId="6BAC71AA" w14:textId="77777777" w:rsidR="0042705F" w:rsidRDefault="0042705F" w:rsidP="006A7DAE">
      <w:pPr>
        <w:rPr>
          <w:lang w:val="da-DK"/>
        </w:rPr>
      </w:pPr>
    </w:p>
    <w:p w14:paraId="6729C45F" w14:textId="5DD646C8" w:rsidR="001731F1" w:rsidRPr="001731F1" w:rsidRDefault="00B06553" w:rsidP="00B06553">
      <w:pPr>
        <w:tabs>
          <w:tab w:val="left" w:pos="7901"/>
        </w:tabs>
        <w:rPr>
          <w:lang w:val="da-DK"/>
        </w:rPr>
      </w:pPr>
      <w:r>
        <w:rPr>
          <w:lang w:val="da-DK"/>
        </w:rPr>
        <w:tab/>
      </w:r>
    </w:p>
    <w:p w14:paraId="0D9F8EBF" w14:textId="77777777" w:rsidR="001731F1" w:rsidRPr="001731F1" w:rsidRDefault="001731F1" w:rsidP="001731F1">
      <w:pPr>
        <w:rPr>
          <w:lang w:val="da-DK"/>
        </w:rPr>
      </w:pPr>
    </w:p>
    <w:p w14:paraId="0BCF7415" w14:textId="5B051EA8" w:rsidR="001731F1" w:rsidRPr="001731F1" w:rsidRDefault="001D1450" w:rsidP="001D1450">
      <w:pPr>
        <w:tabs>
          <w:tab w:val="left" w:pos="6330"/>
        </w:tabs>
        <w:rPr>
          <w:lang w:val="da-DK"/>
        </w:rPr>
      </w:pPr>
      <w:r>
        <w:rPr>
          <w:lang w:val="da-DK"/>
        </w:rPr>
        <w:tab/>
      </w:r>
    </w:p>
    <w:p w14:paraId="4335D600" w14:textId="77777777" w:rsidR="001731F1" w:rsidRPr="001731F1" w:rsidRDefault="001731F1" w:rsidP="001731F1">
      <w:pPr>
        <w:rPr>
          <w:lang w:val="da-DK"/>
        </w:rPr>
      </w:pPr>
    </w:p>
    <w:p w14:paraId="049EACCD" w14:textId="77777777" w:rsidR="001731F1" w:rsidRPr="001731F1" w:rsidRDefault="001731F1" w:rsidP="001731F1">
      <w:pPr>
        <w:rPr>
          <w:lang w:val="da-DK"/>
        </w:rPr>
      </w:pPr>
    </w:p>
    <w:p w14:paraId="0364BE3B" w14:textId="77777777" w:rsidR="001731F1" w:rsidRPr="001731F1" w:rsidRDefault="001731F1" w:rsidP="001731F1">
      <w:pPr>
        <w:rPr>
          <w:lang w:val="da-DK"/>
        </w:rPr>
      </w:pPr>
    </w:p>
    <w:p w14:paraId="72BB36D8" w14:textId="77777777" w:rsidR="001731F1" w:rsidRPr="001731F1" w:rsidRDefault="001731F1" w:rsidP="001731F1">
      <w:pPr>
        <w:rPr>
          <w:lang w:val="da-DK"/>
        </w:rPr>
      </w:pPr>
    </w:p>
    <w:p w14:paraId="4D5719E2" w14:textId="77777777" w:rsidR="001731F1" w:rsidRPr="001731F1" w:rsidRDefault="001731F1" w:rsidP="001731F1">
      <w:pPr>
        <w:rPr>
          <w:lang w:val="da-DK"/>
        </w:rPr>
      </w:pPr>
    </w:p>
    <w:p w14:paraId="1B7B0513" w14:textId="77777777" w:rsidR="001731F1" w:rsidRPr="001731F1" w:rsidRDefault="001731F1" w:rsidP="001731F1">
      <w:pPr>
        <w:rPr>
          <w:lang w:val="da-DK"/>
        </w:rPr>
      </w:pPr>
    </w:p>
    <w:p w14:paraId="6188F01F" w14:textId="77777777" w:rsidR="001731F1" w:rsidRPr="001731F1" w:rsidRDefault="001731F1" w:rsidP="001731F1">
      <w:pPr>
        <w:rPr>
          <w:lang w:val="da-DK"/>
        </w:rPr>
      </w:pPr>
    </w:p>
    <w:p w14:paraId="4A27C585" w14:textId="77777777" w:rsidR="001731F1" w:rsidRPr="001731F1" w:rsidRDefault="001731F1" w:rsidP="001731F1">
      <w:pPr>
        <w:rPr>
          <w:lang w:val="da-DK"/>
        </w:rPr>
      </w:pPr>
    </w:p>
    <w:p w14:paraId="61F7A07D" w14:textId="77777777" w:rsidR="001731F1" w:rsidRPr="001731F1" w:rsidRDefault="001731F1" w:rsidP="001731F1">
      <w:pPr>
        <w:rPr>
          <w:lang w:val="da-DK"/>
        </w:rPr>
      </w:pPr>
    </w:p>
    <w:p w14:paraId="45FFFE78" w14:textId="77777777" w:rsidR="001731F1" w:rsidRPr="001731F1" w:rsidRDefault="001731F1" w:rsidP="001731F1">
      <w:pPr>
        <w:rPr>
          <w:lang w:val="da-DK"/>
        </w:rPr>
      </w:pPr>
    </w:p>
    <w:p w14:paraId="7EDDC9B8" w14:textId="77777777" w:rsidR="001731F1" w:rsidRPr="001731F1" w:rsidRDefault="001731F1" w:rsidP="001731F1">
      <w:pPr>
        <w:rPr>
          <w:lang w:val="da-DK"/>
        </w:rPr>
      </w:pPr>
    </w:p>
    <w:p w14:paraId="4CB3324C" w14:textId="77777777" w:rsidR="001731F1" w:rsidRPr="001731F1" w:rsidRDefault="001731F1" w:rsidP="001731F1">
      <w:pPr>
        <w:rPr>
          <w:lang w:val="da-DK"/>
        </w:rPr>
      </w:pPr>
    </w:p>
    <w:p w14:paraId="61F7B185" w14:textId="77777777" w:rsidR="001731F1" w:rsidRPr="001731F1" w:rsidRDefault="001731F1" w:rsidP="001731F1">
      <w:pPr>
        <w:rPr>
          <w:lang w:val="da-DK"/>
        </w:rPr>
      </w:pPr>
    </w:p>
    <w:p w14:paraId="2F9565E1" w14:textId="77777777" w:rsidR="001731F1" w:rsidRPr="001731F1" w:rsidRDefault="001731F1" w:rsidP="001731F1">
      <w:pPr>
        <w:rPr>
          <w:lang w:val="da-DK"/>
        </w:rPr>
      </w:pPr>
    </w:p>
    <w:p w14:paraId="6776B92D" w14:textId="77777777" w:rsidR="001731F1" w:rsidRPr="001731F1" w:rsidRDefault="001731F1" w:rsidP="001731F1">
      <w:pPr>
        <w:rPr>
          <w:lang w:val="da-DK"/>
        </w:rPr>
      </w:pPr>
    </w:p>
    <w:p w14:paraId="4800C8E5" w14:textId="77777777" w:rsidR="001731F1" w:rsidRPr="001731F1" w:rsidRDefault="001731F1" w:rsidP="001731F1">
      <w:pPr>
        <w:rPr>
          <w:lang w:val="da-DK"/>
        </w:rPr>
      </w:pPr>
    </w:p>
    <w:p w14:paraId="526CCDD5" w14:textId="77777777" w:rsidR="001731F1" w:rsidRPr="001731F1" w:rsidRDefault="001731F1" w:rsidP="001731F1">
      <w:pPr>
        <w:rPr>
          <w:lang w:val="da-DK"/>
        </w:rPr>
      </w:pPr>
    </w:p>
    <w:p w14:paraId="1EFAA965" w14:textId="77777777" w:rsidR="001731F1" w:rsidRPr="001731F1" w:rsidRDefault="001731F1" w:rsidP="001731F1">
      <w:pPr>
        <w:rPr>
          <w:lang w:val="da-DK"/>
        </w:rPr>
      </w:pPr>
    </w:p>
    <w:p w14:paraId="11844FE5" w14:textId="77777777" w:rsidR="001731F1" w:rsidRPr="001731F1" w:rsidRDefault="001731F1" w:rsidP="001731F1">
      <w:pPr>
        <w:rPr>
          <w:lang w:val="da-DK"/>
        </w:rPr>
      </w:pPr>
    </w:p>
    <w:p w14:paraId="58695160" w14:textId="77777777" w:rsidR="001731F1" w:rsidRPr="001731F1" w:rsidRDefault="001731F1" w:rsidP="001731F1">
      <w:pPr>
        <w:rPr>
          <w:lang w:val="da-DK"/>
        </w:rPr>
      </w:pPr>
    </w:p>
    <w:p w14:paraId="16953722" w14:textId="77777777" w:rsidR="001731F1" w:rsidRDefault="001731F1" w:rsidP="001731F1">
      <w:pPr>
        <w:rPr>
          <w:lang w:val="da-DK"/>
        </w:rPr>
      </w:pPr>
    </w:p>
    <w:p w14:paraId="52B3D40F" w14:textId="77777777" w:rsidR="000749DA" w:rsidRPr="000749DA" w:rsidRDefault="000749DA" w:rsidP="000749DA">
      <w:pPr>
        <w:rPr>
          <w:lang w:val="da-DK"/>
        </w:rPr>
      </w:pPr>
    </w:p>
    <w:p w14:paraId="0E835497" w14:textId="77777777" w:rsidR="000749DA" w:rsidRPr="000749DA" w:rsidRDefault="000749DA" w:rsidP="000749DA">
      <w:pPr>
        <w:rPr>
          <w:lang w:val="da-DK"/>
        </w:rPr>
      </w:pPr>
    </w:p>
    <w:p w14:paraId="3B1ACB77" w14:textId="77777777" w:rsidR="000749DA" w:rsidRPr="000749DA" w:rsidRDefault="000749DA" w:rsidP="000749DA">
      <w:pPr>
        <w:rPr>
          <w:lang w:val="da-DK"/>
        </w:rPr>
      </w:pPr>
    </w:p>
    <w:p w14:paraId="287EF58F" w14:textId="77777777" w:rsidR="000749DA" w:rsidRPr="000749DA" w:rsidRDefault="000749DA" w:rsidP="000749DA">
      <w:pPr>
        <w:rPr>
          <w:lang w:val="da-DK"/>
        </w:rPr>
      </w:pPr>
    </w:p>
    <w:p w14:paraId="59AAB940" w14:textId="77777777" w:rsidR="000749DA" w:rsidRPr="000749DA" w:rsidRDefault="000749DA" w:rsidP="000749DA">
      <w:pPr>
        <w:rPr>
          <w:lang w:val="da-DK"/>
        </w:rPr>
      </w:pPr>
    </w:p>
    <w:p w14:paraId="41807C4D" w14:textId="77777777" w:rsidR="000749DA" w:rsidRPr="000749DA" w:rsidRDefault="000749DA" w:rsidP="000749DA">
      <w:pPr>
        <w:rPr>
          <w:lang w:val="da-DK"/>
        </w:rPr>
      </w:pPr>
    </w:p>
    <w:p w14:paraId="5ED1141D" w14:textId="77777777" w:rsidR="000749DA" w:rsidRPr="000749DA" w:rsidRDefault="000749DA" w:rsidP="000749DA">
      <w:pPr>
        <w:rPr>
          <w:lang w:val="da-DK"/>
        </w:rPr>
      </w:pPr>
    </w:p>
    <w:p w14:paraId="38E98495" w14:textId="77777777" w:rsidR="000749DA" w:rsidRPr="000749DA" w:rsidRDefault="000749DA" w:rsidP="000749DA">
      <w:pPr>
        <w:rPr>
          <w:lang w:val="da-DK"/>
        </w:rPr>
      </w:pPr>
    </w:p>
    <w:p w14:paraId="3DED6160" w14:textId="77777777" w:rsidR="000749DA" w:rsidRPr="000749DA" w:rsidRDefault="000749DA" w:rsidP="000749DA">
      <w:pPr>
        <w:rPr>
          <w:lang w:val="da-DK"/>
        </w:rPr>
      </w:pPr>
    </w:p>
    <w:p w14:paraId="480464E5" w14:textId="77777777" w:rsidR="000749DA" w:rsidRPr="000749DA" w:rsidRDefault="000749DA" w:rsidP="007F3695">
      <w:pPr>
        <w:rPr>
          <w:lang w:val="da-DK"/>
        </w:rPr>
      </w:pPr>
    </w:p>
    <w:sectPr w:rsidR="000749DA" w:rsidRPr="000749DA" w:rsidSect="006A375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576" w:right="706" w:bottom="576" w:left="706" w:header="576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84B18" w14:textId="77777777" w:rsidR="005018EB" w:rsidRDefault="005018EB" w:rsidP="00E40C63">
      <w:pPr>
        <w:spacing w:after="0"/>
      </w:pPr>
      <w:r>
        <w:separator/>
      </w:r>
    </w:p>
  </w:endnote>
  <w:endnote w:type="continuationSeparator" w:id="0">
    <w:p w14:paraId="29A8220A" w14:textId="77777777" w:rsidR="005018EB" w:rsidRDefault="005018EB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F63F9" w14:textId="77777777" w:rsidR="005F1C68" w:rsidRDefault="005F1C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720"/>
      <w:gridCol w:w="9181"/>
      <w:gridCol w:w="594"/>
    </w:tblGrid>
    <w:tr w:rsidR="001B15DB" w14:paraId="1A16624D" w14:textId="77777777" w:rsidTr="00B0655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05"/>
      </w:trPr>
      <w:tc>
        <w:tcPr>
          <w:tcW w:w="343" w:type="pct"/>
          <w:vAlign w:val="center"/>
        </w:tcPr>
        <w:p w14:paraId="645A49FE" w14:textId="77777777" w:rsidR="001B15DB" w:rsidRPr="00DF4392" w:rsidRDefault="001B15DB" w:rsidP="00B06553">
          <w:pPr>
            <w:pStyle w:val="BCNumber"/>
            <w:jc w:val="left"/>
            <w:rPr>
              <w:noProof/>
            </w:rPr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>/</w:t>
          </w:r>
          <w:fldSimple w:instr="NUMPAGES  \* MERGEFORMAT">
            <w:r>
              <w:t>2</w:t>
            </w:r>
          </w:fldSimple>
        </w:p>
      </w:tc>
      <w:tc>
        <w:tcPr>
          <w:tcW w:w="4374" w:type="pct"/>
          <w:vAlign w:val="center"/>
        </w:tcPr>
        <w:p w14:paraId="76D57B19" w14:textId="26A0C71C" w:rsidR="001B15DB" w:rsidRPr="00B06553" w:rsidRDefault="005018EB" w:rsidP="00B06553">
          <w:pPr>
            <w:pStyle w:val="BCLabel"/>
            <w:jc w:val="center"/>
            <w:rPr>
              <w:rFonts w:asciiTheme="minorHAnsi" w:hAnsiTheme="minorHAnsi" w:cstheme="minorHAnsi"/>
            </w:rPr>
          </w:pP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HomePage_Header_Lbl"/>
              <w:tag w:val="#BC:InsertDataItem,BCReportInformation/CompanyMetadata/CompanyHomePageCaption"/>
              <w:id w:val="1505856776"/>
              <w:placeholder>
                <w:docPart w:val="BDDDB00599A3483D847200B9CAFD9785"/>
              </w:placeholder>
              <w15:color w:val="808080"/>
              <w:text/>
            </w:sdtPr>
            <w:sdtEndPr/>
            <w:sdtContent>
              <w:r w:rsidR="001B15DB" w:rsidRPr="00B06553">
                <w:rPr>
                  <w:rFonts w:asciiTheme="minorHAnsi" w:hAnsiTheme="minorHAnsi" w:cstheme="minorHAnsi"/>
                  <w:sz w:val="16"/>
                  <w:szCs w:val="16"/>
                </w:rPr>
                <w:t>Homepage</w:t>
              </w:r>
            </w:sdtContent>
          </w:sdt>
          <w:r w:rsidR="001B15DB" w:rsidRPr="00B06553">
            <w:rPr>
              <w:rFonts w:asciiTheme="minorHAnsi" w:hAnsiTheme="minorHAnsi" w:cstheme="minorHAnsi"/>
              <w:sz w:val="16"/>
              <w:szCs w:val="16"/>
            </w:rPr>
            <w:t xml:space="preserve">: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HomePage"/>
              <w:tag w:val="#BC:InsertDataItem,BCReportInformation/CompanyMetadata/CompanyHomePage"/>
              <w:id w:val="-590704974"/>
              <w:placeholder>
                <w:docPart w:val="BDDDB00599A3483D847200B9CAFD9785"/>
              </w:placeholder>
              <w15:color w:val="808080"/>
              <w:text/>
            </w:sdtPr>
            <w:sdtEndPr/>
            <w:sdtContent>
              <w:r w:rsidR="001B15DB" w:rsidRPr="00B06553">
                <w:rPr>
                  <w:rFonts w:asciiTheme="minorHAnsi" w:hAnsiTheme="minorHAnsi" w:cstheme="minorHAnsi"/>
                  <w:sz w:val="16"/>
                  <w:szCs w:val="16"/>
                </w:rPr>
                <w:t>www.cronus.dk</w:t>
              </w:r>
            </w:sdtContent>
          </w:sdt>
          <w:r w:rsidR="001B15DB" w:rsidRPr="00B06553">
            <w:rPr>
              <w:rFonts w:asciiTheme="minorHAnsi" w:hAnsiTheme="minorHAnsi" w:cstheme="minorHAnsi"/>
              <w:sz w:val="16"/>
              <w:szCs w:val="16"/>
            </w:rPr>
            <w:t xml:space="preserve"> –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PhoneNo_Lbl"/>
              <w:tag w:val="#BC:InsertDataItem,BCReportInformation/CompanyMetadata/CompanyPhoneCaption"/>
              <w:id w:val="-1909292372"/>
              <w:placeholder>
                <w:docPart w:val="BDDDB00599A3483D847200B9CAFD9785"/>
              </w:placeholder>
              <w15:color w:val="808080"/>
              <w:text/>
            </w:sdtPr>
            <w:sdtEndPr/>
            <w:sdtContent>
              <w:r w:rsidR="001B15DB" w:rsidRPr="00B06553">
                <w:rPr>
                  <w:rFonts w:asciiTheme="minorHAnsi" w:hAnsiTheme="minorHAnsi" w:cstheme="minorHAnsi"/>
                  <w:sz w:val="16"/>
                  <w:szCs w:val="16"/>
                </w:rPr>
                <w:t>Phone No.</w:t>
              </w:r>
            </w:sdtContent>
          </w:sdt>
          <w:r w:rsidR="001B15DB" w:rsidRPr="00B06553">
            <w:rPr>
              <w:rFonts w:asciiTheme="minorHAnsi" w:hAnsiTheme="minorHAnsi" w:cstheme="minorHAnsi"/>
              <w:sz w:val="16"/>
              <w:szCs w:val="16"/>
            </w:rPr>
            <w:t xml:space="preserve">: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PhoneNo"/>
              <w:tag w:val="#BC:InsertDataItem,BCReportInformation/CompanyMetadata/CompanyPhone"/>
              <w:id w:val="1480645615"/>
              <w:placeholder>
                <w:docPart w:val="BDDDB00599A3483D847200B9CAFD9785"/>
              </w:placeholder>
              <w15:color w:val="808080"/>
              <w:text/>
            </w:sdtPr>
            <w:sdtEndPr/>
            <w:sdtContent>
              <w:r w:rsidR="001B15DB" w:rsidRPr="00B06553">
                <w:rPr>
                  <w:rFonts w:asciiTheme="minorHAnsi" w:hAnsiTheme="minorHAnsi" w:cstheme="minorHAnsi"/>
                  <w:sz w:val="16"/>
                  <w:szCs w:val="16"/>
                </w:rPr>
                <w:t>1234567897</w:t>
              </w:r>
            </w:sdtContent>
          </w:sdt>
          <w:r w:rsidR="001B15DB" w:rsidRPr="00B06553">
            <w:rPr>
              <w:rFonts w:asciiTheme="minorHAnsi" w:hAnsiTheme="minorHAnsi" w:cstheme="minorHAnsi"/>
              <w:sz w:val="16"/>
              <w:szCs w:val="16"/>
            </w:rPr>
            <w:t xml:space="preserve"> -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EMail_Header_Lbl"/>
              <w:tag w:val="#BC:InsertDataItem,BCReportInformation/CompanyMetadata/CompanyEmailCaption"/>
              <w:id w:val="-1083293597"/>
              <w:placeholder>
                <w:docPart w:val="BDDDB00599A3483D847200B9CAFD9785"/>
              </w:placeholder>
              <w15:color w:val="808080"/>
              <w:text/>
            </w:sdtPr>
            <w:sdtEndPr/>
            <w:sdtContent>
              <w:r w:rsidR="001B15DB" w:rsidRPr="00B06553">
                <w:rPr>
                  <w:rFonts w:asciiTheme="minorHAnsi" w:hAnsiTheme="minorHAnsi" w:cstheme="minorHAnsi"/>
                  <w:sz w:val="16"/>
                  <w:szCs w:val="16"/>
                </w:rPr>
                <w:t>Email</w:t>
              </w:r>
            </w:sdtContent>
          </w:sdt>
          <w:r w:rsidR="001B15DB" w:rsidRPr="00B06553">
            <w:rPr>
              <w:rFonts w:asciiTheme="minorHAnsi" w:hAnsiTheme="minorHAnsi" w:cstheme="minorHAnsi"/>
              <w:sz w:val="16"/>
              <w:szCs w:val="16"/>
            </w:rPr>
            <w:t xml:space="preserve">: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EMail"/>
              <w:tag w:val="#BC:InsertDataItem,BCReportInformation/CompanyMetadata/CompanyEmail"/>
              <w:id w:val="1647400590"/>
              <w:placeholder>
                <w:docPart w:val="BDDDB00599A3483D847200B9CAFD9785"/>
              </w:placeholder>
              <w15:color w:val="808080"/>
              <w:text/>
            </w:sdtPr>
            <w:sdtEndPr/>
            <w:sdtContent>
              <w:r w:rsidR="001B15DB" w:rsidRPr="00B06553">
                <w:rPr>
                  <w:rFonts w:asciiTheme="minorHAnsi" w:hAnsiTheme="minorHAnsi" w:cstheme="minorHAnsi"/>
                  <w:sz w:val="16"/>
                  <w:szCs w:val="16"/>
                </w:rPr>
                <w:t>dfd@contoso.com</w:t>
              </w:r>
            </w:sdtContent>
          </w:sdt>
          <w:r w:rsidR="00B06553">
            <w:rPr>
              <w:rFonts w:asciiTheme="minorHAnsi" w:hAnsiTheme="minorHAnsi" w:cstheme="minorHAnsi"/>
              <w:sz w:val="16"/>
              <w:szCs w:val="16"/>
            </w:rPr>
            <w:t xml:space="preserve"> -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SellToFaxNo"/>
              <w:tag w:val="#BC:InsertDataItem,DataItems/Header/SellToFaxNo"/>
              <w:id w:val="965701649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="00B06553">
                <w:rPr>
                  <w:rFonts w:asciiTheme="minorHAnsi" w:hAnsiTheme="minorHAnsi" w:cstheme="minorHAnsi"/>
                  <w:sz w:val="16"/>
                  <w:szCs w:val="16"/>
                </w:rPr>
                <w:t>SellToFaxNo</w:t>
              </w:r>
              <w:proofErr w:type="spellEnd"/>
            </w:sdtContent>
          </w:sdt>
        </w:p>
      </w:tc>
      <w:tc>
        <w:tcPr>
          <w:tcW w:w="283" w:type="pct"/>
        </w:tcPr>
        <w:p w14:paraId="76E06883" w14:textId="77777777" w:rsidR="001B15DB" w:rsidRDefault="001B15DB" w:rsidP="001B15DB">
          <w:pPr>
            <w:pStyle w:val="NoSpacing"/>
            <w:jc w:val="center"/>
          </w:pPr>
        </w:p>
      </w:tc>
    </w:tr>
  </w:tbl>
  <w:p w14:paraId="6EA01698" w14:textId="77777777" w:rsidR="001731F1" w:rsidRDefault="001731F1" w:rsidP="007F3695">
    <w:pPr>
      <w:pStyle w:val="NoSpaci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720"/>
      <w:gridCol w:w="9181"/>
      <w:gridCol w:w="594"/>
    </w:tblGrid>
    <w:tr w:rsidR="001D1450" w:rsidRPr="003F210F" w14:paraId="0AA3EC3C" w14:textId="17340047" w:rsidTr="00B0655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05"/>
      </w:trPr>
      <w:tc>
        <w:tcPr>
          <w:tcW w:w="343" w:type="pct"/>
          <w:vAlign w:val="center"/>
        </w:tcPr>
        <w:p w14:paraId="5AA8B460" w14:textId="2076B371" w:rsidR="001D1450" w:rsidRPr="00DF4392" w:rsidRDefault="0047110B" w:rsidP="00B06553">
          <w:pPr>
            <w:pStyle w:val="BCNumber"/>
            <w:jc w:val="left"/>
            <w:rPr>
              <w:noProof/>
            </w:rPr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>/</w:t>
          </w:r>
          <w:fldSimple w:instr="NUMPAGES  \* MERGEFORMAT">
            <w:r>
              <w:t>2</w:t>
            </w:r>
          </w:fldSimple>
        </w:p>
      </w:tc>
      <w:tc>
        <w:tcPr>
          <w:tcW w:w="4374" w:type="pct"/>
          <w:vAlign w:val="center"/>
        </w:tcPr>
        <w:p w14:paraId="4F6F5F87" w14:textId="1C20E873" w:rsidR="001D1450" w:rsidRPr="00B06553" w:rsidRDefault="005018EB" w:rsidP="005F1C68">
          <w:pPr>
            <w:pStyle w:val="BCLabel"/>
            <w:jc w:val="center"/>
            <w:rPr>
              <w:rFonts w:asciiTheme="minorHAnsi" w:hAnsiTheme="minorHAnsi" w:cstheme="minorHAnsi"/>
              <w:sz w:val="16"/>
              <w:szCs w:val="16"/>
            </w:rPr>
          </w:pP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HomePage"/>
              <w:tag w:val="#BC:InsertDataItem,BCReportInformation/CompanyMetadata/CompanyHomePage"/>
              <w:id w:val="-857196916"/>
              <w:placeholder>
                <w:docPart w:val="56F96258FC014D478E9057C90F3B2ECD"/>
              </w:placeholder>
              <w15:color w:val="808080"/>
              <w:text/>
            </w:sdtPr>
            <w:sdtEndPr/>
            <w:sdtContent>
              <w:r w:rsidR="001D1450" w:rsidRPr="00B06553">
                <w:rPr>
                  <w:rFonts w:asciiTheme="minorHAnsi" w:hAnsiTheme="minorHAnsi" w:cstheme="minorHAnsi"/>
                  <w:sz w:val="16"/>
                  <w:szCs w:val="16"/>
                </w:rPr>
                <w:t>www.cronus.dk</w:t>
              </w:r>
            </w:sdtContent>
          </w:sdt>
          <w:r w:rsidR="001D1450" w:rsidRPr="00B06553">
            <w:rPr>
              <w:rFonts w:asciiTheme="minorHAnsi" w:hAnsiTheme="minorHAnsi" w:cstheme="minorHAnsi"/>
              <w:sz w:val="16"/>
              <w:szCs w:val="16"/>
            </w:rPr>
            <w:t xml:space="preserve"> –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PhoneNo_Lbl"/>
              <w:tag w:val="#BC:InsertDataItem,BCReportInformation/CompanyMetadata/CompanyPhoneCaption"/>
              <w:id w:val="-9996082"/>
              <w:placeholder>
                <w:docPart w:val="56F96258FC014D478E9057C90F3B2ECD"/>
              </w:placeholder>
              <w15:color w:val="808080"/>
              <w:text/>
            </w:sdtPr>
            <w:sdtEndPr/>
            <w:sdtContent>
              <w:r w:rsidR="001D1450" w:rsidRPr="00B06553">
                <w:rPr>
                  <w:rFonts w:asciiTheme="minorHAnsi" w:hAnsiTheme="minorHAnsi" w:cstheme="minorHAnsi"/>
                  <w:sz w:val="16"/>
                  <w:szCs w:val="16"/>
                </w:rPr>
                <w:t>Phone No.</w:t>
              </w:r>
            </w:sdtContent>
          </w:sdt>
          <w:r w:rsidR="001D1450" w:rsidRPr="00B06553">
            <w:rPr>
              <w:rFonts w:asciiTheme="minorHAnsi" w:hAnsiTheme="minorHAnsi" w:cstheme="minorHAnsi"/>
              <w:sz w:val="16"/>
              <w:szCs w:val="16"/>
            </w:rPr>
            <w:t xml:space="preserve">: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PhoneNo"/>
              <w:tag w:val="#BC:InsertDataItem,BCReportInformation/CompanyMetadata/CompanyPhone"/>
              <w:id w:val="-1570104607"/>
              <w:placeholder>
                <w:docPart w:val="56F96258FC014D478E9057C90F3B2ECD"/>
              </w:placeholder>
              <w15:color w:val="808080"/>
              <w:text/>
            </w:sdtPr>
            <w:sdtEndPr/>
            <w:sdtContent>
              <w:r w:rsidR="001D1450" w:rsidRPr="00B06553">
                <w:rPr>
                  <w:rFonts w:asciiTheme="minorHAnsi" w:hAnsiTheme="minorHAnsi" w:cstheme="minorHAnsi"/>
                  <w:sz w:val="16"/>
                  <w:szCs w:val="16"/>
                </w:rPr>
                <w:t>1234567897</w:t>
              </w:r>
            </w:sdtContent>
          </w:sdt>
          <w:r w:rsidR="001D1450" w:rsidRPr="00B06553">
            <w:rPr>
              <w:rFonts w:asciiTheme="minorHAnsi" w:hAnsiTheme="minorHAnsi" w:cstheme="minorHAnsi"/>
              <w:sz w:val="16"/>
              <w:szCs w:val="16"/>
            </w:rPr>
            <w:t xml:space="preserve"> -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EMail"/>
              <w:tag w:val="#BC:InsertDataItem,BCReportInformation/CompanyMetadata/CompanyEmail"/>
              <w:id w:val="1222182910"/>
              <w:placeholder>
                <w:docPart w:val="56F96258FC014D478E9057C90F3B2ECD"/>
              </w:placeholder>
              <w15:color w:val="808080"/>
              <w:text/>
            </w:sdtPr>
            <w:sdtEndPr/>
            <w:sdtContent>
              <w:r w:rsidR="001D1450" w:rsidRPr="00B06553">
                <w:rPr>
                  <w:rFonts w:asciiTheme="minorHAnsi" w:hAnsiTheme="minorHAnsi" w:cstheme="minorHAnsi"/>
                  <w:sz w:val="16"/>
                  <w:szCs w:val="16"/>
                </w:rPr>
                <w:t>dfd@contoso.com</w:t>
              </w:r>
            </w:sdtContent>
          </w:sdt>
          <w:r w:rsidR="00B06553">
            <w:rPr>
              <w:rFonts w:asciiTheme="minorHAnsi" w:hAnsiTheme="minorHAnsi" w:cstheme="minorHAnsi"/>
              <w:sz w:val="16"/>
              <w:szCs w:val="16"/>
            </w:rPr>
            <w:t xml:space="preserve"> -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SellToFaxNo"/>
              <w:tag w:val="#BC:InsertDataItem,DataItems/Header/SellToFaxNo"/>
              <w:id w:val="189736753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="00B06553">
                <w:rPr>
                  <w:rFonts w:asciiTheme="minorHAnsi" w:hAnsiTheme="minorHAnsi" w:cstheme="minorHAnsi"/>
                  <w:sz w:val="16"/>
                  <w:szCs w:val="16"/>
                </w:rPr>
                <w:t>SellToFaxNo</w:t>
              </w:r>
              <w:proofErr w:type="spellEnd"/>
            </w:sdtContent>
          </w:sdt>
        </w:p>
        <w:p w14:paraId="151CBDA4" w14:textId="4D186560" w:rsidR="005F1C68" w:rsidRPr="00B06553" w:rsidRDefault="005F1C68" w:rsidP="00B06553">
          <w:pPr>
            <w:jc w:val="center"/>
            <w:rPr>
              <w:sz w:val="18"/>
              <w:szCs w:val="18"/>
            </w:rPr>
          </w:pP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BankName"/>
              <w:tag w:val="#BC:InsertDataItem,DataItems/Header/CompanyBankName"/>
              <w:id w:val="934403844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Pr="00B06553">
                <w:rPr>
                  <w:rFonts w:asciiTheme="minorHAnsi" w:hAnsiTheme="minorHAnsi" w:cstheme="minorHAnsi"/>
                  <w:sz w:val="16"/>
                  <w:szCs w:val="16"/>
                </w:rPr>
                <w:t>CompanyBankName</w:t>
              </w:r>
              <w:proofErr w:type="spellEnd"/>
            </w:sdtContent>
          </w:sdt>
          <w:r w:rsidRPr="00B06553">
            <w:rPr>
              <w:rFonts w:asciiTheme="minorHAnsi" w:hAnsiTheme="minorHAnsi" w:cstheme="minorHAnsi"/>
              <w:sz w:val="16"/>
              <w:szCs w:val="16"/>
            </w:rPr>
            <w:t xml:space="preserve"> –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BankAccountNo"/>
              <w:tag w:val="#BC:InsertDataItem,DataItems/Header/CompanyBankAccountNo"/>
              <w:id w:val="-83993218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Pr="00B06553">
                <w:rPr>
                  <w:rFonts w:asciiTheme="minorHAnsi" w:hAnsiTheme="minorHAnsi" w:cstheme="minorHAnsi"/>
                  <w:sz w:val="16"/>
                  <w:szCs w:val="16"/>
                </w:rPr>
                <w:t>CompanyBankAccountNo</w:t>
              </w:r>
              <w:proofErr w:type="spellEnd"/>
            </w:sdtContent>
          </w:sdt>
          <w:r w:rsidRPr="00B06553">
            <w:rPr>
              <w:rFonts w:asciiTheme="minorHAnsi" w:hAnsiTheme="minorHAnsi" w:cstheme="minorHAnsi"/>
              <w:sz w:val="16"/>
              <w:szCs w:val="16"/>
            </w:rPr>
            <w:t xml:space="preserve"> –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GiroNo"/>
              <w:tag w:val="#BC:InsertDataItem,DataItems/Header/CompanyGiroNo"/>
              <w:id w:val="-2111342694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Pr="00B06553">
                <w:rPr>
                  <w:rFonts w:asciiTheme="minorHAnsi" w:hAnsiTheme="minorHAnsi" w:cstheme="minorHAnsi"/>
                  <w:sz w:val="16"/>
                  <w:szCs w:val="16"/>
                </w:rPr>
                <w:t>CompanyGiroNo</w:t>
              </w:r>
              <w:proofErr w:type="spellEnd"/>
            </w:sdtContent>
          </w:sdt>
          <w:r w:rsidR="00B06553" w:rsidRPr="00B06553">
            <w:rPr>
              <w:rFonts w:asciiTheme="minorHAnsi" w:hAnsiTheme="minorHAnsi" w:cstheme="minorHAnsi"/>
              <w:sz w:val="16"/>
              <w:szCs w:val="16"/>
            </w:rPr>
            <w:t xml:space="preserve"> -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alias w:val="CompanyIBAN"/>
              <w:tag w:val="#BC:InsertDataItem,DataItems/Header/CompanyIBAN"/>
              <w:id w:val="1557041442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="00B06553" w:rsidRPr="00B06553">
                <w:rPr>
                  <w:rFonts w:asciiTheme="minorHAnsi" w:hAnsiTheme="minorHAnsi" w:cstheme="minorHAnsi"/>
                  <w:sz w:val="16"/>
                  <w:szCs w:val="16"/>
                </w:rPr>
                <w:t>CompanyIBAN</w:t>
              </w:r>
              <w:proofErr w:type="spellEnd"/>
            </w:sdtContent>
          </w:sdt>
        </w:p>
      </w:tc>
      <w:tc>
        <w:tcPr>
          <w:tcW w:w="283" w:type="pct"/>
        </w:tcPr>
        <w:p w14:paraId="40FB7265" w14:textId="77777777" w:rsidR="001D1450" w:rsidRDefault="001D1450" w:rsidP="00B969E3">
          <w:pPr>
            <w:pStyle w:val="NoSpacing"/>
            <w:jc w:val="center"/>
          </w:pPr>
        </w:p>
      </w:tc>
    </w:tr>
  </w:tbl>
  <w:p w14:paraId="23ADF5BF" w14:textId="77777777" w:rsidR="006A7DAE" w:rsidRPr="001731F1" w:rsidRDefault="006A7DAE" w:rsidP="006A7DAE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DFF3" w14:textId="77777777" w:rsidR="005018EB" w:rsidRDefault="005018EB" w:rsidP="00E40C63">
      <w:pPr>
        <w:spacing w:after="0"/>
      </w:pPr>
      <w:r>
        <w:separator/>
      </w:r>
    </w:p>
  </w:footnote>
  <w:footnote w:type="continuationSeparator" w:id="0">
    <w:p w14:paraId="6CB41B74" w14:textId="77777777" w:rsidR="005018EB" w:rsidRDefault="005018EB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B3B88" w14:textId="77777777" w:rsidR="005F1C68" w:rsidRDefault="005F1C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620" w:type="dxa"/>
      <w:tblLayout w:type="fixed"/>
      <w:tblLook w:val="04A0" w:firstRow="1" w:lastRow="0" w:firstColumn="1" w:lastColumn="0" w:noHBand="0" w:noVBand="1"/>
    </w:tblPr>
    <w:tblGrid>
      <w:gridCol w:w="2880"/>
      <w:gridCol w:w="4585"/>
      <w:gridCol w:w="3155"/>
    </w:tblGrid>
    <w:tr w:rsidR="00C21778" w:rsidRPr="0080018E" w14:paraId="1EF18D61" w14:textId="77777777" w:rsidTr="52E5A80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</w:trPr>
      <w:tc>
        <w:tcPr>
          <w:tcW w:w="2880" w:type="dxa"/>
        </w:tcPr>
        <w:p w14:paraId="5C00EAB1" w14:textId="0E4A5926" w:rsidR="00C21778" w:rsidRPr="001D1450" w:rsidRDefault="005018EB" w:rsidP="00C21778">
          <w:pPr>
            <w:pStyle w:val="NoSpacing"/>
            <w:tabs>
              <w:tab w:val="left" w:pos="0"/>
              <w:tab w:val="center" w:pos="5310"/>
              <w:tab w:val="right" w:pos="10440"/>
            </w:tabs>
            <w:spacing w:line="276" w:lineRule="auto"/>
            <w:ind w:right="26"/>
            <w:rPr>
              <w:rFonts w:eastAsiaTheme="majorEastAsia"/>
              <w:color w:val="2E74B5" w:themeColor="accent1" w:themeShade="BF"/>
              <w:sz w:val="32"/>
              <w:szCs w:val="32"/>
            </w:rPr>
          </w:pPr>
          <w:sdt>
            <w:sdtPr>
              <w:rPr>
                <w:sz w:val="36"/>
                <w:szCs w:val="36"/>
              </w:rPr>
              <w:alias w:val="ReportName"/>
              <w:tag w:val="#BC:InsertDataItem,BCReportInformation/ReportMetadata/ReportName"/>
              <w:id w:val="-270854158"/>
              <w:placeholder>
                <w:docPart w:val="DefaultPlaceholder_-1854013440"/>
              </w:placeholder>
              <w15:color w:val="808080"/>
              <w:text/>
            </w:sdtPr>
            <w:sdtEndPr/>
            <w:sdtContent>
              <w:r w:rsidR="005A4FF2" w:rsidRPr="005F1C68">
                <w:rPr>
                  <w:sz w:val="36"/>
                  <w:szCs w:val="36"/>
                </w:rPr>
                <w:t>Report Name</w:t>
              </w:r>
            </w:sdtContent>
          </w:sdt>
        </w:p>
      </w:tc>
      <w:tc>
        <w:tcPr>
          <w:tcW w:w="4585" w:type="dxa"/>
        </w:tcPr>
        <w:p w14:paraId="2A386776" w14:textId="77777777" w:rsidR="00C21778" w:rsidRDefault="00C21778" w:rsidP="00C21778">
          <w:pPr>
            <w:pStyle w:val="NoSpacing"/>
            <w:tabs>
              <w:tab w:val="left" w:pos="0"/>
              <w:tab w:val="center" w:pos="5310"/>
              <w:tab w:val="right" w:pos="10440"/>
            </w:tabs>
            <w:spacing w:line="276" w:lineRule="auto"/>
            <w:ind w:right="26"/>
            <w:jc w:val="center"/>
            <w:rPr>
              <w:rFonts w:ascii="Aptos Narrow" w:eastAsiaTheme="majorEastAsia" w:hAnsi="Aptos Narrow"/>
              <w:color w:val="242424"/>
              <w:sz w:val="36"/>
              <w:szCs w:val="36"/>
            </w:rPr>
          </w:pPr>
        </w:p>
      </w:tc>
      <w:tc>
        <w:tcPr>
          <w:tcW w:w="3155" w:type="dxa"/>
        </w:tcPr>
        <w:p w14:paraId="50E5E791" w14:textId="34159C99" w:rsidR="00C21778" w:rsidRDefault="005F1C68" w:rsidP="52E5A804">
          <w:pPr>
            <w:pStyle w:val="NoSpacing"/>
            <w:tabs>
              <w:tab w:val="left" w:pos="0"/>
              <w:tab w:val="center" w:pos="5310"/>
              <w:tab w:val="right" w:pos="10440"/>
            </w:tabs>
            <w:spacing w:before="60" w:line="276" w:lineRule="auto"/>
            <w:ind w:right="26"/>
            <w:jc w:val="right"/>
            <w:rPr>
              <w:rFonts w:eastAsiaTheme="majorEastAsia"/>
              <w:noProof/>
            </w:rPr>
          </w:pPr>
          <w:sdt>
            <w:sdtPr>
              <w:rPr>
                <w:rFonts w:eastAsiaTheme="majorEastAsia"/>
              </w:rPr>
              <w:alias w:val="DocumentDate"/>
              <w:tag w:val="#BC:InsertDataItem,DataItems/Header/DocumentDate"/>
              <w:id w:val="1710528511"/>
              <w:placeholder>
                <w:docPart w:val="5BA31DF79A954E9D98139FE7850AC4A8"/>
              </w:placeholder>
              <w15:color w:val="808080"/>
              <w:text/>
            </w:sdtPr>
            <w:sdtContent>
              <w:proofErr w:type="spellStart"/>
              <w:r>
                <w:rPr>
                  <w:rFonts w:eastAsiaTheme="majorEastAsia"/>
                </w:rPr>
                <w:t>DocumentDate</w:t>
              </w:r>
              <w:proofErr w:type="spellEnd"/>
            </w:sdtContent>
          </w:sdt>
        </w:p>
      </w:tc>
    </w:tr>
  </w:tbl>
  <w:p w14:paraId="0F1F58A8" w14:textId="66F018ED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3600"/>
      <w:gridCol w:w="3421"/>
      <w:gridCol w:w="3474"/>
    </w:tblGrid>
    <w:tr w:rsidR="005F1C68" w:rsidRPr="0080018E" w14:paraId="73BD0C20" w14:textId="77777777" w:rsidTr="005F1C6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</w:trPr>
      <w:tc>
        <w:tcPr>
          <w:tcW w:w="1715" w:type="pct"/>
        </w:tcPr>
        <w:p w14:paraId="03A2D547" w14:textId="69AE34FC" w:rsidR="005F1C68" w:rsidRDefault="005F1C68" w:rsidP="0047110B">
          <w:pPr>
            <w:pStyle w:val="Title"/>
            <w:spacing w:before="60"/>
          </w:pPr>
          <w:sdt>
            <w:sdtPr>
              <w:rPr>
                <w:sz w:val="36"/>
                <w:szCs w:val="36"/>
              </w:rPr>
              <w:alias w:val="ReportName"/>
              <w:tag w:val="#BC:InsertDataItem,BCReportInformation/ReportMetadata/ReportName"/>
              <w:id w:val="-1604796218"/>
              <w:placeholder>
                <w:docPart w:val="FB9789FBEE8B4AB0B39BB4C9F682BD2E"/>
              </w:placeholder>
              <w15:color w:val="808080"/>
              <w:text/>
            </w:sdtPr>
            <w:sdtContent>
              <w:r w:rsidRPr="009B4E78">
                <w:rPr>
                  <w:sz w:val="36"/>
                  <w:szCs w:val="36"/>
                </w:rPr>
                <w:t>Report Name</w:t>
              </w:r>
            </w:sdtContent>
          </w:sdt>
          <w:r>
            <w:br/>
          </w:r>
        </w:p>
        <w:p w14:paraId="18DCB713" w14:textId="77777777" w:rsidR="005F1C68" w:rsidRDefault="005F1C68" w:rsidP="0047110B">
          <w:pPr>
            <w:pStyle w:val="NoSpacing"/>
            <w:tabs>
              <w:tab w:val="left" w:pos="0"/>
              <w:tab w:val="center" w:pos="5310"/>
              <w:tab w:val="right" w:pos="10440"/>
            </w:tabs>
            <w:spacing w:line="276" w:lineRule="auto"/>
            <w:ind w:right="26"/>
            <w:rPr>
              <w:rFonts w:ascii="Aptos Narrow" w:eastAsiaTheme="majorEastAsia" w:hAnsi="Aptos Narrow"/>
              <w:color w:val="242424"/>
            </w:rPr>
          </w:pPr>
        </w:p>
        <w:p w14:paraId="666802CE" w14:textId="77777777" w:rsidR="005F1C68" w:rsidRPr="005952AC" w:rsidRDefault="005F1C68" w:rsidP="0047110B">
          <w:pPr>
            <w:pStyle w:val="NoSpacing"/>
            <w:tabs>
              <w:tab w:val="left" w:pos="0"/>
              <w:tab w:val="center" w:pos="5310"/>
              <w:tab w:val="right" w:pos="10440"/>
            </w:tabs>
            <w:spacing w:line="276" w:lineRule="auto"/>
            <w:ind w:right="26"/>
            <w:rPr>
              <w:rFonts w:ascii="Aptos Narrow" w:hAnsi="Aptos Narrow"/>
              <w:color w:val="242424"/>
              <w:sz w:val="36"/>
              <w:szCs w:val="36"/>
            </w:rPr>
          </w:pPr>
        </w:p>
      </w:tc>
      <w:sdt>
        <w:sdtPr>
          <w:rPr>
            <w:rFonts w:ascii="Aptos Narrow" w:eastAsiaTheme="majorEastAsia" w:hAnsi="Aptos Narrow"/>
            <w:color w:val="242424"/>
            <w:sz w:val="36"/>
            <w:szCs w:val="36"/>
          </w:rPr>
          <w:id w:val="-1998636166"/>
          <w:showingPlcHdr/>
          <w:picture/>
        </w:sdtPr>
        <w:sdtContent>
          <w:tc>
            <w:tcPr>
              <w:tcW w:w="1630" w:type="pct"/>
              <w:vAlign w:val="center"/>
            </w:tcPr>
            <w:p w14:paraId="62EFD35E" w14:textId="7F58FA7D" w:rsidR="005F1C68" w:rsidRDefault="005F1C68" w:rsidP="005F1C68">
              <w:pPr>
                <w:spacing w:before="60"/>
                <w:jc w:val="center"/>
                <w:rPr>
                  <w:rFonts w:eastAsiaTheme="majorEastAsia"/>
                  <w:noProof/>
                </w:rPr>
              </w:pPr>
              <w:r>
                <w:rPr>
                  <w:rFonts w:ascii="Aptos Narrow" w:eastAsiaTheme="majorEastAsia" w:hAnsi="Aptos Narrow"/>
                  <w:noProof/>
                  <w:color w:val="242424"/>
                  <w:sz w:val="36"/>
                  <w:szCs w:val="36"/>
                </w:rPr>
                <w:drawing>
                  <wp:inline distT="0" distB="0" distL="0" distR="0" wp14:anchorId="149F0A3B" wp14:editId="66097166">
                    <wp:extent cx="2037600" cy="1116000"/>
                    <wp:effectExtent l="0" t="0" r="1270" b="8255"/>
                    <wp:docPr id="1" name="Billed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37600" cy="111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1656" w:type="pct"/>
        </w:tcPr>
        <w:p w14:paraId="2A8CB9B5" w14:textId="700BD50E" w:rsidR="005F1C68" w:rsidRDefault="005F1C68" w:rsidP="0047110B">
          <w:pPr>
            <w:spacing w:before="60"/>
            <w:jc w:val="right"/>
            <w:rPr>
              <w:rFonts w:eastAsiaTheme="majorEastAsia"/>
            </w:rPr>
          </w:pPr>
          <w:sdt>
            <w:sdtPr>
              <w:rPr>
                <w:rFonts w:eastAsiaTheme="majorEastAsia"/>
              </w:rPr>
              <w:alias w:val="DocumentDate"/>
              <w:tag w:val="#BC:InsertDataItem,DataItems/Header/DocumentDate"/>
              <w:id w:val="506414919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>
                <w:rPr>
                  <w:rFonts w:eastAsiaTheme="majorEastAsia"/>
                </w:rPr>
                <w:t>DocumentDate</w:t>
              </w:r>
              <w:proofErr w:type="spellEnd"/>
            </w:sdtContent>
          </w:sdt>
          <w:r>
            <w:rPr>
              <w:rFonts w:eastAsiaTheme="majorEastAsia"/>
            </w:rPr>
            <w:fldChar w:fldCharType="begin"/>
          </w:r>
          <w:r>
            <w:rPr>
              <w:rFonts w:eastAsiaTheme="majorEastAsia"/>
            </w:rPr>
            <w:instrText xml:space="preserve"> Date </w:instrText>
          </w:r>
          <w:r>
            <w:rPr>
              <w:rFonts w:eastAsiaTheme="majorEastAsia"/>
            </w:rPr>
            <w:fldChar w:fldCharType="separate"/>
          </w:r>
          <w:r>
            <w:rPr>
              <w:rFonts w:eastAsiaTheme="majorEastAsia"/>
            </w:rPr>
            <w:fldChar w:fldCharType="end"/>
          </w:r>
        </w:p>
      </w:tc>
    </w:tr>
  </w:tbl>
  <w:p w14:paraId="78298440" w14:textId="28F26638" w:rsidR="006A7DAE" w:rsidRDefault="006A7DAE">
    <w:pPr>
      <w:pStyle w:val="NoSpaci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1B97"/>
    <w:rsid w:val="00052A25"/>
    <w:rsid w:val="00060FEF"/>
    <w:rsid w:val="00061A0C"/>
    <w:rsid w:val="00070EE8"/>
    <w:rsid w:val="00074151"/>
    <w:rsid w:val="000749DA"/>
    <w:rsid w:val="00074F66"/>
    <w:rsid w:val="000844A3"/>
    <w:rsid w:val="0008693A"/>
    <w:rsid w:val="000927C8"/>
    <w:rsid w:val="000A4801"/>
    <w:rsid w:val="000A665A"/>
    <w:rsid w:val="000D5A6D"/>
    <w:rsid w:val="000E071F"/>
    <w:rsid w:val="00103846"/>
    <w:rsid w:val="0011793B"/>
    <w:rsid w:val="00123A7D"/>
    <w:rsid w:val="00126539"/>
    <w:rsid w:val="00126D5A"/>
    <w:rsid w:val="00130677"/>
    <w:rsid w:val="00134A71"/>
    <w:rsid w:val="001428DF"/>
    <w:rsid w:val="00151C73"/>
    <w:rsid w:val="001527FE"/>
    <w:rsid w:val="001621D9"/>
    <w:rsid w:val="001731F1"/>
    <w:rsid w:val="001B15DB"/>
    <w:rsid w:val="001B793C"/>
    <w:rsid w:val="001C7C1D"/>
    <w:rsid w:val="001C7E7F"/>
    <w:rsid w:val="001D1450"/>
    <w:rsid w:val="001D1CE2"/>
    <w:rsid w:val="001D6807"/>
    <w:rsid w:val="001D6BEA"/>
    <w:rsid w:val="001D7FB0"/>
    <w:rsid w:val="001E4624"/>
    <w:rsid w:val="001F76A3"/>
    <w:rsid w:val="0020108A"/>
    <w:rsid w:val="002334A5"/>
    <w:rsid w:val="00235CA0"/>
    <w:rsid w:val="00245B0E"/>
    <w:rsid w:val="0024677E"/>
    <w:rsid w:val="00261876"/>
    <w:rsid w:val="0026269B"/>
    <w:rsid w:val="00264088"/>
    <w:rsid w:val="002669DB"/>
    <w:rsid w:val="00273BA9"/>
    <w:rsid w:val="00273BCE"/>
    <w:rsid w:val="002920BC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618EB"/>
    <w:rsid w:val="003732A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1B0C"/>
    <w:rsid w:val="003D28CC"/>
    <w:rsid w:val="003D4B80"/>
    <w:rsid w:val="003E2178"/>
    <w:rsid w:val="003F77E2"/>
    <w:rsid w:val="00417ABE"/>
    <w:rsid w:val="00423559"/>
    <w:rsid w:val="004250C2"/>
    <w:rsid w:val="00426B87"/>
    <w:rsid w:val="0042705F"/>
    <w:rsid w:val="004406A0"/>
    <w:rsid w:val="00451877"/>
    <w:rsid w:val="0047110B"/>
    <w:rsid w:val="00492354"/>
    <w:rsid w:val="004A4D71"/>
    <w:rsid w:val="004B22F6"/>
    <w:rsid w:val="004B47ED"/>
    <w:rsid w:val="004B4EE3"/>
    <w:rsid w:val="004B6FE5"/>
    <w:rsid w:val="004C60A5"/>
    <w:rsid w:val="004D1E1C"/>
    <w:rsid w:val="004E18A1"/>
    <w:rsid w:val="004E1D09"/>
    <w:rsid w:val="004F2432"/>
    <w:rsid w:val="005008BF"/>
    <w:rsid w:val="005018EB"/>
    <w:rsid w:val="0051660C"/>
    <w:rsid w:val="00524FE6"/>
    <w:rsid w:val="00530775"/>
    <w:rsid w:val="00536066"/>
    <w:rsid w:val="005407CD"/>
    <w:rsid w:val="00543913"/>
    <w:rsid w:val="00545960"/>
    <w:rsid w:val="0054628B"/>
    <w:rsid w:val="00552846"/>
    <w:rsid w:val="00563DCD"/>
    <w:rsid w:val="00565DCB"/>
    <w:rsid w:val="005731CF"/>
    <w:rsid w:val="00587157"/>
    <w:rsid w:val="005910DA"/>
    <w:rsid w:val="005930E5"/>
    <w:rsid w:val="00595F7F"/>
    <w:rsid w:val="005963DE"/>
    <w:rsid w:val="005A0994"/>
    <w:rsid w:val="005A22E4"/>
    <w:rsid w:val="005A4FF2"/>
    <w:rsid w:val="005C497A"/>
    <w:rsid w:val="005D2423"/>
    <w:rsid w:val="005E42A0"/>
    <w:rsid w:val="005F1C68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36EB1"/>
    <w:rsid w:val="006418FA"/>
    <w:rsid w:val="0067225B"/>
    <w:rsid w:val="00674887"/>
    <w:rsid w:val="00677AD5"/>
    <w:rsid w:val="006801C4"/>
    <w:rsid w:val="0068273F"/>
    <w:rsid w:val="00683CCE"/>
    <w:rsid w:val="00684C66"/>
    <w:rsid w:val="00684EEB"/>
    <w:rsid w:val="006907F2"/>
    <w:rsid w:val="006A2A7B"/>
    <w:rsid w:val="006A3751"/>
    <w:rsid w:val="006A7DAE"/>
    <w:rsid w:val="006B6D9A"/>
    <w:rsid w:val="006C30D9"/>
    <w:rsid w:val="006C4581"/>
    <w:rsid w:val="006D1E1F"/>
    <w:rsid w:val="006D4B90"/>
    <w:rsid w:val="006D64AE"/>
    <w:rsid w:val="006F2626"/>
    <w:rsid w:val="006F7175"/>
    <w:rsid w:val="006F7E85"/>
    <w:rsid w:val="007044B4"/>
    <w:rsid w:val="0071428A"/>
    <w:rsid w:val="0071439C"/>
    <w:rsid w:val="00715BF0"/>
    <w:rsid w:val="00716E24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7F3695"/>
    <w:rsid w:val="00802B5B"/>
    <w:rsid w:val="008033F9"/>
    <w:rsid w:val="00807754"/>
    <w:rsid w:val="00815D27"/>
    <w:rsid w:val="00817618"/>
    <w:rsid w:val="008179F0"/>
    <w:rsid w:val="00817EE6"/>
    <w:rsid w:val="00820262"/>
    <w:rsid w:val="00822ACB"/>
    <w:rsid w:val="008239B9"/>
    <w:rsid w:val="00825186"/>
    <w:rsid w:val="00836040"/>
    <w:rsid w:val="00836184"/>
    <w:rsid w:val="008429CB"/>
    <w:rsid w:val="00844D12"/>
    <w:rsid w:val="00845DAF"/>
    <w:rsid w:val="00845E08"/>
    <w:rsid w:val="008460B6"/>
    <w:rsid w:val="008533EF"/>
    <w:rsid w:val="00856BBF"/>
    <w:rsid w:val="00860150"/>
    <w:rsid w:val="008928FD"/>
    <w:rsid w:val="00892F16"/>
    <w:rsid w:val="00897C4C"/>
    <w:rsid w:val="008A3828"/>
    <w:rsid w:val="008C225B"/>
    <w:rsid w:val="008C248C"/>
    <w:rsid w:val="008C3901"/>
    <w:rsid w:val="008C6903"/>
    <w:rsid w:val="008D450A"/>
    <w:rsid w:val="008D7475"/>
    <w:rsid w:val="008E6F68"/>
    <w:rsid w:val="008E766D"/>
    <w:rsid w:val="008F0A38"/>
    <w:rsid w:val="008F4FAF"/>
    <w:rsid w:val="0090637C"/>
    <w:rsid w:val="009072D1"/>
    <w:rsid w:val="0091605A"/>
    <w:rsid w:val="009200C1"/>
    <w:rsid w:val="0092542A"/>
    <w:rsid w:val="00933DB5"/>
    <w:rsid w:val="00934B6D"/>
    <w:rsid w:val="00940735"/>
    <w:rsid w:val="00943A17"/>
    <w:rsid w:val="009453BC"/>
    <w:rsid w:val="00954C6C"/>
    <w:rsid w:val="00966D04"/>
    <w:rsid w:val="009677D3"/>
    <w:rsid w:val="009717E3"/>
    <w:rsid w:val="00972E96"/>
    <w:rsid w:val="00977150"/>
    <w:rsid w:val="00982950"/>
    <w:rsid w:val="00991278"/>
    <w:rsid w:val="0099175E"/>
    <w:rsid w:val="009943A4"/>
    <w:rsid w:val="00997858"/>
    <w:rsid w:val="009B2CC2"/>
    <w:rsid w:val="009B485A"/>
    <w:rsid w:val="009B4E78"/>
    <w:rsid w:val="009C7016"/>
    <w:rsid w:val="009D3DB4"/>
    <w:rsid w:val="009D508B"/>
    <w:rsid w:val="009D6FE7"/>
    <w:rsid w:val="009D71AC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06553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F96"/>
    <w:rsid w:val="00B96060"/>
    <w:rsid w:val="00B969E3"/>
    <w:rsid w:val="00BB7593"/>
    <w:rsid w:val="00BC21B4"/>
    <w:rsid w:val="00BC232B"/>
    <w:rsid w:val="00BC3BE0"/>
    <w:rsid w:val="00BC69E0"/>
    <w:rsid w:val="00BD2533"/>
    <w:rsid w:val="00BD35AE"/>
    <w:rsid w:val="00BE5952"/>
    <w:rsid w:val="00BE6BE6"/>
    <w:rsid w:val="00BF0F10"/>
    <w:rsid w:val="00C1648A"/>
    <w:rsid w:val="00C21778"/>
    <w:rsid w:val="00C27C1A"/>
    <w:rsid w:val="00C32E88"/>
    <w:rsid w:val="00C36F18"/>
    <w:rsid w:val="00C37817"/>
    <w:rsid w:val="00C40BE4"/>
    <w:rsid w:val="00C41DE3"/>
    <w:rsid w:val="00C43401"/>
    <w:rsid w:val="00C47206"/>
    <w:rsid w:val="00C61E48"/>
    <w:rsid w:val="00C77159"/>
    <w:rsid w:val="00C911BF"/>
    <w:rsid w:val="00C968AD"/>
    <w:rsid w:val="00CA6394"/>
    <w:rsid w:val="00CB70AD"/>
    <w:rsid w:val="00CC78CC"/>
    <w:rsid w:val="00CD1B92"/>
    <w:rsid w:val="00CD6707"/>
    <w:rsid w:val="00CE4EFC"/>
    <w:rsid w:val="00CE567C"/>
    <w:rsid w:val="00CF60C5"/>
    <w:rsid w:val="00D21D63"/>
    <w:rsid w:val="00D235D0"/>
    <w:rsid w:val="00D31FC2"/>
    <w:rsid w:val="00D40A70"/>
    <w:rsid w:val="00D41DC8"/>
    <w:rsid w:val="00D506D5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9389A"/>
    <w:rsid w:val="00DA0F11"/>
    <w:rsid w:val="00DA161D"/>
    <w:rsid w:val="00DA1FBA"/>
    <w:rsid w:val="00DA580A"/>
    <w:rsid w:val="00DB4B5B"/>
    <w:rsid w:val="00DD7E4C"/>
    <w:rsid w:val="00DF30F1"/>
    <w:rsid w:val="00DF7E1B"/>
    <w:rsid w:val="00E00079"/>
    <w:rsid w:val="00E013D9"/>
    <w:rsid w:val="00E111C4"/>
    <w:rsid w:val="00E22B7E"/>
    <w:rsid w:val="00E26902"/>
    <w:rsid w:val="00E2712B"/>
    <w:rsid w:val="00E40C63"/>
    <w:rsid w:val="00E41182"/>
    <w:rsid w:val="00E4361D"/>
    <w:rsid w:val="00E4786B"/>
    <w:rsid w:val="00E54F17"/>
    <w:rsid w:val="00E65451"/>
    <w:rsid w:val="00E6704E"/>
    <w:rsid w:val="00E67097"/>
    <w:rsid w:val="00E82213"/>
    <w:rsid w:val="00E902EA"/>
    <w:rsid w:val="00E92B6D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D737B"/>
    <w:rsid w:val="00EE2CA3"/>
    <w:rsid w:val="00EE53F7"/>
    <w:rsid w:val="00EE5D93"/>
    <w:rsid w:val="00F14176"/>
    <w:rsid w:val="00F20EBE"/>
    <w:rsid w:val="00F20F72"/>
    <w:rsid w:val="00F219F1"/>
    <w:rsid w:val="00F36FA0"/>
    <w:rsid w:val="00F44822"/>
    <w:rsid w:val="00F47692"/>
    <w:rsid w:val="00F51B28"/>
    <w:rsid w:val="00F612B4"/>
    <w:rsid w:val="00F66A1F"/>
    <w:rsid w:val="00F7015A"/>
    <w:rsid w:val="00F7093D"/>
    <w:rsid w:val="00F7229E"/>
    <w:rsid w:val="00F81AE9"/>
    <w:rsid w:val="00F848FB"/>
    <w:rsid w:val="00F86468"/>
    <w:rsid w:val="00F90747"/>
    <w:rsid w:val="00F97B0E"/>
    <w:rsid w:val="00FA4D66"/>
    <w:rsid w:val="00FB06A1"/>
    <w:rsid w:val="00FB075D"/>
    <w:rsid w:val="00FB104D"/>
    <w:rsid w:val="00FB3DCE"/>
    <w:rsid w:val="00FD6A00"/>
    <w:rsid w:val="00FE1868"/>
    <w:rsid w:val="00FF66A4"/>
    <w:rsid w:val="00FF6ECF"/>
    <w:rsid w:val="00FF7D88"/>
    <w:rsid w:val="52E5A804"/>
    <w:rsid w:val="77C1E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7D681B20-DCB9-4409-9805-4C56A940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E4C"/>
  </w:style>
  <w:style w:type="paragraph" w:styleId="Heading1">
    <w:name w:val="heading 1"/>
    <w:basedOn w:val="Normal"/>
    <w:next w:val="Normal"/>
    <w:link w:val="Heading1Char"/>
    <w:uiPriority w:val="9"/>
    <w:qFormat/>
    <w:rsid w:val="00DD7E4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E4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E4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E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E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E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E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E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E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DD7E4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DD7E4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D7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D7E4C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E4C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E4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E4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D7E4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E4C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DD7E4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E4C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E4C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E4C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E4C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E4C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7E4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DD7E4C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D7E4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E4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E4C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E4C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D7E4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D7E4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D7E4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D7E4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D7E4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E4C"/>
    <w:pPr>
      <w:outlineLvl w:val="9"/>
    </w:pPr>
  </w:style>
  <w:style w:type="paragraph" w:styleId="ListParagraph">
    <w:name w:val="List Paragraph"/>
    <w:basedOn w:val="Normal"/>
    <w:uiPriority w:val="34"/>
    <w:qFormat/>
    <w:rsid w:val="00F612B4"/>
    <w:pPr>
      <w:ind w:left="720"/>
      <w:contextualSpacing/>
    </w:p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rFonts w:eastAsiaTheme="minorHAnsi"/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F96258FC014D478E9057C90F3B2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AAF05-DC8F-481A-B5D9-6B3F6D0605A7}"/>
      </w:docPartPr>
      <w:docPartBody>
        <w:p w:rsidR="00AA70D9" w:rsidRDefault="00074F66" w:rsidP="00074F66">
          <w:pPr>
            <w:pStyle w:val="56F96258FC014D478E9057C90F3B2EC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DDB00599A3483D847200B9CAFD97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E3D722B-CDC3-439D-8175-9364765AD9B0}"/>
      </w:docPartPr>
      <w:docPartBody>
        <w:p w:rsidR="00505AD4" w:rsidRDefault="00CD6707" w:rsidP="00CD6707">
          <w:pPr>
            <w:pStyle w:val="BDDDB00599A3483D847200B9CAFD978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9789FBEE8B4AB0B39BB4C9F682B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0FA2E-5D7D-48D7-8C53-2955F19121A2}"/>
      </w:docPartPr>
      <w:docPartBody>
        <w:p w:rsidR="003429EB" w:rsidRDefault="00F91166" w:rsidP="00F91166">
          <w:pPr>
            <w:pStyle w:val="FB9789FBEE8B4AB0B39BB4C9F682BD2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A31DF79A954E9D98139FE7850AC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54561-352F-45D8-8A42-DF272DCB0350}"/>
      </w:docPartPr>
      <w:docPartBody>
        <w:p w:rsidR="003429EB" w:rsidRDefault="00F91166" w:rsidP="00F91166">
          <w:pPr>
            <w:pStyle w:val="5BA31DF79A954E9D98139FE7850AC4A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74F66"/>
    <w:rsid w:val="0009355D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429EB"/>
    <w:rsid w:val="003514EE"/>
    <w:rsid w:val="00377866"/>
    <w:rsid w:val="003C12CB"/>
    <w:rsid w:val="003D1B0C"/>
    <w:rsid w:val="003E037C"/>
    <w:rsid w:val="003F5C4E"/>
    <w:rsid w:val="00401EE8"/>
    <w:rsid w:val="0042793B"/>
    <w:rsid w:val="00441283"/>
    <w:rsid w:val="004966EF"/>
    <w:rsid w:val="00505AD4"/>
    <w:rsid w:val="005073E4"/>
    <w:rsid w:val="00507E0A"/>
    <w:rsid w:val="00591BD2"/>
    <w:rsid w:val="005930E5"/>
    <w:rsid w:val="005E2253"/>
    <w:rsid w:val="005E35BE"/>
    <w:rsid w:val="006F7175"/>
    <w:rsid w:val="00781235"/>
    <w:rsid w:val="00784F9C"/>
    <w:rsid w:val="007A230D"/>
    <w:rsid w:val="007F1293"/>
    <w:rsid w:val="0080614B"/>
    <w:rsid w:val="00822ACB"/>
    <w:rsid w:val="00825186"/>
    <w:rsid w:val="0089757A"/>
    <w:rsid w:val="008A720C"/>
    <w:rsid w:val="008C225B"/>
    <w:rsid w:val="00912674"/>
    <w:rsid w:val="0091605A"/>
    <w:rsid w:val="00916429"/>
    <w:rsid w:val="00920D69"/>
    <w:rsid w:val="009717E3"/>
    <w:rsid w:val="009A5EC5"/>
    <w:rsid w:val="009C4954"/>
    <w:rsid w:val="00A01C7A"/>
    <w:rsid w:val="00A103E8"/>
    <w:rsid w:val="00A10449"/>
    <w:rsid w:val="00A46F73"/>
    <w:rsid w:val="00A650E0"/>
    <w:rsid w:val="00A75BFA"/>
    <w:rsid w:val="00AA70D9"/>
    <w:rsid w:val="00AC48B9"/>
    <w:rsid w:val="00AE5EE7"/>
    <w:rsid w:val="00B06A1E"/>
    <w:rsid w:val="00B4682F"/>
    <w:rsid w:val="00B95809"/>
    <w:rsid w:val="00BD662E"/>
    <w:rsid w:val="00BF27CE"/>
    <w:rsid w:val="00C03606"/>
    <w:rsid w:val="00C91815"/>
    <w:rsid w:val="00CA7EEB"/>
    <w:rsid w:val="00CB7A61"/>
    <w:rsid w:val="00CB7A74"/>
    <w:rsid w:val="00CC7327"/>
    <w:rsid w:val="00CD6707"/>
    <w:rsid w:val="00CD6CA3"/>
    <w:rsid w:val="00CE4C52"/>
    <w:rsid w:val="00D52343"/>
    <w:rsid w:val="00D9535F"/>
    <w:rsid w:val="00E65420"/>
    <w:rsid w:val="00E82213"/>
    <w:rsid w:val="00F635C5"/>
    <w:rsid w:val="00F64A28"/>
    <w:rsid w:val="00F7229E"/>
    <w:rsid w:val="00F72AE6"/>
    <w:rsid w:val="00F91166"/>
    <w:rsid w:val="00F97378"/>
    <w:rsid w:val="00FD1359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1166"/>
    <w:rPr>
      <w:color w:val="666666"/>
    </w:rPr>
  </w:style>
  <w:style w:type="paragraph" w:customStyle="1" w:styleId="FB9789FBEE8B4AB0B39BB4C9F682BD2E">
    <w:name w:val="FB9789FBEE8B4AB0B39BB4C9F682BD2E"/>
    <w:rsid w:val="00F91166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5BA31DF79A954E9D98139FE7850AC4A8">
    <w:name w:val="5BA31DF79A954E9D98139FE7850AC4A8"/>
    <w:rsid w:val="00F91166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56F96258FC014D478E9057C90F3B2ECD">
    <w:name w:val="56F96258FC014D478E9057C90F3B2ECD"/>
    <w:rsid w:val="00074F6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39AFA9578744C5917001FF44A548CC">
    <w:name w:val="CB39AFA9578744C5917001FF44A548CC"/>
    <w:rsid w:val="00CD670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DDB00599A3483D847200B9CAFD9785">
    <w:name w:val="BDDDB00599A3483D847200B9CAFD9785"/>
    <w:rsid w:val="00CD670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B0FED9B-0B17-4E44-8AEE-458D5FEAB4B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fb76aa76-2f90-44d8-96ca-abf8c8ed574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2.xml>��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��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BFE37-25D0-4777-AA4C-8AA5A227AC5D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2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3.xml><?xml version="1.0" encoding="utf-8"?>
<ds:datastoreItem xmlns:ds="http://schemas.openxmlformats.org/officeDocument/2006/customXml" ds:itemID="{B7AF258F-F88D-4795-8E94-8964F42F4C02}"/>
</file>

<file path=customXml/itemProps4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5.xml><?xml version="1.0" encoding="utf-8"?>
<ds:datastoreItem xmlns:ds="http://schemas.openxmlformats.org/officeDocument/2006/customXml" ds:itemID="{C9C149B8-11B0-45D0-BC4F-3DEC02B24642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2</cp:revision>
  <dcterms:created xsi:type="dcterms:W3CDTF">2026-08-12T07:58:00Z</dcterms:created>
  <dcterms:modified xsi:type="dcterms:W3CDTF">2026-08-12T07:58:00Z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