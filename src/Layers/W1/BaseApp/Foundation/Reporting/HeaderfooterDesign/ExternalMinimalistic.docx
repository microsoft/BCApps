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2FB0" w14:textId="4F9FAA10" w:rsidR="006A7DAE" w:rsidRDefault="006A7DAE">
      <w:pPr>
        <w:spacing w:after="160" w:line="259" w:lineRule="auto"/>
        <w:rPr>
          <w:lang w:val="da-DK"/>
        </w:rPr>
      </w:pPr>
    </w:p>
    <w:p w14:paraId="163CE1EC" w14:textId="77777777" w:rsidR="006A7DAE" w:rsidRPr="006A7DAE" w:rsidRDefault="006A7DAE" w:rsidP="006A7DAE">
      <w:pPr>
        <w:rPr>
          <w:lang w:val="da-DK"/>
        </w:rPr>
      </w:pPr>
      <w:r>
        <w:rPr>
          <w:lang w:val="da-DK"/>
        </w:rPr>
        <w:br/>
      </w:r>
    </w:p>
    <w:p w14:paraId="7312C427" w14:textId="1E5AA371" w:rsidR="00245B0E" w:rsidRDefault="00245B0E" w:rsidP="006A7DAE">
      <w:pPr>
        <w:rPr>
          <w:lang w:val="da-DK"/>
        </w:rPr>
      </w:pPr>
    </w:p>
    <w:p w14:paraId="0562A2F7" w14:textId="77777777" w:rsidR="0042705F" w:rsidRDefault="0042705F" w:rsidP="006A7DAE">
      <w:pPr>
        <w:rPr>
          <w:lang w:val="da-DK"/>
        </w:rPr>
      </w:pPr>
    </w:p>
    <w:p w14:paraId="49D1D379" w14:textId="77777777" w:rsidR="0042705F" w:rsidRDefault="0042705F" w:rsidP="006A7DAE">
      <w:pPr>
        <w:rPr>
          <w:lang w:val="da-DK"/>
        </w:rPr>
      </w:pPr>
    </w:p>
    <w:p w14:paraId="5C3F663E" w14:textId="77777777" w:rsidR="0042705F" w:rsidRDefault="0042705F" w:rsidP="006A7DAE">
      <w:pPr>
        <w:rPr>
          <w:lang w:val="da-DK"/>
        </w:rPr>
      </w:pPr>
    </w:p>
    <w:p w14:paraId="1416CE7E" w14:textId="77777777" w:rsidR="0042705F" w:rsidRDefault="0042705F" w:rsidP="006A7DAE">
      <w:pPr>
        <w:rPr>
          <w:lang w:val="da-DK"/>
        </w:rPr>
      </w:pPr>
    </w:p>
    <w:p w14:paraId="733E0CD5" w14:textId="77777777" w:rsidR="0042705F" w:rsidRDefault="0042705F" w:rsidP="006A7DAE">
      <w:pPr>
        <w:rPr>
          <w:lang w:val="da-DK"/>
        </w:rPr>
      </w:pPr>
    </w:p>
    <w:p w14:paraId="64516C38" w14:textId="77777777" w:rsidR="0042705F" w:rsidRDefault="0042705F" w:rsidP="006A7DAE">
      <w:pPr>
        <w:rPr>
          <w:lang w:val="da-DK"/>
        </w:rPr>
      </w:pPr>
    </w:p>
    <w:p w14:paraId="0F66BAB4" w14:textId="77777777" w:rsidR="0042705F" w:rsidRDefault="0042705F" w:rsidP="006A7DAE">
      <w:pPr>
        <w:rPr>
          <w:lang w:val="da-DK"/>
        </w:rPr>
      </w:pPr>
    </w:p>
    <w:p w14:paraId="130AE5F3" w14:textId="77777777" w:rsidR="0042705F" w:rsidRDefault="0042705F" w:rsidP="006A7DAE">
      <w:pPr>
        <w:rPr>
          <w:lang w:val="da-DK"/>
        </w:rPr>
      </w:pPr>
    </w:p>
    <w:p w14:paraId="2243F8E3" w14:textId="77777777" w:rsidR="0042705F" w:rsidRDefault="0042705F" w:rsidP="006A7DAE">
      <w:pPr>
        <w:rPr>
          <w:lang w:val="da-DK"/>
        </w:rPr>
      </w:pPr>
    </w:p>
    <w:p w14:paraId="0B7DB78C" w14:textId="77777777" w:rsidR="0042705F" w:rsidRDefault="0042705F" w:rsidP="006A7DAE">
      <w:pPr>
        <w:rPr>
          <w:lang w:val="da-DK"/>
        </w:rPr>
      </w:pPr>
    </w:p>
    <w:p w14:paraId="5812F638" w14:textId="77777777" w:rsidR="0042705F" w:rsidRDefault="0042705F" w:rsidP="006A7DAE">
      <w:pPr>
        <w:rPr>
          <w:lang w:val="da-DK"/>
        </w:rPr>
      </w:pPr>
    </w:p>
    <w:p w14:paraId="4B7A71FC" w14:textId="77777777" w:rsidR="0042705F" w:rsidRDefault="0042705F" w:rsidP="006A7DAE">
      <w:pPr>
        <w:rPr>
          <w:lang w:val="da-DK"/>
        </w:rPr>
      </w:pPr>
    </w:p>
    <w:p w14:paraId="793A41CE" w14:textId="77777777" w:rsidR="001D6BEA" w:rsidRDefault="001D6BEA" w:rsidP="006A7DAE">
      <w:pPr>
        <w:rPr>
          <w:lang w:val="da-DK"/>
        </w:rPr>
      </w:pPr>
    </w:p>
    <w:p w14:paraId="2D87754F" w14:textId="77777777" w:rsidR="001D6BEA" w:rsidRDefault="001D6BEA" w:rsidP="006A7DAE">
      <w:pPr>
        <w:rPr>
          <w:lang w:val="da-DK"/>
        </w:rPr>
      </w:pPr>
    </w:p>
    <w:p w14:paraId="2691085A" w14:textId="77777777" w:rsidR="001D6BEA" w:rsidRDefault="001D6BEA" w:rsidP="006A7DAE">
      <w:pPr>
        <w:rPr>
          <w:lang w:val="da-DK"/>
        </w:rPr>
      </w:pPr>
    </w:p>
    <w:p w14:paraId="2E7D481C" w14:textId="77777777" w:rsidR="001D6BEA" w:rsidRDefault="001D6BEA" w:rsidP="006A7DAE">
      <w:pPr>
        <w:rPr>
          <w:lang w:val="da-DK"/>
        </w:rPr>
      </w:pPr>
    </w:p>
    <w:p w14:paraId="29DD7EB1" w14:textId="77777777" w:rsidR="001D6BEA" w:rsidRDefault="001D6BEA" w:rsidP="006A7DAE">
      <w:pPr>
        <w:rPr>
          <w:lang w:val="da-DK"/>
        </w:rPr>
      </w:pPr>
    </w:p>
    <w:p w14:paraId="364EF31B" w14:textId="77777777" w:rsidR="001D6BEA" w:rsidRDefault="001D6BEA" w:rsidP="006A7DAE">
      <w:pPr>
        <w:rPr>
          <w:lang w:val="da-DK"/>
        </w:rPr>
      </w:pPr>
    </w:p>
    <w:p w14:paraId="2C2953CC" w14:textId="77777777" w:rsidR="001D6BEA" w:rsidRDefault="001D6BEA" w:rsidP="006A7DAE">
      <w:pPr>
        <w:rPr>
          <w:lang w:val="da-DK"/>
        </w:rPr>
      </w:pPr>
    </w:p>
    <w:p w14:paraId="068CB1B9" w14:textId="77777777" w:rsidR="001D6BEA" w:rsidRDefault="001D6BEA" w:rsidP="006A7DAE">
      <w:pPr>
        <w:rPr>
          <w:lang w:val="da-DK"/>
        </w:rPr>
      </w:pPr>
    </w:p>
    <w:p w14:paraId="09A66FE6" w14:textId="77777777" w:rsidR="001D6BEA" w:rsidRDefault="001D6BEA" w:rsidP="006A7DAE">
      <w:pPr>
        <w:rPr>
          <w:lang w:val="da-DK"/>
        </w:rPr>
      </w:pPr>
    </w:p>
    <w:p w14:paraId="401EAB7C" w14:textId="65524ADD" w:rsidR="001D6BEA" w:rsidRDefault="001D6BEA" w:rsidP="006A7DAE">
      <w:pPr>
        <w:rPr>
          <w:lang w:val="da-DK"/>
        </w:rPr>
      </w:pPr>
    </w:p>
    <w:p w14:paraId="77D52434" w14:textId="77777777" w:rsidR="0042705F" w:rsidRDefault="0042705F" w:rsidP="006A7DAE">
      <w:pPr>
        <w:rPr>
          <w:lang w:val="da-DK"/>
        </w:rPr>
      </w:pPr>
    </w:p>
    <w:p w14:paraId="52AB1020" w14:textId="77777777" w:rsidR="0042705F" w:rsidRDefault="0042705F" w:rsidP="006A7DAE">
      <w:pPr>
        <w:rPr>
          <w:lang w:val="da-DK"/>
        </w:rPr>
      </w:pPr>
    </w:p>
    <w:p w14:paraId="31E8CA9F" w14:textId="77777777" w:rsidR="0042705F" w:rsidRDefault="0042705F" w:rsidP="006A7DAE">
      <w:pPr>
        <w:rPr>
          <w:lang w:val="da-DK"/>
        </w:rPr>
      </w:pPr>
    </w:p>
    <w:p w14:paraId="27B4EAAB" w14:textId="77777777" w:rsidR="0042705F" w:rsidRDefault="0042705F" w:rsidP="006A7DAE">
      <w:pPr>
        <w:rPr>
          <w:lang w:val="da-DK"/>
        </w:rPr>
      </w:pPr>
    </w:p>
    <w:p w14:paraId="7F689B22" w14:textId="77777777" w:rsidR="0042705F" w:rsidRDefault="0042705F" w:rsidP="006A7DAE">
      <w:pPr>
        <w:rPr>
          <w:lang w:val="da-DK"/>
        </w:rPr>
      </w:pPr>
    </w:p>
    <w:p w14:paraId="09BE59C9" w14:textId="77777777" w:rsidR="0042705F" w:rsidRDefault="0042705F" w:rsidP="006A7DAE">
      <w:pPr>
        <w:rPr>
          <w:lang w:val="da-DK"/>
        </w:rPr>
      </w:pPr>
    </w:p>
    <w:p w14:paraId="6BAC71AA" w14:textId="77777777" w:rsidR="0042705F" w:rsidRDefault="0042705F" w:rsidP="006A7DAE">
      <w:pPr>
        <w:rPr>
          <w:lang w:val="da-DK"/>
        </w:rPr>
      </w:pPr>
    </w:p>
    <w:p w14:paraId="78F85B12" w14:textId="77777777" w:rsidR="00880B4D" w:rsidRPr="00880B4D" w:rsidRDefault="00880B4D" w:rsidP="00880B4D">
      <w:pPr>
        <w:rPr>
          <w:lang w:val="da-DK"/>
        </w:rPr>
      </w:pPr>
    </w:p>
    <w:p w14:paraId="003DBEC7" w14:textId="77777777" w:rsidR="00880B4D" w:rsidRPr="00880B4D" w:rsidRDefault="00880B4D" w:rsidP="00880B4D">
      <w:pPr>
        <w:rPr>
          <w:lang w:val="da-DK"/>
        </w:rPr>
      </w:pPr>
    </w:p>
    <w:p w14:paraId="4EADF22C" w14:textId="77777777" w:rsidR="00880B4D" w:rsidRPr="00880B4D" w:rsidRDefault="00880B4D" w:rsidP="00880B4D">
      <w:pPr>
        <w:rPr>
          <w:lang w:val="da-DK"/>
        </w:rPr>
      </w:pPr>
    </w:p>
    <w:p w14:paraId="178119D3" w14:textId="77777777" w:rsidR="00880B4D" w:rsidRPr="00880B4D" w:rsidRDefault="00880B4D" w:rsidP="00880B4D">
      <w:pPr>
        <w:rPr>
          <w:lang w:val="da-DK"/>
        </w:rPr>
      </w:pPr>
    </w:p>
    <w:p w14:paraId="7A7183FD" w14:textId="77777777" w:rsidR="00880B4D" w:rsidRPr="00880B4D" w:rsidRDefault="00880B4D" w:rsidP="00880B4D">
      <w:pPr>
        <w:rPr>
          <w:lang w:val="da-DK"/>
        </w:rPr>
      </w:pPr>
    </w:p>
    <w:p w14:paraId="36A7CF54" w14:textId="77777777" w:rsidR="00880B4D" w:rsidRPr="00880B4D" w:rsidRDefault="00880B4D" w:rsidP="00880B4D">
      <w:pPr>
        <w:rPr>
          <w:lang w:val="da-DK"/>
        </w:rPr>
      </w:pPr>
    </w:p>
    <w:p w14:paraId="76D7BF63" w14:textId="77777777" w:rsidR="00880B4D" w:rsidRPr="00880B4D" w:rsidRDefault="00880B4D" w:rsidP="00880B4D">
      <w:pPr>
        <w:rPr>
          <w:lang w:val="da-DK"/>
        </w:rPr>
      </w:pPr>
    </w:p>
    <w:p w14:paraId="2A6DE5A2" w14:textId="77777777" w:rsidR="00880B4D" w:rsidRPr="00880B4D" w:rsidRDefault="00880B4D" w:rsidP="00880B4D">
      <w:pPr>
        <w:rPr>
          <w:lang w:val="da-DK"/>
        </w:rPr>
      </w:pPr>
    </w:p>
    <w:p w14:paraId="4667B45D" w14:textId="77777777" w:rsidR="00880B4D" w:rsidRPr="00880B4D" w:rsidRDefault="00880B4D" w:rsidP="00880B4D">
      <w:pPr>
        <w:rPr>
          <w:lang w:val="da-DK"/>
        </w:rPr>
      </w:pPr>
    </w:p>
    <w:p w14:paraId="0FB5D3EE" w14:textId="77777777" w:rsidR="00880B4D" w:rsidRPr="00880B4D" w:rsidRDefault="00880B4D" w:rsidP="00880B4D">
      <w:pPr>
        <w:rPr>
          <w:lang w:val="da-DK"/>
        </w:rPr>
      </w:pPr>
    </w:p>
    <w:p w14:paraId="2C4D7801" w14:textId="77777777" w:rsidR="00880B4D" w:rsidRPr="00880B4D" w:rsidRDefault="00880B4D" w:rsidP="00880B4D">
      <w:pPr>
        <w:rPr>
          <w:lang w:val="da-DK"/>
        </w:rPr>
      </w:pPr>
    </w:p>
    <w:p w14:paraId="5B9E1E13" w14:textId="77777777" w:rsidR="00880B4D" w:rsidRDefault="00880B4D" w:rsidP="00880B4D">
      <w:pPr>
        <w:rPr>
          <w:lang w:val="da-DK"/>
        </w:rPr>
      </w:pPr>
    </w:p>
    <w:p w14:paraId="54494387" w14:textId="19B06FB5" w:rsidR="00880B4D" w:rsidRDefault="00880B4D" w:rsidP="00880B4D">
      <w:pPr>
        <w:tabs>
          <w:tab w:val="left" w:pos="4376"/>
        </w:tabs>
        <w:rPr>
          <w:lang w:val="da-DK"/>
        </w:rPr>
      </w:pPr>
      <w:r>
        <w:rPr>
          <w:lang w:val="da-DK"/>
        </w:rPr>
        <w:tab/>
      </w:r>
    </w:p>
    <w:p w14:paraId="461F15CA" w14:textId="77777777" w:rsidR="00FB220B" w:rsidRPr="00FB220B" w:rsidRDefault="00FB220B" w:rsidP="00FB220B">
      <w:pPr>
        <w:rPr>
          <w:lang w:val="da-DK"/>
        </w:rPr>
      </w:pPr>
    </w:p>
    <w:p w14:paraId="0B116A17" w14:textId="77777777" w:rsidR="00FB220B" w:rsidRPr="00FB220B" w:rsidRDefault="00FB220B" w:rsidP="00FB220B">
      <w:pPr>
        <w:rPr>
          <w:lang w:val="da-DK"/>
        </w:rPr>
      </w:pPr>
    </w:p>
    <w:p w14:paraId="799E4F38" w14:textId="77777777" w:rsidR="00FB220B" w:rsidRPr="00FB220B" w:rsidRDefault="00FB220B" w:rsidP="00FB220B">
      <w:pPr>
        <w:rPr>
          <w:lang w:val="da-DK"/>
        </w:rPr>
      </w:pPr>
    </w:p>
    <w:p w14:paraId="69B511C4" w14:textId="77777777" w:rsidR="00FB220B" w:rsidRPr="00FB220B" w:rsidRDefault="00FB220B" w:rsidP="00FB220B">
      <w:pPr>
        <w:rPr>
          <w:lang w:val="da-DK"/>
        </w:rPr>
      </w:pPr>
    </w:p>
    <w:p w14:paraId="1AA95920" w14:textId="77777777" w:rsidR="00FB220B" w:rsidRPr="00FB220B" w:rsidRDefault="00FB220B" w:rsidP="00FB220B">
      <w:pPr>
        <w:rPr>
          <w:lang w:val="da-DK"/>
        </w:rPr>
      </w:pPr>
    </w:p>
    <w:p w14:paraId="6936357B" w14:textId="77777777" w:rsidR="00FB220B" w:rsidRPr="00FB220B" w:rsidRDefault="00FB220B" w:rsidP="00FB220B">
      <w:pPr>
        <w:rPr>
          <w:lang w:val="da-DK"/>
        </w:rPr>
      </w:pPr>
    </w:p>
    <w:p w14:paraId="4A11BAFC" w14:textId="77777777" w:rsidR="00FB220B" w:rsidRPr="00FB220B" w:rsidRDefault="00FB220B" w:rsidP="00FB220B">
      <w:pPr>
        <w:rPr>
          <w:lang w:val="da-DK"/>
        </w:rPr>
      </w:pPr>
    </w:p>
    <w:p w14:paraId="02F5C70E" w14:textId="77777777" w:rsidR="00FB220B" w:rsidRDefault="00FB220B" w:rsidP="00FB220B">
      <w:pPr>
        <w:rPr>
          <w:lang w:val="da-DK"/>
        </w:rPr>
      </w:pPr>
    </w:p>
    <w:p w14:paraId="7580619F" w14:textId="77777777" w:rsidR="00E80A11" w:rsidRPr="00E80A11" w:rsidRDefault="00E80A11" w:rsidP="00E80A11">
      <w:pPr>
        <w:rPr>
          <w:lang w:val="da-DK"/>
        </w:rPr>
      </w:pPr>
    </w:p>
    <w:p w14:paraId="567EAECA" w14:textId="77777777" w:rsidR="00E80A11" w:rsidRPr="00E80A11" w:rsidRDefault="00E80A11" w:rsidP="00E80A11">
      <w:pPr>
        <w:rPr>
          <w:lang w:val="da-DK"/>
        </w:rPr>
      </w:pPr>
    </w:p>
    <w:p w14:paraId="21B963B8" w14:textId="77777777" w:rsidR="00E80A11" w:rsidRPr="00E80A11" w:rsidRDefault="00E80A11" w:rsidP="00E80A11">
      <w:pPr>
        <w:rPr>
          <w:lang w:val="da-DK"/>
        </w:rPr>
      </w:pPr>
    </w:p>
    <w:p w14:paraId="2A3713C8" w14:textId="77777777" w:rsidR="00E80A11" w:rsidRPr="00E80A11" w:rsidRDefault="00E80A11" w:rsidP="00E80A11">
      <w:pPr>
        <w:rPr>
          <w:lang w:val="da-DK"/>
        </w:rPr>
      </w:pPr>
    </w:p>
    <w:p w14:paraId="4B1FE85C" w14:textId="77777777" w:rsidR="00E80A11" w:rsidRPr="00E80A11" w:rsidRDefault="00E80A11" w:rsidP="00E80A11">
      <w:pPr>
        <w:rPr>
          <w:lang w:val="da-DK"/>
        </w:rPr>
      </w:pPr>
    </w:p>
    <w:p w14:paraId="0917A8DA" w14:textId="77777777" w:rsidR="00E80A11" w:rsidRPr="00E80A11" w:rsidRDefault="00E80A11" w:rsidP="00E80A11">
      <w:pPr>
        <w:rPr>
          <w:lang w:val="da-DK"/>
        </w:rPr>
      </w:pPr>
    </w:p>
    <w:p w14:paraId="2BF6A637" w14:textId="77777777" w:rsidR="00E80A11" w:rsidRPr="00E80A11" w:rsidRDefault="00E80A11" w:rsidP="00E80A11">
      <w:pPr>
        <w:rPr>
          <w:lang w:val="da-DK"/>
        </w:rPr>
      </w:pPr>
    </w:p>
    <w:p w14:paraId="0756DEEB" w14:textId="77777777" w:rsidR="00E80A11" w:rsidRPr="00E80A11" w:rsidRDefault="00E80A11" w:rsidP="00E80A11">
      <w:pPr>
        <w:rPr>
          <w:lang w:val="da-DK"/>
        </w:rPr>
      </w:pPr>
    </w:p>
    <w:p w14:paraId="1E913056" w14:textId="77777777" w:rsidR="00E80A11" w:rsidRPr="00E80A11" w:rsidRDefault="00E80A11" w:rsidP="00E80A11">
      <w:pPr>
        <w:rPr>
          <w:lang w:val="da-DK"/>
        </w:rPr>
      </w:pPr>
    </w:p>
    <w:p w14:paraId="4106C86E" w14:textId="77777777" w:rsidR="00E80A11" w:rsidRPr="00E80A11" w:rsidRDefault="00E80A11" w:rsidP="00E80A11">
      <w:pPr>
        <w:rPr>
          <w:lang w:val="da-DK"/>
        </w:rPr>
      </w:pPr>
    </w:p>
    <w:p w14:paraId="152D8D03" w14:textId="77777777" w:rsidR="00E80A11" w:rsidRPr="00E80A11" w:rsidRDefault="00E80A11" w:rsidP="00E80A11">
      <w:pPr>
        <w:rPr>
          <w:lang w:val="da-DK"/>
        </w:rPr>
      </w:pPr>
    </w:p>
    <w:p w14:paraId="5A21B00D" w14:textId="77777777" w:rsidR="00E80A11" w:rsidRPr="00E80A11" w:rsidRDefault="00E80A11" w:rsidP="00E80A11">
      <w:pPr>
        <w:rPr>
          <w:lang w:val="da-DK"/>
        </w:rPr>
      </w:pPr>
    </w:p>
    <w:p w14:paraId="15223281" w14:textId="77777777" w:rsidR="00E80A11" w:rsidRPr="00E80A11" w:rsidRDefault="00E80A11" w:rsidP="00E80A11">
      <w:pPr>
        <w:ind w:firstLine="720"/>
        <w:rPr>
          <w:lang w:val="da-DK"/>
        </w:rPr>
      </w:pPr>
    </w:p>
    <w:sectPr w:rsidR="00E80A11" w:rsidRPr="00E80A11" w:rsidSect="00C50B6A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576" w:right="706" w:bottom="630" w:left="706" w:header="576" w:footer="3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9D1D8" w14:textId="77777777" w:rsidR="00036766" w:rsidRDefault="00036766" w:rsidP="00E40C63">
      <w:pPr>
        <w:spacing w:after="0"/>
      </w:pPr>
      <w:r>
        <w:separator/>
      </w:r>
    </w:p>
  </w:endnote>
  <w:endnote w:type="continuationSeparator" w:id="0">
    <w:p w14:paraId="20871010" w14:textId="77777777" w:rsidR="00036766" w:rsidRDefault="00036766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6693"/>
      <w:gridCol w:w="3802"/>
    </w:tblGrid>
    <w:tr w:rsidR="00555C5D" w:rsidRPr="003F210F" w14:paraId="28B17196" w14:textId="77777777" w:rsidTr="00555C5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3"/>
      </w:trPr>
      <w:tc>
        <w:tcPr>
          <w:tcW w:w="6693" w:type="dxa"/>
          <w:vAlign w:val="bottom"/>
        </w:tcPr>
        <w:p w14:paraId="1A9F3F96" w14:textId="0EE2B774" w:rsidR="00555C5D" w:rsidRPr="00AD07A3" w:rsidRDefault="00AD07A3" w:rsidP="00AD07A3">
          <w:pPr>
            <w:pStyle w:val="BCNumber"/>
            <w:jc w:val="left"/>
          </w:pPr>
          <w:r w:rsidRPr="00786A4F">
            <w:fldChar w:fldCharType="begin"/>
          </w:r>
          <w:r w:rsidRPr="00786A4F">
            <w:instrText xml:space="preserve"> Page </w:instrText>
          </w:r>
          <w:r w:rsidRPr="00786A4F">
            <w:fldChar w:fldCharType="separate"/>
          </w:r>
          <w:r>
            <w:t>2</w:t>
          </w:r>
          <w:r w:rsidRPr="00786A4F">
            <w:fldChar w:fldCharType="end"/>
          </w:r>
          <w:r w:rsidRPr="00786A4F">
            <w:t xml:space="preserve"> / </w:t>
          </w:r>
          <w:fldSimple w:instr=" NUMPAGES ">
            <w:r>
              <w:t>2</w:t>
            </w:r>
          </w:fldSimple>
        </w:p>
      </w:tc>
      <w:tc>
        <w:tcPr>
          <w:tcW w:w="3802" w:type="dxa"/>
        </w:tcPr>
        <w:sdt>
          <w:sdtPr>
            <w:rPr>
              <w:b/>
              <w:bCs/>
            </w:rPr>
            <w:alias w:val="CompanyName"/>
            <w:tag w:val="#BC:InsertDataItem,BCReportInformation/ReportRequest/CompanyName"/>
            <w:id w:val="242156711"/>
            <w:placeholder>
              <w:docPart w:val="F2BB6162DDD2416C933DF1063306ACE4"/>
            </w:placeholder>
            <w15:color w:val="808080"/>
            <w:text/>
          </w:sdtPr>
          <w:sdtEndPr/>
          <w:sdtContent>
            <w:p w14:paraId="6A570D98" w14:textId="1284807F" w:rsidR="00555C5D" w:rsidRPr="00555C5D" w:rsidRDefault="00555C5D" w:rsidP="00555C5D">
              <w:pPr>
                <w:pStyle w:val="NoSpacing"/>
                <w:rPr>
                  <w:b/>
                  <w:bCs/>
                </w:rPr>
              </w:pPr>
              <w:r w:rsidRPr="00555C5D">
                <w:rPr>
                  <w:b/>
                  <w:bCs/>
                </w:rPr>
                <w:t>Company Name</w:t>
              </w:r>
            </w:p>
          </w:sdtContent>
        </w:sdt>
      </w:tc>
    </w:tr>
  </w:tbl>
  <w:p w14:paraId="5A3399C1" w14:textId="2A42BA0E" w:rsidR="007431D1" w:rsidRPr="00786A4F" w:rsidRDefault="007431D1" w:rsidP="00AD07A3">
    <w:pPr>
      <w:pStyle w:val="BCNumber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6663"/>
      <w:gridCol w:w="3832"/>
    </w:tblGrid>
    <w:tr w:rsidR="00165FE8" w:rsidRPr="003F210F" w14:paraId="2CFE1C76" w14:textId="77777777" w:rsidTr="00B04B8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"/>
      </w:trPr>
      <w:tc>
        <w:tcPr>
          <w:tcW w:w="6663" w:type="dxa"/>
          <w:vMerge w:val="restart"/>
          <w:vAlign w:val="bottom"/>
        </w:tcPr>
        <w:p w14:paraId="42953648" w14:textId="5FA2D0CB" w:rsidR="00165FE8" w:rsidRPr="003F210F" w:rsidRDefault="00AE4403" w:rsidP="00254980">
          <w:pPr>
            <w:pStyle w:val="BCNumber"/>
            <w:jc w:val="left"/>
            <w:rPr>
              <w:rFonts w:cs="Segoe UI Semibold"/>
              <w:sz w:val="22"/>
              <w:szCs w:val="22"/>
            </w:rPr>
          </w:pPr>
          <w:r>
            <w:fldChar w:fldCharType="begin"/>
          </w:r>
          <w:r>
            <w:instrText xml:space="preserve"> 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/</w:t>
          </w:r>
          <w:r w:rsidR="005451BE">
            <w:t xml:space="preserve"> </w:t>
          </w:r>
          <w:fldSimple w:instr=" NUMPAGES ">
            <w:r>
              <w:rPr>
                <w:noProof/>
              </w:rPr>
              <w:t>3</w:t>
            </w:r>
          </w:fldSimple>
        </w:p>
      </w:tc>
      <w:tc>
        <w:tcPr>
          <w:tcW w:w="3832" w:type="dxa"/>
        </w:tcPr>
        <w:sdt>
          <w:sdtPr>
            <w:rPr>
              <w:b/>
              <w:bCs/>
            </w:rPr>
            <w:alias w:val="CompanyName"/>
            <w:tag w:val="#BC:InsertDataItem,BCReportInformation/ReportRequest/CompanyName"/>
            <w:id w:val="-617988377"/>
            <w:placeholder>
              <w:docPart w:val="EC32553F26274E9898801F97155DE4A2"/>
            </w:placeholder>
            <w15:color w:val="808080"/>
            <w:text/>
          </w:sdtPr>
          <w:sdtEndPr/>
          <w:sdtContent>
            <w:p w14:paraId="71503495" w14:textId="0556A588" w:rsidR="00165FE8" w:rsidRPr="00DF58A4" w:rsidRDefault="00165FE8" w:rsidP="00254980">
              <w:pPr>
                <w:pStyle w:val="NoSpacing"/>
              </w:pPr>
              <w:r w:rsidRPr="00254980">
                <w:rPr>
                  <w:b/>
                  <w:bCs/>
                </w:rPr>
                <w:t>Company Name</w:t>
              </w:r>
            </w:p>
          </w:sdtContent>
        </w:sdt>
      </w:tc>
    </w:tr>
    <w:tr w:rsidR="00B04B84" w:rsidRPr="003F210F" w14:paraId="301867C7" w14:textId="77777777" w:rsidTr="00AD07A3">
      <w:trPr>
        <w:trHeight w:val="297"/>
      </w:trPr>
      <w:tc>
        <w:tcPr>
          <w:tcW w:w="6663" w:type="dxa"/>
          <w:vMerge/>
        </w:tcPr>
        <w:p w14:paraId="23C6D588" w14:textId="77777777" w:rsidR="00B04B84" w:rsidRDefault="00B04B84" w:rsidP="007165D3">
          <w:pPr>
            <w:pStyle w:val="BCNumber"/>
            <w:jc w:val="left"/>
            <w:rPr>
              <w:color w:val="242424"/>
              <w:kern w:val="2"/>
              <w:sz w:val="17"/>
              <w:szCs w:val="17"/>
            </w:rPr>
          </w:pPr>
        </w:p>
      </w:tc>
      <w:tc>
        <w:tcPr>
          <w:tcW w:w="3832" w:type="dxa"/>
        </w:tcPr>
        <w:sdt>
          <w:sdtPr>
            <w:alias w:val="CompanyName"/>
            <w:tag w:val="#BC:InsertDataItem,BCReportInformation/CompanyMetadata/CompanyHomePage"/>
            <w:id w:val="-1794982623"/>
            <w:placeholder>
              <w:docPart w:val="1CA75E920EE247C7847F8B2B4E22B99C"/>
            </w:placeholder>
            <w15:color w:val="808080"/>
            <w:text/>
          </w:sdtPr>
          <w:sdtEndPr/>
          <w:sdtContent>
            <w:p w14:paraId="79FFB11A" w14:textId="3E15E6F2" w:rsidR="00B04B84" w:rsidRPr="00A2637E" w:rsidRDefault="00B04B84" w:rsidP="000607F5">
              <w:pPr>
                <w:pStyle w:val="NoSpacing"/>
              </w:pPr>
              <w:r w:rsidRPr="00A2637E">
                <w:t xml:space="preserve">Company </w:t>
              </w:r>
              <w:proofErr w:type="spellStart"/>
              <w:r>
                <w:t>HomePage</w:t>
              </w:r>
              <w:proofErr w:type="spellEnd"/>
            </w:p>
          </w:sdtContent>
        </w:sdt>
        <w:sdt>
          <w:sdtPr>
            <w:alias w:val="CompanyName"/>
            <w:tag w:val="#BC:InsertDataItem,BCReportInformation/CompanyMetadata/CompanyPhone"/>
            <w:id w:val="-1473826419"/>
            <w:placeholder>
              <w:docPart w:val="19FF1401E02B49FAA50E635C556555AC"/>
            </w:placeholder>
            <w15:color w:val="808080"/>
            <w:text/>
          </w:sdtPr>
          <w:sdtEndPr/>
          <w:sdtContent>
            <w:p w14:paraId="228EF318" w14:textId="60A89A7C" w:rsidR="00B04B84" w:rsidRPr="00A2637E" w:rsidRDefault="00B04B84" w:rsidP="000607F5">
              <w:pPr>
                <w:pStyle w:val="NoSpacing"/>
              </w:pPr>
              <w:r w:rsidRPr="00A2637E">
                <w:t xml:space="preserve">Company </w:t>
              </w:r>
              <w:r>
                <w:t>Phone</w:t>
              </w:r>
            </w:p>
          </w:sdtContent>
        </w:sdt>
        <w:sdt>
          <w:sdtPr>
            <w:alias w:val="CompanyName"/>
            <w:tag w:val="#BC:InsertDataItem,BCReportInformation/CompanyMetadata/CompanyEmail"/>
            <w:id w:val="-666556186"/>
            <w:placeholder>
              <w:docPart w:val="B3D70B5F33B94EF281EE3EA6655F9022"/>
            </w:placeholder>
            <w15:color w:val="808080"/>
            <w:text/>
          </w:sdtPr>
          <w:sdtEndPr/>
          <w:sdtContent>
            <w:p w14:paraId="28CBC53F" w14:textId="62722590" w:rsidR="00B04B84" w:rsidRPr="00A2637E" w:rsidRDefault="00B04B84" w:rsidP="000607F5">
              <w:pPr>
                <w:pStyle w:val="NoSpacing"/>
              </w:pPr>
              <w:r w:rsidRPr="00A2637E">
                <w:t xml:space="preserve">Company </w:t>
              </w:r>
              <w:r>
                <w:t>Email</w:t>
              </w:r>
            </w:p>
          </w:sdtContent>
        </w:sdt>
        <w:sdt>
          <w:sdtPr>
            <w:alias w:val="CompanyName"/>
            <w:tag w:val="#BC:InsertDataItem,BCReportInformation/ReportRequest/CompanyName"/>
            <w:id w:val="-1082524452"/>
            <w:placeholder>
              <w:docPart w:val="A4D09075876E438E86C16C3E0E52EE90"/>
            </w:placeholder>
            <w15:color w:val="808080"/>
            <w:text/>
          </w:sdtPr>
          <w:sdtEndPr/>
          <w:sdtContent>
            <w:p w14:paraId="1DFA8DA3" w14:textId="3BF9F2B8" w:rsidR="00B04B84" w:rsidRPr="0007545A" w:rsidRDefault="00B04B84" w:rsidP="00B04B84">
              <w:pPr>
                <w:pStyle w:val="NoSpacing"/>
              </w:pPr>
              <w:r>
                <w:t xml:space="preserve">Company </w:t>
              </w:r>
              <w:proofErr w:type="spellStart"/>
              <w:r>
                <w:t>FaxNo</w:t>
              </w:r>
              <w:proofErr w:type="spellEnd"/>
            </w:p>
          </w:sdtContent>
        </w:sdt>
      </w:tc>
    </w:tr>
  </w:tbl>
  <w:p w14:paraId="3F24376A" w14:textId="77777777" w:rsidR="007165D3" w:rsidRPr="00730288" w:rsidRDefault="007165D3" w:rsidP="00C50B6A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9688F" w14:textId="77777777" w:rsidR="00036766" w:rsidRDefault="00036766" w:rsidP="00E40C63">
      <w:pPr>
        <w:spacing w:after="0"/>
      </w:pPr>
      <w:r>
        <w:separator/>
      </w:r>
    </w:p>
  </w:footnote>
  <w:footnote w:type="continuationSeparator" w:id="0">
    <w:p w14:paraId="0A518E24" w14:textId="77777777" w:rsidR="00036766" w:rsidRDefault="00036766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jc w:val="right"/>
      <w:tblLook w:val="04A0" w:firstRow="1" w:lastRow="0" w:firstColumn="1" w:lastColumn="0" w:noHBand="0" w:noVBand="1"/>
    </w:tblPr>
    <w:tblGrid>
      <w:gridCol w:w="6660"/>
      <w:gridCol w:w="3835"/>
    </w:tblGrid>
    <w:tr w:rsidR="00B0510A" w:rsidRPr="0080018E" w14:paraId="306C3267" w14:textId="77777777" w:rsidTr="00E7004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2"/>
        <w:jc w:val="right"/>
      </w:trPr>
      <w:tc>
        <w:tcPr>
          <w:tcW w:w="3173" w:type="pct"/>
        </w:tcPr>
        <w:p w14:paraId="66322C6E" w14:textId="607903ED" w:rsidR="00B0510A" w:rsidRDefault="00B0510A" w:rsidP="00B0510A">
          <w:pPr>
            <w:pStyle w:val="NoSpacing"/>
            <w:tabs>
              <w:tab w:val="left" w:pos="0"/>
              <w:tab w:val="center" w:pos="5310"/>
              <w:tab w:val="right" w:pos="10440"/>
            </w:tabs>
            <w:ind w:right="26"/>
            <w:rPr>
              <w:rFonts w:ascii="Aptos Narrow" w:eastAsiaTheme="majorEastAsia" w:hAnsi="Aptos Narrow"/>
              <w:color w:val="242424"/>
              <w:sz w:val="36"/>
              <w:szCs w:val="36"/>
            </w:rPr>
          </w:pPr>
        </w:p>
        <w:p w14:paraId="2DDF607D" w14:textId="77777777" w:rsidR="00B0510A" w:rsidRPr="00AF4F6F" w:rsidRDefault="00B0510A" w:rsidP="00B0510A">
          <w:pPr>
            <w:pStyle w:val="NoSpacing"/>
            <w:tabs>
              <w:tab w:val="left" w:pos="0"/>
              <w:tab w:val="center" w:pos="5310"/>
              <w:tab w:val="right" w:pos="10440"/>
            </w:tabs>
            <w:ind w:right="26"/>
            <w:rPr>
              <w:rFonts w:ascii="Aptos Narrow" w:eastAsiaTheme="majorEastAsia" w:hAnsi="Aptos Narrow"/>
              <w:color w:val="242424"/>
              <w:sz w:val="36"/>
              <w:szCs w:val="36"/>
            </w:rPr>
          </w:pPr>
        </w:p>
      </w:tc>
      <w:tc>
        <w:tcPr>
          <w:tcW w:w="1827" w:type="pct"/>
        </w:tcPr>
        <w:p w14:paraId="6D855DCB" w14:textId="0681A118" w:rsidR="00B0510A" w:rsidRPr="00954A31" w:rsidRDefault="00036766" w:rsidP="00E70048">
          <w:pPr>
            <w:pStyle w:val="BCLabel"/>
          </w:pPr>
          <w:sdt>
            <w:sdtPr>
              <w:rPr>
                <w:sz w:val="36"/>
                <w:szCs w:val="36"/>
              </w:rPr>
              <w:alias w:val="ReportName"/>
              <w:tag w:val="#BC:InsertDataItem,BCReportInformation/ReportMetadata/ReportName"/>
              <w:id w:val="1251386124"/>
              <w:placeholder>
                <w:docPart w:val="DefaultPlaceholder_-1854013440"/>
              </w:placeholder>
              <w15:color w:val="808080"/>
              <w:text/>
            </w:sdtPr>
            <w:sdtEndPr/>
            <w:sdtContent>
              <w:r w:rsidR="001D5E12" w:rsidRPr="00E70048">
                <w:rPr>
                  <w:sz w:val="36"/>
                  <w:szCs w:val="36"/>
                </w:rPr>
                <w:t>Report Name</w:t>
              </w:r>
            </w:sdtContent>
          </w:sdt>
        </w:p>
      </w:tc>
    </w:tr>
  </w:tbl>
  <w:p w14:paraId="0F1F58A8" w14:textId="0ED36FE9" w:rsidR="00D6006D" w:rsidRPr="001D1CE2" w:rsidRDefault="00D6006D" w:rsidP="00D6006D">
    <w:pPr>
      <w:pStyle w:val="NoSpacing"/>
      <w:ind w:right="141"/>
      <w:rPr>
        <w:b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jc w:val="right"/>
      <w:tblLayout w:type="fixed"/>
      <w:tblLook w:val="04A0" w:firstRow="1" w:lastRow="0" w:firstColumn="1" w:lastColumn="0" w:noHBand="0" w:noVBand="1"/>
    </w:tblPr>
    <w:tblGrid>
      <w:gridCol w:w="6672"/>
      <w:gridCol w:w="3823"/>
    </w:tblGrid>
    <w:tr w:rsidR="006D6477" w:rsidRPr="0080018E" w14:paraId="69BBD991" w14:textId="77777777" w:rsidTr="00165FE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2"/>
        <w:jc w:val="right"/>
      </w:trPr>
      <w:sdt>
        <w:sdtPr>
          <w:id w:val="-1878226836"/>
          <w:showingPlcHdr/>
          <w:picture/>
        </w:sdtPr>
        <w:sdtEndPr/>
        <w:sdtContent>
          <w:tc>
            <w:tcPr>
              <w:tcW w:w="6660" w:type="dxa"/>
            </w:tcPr>
            <w:p w14:paraId="4F2A546F" w14:textId="68F7713C" w:rsidR="006D6477" w:rsidRPr="00AF4F6F" w:rsidRDefault="004F62FD" w:rsidP="006D6477">
              <w:pPr>
                <w:pStyle w:val="NoSpacing"/>
                <w:tabs>
                  <w:tab w:val="left" w:pos="0"/>
                  <w:tab w:val="center" w:pos="5310"/>
                  <w:tab w:val="right" w:pos="10440"/>
                </w:tabs>
                <w:ind w:right="26"/>
              </w:pPr>
              <w:r>
                <w:rPr>
                  <w:noProof/>
                </w:rPr>
                <w:drawing>
                  <wp:inline distT="0" distB="0" distL="0" distR="0" wp14:anchorId="0A073B73" wp14:editId="6D06D759">
                    <wp:extent cx="2037600" cy="1137600"/>
                    <wp:effectExtent l="0" t="0" r="1270" b="5715"/>
                    <wp:docPr id="1" name="Billed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037600" cy="113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3816" w:type="dxa"/>
        </w:tcPr>
        <w:p w14:paraId="25F6021D" w14:textId="50F3EE80" w:rsidR="006D6477" w:rsidRPr="00165FE8" w:rsidRDefault="00036766" w:rsidP="00165FE8">
          <w:pPr>
            <w:pStyle w:val="Title"/>
          </w:pPr>
          <w:sdt>
            <w:sdtPr>
              <w:rPr>
                <w:sz w:val="36"/>
                <w:szCs w:val="36"/>
              </w:rPr>
              <w:alias w:val="ReportName"/>
              <w:tag w:val="#BC:InsertDataItem,BCReportInformation/ReportMetadata/ReportName"/>
              <w:id w:val="-1424488023"/>
              <w:placeholder>
                <w:docPart w:val="DefaultPlaceholder_-1854013440"/>
              </w:placeholder>
              <w15:color w:val="808080"/>
              <w:text/>
            </w:sdtPr>
            <w:sdtEndPr/>
            <w:sdtContent>
              <w:r w:rsidR="002E2D3C" w:rsidRPr="00165FE8">
                <w:rPr>
                  <w:sz w:val="36"/>
                  <w:szCs w:val="36"/>
                </w:rPr>
                <w:t>Report Name</w:t>
              </w:r>
            </w:sdtContent>
          </w:sdt>
          <w:r w:rsidR="006D6477" w:rsidRPr="00165FE8">
            <w:br/>
          </w:r>
        </w:p>
      </w:tc>
    </w:tr>
  </w:tbl>
  <w:p w14:paraId="78298440" w14:textId="77777777" w:rsidR="006A7DAE" w:rsidRDefault="006A7DAE">
    <w:pPr>
      <w:pStyle w:val="NoSpacing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03BAA"/>
    <w:rsid w:val="000121E0"/>
    <w:rsid w:val="00013FC3"/>
    <w:rsid w:val="00032E69"/>
    <w:rsid w:val="000357EB"/>
    <w:rsid w:val="00036766"/>
    <w:rsid w:val="00043319"/>
    <w:rsid w:val="000511FB"/>
    <w:rsid w:val="00051A15"/>
    <w:rsid w:val="00052A25"/>
    <w:rsid w:val="000607F5"/>
    <w:rsid w:val="00070EE8"/>
    <w:rsid w:val="000712B3"/>
    <w:rsid w:val="00074151"/>
    <w:rsid w:val="0007545A"/>
    <w:rsid w:val="000844A3"/>
    <w:rsid w:val="0008693A"/>
    <w:rsid w:val="000A4801"/>
    <w:rsid w:val="000A665A"/>
    <w:rsid w:val="000B5FFC"/>
    <w:rsid w:val="000D1667"/>
    <w:rsid w:val="000D5A6D"/>
    <w:rsid w:val="000E071F"/>
    <w:rsid w:val="00103846"/>
    <w:rsid w:val="0011793B"/>
    <w:rsid w:val="00121DD0"/>
    <w:rsid w:val="00123A7D"/>
    <w:rsid w:val="001252FA"/>
    <w:rsid w:val="00126D5A"/>
    <w:rsid w:val="00130677"/>
    <w:rsid w:val="00134A71"/>
    <w:rsid w:val="00151C73"/>
    <w:rsid w:val="001621D9"/>
    <w:rsid w:val="00165FE8"/>
    <w:rsid w:val="001A4D98"/>
    <w:rsid w:val="001A5902"/>
    <w:rsid w:val="001B793C"/>
    <w:rsid w:val="001C7C1D"/>
    <w:rsid w:val="001C7E7F"/>
    <w:rsid w:val="001D1CE2"/>
    <w:rsid w:val="001D5E12"/>
    <w:rsid w:val="001D6807"/>
    <w:rsid w:val="001D6BEA"/>
    <w:rsid w:val="001F76A3"/>
    <w:rsid w:val="0020108A"/>
    <w:rsid w:val="00227B21"/>
    <w:rsid w:val="002334A5"/>
    <w:rsid w:val="00235CA0"/>
    <w:rsid w:val="00245B0E"/>
    <w:rsid w:val="0024677E"/>
    <w:rsid w:val="00254980"/>
    <w:rsid w:val="002568CB"/>
    <w:rsid w:val="00261876"/>
    <w:rsid w:val="0026269B"/>
    <w:rsid w:val="002669DB"/>
    <w:rsid w:val="00271B55"/>
    <w:rsid w:val="00273BA9"/>
    <w:rsid w:val="002920BC"/>
    <w:rsid w:val="00294966"/>
    <w:rsid w:val="0029628E"/>
    <w:rsid w:val="002A29DF"/>
    <w:rsid w:val="002A382C"/>
    <w:rsid w:val="002A5D1D"/>
    <w:rsid w:val="002B5226"/>
    <w:rsid w:val="002B6B46"/>
    <w:rsid w:val="002C05A4"/>
    <w:rsid w:val="002D7EC8"/>
    <w:rsid w:val="002E2A56"/>
    <w:rsid w:val="002E2D3C"/>
    <w:rsid w:val="00313CC3"/>
    <w:rsid w:val="003148F3"/>
    <w:rsid w:val="00322784"/>
    <w:rsid w:val="00335F5D"/>
    <w:rsid w:val="00337723"/>
    <w:rsid w:val="00355E20"/>
    <w:rsid w:val="00374316"/>
    <w:rsid w:val="0038349C"/>
    <w:rsid w:val="00394029"/>
    <w:rsid w:val="003A0907"/>
    <w:rsid w:val="003A31D7"/>
    <w:rsid w:val="003A346B"/>
    <w:rsid w:val="003A705C"/>
    <w:rsid w:val="003A7E69"/>
    <w:rsid w:val="003B1D59"/>
    <w:rsid w:val="003C2C96"/>
    <w:rsid w:val="003D120B"/>
    <w:rsid w:val="003D1B0C"/>
    <w:rsid w:val="003D4B80"/>
    <w:rsid w:val="003E2178"/>
    <w:rsid w:val="003F77E2"/>
    <w:rsid w:val="00417ABE"/>
    <w:rsid w:val="004250C2"/>
    <w:rsid w:val="00426B87"/>
    <w:rsid w:val="0042705F"/>
    <w:rsid w:val="004406A0"/>
    <w:rsid w:val="00451877"/>
    <w:rsid w:val="00492354"/>
    <w:rsid w:val="004A4D71"/>
    <w:rsid w:val="004B077F"/>
    <w:rsid w:val="004B22F6"/>
    <w:rsid w:val="004B47ED"/>
    <w:rsid w:val="004B4EE3"/>
    <w:rsid w:val="004B6FE5"/>
    <w:rsid w:val="004C60A5"/>
    <w:rsid w:val="004E18A1"/>
    <w:rsid w:val="004F2432"/>
    <w:rsid w:val="004F47D6"/>
    <w:rsid w:val="004F62FD"/>
    <w:rsid w:val="005008BF"/>
    <w:rsid w:val="0051660C"/>
    <w:rsid w:val="00524FE6"/>
    <w:rsid w:val="00540B4D"/>
    <w:rsid w:val="00543913"/>
    <w:rsid w:val="005451BE"/>
    <w:rsid w:val="00545960"/>
    <w:rsid w:val="00552846"/>
    <w:rsid w:val="00555C5D"/>
    <w:rsid w:val="0055626E"/>
    <w:rsid w:val="00557CB7"/>
    <w:rsid w:val="00563DCD"/>
    <w:rsid w:val="00565DCB"/>
    <w:rsid w:val="005731CF"/>
    <w:rsid w:val="00587157"/>
    <w:rsid w:val="005910DA"/>
    <w:rsid w:val="00595F7F"/>
    <w:rsid w:val="005963DE"/>
    <w:rsid w:val="005A0994"/>
    <w:rsid w:val="005C497A"/>
    <w:rsid w:val="005D2423"/>
    <w:rsid w:val="005E42A0"/>
    <w:rsid w:val="005E5CF6"/>
    <w:rsid w:val="005F2559"/>
    <w:rsid w:val="005F5EC9"/>
    <w:rsid w:val="005F6BCC"/>
    <w:rsid w:val="0060202A"/>
    <w:rsid w:val="00610A30"/>
    <w:rsid w:val="00612037"/>
    <w:rsid w:val="00612ABF"/>
    <w:rsid w:val="006206C2"/>
    <w:rsid w:val="00620FA7"/>
    <w:rsid w:val="006245DA"/>
    <w:rsid w:val="0063620D"/>
    <w:rsid w:val="006418FA"/>
    <w:rsid w:val="0067225B"/>
    <w:rsid w:val="00677AD5"/>
    <w:rsid w:val="006801C4"/>
    <w:rsid w:val="0068273F"/>
    <w:rsid w:val="00683CCE"/>
    <w:rsid w:val="00684C66"/>
    <w:rsid w:val="00684EEB"/>
    <w:rsid w:val="006907F2"/>
    <w:rsid w:val="006A2A7B"/>
    <w:rsid w:val="006A4DB5"/>
    <w:rsid w:val="006A7DAE"/>
    <w:rsid w:val="006B6B61"/>
    <w:rsid w:val="006B6D9A"/>
    <w:rsid w:val="006B7BF9"/>
    <w:rsid w:val="006C30D9"/>
    <w:rsid w:val="006C4581"/>
    <w:rsid w:val="006D4B90"/>
    <w:rsid w:val="006D6477"/>
    <w:rsid w:val="006D64AE"/>
    <w:rsid w:val="006F2626"/>
    <w:rsid w:val="006F5C5E"/>
    <w:rsid w:val="006F7175"/>
    <w:rsid w:val="006F7E85"/>
    <w:rsid w:val="0071439C"/>
    <w:rsid w:val="00715BF0"/>
    <w:rsid w:val="007165D3"/>
    <w:rsid w:val="00716E24"/>
    <w:rsid w:val="00730288"/>
    <w:rsid w:val="0073686D"/>
    <w:rsid w:val="00741F6B"/>
    <w:rsid w:val="007431D1"/>
    <w:rsid w:val="00744A2C"/>
    <w:rsid w:val="007537BA"/>
    <w:rsid w:val="00754C12"/>
    <w:rsid w:val="00760FA8"/>
    <w:rsid w:val="007627E5"/>
    <w:rsid w:val="0076366E"/>
    <w:rsid w:val="00765190"/>
    <w:rsid w:val="00766078"/>
    <w:rsid w:val="007766EE"/>
    <w:rsid w:val="007773B8"/>
    <w:rsid w:val="00777ADC"/>
    <w:rsid w:val="00786A4F"/>
    <w:rsid w:val="00797305"/>
    <w:rsid w:val="007A0A2F"/>
    <w:rsid w:val="007B235B"/>
    <w:rsid w:val="007D6C7F"/>
    <w:rsid w:val="007E323C"/>
    <w:rsid w:val="007F0EAA"/>
    <w:rsid w:val="00802B5B"/>
    <w:rsid w:val="008033F9"/>
    <w:rsid w:val="00807754"/>
    <w:rsid w:val="00815D27"/>
    <w:rsid w:val="00815DF8"/>
    <w:rsid w:val="008179F0"/>
    <w:rsid w:val="00817EE6"/>
    <w:rsid w:val="00820262"/>
    <w:rsid w:val="00822ACB"/>
    <w:rsid w:val="00825186"/>
    <w:rsid w:val="00836184"/>
    <w:rsid w:val="00844D12"/>
    <w:rsid w:val="00845DAF"/>
    <w:rsid w:val="00845E08"/>
    <w:rsid w:val="008533EF"/>
    <w:rsid w:val="00856BBF"/>
    <w:rsid w:val="00860150"/>
    <w:rsid w:val="00880B4D"/>
    <w:rsid w:val="008928FD"/>
    <w:rsid w:val="00892F16"/>
    <w:rsid w:val="008A3828"/>
    <w:rsid w:val="008C225B"/>
    <w:rsid w:val="008C248C"/>
    <w:rsid w:val="008C3901"/>
    <w:rsid w:val="008D1E82"/>
    <w:rsid w:val="008D450A"/>
    <w:rsid w:val="008D7475"/>
    <w:rsid w:val="008E04D9"/>
    <w:rsid w:val="008E21BA"/>
    <w:rsid w:val="008E232A"/>
    <w:rsid w:val="008E6F68"/>
    <w:rsid w:val="008E766D"/>
    <w:rsid w:val="008F0A38"/>
    <w:rsid w:val="008F69BA"/>
    <w:rsid w:val="0090637C"/>
    <w:rsid w:val="009072D1"/>
    <w:rsid w:val="0092542A"/>
    <w:rsid w:val="00933DB5"/>
    <w:rsid w:val="00934697"/>
    <w:rsid w:val="00940735"/>
    <w:rsid w:val="00943A17"/>
    <w:rsid w:val="009453BC"/>
    <w:rsid w:val="00954C6C"/>
    <w:rsid w:val="00962806"/>
    <w:rsid w:val="00966D04"/>
    <w:rsid w:val="009717E3"/>
    <w:rsid w:val="00972E96"/>
    <w:rsid w:val="00977150"/>
    <w:rsid w:val="00982950"/>
    <w:rsid w:val="00991278"/>
    <w:rsid w:val="0099175E"/>
    <w:rsid w:val="009943A4"/>
    <w:rsid w:val="00997858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3800"/>
    <w:rsid w:val="00A048EC"/>
    <w:rsid w:val="00A22F14"/>
    <w:rsid w:val="00A2637E"/>
    <w:rsid w:val="00A30C38"/>
    <w:rsid w:val="00A42BE5"/>
    <w:rsid w:val="00A470F9"/>
    <w:rsid w:val="00A76F36"/>
    <w:rsid w:val="00A9010E"/>
    <w:rsid w:val="00A940EF"/>
    <w:rsid w:val="00A9726D"/>
    <w:rsid w:val="00AA23DB"/>
    <w:rsid w:val="00AA7326"/>
    <w:rsid w:val="00AD07A3"/>
    <w:rsid w:val="00AE4403"/>
    <w:rsid w:val="00AF1EDD"/>
    <w:rsid w:val="00AF4452"/>
    <w:rsid w:val="00AF62CA"/>
    <w:rsid w:val="00B01DA6"/>
    <w:rsid w:val="00B04B84"/>
    <w:rsid w:val="00B0510A"/>
    <w:rsid w:val="00B10275"/>
    <w:rsid w:val="00B10D67"/>
    <w:rsid w:val="00B12ADC"/>
    <w:rsid w:val="00B143EE"/>
    <w:rsid w:val="00B22FDE"/>
    <w:rsid w:val="00B23D05"/>
    <w:rsid w:val="00B25E35"/>
    <w:rsid w:val="00B32D4B"/>
    <w:rsid w:val="00B402B9"/>
    <w:rsid w:val="00B42A63"/>
    <w:rsid w:val="00B437D5"/>
    <w:rsid w:val="00B4682F"/>
    <w:rsid w:val="00B55072"/>
    <w:rsid w:val="00B57659"/>
    <w:rsid w:val="00B604B8"/>
    <w:rsid w:val="00B60D54"/>
    <w:rsid w:val="00B63554"/>
    <w:rsid w:val="00B8205C"/>
    <w:rsid w:val="00B86BCD"/>
    <w:rsid w:val="00B86E6F"/>
    <w:rsid w:val="00B91CA1"/>
    <w:rsid w:val="00B92F96"/>
    <w:rsid w:val="00B94657"/>
    <w:rsid w:val="00B96060"/>
    <w:rsid w:val="00BC21B4"/>
    <w:rsid w:val="00BC232B"/>
    <w:rsid w:val="00BC3BE0"/>
    <w:rsid w:val="00BD2533"/>
    <w:rsid w:val="00BD35AE"/>
    <w:rsid w:val="00BE5952"/>
    <w:rsid w:val="00BE6BE6"/>
    <w:rsid w:val="00BF0F10"/>
    <w:rsid w:val="00C27C1A"/>
    <w:rsid w:val="00C32150"/>
    <w:rsid w:val="00C32E88"/>
    <w:rsid w:val="00C36F18"/>
    <w:rsid w:val="00C37817"/>
    <w:rsid w:val="00C40BE4"/>
    <w:rsid w:val="00C41DE3"/>
    <w:rsid w:val="00C43401"/>
    <w:rsid w:val="00C47206"/>
    <w:rsid w:val="00C50B6A"/>
    <w:rsid w:val="00C77159"/>
    <w:rsid w:val="00C95848"/>
    <w:rsid w:val="00C968AD"/>
    <w:rsid w:val="00CA5524"/>
    <w:rsid w:val="00CA6394"/>
    <w:rsid w:val="00CB70AD"/>
    <w:rsid w:val="00CD1B92"/>
    <w:rsid w:val="00CE4EFC"/>
    <w:rsid w:val="00D21D63"/>
    <w:rsid w:val="00D235D0"/>
    <w:rsid w:val="00D2718F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4B5B"/>
    <w:rsid w:val="00DF30F1"/>
    <w:rsid w:val="00DF59A6"/>
    <w:rsid w:val="00DF7E1B"/>
    <w:rsid w:val="00E111C4"/>
    <w:rsid w:val="00E11A78"/>
    <w:rsid w:val="00E22B7E"/>
    <w:rsid w:val="00E26DBB"/>
    <w:rsid w:val="00E2712B"/>
    <w:rsid w:val="00E277EF"/>
    <w:rsid w:val="00E36D6C"/>
    <w:rsid w:val="00E40C63"/>
    <w:rsid w:val="00E41182"/>
    <w:rsid w:val="00E4361D"/>
    <w:rsid w:val="00E4786B"/>
    <w:rsid w:val="00E54F17"/>
    <w:rsid w:val="00E642C2"/>
    <w:rsid w:val="00E65451"/>
    <w:rsid w:val="00E67097"/>
    <w:rsid w:val="00E70048"/>
    <w:rsid w:val="00E80A11"/>
    <w:rsid w:val="00E82213"/>
    <w:rsid w:val="00E902EA"/>
    <w:rsid w:val="00E91D86"/>
    <w:rsid w:val="00E96A2B"/>
    <w:rsid w:val="00EA246E"/>
    <w:rsid w:val="00EA259E"/>
    <w:rsid w:val="00EA27AA"/>
    <w:rsid w:val="00EA380B"/>
    <w:rsid w:val="00EA3E3F"/>
    <w:rsid w:val="00EB26BB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47692"/>
    <w:rsid w:val="00F51B28"/>
    <w:rsid w:val="00F53406"/>
    <w:rsid w:val="00F572EC"/>
    <w:rsid w:val="00F5C9F9"/>
    <w:rsid w:val="00F66A1F"/>
    <w:rsid w:val="00F7015A"/>
    <w:rsid w:val="00F7093D"/>
    <w:rsid w:val="00F7229E"/>
    <w:rsid w:val="00F77CF4"/>
    <w:rsid w:val="00F81AE9"/>
    <w:rsid w:val="00F848FB"/>
    <w:rsid w:val="00F86468"/>
    <w:rsid w:val="00F97B0E"/>
    <w:rsid w:val="00FA4D66"/>
    <w:rsid w:val="00FB06A1"/>
    <w:rsid w:val="00FB220B"/>
    <w:rsid w:val="00FB3DCE"/>
    <w:rsid w:val="00FB6C91"/>
    <w:rsid w:val="00FC1D6E"/>
    <w:rsid w:val="00FC2570"/>
    <w:rsid w:val="00FD6A00"/>
    <w:rsid w:val="00FE1868"/>
    <w:rsid w:val="00FF66A4"/>
    <w:rsid w:val="00FF6ECF"/>
    <w:rsid w:val="00FF7D88"/>
    <w:rsid w:val="33D2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D58B5033-9494-4367-BC58-78C18BCB8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3EE"/>
  </w:style>
  <w:style w:type="paragraph" w:styleId="Heading1">
    <w:name w:val="heading 1"/>
    <w:basedOn w:val="Normal"/>
    <w:next w:val="Normal"/>
    <w:link w:val="Heading1Char"/>
    <w:uiPriority w:val="9"/>
    <w:qFormat/>
    <w:rsid w:val="00B143E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3E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43E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46194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3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3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46194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3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46194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3E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3E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46194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3E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46194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B143E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B143E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143EE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143E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52F61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3EE"/>
    <w:rPr>
      <w:rFonts w:asciiTheme="majorHAnsi" w:eastAsiaTheme="majorEastAsia" w:hAnsiTheme="majorHAnsi" w:cstheme="majorBidi"/>
      <w:color w:val="052F61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3E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143E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143E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143EE"/>
    <w:rPr>
      <w:rFonts w:asciiTheme="majorHAnsi" w:eastAsiaTheme="majorEastAsia" w:hAnsiTheme="majorHAnsi" w:cstheme="majorBidi"/>
      <w:color w:val="146194" w:themeColor="text2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052F61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052F61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rsid w:val="006A7DAE"/>
    <w:pPr>
      <w:spacing w:after="160" w:line="278" w:lineRule="auto"/>
    </w:pPr>
    <w:rPr>
      <w:rFonts w:ascii="Segoe UI" w:hAnsi="Segoe UI"/>
      <w:sz w:val="18"/>
      <w:szCs w:val="24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B143E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3EE"/>
    <w:rPr>
      <w:rFonts w:asciiTheme="majorHAnsi" w:eastAsiaTheme="majorEastAsia" w:hAnsiTheme="majorHAnsi" w:cstheme="majorBidi"/>
      <w:color w:val="146194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3EE"/>
    <w:rPr>
      <w:rFonts w:asciiTheme="majorHAnsi" w:eastAsiaTheme="majorEastAsia" w:hAnsiTheme="majorHAnsi" w:cstheme="majorBidi"/>
      <w:i/>
      <w:iCs/>
      <w:color w:val="146194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3EE"/>
    <w:rPr>
      <w:rFonts w:asciiTheme="majorHAnsi" w:eastAsiaTheme="majorEastAsia" w:hAnsiTheme="majorHAnsi" w:cstheme="majorBidi"/>
      <w:i/>
      <w:iCs/>
      <w:color w:val="021730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3EE"/>
    <w:rPr>
      <w:rFonts w:asciiTheme="majorHAnsi" w:eastAsiaTheme="majorEastAsia" w:hAnsiTheme="majorHAnsi" w:cstheme="majorBidi"/>
      <w:b/>
      <w:bCs/>
      <w:color w:val="146194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3EE"/>
    <w:rPr>
      <w:rFonts w:asciiTheme="majorHAnsi" w:eastAsiaTheme="majorEastAsia" w:hAnsiTheme="majorHAnsi" w:cstheme="majorBidi"/>
      <w:b/>
      <w:bCs/>
      <w:i/>
      <w:iCs/>
      <w:color w:val="146194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43E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sid w:val="00B143E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B143E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3E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3EE"/>
    <w:pPr>
      <w:pBdr>
        <w:left w:val="single" w:sz="18" w:space="12" w:color="052F61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3EE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143E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143E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143E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143EE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143E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43EE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CA5524"/>
    <w:rPr>
      <w:color w:val="0D2E4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524"/>
    <w:rPr>
      <w:color w:val="605E5C"/>
      <w:shd w:val="clear" w:color="auto" w:fill="E1DFDD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jc w:val="right"/>
    </w:pPr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pPr>
      <w:jc w:val="right"/>
    </w:pPr>
    <w:rPr>
      <w:rFonts w:eastAsiaTheme="minorHAnsi"/>
      <w:color w:val="000000" w:themeColor="text1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32553F26274E9898801F97155DE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12F99-7F63-4BAA-BC0C-9202657DD927}"/>
      </w:docPartPr>
      <w:docPartBody>
        <w:p w:rsidR="00E4301C" w:rsidRDefault="00FB6C91" w:rsidP="00FB6C91">
          <w:pPr>
            <w:pStyle w:val="EC32553F26274E9898801F97155DE4A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BB6162DDD2416C933DF1063306A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43889C-7339-4A1D-8E13-76C5E78837ED}"/>
      </w:docPartPr>
      <w:docPartBody>
        <w:p w:rsidR="00E4301C" w:rsidRDefault="00FB6C91" w:rsidP="00FB6C91">
          <w:pPr>
            <w:pStyle w:val="F2BB6162DDD2416C933DF1063306ACE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A75E920EE247C7847F8B2B4E22B99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FB4AADD-DC2B-4965-9D60-EB6239DEA255}"/>
      </w:docPartPr>
      <w:docPartBody>
        <w:p w:rsidR="00410539" w:rsidRDefault="008E232A" w:rsidP="008E232A">
          <w:pPr>
            <w:pStyle w:val="1CA75E920EE247C7847F8B2B4E22B99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FF1401E02B49FAA50E635C556555A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F19E52B-732F-4244-9C7C-A6D0414DC05C}"/>
      </w:docPartPr>
      <w:docPartBody>
        <w:p w:rsidR="00410539" w:rsidRDefault="008E232A" w:rsidP="008E232A">
          <w:pPr>
            <w:pStyle w:val="19FF1401E02B49FAA50E635C556555A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D70B5F33B94EF281EE3EA6655F902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1E93451-ED27-4E56-B6B1-E8D3CC31694D}"/>
      </w:docPartPr>
      <w:docPartBody>
        <w:p w:rsidR="00410539" w:rsidRDefault="008E232A" w:rsidP="008E232A">
          <w:pPr>
            <w:pStyle w:val="B3D70B5F33B94EF281EE3EA6655F902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D09075876E438E86C16C3E0E52EE9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8998FD3-F5E7-4C6B-B6B8-38680FB7D0ED}"/>
      </w:docPartPr>
      <w:docPartBody>
        <w:p w:rsidR="00410539" w:rsidRDefault="008E232A" w:rsidP="008E232A">
          <w:pPr>
            <w:pStyle w:val="A4D09075876E438E86C16C3E0E52EE90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09355D"/>
    <w:rsid w:val="001024F7"/>
    <w:rsid w:val="00133336"/>
    <w:rsid w:val="001D6FE3"/>
    <w:rsid w:val="001F1E5B"/>
    <w:rsid w:val="001F6C15"/>
    <w:rsid w:val="00217346"/>
    <w:rsid w:val="00241525"/>
    <w:rsid w:val="00266F21"/>
    <w:rsid w:val="0027442B"/>
    <w:rsid w:val="002A6E8F"/>
    <w:rsid w:val="002B3B07"/>
    <w:rsid w:val="002B6532"/>
    <w:rsid w:val="002F6AA1"/>
    <w:rsid w:val="00313CC3"/>
    <w:rsid w:val="00322784"/>
    <w:rsid w:val="003514EE"/>
    <w:rsid w:val="00357346"/>
    <w:rsid w:val="00377866"/>
    <w:rsid w:val="003C12CB"/>
    <w:rsid w:val="003D1B0C"/>
    <w:rsid w:val="003E037C"/>
    <w:rsid w:val="003F5C4E"/>
    <w:rsid w:val="00401EE8"/>
    <w:rsid w:val="00410539"/>
    <w:rsid w:val="0042793B"/>
    <w:rsid w:val="00441283"/>
    <w:rsid w:val="004966EF"/>
    <w:rsid w:val="005073E4"/>
    <w:rsid w:val="00507E0A"/>
    <w:rsid w:val="005209D8"/>
    <w:rsid w:val="00526184"/>
    <w:rsid w:val="00591BD2"/>
    <w:rsid w:val="005E35BE"/>
    <w:rsid w:val="006F7175"/>
    <w:rsid w:val="00744A7A"/>
    <w:rsid w:val="00781235"/>
    <w:rsid w:val="00784F9C"/>
    <w:rsid w:val="007D6C7F"/>
    <w:rsid w:val="007F1293"/>
    <w:rsid w:val="0080614B"/>
    <w:rsid w:val="00822ACB"/>
    <w:rsid w:val="00825186"/>
    <w:rsid w:val="0089757A"/>
    <w:rsid w:val="008A720C"/>
    <w:rsid w:val="008C225B"/>
    <w:rsid w:val="008E232A"/>
    <w:rsid w:val="008E291D"/>
    <w:rsid w:val="00916429"/>
    <w:rsid w:val="00920D69"/>
    <w:rsid w:val="009464B2"/>
    <w:rsid w:val="009717E3"/>
    <w:rsid w:val="009A5EC5"/>
    <w:rsid w:val="009C4954"/>
    <w:rsid w:val="00A01C7A"/>
    <w:rsid w:val="00A103E8"/>
    <w:rsid w:val="00A10449"/>
    <w:rsid w:val="00A46F73"/>
    <w:rsid w:val="00A650E0"/>
    <w:rsid w:val="00AB61BC"/>
    <w:rsid w:val="00AC48B9"/>
    <w:rsid w:val="00AE5EE7"/>
    <w:rsid w:val="00B06A1E"/>
    <w:rsid w:val="00B4682F"/>
    <w:rsid w:val="00B95809"/>
    <w:rsid w:val="00BD662E"/>
    <w:rsid w:val="00BF27CE"/>
    <w:rsid w:val="00C03606"/>
    <w:rsid w:val="00C244B7"/>
    <w:rsid w:val="00CB7A61"/>
    <w:rsid w:val="00CB7A74"/>
    <w:rsid w:val="00CC7327"/>
    <w:rsid w:val="00CD6CA3"/>
    <w:rsid w:val="00CE4C52"/>
    <w:rsid w:val="00D44AD1"/>
    <w:rsid w:val="00D52343"/>
    <w:rsid w:val="00DE4C7F"/>
    <w:rsid w:val="00E277EF"/>
    <w:rsid w:val="00E4301C"/>
    <w:rsid w:val="00E50F78"/>
    <w:rsid w:val="00E82213"/>
    <w:rsid w:val="00F635C5"/>
    <w:rsid w:val="00F64A28"/>
    <w:rsid w:val="00F7229E"/>
    <w:rsid w:val="00F97378"/>
    <w:rsid w:val="00FB6C91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232A"/>
    <w:rPr>
      <w:color w:val="666666"/>
    </w:rPr>
  </w:style>
  <w:style w:type="paragraph" w:customStyle="1" w:styleId="EC32553F26274E9898801F97155DE4A2">
    <w:name w:val="EC32553F26274E9898801F97155DE4A2"/>
    <w:rsid w:val="00FB6C9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2BB6162DDD2416C933DF1063306ACE4">
    <w:name w:val="F2BB6162DDD2416C933DF1063306ACE4"/>
    <w:rsid w:val="00FB6C9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A75E920EE247C7847F8B2B4E22B99C">
    <w:name w:val="1CA75E920EE247C7847F8B2B4E22B99C"/>
    <w:rsid w:val="008E23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9FF1401E02B49FAA50E635C556555AC">
    <w:name w:val="19FF1401E02B49FAA50E635C556555AC"/>
    <w:rsid w:val="008E23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D70B5F33B94EF281EE3EA6655F9022">
    <w:name w:val="B3D70B5F33B94EF281EE3EA6655F9022"/>
    <w:rsid w:val="008E23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4D09075876E438E86C16C3E0E52EE90">
    <w:name w:val="A4D09075876E438E86C16C3E0E52EE90"/>
    <w:rsid w:val="008E232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Udsnit">
  <a:themeElements>
    <a:clrScheme name="Udsnit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Udsnit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Udsnit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7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4042200-C95F-492D-9B10-DCB585BEDCE0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14e286dc-e142-4634-be16-7312c8d7345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��
</file>

<file path=customXml/item3.xml>��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00531D-C88B-4FBC-9E4F-4E4EF91A6AA0}"/>
</file>

<file path=customXml/itemProps2.xml><?xml version="1.0" encoding="utf-8"?>
<ds:datastoreItem xmlns:ds="http://schemas.openxmlformats.org/officeDocument/2006/customXml" ds:itemID="{049B7810-1F08-44BD-8C92-120EB79841E6}">
  <ds:schemaRefs>
    <ds:schemaRef ds:uri="urn:microsoft-dynamics-businesscentral/internal/extended/reports/Standard_Sales_Invoice/1306/"/>
  </ds:schemaRefs>
</ds:datastoreItem>
</file>

<file path=customXml/itemProps3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4.xml><?xml version="1.0" encoding="utf-8"?>
<ds:datastoreItem xmlns:ds="http://schemas.openxmlformats.org/officeDocument/2006/customXml" ds:itemID="{44439C40-F432-4CC9-A3DD-34A6EF67EA3B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5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0D051D0-A09C-4803-9951-7AF38C9A2CC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2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Sarah Bach-Bendsen</cp:lastModifiedBy>
  <cp:revision>2</cp:revision>
  <cp:lastPrinted>2026-08-11T08:32:00Z</cp:lastPrinted>
  <dcterms:created xsi:type="dcterms:W3CDTF">2026-08-12T07:38:00Z</dcterms:created>
  <dcterms:modified xsi:type="dcterms:W3CDTF">2026-08-12T07:38:00Z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