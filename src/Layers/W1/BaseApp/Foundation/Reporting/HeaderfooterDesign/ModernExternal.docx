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478" w14:textId="77777777" w:rsidR="00674887" w:rsidRDefault="00674887"/>
    <w:p w14:paraId="163CE1EC" w14:textId="6B97C734" w:rsidR="006A7DAE" w:rsidRPr="006A7DAE" w:rsidRDefault="003732A0" w:rsidP="003732A0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2A7A244D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6BD0017F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77D52434" w14:textId="77777777" w:rsidR="0042705F" w:rsidRPr="00ED38E5" w:rsidRDefault="0042705F" w:rsidP="006A7DAE"/>
    <w:p w14:paraId="52AB1020" w14:textId="77777777" w:rsidR="0042705F" w:rsidRDefault="0042705F" w:rsidP="006A7DAE"/>
    <w:p w14:paraId="3627A922" w14:textId="77777777" w:rsidR="00D312E5" w:rsidRPr="00D312E5" w:rsidRDefault="00D312E5" w:rsidP="00D312E5"/>
    <w:p w14:paraId="7EB2C15E" w14:textId="77777777" w:rsidR="00D312E5" w:rsidRPr="00D312E5" w:rsidRDefault="00D312E5" w:rsidP="00D312E5"/>
    <w:p w14:paraId="67A7BC7F" w14:textId="77777777" w:rsidR="00D312E5" w:rsidRPr="00D312E5" w:rsidRDefault="00D312E5" w:rsidP="00D312E5"/>
    <w:p w14:paraId="31E8CA9F" w14:textId="20A8410F" w:rsidR="0042705F" w:rsidRPr="00ED38E5" w:rsidRDefault="00CC7D89" w:rsidP="00CC7D89">
      <w:pPr>
        <w:tabs>
          <w:tab w:val="left" w:pos="4374"/>
        </w:tabs>
      </w:pPr>
      <w:r w:rsidRPr="00ED38E5">
        <w:lastRenderedPageBreak/>
        <w:tab/>
      </w:r>
    </w:p>
    <w:p w14:paraId="27B4EAAB" w14:textId="77777777" w:rsidR="0042705F" w:rsidRPr="00ED38E5" w:rsidRDefault="0042705F" w:rsidP="006A7DAE"/>
    <w:p w14:paraId="7F689B22" w14:textId="77777777" w:rsidR="0042705F" w:rsidRPr="00ED38E5" w:rsidRDefault="0042705F" w:rsidP="006A7DAE"/>
    <w:p w14:paraId="09BE59C9" w14:textId="18AF6D9D" w:rsidR="0042705F" w:rsidRPr="00ED38E5" w:rsidRDefault="000663E1" w:rsidP="000663E1">
      <w:pPr>
        <w:tabs>
          <w:tab w:val="left" w:pos="6600"/>
        </w:tabs>
      </w:pPr>
      <w:r>
        <w:tab/>
      </w:r>
    </w:p>
    <w:p w14:paraId="6BAC71AA" w14:textId="77777777" w:rsidR="0042705F" w:rsidRPr="00ED38E5" w:rsidRDefault="0042705F" w:rsidP="006A7DAE"/>
    <w:p w14:paraId="6729C45F" w14:textId="72B2BDED" w:rsidR="001731F1" w:rsidRPr="00ED38E5" w:rsidRDefault="00693C8D" w:rsidP="00693C8D">
      <w:pPr>
        <w:tabs>
          <w:tab w:val="left" w:pos="2116"/>
        </w:tabs>
      </w:pPr>
      <w:r>
        <w:tab/>
      </w:r>
    </w:p>
    <w:p w14:paraId="0D9F8EBF" w14:textId="77777777" w:rsidR="001731F1" w:rsidRPr="00ED38E5" w:rsidRDefault="001731F1" w:rsidP="001731F1"/>
    <w:p w14:paraId="0BCF7415" w14:textId="77777777" w:rsidR="001731F1" w:rsidRPr="00ED38E5" w:rsidRDefault="001731F1" w:rsidP="001731F1"/>
    <w:p w14:paraId="4335D600" w14:textId="77777777" w:rsidR="001731F1" w:rsidRPr="00ED38E5" w:rsidRDefault="001731F1" w:rsidP="001731F1"/>
    <w:p w14:paraId="72BB36D8" w14:textId="77777777" w:rsidR="001731F1" w:rsidRPr="00ED38E5" w:rsidRDefault="001731F1" w:rsidP="001731F1"/>
    <w:p w14:paraId="4D5719E2" w14:textId="77777777" w:rsidR="001731F1" w:rsidRPr="00ED38E5" w:rsidRDefault="001731F1" w:rsidP="001731F1"/>
    <w:p w14:paraId="1B7B0513" w14:textId="77777777" w:rsidR="001731F1" w:rsidRPr="00ED38E5" w:rsidRDefault="001731F1" w:rsidP="001731F1"/>
    <w:p w14:paraId="6188F01F" w14:textId="77777777" w:rsidR="001731F1" w:rsidRPr="00ED38E5" w:rsidRDefault="001731F1" w:rsidP="001731F1"/>
    <w:p w14:paraId="4A27C585" w14:textId="77777777" w:rsidR="001731F1" w:rsidRPr="00ED38E5" w:rsidRDefault="001731F1" w:rsidP="001731F1"/>
    <w:p w14:paraId="61F7A07D" w14:textId="77777777" w:rsidR="001731F1" w:rsidRPr="00ED38E5" w:rsidRDefault="001731F1" w:rsidP="001731F1"/>
    <w:p w14:paraId="45FFFE78" w14:textId="77777777" w:rsidR="001731F1" w:rsidRPr="00ED38E5" w:rsidRDefault="001731F1" w:rsidP="001731F1"/>
    <w:p w14:paraId="7EDDC9B8" w14:textId="77777777" w:rsidR="001731F1" w:rsidRPr="00ED38E5" w:rsidRDefault="001731F1" w:rsidP="001731F1"/>
    <w:p w14:paraId="4CB3324C" w14:textId="77777777" w:rsidR="001731F1" w:rsidRPr="00ED38E5" w:rsidRDefault="001731F1" w:rsidP="001731F1"/>
    <w:p w14:paraId="61F7B185" w14:textId="77777777" w:rsidR="001731F1" w:rsidRPr="00ED38E5" w:rsidRDefault="001731F1" w:rsidP="001731F1"/>
    <w:p w14:paraId="2F9565E1" w14:textId="77777777" w:rsidR="001731F1" w:rsidRPr="00ED38E5" w:rsidRDefault="001731F1" w:rsidP="001731F1"/>
    <w:p w14:paraId="6776B92D" w14:textId="77777777" w:rsidR="001731F1" w:rsidRPr="00ED38E5" w:rsidRDefault="001731F1" w:rsidP="001731F1"/>
    <w:p w14:paraId="4800C8E5" w14:textId="77777777" w:rsidR="001731F1" w:rsidRPr="00ED38E5" w:rsidRDefault="001731F1" w:rsidP="001731F1"/>
    <w:p w14:paraId="526CCDD5" w14:textId="77777777" w:rsidR="001731F1" w:rsidRPr="00ED38E5" w:rsidRDefault="001731F1" w:rsidP="001731F1"/>
    <w:p w14:paraId="1EFAA965" w14:textId="77777777" w:rsidR="001731F1" w:rsidRPr="00ED38E5" w:rsidRDefault="001731F1" w:rsidP="001731F1"/>
    <w:p w14:paraId="11844FE5" w14:textId="28F7456E" w:rsidR="001731F1" w:rsidRPr="00ED38E5" w:rsidRDefault="00D312E5" w:rsidP="00D312E5">
      <w:pPr>
        <w:tabs>
          <w:tab w:val="left" w:pos="3690"/>
        </w:tabs>
      </w:pPr>
      <w:r>
        <w:tab/>
      </w:r>
    </w:p>
    <w:p w14:paraId="58695160" w14:textId="77777777" w:rsidR="001731F1" w:rsidRPr="00ED38E5" w:rsidRDefault="001731F1" w:rsidP="001731F1"/>
    <w:p w14:paraId="16953722" w14:textId="77777777" w:rsidR="001731F1" w:rsidRPr="00ED38E5" w:rsidRDefault="001731F1" w:rsidP="001731F1"/>
    <w:sectPr w:rsidR="001731F1" w:rsidRPr="00ED38E5" w:rsidSect="006A375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8CCE" w14:textId="77777777" w:rsidR="005502BF" w:rsidRDefault="005502BF" w:rsidP="00E40C63">
      <w:pPr>
        <w:spacing w:after="0"/>
      </w:pPr>
      <w:r>
        <w:separator/>
      </w:r>
    </w:p>
  </w:endnote>
  <w:endnote w:type="continuationSeparator" w:id="0">
    <w:p w14:paraId="2C388497" w14:textId="77777777" w:rsidR="005502BF" w:rsidRDefault="005502BF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2D59" w14:textId="77777777" w:rsidR="003101F6" w:rsidRDefault="003101F6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5" w:type="dxa"/>
      <w:tblLook w:val="04A0" w:firstRow="1" w:lastRow="0" w:firstColumn="1" w:lastColumn="0" w:noHBand="0" w:noVBand="1"/>
    </w:tblPr>
    <w:tblGrid>
      <w:gridCol w:w="10495"/>
    </w:tblGrid>
    <w:tr w:rsidR="000E4B43" w:rsidRPr="003F210F" w14:paraId="580B8E78" w14:textId="77777777" w:rsidTr="000E4B4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10495" w:type="dxa"/>
          <w:vAlign w:val="bottom"/>
        </w:tcPr>
        <w:p w14:paraId="48469D40" w14:textId="7F84AA9D" w:rsidR="000E4B43" w:rsidRPr="00702E34" w:rsidRDefault="0046449F" w:rsidP="000E4B43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="00693E78" w:rsidRPr="00702E34">
            <w:rPr>
              <w:rFonts w:cstheme="minorHAnsi"/>
              <w:b/>
              <w:bCs/>
              <w:sz w:val="18"/>
              <w:szCs w:val="18"/>
            </w:rPr>
            <w:t xml:space="preserve"> </w:t>
          </w:r>
        </w:p>
      </w:tc>
    </w:tr>
  </w:tbl>
  <w:p w14:paraId="6EA01698" w14:textId="77777777" w:rsidR="001731F1" w:rsidRDefault="001731F1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5" w:type="dxa"/>
      <w:tblLook w:val="04A0" w:firstRow="1" w:lastRow="0" w:firstColumn="1" w:lastColumn="0" w:noHBand="0" w:noVBand="1"/>
    </w:tblPr>
    <w:tblGrid>
      <w:gridCol w:w="6996"/>
      <w:gridCol w:w="3499"/>
    </w:tblGrid>
    <w:tr w:rsidR="004C5D3A" w:rsidRPr="003F210F" w14:paraId="0AA3EC3C" w14:textId="75857F2D" w:rsidTr="00B04CA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6996" w:type="dxa"/>
          <w:vAlign w:val="bottom"/>
        </w:tcPr>
        <w:p w14:paraId="14320083" w14:textId="77777777" w:rsidR="00693C8D" w:rsidRDefault="00693C8D" w:rsidP="004C5D3A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HomePage_Header_Lbl"/>
              <w:tag w:val="#BC:InsertDataItem,DataItems/Header/HomePage_Header_Lbl"/>
              <w:id w:val="-124572392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HomePage_Header_Lbl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HomePage"/>
              <w:tag w:val="#BC:InsertDataItem,DataItems/Header/CompanyHomePage"/>
              <w:id w:val="98744704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CompanyHomePage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- </w:t>
          </w:r>
          <w:sdt>
            <w:sdtPr>
              <w:rPr>
                <w:rFonts w:cstheme="minorHAnsi"/>
                <w:sz w:val="18"/>
                <w:szCs w:val="18"/>
              </w:rPr>
              <w:alias w:val="CompanyPhoneNo_Lbl"/>
              <w:tag w:val="#BC:InsertDataItem,DataItems/Header/CompanyPhoneNo_Lbl"/>
              <w:id w:val="-1987612577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CompanyPhoneNo_Lbl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PhoneNo"/>
              <w:tag w:val="#BC:InsertDataItem,DataItems/Header/CompanyPhoneNo"/>
              <w:id w:val="1650788039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CompanyPhoneNo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br/>
          </w:r>
          <w:sdt>
            <w:sdtPr>
              <w:rPr>
                <w:rFonts w:cstheme="minorHAnsi"/>
                <w:sz w:val="18"/>
                <w:szCs w:val="18"/>
              </w:rPr>
              <w:alias w:val="EMail_Header_Lbl"/>
              <w:tag w:val="#BC:InsertDataItem,DataItems/Header/EMail_Header_Lbl"/>
              <w:id w:val="-1653124988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EMail_Header_Lbl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EMail"/>
              <w:tag w:val="#BC:InsertDataItem,DataItems/Header/CompanyEMail"/>
              <w:id w:val="-76144671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CompanyEMail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- </w:t>
          </w:r>
          <w:proofErr w:type="spellStart"/>
          <w:r w:rsidR="00BF59A4" w:rsidRPr="000663E1">
            <w:rPr>
              <w:rFonts w:cstheme="minorHAnsi"/>
              <w:sz w:val="18"/>
              <w:szCs w:val="18"/>
            </w:rPr>
            <w:t>CompanyFaxNoCaption</w:t>
          </w:r>
          <w:proofErr w:type="spellEnd"/>
          <w:r w:rsidR="000D0078"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FaxNo"/>
              <w:tag w:val="#BC:InsertDataItem,BCReportInformation/CompanyMetadata/CompanyFaxNo"/>
              <w:id w:val="-1029098813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proofErr w:type="spellStart"/>
              <w:r w:rsidR="004C5D3A" w:rsidRPr="000663E1">
                <w:rPr>
                  <w:rFonts w:cstheme="minorHAnsi"/>
                  <w:sz w:val="18"/>
                  <w:szCs w:val="18"/>
                </w:rPr>
                <w:t>CompanyFaxno</w:t>
              </w:r>
            </w:sdtContent>
          </w:sdt>
          <w:proofErr w:type="spellEnd"/>
        </w:p>
        <w:p w14:paraId="52DB89B7" w14:textId="3E205F65" w:rsidR="004C5D3A" w:rsidRPr="000663E1" w:rsidRDefault="005502BF" w:rsidP="004C5D3A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VATRegistrationNoCaption"/>
              <w:tag w:val="#BC:InsertDataItem,BCReportInformation/CompanyMetadata/CompanyVATRegistrationNoCaption"/>
              <w:id w:val="-1531718102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="004C5D3A" w:rsidRPr="000663E1">
                <w:rPr>
                  <w:rFonts w:cstheme="minorHAnsi"/>
                  <w:sz w:val="18"/>
                  <w:szCs w:val="18"/>
                </w:rPr>
                <w:t>VAT Registration No</w:t>
              </w:r>
            </w:sdtContent>
          </w:sdt>
          <w:r w:rsidR="004C5D3A"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VATRegistrationNo"/>
              <w:tag w:val="#BC:InsertDataItem,BCReportInformation/CompanyMetadata/CompanyVATRegistrationNo"/>
              <w:id w:val="-1964800252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="004C5D3A" w:rsidRPr="000663E1">
                <w:rPr>
                  <w:rFonts w:cstheme="minorHAnsi"/>
                  <w:sz w:val="18"/>
                  <w:szCs w:val="18"/>
                </w:rPr>
                <w:t>123456789</w:t>
              </w:r>
            </w:sdtContent>
          </w:sdt>
          <w:r w:rsidR="00693C8D">
            <w:rPr>
              <w:rFonts w:cstheme="minorHAnsi"/>
              <w:sz w:val="18"/>
              <w:szCs w:val="18"/>
            </w:rPr>
            <w:t xml:space="preserve"> - </w:t>
          </w:r>
          <w:sdt>
            <w:sdtPr>
              <w:rPr>
                <w:rFonts w:cstheme="minorHAnsi"/>
                <w:sz w:val="18"/>
                <w:szCs w:val="18"/>
              </w:rPr>
              <w:alias w:val="CompanyGiroNo_Lbl"/>
              <w:tag w:val="#BC:InsertDataItem,DataItems/Header/CompanyGiroNo_Lbl"/>
              <w:id w:val="-353197755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93C8D">
                <w:rPr>
                  <w:rFonts w:cstheme="minorHAnsi"/>
                  <w:sz w:val="18"/>
                  <w:szCs w:val="18"/>
                </w:rPr>
                <w:t>CompanyGiroNo_Lbl</w:t>
              </w:r>
              <w:proofErr w:type="spellEnd"/>
            </w:sdtContent>
          </w:sdt>
          <w:r w:rsidR="00693C8D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DataItems/Header/CompanyGiroNo"/>
              <w:id w:val="85652963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93C8D">
                <w:rPr>
                  <w:rFonts w:cstheme="minorHAnsi"/>
                  <w:sz w:val="18"/>
                  <w:szCs w:val="18"/>
                </w:rPr>
                <w:t>CompanyGiroNo</w:t>
              </w:r>
              <w:proofErr w:type="spellEnd"/>
            </w:sdtContent>
          </w:sdt>
        </w:p>
        <w:p w14:paraId="151CBDA4" w14:textId="5AD6ADB8" w:rsidR="00693C8D" w:rsidRPr="00693C8D" w:rsidRDefault="005502BF" w:rsidP="000663E1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Caption"/>
              <w:tag w:val="#BC:InsertDataItem,BCReportInformation/CompanyMetadata/CompanyBankNameCaption"/>
              <w:id w:val="2076081381"/>
              <w:placeholder>
                <w:docPart w:val="22FAE773D2414602A0F4A29F0CBCF694"/>
              </w:placeholder>
              <w15:color w:val="808080"/>
              <w:text/>
            </w:sdtPr>
            <w:sdtEndPr/>
            <w:sdtContent>
              <w:r w:rsidR="004C5D3A" w:rsidRPr="000663E1">
                <w:rPr>
                  <w:rFonts w:cstheme="minorHAnsi"/>
                  <w:sz w:val="18"/>
                  <w:szCs w:val="18"/>
                </w:rPr>
                <w:t>Bank</w:t>
              </w:r>
            </w:sdtContent>
          </w:sdt>
          <w:r w:rsidR="004C5D3A"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128597263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="004C5D3A" w:rsidRPr="000663E1">
                <w:rPr>
                  <w:rFonts w:cstheme="minorHAnsi"/>
                  <w:sz w:val="18"/>
                  <w:szCs w:val="18"/>
                </w:rPr>
                <w:t>Deutsche Bank</w:t>
              </w:r>
            </w:sdtContent>
          </w:sdt>
          <w:r w:rsidR="004C5D3A" w:rsidRPr="000663E1">
            <w:rPr>
              <w:rFonts w:cstheme="minorHAnsi"/>
              <w:sz w:val="18"/>
              <w:szCs w:val="18"/>
            </w:rPr>
            <w:t xml:space="preserve"> –</w:t>
          </w:r>
          <w:r w:rsidR="000663E1" w:rsidRPr="000663E1">
            <w:rPr>
              <w:rFonts w:cstheme="minorHAnsi"/>
              <w:sz w:val="18"/>
              <w:szCs w:val="18"/>
            </w:rPr>
            <w:t xml:space="preserve"> </w:t>
          </w:r>
          <w:proofErr w:type="spellStart"/>
          <w:r w:rsidR="000663E1" w:rsidRPr="000663E1">
            <w:rPr>
              <w:rFonts w:cstheme="minorHAnsi"/>
              <w:sz w:val="18"/>
              <w:szCs w:val="18"/>
            </w:rPr>
            <w:t>CompanyBankAccountNoCaption</w:t>
          </w:r>
          <w:proofErr w:type="spellEnd"/>
          <w:r w:rsidR="000663E1"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793061014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proofErr w:type="spellStart"/>
              <w:r w:rsidR="004C5D3A" w:rsidRPr="000663E1">
                <w:rPr>
                  <w:rFonts w:cstheme="minorHAnsi"/>
                  <w:sz w:val="18"/>
                  <w:szCs w:val="18"/>
                </w:rPr>
                <w:t>CompanyBankAccountNo</w:t>
              </w:r>
              <w:proofErr w:type="spellEnd"/>
            </w:sdtContent>
          </w:sdt>
        </w:p>
      </w:tc>
      <w:tc>
        <w:tcPr>
          <w:tcW w:w="3499" w:type="dxa"/>
          <w:vAlign w:val="bottom"/>
        </w:tcPr>
        <w:p w14:paraId="1D6CE081" w14:textId="4FC1807B" w:rsidR="004C5D3A" w:rsidRPr="000663E1" w:rsidRDefault="004C5D3A" w:rsidP="004C5D3A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1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2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</w:p>
      </w:tc>
    </w:tr>
  </w:tbl>
  <w:p w14:paraId="23ADF5BF" w14:textId="77777777" w:rsidR="006A7DAE" w:rsidRPr="001731F1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17E2" w14:textId="77777777" w:rsidR="005502BF" w:rsidRDefault="005502BF" w:rsidP="00E40C63">
      <w:pPr>
        <w:spacing w:after="0"/>
      </w:pPr>
      <w:r>
        <w:separator/>
      </w:r>
    </w:p>
  </w:footnote>
  <w:footnote w:type="continuationSeparator" w:id="0">
    <w:p w14:paraId="56F92EB0" w14:textId="77777777" w:rsidR="005502BF" w:rsidRDefault="005502BF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25CE" w14:textId="77777777" w:rsidR="003101F6" w:rsidRDefault="003101F6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620" w:type="dxa"/>
      <w:tblLayout w:type="fixed"/>
      <w:tblLook w:val="04A0" w:firstRow="1" w:lastRow="0" w:firstColumn="1" w:lastColumn="0" w:noHBand="0" w:noVBand="1"/>
    </w:tblPr>
    <w:tblGrid>
      <w:gridCol w:w="7015"/>
      <w:gridCol w:w="3605"/>
    </w:tblGrid>
    <w:tr w:rsidR="00CA5239" w:rsidRPr="00CC1217" w14:paraId="1EF18D61" w14:textId="77777777" w:rsidTr="003101F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7015" w:type="dxa"/>
        </w:tcPr>
        <w:p w14:paraId="2A386776" w14:textId="30B8C61E" w:rsidR="00CA5239" w:rsidRPr="00DE22CF" w:rsidRDefault="005502BF" w:rsidP="003101F6">
          <w:pPr>
            <w:pStyle w:val="BCLabel"/>
          </w:pPr>
          <w:sdt>
            <w:sdtPr>
              <w:alias w:val="ReportName"/>
              <w:tag w:val="#BC:InsertDataItem,BCReportInformation/ReportMetadata/ReportName"/>
              <w:id w:val="-270854158"/>
              <w:placeholder>
                <w:docPart w:val="1FEE138237C145679D27309B52717B22"/>
              </w:placeholder>
              <w15:color w:val="808080"/>
              <w:text/>
            </w:sdtPr>
            <w:sdtEndPr/>
            <w:sdtContent>
              <w:r w:rsidR="00CA5239" w:rsidRPr="00DE22CF">
                <w:t>REPORT NAME</w:t>
              </w:r>
            </w:sdtContent>
          </w:sdt>
        </w:p>
      </w:tc>
      <w:tc>
        <w:tcPr>
          <w:tcW w:w="3605" w:type="dxa"/>
        </w:tcPr>
        <w:p w14:paraId="50E5E791" w14:textId="7FF66BF4" w:rsidR="00CA5239" w:rsidRPr="00CC1217" w:rsidRDefault="00693C8D" w:rsidP="003101F6">
          <w:pPr>
            <w:jc w:val="right"/>
            <w:rPr>
              <w:rFonts w:ascii="Aptos Narrow" w:eastAsiaTheme="majorEastAsia" w:hAnsi="Aptos Narrow"/>
              <w:color w:val="242424"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DocumentDate"/>
              <w:tag w:val="#BC:InsertDataItem,DataItems/Header/DocumentDate"/>
              <w:id w:val="-683202727"/>
              <w:placeholder>
                <w:docPart w:val="DefaultPlaceholder_-1854013440"/>
              </w:placeholder>
              <w15:color w:val="808080"/>
              <w:text/>
            </w:sdtPr>
            <w:sdtContent>
              <w:r>
                <w:rPr>
                  <w:sz w:val="18"/>
                  <w:szCs w:val="18"/>
                </w:rPr>
                <w:t>DOCUMENTDATE</w:t>
              </w:r>
            </w:sdtContent>
          </w:sdt>
          <w:r>
            <w:rPr>
              <w:sz w:val="18"/>
              <w:szCs w:val="18"/>
            </w:rPr>
            <w:t xml:space="preserve"> -</w:t>
          </w:r>
          <w:r w:rsidR="00CC1217" w:rsidRPr="00CC1217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  <w:szCs w:val="18"/>
              </w:rPr>
              <w:alias w:val="CompanyName"/>
              <w:tag w:val="#BC:InsertDataItem,BCReportInformation/ReportRequest/CompanyName"/>
              <w:id w:val="-1061177912"/>
              <w:placeholder>
                <w:docPart w:val="1FEE138237C145679D27309B52717B22"/>
              </w:placeholder>
              <w15:color w:val="808080"/>
              <w:text/>
            </w:sdtPr>
            <w:sdtEndPr/>
            <w:sdtContent>
              <w:r w:rsidR="00CC1217" w:rsidRPr="00CC1217">
                <w:rPr>
                  <w:sz w:val="18"/>
                  <w:szCs w:val="18"/>
                </w:rPr>
                <w:t>COMPANY NAME</w:t>
              </w:r>
            </w:sdtContent>
          </w:sdt>
          <w:r>
            <w:rPr>
              <w:sz w:val="18"/>
              <w:szCs w:val="18"/>
            </w:rPr>
            <w:t xml:space="preserve"> </w:t>
          </w:r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  <w:p w14:paraId="7727F718" w14:textId="77777777" w:rsidR="00CA5239" w:rsidRDefault="00CA523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</w:tblPr>
    <w:tblGrid>
      <w:gridCol w:w="6930"/>
      <w:gridCol w:w="3568"/>
    </w:tblGrid>
    <w:tr w:rsidR="00DE22CF" w:rsidRPr="00CC1217" w14:paraId="65543276" w14:textId="77777777" w:rsidTr="00B12A2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4"/>
      </w:trPr>
      <w:tc>
        <w:tcPr>
          <w:tcW w:w="6930" w:type="dxa"/>
        </w:tcPr>
        <w:sdt>
          <w:sdtPr>
            <w:rPr>
              <w:sz w:val="56"/>
              <w:szCs w:val="40"/>
            </w:rPr>
            <w:alias w:val="ReportName"/>
            <w:tag w:val="#BC:InsertDataItem,BCReportInformation/ReportMetadata/ReportName"/>
            <w:id w:val="-1397730881"/>
            <w:placeholder>
              <w:docPart w:val="EED7127D55964A44AB61D89F364313EB"/>
            </w:placeholder>
            <w15:color w:val="808080"/>
            <w:text/>
          </w:sdtPr>
          <w:sdtEndPr/>
          <w:sdtContent>
            <w:p w14:paraId="0719CA0B" w14:textId="3E539AFF" w:rsidR="00DE22CF" w:rsidRPr="007203F4" w:rsidRDefault="00DE22CF" w:rsidP="00DE22CF">
              <w:pPr>
                <w:pStyle w:val="Title"/>
                <w:spacing w:after="0"/>
                <w:rPr>
                  <w:sz w:val="72"/>
                  <w:szCs w:val="44"/>
                </w:rPr>
              </w:pPr>
              <w:r w:rsidRPr="007203F4">
                <w:rPr>
                  <w:sz w:val="56"/>
                  <w:szCs w:val="40"/>
                </w:rPr>
                <w:t>REPORT NAME</w:t>
              </w:r>
            </w:p>
          </w:sdtContent>
        </w:sdt>
      </w:tc>
      <w:tc>
        <w:tcPr>
          <w:tcW w:w="3568" w:type="dxa"/>
        </w:tcPr>
        <w:sdt>
          <w:sdtPr>
            <w:alias w:val="CompanyName"/>
            <w:tag w:val="#BC:InsertDataItem,BCReportInformation/ReportRequest/CompanyName"/>
            <w:id w:val="-1476142504"/>
            <w:placeholder>
              <w:docPart w:val="EED7127D55964A44AB61D89F364313EB"/>
            </w:placeholder>
            <w15:color w:val="808080"/>
            <w:text/>
          </w:sdtPr>
          <w:sdtEndPr/>
          <w:sdtContent>
            <w:p w14:paraId="73EFF17A" w14:textId="77777777" w:rsidR="00DE22CF" w:rsidRPr="00CC1217" w:rsidRDefault="00DE22CF" w:rsidP="00DE22CF">
              <w:pPr>
                <w:spacing w:after="0"/>
                <w:jc w:val="right"/>
                <w:rPr>
                  <w:rFonts w:cstheme="minorHAnsi"/>
                  <w:b/>
                  <w:bCs/>
                  <w:sz w:val="18"/>
                  <w:szCs w:val="18"/>
                </w:rPr>
              </w:pPr>
              <w:r w:rsidRPr="00DE22CF">
                <w:t>COMPANY NAME</w:t>
              </w:r>
            </w:p>
          </w:sdtContent>
        </w:sdt>
        <w:p w14:paraId="570FC3EA" w14:textId="77777777" w:rsidR="00DE22CF" w:rsidRPr="007203F4" w:rsidRDefault="00DE22CF" w:rsidP="00DE22CF">
          <w:pPr>
            <w:spacing w:after="0"/>
            <w:rPr>
              <w:rFonts w:cstheme="minorHAnsi"/>
              <w:sz w:val="17"/>
              <w:szCs w:val="17"/>
            </w:rPr>
          </w:pPr>
        </w:p>
        <w:p w14:paraId="0368C4D8" w14:textId="7FD140D9" w:rsidR="00DE22CF" w:rsidRPr="00CC1217" w:rsidRDefault="00DE22CF" w:rsidP="00DE22CF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</w:p>
      </w:tc>
    </w:tr>
  </w:tbl>
  <w:p w14:paraId="78298440" w14:textId="0111C247" w:rsidR="006A7DAE" w:rsidRPr="007203F4" w:rsidRDefault="006A7DAE">
    <w:pPr>
      <w:pStyle w:val="NoSpacing"/>
      <w:rPr>
        <w:lang w:val="da-D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A0C"/>
    <w:rsid w:val="000663E1"/>
    <w:rsid w:val="00070EE8"/>
    <w:rsid w:val="00074151"/>
    <w:rsid w:val="00080AFA"/>
    <w:rsid w:val="00082D92"/>
    <w:rsid w:val="000844A3"/>
    <w:rsid w:val="0008693A"/>
    <w:rsid w:val="000927C8"/>
    <w:rsid w:val="000A4801"/>
    <w:rsid w:val="000A665A"/>
    <w:rsid w:val="000D0078"/>
    <w:rsid w:val="000D2CC0"/>
    <w:rsid w:val="000D5A6D"/>
    <w:rsid w:val="000E071F"/>
    <w:rsid w:val="000E4B43"/>
    <w:rsid w:val="00103846"/>
    <w:rsid w:val="0011793B"/>
    <w:rsid w:val="00123A7D"/>
    <w:rsid w:val="00126D5A"/>
    <w:rsid w:val="00130677"/>
    <w:rsid w:val="00134998"/>
    <w:rsid w:val="00134A71"/>
    <w:rsid w:val="00141AA0"/>
    <w:rsid w:val="001428DF"/>
    <w:rsid w:val="00151C73"/>
    <w:rsid w:val="001621D9"/>
    <w:rsid w:val="001731F1"/>
    <w:rsid w:val="001B793C"/>
    <w:rsid w:val="001C7C1D"/>
    <w:rsid w:val="001C7E7F"/>
    <w:rsid w:val="001D1CE2"/>
    <w:rsid w:val="001D6807"/>
    <w:rsid w:val="001D6BEA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73BCE"/>
    <w:rsid w:val="002920BC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101F6"/>
    <w:rsid w:val="00337723"/>
    <w:rsid w:val="0035279B"/>
    <w:rsid w:val="00355E20"/>
    <w:rsid w:val="00356716"/>
    <w:rsid w:val="003618EB"/>
    <w:rsid w:val="003732A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26683"/>
    <w:rsid w:val="00426B87"/>
    <w:rsid w:val="0042705F"/>
    <w:rsid w:val="004406A0"/>
    <w:rsid w:val="00451877"/>
    <w:rsid w:val="0046449F"/>
    <w:rsid w:val="00492354"/>
    <w:rsid w:val="004A4D71"/>
    <w:rsid w:val="004B22F6"/>
    <w:rsid w:val="004B47ED"/>
    <w:rsid w:val="004B4EE3"/>
    <w:rsid w:val="004B6FE5"/>
    <w:rsid w:val="004C5D3A"/>
    <w:rsid w:val="004C60A5"/>
    <w:rsid w:val="004C7302"/>
    <w:rsid w:val="004E18A1"/>
    <w:rsid w:val="004E1D09"/>
    <w:rsid w:val="004F2432"/>
    <w:rsid w:val="005008BF"/>
    <w:rsid w:val="0051660C"/>
    <w:rsid w:val="00524FE6"/>
    <w:rsid w:val="005407CD"/>
    <w:rsid w:val="005435BE"/>
    <w:rsid w:val="00543913"/>
    <w:rsid w:val="00545960"/>
    <w:rsid w:val="005502BF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A22E4"/>
    <w:rsid w:val="005A4FF2"/>
    <w:rsid w:val="005A77E0"/>
    <w:rsid w:val="005B11CC"/>
    <w:rsid w:val="005B3F9E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2D8B"/>
    <w:rsid w:val="00674887"/>
    <w:rsid w:val="00677AD5"/>
    <w:rsid w:val="006801C4"/>
    <w:rsid w:val="0068273F"/>
    <w:rsid w:val="00683CCE"/>
    <w:rsid w:val="00684C66"/>
    <w:rsid w:val="00684EEB"/>
    <w:rsid w:val="006907F2"/>
    <w:rsid w:val="00693C8D"/>
    <w:rsid w:val="00693E78"/>
    <w:rsid w:val="006A2A7B"/>
    <w:rsid w:val="006A3751"/>
    <w:rsid w:val="006A7DAE"/>
    <w:rsid w:val="006B4955"/>
    <w:rsid w:val="006B53A1"/>
    <w:rsid w:val="006B6D9A"/>
    <w:rsid w:val="006C30D9"/>
    <w:rsid w:val="006C4581"/>
    <w:rsid w:val="006D4B90"/>
    <w:rsid w:val="006D64AE"/>
    <w:rsid w:val="006F2626"/>
    <w:rsid w:val="006F7175"/>
    <w:rsid w:val="006F7E85"/>
    <w:rsid w:val="00702E34"/>
    <w:rsid w:val="007044B4"/>
    <w:rsid w:val="0071428A"/>
    <w:rsid w:val="0071439C"/>
    <w:rsid w:val="00715BF0"/>
    <w:rsid w:val="00716E24"/>
    <w:rsid w:val="007203F4"/>
    <w:rsid w:val="007344A7"/>
    <w:rsid w:val="0073686D"/>
    <w:rsid w:val="00741F6B"/>
    <w:rsid w:val="007430A3"/>
    <w:rsid w:val="00744A2C"/>
    <w:rsid w:val="007537BA"/>
    <w:rsid w:val="00754C12"/>
    <w:rsid w:val="00760FA8"/>
    <w:rsid w:val="00765190"/>
    <w:rsid w:val="007656A9"/>
    <w:rsid w:val="00766078"/>
    <w:rsid w:val="007766EE"/>
    <w:rsid w:val="007773B8"/>
    <w:rsid w:val="00777ADC"/>
    <w:rsid w:val="007815CA"/>
    <w:rsid w:val="00797305"/>
    <w:rsid w:val="007A0A2F"/>
    <w:rsid w:val="007A13C4"/>
    <w:rsid w:val="007B235B"/>
    <w:rsid w:val="007E323C"/>
    <w:rsid w:val="00802B5B"/>
    <w:rsid w:val="008033F9"/>
    <w:rsid w:val="00807754"/>
    <w:rsid w:val="00813705"/>
    <w:rsid w:val="00815D27"/>
    <w:rsid w:val="008179F0"/>
    <w:rsid w:val="00817EE6"/>
    <w:rsid w:val="00820262"/>
    <w:rsid w:val="00822ACB"/>
    <w:rsid w:val="00825186"/>
    <w:rsid w:val="00836184"/>
    <w:rsid w:val="008429CB"/>
    <w:rsid w:val="00844D12"/>
    <w:rsid w:val="00845DAF"/>
    <w:rsid w:val="00845E08"/>
    <w:rsid w:val="008533EF"/>
    <w:rsid w:val="008544EF"/>
    <w:rsid w:val="00856BBF"/>
    <w:rsid w:val="00860150"/>
    <w:rsid w:val="008928FD"/>
    <w:rsid w:val="00892F16"/>
    <w:rsid w:val="00896A90"/>
    <w:rsid w:val="00897C4C"/>
    <w:rsid w:val="008A3828"/>
    <w:rsid w:val="008C225B"/>
    <w:rsid w:val="008C248C"/>
    <w:rsid w:val="008C3901"/>
    <w:rsid w:val="008D450A"/>
    <w:rsid w:val="008D7475"/>
    <w:rsid w:val="008E6F68"/>
    <w:rsid w:val="008E766D"/>
    <w:rsid w:val="008E7F01"/>
    <w:rsid w:val="008F0A38"/>
    <w:rsid w:val="0090637C"/>
    <w:rsid w:val="009072D1"/>
    <w:rsid w:val="0092542A"/>
    <w:rsid w:val="00933DB5"/>
    <w:rsid w:val="00940735"/>
    <w:rsid w:val="009414C8"/>
    <w:rsid w:val="00943A17"/>
    <w:rsid w:val="009453BC"/>
    <w:rsid w:val="00954C6C"/>
    <w:rsid w:val="00966D04"/>
    <w:rsid w:val="009717E3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10B6"/>
    <w:rsid w:val="00A30C38"/>
    <w:rsid w:val="00A32C51"/>
    <w:rsid w:val="00A42BE5"/>
    <w:rsid w:val="00A7224D"/>
    <w:rsid w:val="00A76F36"/>
    <w:rsid w:val="00A82715"/>
    <w:rsid w:val="00A9010E"/>
    <w:rsid w:val="00A940EF"/>
    <w:rsid w:val="00A95EB7"/>
    <w:rsid w:val="00A9726D"/>
    <w:rsid w:val="00AA7326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0EED"/>
    <w:rsid w:val="00B91CA1"/>
    <w:rsid w:val="00B92F96"/>
    <w:rsid w:val="00B96060"/>
    <w:rsid w:val="00BB6D6E"/>
    <w:rsid w:val="00BB754C"/>
    <w:rsid w:val="00BB7593"/>
    <w:rsid w:val="00BC21B4"/>
    <w:rsid w:val="00BC232B"/>
    <w:rsid w:val="00BC3BE0"/>
    <w:rsid w:val="00BD2533"/>
    <w:rsid w:val="00BD35AE"/>
    <w:rsid w:val="00BE5952"/>
    <w:rsid w:val="00BE6BE6"/>
    <w:rsid w:val="00BF0F10"/>
    <w:rsid w:val="00BF59A4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9752A"/>
    <w:rsid w:val="00CA5239"/>
    <w:rsid w:val="00CA6394"/>
    <w:rsid w:val="00CB0871"/>
    <w:rsid w:val="00CB70AD"/>
    <w:rsid w:val="00CC1217"/>
    <w:rsid w:val="00CC32A8"/>
    <w:rsid w:val="00CC6FEF"/>
    <w:rsid w:val="00CC7D89"/>
    <w:rsid w:val="00CD1B92"/>
    <w:rsid w:val="00CD51C0"/>
    <w:rsid w:val="00CE4EFC"/>
    <w:rsid w:val="00CF60C5"/>
    <w:rsid w:val="00D07D2E"/>
    <w:rsid w:val="00D21D63"/>
    <w:rsid w:val="00D235D0"/>
    <w:rsid w:val="00D312E5"/>
    <w:rsid w:val="00D31601"/>
    <w:rsid w:val="00D31FC2"/>
    <w:rsid w:val="00D40A70"/>
    <w:rsid w:val="00D41DC8"/>
    <w:rsid w:val="00D44F65"/>
    <w:rsid w:val="00D53B6F"/>
    <w:rsid w:val="00D54A61"/>
    <w:rsid w:val="00D54DEE"/>
    <w:rsid w:val="00D5759F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3E6B"/>
    <w:rsid w:val="00DA580A"/>
    <w:rsid w:val="00DB4B5B"/>
    <w:rsid w:val="00DE077E"/>
    <w:rsid w:val="00DE22CF"/>
    <w:rsid w:val="00DF30F1"/>
    <w:rsid w:val="00DF7E1B"/>
    <w:rsid w:val="00E00079"/>
    <w:rsid w:val="00E111C4"/>
    <w:rsid w:val="00E22B7E"/>
    <w:rsid w:val="00E26902"/>
    <w:rsid w:val="00E2712B"/>
    <w:rsid w:val="00E40C63"/>
    <w:rsid w:val="00E41182"/>
    <w:rsid w:val="00E4361D"/>
    <w:rsid w:val="00E4786B"/>
    <w:rsid w:val="00E54F17"/>
    <w:rsid w:val="00E65451"/>
    <w:rsid w:val="00E67097"/>
    <w:rsid w:val="00E82213"/>
    <w:rsid w:val="00E902EA"/>
    <w:rsid w:val="00E90C60"/>
    <w:rsid w:val="00E95FAE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38E5"/>
    <w:rsid w:val="00ED737B"/>
    <w:rsid w:val="00EE2CA3"/>
    <w:rsid w:val="00EE53F7"/>
    <w:rsid w:val="00F03D99"/>
    <w:rsid w:val="00F14176"/>
    <w:rsid w:val="00F20CFE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37ED"/>
    <w:rsid w:val="00F848FB"/>
    <w:rsid w:val="00F86468"/>
    <w:rsid w:val="00F90747"/>
    <w:rsid w:val="00F92DFC"/>
    <w:rsid w:val="00F97B0E"/>
    <w:rsid w:val="00FA4D66"/>
    <w:rsid w:val="00FB06A1"/>
    <w:rsid w:val="00FB104D"/>
    <w:rsid w:val="00FB3DCE"/>
    <w:rsid w:val="00FC33E2"/>
    <w:rsid w:val="00FD6A00"/>
    <w:rsid w:val="00FD6CEA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7D681B20-DCB9-4409-9805-4C56A94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8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5B11C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efault3">
    <w:name w:val="Default3"/>
    <w:basedOn w:val="TableNormal"/>
    <w:next w:val="TableGrid"/>
    <w:uiPriority w:val="39"/>
    <w:rsid w:val="004C730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5A77E0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13499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5435B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Reference">
    <w:name w:val="Intense Reference"/>
    <w:basedOn w:val="DefaultParagraphFont"/>
    <w:uiPriority w:val="32"/>
    <w:qFormat/>
    <w:rsid w:val="00D5759F"/>
    <w:rPr>
      <w:b/>
      <w:bCs/>
      <w:smallCaps/>
      <w:color w:val="156082" w:themeColor="accent1"/>
      <w:spacing w:val="5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EE138237C145679D27309B52717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72C5F-D632-4DC6-988A-52488ADBD071}"/>
      </w:docPartPr>
      <w:docPartBody>
        <w:p w:rsidR="00A77856" w:rsidRDefault="00CC2B18" w:rsidP="00CC2B18">
          <w:pPr>
            <w:pStyle w:val="1FEE138237C145679D27309B52717B2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4BBEA022F44A07AF5CBBB199DC0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07F60-D096-4412-8FD9-BA6A24BC074B}"/>
      </w:docPartPr>
      <w:docPartBody>
        <w:p w:rsidR="00321030" w:rsidRDefault="00A24DB6" w:rsidP="00A24DB6">
          <w:pPr>
            <w:pStyle w:val="B34BBEA022F44A07AF5CBBB199DC096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FAE773D2414602A0F4A29F0CBCF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7D7E4-F1FD-4057-9FFB-2D2A8258C0AE}"/>
      </w:docPartPr>
      <w:docPartBody>
        <w:p w:rsidR="00321030" w:rsidRDefault="00A24DB6" w:rsidP="00A24DB6">
          <w:pPr>
            <w:pStyle w:val="22FAE773D2414602A0F4A29F0CBCF69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7127D55964A44AB61D89F36431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136B-9D21-4049-AC7F-AFFA389ED708}"/>
      </w:docPartPr>
      <w:docPartBody>
        <w:p w:rsidR="00321030" w:rsidRDefault="00A24DB6" w:rsidP="00A24DB6">
          <w:pPr>
            <w:pStyle w:val="EED7127D55964A44AB61D89F364313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4973B-2EFB-4EC9-B757-307629907984}"/>
      </w:docPartPr>
      <w:docPartBody>
        <w:p w:rsidR="00242FAD" w:rsidRDefault="004B4560">
          <w:r w:rsidRPr="008772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6C15"/>
    <w:rsid w:val="00242FAD"/>
    <w:rsid w:val="0027442B"/>
    <w:rsid w:val="002A6E8F"/>
    <w:rsid w:val="002B3B07"/>
    <w:rsid w:val="002B6532"/>
    <w:rsid w:val="002D6D28"/>
    <w:rsid w:val="002F6AA1"/>
    <w:rsid w:val="0032061D"/>
    <w:rsid w:val="00321030"/>
    <w:rsid w:val="003514EE"/>
    <w:rsid w:val="00377866"/>
    <w:rsid w:val="003C12CB"/>
    <w:rsid w:val="003D1B0C"/>
    <w:rsid w:val="003E037C"/>
    <w:rsid w:val="003F5C4E"/>
    <w:rsid w:val="00401EE8"/>
    <w:rsid w:val="00426683"/>
    <w:rsid w:val="0042793B"/>
    <w:rsid w:val="00441283"/>
    <w:rsid w:val="004966EF"/>
    <w:rsid w:val="004B4560"/>
    <w:rsid w:val="005073E4"/>
    <w:rsid w:val="00507E0A"/>
    <w:rsid w:val="00591BD2"/>
    <w:rsid w:val="005E35BE"/>
    <w:rsid w:val="006F7175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916429"/>
    <w:rsid w:val="00920D69"/>
    <w:rsid w:val="009717E3"/>
    <w:rsid w:val="009A5EC5"/>
    <w:rsid w:val="009C4954"/>
    <w:rsid w:val="00A01C7A"/>
    <w:rsid w:val="00A103E8"/>
    <w:rsid w:val="00A10449"/>
    <w:rsid w:val="00A24DB6"/>
    <w:rsid w:val="00A46F73"/>
    <w:rsid w:val="00A650E0"/>
    <w:rsid w:val="00A77856"/>
    <w:rsid w:val="00AA7787"/>
    <w:rsid w:val="00AC48B9"/>
    <w:rsid w:val="00AE5EE7"/>
    <w:rsid w:val="00B06A1E"/>
    <w:rsid w:val="00B4682F"/>
    <w:rsid w:val="00B56262"/>
    <w:rsid w:val="00B91932"/>
    <w:rsid w:val="00B95809"/>
    <w:rsid w:val="00BA388E"/>
    <w:rsid w:val="00BD662E"/>
    <w:rsid w:val="00BF27CE"/>
    <w:rsid w:val="00C03606"/>
    <w:rsid w:val="00C91815"/>
    <w:rsid w:val="00C9752A"/>
    <w:rsid w:val="00CA7EEB"/>
    <w:rsid w:val="00CB7A61"/>
    <w:rsid w:val="00CB7A74"/>
    <w:rsid w:val="00CC2B18"/>
    <w:rsid w:val="00CC7327"/>
    <w:rsid w:val="00CD6CA3"/>
    <w:rsid w:val="00CE4C52"/>
    <w:rsid w:val="00D52343"/>
    <w:rsid w:val="00D9535F"/>
    <w:rsid w:val="00E82213"/>
    <w:rsid w:val="00F5467D"/>
    <w:rsid w:val="00F635C5"/>
    <w:rsid w:val="00F64A28"/>
    <w:rsid w:val="00F7229E"/>
    <w:rsid w:val="00F97378"/>
    <w:rsid w:val="00FD1359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4560"/>
    <w:rPr>
      <w:color w:val="808080"/>
    </w:rPr>
  </w:style>
  <w:style w:type="paragraph" w:customStyle="1" w:styleId="1FEE138237C145679D27309B52717B22">
    <w:name w:val="1FEE138237C145679D27309B52717B22"/>
    <w:rsid w:val="00CC2B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4BBEA022F44A07AF5CBBB199DC096D">
    <w:name w:val="B34BBEA022F44A07AF5CBBB199DC096D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FAE773D2414602A0F4A29F0CBCF694">
    <w:name w:val="22FAE773D2414602A0F4A29F0CBCF694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D7127D55964A44AB61D89F364313EB">
    <w:name w:val="EED7127D55964A44AB61D89F364313EB"/>
    <w:rsid w:val="00A24D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Central LGJ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C2EAE3A-3CE5-40B0-9379-9BFFE67647C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c37ac32-2af1-497c-b2fd-8d612d930d8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��
</file>

<file path=customXml/itemProps1.xml><?xml version="1.0" encoding="utf-8"?>
<ds:datastoreItem xmlns:ds="http://schemas.openxmlformats.org/officeDocument/2006/customXml" ds:itemID="{C343F380-BC88-49B6-AE9F-BEF273956C6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2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FA2FB-8AE1-4670-A9A5-41EBD8DC8FEA}"/>
</file>

<file path=customXml/itemProps5.xml><?xml version="1.0" encoding="utf-8"?>
<ds:datastoreItem xmlns:ds="http://schemas.openxmlformats.org/officeDocument/2006/customXml" ds:itemID="{794A51A3-426A-4173-ACB3-2FC0F281483E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dcterms:created xsi:type="dcterms:W3CDTF">2026-08-12T07:34:00Z</dcterms:created>
  <dcterms:modified xsi:type="dcterms:W3CDTF">2026-08-12T07:34:00Z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