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2FB0" w14:textId="4F9FAA10" w:rsidR="006A7DAE" w:rsidRDefault="006A7DAE">
      <w:pPr>
        <w:spacing w:after="160" w:line="259" w:lineRule="auto"/>
        <w:rPr>
          <w:lang w:val="da-DK"/>
        </w:rPr>
      </w:pPr>
    </w:p>
    <w:p w14:paraId="163CE1EC" w14:textId="77777777" w:rsidR="006A7DAE" w:rsidRPr="006A7DAE" w:rsidRDefault="006A7DAE" w:rsidP="006A7DAE">
      <w:pPr>
        <w:rPr>
          <w:lang w:val="da-DK"/>
        </w:rPr>
      </w:pPr>
      <w:r>
        <w:rPr>
          <w:lang w:val="da-DK"/>
        </w:rPr>
        <w:br/>
      </w:r>
    </w:p>
    <w:p w14:paraId="7312C427" w14:textId="1E5AA371" w:rsidR="00245B0E" w:rsidRDefault="00245B0E" w:rsidP="006A7DAE">
      <w:pPr>
        <w:rPr>
          <w:lang w:val="da-DK"/>
        </w:rPr>
      </w:pPr>
    </w:p>
    <w:p w14:paraId="0562A2F7" w14:textId="77777777" w:rsidR="0042705F" w:rsidRDefault="0042705F" w:rsidP="006A7DAE">
      <w:pPr>
        <w:rPr>
          <w:lang w:val="da-DK"/>
        </w:rPr>
      </w:pPr>
    </w:p>
    <w:p w14:paraId="49D1D379" w14:textId="77777777" w:rsidR="0042705F" w:rsidRDefault="0042705F" w:rsidP="006A7DAE">
      <w:pPr>
        <w:rPr>
          <w:lang w:val="da-DK"/>
        </w:rPr>
      </w:pPr>
    </w:p>
    <w:p w14:paraId="5C3F663E" w14:textId="77777777" w:rsidR="0042705F" w:rsidRDefault="0042705F" w:rsidP="006A7DAE">
      <w:pPr>
        <w:rPr>
          <w:lang w:val="da-DK"/>
        </w:rPr>
      </w:pPr>
    </w:p>
    <w:p w14:paraId="1416CE7E" w14:textId="77777777" w:rsidR="0042705F" w:rsidRDefault="0042705F" w:rsidP="006A7DAE">
      <w:pPr>
        <w:rPr>
          <w:lang w:val="da-DK"/>
        </w:rPr>
      </w:pPr>
    </w:p>
    <w:p w14:paraId="733E0CD5" w14:textId="77777777" w:rsidR="0042705F" w:rsidRDefault="0042705F" w:rsidP="006A7DAE">
      <w:pPr>
        <w:rPr>
          <w:lang w:val="da-DK"/>
        </w:rPr>
      </w:pPr>
    </w:p>
    <w:p w14:paraId="64516C38" w14:textId="77777777" w:rsidR="0042705F" w:rsidRDefault="0042705F" w:rsidP="006A7DAE">
      <w:pPr>
        <w:rPr>
          <w:lang w:val="da-DK"/>
        </w:rPr>
      </w:pPr>
    </w:p>
    <w:p w14:paraId="0F66BAB4" w14:textId="77777777" w:rsidR="0042705F" w:rsidRDefault="0042705F" w:rsidP="006A7DAE">
      <w:pPr>
        <w:rPr>
          <w:lang w:val="da-DK"/>
        </w:rPr>
      </w:pPr>
    </w:p>
    <w:p w14:paraId="130AE5F3" w14:textId="77777777" w:rsidR="0042705F" w:rsidRDefault="0042705F" w:rsidP="006A7DAE">
      <w:pPr>
        <w:rPr>
          <w:lang w:val="da-DK"/>
        </w:rPr>
      </w:pPr>
    </w:p>
    <w:p w14:paraId="2243F8E3" w14:textId="77777777" w:rsidR="0042705F" w:rsidRDefault="0042705F" w:rsidP="006A7DAE">
      <w:pPr>
        <w:rPr>
          <w:lang w:val="da-DK"/>
        </w:rPr>
      </w:pPr>
    </w:p>
    <w:p w14:paraId="0B7DB78C" w14:textId="77777777" w:rsidR="0042705F" w:rsidRDefault="0042705F" w:rsidP="006A7DAE">
      <w:pPr>
        <w:rPr>
          <w:lang w:val="da-DK"/>
        </w:rPr>
      </w:pPr>
    </w:p>
    <w:p w14:paraId="5812F638" w14:textId="77777777" w:rsidR="0042705F" w:rsidRDefault="0042705F" w:rsidP="006A7DAE">
      <w:pPr>
        <w:rPr>
          <w:lang w:val="da-DK"/>
        </w:rPr>
      </w:pPr>
    </w:p>
    <w:p w14:paraId="4B7A71FC" w14:textId="77777777" w:rsidR="0042705F" w:rsidRDefault="0042705F" w:rsidP="006A7DAE">
      <w:pPr>
        <w:rPr>
          <w:lang w:val="da-DK"/>
        </w:rPr>
      </w:pPr>
    </w:p>
    <w:p w14:paraId="793A41CE" w14:textId="77777777" w:rsidR="001D6BEA" w:rsidRDefault="001D6BEA" w:rsidP="006A7DAE">
      <w:pPr>
        <w:rPr>
          <w:lang w:val="da-DK"/>
        </w:rPr>
      </w:pPr>
    </w:p>
    <w:p w14:paraId="2D87754F" w14:textId="77777777" w:rsidR="001D6BEA" w:rsidRDefault="001D6BEA" w:rsidP="006A7DAE">
      <w:pPr>
        <w:rPr>
          <w:lang w:val="da-DK"/>
        </w:rPr>
      </w:pPr>
    </w:p>
    <w:p w14:paraId="2691085A" w14:textId="77777777" w:rsidR="001D6BEA" w:rsidRDefault="001D6BEA" w:rsidP="006A7DAE">
      <w:pPr>
        <w:rPr>
          <w:lang w:val="da-DK"/>
        </w:rPr>
      </w:pPr>
    </w:p>
    <w:p w14:paraId="2E7D481C" w14:textId="77777777" w:rsidR="001D6BEA" w:rsidRDefault="001D6BEA" w:rsidP="006A7DAE">
      <w:pPr>
        <w:rPr>
          <w:lang w:val="da-DK"/>
        </w:rPr>
      </w:pPr>
    </w:p>
    <w:p w14:paraId="29DD7EB1" w14:textId="77777777" w:rsidR="001D6BEA" w:rsidRDefault="001D6BEA" w:rsidP="006A7DAE">
      <w:pPr>
        <w:rPr>
          <w:lang w:val="da-DK"/>
        </w:rPr>
      </w:pPr>
    </w:p>
    <w:p w14:paraId="364EF31B" w14:textId="77777777" w:rsidR="001D6BEA" w:rsidRDefault="001D6BEA" w:rsidP="006A7DAE">
      <w:pPr>
        <w:rPr>
          <w:lang w:val="da-DK"/>
        </w:rPr>
      </w:pPr>
    </w:p>
    <w:p w14:paraId="2C2953CC" w14:textId="77777777" w:rsidR="001D6BEA" w:rsidRDefault="001D6BEA" w:rsidP="006A7DAE">
      <w:pPr>
        <w:rPr>
          <w:lang w:val="da-DK"/>
        </w:rPr>
      </w:pPr>
    </w:p>
    <w:p w14:paraId="068CB1B9" w14:textId="77777777" w:rsidR="001D6BEA" w:rsidRDefault="001D6BEA" w:rsidP="006A7DAE">
      <w:pPr>
        <w:rPr>
          <w:lang w:val="da-DK"/>
        </w:rPr>
      </w:pPr>
    </w:p>
    <w:p w14:paraId="09A66FE6" w14:textId="77777777" w:rsidR="001D6BEA" w:rsidRDefault="001D6BEA" w:rsidP="006A7DAE">
      <w:pPr>
        <w:rPr>
          <w:lang w:val="da-DK"/>
        </w:rPr>
      </w:pPr>
    </w:p>
    <w:p w14:paraId="401EAB7C" w14:textId="65524ADD" w:rsidR="001D6BEA" w:rsidRDefault="001D6BEA" w:rsidP="006A7DAE">
      <w:pPr>
        <w:rPr>
          <w:lang w:val="da-DK"/>
        </w:rPr>
      </w:pPr>
    </w:p>
    <w:p w14:paraId="77D52434" w14:textId="77777777" w:rsidR="0042705F" w:rsidRDefault="0042705F" w:rsidP="006A7DAE">
      <w:pPr>
        <w:rPr>
          <w:lang w:val="da-DK"/>
        </w:rPr>
      </w:pPr>
    </w:p>
    <w:p w14:paraId="52AB1020" w14:textId="77777777" w:rsidR="0042705F" w:rsidRDefault="0042705F" w:rsidP="006A7DAE">
      <w:pPr>
        <w:rPr>
          <w:lang w:val="da-DK"/>
        </w:rPr>
      </w:pPr>
    </w:p>
    <w:p w14:paraId="31E8CA9F" w14:textId="77777777" w:rsidR="0042705F" w:rsidRDefault="0042705F" w:rsidP="006A7DAE">
      <w:pPr>
        <w:rPr>
          <w:lang w:val="da-DK"/>
        </w:rPr>
      </w:pPr>
    </w:p>
    <w:p w14:paraId="27B4EAAB" w14:textId="77777777" w:rsidR="0042705F" w:rsidRDefault="0042705F" w:rsidP="006A7DAE">
      <w:pPr>
        <w:rPr>
          <w:lang w:val="da-DK"/>
        </w:rPr>
      </w:pPr>
    </w:p>
    <w:p w14:paraId="7F689B22" w14:textId="77777777" w:rsidR="0042705F" w:rsidRDefault="0042705F" w:rsidP="006A7DAE">
      <w:pPr>
        <w:rPr>
          <w:lang w:val="da-DK"/>
        </w:rPr>
      </w:pPr>
    </w:p>
    <w:p w14:paraId="523588B7" w14:textId="77777777" w:rsidR="00DA1335" w:rsidRPr="00DA1335" w:rsidRDefault="00DA1335" w:rsidP="00DA1335">
      <w:pPr>
        <w:rPr>
          <w:lang w:val="da-DK"/>
        </w:rPr>
      </w:pPr>
    </w:p>
    <w:p w14:paraId="7FBBCCDC" w14:textId="77777777" w:rsidR="00DA1335" w:rsidRPr="00DA1335" w:rsidRDefault="00DA1335" w:rsidP="00DA1335">
      <w:pPr>
        <w:rPr>
          <w:lang w:val="da-DK"/>
        </w:rPr>
      </w:pPr>
    </w:p>
    <w:p w14:paraId="6F483C87" w14:textId="77777777" w:rsidR="00DA1335" w:rsidRPr="00DA1335" w:rsidRDefault="00DA1335" w:rsidP="00DA1335">
      <w:pPr>
        <w:rPr>
          <w:lang w:val="da-DK"/>
        </w:rPr>
      </w:pPr>
    </w:p>
    <w:p w14:paraId="085CB821" w14:textId="77777777" w:rsidR="00DA1335" w:rsidRPr="00DA1335" w:rsidRDefault="00DA1335" w:rsidP="00DA1335">
      <w:pPr>
        <w:rPr>
          <w:lang w:val="da-DK"/>
        </w:rPr>
      </w:pPr>
    </w:p>
    <w:p w14:paraId="5C7066FA" w14:textId="77777777" w:rsidR="00DA1335" w:rsidRPr="00DA1335" w:rsidRDefault="00DA1335" w:rsidP="00DA1335">
      <w:pPr>
        <w:rPr>
          <w:lang w:val="da-DK"/>
        </w:rPr>
      </w:pPr>
    </w:p>
    <w:p w14:paraId="212B44EB" w14:textId="77777777" w:rsidR="00DA1335" w:rsidRPr="00DA1335" w:rsidRDefault="00DA1335" w:rsidP="00DA1335">
      <w:pPr>
        <w:rPr>
          <w:lang w:val="da-DK"/>
        </w:rPr>
      </w:pPr>
    </w:p>
    <w:p w14:paraId="2035B55D" w14:textId="77777777" w:rsidR="00DA1335" w:rsidRPr="00DA1335" w:rsidRDefault="00DA1335" w:rsidP="00DA1335">
      <w:pPr>
        <w:rPr>
          <w:lang w:val="da-DK"/>
        </w:rPr>
      </w:pPr>
    </w:p>
    <w:p w14:paraId="63BF5024" w14:textId="77777777" w:rsidR="00DA1335" w:rsidRPr="00DA1335" w:rsidRDefault="00DA1335" w:rsidP="00DA1335">
      <w:pPr>
        <w:rPr>
          <w:lang w:val="da-DK"/>
        </w:rPr>
      </w:pPr>
    </w:p>
    <w:p w14:paraId="65D738B4" w14:textId="77777777" w:rsidR="00DA1335" w:rsidRPr="00DA1335" w:rsidRDefault="00DA1335" w:rsidP="00DA1335">
      <w:pPr>
        <w:rPr>
          <w:lang w:val="da-DK"/>
        </w:rPr>
      </w:pPr>
    </w:p>
    <w:p w14:paraId="645854CE" w14:textId="77777777" w:rsidR="00DA1335" w:rsidRPr="00DA1335" w:rsidRDefault="00DA1335" w:rsidP="00DA1335">
      <w:pPr>
        <w:rPr>
          <w:lang w:val="da-DK"/>
        </w:rPr>
      </w:pPr>
    </w:p>
    <w:p w14:paraId="24F85087" w14:textId="77777777" w:rsidR="00DA1335" w:rsidRPr="00DA1335" w:rsidRDefault="00DA1335" w:rsidP="00DA1335">
      <w:pPr>
        <w:rPr>
          <w:lang w:val="da-DK"/>
        </w:rPr>
      </w:pPr>
    </w:p>
    <w:p w14:paraId="65B98BBC" w14:textId="77777777" w:rsidR="00DA1335" w:rsidRPr="00DA1335" w:rsidRDefault="00DA1335" w:rsidP="00DA1335">
      <w:pPr>
        <w:rPr>
          <w:lang w:val="da-DK"/>
        </w:rPr>
      </w:pPr>
    </w:p>
    <w:p w14:paraId="03682ECA" w14:textId="77777777" w:rsidR="00F22693" w:rsidRPr="00F22693" w:rsidRDefault="00F22693" w:rsidP="00F22693">
      <w:pPr>
        <w:rPr>
          <w:lang w:val="da-DK"/>
        </w:rPr>
      </w:pPr>
    </w:p>
    <w:p w14:paraId="44F9ECF9" w14:textId="77777777" w:rsidR="00F22693" w:rsidRPr="00F22693" w:rsidRDefault="00F22693" w:rsidP="00F22693">
      <w:pPr>
        <w:rPr>
          <w:lang w:val="da-DK"/>
        </w:rPr>
      </w:pPr>
    </w:p>
    <w:p w14:paraId="2B40A319" w14:textId="77777777" w:rsidR="00F22693" w:rsidRPr="00F22693" w:rsidRDefault="00F22693" w:rsidP="00F22693">
      <w:pPr>
        <w:rPr>
          <w:lang w:val="da-DK"/>
        </w:rPr>
      </w:pPr>
    </w:p>
    <w:p w14:paraId="09BE59C9" w14:textId="77777777" w:rsidR="0042705F" w:rsidRDefault="0042705F" w:rsidP="006A7DAE">
      <w:pPr>
        <w:rPr>
          <w:lang w:val="da-DK"/>
        </w:rPr>
      </w:pPr>
    </w:p>
    <w:p w14:paraId="6BAC71AA" w14:textId="77777777" w:rsidR="0042705F" w:rsidRDefault="0042705F" w:rsidP="006A7DAE">
      <w:pPr>
        <w:rPr>
          <w:lang w:val="da-DK"/>
        </w:rPr>
      </w:pPr>
    </w:p>
    <w:p w14:paraId="78F85B12" w14:textId="77777777" w:rsidR="00880B4D" w:rsidRPr="00880B4D" w:rsidRDefault="00880B4D" w:rsidP="00880B4D">
      <w:pPr>
        <w:rPr>
          <w:lang w:val="da-DK"/>
        </w:rPr>
      </w:pPr>
    </w:p>
    <w:p w14:paraId="003DBEC7" w14:textId="77777777" w:rsidR="00880B4D" w:rsidRPr="00880B4D" w:rsidRDefault="00880B4D" w:rsidP="00880B4D">
      <w:pPr>
        <w:rPr>
          <w:lang w:val="da-DK"/>
        </w:rPr>
      </w:pPr>
    </w:p>
    <w:p w14:paraId="4EADF22C" w14:textId="77777777" w:rsidR="00880B4D" w:rsidRPr="00880B4D" w:rsidRDefault="00880B4D" w:rsidP="00880B4D">
      <w:pPr>
        <w:rPr>
          <w:lang w:val="da-DK"/>
        </w:rPr>
      </w:pPr>
    </w:p>
    <w:p w14:paraId="178119D3" w14:textId="77777777" w:rsidR="00880B4D" w:rsidRPr="00880B4D" w:rsidRDefault="00880B4D" w:rsidP="00880B4D">
      <w:pPr>
        <w:rPr>
          <w:lang w:val="da-DK"/>
        </w:rPr>
      </w:pPr>
    </w:p>
    <w:p w14:paraId="7A7183FD" w14:textId="77777777" w:rsidR="00880B4D" w:rsidRPr="00880B4D" w:rsidRDefault="00880B4D" w:rsidP="00880B4D">
      <w:pPr>
        <w:rPr>
          <w:lang w:val="da-DK"/>
        </w:rPr>
      </w:pPr>
    </w:p>
    <w:p w14:paraId="36A7CF54" w14:textId="77777777" w:rsidR="00880B4D" w:rsidRPr="00880B4D" w:rsidRDefault="00880B4D" w:rsidP="00880B4D">
      <w:pPr>
        <w:rPr>
          <w:lang w:val="da-DK"/>
        </w:rPr>
      </w:pPr>
    </w:p>
    <w:p w14:paraId="76D7BF63" w14:textId="77777777" w:rsidR="00880B4D" w:rsidRPr="00880B4D" w:rsidRDefault="00880B4D" w:rsidP="00880B4D">
      <w:pPr>
        <w:rPr>
          <w:lang w:val="da-DK"/>
        </w:rPr>
      </w:pPr>
    </w:p>
    <w:p w14:paraId="2A6DE5A2" w14:textId="77777777" w:rsidR="00880B4D" w:rsidRPr="00880B4D" w:rsidRDefault="00880B4D" w:rsidP="00880B4D">
      <w:pPr>
        <w:rPr>
          <w:lang w:val="da-DK"/>
        </w:rPr>
      </w:pPr>
    </w:p>
    <w:p w14:paraId="4667B45D" w14:textId="77777777" w:rsidR="00880B4D" w:rsidRPr="00880B4D" w:rsidRDefault="00880B4D" w:rsidP="00880B4D">
      <w:pPr>
        <w:rPr>
          <w:lang w:val="da-DK"/>
        </w:rPr>
      </w:pPr>
    </w:p>
    <w:p w14:paraId="0FB5D3EE" w14:textId="77777777" w:rsidR="00880B4D" w:rsidRPr="00880B4D" w:rsidRDefault="00880B4D" w:rsidP="00880B4D">
      <w:pPr>
        <w:rPr>
          <w:lang w:val="da-DK"/>
        </w:rPr>
      </w:pPr>
    </w:p>
    <w:p w14:paraId="2C4D7801" w14:textId="77777777" w:rsidR="00880B4D" w:rsidRPr="00880B4D" w:rsidRDefault="00880B4D" w:rsidP="00880B4D">
      <w:pPr>
        <w:rPr>
          <w:lang w:val="da-DK"/>
        </w:rPr>
      </w:pPr>
    </w:p>
    <w:p w14:paraId="5B9E1E13" w14:textId="77777777" w:rsidR="00880B4D" w:rsidRDefault="00880B4D" w:rsidP="00880B4D">
      <w:pPr>
        <w:rPr>
          <w:lang w:val="da-DK"/>
        </w:rPr>
      </w:pPr>
    </w:p>
    <w:p w14:paraId="7580619F" w14:textId="700FB805" w:rsidR="00E80A11" w:rsidRPr="00E80A11" w:rsidRDefault="00E80A11" w:rsidP="00B64FBE">
      <w:pPr>
        <w:tabs>
          <w:tab w:val="left" w:pos="4376"/>
        </w:tabs>
        <w:rPr>
          <w:lang w:val="da-DK"/>
        </w:rPr>
      </w:pPr>
    </w:p>
    <w:p w14:paraId="3B82D2A4" w14:textId="5EA3FC71" w:rsidR="00893B04" w:rsidRPr="00893B04" w:rsidRDefault="00893B04" w:rsidP="00591CAA">
      <w:pPr>
        <w:tabs>
          <w:tab w:val="left" w:pos="2745"/>
        </w:tabs>
        <w:rPr>
          <w:lang w:val="da-DK"/>
        </w:rPr>
      </w:pPr>
    </w:p>
    <w:sectPr w:rsidR="00893B04" w:rsidRPr="00893B04" w:rsidSect="004D529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576" w:right="706" w:bottom="576" w:left="706" w:header="576" w:footer="3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B44CC" w14:textId="77777777" w:rsidR="0069727F" w:rsidRDefault="0069727F" w:rsidP="00E40C63">
      <w:pPr>
        <w:spacing w:after="0"/>
      </w:pPr>
      <w:r>
        <w:separator/>
      </w:r>
    </w:p>
  </w:endnote>
  <w:endnote w:type="continuationSeparator" w:id="0">
    <w:p w14:paraId="3BDFBAF5" w14:textId="77777777" w:rsidR="0069727F" w:rsidRDefault="0069727F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4036D" w14:textId="77777777" w:rsidR="008C0627" w:rsidRDefault="008C06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5490"/>
      <w:gridCol w:w="5005"/>
    </w:tblGrid>
    <w:tr w:rsidR="00555C5D" w:rsidRPr="003F210F" w14:paraId="28B17196" w14:textId="77777777" w:rsidTr="008C062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3"/>
      </w:trPr>
      <w:tc>
        <w:tcPr>
          <w:tcW w:w="5490" w:type="dxa"/>
          <w:vAlign w:val="bottom"/>
        </w:tcPr>
        <w:p w14:paraId="1A9F3F96" w14:textId="0EE2B774" w:rsidR="00555C5D" w:rsidRPr="00AD07A3" w:rsidRDefault="00AD07A3" w:rsidP="00AD07A3">
          <w:pPr>
            <w:pStyle w:val="BCNumber"/>
            <w:jc w:val="left"/>
          </w:pPr>
          <w:r w:rsidRPr="00786A4F">
            <w:fldChar w:fldCharType="begin"/>
          </w:r>
          <w:r w:rsidRPr="00786A4F">
            <w:instrText xml:space="preserve"> Page </w:instrText>
          </w:r>
          <w:r w:rsidRPr="00786A4F">
            <w:fldChar w:fldCharType="separate"/>
          </w:r>
          <w:r>
            <w:t>2</w:t>
          </w:r>
          <w:r w:rsidRPr="00786A4F">
            <w:fldChar w:fldCharType="end"/>
          </w:r>
          <w:r w:rsidRPr="00786A4F">
            <w:t xml:space="preserve"> /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5005" w:type="dxa"/>
        </w:tcPr>
        <w:sdt>
          <w:sdtPr>
            <w:rPr>
              <w:b/>
              <w:bCs/>
            </w:rPr>
            <w:alias w:val="CompanyName"/>
            <w:tag w:val="#BC:InsertDataItem,BCReportInformation/ReportRequest/CompanyName"/>
            <w:id w:val="242156711"/>
            <w:placeholder>
              <w:docPart w:val="F2BB6162DDD2416C933DF1063306ACE4"/>
            </w:placeholder>
            <w15:color w:val="808080"/>
            <w:text/>
          </w:sdtPr>
          <w:sdtContent>
            <w:p w14:paraId="6A570D98" w14:textId="4F3C4B3D" w:rsidR="00555C5D" w:rsidRPr="00555C5D" w:rsidRDefault="00F22693" w:rsidP="00555C5D">
              <w:pPr>
                <w:pStyle w:val="NoSpacing"/>
                <w:rPr>
                  <w:b/>
                  <w:bCs/>
                </w:rPr>
              </w:pPr>
              <w:r>
                <w:rPr>
                  <w:b/>
                  <w:bCs/>
                </w:rPr>
                <w:t>Cronus</w:t>
              </w:r>
            </w:p>
          </w:sdtContent>
        </w:sdt>
      </w:tc>
    </w:tr>
  </w:tbl>
  <w:p w14:paraId="5A3399C1" w14:textId="2A42BA0E" w:rsidR="007431D1" w:rsidRPr="00786A4F" w:rsidRDefault="007431D1" w:rsidP="00AD07A3">
    <w:pPr>
      <w:pStyle w:val="BCNumber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5490"/>
      <w:gridCol w:w="5005"/>
    </w:tblGrid>
    <w:tr w:rsidR="00BF7924" w:rsidRPr="003F210F" w14:paraId="2CFE1C76" w14:textId="77777777" w:rsidTr="008C062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"/>
      </w:trPr>
      <w:tc>
        <w:tcPr>
          <w:tcW w:w="5490" w:type="dxa"/>
          <w:vMerge w:val="restart"/>
          <w:vAlign w:val="bottom"/>
        </w:tcPr>
        <w:p w14:paraId="42953648" w14:textId="5FA2D0CB" w:rsidR="00BF7924" w:rsidRPr="003F210F" w:rsidRDefault="00BF7924" w:rsidP="00254980">
          <w:pPr>
            <w:pStyle w:val="BCNumber"/>
            <w:jc w:val="left"/>
            <w:rPr>
              <w:rFonts w:cs="Segoe UI Semibold"/>
              <w:sz w:val="22"/>
              <w:szCs w:val="22"/>
            </w:rPr>
          </w:pPr>
          <w:r>
            <w:fldChar w:fldCharType="begin"/>
          </w:r>
          <w:r>
            <w:instrText xml:space="preserve"> 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</w:p>
      </w:tc>
      <w:tc>
        <w:tcPr>
          <w:tcW w:w="5005" w:type="dxa"/>
        </w:tcPr>
        <w:sdt>
          <w:sdtPr>
            <w:rPr>
              <w:b/>
              <w:bCs/>
              <w:sz w:val="18"/>
              <w:szCs w:val="18"/>
            </w:rPr>
            <w:alias w:val="CompanyName"/>
            <w:tag w:val="#BC:InsertDataItem,BCReportInformation/ReportRequest/CompanyName"/>
            <w:id w:val="-617988377"/>
            <w:placeholder>
              <w:docPart w:val="617FC10A81AD4DA7AD869A179C9DF16A"/>
            </w:placeholder>
            <w15:color w:val="808080"/>
            <w:text/>
          </w:sdtPr>
          <w:sdtContent>
            <w:p w14:paraId="71503495" w14:textId="4106B03E" w:rsidR="00BF7924" w:rsidRPr="008C0627" w:rsidRDefault="00BF7924" w:rsidP="00254980">
              <w:pPr>
                <w:pStyle w:val="NoSpacing"/>
                <w:rPr>
                  <w:sz w:val="18"/>
                  <w:szCs w:val="18"/>
                </w:rPr>
              </w:pPr>
              <w:r w:rsidRPr="008C0627">
                <w:rPr>
                  <w:b/>
                  <w:bCs/>
                  <w:sz w:val="18"/>
                  <w:szCs w:val="18"/>
                </w:rPr>
                <w:t>Cronus</w:t>
              </w:r>
            </w:p>
          </w:sdtContent>
        </w:sdt>
      </w:tc>
    </w:tr>
    <w:tr w:rsidR="00BF7924" w:rsidRPr="003F210F" w14:paraId="301867C7" w14:textId="77777777" w:rsidTr="008C0627">
      <w:trPr>
        <w:trHeight w:val="57"/>
      </w:trPr>
      <w:tc>
        <w:tcPr>
          <w:tcW w:w="5490" w:type="dxa"/>
          <w:vMerge/>
        </w:tcPr>
        <w:p w14:paraId="23C6D588" w14:textId="77777777" w:rsidR="00BF7924" w:rsidRDefault="00BF7924" w:rsidP="007165D3">
          <w:pPr>
            <w:pStyle w:val="BCNumber"/>
            <w:jc w:val="left"/>
            <w:rPr>
              <w:color w:val="242424"/>
              <w:kern w:val="2"/>
              <w:sz w:val="17"/>
              <w:szCs w:val="17"/>
            </w:rPr>
          </w:pPr>
        </w:p>
      </w:tc>
      <w:tc>
        <w:tcPr>
          <w:tcW w:w="5005" w:type="dxa"/>
          <w:vAlign w:val="bottom"/>
        </w:tcPr>
        <w:p w14:paraId="1DFA8DA3" w14:textId="41E961A3" w:rsidR="00BF7924" w:rsidRPr="008C0627" w:rsidRDefault="00000000" w:rsidP="00F22693">
          <w:pPr>
            <w:pStyle w:val="NoSpacing"/>
            <w:rPr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CompanyHomePage"/>
              <w:tag w:val="#BC:InsertDataItem,BCReportInformation/CompanyMetadata/CompanyHomePage"/>
              <w:id w:val="-1794982623"/>
              <w:placeholder>
                <w:docPart w:val="6CC07BD8ED1642808A57C9A5F0BAEE55"/>
              </w:placeholder>
              <w15:color w:val="808080"/>
              <w:text/>
            </w:sdtPr>
            <w:sdtContent>
              <w:r w:rsidR="00BF7924" w:rsidRPr="008C0627">
                <w:rPr>
                  <w:sz w:val="18"/>
                  <w:szCs w:val="18"/>
                </w:rPr>
                <w:t>www.cronus.com</w:t>
              </w:r>
            </w:sdtContent>
          </w:sdt>
          <w:r w:rsidR="008C0627" w:rsidRPr="008C0627">
            <w:rPr>
              <w:sz w:val="18"/>
              <w:szCs w:val="18"/>
            </w:rPr>
            <w:t xml:space="preserve"> / </w:t>
          </w:r>
          <w:sdt>
            <w:sdtPr>
              <w:alias w:val="CompanyPhone"/>
              <w:tag w:val="#BC:InsertDataItem,BCReportInformation/CompanyMetadata/CompanyPhone"/>
              <w:id w:val="771981396"/>
              <w:placeholder>
                <w:docPart w:val="9C58644347944634A2DB046D26ACF502"/>
              </w:placeholder>
              <w15:color w:val="808080"/>
              <w:text/>
            </w:sdtPr>
            <w:sdtContent>
              <w:r w:rsidR="008C0627" w:rsidRPr="009366AA">
                <w:t>Phone No.</w:t>
              </w:r>
            </w:sdtContent>
          </w:sdt>
          <w:r w:rsidR="008C0627" w:rsidRPr="008C0627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  <w:szCs w:val="18"/>
              </w:rPr>
              <w:alias w:val="CompanyPhone"/>
              <w:tag w:val="#BC:InsertDataItem,BCReportInformation/CompanyMetadata/CompanyPhone"/>
              <w:id w:val="-1473826419"/>
              <w:placeholder>
                <w:docPart w:val="D38DF4960D844FD899CF9CC15D033D65"/>
              </w:placeholder>
              <w15:color w:val="808080"/>
              <w:text/>
            </w:sdtPr>
            <w:sdtContent>
              <w:r w:rsidR="008C0627" w:rsidRPr="008C0627">
                <w:rPr>
                  <w:sz w:val="18"/>
                  <w:szCs w:val="18"/>
                </w:rPr>
                <w:t>+45 12 34 56 78</w:t>
              </w:r>
            </w:sdtContent>
          </w:sdt>
        </w:p>
      </w:tc>
    </w:tr>
    <w:tr w:rsidR="00BF7924" w:rsidRPr="003F210F" w14:paraId="736A4955" w14:textId="77777777" w:rsidTr="008C0627">
      <w:trPr>
        <w:trHeight w:val="57"/>
      </w:trPr>
      <w:tc>
        <w:tcPr>
          <w:tcW w:w="5490" w:type="dxa"/>
          <w:vMerge/>
        </w:tcPr>
        <w:p w14:paraId="6453E144" w14:textId="77777777" w:rsidR="00BF7924" w:rsidRDefault="00BF7924" w:rsidP="007165D3">
          <w:pPr>
            <w:pStyle w:val="BCNumber"/>
            <w:jc w:val="left"/>
            <w:rPr>
              <w:color w:val="242424"/>
              <w:kern w:val="2"/>
              <w:sz w:val="17"/>
              <w:szCs w:val="17"/>
            </w:rPr>
          </w:pPr>
        </w:p>
      </w:tc>
      <w:tc>
        <w:tcPr>
          <w:tcW w:w="5005" w:type="dxa"/>
          <w:vAlign w:val="bottom"/>
        </w:tcPr>
        <w:p w14:paraId="00F5DEA0" w14:textId="188A2155" w:rsidR="00BF7924" w:rsidRPr="008C0627" w:rsidRDefault="00000000" w:rsidP="00F22693">
          <w:pPr>
            <w:pStyle w:val="NoSpacing"/>
            <w:rPr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CompanyEmail"/>
              <w:tag w:val="#BC:InsertDataItem,BCReportInformation/CompanyMetadata/CompanyEmail"/>
              <w:id w:val="-666556186"/>
              <w:placeholder>
                <w:docPart w:val="CCE19FD35FAC4436ABF466BA85DBAB91"/>
              </w:placeholder>
              <w15:color w:val="808080"/>
              <w:text/>
            </w:sdtPr>
            <w:sdtContent>
              <w:r w:rsidR="008C0627" w:rsidRPr="008C0627">
                <w:rPr>
                  <w:sz w:val="18"/>
                  <w:szCs w:val="18"/>
                </w:rPr>
                <w:t>John.doe@cronus.com</w:t>
              </w:r>
            </w:sdtContent>
          </w:sdt>
          <w:r w:rsidR="008C0627" w:rsidRPr="008C0627">
            <w:rPr>
              <w:sz w:val="18"/>
              <w:szCs w:val="18"/>
            </w:rPr>
            <w:t xml:space="preserve"> </w:t>
          </w:r>
          <w:r w:rsidR="008C0627">
            <w:rPr>
              <w:sz w:val="18"/>
              <w:szCs w:val="18"/>
            </w:rPr>
            <w:t xml:space="preserve">/ </w:t>
          </w:r>
          <w:sdt>
            <w:sdtPr>
              <w:rPr>
                <w:sz w:val="18"/>
                <w:szCs w:val="18"/>
              </w:rPr>
              <w:alias w:val="CompanyFaxNo"/>
              <w:tag w:val="#BC:InsertDataItem,BCReportInformation/CompanyMetadata/CompanyFaxNo"/>
              <w:id w:val="-1082524452"/>
              <w:placeholder>
                <w:docPart w:val="3CD15F93AA584FEFA9941237121606EA"/>
              </w:placeholder>
              <w15:color w:val="808080"/>
              <w:text/>
            </w:sdtPr>
            <w:sdtContent>
              <w:r w:rsidR="008C0627" w:rsidRPr="008C0627">
                <w:rPr>
                  <w:sz w:val="18"/>
                  <w:szCs w:val="18"/>
                </w:rPr>
                <w:t>333-333-333</w:t>
              </w:r>
            </w:sdtContent>
          </w:sdt>
        </w:p>
      </w:tc>
    </w:tr>
    <w:tr w:rsidR="00BF7924" w:rsidRPr="003F210F" w14:paraId="0931293B" w14:textId="77777777" w:rsidTr="008C0627">
      <w:trPr>
        <w:trHeight w:val="57"/>
      </w:trPr>
      <w:tc>
        <w:tcPr>
          <w:tcW w:w="5490" w:type="dxa"/>
          <w:vMerge/>
        </w:tcPr>
        <w:p w14:paraId="4E1AC91C" w14:textId="77777777" w:rsidR="00BF7924" w:rsidRDefault="00BF7924" w:rsidP="007165D3">
          <w:pPr>
            <w:pStyle w:val="BCNumber"/>
            <w:jc w:val="left"/>
            <w:rPr>
              <w:color w:val="242424"/>
              <w:kern w:val="2"/>
              <w:sz w:val="17"/>
              <w:szCs w:val="17"/>
            </w:rPr>
          </w:pPr>
        </w:p>
      </w:tc>
      <w:tc>
        <w:tcPr>
          <w:tcW w:w="5005" w:type="dxa"/>
          <w:vAlign w:val="bottom"/>
        </w:tcPr>
        <w:p w14:paraId="74A215F4" w14:textId="023DD7F1" w:rsidR="00BF7924" w:rsidRPr="008C0627" w:rsidRDefault="00000000" w:rsidP="00F22693">
          <w:pPr>
            <w:pStyle w:val="NoSpacing"/>
            <w:rPr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CompanyBankName"/>
              <w:tag w:val="#BC:InsertDataItem,BCReportInformation/CompanyMetadata/CompanyBankName"/>
              <w:id w:val="934403844"/>
              <w:placeholder>
                <w:docPart w:val="16C52A95514746DA931A8E7C01FED147"/>
              </w:placeholder>
              <w15:color w:val="808080"/>
              <w:text/>
            </w:sdtPr>
            <w:sdtContent>
              <w:r w:rsidR="008C0627" w:rsidRPr="008C0627">
                <w:rPr>
                  <w:rFonts w:cstheme="minorHAnsi"/>
                  <w:sz w:val="18"/>
                  <w:szCs w:val="18"/>
                </w:rPr>
                <w:t>Worldwide Bank</w:t>
              </w:r>
            </w:sdtContent>
          </w:sdt>
          <w:r w:rsidR="008C0627" w:rsidRPr="008C0627">
            <w:rPr>
              <w:rFonts w:cstheme="minorHAnsi"/>
              <w:sz w:val="18"/>
              <w:szCs w:val="18"/>
            </w:rPr>
            <w:t xml:space="preserve"> </w:t>
          </w:r>
          <w:sdt>
            <w:sdtPr>
              <w:rPr>
                <w:rFonts w:cstheme="minorHAnsi"/>
                <w:sz w:val="18"/>
                <w:szCs w:val="18"/>
              </w:rPr>
              <w:alias w:val="CompanyBankBranchNo"/>
              <w:tag w:val="#BC:InsertDataItem,BCReportInformation/CompanyMetadata/CompanyBankBranchNo"/>
              <w:id w:val="1653403798"/>
              <w:placeholder>
                <w:docPart w:val="DFF5BA23918D4F9394AA4A6527C1A22D"/>
              </w:placeholder>
              <w15:color w:val="808080"/>
              <w:text/>
            </w:sdtPr>
            <w:sdtContent>
              <w:r w:rsidR="008C0627" w:rsidRPr="008C0627">
                <w:rPr>
                  <w:rFonts w:cstheme="minorHAnsi"/>
                  <w:sz w:val="18"/>
                  <w:szCs w:val="18"/>
                </w:rPr>
                <w:t>BG99999</w:t>
              </w:r>
            </w:sdtContent>
          </w:sdt>
          <w:r w:rsidR="008C0627" w:rsidRPr="008C0627">
            <w:rPr>
              <w:rFonts w:cstheme="minorHAnsi"/>
              <w:sz w:val="18"/>
              <w:szCs w:val="18"/>
            </w:rPr>
            <w:t xml:space="preserve"> </w:t>
          </w:r>
          <w:sdt>
            <w:sdtPr>
              <w:rPr>
                <w:rFonts w:cstheme="minorHAnsi"/>
                <w:sz w:val="18"/>
                <w:szCs w:val="18"/>
              </w:rPr>
              <w:alias w:val="CompanyBankAccountNo"/>
              <w:tag w:val="#BC:InsertDataItem,BCReportInformation/CompanyMetadata/CompanyBankAccountNo"/>
              <w:id w:val="-83993218"/>
              <w:placeholder>
                <w:docPart w:val="45897F1A38C9449F94D5539D672569FE"/>
              </w:placeholder>
              <w15:color w:val="808080"/>
              <w:text/>
            </w:sdtPr>
            <w:sdtContent>
              <w:r w:rsidR="008C0627" w:rsidRPr="008C0627">
                <w:rPr>
                  <w:rFonts w:cstheme="minorHAnsi"/>
                  <w:sz w:val="18"/>
                  <w:szCs w:val="18"/>
                </w:rPr>
                <w:t>99-99-888</w:t>
              </w:r>
            </w:sdtContent>
          </w:sdt>
          <w:r w:rsidR="008C0627" w:rsidRPr="008C0627">
            <w:rPr>
              <w:sz w:val="18"/>
              <w:szCs w:val="18"/>
            </w:rPr>
            <w:t xml:space="preserve"> </w:t>
          </w:r>
          <w:r w:rsidR="008C0627">
            <w:rPr>
              <w:sz w:val="18"/>
              <w:szCs w:val="18"/>
            </w:rPr>
            <w:t xml:space="preserve">/ </w:t>
          </w:r>
          <w:sdt>
            <w:sdtPr>
              <w:rPr>
                <w:sz w:val="18"/>
                <w:szCs w:val="18"/>
              </w:rPr>
              <w:alias w:val="CompanyRegistrationNoCaption"/>
              <w:tag w:val="#BC:InsertDataItem,BCReportInformation/CompanyMetadata/CompanyRegistrationNoCaption"/>
              <w:id w:val="-807630847"/>
              <w:placeholder>
                <w:docPart w:val="10B01E87EC534B2D86581C9F31CFDE14"/>
              </w:placeholder>
              <w15:color w:val="808080"/>
              <w:text/>
            </w:sdtPr>
            <w:sdtContent>
              <w:r w:rsidR="008C0627" w:rsidRPr="008C0627">
                <w:rPr>
                  <w:sz w:val="18"/>
                  <w:szCs w:val="18"/>
                </w:rPr>
                <w:t>VAT Registration No.: 777777777</w:t>
              </w:r>
            </w:sdtContent>
          </w:sdt>
        </w:p>
      </w:tc>
    </w:tr>
    <w:tr w:rsidR="00BF7924" w:rsidRPr="003F210F" w14:paraId="03EA58DA" w14:textId="77777777" w:rsidTr="008C0627">
      <w:trPr>
        <w:trHeight w:val="57"/>
      </w:trPr>
      <w:tc>
        <w:tcPr>
          <w:tcW w:w="5490" w:type="dxa"/>
          <w:vMerge/>
        </w:tcPr>
        <w:p w14:paraId="1C03EB9A" w14:textId="77777777" w:rsidR="00BF7924" w:rsidRDefault="00BF7924" w:rsidP="007165D3">
          <w:pPr>
            <w:pStyle w:val="BCNumber"/>
            <w:jc w:val="left"/>
            <w:rPr>
              <w:color w:val="242424"/>
              <w:kern w:val="2"/>
              <w:sz w:val="17"/>
              <w:szCs w:val="17"/>
            </w:rPr>
          </w:pPr>
        </w:p>
      </w:tc>
      <w:tc>
        <w:tcPr>
          <w:tcW w:w="5005" w:type="dxa"/>
          <w:vAlign w:val="bottom"/>
        </w:tcPr>
        <w:p w14:paraId="5D7245BD" w14:textId="0A1A3A5F" w:rsidR="00BF7924" w:rsidRPr="008C0627" w:rsidRDefault="00000000" w:rsidP="00F22693">
          <w:pPr>
            <w:pStyle w:val="NoSpacing"/>
            <w:rPr>
              <w:sz w:val="18"/>
              <w:szCs w:val="18"/>
            </w:rPr>
          </w:pPr>
          <w:sdt>
            <w:sdtPr>
              <w:rPr>
                <w:rFonts w:cstheme="minorHAnsi"/>
                <w:sz w:val="18"/>
                <w:szCs w:val="18"/>
              </w:rPr>
              <w:alias w:val="CompanyGiroNoCaption"/>
              <w:tag w:val="#BC:InsertDataItem,BCReportInformation/CompanyMetadata/CompanyGiroNoCaption"/>
              <w:id w:val="-759286182"/>
              <w:placeholder>
                <w:docPart w:val="E7D03672F5874C4C9E447D1488BB3A96"/>
              </w:placeholder>
              <w15:color w:val="808080"/>
              <w:text/>
            </w:sdtPr>
            <w:sdtContent>
              <w:r w:rsidR="008C0627" w:rsidRPr="008C0627">
                <w:rPr>
                  <w:rFonts w:cstheme="minorHAnsi"/>
                  <w:sz w:val="18"/>
                  <w:szCs w:val="18"/>
                </w:rPr>
                <w:t>Giro No.</w:t>
              </w:r>
            </w:sdtContent>
          </w:sdt>
          <w:r w:rsidR="008C0627" w:rsidRPr="008C0627">
            <w:rPr>
              <w:rFonts w:cstheme="minorHAnsi"/>
              <w:sz w:val="18"/>
              <w:szCs w:val="18"/>
            </w:rPr>
            <w:t xml:space="preserve">: </w:t>
          </w:r>
          <w:sdt>
            <w:sdtPr>
              <w:rPr>
                <w:rFonts w:cstheme="minorHAnsi"/>
                <w:sz w:val="18"/>
                <w:szCs w:val="18"/>
              </w:rPr>
              <w:alias w:val="CompanyGiroNo"/>
              <w:tag w:val="#BC:InsertDataItem,BCReportInformation/CompanyMetadata/CompanyGiroNo"/>
              <w:id w:val="-2111342694"/>
              <w:placeholder>
                <w:docPart w:val="7EA15F1DCC1147F9A944D1D342DCD2E5"/>
              </w:placeholder>
              <w15:color w:val="808080"/>
              <w:text/>
            </w:sdtPr>
            <w:sdtContent>
              <w:r w:rsidR="008C0627" w:rsidRPr="008C0627">
                <w:rPr>
                  <w:rFonts w:cstheme="minorHAnsi"/>
                  <w:sz w:val="18"/>
                  <w:szCs w:val="18"/>
                </w:rPr>
                <w:t>888-9999</w:t>
              </w:r>
            </w:sdtContent>
          </w:sdt>
          <w:r w:rsidR="008C0627" w:rsidRPr="008C0627">
            <w:rPr>
              <w:rFonts w:cstheme="minorHAnsi"/>
              <w:sz w:val="18"/>
              <w:szCs w:val="18"/>
            </w:rPr>
            <w:t xml:space="preserve"> / </w:t>
          </w:r>
          <w:sdt>
            <w:sdtPr>
              <w:rPr>
                <w:rFonts w:cstheme="minorHAnsi"/>
                <w:sz w:val="18"/>
                <w:szCs w:val="18"/>
              </w:rPr>
              <w:alias w:val="CompanyIBANCaption"/>
              <w:tag w:val="#BC:InsertDataItem,BCReportInformation/CompanyMetadata/CompanyIBANCaption"/>
              <w:id w:val="-1816098089"/>
              <w:placeholder>
                <w:docPart w:val="DF3D395AA4684FC79643FEF9F375E87E"/>
              </w:placeholder>
              <w15:color w:val="808080"/>
              <w:text/>
            </w:sdtPr>
            <w:sdtContent>
              <w:r w:rsidR="008C0627" w:rsidRPr="008C0627">
                <w:rPr>
                  <w:rFonts w:cstheme="minorHAnsi"/>
                  <w:sz w:val="18"/>
                  <w:szCs w:val="18"/>
                </w:rPr>
                <w:t>IBAN</w:t>
              </w:r>
            </w:sdtContent>
          </w:sdt>
          <w:r w:rsidR="008C0627" w:rsidRPr="008C0627">
            <w:rPr>
              <w:rFonts w:cstheme="minorHAnsi"/>
              <w:sz w:val="18"/>
              <w:szCs w:val="18"/>
            </w:rPr>
            <w:t xml:space="preserve">: </w:t>
          </w:r>
          <w:sdt>
            <w:sdtPr>
              <w:rPr>
                <w:rFonts w:cstheme="minorHAnsi"/>
                <w:sz w:val="18"/>
                <w:szCs w:val="18"/>
              </w:rPr>
              <w:alias w:val="CompanyIBAN"/>
              <w:tag w:val="#BC:InsertDataItem,BCReportInformation/CompanyMetadata/CompanyIBAN"/>
              <w:id w:val="1557041442"/>
              <w:placeholder>
                <w:docPart w:val="94586B08E65248C08555EB0AA9AC2600"/>
              </w:placeholder>
              <w15:color w:val="808080"/>
              <w:text/>
            </w:sdtPr>
            <w:sdtContent>
              <w:r w:rsidR="008C0627" w:rsidRPr="008C0627">
                <w:rPr>
                  <w:rFonts w:cstheme="minorHAnsi"/>
                  <w:sz w:val="18"/>
                  <w:szCs w:val="18"/>
                </w:rPr>
                <w:t>GB 12 CPBK 08929965044991</w:t>
              </w:r>
            </w:sdtContent>
          </w:sdt>
        </w:p>
      </w:tc>
    </w:tr>
  </w:tbl>
  <w:p w14:paraId="3F24376A" w14:textId="63C3E677" w:rsidR="007165D3" w:rsidRPr="00730288" w:rsidRDefault="008C0627" w:rsidP="00C50B6A">
    <w:pPr>
      <w:pStyle w:val="NoSpacing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0B50A" w14:textId="77777777" w:rsidR="0069727F" w:rsidRDefault="0069727F" w:rsidP="00E40C63">
      <w:pPr>
        <w:spacing w:after="0"/>
      </w:pPr>
      <w:r>
        <w:separator/>
      </w:r>
    </w:p>
  </w:footnote>
  <w:footnote w:type="continuationSeparator" w:id="0">
    <w:p w14:paraId="5F68BED4" w14:textId="77777777" w:rsidR="0069727F" w:rsidRDefault="0069727F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6EDF9" w14:textId="77777777" w:rsidR="008C0627" w:rsidRDefault="008C06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jc w:val="right"/>
      <w:tblLook w:val="04A0" w:firstRow="1" w:lastRow="0" w:firstColumn="1" w:lastColumn="0" w:noHBand="0" w:noVBand="1"/>
    </w:tblPr>
    <w:tblGrid>
      <w:gridCol w:w="5491"/>
      <w:gridCol w:w="5004"/>
    </w:tblGrid>
    <w:tr w:rsidR="00B0510A" w:rsidRPr="0080018E" w14:paraId="306C3267" w14:textId="77777777" w:rsidTr="008C062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2"/>
        <w:jc w:val="right"/>
      </w:trPr>
      <w:tc>
        <w:tcPr>
          <w:tcW w:w="2616" w:type="pct"/>
        </w:tcPr>
        <w:p w14:paraId="66322C6E" w14:textId="607903ED" w:rsidR="00B0510A" w:rsidRDefault="00B0510A" w:rsidP="00B0510A">
          <w:pPr>
            <w:pStyle w:val="NoSpacing"/>
            <w:tabs>
              <w:tab w:val="left" w:pos="0"/>
              <w:tab w:val="center" w:pos="5310"/>
              <w:tab w:val="right" w:pos="10440"/>
            </w:tabs>
            <w:ind w:right="26"/>
            <w:rPr>
              <w:rFonts w:ascii="Aptos Narrow" w:eastAsiaTheme="majorEastAsia" w:hAnsi="Aptos Narrow"/>
              <w:color w:val="242424"/>
              <w:sz w:val="36"/>
              <w:szCs w:val="36"/>
            </w:rPr>
          </w:pPr>
        </w:p>
        <w:p w14:paraId="2DDF607D" w14:textId="77777777" w:rsidR="00B0510A" w:rsidRPr="00AF4F6F" w:rsidRDefault="00B0510A" w:rsidP="00B0510A">
          <w:pPr>
            <w:pStyle w:val="NoSpacing"/>
            <w:tabs>
              <w:tab w:val="left" w:pos="0"/>
              <w:tab w:val="center" w:pos="5310"/>
              <w:tab w:val="right" w:pos="10440"/>
            </w:tabs>
            <w:ind w:right="26"/>
            <w:rPr>
              <w:rFonts w:ascii="Aptos Narrow" w:eastAsiaTheme="majorEastAsia" w:hAnsi="Aptos Narrow"/>
              <w:color w:val="242424"/>
              <w:sz w:val="36"/>
              <w:szCs w:val="36"/>
            </w:rPr>
          </w:pPr>
        </w:p>
      </w:tc>
      <w:tc>
        <w:tcPr>
          <w:tcW w:w="2384" w:type="pct"/>
        </w:tcPr>
        <w:p w14:paraId="6D855DCB" w14:textId="0681A118" w:rsidR="00B0510A" w:rsidRPr="00954A31" w:rsidRDefault="00000000" w:rsidP="00E70048">
          <w:pPr>
            <w:pStyle w:val="BCLabel"/>
          </w:pPr>
          <w:sdt>
            <w:sdtPr>
              <w:rPr>
                <w:sz w:val="36"/>
                <w:szCs w:val="36"/>
              </w:rPr>
              <w:alias w:val="ReportName"/>
              <w:tag w:val="#BC:InsertDataItem,BCReportInformation/ReportMetadata/ReportName"/>
              <w:id w:val="1251386124"/>
              <w:placeholder>
                <w:docPart w:val="DefaultPlaceholder_-1854013440"/>
              </w:placeholder>
              <w15:color w:val="808080"/>
              <w:text/>
            </w:sdtPr>
            <w:sdtContent>
              <w:r w:rsidR="001D5E12" w:rsidRPr="00E70048">
                <w:rPr>
                  <w:sz w:val="36"/>
                  <w:szCs w:val="36"/>
                </w:rPr>
                <w:t>Report Name</w:t>
              </w:r>
            </w:sdtContent>
          </w:sdt>
        </w:p>
      </w:tc>
    </w:tr>
  </w:tbl>
  <w:p w14:paraId="0F1F58A8" w14:textId="0ED36FE9" w:rsidR="00D6006D" w:rsidRPr="001D1CE2" w:rsidRDefault="00D6006D" w:rsidP="00D6006D">
    <w:pPr>
      <w:pStyle w:val="NoSpacing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4A0" w:firstRow="1" w:lastRow="0" w:firstColumn="1" w:lastColumn="0" w:noHBand="0" w:noVBand="1"/>
    </w:tblPr>
    <w:tblGrid>
      <w:gridCol w:w="5490"/>
      <w:gridCol w:w="5005"/>
    </w:tblGrid>
    <w:tr w:rsidR="006D6477" w:rsidRPr="0080018E" w14:paraId="69BBD991" w14:textId="77777777" w:rsidTr="008C062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807"/>
      </w:trPr>
      <w:sdt>
        <w:sdtPr>
          <w:alias w:val="CompanyLogo"/>
          <w:tag w:val="#BC:InsertDataItem,BCReportInformation/CompanyMetadata/CompanyLogo"/>
          <w:id w:val="-1878226836"/>
          <w:showingPlcHdr/>
          <w:picture/>
        </w:sdtPr>
        <w:sdtContent>
          <w:tc>
            <w:tcPr>
              <w:tcW w:w="5490" w:type="dxa"/>
            </w:tcPr>
            <w:p w14:paraId="4F2A546F" w14:textId="68F7713C" w:rsidR="006D6477" w:rsidRPr="00AF4F6F" w:rsidRDefault="004F62FD" w:rsidP="006604D7">
              <w:pPr>
                <w:pStyle w:val="NoSpacing"/>
                <w:tabs>
                  <w:tab w:val="left" w:pos="0"/>
                  <w:tab w:val="center" w:pos="5310"/>
                  <w:tab w:val="right" w:pos="10440"/>
                </w:tabs>
              </w:pPr>
              <w:r>
                <w:rPr>
                  <w:noProof/>
                </w:rPr>
                <w:drawing>
                  <wp:inline distT="0" distB="0" distL="0" distR="0" wp14:anchorId="0A073B73" wp14:editId="6D06D759">
                    <wp:extent cx="2037600" cy="1137600"/>
                    <wp:effectExtent l="0" t="0" r="1270" b="5715"/>
                    <wp:docPr id="1" name="Billed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037600" cy="113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5005" w:type="dxa"/>
        </w:tcPr>
        <w:p w14:paraId="25F6021D" w14:textId="02A936B9" w:rsidR="006D6477" w:rsidRPr="00165FE8" w:rsidRDefault="00000000" w:rsidP="009F44D9">
          <w:pPr>
            <w:pStyle w:val="Title"/>
          </w:pPr>
          <w:sdt>
            <w:sdtPr>
              <w:rPr>
                <w:sz w:val="36"/>
                <w:szCs w:val="36"/>
              </w:rPr>
              <w:alias w:val="ReportName"/>
              <w:tag w:val="#BC:InsertDataItem,BCReportInformation/ReportMetadata/ReportName"/>
              <w:id w:val="-1424488023"/>
              <w:placeholder>
                <w:docPart w:val="DefaultPlaceholder_-1854013440"/>
              </w:placeholder>
              <w15:color w:val="808080"/>
              <w:text/>
            </w:sdtPr>
            <w:sdtContent>
              <w:r w:rsidR="002E2D3C" w:rsidRPr="00165FE8">
                <w:rPr>
                  <w:sz w:val="36"/>
                  <w:szCs w:val="36"/>
                </w:rPr>
                <w:t>Report Name</w:t>
              </w:r>
            </w:sdtContent>
          </w:sdt>
        </w:p>
      </w:tc>
    </w:tr>
  </w:tbl>
  <w:p w14:paraId="78298440" w14:textId="77777777" w:rsidR="006A7DAE" w:rsidRDefault="006A7DAE">
    <w:pPr>
      <w:pStyle w:val="NoSpacing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03BAA"/>
    <w:rsid w:val="000121E0"/>
    <w:rsid w:val="00013FC3"/>
    <w:rsid w:val="00032E69"/>
    <w:rsid w:val="000357EB"/>
    <w:rsid w:val="00036766"/>
    <w:rsid w:val="00043319"/>
    <w:rsid w:val="000472FE"/>
    <w:rsid w:val="000511FB"/>
    <w:rsid w:val="00051A15"/>
    <w:rsid w:val="00052A25"/>
    <w:rsid w:val="000607F5"/>
    <w:rsid w:val="00067E46"/>
    <w:rsid w:val="00070EE8"/>
    <w:rsid w:val="000712B3"/>
    <w:rsid w:val="00074151"/>
    <w:rsid w:val="0007545A"/>
    <w:rsid w:val="000844A3"/>
    <w:rsid w:val="0008693A"/>
    <w:rsid w:val="000A4801"/>
    <w:rsid w:val="000A665A"/>
    <w:rsid w:val="000B5FFC"/>
    <w:rsid w:val="000D1667"/>
    <w:rsid w:val="000D5A6D"/>
    <w:rsid w:val="000E071F"/>
    <w:rsid w:val="000F6220"/>
    <w:rsid w:val="00103846"/>
    <w:rsid w:val="0011793B"/>
    <w:rsid w:val="00121DD0"/>
    <w:rsid w:val="00123A7D"/>
    <w:rsid w:val="001252FA"/>
    <w:rsid w:val="00126D5A"/>
    <w:rsid w:val="00130564"/>
    <w:rsid w:val="00130677"/>
    <w:rsid w:val="00134A71"/>
    <w:rsid w:val="00151C73"/>
    <w:rsid w:val="001621D9"/>
    <w:rsid w:val="00164F74"/>
    <w:rsid w:val="00165FE8"/>
    <w:rsid w:val="001A4D98"/>
    <w:rsid w:val="001A5902"/>
    <w:rsid w:val="001B793C"/>
    <w:rsid w:val="001C7C1D"/>
    <w:rsid w:val="001C7E7F"/>
    <w:rsid w:val="001D1CE2"/>
    <w:rsid w:val="001D5E12"/>
    <w:rsid w:val="001D6807"/>
    <w:rsid w:val="001D6BEA"/>
    <w:rsid w:val="001F76A3"/>
    <w:rsid w:val="0020108A"/>
    <w:rsid w:val="00227B21"/>
    <w:rsid w:val="002317CA"/>
    <w:rsid w:val="002334A5"/>
    <w:rsid w:val="00235CA0"/>
    <w:rsid w:val="00245B0E"/>
    <w:rsid w:val="0024677E"/>
    <w:rsid w:val="00254980"/>
    <w:rsid w:val="002556BA"/>
    <w:rsid w:val="002568CB"/>
    <w:rsid w:val="00261876"/>
    <w:rsid w:val="0026269B"/>
    <w:rsid w:val="002669DB"/>
    <w:rsid w:val="00271B55"/>
    <w:rsid w:val="002732C5"/>
    <w:rsid w:val="00273BA9"/>
    <w:rsid w:val="00285F1D"/>
    <w:rsid w:val="002920BC"/>
    <w:rsid w:val="00294966"/>
    <w:rsid w:val="0029628E"/>
    <w:rsid w:val="002A29DF"/>
    <w:rsid w:val="002A382C"/>
    <w:rsid w:val="002A5D1D"/>
    <w:rsid w:val="002B5226"/>
    <w:rsid w:val="002B6B46"/>
    <w:rsid w:val="002C05A4"/>
    <w:rsid w:val="002D53D1"/>
    <w:rsid w:val="002D7EC8"/>
    <w:rsid w:val="002E2A56"/>
    <w:rsid w:val="002E2D3C"/>
    <w:rsid w:val="00313CC3"/>
    <w:rsid w:val="003148F3"/>
    <w:rsid w:val="00322784"/>
    <w:rsid w:val="00335F5D"/>
    <w:rsid w:val="00337723"/>
    <w:rsid w:val="00355E20"/>
    <w:rsid w:val="00374316"/>
    <w:rsid w:val="0038349C"/>
    <w:rsid w:val="00383F15"/>
    <w:rsid w:val="00394029"/>
    <w:rsid w:val="003A0907"/>
    <w:rsid w:val="003A31D7"/>
    <w:rsid w:val="003A346B"/>
    <w:rsid w:val="003A705C"/>
    <w:rsid w:val="003A7E69"/>
    <w:rsid w:val="003B1D59"/>
    <w:rsid w:val="003C2C96"/>
    <w:rsid w:val="003C6FAE"/>
    <w:rsid w:val="003D120B"/>
    <w:rsid w:val="003D1B0C"/>
    <w:rsid w:val="003D4B80"/>
    <w:rsid w:val="003E2178"/>
    <w:rsid w:val="003F77E2"/>
    <w:rsid w:val="00417ABE"/>
    <w:rsid w:val="004224B3"/>
    <w:rsid w:val="004250C2"/>
    <w:rsid w:val="00426B87"/>
    <w:rsid w:val="0042705F"/>
    <w:rsid w:val="004406A0"/>
    <w:rsid w:val="00451877"/>
    <w:rsid w:val="004722F1"/>
    <w:rsid w:val="00492354"/>
    <w:rsid w:val="004A0FCD"/>
    <w:rsid w:val="004A4D71"/>
    <w:rsid w:val="004B077F"/>
    <w:rsid w:val="004B22F6"/>
    <w:rsid w:val="004B47ED"/>
    <w:rsid w:val="004B4EE3"/>
    <w:rsid w:val="004B6FE5"/>
    <w:rsid w:val="004C60A5"/>
    <w:rsid w:val="004D5294"/>
    <w:rsid w:val="004E18A1"/>
    <w:rsid w:val="004F142E"/>
    <w:rsid w:val="004F2432"/>
    <w:rsid w:val="004F47D6"/>
    <w:rsid w:val="004F62FD"/>
    <w:rsid w:val="005008BF"/>
    <w:rsid w:val="0051660C"/>
    <w:rsid w:val="00524FE6"/>
    <w:rsid w:val="00540B4D"/>
    <w:rsid w:val="005417B7"/>
    <w:rsid w:val="00543913"/>
    <w:rsid w:val="005451BE"/>
    <w:rsid w:val="00545960"/>
    <w:rsid w:val="00552846"/>
    <w:rsid w:val="00555C5D"/>
    <w:rsid w:val="0055626E"/>
    <w:rsid w:val="00557CB7"/>
    <w:rsid w:val="00563DCD"/>
    <w:rsid w:val="00565DCB"/>
    <w:rsid w:val="005731CF"/>
    <w:rsid w:val="005865C8"/>
    <w:rsid w:val="00587157"/>
    <w:rsid w:val="005910DA"/>
    <w:rsid w:val="00591CAA"/>
    <w:rsid w:val="00595F7F"/>
    <w:rsid w:val="005963DE"/>
    <w:rsid w:val="005A0994"/>
    <w:rsid w:val="005C497A"/>
    <w:rsid w:val="005D2423"/>
    <w:rsid w:val="005E42A0"/>
    <w:rsid w:val="005E5CF6"/>
    <w:rsid w:val="005F2559"/>
    <w:rsid w:val="005F5EC9"/>
    <w:rsid w:val="005F6BCC"/>
    <w:rsid w:val="0060202A"/>
    <w:rsid w:val="00610A30"/>
    <w:rsid w:val="00612037"/>
    <w:rsid w:val="00612ABF"/>
    <w:rsid w:val="006206C2"/>
    <w:rsid w:val="00620FA7"/>
    <w:rsid w:val="006245DA"/>
    <w:rsid w:val="0063620D"/>
    <w:rsid w:val="006418FA"/>
    <w:rsid w:val="006572A2"/>
    <w:rsid w:val="006604D7"/>
    <w:rsid w:val="0067225B"/>
    <w:rsid w:val="00677AD5"/>
    <w:rsid w:val="006801C4"/>
    <w:rsid w:val="0068273F"/>
    <w:rsid w:val="00683CCE"/>
    <w:rsid w:val="00684C66"/>
    <w:rsid w:val="00684EEB"/>
    <w:rsid w:val="006907F2"/>
    <w:rsid w:val="0069727F"/>
    <w:rsid w:val="006A2A7B"/>
    <w:rsid w:val="006A4DB5"/>
    <w:rsid w:val="006A7DAE"/>
    <w:rsid w:val="006B6005"/>
    <w:rsid w:val="006B6B61"/>
    <w:rsid w:val="006B6D9A"/>
    <w:rsid w:val="006B7BF9"/>
    <w:rsid w:val="006C30D9"/>
    <w:rsid w:val="006C4581"/>
    <w:rsid w:val="006D4B90"/>
    <w:rsid w:val="006D6477"/>
    <w:rsid w:val="006D64AE"/>
    <w:rsid w:val="006F245B"/>
    <w:rsid w:val="006F2626"/>
    <w:rsid w:val="006F5C5E"/>
    <w:rsid w:val="006F7175"/>
    <w:rsid w:val="006F7E85"/>
    <w:rsid w:val="0071439C"/>
    <w:rsid w:val="00715BF0"/>
    <w:rsid w:val="007165D3"/>
    <w:rsid w:val="00716E24"/>
    <w:rsid w:val="00730288"/>
    <w:rsid w:val="0073686D"/>
    <w:rsid w:val="00741F6B"/>
    <w:rsid w:val="007431D1"/>
    <w:rsid w:val="00744A2C"/>
    <w:rsid w:val="007537BA"/>
    <w:rsid w:val="00754C12"/>
    <w:rsid w:val="00756A0E"/>
    <w:rsid w:val="00760FA8"/>
    <w:rsid w:val="007627E5"/>
    <w:rsid w:val="0076366E"/>
    <w:rsid w:val="00765190"/>
    <w:rsid w:val="00766078"/>
    <w:rsid w:val="007766EE"/>
    <w:rsid w:val="007773B8"/>
    <w:rsid w:val="00777ADC"/>
    <w:rsid w:val="00786A4F"/>
    <w:rsid w:val="00797305"/>
    <w:rsid w:val="007A0A2F"/>
    <w:rsid w:val="007B235B"/>
    <w:rsid w:val="007D6C7F"/>
    <w:rsid w:val="007E323C"/>
    <w:rsid w:val="007F0EAA"/>
    <w:rsid w:val="00802B5B"/>
    <w:rsid w:val="008033F9"/>
    <w:rsid w:val="00807754"/>
    <w:rsid w:val="00815D27"/>
    <w:rsid w:val="00815DF8"/>
    <w:rsid w:val="0081718A"/>
    <w:rsid w:val="008179F0"/>
    <w:rsid w:val="00817EE6"/>
    <w:rsid w:val="00820262"/>
    <w:rsid w:val="00822ACB"/>
    <w:rsid w:val="00825186"/>
    <w:rsid w:val="00836184"/>
    <w:rsid w:val="00844D12"/>
    <w:rsid w:val="00845DAF"/>
    <w:rsid w:val="00845E08"/>
    <w:rsid w:val="008533EF"/>
    <w:rsid w:val="00856BBF"/>
    <w:rsid w:val="00860150"/>
    <w:rsid w:val="00880B4D"/>
    <w:rsid w:val="008928FD"/>
    <w:rsid w:val="00892F16"/>
    <w:rsid w:val="00893B04"/>
    <w:rsid w:val="008A0755"/>
    <w:rsid w:val="008A3828"/>
    <w:rsid w:val="008A7746"/>
    <w:rsid w:val="008C0627"/>
    <w:rsid w:val="008C225B"/>
    <w:rsid w:val="008C248C"/>
    <w:rsid w:val="008C3901"/>
    <w:rsid w:val="008D1E82"/>
    <w:rsid w:val="008D450A"/>
    <w:rsid w:val="008D7475"/>
    <w:rsid w:val="008E04D9"/>
    <w:rsid w:val="008E21BA"/>
    <w:rsid w:val="008E232A"/>
    <w:rsid w:val="008E6F68"/>
    <w:rsid w:val="008E766D"/>
    <w:rsid w:val="008F0A38"/>
    <w:rsid w:val="008F69BA"/>
    <w:rsid w:val="0090637C"/>
    <w:rsid w:val="009072D1"/>
    <w:rsid w:val="009137EF"/>
    <w:rsid w:val="0092060C"/>
    <w:rsid w:val="0092542A"/>
    <w:rsid w:val="00933DB5"/>
    <w:rsid w:val="00934697"/>
    <w:rsid w:val="00940735"/>
    <w:rsid w:val="00943A17"/>
    <w:rsid w:val="009453BC"/>
    <w:rsid w:val="00952EE4"/>
    <w:rsid w:val="00954C6C"/>
    <w:rsid w:val="00962806"/>
    <w:rsid w:val="00966D04"/>
    <w:rsid w:val="009717E3"/>
    <w:rsid w:val="00972E96"/>
    <w:rsid w:val="00977150"/>
    <w:rsid w:val="00982950"/>
    <w:rsid w:val="00991278"/>
    <w:rsid w:val="0099175E"/>
    <w:rsid w:val="009926C9"/>
    <w:rsid w:val="009943A4"/>
    <w:rsid w:val="00997858"/>
    <w:rsid w:val="009B485A"/>
    <w:rsid w:val="009C7016"/>
    <w:rsid w:val="009D107A"/>
    <w:rsid w:val="009D3277"/>
    <w:rsid w:val="009D508B"/>
    <w:rsid w:val="009D6FE7"/>
    <w:rsid w:val="009E16EA"/>
    <w:rsid w:val="009E251E"/>
    <w:rsid w:val="009F21B5"/>
    <w:rsid w:val="009F44D9"/>
    <w:rsid w:val="00A00B95"/>
    <w:rsid w:val="00A014C8"/>
    <w:rsid w:val="00A01AB9"/>
    <w:rsid w:val="00A03800"/>
    <w:rsid w:val="00A048EC"/>
    <w:rsid w:val="00A22F14"/>
    <w:rsid w:val="00A2637E"/>
    <w:rsid w:val="00A30C38"/>
    <w:rsid w:val="00A42BE5"/>
    <w:rsid w:val="00A470F9"/>
    <w:rsid w:val="00A76F36"/>
    <w:rsid w:val="00A9010E"/>
    <w:rsid w:val="00A940EF"/>
    <w:rsid w:val="00A9726D"/>
    <w:rsid w:val="00AA23DB"/>
    <w:rsid w:val="00AA7326"/>
    <w:rsid w:val="00AC636A"/>
    <w:rsid w:val="00AD07A3"/>
    <w:rsid w:val="00AE4403"/>
    <w:rsid w:val="00AF1EDD"/>
    <w:rsid w:val="00AF4452"/>
    <w:rsid w:val="00AF4BEF"/>
    <w:rsid w:val="00AF62CA"/>
    <w:rsid w:val="00B01DA6"/>
    <w:rsid w:val="00B04B84"/>
    <w:rsid w:val="00B0510A"/>
    <w:rsid w:val="00B10275"/>
    <w:rsid w:val="00B10D67"/>
    <w:rsid w:val="00B12ADC"/>
    <w:rsid w:val="00B143EE"/>
    <w:rsid w:val="00B20C9F"/>
    <w:rsid w:val="00B22FDE"/>
    <w:rsid w:val="00B23D05"/>
    <w:rsid w:val="00B25E35"/>
    <w:rsid w:val="00B32D4B"/>
    <w:rsid w:val="00B402B9"/>
    <w:rsid w:val="00B42A63"/>
    <w:rsid w:val="00B437D5"/>
    <w:rsid w:val="00B4682F"/>
    <w:rsid w:val="00B55072"/>
    <w:rsid w:val="00B57659"/>
    <w:rsid w:val="00B604B8"/>
    <w:rsid w:val="00B60D54"/>
    <w:rsid w:val="00B63554"/>
    <w:rsid w:val="00B64FBE"/>
    <w:rsid w:val="00B8205C"/>
    <w:rsid w:val="00B86BCD"/>
    <w:rsid w:val="00B86E6F"/>
    <w:rsid w:val="00B91CA1"/>
    <w:rsid w:val="00B92F96"/>
    <w:rsid w:val="00B94657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BF7924"/>
    <w:rsid w:val="00C02FD9"/>
    <w:rsid w:val="00C27C1A"/>
    <w:rsid w:val="00C32150"/>
    <w:rsid w:val="00C32E88"/>
    <w:rsid w:val="00C36F18"/>
    <w:rsid w:val="00C37817"/>
    <w:rsid w:val="00C40BE4"/>
    <w:rsid w:val="00C41DE3"/>
    <w:rsid w:val="00C42A9C"/>
    <w:rsid w:val="00C43401"/>
    <w:rsid w:val="00C47206"/>
    <w:rsid w:val="00C50B6A"/>
    <w:rsid w:val="00C76D30"/>
    <w:rsid w:val="00C77159"/>
    <w:rsid w:val="00C95848"/>
    <w:rsid w:val="00C968AD"/>
    <w:rsid w:val="00CA5524"/>
    <w:rsid w:val="00CA6394"/>
    <w:rsid w:val="00CB70AD"/>
    <w:rsid w:val="00CB7E09"/>
    <w:rsid w:val="00CD1B92"/>
    <w:rsid w:val="00CE4EFC"/>
    <w:rsid w:val="00D21D63"/>
    <w:rsid w:val="00D235D0"/>
    <w:rsid w:val="00D2718F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335"/>
    <w:rsid w:val="00DA161D"/>
    <w:rsid w:val="00DA1FBA"/>
    <w:rsid w:val="00DA580A"/>
    <w:rsid w:val="00DB4B5B"/>
    <w:rsid w:val="00DF0EAB"/>
    <w:rsid w:val="00DF30F1"/>
    <w:rsid w:val="00DF59A6"/>
    <w:rsid w:val="00DF7E1B"/>
    <w:rsid w:val="00E111C4"/>
    <w:rsid w:val="00E11A78"/>
    <w:rsid w:val="00E22B7E"/>
    <w:rsid w:val="00E26DBB"/>
    <w:rsid w:val="00E2712B"/>
    <w:rsid w:val="00E277EF"/>
    <w:rsid w:val="00E36D6C"/>
    <w:rsid w:val="00E40C63"/>
    <w:rsid w:val="00E41182"/>
    <w:rsid w:val="00E4361D"/>
    <w:rsid w:val="00E4786B"/>
    <w:rsid w:val="00E52819"/>
    <w:rsid w:val="00E54F17"/>
    <w:rsid w:val="00E642C2"/>
    <w:rsid w:val="00E65451"/>
    <w:rsid w:val="00E67097"/>
    <w:rsid w:val="00E70048"/>
    <w:rsid w:val="00E71FB9"/>
    <w:rsid w:val="00E80A11"/>
    <w:rsid w:val="00E82213"/>
    <w:rsid w:val="00E86DBB"/>
    <w:rsid w:val="00E902EA"/>
    <w:rsid w:val="00E91D86"/>
    <w:rsid w:val="00E9665F"/>
    <w:rsid w:val="00E96A2B"/>
    <w:rsid w:val="00EA246E"/>
    <w:rsid w:val="00EA259E"/>
    <w:rsid w:val="00EA27AA"/>
    <w:rsid w:val="00EA380B"/>
    <w:rsid w:val="00EA3E3F"/>
    <w:rsid w:val="00EB26BB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22693"/>
    <w:rsid w:val="00F36FA0"/>
    <w:rsid w:val="00F44822"/>
    <w:rsid w:val="00F47692"/>
    <w:rsid w:val="00F51B28"/>
    <w:rsid w:val="00F53406"/>
    <w:rsid w:val="00F572EC"/>
    <w:rsid w:val="00F5C9F9"/>
    <w:rsid w:val="00F66A1F"/>
    <w:rsid w:val="00F7015A"/>
    <w:rsid w:val="00F7093D"/>
    <w:rsid w:val="00F7229E"/>
    <w:rsid w:val="00F77CF4"/>
    <w:rsid w:val="00F81AE9"/>
    <w:rsid w:val="00F83AEB"/>
    <w:rsid w:val="00F848FB"/>
    <w:rsid w:val="00F8503A"/>
    <w:rsid w:val="00F86468"/>
    <w:rsid w:val="00F97B0E"/>
    <w:rsid w:val="00FA4D66"/>
    <w:rsid w:val="00FB06A1"/>
    <w:rsid w:val="00FB220B"/>
    <w:rsid w:val="00FB3DCE"/>
    <w:rsid w:val="00FB6C91"/>
    <w:rsid w:val="00FC1D6E"/>
    <w:rsid w:val="00FC2570"/>
    <w:rsid w:val="00FD6A00"/>
    <w:rsid w:val="00FE1868"/>
    <w:rsid w:val="00FE2E14"/>
    <w:rsid w:val="00FF66A4"/>
    <w:rsid w:val="00FF6ECF"/>
    <w:rsid w:val="00FF7D88"/>
    <w:rsid w:val="1D432FF4"/>
    <w:rsid w:val="33D2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BA26F0C6-8A3D-4BA8-BF98-D0C9A8192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3EE"/>
  </w:style>
  <w:style w:type="paragraph" w:styleId="Heading1">
    <w:name w:val="heading 1"/>
    <w:basedOn w:val="Normal"/>
    <w:next w:val="Normal"/>
    <w:link w:val="Heading1Char"/>
    <w:uiPriority w:val="9"/>
    <w:qFormat/>
    <w:rsid w:val="00B143E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3E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43E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3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3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3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3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3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46194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3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B143E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B143E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143EE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143E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3EE"/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3E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143E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143E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143EE"/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052F61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052F61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B143E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3EE"/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3EE"/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3EE"/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3EE"/>
    <w:rPr>
      <w:rFonts w:asciiTheme="majorHAnsi" w:eastAsiaTheme="majorEastAsia" w:hAnsiTheme="majorHAnsi" w:cstheme="majorBidi"/>
      <w:b/>
      <w:bCs/>
      <w:color w:val="146194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3EE"/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43E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sid w:val="00B143E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B143E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3E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3EE"/>
    <w:pPr>
      <w:pBdr>
        <w:left w:val="single" w:sz="18" w:space="12" w:color="052F61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3EE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143E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143E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143E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143EE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143E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43E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A5524"/>
    <w:rPr>
      <w:color w:val="0D2E4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524"/>
    <w:rPr>
      <w:color w:val="605E5C"/>
      <w:shd w:val="clear" w:color="auto" w:fill="E1DFDD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jc w:val="right"/>
    </w:pPr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pPr>
      <w:jc w:val="right"/>
    </w:pPr>
    <w:rPr>
      <w:rFonts w:eastAsiaTheme="minorHAnsi"/>
      <w:color w:val="000000" w:themeColor="text1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BB6162DDD2416C933DF1063306A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3889C-7339-4A1D-8E13-76C5E78837ED}"/>
      </w:docPartPr>
      <w:docPartBody>
        <w:p w:rsidR="00E4301C" w:rsidRDefault="00FB6C91" w:rsidP="00FB6C91">
          <w:pPr>
            <w:pStyle w:val="F2BB6162DDD2416C933DF1063306ACE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7FC10A81AD4DA7AD869A179C9DF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3CEFE-7CB6-4920-9913-3DCC5BEB9EF8}"/>
      </w:docPartPr>
      <w:docPartBody>
        <w:p w:rsidR="003373A0" w:rsidRDefault="00934C8E" w:rsidP="00934C8E">
          <w:pPr>
            <w:pStyle w:val="617FC10A81AD4DA7AD869A179C9DF16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C07BD8ED1642808A57C9A5F0BAE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8AF6A-78B8-4D8A-8A37-D0DB2981333A}"/>
      </w:docPartPr>
      <w:docPartBody>
        <w:p w:rsidR="003373A0" w:rsidRDefault="00934C8E" w:rsidP="00934C8E">
          <w:pPr>
            <w:pStyle w:val="6CC07BD8ED1642808A57C9A5F0BAEE5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8DF4960D844FD899CF9CC15D033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707C5-7A36-4FC6-89E0-2AF10AA055A5}"/>
      </w:docPartPr>
      <w:docPartBody>
        <w:p w:rsidR="003373A0" w:rsidRDefault="00393905" w:rsidP="00393905">
          <w:pPr>
            <w:pStyle w:val="D38DF4960D844FD899CF9CC15D033D6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D15F93AA584FEFA994123712160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E1038-F9B7-4FE0-AAF9-BF1CA4037C58}"/>
      </w:docPartPr>
      <w:docPartBody>
        <w:p w:rsidR="003373A0" w:rsidRDefault="00393905" w:rsidP="00393905">
          <w:pPr>
            <w:pStyle w:val="3CD15F93AA584FEFA9941237121606E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D03672F5874C4C9E447D1488BB3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CA6D1-8638-475D-9FC5-F8F2BF73A903}"/>
      </w:docPartPr>
      <w:docPartBody>
        <w:p w:rsidR="003373A0" w:rsidRDefault="00393905" w:rsidP="00393905">
          <w:pPr>
            <w:pStyle w:val="E7D03672F5874C4C9E447D1488BB3A9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A15F1DCC1147F9A944D1D342DCD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B892BB-AD15-42D3-B170-C001D546A9C1}"/>
      </w:docPartPr>
      <w:docPartBody>
        <w:p w:rsidR="003373A0" w:rsidRDefault="00393905" w:rsidP="00393905">
          <w:pPr>
            <w:pStyle w:val="7EA15F1DCC1147F9A944D1D342DCD2E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3D395AA4684FC79643FEF9F375E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63011-D4D1-4817-B409-99BF3CC63559}"/>
      </w:docPartPr>
      <w:docPartBody>
        <w:p w:rsidR="003373A0" w:rsidRDefault="00393905" w:rsidP="00393905">
          <w:pPr>
            <w:pStyle w:val="DF3D395AA4684FC79643FEF9F375E87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586B08E65248C08555EB0AA9AC2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40AE3-3C1A-4C3B-9CE0-3BC1542B5504}"/>
      </w:docPartPr>
      <w:docPartBody>
        <w:p w:rsidR="003373A0" w:rsidRDefault="00393905" w:rsidP="00393905">
          <w:pPr>
            <w:pStyle w:val="94586B08E65248C08555EB0AA9AC2600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B01E87EC534B2D86581C9F31CFD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0C459-404E-492A-B6F8-A7EAB679F164}"/>
      </w:docPartPr>
      <w:docPartBody>
        <w:p w:rsidR="003373A0" w:rsidRDefault="00393905" w:rsidP="00393905">
          <w:pPr>
            <w:pStyle w:val="10B01E87EC534B2D86581C9F31CFDE1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58644347944634A2DB046D26ACF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C9FC52-6FE2-488D-B348-6068D3EAFF9C}"/>
      </w:docPartPr>
      <w:docPartBody>
        <w:p w:rsidR="003373A0" w:rsidRDefault="00393905" w:rsidP="00393905">
          <w:pPr>
            <w:pStyle w:val="9C58644347944634A2DB046D26ACF50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C52A95514746DA931A8E7C01FED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75053-903D-4C6F-A499-D792B3D29386}"/>
      </w:docPartPr>
      <w:docPartBody>
        <w:p w:rsidR="003373A0" w:rsidRDefault="00393905" w:rsidP="00393905">
          <w:pPr>
            <w:pStyle w:val="16C52A95514746DA931A8E7C01FED14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F5BA23918D4F9394AA4A6527C1A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A81A0C-35B1-4428-926D-D05B5225E51C}"/>
      </w:docPartPr>
      <w:docPartBody>
        <w:p w:rsidR="003373A0" w:rsidRDefault="00393905" w:rsidP="00393905">
          <w:pPr>
            <w:pStyle w:val="DFF5BA23918D4F9394AA4A6527C1A22D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897F1A38C9449F94D5539D672569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F41BF-E1E9-4626-8B0C-DFD132F5BE11}"/>
      </w:docPartPr>
      <w:docPartBody>
        <w:p w:rsidR="003373A0" w:rsidRDefault="00393905" w:rsidP="00393905">
          <w:pPr>
            <w:pStyle w:val="45897F1A38C9449F94D5539D672569F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E19FD35FAC4436ABF466BA85DBA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29954E-5381-47DF-8C7C-A89831EA4AE4}"/>
      </w:docPartPr>
      <w:docPartBody>
        <w:p w:rsidR="003373A0" w:rsidRDefault="00393905" w:rsidP="00393905">
          <w:pPr>
            <w:pStyle w:val="CCE19FD35FAC4436ABF466BA85DBAB91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09355D"/>
    <w:rsid w:val="001024F7"/>
    <w:rsid w:val="00133336"/>
    <w:rsid w:val="00133EFD"/>
    <w:rsid w:val="001D6FE3"/>
    <w:rsid w:val="001F1E5B"/>
    <w:rsid w:val="001F6C15"/>
    <w:rsid w:val="00217346"/>
    <w:rsid w:val="00241525"/>
    <w:rsid w:val="00266F21"/>
    <w:rsid w:val="0027442B"/>
    <w:rsid w:val="00285F1D"/>
    <w:rsid w:val="002A6E8F"/>
    <w:rsid w:val="002B3B07"/>
    <w:rsid w:val="002B6532"/>
    <w:rsid w:val="002F6AA1"/>
    <w:rsid w:val="00313CC3"/>
    <w:rsid w:val="00322784"/>
    <w:rsid w:val="003373A0"/>
    <w:rsid w:val="003514EE"/>
    <w:rsid w:val="00357346"/>
    <w:rsid w:val="00377866"/>
    <w:rsid w:val="00393905"/>
    <w:rsid w:val="003C12CB"/>
    <w:rsid w:val="003D1B0C"/>
    <w:rsid w:val="003E037C"/>
    <w:rsid w:val="003F5C4E"/>
    <w:rsid w:val="00401EE8"/>
    <w:rsid w:val="00410539"/>
    <w:rsid w:val="0042793B"/>
    <w:rsid w:val="00441283"/>
    <w:rsid w:val="00444CAD"/>
    <w:rsid w:val="004966EF"/>
    <w:rsid w:val="005073E4"/>
    <w:rsid w:val="00507E0A"/>
    <w:rsid w:val="005209D8"/>
    <w:rsid w:val="00526184"/>
    <w:rsid w:val="005417B7"/>
    <w:rsid w:val="00591BD2"/>
    <w:rsid w:val="005E35BE"/>
    <w:rsid w:val="00623570"/>
    <w:rsid w:val="006F7175"/>
    <w:rsid w:val="00744A7A"/>
    <w:rsid w:val="0075792D"/>
    <w:rsid w:val="00781235"/>
    <w:rsid w:val="00784F9C"/>
    <w:rsid w:val="007D6C7F"/>
    <w:rsid w:val="007F1293"/>
    <w:rsid w:val="0080614B"/>
    <w:rsid w:val="0081718A"/>
    <w:rsid w:val="00822ACB"/>
    <w:rsid w:val="00825186"/>
    <w:rsid w:val="0089757A"/>
    <w:rsid w:val="008A720C"/>
    <w:rsid w:val="008C225B"/>
    <w:rsid w:val="008E232A"/>
    <w:rsid w:val="008E291D"/>
    <w:rsid w:val="00916429"/>
    <w:rsid w:val="00920D69"/>
    <w:rsid w:val="0092393B"/>
    <w:rsid w:val="00934C8E"/>
    <w:rsid w:val="009464B2"/>
    <w:rsid w:val="009717E3"/>
    <w:rsid w:val="009A5EC5"/>
    <w:rsid w:val="009C4954"/>
    <w:rsid w:val="00A01C7A"/>
    <w:rsid w:val="00A103E8"/>
    <w:rsid w:val="00A10449"/>
    <w:rsid w:val="00A46F73"/>
    <w:rsid w:val="00A650E0"/>
    <w:rsid w:val="00A91309"/>
    <w:rsid w:val="00AB61BC"/>
    <w:rsid w:val="00AC48B9"/>
    <w:rsid w:val="00AE5EE7"/>
    <w:rsid w:val="00B06A1E"/>
    <w:rsid w:val="00B20C9F"/>
    <w:rsid w:val="00B4682F"/>
    <w:rsid w:val="00B95809"/>
    <w:rsid w:val="00BD662E"/>
    <w:rsid w:val="00BF27CE"/>
    <w:rsid w:val="00C03606"/>
    <w:rsid w:val="00C244B7"/>
    <w:rsid w:val="00C9621E"/>
    <w:rsid w:val="00CB7A61"/>
    <w:rsid w:val="00CB7A74"/>
    <w:rsid w:val="00CC7327"/>
    <w:rsid w:val="00CD6CA3"/>
    <w:rsid w:val="00CE4C52"/>
    <w:rsid w:val="00D44AD1"/>
    <w:rsid w:val="00D52343"/>
    <w:rsid w:val="00DE4C7F"/>
    <w:rsid w:val="00E277EF"/>
    <w:rsid w:val="00E4301C"/>
    <w:rsid w:val="00E50F78"/>
    <w:rsid w:val="00E82213"/>
    <w:rsid w:val="00F635C5"/>
    <w:rsid w:val="00F64A28"/>
    <w:rsid w:val="00F7229E"/>
    <w:rsid w:val="00F97378"/>
    <w:rsid w:val="00FB6C91"/>
    <w:rsid w:val="00FD1359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3905"/>
    <w:rPr>
      <w:color w:val="666666"/>
    </w:rPr>
  </w:style>
  <w:style w:type="paragraph" w:customStyle="1" w:styleId="F2BB6162DDD2416C933DF1063306ACE4">
    <w:name w:val="F2BB6162DDD2416C933DF1063306ACE4"/>
    <w:rsid w:val="00FB6C9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7FC10A81AD4DA7AD869A179C9DF16A">
    <w:name w:val="617FC10A81AD4DA7AD869A179C9DF16A"/>
    <w:rsid w:val="00934C8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C07BD8ED1642808A57C9A5F0BAEE55">
    <w:name w:val="6CC07BD8ED1642808A57C9A5F0BAEE55"/>
    <w:rsid w:val="00934C8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8DF4960D844FD899CF9CC15D033D65">
    <w:name w:val="D38DF4960D844FD899CF9CC15D033D65"/>
    <w:rsid w:val="00393905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3CD15F93AA584FEFA9941237121606EA">
    <w:name w:val="3CD15F93AA584FEFA9941237121606EA"/>
    <w:rsid w:val="00393905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E7D03672F5874C4C9E447D1488BB3A96">
    <w:name w:val="E7D03672F5874C4C9E447D1488BB3A96"/>
    <w:rsid w:val="00393905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7EA15F1DCC1147F9A944D1D342DCD2E5">
    <w:name w:val="7EA15F1DCC1147F9A944D1D342DCD2E5"/>
    <w:rsid w:val="00393905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DF3D395AA4684FC79643FEF9F375E87E">
    <w:name w:val="DF3D395AA4684FC79643FEF9F375E87E"/>
    <w:rsid w:val="00393905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94586B08E65248C08555EB0AA9AC2600">
    <w:name w:val="94586B08E65248C08555EB0AA9AC2600"/>
    <w:rsid w:val="00393905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10B01E87EC534B2D86581C9F31CFDE14">
    <w:name w:val="10B01E87EC534B2D86581C9F31CFDE14"/>
    <w:rsid w:val="00393905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9C58644347944634A2DB046D26ACF502">
    <w:name w:val="9C58644347944634A2DB046D26ACF502"/>
    <w:rsid w:val="00393905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16C52A95514746DA931A8E7C01FED147">
    <w:name w:val="16C52A95514746DA931A8E7C01FED147"/>
    <w:rsid w:val="00393905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DFF5BA23918D4F9394AA4A6527C1A22D">
    <w:name w:val="DFF5BA23918D4F9394AA4A6527C1A22D"/>
    <w:rsid w:val="00393905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45897F1A38C9449F94D5539D672569FE">
    <w:name w:val="45897F1A38C9449F94D5539D672569FE"/>
    <w:rsid w:val="00393905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CCE19FD35FAC4436ABF466BA85DBAB91">
    <w:name w:val="CCE19FD35FAC4436ABF466BA85DBAB91"/>
    <w:rsid w:val="00393905"/>
    <w:pPr>
      <w:spacing w:line="278" w:lineRule="auto"/>
    </w:pPr>
    <w:rPr>
      <w:kern w:val="2"/>
      <w:sz w:val="24"/>
      <w:szCs w:val="24"/>
      <w:lang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Udsnit">
  <a:themeElements>
    <a:clrScheme name="Udsnit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Udsnit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Udsnit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7929A93-850E-4068-B609-DBFC458FFCA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2c2ba030-1d04-4024-a122-13debe10bf3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��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DCAE6B6EBFA5442B0B9E84E60AFF245" ma:contentTypeVersion="18" ma:contentTypeDescription="Opret et nyt dokument." ma:contentTypeScope="" ma:versionID="78fe36588fe0d1eb7f61eac1a8bc003f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b38e6195e60fc69a9494a405ef2cfb8c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Egenskaber for Unified Compliance Policy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Handling for Unified Compliance Policy-grænseflad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illedmærker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��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2.xml><?xml version="1.0" encoding="utf-8"?>
<ds:datastoreItem xmlns:ds="http://schemas.openxmlformats.org/officeDocument/2006/customXml" ds:itemID="{7BCC41D3-4CC3-44BA-8D11-B28B384BD9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4.xml><?xml version="1.0" encoding="utf-8"?>
<ds:datastoreItem xmlns:ds="http://schemas.openxmlformats.org/officeDocument/2006/customXml" ds:itemID="{44439C40-F432-4CC9-A3DD-34A6EF67EA3B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5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0D051D0-A09C-4803-9951-7AF38C9A2CC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1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3</cp:revision>
  <cp:lastPrinted>2026-08-14T18:39:00Z</cp:lastPrinted>
  <dcterms:created xsi:type="dcterms:W3CDTF">2026-08-14T10:53:00Z</dcterms:created>
  <dcterms:modified xsi:type="dcterms:W3CDTF">2026-08-18T14:24:00Z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