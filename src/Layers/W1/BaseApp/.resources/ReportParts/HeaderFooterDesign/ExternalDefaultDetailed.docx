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77777777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77777777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0D96BA56" w14:textId="77777777" w:rsidR="00EB0E74" w:rsidRPr="00EB0E74" w:rsidRDefault="00EB0E74" w:rsidP="00EB0E74">
      <w:pPr>
        <w:rPr>
          <w:lang w:val="da-DK"/>
        </w:rPr>
      </w:pPr>
    </w:p>
    <w:p w14:paraId="7BEB63C6" w14:textId="77777777" w:rsidR="00EB0E74" w:rsidRPr="00EB0E74" w:rsidRDefault="00EB0E74" w:rsidP="00EB0E74">
      <w:pPr>
        <w:rPr>
          <w:lang w:val="da-DK"/>
        </w:rPr>
      </w:pPr>
    </w:p>
    <w:p w14:paraId="026932BD" w14:textId="77777777" w:rsidR="00EB0E74" w:rsidRPr="00EB0E74" w:rsidRDefault="00EB0E74" w:rsidP="00EB0E74">
      <w:pPr>
        <w:rPr>
          <w:lang w:val="da-DK"/>
        </w:rPr>
      </w:pPr>
    </w:p>
    <w:p w14:paraId="6E032D81" w14:textId="77777777" w:rsidR="00EB0E74" w:rsidRPr="00EB0E74" w:rsidRDefault="00EB0E74" w:rsidP="00EB0E74">
      <w:pPr>
        <w:rPr>
          <w:lang w:val="da-DK"/>
        </w:rPr>
      </w:pPr>
    </w:p>
    <w:p w14:paraId="616923B6" w14:textId="77777777" w:rsidR="00EB0E74" w:rsidRPr="00EB0E74" w:rsidRDefault="00EB0E74" w:rsidP="00EB0E74">
      <w:pPr>
        <w:rPr>
          <w:lang w:val="da-DK"/>
        </w:rPr>
      </w:pPr>
    </w:p>
    <w:p w14:paraId="248E8901" w14:textId="77777777" w:rsidR="00EB0E74" w:rsidRPr="00EB0E74" w:rsidRDefault="00EB0E74" w:rsidP="00EB0E74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53B73384" w14:textId="53448DCA" w:rsidR="00785EC1" w:rsidRDefault="002A0009" w:rsidP="00785EC1">
      <w:pPr>
        <w:tabs>
          <w:tab w:val="left" w:pos="6471"/>
        </w:tabs>
        <w:rPr>
          <w:lang w:val="da-DK"/>
        </w:rPr>
      </w:pPr>
      <w:r>
        <w:rPr>
          <w:lang w:val="da-DK"/>
        </w:rPr>
        <w:tab/>
      </w:r>
    </w:p>
    <w:p w14:paraId="08006A5C" w14:textId="77777777" w:rsidR="00785EC1" w:rsidRDefault="00785EC1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0BBC5639" w14:textId="77777777" w:rsidR="00BA5150" w:rsidRPr="00BA5150" w:rsidRDefault="00BA5150" w:rsidP="00785EC1">
      <w:pPr>
        <w:tabs>
          <w:tab w:val="left" w:pos="6471"/>
        </w:tabs>
        <w:rPr>
          <w:lang w:val="da-DK"/>
        </w:rPr>
      </w:pPr>
    </w:p>
    <w:sectPr w:rsidR="00BA5150" w:rsidRPr="00BA5150" w:rsidSect="006A7DA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AEC17" w14:textId="77777777" w:rsidR="007445AD" w:rsidRDefault="007445AD" w:rsidP="00E40C63">
      <w:pPr>
        <w:spacing w:after="0"/>
      </w:pPr>
      <w:r>
        <w:separator/>
      </w:r>
    </w:p>
  </w:endnote>
  <w:endnote w:type="continuationSeparator" w:id="0">
    <w:p w14:paraId="15691AB3" w14:textId="77777777" w:rsidR="007445AD" w:rsidRDefault="007445AD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DB89" w14:textId="77777777" w:rsidR="00785EC1" w:rsidRDefault="00785E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4"/>
      <w:gridCol w:w="2623"/>
      <w:gridCol w:w="2624"/>
    </w:tblGrid>
    <w:tr w:rsidR="00785EC1" w:rsidRPr="003F210F" w14:paraId="49717DC1" w14:textId="77777777" w:rsidTr="00785EC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4"/>
      </w:trPr>
      <w:tc>
        <w:tcPr>
          <w:tcW w:w="2624" w:type="dxa"/>
        </w:tcPr>
        <w:p w14:paraId="2EE38F99" w14:textId="5EE6E7A9" w:rsidR="00785EC1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HomePageCaption"/>
              <w:tag w:val="#BC:InsertDataItem,BCReportInformation/CompanyMetadata/CompanyHomePageCaption"/>
              <w:id w:val="-1682502564"/>
              <w:placeholder>
                <w:docPart w:val="85701054D69D41C2BD908C9148E6F4EB"/>
              </w:placeholder>
              <w15:color w:val="808080"/>
              <w:text/>
            </w:sdtPr>
            <w:sdtContent>
              <w:r w:rsidRPr="002A0009">
                <w:rPr>
                  <w:rFonts w:cstheme="majorHAnsi"/>
                  <w:b/>
                  <w:bCs/>
                </w:rPr>
                <w:t>Homepage</w:t>
              </w:r>
            </w:sdtContent>
          </w:sdt>
        </w:p>
      </w:tc>
      <w:tc>
        <w:tcPr>
          <w:tcW w:w="2624" w:type="dxa"/>
        </w:tcPr>
        <w:p w14:paraId="6B08A224" w14:textId="56744B4A" w:rsidR="00785EC1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PhoneCaption"/>
              <w:tag w:val="#BC:InsertDataItem,BCReportInformation/CompanyMetadata/CompanyPhoneCaption"/>
              <w:id w:val="2075771276"/>
              <w:placeholder>
                <w:docPart w:val="659AE933361246C8A828238DF52C987D"/>
              </w:placeholder>
              <w15:color w:val="808080"/>
              <w:text/>
            </w:sdtPr>
            <w:sdtContent>
              <w:r w:rsidRPr="002A0009">
                <w:rPr>
                  <w:rFonts w:cstheme="majorHAnsi"/>
                  <w:b/>
                  <w:bCs/>
                </w:rPr>
                <w:t>Phone No</w:t>
              </w:r>
            </w:sdtContent>
          </w:sdt>
        </w:p>
      </w:tc>
      <w:tc>
        <w:tcPr>
          <w:tcW w:w="2623" w:type="dxa"/>
        </w:tcPr>
        <w:p w14:paraId="45413CCF" w14:textId="7CD6FB8B" w:rsidR="00785EC1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EmailCaption"/>
              <w:tag w:val="#BC:InsertDataItem,BCReportInformation/CompanyMetadata/CompanyEmailCaption"/>
              <w:id w:val="1958524774"/>
              <w:placeholder>
                <w:docPart w:val="09E5604B17EA485E8EA7A79A7FF673A9"/>
              </w:placeholder>
              <w15:color w:val="808080"/>
              <w:text/>
            </w:sdtPr>
            <w:sdtContent>
              <w:r>
                <w:rPr>
                  <w:rFonts w:cstheme="majorHAnsi"/>
                  <w:b/>
                  <w:bCs/>
                </w:rPr>
                <w:t>Email</w:t>
              </w:r>
            </w:sdtContent>
          </w:sdt>
        </w:p>
      </w:tc>
      <w:tc>
        <w:tcPr>
          <w:tcW w:w="2624" w:type="dxa"/>
        </w:tcPr>
        <w:p w14:paraId="72C6A33E" w14:textId="527D038B" w:rsidR="00785EC1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FaxNoCaption"/>
              <w:tag w:val="#BC:InsertDataItem,BCReportInformation/CompanyMetadata/CompanyFaxNoCaption"/>
              <w:id w:val="572320326"/>
              <w:placeholder>
                <w:docPart w:val="34E45D03839642CE93502D2A4DC11C14"/>
              </w:placeholder>
              <w15:color w:val="808080"/>
              <w:text/>
            </w:sdtPr>
            <w:sdtContent>
              <w:r>
                <w:rPr>
                  <w:rFonts w:cstheme="majorHAnsi"/>
                  <w:b/>
                  <w:bCs/>
                </w:rPr>
                <w:t>Fax No.</w:t>
              </w:r>
            </w:sdtContent>
          </w:sdt>
        </w:p>
      </w:tc>
    </w:tr>
    <w:tr w:rsidR="00785EC1" w:rsidRPr="003F210F" w14:paraId="2EEC8373" w14:textId="77777777" w:rsidTr="00115846">
      <w:trPr>
        <w:trHeight w:val="284"/>
      </w:trPr>
      <w:tc>
        <w:tcPr>
          <w:tcW w:w="2624" w:type="dxa"/>
          <w:vAlign w:val="bottom"/>
        </w:tcPr>
        <w:p w14:paraId="2C301554" w14:textId="4E3762F1" w:rsidR="00785EC1" w:rsidRPr="009C7D68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-158002511"/>
              <w:placeholder>
                <w:docPart w:val="F90E8D701C384C2CA81200342F77C4DC"/>
              </w:placeholder>
              <w15:color w:val="808080"/>
              <w:text/>
            </w:sdtPr>
            <w:sdtContent>
              <w:r w:rsidRPr="00F96DA3">
                <w:rPr>
                  <w:rFonts w:cs="Segoe UI"/>
                  <w:color w:val="242424"/>
                </w:rPr>
                <w:t>www.</w:t>
              </w:r>
              <w:r>
                <w:rPr>
                  <w:rFonts w:cs="Segoe UI"/>
                  <w:color w:val="242424"/>
                </w:rPr>
                <w:t>cronus</w:t>
              </w:r>
              <w:r w:rsidRPr="00F96DA3">
                <w:rPr>
                  <w:rFonts w:cs="Segoe UI"/>
                  <w:color w:val="242424"/>
                </w:rPr>
                <w:t>.dk</w:t>
              </w:r>
            </w:sdtContent>
          </w:sdt>
        </w:p>
      </w:tc>
      <w:tc>
        <w:tcPr>
          <w:tcW w:w="2624" w:type="dxa"/>
          <w:vAlign w:val="bottom"/>
        </w:tcPr>
        <w:p w14:paraId="4BAF02F8" w14:textId="632C12D0" w:rsidR="00785EC1" w:rsidRPr="009C7D68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="Segoe UI"/>
                <w:color w:val="242424"/>
              </w:rPr>
              <w:alias w:val="CompanyPhone"/>
              <w:tag w:val="#BC:InsertDataItem,BCReportInformation/CompanyMetadata/CompanyPhone"/>
              <w:id w:val="1545786500"/>
              <w:placeholder>
                <w:docPart w:val="6F3F6DA25AE546BEB9DD51E23D3763A1"/>
              </w:placeholder>
              <w15:color w:val="808080"/>
              <w:text/>
            </w:sdtPr>
            <w:sdtContent>
              <w:r w:rsidRPr="00F96DA3">
                <w:rPr>
                  <w:rFonts w:cs="Segoe UI"/>
                  <w:color w:val="242424"/>
                </w:rPr>
                <w:t>34-2345667</w:t>
              </w:r>
            </w:sdtContent>
          </w:sdt>
        </w:p>
      </w:tc>
      <w:tc>
        <w:tcPr>
          <w:tcW w:w="2623" w:type="dxa"/>
          <w:vAlign w:val="bottom"/>
        </w:tcPr>
        <w:p w14:paraId="1411BA90" w14:textId="3F318578" w:rsidR="00785EC1" w:rsidRPr="009C7D68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="Segoe UI"/>
                <w:color w:val="242424"/>
              </w:rPr>
              <w:alias w:val="CompanyEmail"/>
              <w:tag w:val="#BC:InsertDataItem,BCReportInformation/CompanyMetadata/CompanyEmail"/>
              <w:id w:val="897626596"/>
              <w:placeholder>
                <w:docPart w:val="91CBE31744304E739A7BFA8B577A4B1F"/>
              </w:placeholder>
              <w15:color w:val="808080"/>
              <w:text/>
            </w:sdtPr>
            <w:sdtContent>
              <w:r>
                <w:rPr>
                  <w:rFonts w:cs="Segoe UI"/>
                  <w:color w:val="242424"/>
                </w:rPr>
                <w:t>John.doe</w:t>
              </w:r>
              <w:r w:rsidRPr="00F96DA3">
                <w:rPr>
                  <w:rFonts w:cs="Segoe UI"/>
                  <w:color w:val="242424"/>
                </w:rPr>
                <w:t>@</w:t>
              </w:r>
              <w:r>
                <w:rPr>
                  <w:rFonts w:cs="Segoe UI"/>
                  <w:color w:val="242424"/>
                </w:rPr>
                <w:t>cronus.com</w:t>
              </w:r>
            </w:sdtContent>
          </w:sdt>
        </w:p>
      </w:tc>
      <w:tc>
        <w:tcPr>
          <w:tcW w:w="2624" w:type="dxa"/>
          <w:vAlign w:val="bottom"/>
        </w:tcPr>
        <w:p w14:paraId="072EF152" w14:textId="5A9310A2" w:rsidR="00785EC1" w:rsidRPr="009C7D68" w:rsidRDefault="00785EC1" w:rsidP="00785EC1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="Segoe UI"/>
                <w:color w:val="242424"/>
              </w:rPr>
              <w:alias w:val="CompanyFaxNo"/>
              <w:tag w:val="#BC:InsertDataItem,BCReportInformation/CompanyMetadata/CompanyFaxNo"/>
              <w:id w:val="-852795988"/>
              <w:placeholder>
                <w:docPart w:val="F516A79C846145FC9D415B74108B15BA"/>
              </w:placeholder>
              <w15:color w:val="808080"/>
              <w:text/>
            </w:sdtPr>
            <w:sdtContent>
              <w:r>
                <w:rPr>
                  <w:rFonts w:cs="Segoe UI"/>
                  <w:color w:val="242424"/>
                </w:rPr>
                <w:t>12345678</w:t>
              </w:r>
            </w:sdtContent>
          </w:sdt>
        </w:p>
      </w:tc>
    </w:tr>
  </w:tbl>
  <w:p w14:paraId="54C4CD16" w14:textId="77777777" w:rsidR="00EF7EBB" w:rsidRPr="00BA5150" w:rsidRDefault="00EF7EBB">
    <w:pPr>
      <w:pStyle w:val="NoSpacing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4"/>
      <w:gridCol w:w="2623"/>
      <w:gridCol w:w="2624"/>
    </w:tblGrid>
    <w:tr w:rsidR="002A0009" w:rsidRPr="003F210F" w14:paraId="6C3E47AE" w14:textId="77777777" w:rsidTr="0044165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66"/>
      </w:trPr>
      <w:tc>
        <w:tcPr>
          <w:tcW w:w="2624" w:type="dxa"/>
        </w:tcPr>
        <w:p w14:paraId="5EACE8EB" w14:textId="5E0FF17A" w:rsidR="002A0009" w:rsidRPr="002A0009" w:rsidRDefault="00000000" w:rsidP="00BA5C15">
          <w:pPr>
            <w:pStyle w:val="BCLabel"/>
            <w:spacing w:after="60"/>
            <w:rPr>
              <w:rFonts w:cstheme="majorHAnsi"/>
              <w:b/>
              <w:bCs/>
            </w:rPr>
          </w:pPr>
          <w:sdt>
            <w:sdtPr>
              <w:rPr>
                <w:rFonts w:cstheme="majorHAnsi"/>
                <w:b/>
                <w:bCs/>
              </w:rPr>
              <w:alias w:val="CompanyHomePageCaption"/>
              <w:tag w:val="#BC:InsertDataItem,BCReportInformation/CompanyMetadata/CompanyHomePageCaption"/>
              <w:id w:val="1678854013"/>
              <w:placeholder>
                <w:docPart w:val="1FBF8F7D7F3D41FC8253C041E23D4142"/>
              </w:placeholder>
              <w15:color w:val="808080"/>
              <w:text/>
            </w:sdtPr>
            <w:sdtContent>
              <w:r w:rsidR="002A0009" w:rsidRPr="002A0009">
                <w:rPr>
                  <w:rFonts w:cstheme="majorHAnsi"/>
                  <w:b/>
                  <w:bCs/>
                </w:rPr>
                <w:t>Homepage</w:t>
              </w:r>
            </w:sdtContent>
          </w:sdt>
        </w:p>
      </w:tc>
      <w:tc>
        <w:tcPr>
          <w:tcW w:w="2625" w:type="dxa"/>
        </w:tcPr>
        <w:p w14:paraId="2A706A38" w14:textId="04273AD4" w:rsidR="002A0009" w:rsidRPr="00EB0E74" w:rsidRDefault="00000000" w:rsidP="00BA5C15">
          <w:pPr>
            <w:spacing w:after="6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PhoneCaption"/>
              <w:tag w:val="#BC:InsertDataItem,BCReportInformation/CompanyMetadata/CompanyPhoneCaption"/>
              <w:id w:val="-761982136"/>
              <w:placeholder>
                <w:docPart w:val="568E8CB4D7A94ED2BC0C28819883F940"/>
              </w:placeholder>
              <w15:color w:val="808080"/>
              <w:text/>
            </w:sdtPr>
            <w:sdtContent>
              <w:r w:rsidR="002A0009" w:rsidRPr="002A0009">
                <w:rPr>
                  <w:rFonts w:cstheme="majorHAnsi"/>
                  <w:b/>
                  <w:bCs/>
                </w:rPr>
                <w:t>Phone No</w:t>
              </w:r>
            </w:sdtContent>
          </w:sdt>
        </w:p>
      </w:tc>
      <w:tc>
        <w:tcPr>
          <w:tcW w:w="2624" w:type="dxa"/>
        </w:tcPr>
        <w:p w14:paraId="35A7C0EF" w14:textId="148CAD01" w:rsidR="002A0009" w:rsidRPr="00EB0E74" w:rsidRDefault="00000000" w:rsidP="00BA5C15">
          <w:pPr>
            <w:spacing w:after="6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EmailCaption"/>
              <w:tag w:val="#BC:InsertDataItem,BCReportInformation/CompanyMetadata/CompanyEmailCaption"/>
              <w:id w:val="-1580515425"/>
              <w:placeholder>
                <w:docPart w:val="5C3D76560E30480198EB4582517B26B2"/>
              </w:placeholder>
              <w15:color w:val="808080"/>
              <w:text/>
            </w:sdtPr>
            <w:sdtContent>
              <w:r w:rsidR="00F02076">
                <w:rPr>
                  <w:rFonts w:cstheme="majorHAnsi"/>
                  <w:b/>
                  <w:bCs/>
                </w:rPr>
                <w:t>Email</w:t>
              </w:r>
            </w:sdtContent>
          </w:sdt>
        </w:p>
      </w:tc>
      <w:tc>
        <w:tcPr>
          <w:tcW w:w="2625" w:type="dxa"/>
        </w:tcPr>
        <w:p w14:paraId="7FA15B73" w14:textId="3C5EC693" w:rsidR="002A0009" w:rsidRPr="00EB0E74" w:rsidRDefault="00000000" w:rsidP="00BA5C15">
          <w:pPr>
            <w:spacing w:after="6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FaxNoCaption"/>
              <w:tag w:val="#BC:InsertDataItem,BCReportInformation/CompanyMetadata/CompanyFaxNoCaption"/>
              <w:id w:val="-1376304818"/>
              <w:placeholder>
                <w:docPart w:val="7FC184133E16445CA208F0E478AD45CD"/>
              </w:placeholder>
              <w15:color w:val="808080"/>
              <w:text/>
            </w:sdtPr>
            <w:sdtContent>
              <w:r w:rsidR="00F02076">
                <w:rPr>
                  <w:rFonts w:cstheme="majorHAnsi"/>
                  <w:b/>
                  <w:bCs/>
                </w:rPr>
                <w:t>Fax No.</w:t>
              </w:r>
            </w:sdtContent>
          </w:sdt>
        </w:p>
      </w:tc>
    </w:tr>
    <w:tr w:rsidR="00F02076" w:rsidRPr="003F210F" w14:paraId="5ABC4DED" w14:textId="77777777" w:rsidTr="00441659">
      <w:trPr>
        <w:trHeight w:val="266"/>
      </w:trPr>
      <w:tc>
        <w:tcPr>
          <w:tcW w:w="2624" w:type="dxa"/>
          <w:vAlign w:val="bottom"/>
        </w:tcPr>
        <w:p w14:paraId="39E4A7E9" w14:textId="337B4EBD" w:rsidR="00F02076" w:rsidRDefault="00000000" w:rsidP="00C53905">
          <w:pPr>
            <w:pStyle w:val="BCLabel"/>
            <w:spacing w:after="120"/>
            <w:rPr>
              <w:rFonts w:cstheme="majorHAnsi"/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1281847385"/>
              <w:placeholder>
                <w:docPart w:val="F98289DC1B07416E88EB357F36F37515"/>
              </w:placeholder>
              <w15:color w:val="808080"/>
              <w:text/>
            </w:sdtPr>
            <w:sdtContent>
              <w:r w:rsidR="00F02076" w:rsidRPr="00F96DA3">
                <w:rPr>
                  <w:rFonts w:cs="Segoe UI"/>
                  <w:color w:val="242424"/>
                </w:rPr>
                <w:t>www.</w:t>
              </w:r>
              <w:r w:rsidR="00F02076">
                <w:rPr>
                  <w:rFonts w:cs="Segoe UI"/>
                  <w:color w:val="242424"/>
                </w:rPr>
                <w:t>cronus</w:t>
              </w:r>
              <w:r w:rsidR="00F02076" w:rsidRPr="00F96DA3">
                <w:rPr>
                  <w:rFonts w:cs="Segoe UI"/>
                  <w:color w:val="242424"/>
                </w:rPr>
                <w:t>.dk</w:t>
              </w:r>
            </w:sdtContent>
          </w:sdt>
        </w:p>
      </w:tc>
      <w:tc>
        <w:tcPr>
          <w:tcW w:w="2625" w:type="dxa"/>
          <w:vAlign w:val="bottom"/>
        </w:tcPr>
        <w:p w14:paraId="140A6572" w14:textId="3A43B7F7" w:rsidR="00F02076" w:rsidRDefault="00000000" w:rsidP="00C53905">
          <w:pPr>
            <w:spacing w:after="120"/>
            <w:rPr>
              <w:rFonts w:cstheme="majorHAnsi"/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Phone"/>
              <w:tag w:val="#BC:InsertDataItem,BCReportInformation/CompanyMetadata/CompanyPhone"/>
              <w:id w:val="1539546610"/>
              <w:placeholder>
                <w:docPart w:val="A301B69A4BE243549FA223D25C10A903"/>
              </w:placeholder>
              <w15:color w:val="808080"/>
              <w:text/>
            </w:sdtPr>
            <w:sdtContent>
              <w:r w:rsidR="00F02076" w:rsidRPr="00F96DA3">
                <w:rPr>
                  <w:rFonts w:cs="Segoe UI"/>
                  <w:color w:val="242424"/>
                </w:rPr>
                <w:t>34-2345667</w:t>
              </w:r>
            </w:sdtContent>
          </w:sdt>
        </w:p>
      </w:tc>
      <w:tc>
        <w:tcPr>
          <w:tcW w:w="2624" w:type="dxa"/>
          <w:vAlign w:val="bottom"/>
        </w:tcPr>
        <w:p w14:paraId="6DE28B0C" w14:textId="303C0DBC" w:rsidR="00F02076" w:rsidRPr="002A0009" w:rsidRDefault="00000000" w:rsidP="00C53905">
          <w:pPr>
            <w:spacing w:after="120"/>
            <w:rPr>
              <w:rFonts w:cstheme="majorHAnsi"/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Email"/>
              <w:tag w:val="#BC:InsertDataItem,BCReportInformation/CompanyMetadata/CompanyEmail"/>
              <w:id w:val="-1579896313"/>
              <w:placeholder>
                <w:docPart w:val="15ABF776234C4BD4A165B0AD820449C3"/>
              </w:placeholder>
              <w15:color w:val="808080"/>
              <w:text/>
            </w:sdtPr>
            <w:sdtContent>
              <w:r w:rsidR="00F02076">
                <w:rPr>
                  <w:rFonts w:cs="Segoe UI"/>
                  <w:color w:val="242424"/>
                </w:rPr>
                <w:t>John.doe</w:t>
              </w:r>
              <w:r w:rsidR="00F02076" w:rsidRPr="00F96DA3">
                <w:rPr>
                  <w:rFonts w:cs="Segoe UI"/>
                  <w:color w:val="242424"/>
                </w:rPr>
                <w:t>@</w:t>
              </w:r>
              <w:r w:rsidR="00F02076">
                <w:rPr>
                  <w:rFonts w:cs="Segoe UI"/>
                  <w:color w:val="242424"/>
                </w:rPr>
                <w:t>cronus.com</w:t>
              </w:r>
            </w:sdtContent>
          </w:sdt>
        </w:p>
      </w:tc>
      <w:tc>
        <w:tcPr>
          <w:tcW w:w="2625" w:type="dxa"/>
          <w:vAlign w:val="bottom"/>
        </w:tcPr>
        <w:p w14:paraId="26FD33E3" w14:textId="424EB11E" w:rsidR="00F02076" w:rsidRPr="002A0009" w:rsidRDefault="00000000" w:rsidP="00C53905">
          <w:pPr>
            <w:spacing w:after="120"/>
            <w:rPr>
              <w:rFonts w:cstheme="majorHAnsi"/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FaxNo"/>
              <w:tag w:val="#BC:InsertDataItem,BCReportInformation/CompanyMetadata/CompanyFaxNo"/>
              <w:id w:val="-1719971171"/>
              <w:placeholder>
                <w:docPart w:val="1395E617A9584398BFA778306C1DF5A4"/>
              </w:placeholder>
              <w15:color w:val="808080"/>
              <w:text/>
            </w:sdtPr>
            <w:sdtContent>
              <w:r w:rsidR="00F02076">
                <w:rPr>
                  <w:rFonts w:cs="Segoe UI"/>
                  <w:color w:val="242424"/>
                </w:rPr>
                <w:t>12345678</w:t>
              </w:r>
            </w:sdtContent>
          </w:sdt>
        </w:p>
      </w:tc>
    </w:tr>
    <w:tr w:rsidR="782351A4" w14:paraId="05EEC475" w14:textId="77777777" w:rsidTr="00441659">
      <w:tc>
        <w:tcPr>
          <w:tcW w:w="2624" w:type="dxa"/>
        </w:tcPr>
        <w:p w14:paraId="058CBD08" w14:textId="7782ABA1" w:rsidR="782351A4" w:rsidRPr="00EB0E74" w:rsidRDefault="00000000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BankCaption"/>
              <w:tag w:val="#BC:InsertDataItem,BCReportInformation/CompanyMetadata/CompanyBankNameCaption"/>
              <w:id w:val="178654436"/>
              <w:placeholder>
                <w:docPart w:val="EEDAA83156C34A19AF28A27EC3E50274"/>
              </w:placeholder>
              <w15:color w:val="808080"/>
              <w:text/>
            </w:sdtPr>
            <w:sdtContent>
              <w:r w:rsidR="009E5AEF">
                <w:rPr>
                  <w:b/>
                  <w:bCs/>
                </w:rPr>
                <w:t>Bank</w:t>
              </w:r>
            </w:sdtContent>
          </w:sdt>
        </w:p>
      </w:tc>
      <w:tc>
        <w:tcPr>
          <w:tcW w:w="2625" w:type="dxa"/>
        </w:tcPr>
        <w:p w14:paraId="644E4DB2" w14:textId="2E68EC76" w:rsidR="782351A4" w:rsidRDefault="00000000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BankAccountNoCaption"/>
              <w:tag w:val="#BC:InsertDataItem,BCReportInformation/CompanyMetadata/CompanyBankAccountNoCaption"/>
              <w:id w:val="1798629997"/>
              <w:placeholder>
                <w:docPart w:val="27B31CA256C4433AA34A066338B8E9F0"/>
              </w:placeholder>
              <w15:color w:val="808080"/>
              <w:text/>
            </w:sdtPr>
            <w:sdtContent>
              <w:r w:rsidR="00AA4F88">
                <w:rPr>
                  <w:b/>
                  <w:bCs/>
                </w:rPr>
                <w:t>Bank Account No</w:t>
              </w:r>
            </w:sdtContent>
          </w:sdt>
        </w:p>
      </w:tc>
      <w:tc>
        <w:tcPr>
          <w:tcW w:w="2624" w:type="dxa"/>
        </w:tcPr>
        <w:p w14:paraId="08A8A86C" w14:textId="27179652" w:rsidR="782351A4" w:rsidRDefault="00000000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VATRegistrationNoCaption"/>
              <w:tag w:val="#BC:InsertDataItem,BCReportInformation/CompanyMetadata/CompanyVATRegistrationNoCaption"/>
              <w:id w:val="1790313455"/>
              <w:placeholder>
                <w:docPart w:val="08A73A4EE94545CEA9CFC4E4B9B3CEB4"/>
              </w:placeholder>
              <w15:color w:val="808080"/>
              <w:text/>
            </w:sdtPr>
            <w:sdtContent>
              <w:r w:rsidR="00F76950">
                <w:rPr>
                  <w:b/>
                  <w:bCs/>
                </w:rPr>
                <w:t>VAT Registration No.</w:t>
              </w:r>
            </w:sdtContent>
          </w:sdt>
        </w:p>
      </w:tc>
      <w:tc>
        <w:tcPr>
          <w:tcW w:w="2625" w:type="dxa"/>
        </w:tcPr>
        <w:p w14:paraId="799312C6" w14:textId="64EB488C" w:rsidR="782351A4" w:rsidRDefault="00000000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GiroNoCaption"/>
              <w:tag w:val="#BC:InsertDataItem,BCReportInformation/CompanyMetadata/CompanyGiroNoCaption"/>
              <w:id w:val="1930309519"/>
              <w:placeholder>
                <w:docPart w:val="F3A7F7CAE2C342238347F05722CB79DA"/>
              </w:placeholder>
              <w15:color w:val="808080"/>
              <w:text/>
            </w:sdtPr>
            <w:sdtContent>
              <w:r w:rsidR="00D53BBC">
                <w:rPr>
                  <w:b/>
                  <w:bCs/>
                </w:rPr>
                <w:t>Giro No.</w:t>
              </w:r>
            </w:sdtContent>
          </w:sdt>
        </w:p>
      </w:tc>
    </w:tr>
    <w:tr w:rsidR="00F02076" w14:paraId="599127A5" w14:textId="77777777" w:rsidTr="00441659">
      <w:tc>
        <w:tcPr>
          <w:tcW w:w="2624" w:type="dxa"/>
        </w:tcPr>
        <w:p w14:paraId="56E6A27B" w14:textId="22493FE8" w:rsidR="00F02076" w:rsidRDefault="00000000" w:rsidP="00EB0E74">
          <w:pPr>
            <w:spacing w:after="0"/>
            <w:rPr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BankName"/>
              <w:tag w:val="#BC:InsertDataItem,BCReportInformation/CompanyMetadata/CompanyBankName"/>
              <w:id w:val="873055285"/>
              <w:placeholder>
                <w:docPart w:val="0AF97DBBD3F141538C70DBD7FC5E1315"/>
              </w:placeholder>
              <w15:color w:val="808080"/>
              <w:text/>
            </w:sdtPr>
            <w:sdtContent>
              <w:proofErr w:type="gramStart"/>
              <w:r w:rsidR="00F02076">
                <w:rPr>
                  <w:rFonts w:cs="Segoe UI"/>
                  <w:color w:val="242424"/>
                </w:rPr>
                <w:t>World Wide</w:t>
              </w:r>
              <w:proofErr w:type="gramEnd"/>
              <w:r w:rsidR="00F02076">
                <w:rPr>
                  <w:rFonts w:cs="Segoe UI"/>
                  <w:color w:val="242424"/>
                </w:rPr>
                <w:t xml:space="preserve"> Bank</w:t>
              </w:r>
            </w:sdtContent>
          </w:sdt>
        </w:p>
      </w:tc>
      <w:tc>
        <w:tcPr>
          <w:tcW w:w="2625" w:type="dxa"/>
        </w:tcPr>
        <w:p w14:paraId="68F42E22" w14:textId="3B28A942" w:rsidR="00F02076" w:rsidRDefault="00000000" w:rsidP="00EB0E74">
          <w:pPr>
            <w:spacing w:after="0"/>
            <w:rPr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BankAccountNo"/>
              <w:tag w:val="#BC:InsertDataItem,BCReportInformation/CompanyMetadata/CompanyBankAccountNo"/>
              <w:id w:val="924229950"/>
              <w:placeholder>
                <w:docPart w:val="FD66D3D774A44FD38570A0CD054BC21C"/>
              </w:placeholder>
              <w15:color w:val="808080"/>
              <w:text/>
            </w:sdtPr>
            <w:sdtContent>
              <w:r w:rsidR="00F02076" w:rsidRPr="00845076">
                <w:rPr>
                  <w:rFonts w:cs="Segoe UI"/>
                  <w:color w:val="242424"/>
                </w:rPr>
                <w:t>99-99-888</w:t>
              </w:r>
            </w:sdtContent>
          </w:sdt>
        </w:p>
      </w:tc>
      <w:tc>
        <w:tcPr>
          <w:tcW w:w="2624" w:type="dxa"/>
        </w:tcPr>
        <w:p w14:paraId="7A9ACC4E" w14:textId="42FDF4A6" w:rsidR="00F02076" w:rsidRDefault="00000000" w:rsidP="00EB0E74">
          <w:pPr>
            <w:spacing w:after="0"/>
            <w:rPr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VATRegistrationNo"/>
              <w:tag w:val="#BC:InsertDataItem,BCReportInformation/CompanyMetadata/CompanyVATRegistrationNo"/>
              <w:id w:val="1467208291"/>
              <w:placeholder>
                <w:docPart w:val="58917160BDCA48EEB7A28CF88DBFD9CE"/>
              </w:placeholder>
              <w15:color w:val="808080"/>
              <w:text/>
            </w:sdtPr>
            <w:sdtContent>
              <w:r w:rsidR="00F02076" w:rsidRPr="00963A15">
                <w:rPr>
                  <w:rFonts w:cs="Segoe UI"/>
                  <w:color w:val="242424"/>
                </w:rPr>
                <w:t>777777777</w:t>
              </w:r>
            </w:sdtContent>
          </w:sdt>
        </w:p>
      </w:tc>
      <w:tc>
        <w:tcPr>
          <w:tcW w:w="2625" w:type="dxa"/>
        </w:tcPr>
        <w:p w14:paraId="1F9CB324" w14:textId="22DD1DF0" w:rsidR="00F02076" w:rsidRDefault="00000000" w:rsidP="00EB0E74">
          <w:pPr>
            <w:spacing w:after="0"/>
            <w:rPr>
              <w:b/>
              <w:bCs/>
            </w:rPr>
          </w:pPr>
          <w:sdt>
            <w:sdtPr>
              <w:rPr>
                <w:rFonts w:cs="Segoe UI"/>
                <w:color w:val="242424"/>
              </w:rPr>
              <w:alias w:val="CompanyGiroNo"/>
              <w:tag w:val="#BC:InsertDataItem,BCReportInformation/CompanyMetadata/CompanyGiroNo"/>
              <w:id w:val="1402009403"/>
              <w:placeholder>
                <w:docPart w:val="6417B1B191E541D992FB68C190EA6705"/>
              </w:placeholder>
              <w15:color w:val="808080"/>
              <w:text/>
            </w:sdtPr>
            <w:sdtContent>
              <w:r w:rsidR="00F02076" w:rsidRPr="005430FB">
                <w:rPr>
                  <w:rFonts w:cs="Segoe UI"/>
                  <w:color w:val="242424"/>
                </w:rPr>
                <w:t>888-9999</w:t>
              </w:r>
            </w:sdtContent>
          </w:sdt>
        </w:p>
      </w:tc>
    </w:tr>
  </w:tbl>
  <w:p w14:paraId="23ADF5BF" w14:textId="7F799646" w:rsidR="006A7DAE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49D7E" w14:textId="77777777" w:rsidR="007445AD" w:rsidRDefault="007445AD" w:rsidP="00E40C63">
      <w:pPr>
        <w:spacing w:after="0"/>
      </w:pPr>
      <w:r>
        <w:separator/>
      </w:r>
    </w:p>
  </w:footnote>
  <w:footnote w:type="continuationSeparator" w:id="0">
    <w:p w14:paraId="4C69ABCD" w14:textId="77777777" w:rsidR="007445AD" w:rsidRDefault="007445AD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002C" w14:textId="77777777" w:rsidR="00785EC1" w:rsidRDefault="00785E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931"/>
      <w:gridCol w:w="3564"/>
    </w:tblGrid>
    <w:tr w:rsidR="00C065AD" w:rsidRPr="0042705F" w14:paraId="78732887" w14:textId="77777777" w:rsidTr="00C5390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13"/>
      </w:trPr>
      <w:tc>
        <w:tcPr>
          <w:tcW w:w="3302" w:type="pct"/>
          <w:vMerge w:val="restart"/>
        </w:tcPr>
        <w:sdt>
          <w:sdtPr>
            <w:alias w:val="ReportCaption"/>
            <w:tag w:val="#BC:InsertDataItem,BCReportInformation/ReportMetadata/ReportCaption"/>
            <w:id w:val="-1105262526"/>
            <w:placeholder>
              <w:docPart w:val="9351E1828E2647B397589986DFAEE98B"/>
            </w:placeholder>
            <w15:color w:val="808080"/>
            <w:text/>
          </w:sdtPr>
          <w:sdtContent>
            <w:p w14:paraId="23F92766" w14:textId="4057CD9E" w:rsidR="00C065AD" w:rsidRPr="0042705F" w:rsidRDefault="00C065AD" w:rsidP="00C065AD">
              <w:pPr>
                <w:pStyle w:val="Title"/>
                <w:rPr>
                  <w:rFonts w:ascii="Segoe UI" w:eastAsia="Times New Roman" w:hAnsi="Segoe UI" w:cs="Segoe UI"/>
                  <w:spacing w:val="-10"/>
                  <w:kern w:val="28"/>
                  <w:sz w:val="56"/>
                  <w:szCs w:val="56"/>
                </w:rPr>
              </w:pPr>
              <w:r w:rsidRPr="00BE192D">
                <w:t>Report Caption</w:t>
              </w:r>
            </w:p>
          </w:sdtContent>
        </w:sdt>
      </w:tc>
      <w:tc>
        <w:tcPr>
          <w:tcW w:w="1698" w:type="pct"/>
        </w:tcPr>
        <w:sdt>
          <w:sdtPr>
            <w:id w:val="-494566964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5BF56D5" w14:textId="4F1594F6" w:rsidR="00C065AD" w:rsidRPr="0042705F" w:rsidRDefault="006B2DB8" w:rsidP="00C065AD">
              <w:pPr>
                <w:pStyle w:val="BCNumber"/>
                <w:spacing w:after="360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</w:p>
          </w:sdtContent>
        </w:sdt>
      </w:tc>
    </w:tr>
    <w:tr w:rsidR="00441659" w:rsidRPr="0042705F" w14:paraId="20EE981B" w14:textId="77777777" w:rsidTr="00C53905">
      <w:trPr>
        <w:trHeight w:val="80"/>
      </w:trPr>
      <w:tc>
        <w:tcPr>
          <w:tcW w:w="3302" w:type="pct"/>
          <w:vMerge/>
        </w:tcPr>
        <w:p w14:paraId="630BADD7" w14:textId="77777777" w:rsidR="00441659" w:rsidRPr="0042705F" w:rsidRDefault="00441659" w:rsidP="00C065AD">
          <w:pPr>
            <w:spacing w:before="120" w:after="0" w:line="278" w:lineRule="auto"/>
            <w:rPr>
              <w:rFonts w:ascii="Aptos" w:eastAsia="Aptos" w:hAnsi="Aptos" w:cs="Times New Roman"/>
            </w:rPr>
          </w:pPr>
        </w:p>
      </w:tc>
      <w:tc>
        <w:tcPr>
          <w:tcW w:w="1698" w:type="pct"/>
        </w:tcPr>
        <w:p w14:paraId="5218EAA5" w14:textId="696DE5ED" w:rsidR="00441659" w:rsidRDefault="00000000" w:rsidP="00C065AD">
          <w:pPr>
            <w:pStyle w:val="NoSpacing"/>
            <w:jc w:val="right"/>
          </w:pPr>
          <w:sdt>
            <w:sdtPr>
              <w:alias w:val="CompanyName"/>
              <w:tag w:val="#BC:InsertDataItem,BCReportInformation/ReportRequest/CompanyName"/>
              <w:id w:val="975574590"/>
              <w:placeholder>
                <w:docPart w:val="EFC9E7A090A04250AD62E99527EC3400"/>
              </w:placeholder>
              <w15:color w:val="808080"/>
              <w:text/>
            </w:sdtPr>
            <w:sdtContent>
              <w:r w:rsidR="00441659">
                <w:t>Company Name</w:t>
              </w:r>
            </w:sdtContent>
          </w:sdt>
        </w:p>
      </w:tc>
    </w:tr>
  </w:tbl>
  <w:p w14:paraId="0F1F58A8" w14:textId="66F018ED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6930"/>
      <w:gridCol w:w="3565"/>
    </w:tblGrid>
    <w:tr w:rsidR="00531A01" w:rsidRPr="0080018E" w14:paraId="38F32782" w14:textId="77777777" w:rsidTr="00C5390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sdt>
        <w:sdtPr>
          <w:rPr>
            <w:rStyle w:val="TitleChar"/>
          </w:rPr>
          <w:alias w:val="ReportCaption"/>
          <w:tag w:val="#BC:InsertDataItem,BCReportInformation/ReportMetadata/ReportCaption"/>
          <w:id w:val="855303547"/>
          <w:placeholder>
            <w:docPart w:val="EF2EB8C2EA3A41718BECF7229E45343A"/>
          </w:placeholder>
          <w15:color w:val="808080"/>
          <w:text/>
        </w:sdtPr>
        <w:sdtContent>
          <w:tc>
            <w:tcPr>
              <w:tcW w:w="6930" w:type="dxa"/>
            </w:tcPr>
            <w:p w14:paraId="12CEDF61" w14:textId="77777777" w:rsidR="00531A01" w:rsidRPr="00AD0CCA" w:rsidRDefault="00531A01" w:rsidP="00531A01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  <w:ind w:right="26"/>
                <w:rPr>
                  <w:color w:val="242424"/>
                  <w:sz w:val="36"/>
                  <w:szCs w:val="36"/>
                </w:rPr>
              </w:pPr>
              <w:r w:rsidRPr="00C47B93">
                <w:rPr>
                  <w:rStyle w:val="TitleChar"/>
                </w:rPr>
                <w:t>Report Caption</w:t>
              </w:r>
            </w:p>
          </w:tc>
        </w:sdtContent>
      </w:sdt>
      <w:tc>
        <w:tcPr>
          <w:tcW w:w="3565" w:type="dxa"/>
        </w:tcPr>
        <w:sdt>
          <w:sdtPr>
            <w:id w:val="-1345401941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2357C6C" w14:textId="10604298" w:rsidR="00531A01" w:rsidRPr="0080018E" w:rsidRDefault="00531A01" w:rsidP="00531A01">
              <w:pPr>
                <w:spacing w:after="120"/>
                <w:jc w:val="right"/>
                <w:rPr>
                  <w:color w:val="242424"/>
                </w:rPr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</w:p>
          </w:sdtContent>
        </w:sdt>
      </w:tc>
    </w:tr>
    <w:tr w:rsidR="00531A01" w:rsidRPr="0080018E" w14:paraId="49618EDA" w14:textId="77777777" w:rsidTr="00C53905">
      <w:tc>
        <w:tcPr>
          <w:tcW w:w="6930" w:type="dxa"/>
        </w:tcPr>
        <w:p w14:paraId="633F6BC2" w14:textId="77777777" w:rsidR="00531A01" w:rsidRPr="0080018E" w:rsidRDefault="00531A01" w:rsidP="00531A01">
          <w:pPr>
            <w:spacing w:before="120"/>
            <w:rPr>
              <w:color w:val="242424"/>
            </w:rPr>
          </w:pPr>
        </w:p>
      </w:tc>
      <w:tc>
        <w:tcPr>
          <w:tcW w:w="3565" w:type="dxa"/>
        </w:tcPr>
        <w:p w14:paraId="1315E0E6" w14:textId="189B8DDC" w:rsidR="00531A01" w:rsidRPr="0080018E" w:rsidRDefault="00000000" w:rsidP="00531A01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jc w:val="right"/>
            <w:rPr>
              <w:color w:val="242424"/>
            </w:rPr>
          </w:pPr>
          <w:sdt>
            <w:sdtPr>
              <w:rPr>
                <w:noProof/>
                <w:color w:val="44546A" w:themeColor="text2"/>
              </w:rPr>
              <w:alias w:val="CompanyLogo"/>
              <w:tag w:val="#BC:InsertDataItem,BCReportInformation/CompanyMetadata/CompanyLogo"/>
              <w:id w:val="943343575"/>
              <w:picture/>
            </w:sdtPr>
            <w:sdtContent>
              <w:r w:rsidR="00EB0E74" w:rsidRPr="00EB0E74">
                <w:rPr>
                  <w:noProof/>
                  <w:color w:val="44546A" w:themeColor="text2"/>
                </w:rPr>
                <w:drawing>
                  <wp:inline distT="0" distB="0" distL="0" distR="0" wp14:anchorId="229DEBE4" wp14:editId="1F6F61CC">
                    <wp:extent cx="2185416" cy="530352"/>
                    <wp:effectExtent l="0" t="0" r="5715" b="3175"/>
                    <wp:docPr id="2" name="Billede 1" descr="The image is a plain white background with no additional elements or details.&#10;&#10;AI-generated content may be incorrect.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 descr="The image is a plain white background with no additional elements or details.&#10;&#10;AI-generated content may be incorrect.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85416" cy="530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rPr>
                <w:color w:val="242424"/>
              </w:rPr>
              <w:alias w:val="DateAndTime"/>
              <w:tag w:val="#BC:InsertDataItem,BCReportInformation/ReportRequest/DateAndTime"/>
              <w:id w:val="-83535483"/>
              <w:placeholder>
                <w:docPart w:val="94B40CB58FEE4E1D8671ACB461A74096"/>
              </w:placeholder>
              <w15:color w:val="808080"/>
              <w:text/>
            </w:sdtPr>
            <w:sdtContent/>
          </w:sdt>
        </w:p>
      </w:tc>
    </w:tr>
  </w:tbl>
  <w:p w14:paraId="78298440" w14:textId="77777777" w:rsidR="006A7DAE" w:rsidRDefault="006A7DAE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37171"/>
    <w:rsid w:val="00043319"/>
    <w:rsid w:val="00051A15"/>
    <w:rsid w:val="00052A25"/>
    <w:rsid w:val="00055FDF"/>
    <w:rsid w:val="0006708D"/>
    <w:rsid w:val="00070EE8"/>
    <w:rsid w:val="00074151"/>
    <w:rsid w:val="000844A3"/>
    <w:rsid w:val="0008693A"/>
    <w:rsid w:val="00096DE6"/>
    <w:rsid w:val="000A4801"/>
    <w:rsid w:val="000A665A"/>
    <w:rsid w:val="000D17A9"/>
    <w:rsid w:val="000D5A6D"/>
    <w:rsid w:val="000E071F"/>
    <w:rsid w:val="001024DE"/>
    <w:rsid w:val="00103846"/>
    <w:rsid w:val="0011793B"/>
    <w:rsid w:val="00123A7D"/>
    <w:rsid w:val="00126D5A"/>
    <w:rsid w:val="00130677"/>
    <w:rsid w:val="00134A71"/>
    <w:rsid w:val="00151C73"/>
    <w:rsid w:val="001573C3"/>
    <w:rsid w:val="00160E42"/>
    <w:rsid w:val="001621D9"/>
    <w:rsid w:val="001930EF"/>
    <w:rsid w:val="001975ED"/>
    <w:rsid w:val="001B5C1E"/>
    <w:rsid w:val="001B793C"/>
    <w:rsid w:val="001C1135"/>
    <w:rsid w:val="001C20BF"/>
    <w:rsid w:val="001C7C1D"/>
    <w:rsid w:val="001C7E7F"/>
    <w:rsid w:val="001D1CE2"/>
    <w:rsid w:val="001D6807"/>
    <w:rsid w:val="001D6BEA"/>
    <w:rsid w:val="001F76A3"/>
    <w:rsid w:val="001F76E4"/>
    <w:rsid w:val="0020108A"/>
    <w:rsid w:val="00204097"/>
    <w:rsid w:val="002334A5"/>
    <w:rsid w:val="00235CA0"/>
    <w:rsid w:val="00245B0E"/>
    <w:rsid w:val="0024677E"/>
    <w:rsid w:val="00261876"/>
    <w:rsid w:val="0026269B"/>
    <w:rsid w:val="00262986"/>
    <w:rsid w:val="002669DB"/>
    <w:rsid w:val="00273BA9"/>
    <w:rsid w:val="002920BC"/>
    <w:rsid w:val="00294966"/>
    <w:rsid w:val="0029628E"/>
    <w:rsid w:val="002A0009"/>
    <w:rsid w:val="002A29DF"/>
    <w:rsid w:val="002A382C"/>
    <w:rsid w:val="002B5226"/>
    <w:rsid w:val="002B6B46"/>
    <w:rsid w:val="002C05A4"/>
    <w:rsid w:val="002D35ED"/>
    <w:rsid w:val="002D7EC8"/>
    <w:rsid w:val="002E2A56"/>
    <w:rsid w:val="002F08BD"/>
    <w:rsid w:val="00313CC3"/>
    <w:rsid w:val="0031400F"/>
    <w:rsid w:val="00317BD2"/>
    <w:rsid w:val="00337723"/>
    <w:rsid w:val="00355E20"/>
    <w:rsid w:val="0035728D"/>
    <w:rsid w:val="00374316"/>
    <w:rsid w:val="0038349C"/>
    <w:rsid w:val="00394029"/>
    <w:rsid w:val="00396688"/>
    <w:rsid w:val="003A0907"/>
    <w:rsid w:val="003A31D7"/>
    <w:rsid w:val="003A705C"/>
    <w:rsid w:val="003A7E69"/>
    <w:rsid w:val="003B1D59"/>
    <w:rsid w:val="003B25A4"/>
    <w:rsid w:val="003C2C96"/>
    <w:rsid w:val="003D120B"/>
    <w:rsid w:val="003D4B80"/>
    <w:rsid w:val="003D70B1"/>
    <w:rsid w:val="003E2178"/>
    <w:rsid w:val="003F77E2"/>
    <w:rsid w:val="00417ABE"/>
    <w:rsid w:val="004250C2"/>
    <w:rsid w:val="00426B87"/>
    <w:rsid w:val="0042705F"/>
    <w:rsid w:val="0042793B"/>
    <w:rsid w:val="0043381F"/>
    <w:rsid w:val="004406A0"/>
    <w:rsid w:val="00441659"/>
    <w:rsid w:val="00445940"/>
    <w:rsid w:val="00451877"/>
    <w:rsid w:val="00463D8C"/>
    <w:rsid w:val="004746AF"/>
    <w:rsid w:val="004874C2"/>
    <w:rsid w:val="00492354"/>
    <w:rsid w:val="004A1C31"/>
    <w:rsid w:val="004A1DB7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40ED"/>
    <w:rsid w:val="005128D8"/>
    <w:rsid w:val="0051660C"/>
    <w:rsid w:val="00524FE6"/>
    <w:rsid w:val="005251EB"/>
    <w:rsid w:val="00531A01"/>
    <w:rsid w:val="00541B28"/>
    <w:rsid w:val="00542211"/>
    <w:rsid w:val="005430FB"/>
    <w:rsid w:val="00543913"/>
    <w:rsid w:val="00545960"/>
    <w:rsid w:val="0055003E"/>
    <w:rsid w:val="00552846"/>
    <w:rsid w:val="00560B3B"/>
    <w:rsid w:val="00563DCD"/>
    <w:rsid w:val="00565DCB"/>
    <w:rsid w:val="005731CF"/>
    <w:rsid w:val="00587157"/>
    <w:rsid w:val="005910DA"/>
    <w:rsid w:val="00595F7F"/>
    <w:rsid w:val="005963DE"/>
    <w:rsid w:val="005A0412"/>
    <w:rsid w:val="005A0994"/>
    <w:rsid w:val="005A2B27"/>
    <w:rsid w:val="005C4554"/>
    <w:rsid w:val="005C497A"/>
    <w:rsid w:val="005C7439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43A"/>
    <w:rsid w:val="006245DA"/>
    <w:rsid w:val="0063620D"/>
    <w:rsid w:val="006418FA"/>
    <w:rsid w:val="00654CEB"/>
    <w:rsid w:val="00663ABE"/>
    <w:rsid w:val="0067225B"/>
    <w:rsid w:val="006740A8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2DB8"/>
    <w:rsid w:val="006B6D9A"/>
    <w:rsid w:val="006C0115"/>
    <w:rsid w:val="006C30D9"/>
    <w:rsid w:val="006C4581"/>
    <w:rsid w:val="006C6108"/>
    <w:rsid w:val="006D4B90"/>
    <w:rsid w:val="006D64AE"/>
    <w:rsid w:val="006F2626"/>
    <w:rsid w:val="006F7175"/>
    <w:rsid w:val="006F7E85"/>
    <w:rsid w:val="0071439C"/>
    <w:rsid w:val="00715BF0"/>
    <w:rsid w:val="00716E24"/>
    <w:rsid w:val="00716F48"/>
    <w:rsid w:val="00722D67"/>
    <w:rsid w:val="0073686D"/>
    <w:rsid w:val="00741F6B"/>
    <w:rsid w:val="007445AD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2B9E"/>
    <w:rsid w:val="00783047"/>
    <w:rsid w:val="00785EC1"/>
    <w:rsid w:val="00797305"/>
    <w:rsid w:val="007A0A2F"/>
    <w:rsid w:val="007B235B"/>
    <w:rsid w:val="007D6C7F"/>
    <w:rsid w:val="007E1CA7"/>
    <w:rsid w:val="007E323C"/>
    <w:rsid w:val="00802B5B"/>
    <w:rsid w:val="008033F9"/>
    <w:rsid w:val="008068A9"/>
    <w:rsid w:val="00807754"/>
    <w:rsid w:val="00815D27"/>
    <w:rsid w:val="008162CB"/>
    <w:rsid w:val="008179F0"/>
    <w:rsid w:val="00817EE6"/>
    <w:rsid w:val="00820262"/>
    <w:rsid w:val="00822ACB"/>
    <w:rsid w:val="00825186"/>
    <w:rsid w:val="00836184"/>
    <w:rsid w:val="00844D12"/>
    <w:rsid w:val="00845076"/>
    <w:rsid w:val="00845DAF"/>
    <w:rsid w:val="00845E08"/>
    <w:rsid w:val="008533EF"/>
    <w:rsid w:val="00853C32"/>
    <w:rsid w:val="00856BBF"/>
    <w:rsid w:val="00860150"/>
    <w:rsid w:val="008928FD"/>
    <w:rsid w:val="00892F16"/>
    <w:rsid w:val="00894FE3"/>
    <w:rsid w:val="00895EC4"/>
    <w:rsid w:val="008A3828"/>
    <w:rsid w:val="008A7939"/>
    <w:rsid w:val="008B5701"/>
    <w:rsid w:val="008C225B"/>
    <w:rsid w:val="008C248C"/>
    <w:rsid w:val="008C3901"/>
    <w:rsid w:val="008D450A"/>
    <w:rsid w:val="008D7475"/>
    <w:rsid w:val="008D7949"/>
    <w:rsid w:val="008E0660"/>
    <w:rsid w:val="008E6F68"/>
    <w:rsid w:val="008E766D"/>
    <w:rsid w:val="008F0A38"/>
    <w:rsid w:val="008F21A6"/>
    <w:rsid w:val="0090637C"/>
    <w:rsid w:val="009072D1"/>
    <w:rsid w:val="0092542A"/>
    <w:rsid w:val="00933DB5"/>
    <w:rsid w:val="00935BCA"/>
    <w:rsid w:val="00940735"/>
    <w:rsid w:val="009433D5"/>
    <w:rsid w:val="00943A17"/>
    <w:rsid w:val="009453BC"/>
    <w:rsid w:val="00954C6C"/>
    <w:rsid w:val="00956272"/>
    <w:rsid w:val="00963A15"/>
    <w:rsid w:val="00966D04"/>
    <w:rsid w:val="009717E3"/>
    <w:rsid w:val="00972E96"/>
    <w:rsid w:val="00973D76"/>
    <w:rsid w:val="00977150"/>
    <w:rsid w:val="00982950"/>
    <w:rsid w:val="00991278"/>
    <w:rsid w:val="0099175E"/>
    <w:rsid w:val="009943A4"/>
    <w:rsid w:val="00997858"/>
    <w:rsid w:val="009B485A"/>
    <w:rsid w:val="009C44DA"/>
    <w:rsid w:val="009C7016"/>
    <w:rsid w:val="009D0ADB"/>
    <w:rsid w:val="009D508B"/>
    <w:rsid w:val="009D6D5B"/>
    <w:rsid w:val="009D6FE7"/>
    <w:rsid w:val="009E16EA"/>
    <w:rsid w:val="009E251E"/>
    <w:rsid w:val="009E3BF9"/>
    <w:rsid w:val="009E4C89"/>
    <w:rsid w:val="009E5AEF"/>
    <w:rsid w:val="009F21B5"/>
    <w:rsid w:val="00A00B95"/>
    <w:rsid w:val="00A01AB9"/>
    <w:rsid w:val="00A048EC"/>
    <w:rsid w:val="00A11A8C"/>
    <w:rsid w:val="00A30C38"/>
    <w:rsid w:val="00A351A6"/>
    <w:rsid w:val="00A36295"/>
    <w:rsid w:val="00A42BE5"/>
    <w:rsid w:val="00A76F36"/>
    <w:rsid w:val="00A9010E"/>
    <w:rsid w:val="00A940EF"/>
    <w:rsid w:val="00A9726D"/>
    <w:rsid w:val="00AA4F88"/>
    <w:rsid w:val="00AA7326"/>
    <w:rsid w:val="00AD5E01"/>
    <w:rsid w:val="00AD7955"/>
    <w:rsid w:val="00AF1EDD"/>
    <w:rsid w:val="00AF4452"/>
    <w:rsid w:val="00AF48BD"/>
    <w:rsid w:val="00AF62CA"/>
    <w:rsid w:val="00AF6FA7"/>
    <w:rsid w:val="00B01DA6"/>
    <w:rsid w:val="00B10C62"/>
    <w:rsid w:val="00B10D67"/>
    <w:rsid w:val="00B12ADC"/>
    <w:rsid w:val="00B22FDE"/>
    <w:rsid w:val="00B23D05"/>
    <w:rsid w:val="00B27D86"/>
    <w:rsid w:val="00B32D4B"/>
    <w:rsid w:val="00B402B9"/>
    <w:rsid w:val="00B437D5"/>
    <w:rsid w:val="00B4682F"/>
    <w:rsid w:val="00B5384C"/>
    <w:rsid w:val="00B55072"/>
    <w:rsid w:val="00B57659"/>
    <w:rsid w:val="00B604B8"/>
    <w:rsid w:val="00B60D54"/>
    <w:rsid w:val="00B63554"/>
    <w:rsid w:val="00B64018"/>
    <w:rsid w:val="00B81193"/>
    <w:rsid w:val="00B8205C"/>
    <w:rsid w:val="00B86BCD"/>
    <w:rsid w:val="00B86E6F"/>
    <w:rsid w:val="00B91CA1"/>
    <w:rsid w:val="00B922BC"/>
    <w:rsid w:val="00B92F96"/>
    <w:rsid w:val="00B93AB4"/>
    <w:rsid w:val="00B94BC0"/>
    <w:rsid w:val="00B96060"/>
    <w:rsid w:val="00BA5150"/>
    <w:rsid w:val="00BA5C15"/>
    <w:rsid w:val="00BB3FAD"/>
    <w:rsid w:val="00BC21B4"/>
    <w:rsid w:val="00BC232B"/>
    <w:rsid w:val="00BC3BE0"/>
    <w:rsid w:val="00BD2533"/>
    <w:rsid w:val="00BD35AE"/>
    <w:rsid w:val="00BE192D"/>
    <w:rsid w:val="00BE5952"/>
    <w:rsid w:val="00BE6BE6"/>
    <w:rsid w:val="00BE6FE1"/>
    <w:rsid w:val="00BF0F10"/>
    <w:rsid w:val="00C011FD"/>
    <w:rsid w:val="00C065AD"/>
    <w:rsid w:val="00C27C1A"/>
    <w:rsid w:val="00C32E88"/>
    <w:rsid w:val="00C36F18"/>
    <w:rsid w:val="00C37817"/>
    <w:rsid w:val="00C40BE4"/>
    <w:rsid w:val="00C41DE3"/>
    <w:rsid w:val="00C43401"/>
    <w:rsid w:val="00C47206"/>
    <w:rsid w:val="00C47B93"/>
    <w:rsid w:val="00C53905"/>
    <w:rsid w:val="00C77159"/>
    <w:rsid w:val="00C808AF"/>
    <w:rsid w:val="00C968AD"/>
    <w:rsid w:val="00CA6394"/>
    <w:rsid w:val="00CB70AD"/>
    <w:rsid w:val="00CC462F"/>
    <w:rsid w:val="00CD1B92"/>
    <w:rsid w:val="00CD406E"/>
    <w:rsid w:val="00CD7F18"/>
    <w:rsid w:val="00CE1C3F"/>
    <w:rsid w:val="00CE4EFC"/>
    <w:rsid w:val="00CF6480"/>
    <w:rsid w:val="00D21D63"/>
    <w:rsid w:val="00D235D0"/>
    <w:rsid w:val="00D31FC2"/>
    <w:rsid w:val="00D40A70"/>
    <w:rsid w:val="00D41DC8"/>
    <w:rsid w:val="00D53B6F"/>
    <w:rsid w:val="00D53BBC"/>
    <w:rsid w:val="00D54A61"/>
    <w:rsid w:val="00D54DEE"/>
    <w:rsid w:val="00D6006D"/>
    <w:rsid w:val="00D64346"/>
    <w:rsid w:val="00D66DFE"/>
    <w:rsid w:val="00D714F5"/>
    <w:rsid w:val="00D727E8"/>
    <w:rsid w:val="00D72A07"/>
    <w:rsid w:val="00D72E02"/>
    <w:rsid w:val="00D754C6"/>
    <w:rsid w:val="00D75AAF"/>
    <w:rsid w:val="00D77FB9"/>
    <w:rsid w:val="00D8463B"/>
    <w:rsid w:val="00D859AA"/>
    <w:rsid w:val="00DA0F11"/>
    <w:rsid w:val="00DA161D"/>
    <w:rsid w:val="00DA1FBA"/>
    <w:rsid w:val="00DA580A"/>
    <w:rsid w:val="00DB4B5B"/>
    <w:rsid w:val="00DD4BEC"/>
    <w:rsid w:val="00DF30F1"/>
    <w:rsid w:val="00DF7E1B"/>
    <w:rsid w:val="00E111C4"/>
    <w:rsid w:val="00E15514"/>
    <w:rsid w:val="00E16BCE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70BBF"/>
    <w:rsid w:val="00E74BE2"/>
    <w:rsid w:val="00E82213"/>
    <w:rsid w:val="00E902EA"/>
    <w:rsid w:val="00E96A2B"/>
    <w:rsid w:val="00EA246E"/>
    <w:rsid w:val="00EA259E"/>
    <w:rsid w:val="00EA27AA"/>
    <w:rsid w:val="00EB0E74"/>
    <w:rsid w:val="00EB1F27"/>
    <w:rsid w:val="00EB26BB"/>
    <w:rsid w:val="00EB5B19"/>
    <w:rsid w:val="00EC175B"/>
    <w:rsid w:val="00EC1995"/>
    <w:rsid w:val="00EC4C86"/>
    <w:rsid w:val="00ED0377"/>
    <w:rsid w:val="00EE2CA3"/>
    <w:rsid w:val="00EE53F7"/>
    <w:rsid w:val="00EF7EBB"/>
    <w:rsid w:val="00F02076"/>
    <w:rsid w:val="00F14176"/>
    <w:rsid w:val="00F20F72"/>
    <w:rsid w:val="00F219F1"/>
    <w:rsid w:val="00F36FA0"/>
    <w:rsid w:val="00F37C68"/>
    <w:rsid w:val="00F410C7"/>
    <w:rsid w:val="00F44822"/>
    <w:rsid w:val="00F47692"/>
    <w:rsid w:val="00F51B28"/>
    <w:rsid w:val="00F56832"/>
    <w:rsid w:val="00F61F20"/>
    <w:rsid w:val="00F66A1F"/>
    <w:rsid w:val="00F7015A"/>
    <w:rsid w:val="00F7086D"/>
    <w:rsid w:val="00F7093D"/>
    <w:rsid w:val="00F71C2B"/>
    <w:rsid w:val="00F76950"/>
    <w:rsid w:val="00F80A04"/>
    <w:rsid w:val="00F81AE9"/>
    <w:rsid w:val="00F848FB"/>
    <w:rsid w:val="00F86468"/>
    <w:rsid w:val="00F94C61"/>
    <w:rsid w:val="00F97B0E"/>
    <w:rsid w:val="00FA4D66"/>
    <w:rsid w:val="00FB06A1"/>
    <w:rsid w:val="00FB3DCE"/>
    <w:rsid w:val="00FC36D2"/>
    <w:rsid w:val="00FC55DE"/>
    <w:rsid w:val="00FD0045"/>
    <w:rsid w:val="00FD6A00"/>
    <w:rsid w:val="00FE1868"/>
    <w:rsid w:val="00FE2E14"/>
    <w:rsid w:val="00FF66A4"/>
    <w:rsid w:val="00FF6ECF"/>
    <w:rsid w:val="00FF7D88"/>
    <w:rsid w:val="0BD22DBD"/>
    <w:rsid w:val="12AE0C7F"/>
    <w:rsid w:val="179F2654"/>
    <w:rsid w:val="3C95AFAC"/>
    <w:rsid w:val="429C5E57"/>
    <w:rsid w:val="66B1BF5F"/>
    <w:rsid w:val="782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3A1C09A7-54DF-4555-8764-8D1FC4C2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51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B81193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ongolian Baiti" w:hAnsi="Mongolian Baiti"/>
      </w:rPr>
    </w:tblStyle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&#65279;<?xml version="1.0" encoding="UTF-8" standalone="yes"?>
<Relationships xmlns="http://schemas.openxmlformats.org/package/2006/relationships"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BF8F7D7F3D41FC8253C041E23D4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74266-875A-4835-A41D-165A70E6145D}"/>
      </w:docPartPr>
      <w:docPartBody>
        <w:p w:rsidR="0078702A" w:rsidRDefault="00FC36D2" w:rsidP="00FC36D2">
          <w:pPr>
            <w:pStyle w:val="1FBF8F7D7F3D41FC8253C041E23D414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E8CB4D7A94ED2BC0C28819883F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066A2-72D2-4465-804B-807EDD2DB35A}"/>
      </w:docPartPr>
      <w:docPartBody>
        <w:p w:rsidR="0078702A" w:rsidRDefault="00FC36D2" w:rsidP="00FC36D2">
          <w:pPr>
            <w:pStyle w:val="568E8CB4D7A94ED2BC0C28819883F94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1E1828E2647B397589986DFAEE9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578845-B221-4ED7-9F25-9C419199421F}"/>
      </w:docPartPr>
      <w:docPartBody>
        <w:p w:rsidR="003C7781" w:rsidRDefault="0043381F" w:rsidP="0043381F">
          <w:pPr>
            <w:pStyle w:val="9351E1828E2647B397589986DFAEE98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2EB8C2EA3A41718BECF7229E4534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6E876B-9AB1-46DD-A4BA-C9CA7635E1BB}"/>
      </w:docPartPr>
      <w:docPartBody>
        <w:p w:rsidR="003C7781" w:rsidRDefault="00E70BBF" w:rsidP="00E70BBF">
          <w:pPr>
            <w:pStyle w:val="EF2EB8C2EA3A41718BECF7229E45343A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B40CB58FEE4E1D8671ACB461A740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F756FC-5247-4424-B411-EC0A4429F0EE}"/>
      </w:docPartPr>
      <w:docPartBody>
        <w:p w:rsidR="003C7781" w:rsidRDefault="00E70BBF" w:rsidP="00E70BBF">
          <w:pPr>
            <w:pStyle w:val="94B40CB58FEE4E1D8671ACB461A74096"/>
          </w:pPr>
          <w:r w:rsidRPr="000D6B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DAA83156C34A19AF28A27EC3E50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99D57-B883-4A67-BF19-75A414E7CBB3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B31CA256C4433AA34A066338B8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470C3-F804-4D9D-B148-21F15582E4CE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A73A4EE94545CEA9CFC4E4B9B3C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DD83C-69E2-46D6-86A1-FCB524699770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A7F7CAE2C342238347F05722CB7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81100-2260-4848-8442-54DA98BBB6C8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289DC1B07416E88EB357F36F37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7A80B-C49D-448F-AE82-D1FE2699F972}"/>
      </w:docPartPr>
      <w:docPartBody>
        <w:p w:rsidR="00365A39" w:rsidRDefault="003768EC" w:rsidP="003768EC">
          <w:pPr>
            <w:pStyle w:val="F98289DC1B07416E88EB357F36F3751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01B69A4BE243549FA223D25C10A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E8DD7-F0CD-498E-8352-D300F6DFA192}"/>
      </w:docPartPr>
      <w:docPartBody>
        <w:p w:rsidR="00365A39" w:rsidRDefault="003768EC" w:rsidP="003768EC">
          <w:pPr>
            <w:pStyle w:val="A301B69A4BE243549FA223D25C10A90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BF776234C4BD4A165B0AD82044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A632F-8CE7-4465-9D2A-CDE8A194E08D}"/>
      </w:docPartPr>
      <w:docPartBody>
        <w:p w:rsidR="00365A39" w:rsidRDefault="003768EC" w:rsidP="003768EC">
          <w:pPr>
            <w:pStyle w:val="15ABF776234C4BD4A165B0AD820449C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95E617A9584398BFA778306C1DF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31040-FC31-4671-BE7E-2CEA744FC9A4}"/>
      </w:docPartPr>
      <w:docPartBody>
        <w:p w:rsidR="00365A39" w:rsidRDefault="003768EC" w:rsidP="003768EC">
          <w:pPr>
            <w:pStyle w:val="1395E617A9584398BFA778306C1DF5A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F97DBBD3F141538C70DBD7FC5E1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603EB-7983-4356-ABB3-B41BC3ED7AA7}"/>
      </w:docPartPr>
      <w:docPartBody>
        <w:p w:rsidR="00365A39" w:rsidRDefault="003768EC" w:rsidP="003768EC">
          <w:pPr>
            <w:pStyle w:val="0AF97DBBD3F141538C70DBD7FC5E1315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66D3D774A44FD38570A0CD054BC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52279-8C9D-454E-8323-4F780A3378EE}"/>
      </w:docPartPr>
      <w:docPartBody>
        <w:p w:rsidR="00365A39" w:rsidRDefault="003768EC" w:rsidP="003768EC">
          <w:pPr>
            <w:pStyle w:val="FD66D3D774A44FD38570A0CD054BC21C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917160BDCA48EEB7A28CF88DBFD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6AADC-5CA4-48B7-9360-2717AD816300}"/>
      </w:docPartPr>
      <w:docPartBody>
        <w:p w:rsidR="00365A39" w:rsidRDefault="003768EC" w:rsidP="003768EC">
          <w:pPr>
            <w:pStyle w:val="58917160BDCA48EEB7A28CF88DBFD9CE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17B1B191E541D992FB68C190EA6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84A23-5ED0-449B-8807-AEAFDA819D6E}"/>
      </w:docPartPr>
      <w:docPartBody>
        <w:p w:rsidR="00365A39" w:rsidRDefault="003768EC" w:rsidP="003768EC">
          <w:pPr>
            <w:pStyle w:val="6417B1B191E541D992FB68C190EA6705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3D76560E30480198EB4582517B2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5DE43-9183-47D2-B455-212A5E4C0379}"/>
      </w:docPartPr>
      <w:docPartBody>
        <w:p w:rsidR="00365A39" w:rsidRDefault="003768EC" w:rsidP="003768EC">
          <w:pPr>
            <w:pStyle w:val="5C3D76560E30480198EB4582517B26B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C184133E16445CA208F0E478AD4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CF10C-B3B7-4727-B6C2-44BB8FA4B6F6}"/>
      </w:docPartPr>
      <w:docPartBody>
        <w:p w:rsidR="00365A39" w:rsidRDefault="003768EC" w:rsidP="003768EC">
          <w:pPr>
            <w:pStyle w:val="7FC184133E16445CA208F0E478AD45C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9E7A090A04250AD62E99527EC3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A72BB-A937-4ADC-9CA6-D8F319D72E92}"/>
      </w:docPartPr>
      <w:docPartBody>
        <w:p w:rsidR="0055153E" w:rsidRDefault="00000000">
          <w:pPr>
            <w:pStyle w:val="EFC9E7A090A04250AD62E99527EC3400"/>
          </w:pPr>
          <w:r w:rsidRPr="179F26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01054D69D41C2BD908C9148E6F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79950-03CE-4152-86D2-F76BFFB1EB14}"/>
      </w:docPartPr>
      <w:docPartBody>
        <w:p w:rsidR="00000000" w:rsidRDefault="0055153E" w:rsidP="0055153E">
          <w:pPr>
            <w:pStyle w:val="85701054D69D41C2BD908C9148E6F4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9AE933361246C8A828238DF52C9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CE0A7-8A02-4FDE-B25B-98DB9F73EE9D}"/>
      </w:docPartPr>
      <w:docPartBody>
        <w:p w:rsidR="00000000" w:rsidRDefault="0055153E" w:rsidP="0055153E">
          <w:pPr>
            <w:pStyle w:val="659AE933361246C8A828238DF52C987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E5604B17EA485E8EA7A79A7FF67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3DAA4-1A07-4F82-94A8-117E7F00702B}"/>
      </w:docPartPr>
      <w:docPartBody>
        <w:p w:rsidR="00000000" w:rsidRDefault="0055153E" w:rsidP="0055153E">
          <w:pPr>
            <w:pStyle w:val="09E5604B17EA485E8EA7A79A7FF673A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E45D03839642CE93502D2A4DC11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097D6-7223-4CFD-9CBA-4CBAC4BA1B54}"/>
      </w:docPartPr>
      <w:docPartBody>
        <w:p w:rsidR="00000000" w:rsidRDefault="0055153E" w:rsidP="0055153E">
          <w:pPr>
            <w:pStyle w:val="34E45D03839642CE93502D2A4DC11C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0E8D701C384C2CA81200342F77C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4C152-7EBA-4391-94D5-D0A727B25AB0}"/>
      </w:docPartPr>
      <w:docPartBody>
        <w:p w:rsidR="00000000" w:rsidRDefault="0055153E" w:rsidP="0055153E">
          <w:pPr>
            <w:pStyle w:val="F90E8D701C384C2CA81200342F77C4D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3F6DA25AE546BEB9DD51E23D376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B56C6-A186-412B-8B93-F6A4B5636284}"/>
      </w:docPartPr>
      <w:docPartBody>
        <w:p w:rsidR="00000000" w:rsidRDefault="0055153E" w:rsidP="0055153E">
          <w:pPr>
            <w:pStyle w:val="6F3F6DA25AE546BEB9DD51E23D3763A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CBE31744304E739A7BFA8B577A4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D4409-F5F3-4829-B032-15744187E60C}"/>
      </w:docPartPr>
      <w:docPartBody>
        <w:p w:rsidR="00000000" w:rsidRDefault="0055153E" w:rsidP="0055153E">
          <w:pPr>
            <w:pStyle w:val="91CBE31744304E739A7BFA8B577A4B1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16A79C846145FC9D415B74108B1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21E7C-9D3F-415E-BDB1-56E331E1C50B}"/>
      </w:docPartPr>
      <w:docPartBody>
        <w:p w:rsidR="00000000" w:rsidRDefault="0055153E" w:rsidP="0055153E">
          <w:pPr>
            <w:pStyle w:val="F516A79C846145FC9D415B74108B15B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3B56"/>
    <w:rsid w:val="0003303F"/>
    <w:rsid w:val="00073078"/>
    <w:rsid w:val="00082B18"/>
    <w:rsid w:val="0009355D"/>
    <w:rsid w:val="001024DE"/>
    <w:rsid w:val="001024F7"/>
    <w:rsid w:val="00133336"/>
    <w:rsid w:val="00184BAF"/>
    <w:rsid w:val="001A2258"/>
    <w:rsid w:val="001D6FE3"/>
    <w:rsid w:val="001F6C15"/>
    <w:rsid w:val="0027442B"/>
    <w:rsid w:val="002839BD"/>
    <w:rsid w:val="002A6E8F"/>
    <w:rsid w:val="002B3B07"/>
    <w:rsid w:val="002B6532"/>
    <w:rsid w:val="002F6AA1"/>
    <w:rsid w:val="00313CC3"/>
    <w:rsid w:val="003514EE"/>
    <w:rsid w:val="00365A39"/>
    <w:rsid w:val="003768EC"/>
    <w:rsid w:val="00377866"/>
    <w:rsid w:val="00396688"/>
    <w:rsid w:val="003C12CB"/>
    <w:rsid w:val="003C30A0"/>
    <w:rsid w:val="003C7781"/>
    <w:rsid w:val="003D1B0C"/>
    <w:rsid w:val="003E037C"/>
    <w:rsid w:val="003F5C4E"/>
    <w:rsid w:val="00401EE8"/>
    <w:rsid w:val="0042793B"/>
    <w:rsid w:val="0043381F"/>
    <w:rsid w:val="00441283"/>
    <w:rsid w:val="004966EF"/>
    <w:rsid w:val="004E6849"/>
    <w:rsid w:val="005073E4"/>
    <w:rsid w:val="00507E0A"/>
    <w:rsid w:val="005251EB"/>
    <w:rsid w:val="00547055"/>
    <w:rsid w:val="0055153E"/>
    <w:rsid w:val="00591BD2"/>
    <w:rsid w:val="005C4554"/>
    <w:rsid w:val="005E35BE"/>
    <w:rsid w:val="006E220A"/>
    <w:rsid w:val="006F7175"/>
    <w:rsid w:val="00781235"/>
    <w:rsid w:val="00784F9C"/>
    <w:rsid w:val="0078702A"/>
    <w:rsid w:val="007B66E1"/>
    <w:rsid w:val="007C4BFD"/>
    <w:rsid w:val="007D6C7F"/>
    <w:rsid w:val="007F1293"/>
    <w:rsid w:val="0080614B"/>
    <w:rsid w:val="00822ACB"/>
    <w:rsid w:val="00825186"/>
    <w:rsid w:val="0089757A"/>
    <w:rsid w:val="008A720C"/>
    <w:rsid w:val="008C225B"/>
    <w:rsid w:val="008F50AF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95809"/>
    <w:rsid w:val="00BD662E"/>
    <w:rsid w:val="00BF27CE"/>
    <w:rsid w:val="00C03606"/>
    <w:rsid w:val="00CB7A61"/>
    <w:rsid w:val="00CB7A74"/>
    <w:rsid w:val="00CC7327"/>
    <w:rsid w:val="00CD68FD"/>
    <w:rsid w:val="00CD6CA3"/>
    <w:rsid w:val="00CE4C52"/>
    <w:rsid w:val="00D52343"/>
    <w:rsid w:val="00E70BBF"/>
    <w:rsid w:val="00E82213"/>
    <w:rsid w:val="00F635C5"/>
    <w:rsid w:val="00F64A28"/>
    <w:rsid w:val="00F7086D"/>
    <w:rsid w:val="00F97378"/>
    <w:rsid w:val="00FA6102"/>
    <w:rsid w:val="00FB3ED0"/>
    <w:rsid w:val="00FC36D2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153E"/>
    <w:rPr>
      <w:color w:val="808080"/>
    </w:rPr>
  </w:style>
  <w:style w:type="paragraph" w:customStyle="1" w:styleId="EF2EB8C2EA3A41718BECF7229E45343A">
    <w:name w:val="EF2EB8C2EA3A41718BECF7229E45343A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51E1828E2647B397589986DFAEE98B">
    <w:name w:val="9351E1828E2647B397589986DFAEE98B"/>
    <w:rsid w:val="00433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B40CB58FEE4E1D8671ACB461A74096">
    <w:name w:val="94B40CB58FEE4E1D8671ACB461A74096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6E445D9C474447A735DE4613CCC4B4">
    <w:name w:val="926E445D9C474447A735DE4613CCC4B4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796418159549F8A33279B4B6A0991C">
    <w:name w:val="18796418159549F8A33279B4B6A0991C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A5FB2714A94384A9637A7C71C18573">
    <w:name w:val="85A5FB2714A94384A9637A7C71C18573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BF8F7D7F3D41FC8253C041E23D4142">
    <w:name w:val="1FBF8F7D7F3D41FC8253C041E23D4142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8E8CB4D7A94ED2BC0C28819883F940">
    <w:name w:val="568E8CB4D7A94ED2BC0C28819883F940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04214807C1491D9DA3C558DAF34463">
    <w:name w:val="7104214807C1491D9DA3C558DAF344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D011F4FBDA48178A93F34A797DAACD">
    <w:name w:val="E3D011F4FBDA48178A93F34A797DAACD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A718993E74C1EADB28D2460C6938D">
    <w:name w:val="5BCA718993E74C1EADB28D2460C6938D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8D43D8CC644777936103E36B959506">
    <w:name w:val="598D43D8CC644777936103E36B959506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3989669CEF40F5994EF9050052C7EB">
    <w:name w:val="353989669CEF40F5994EF9050052C7EB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770C6C472548EF97D1C99A10122E85">
    <w:name w:val="38770C6C472548EF97D1C99A10122E85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EBD05208CD4BBE889D15DBB5CB8D80">
    <w:name w:val="94EBD05208CD4BBE889D15DBB5CB8D80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02231F034C4A88A80D34EB3E1C8840">
    <w:name w:val="3E02231F034C4A88A80D34EB3E1C8840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F983452C5B45AEAC1B11193208E664">
    <w:name w:val="35F983452C5B45AEAC1B11193208E664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CB4B98194B455D959B490862B51300">
    <w:name w:val="BACB4B98194B455D959B490862B51300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8289DC1B07416E88EB357F36F37515">
    <w:name w:val="F98289DC1B07416E88EB357F36F37515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A301B69A4BE243549FA223D25C10A903">
    <w:name w:val="A301B69A4BE243549FA223D25C10A903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15ABF776234C4BD4A165B0AD820449C3">
    <w:name w:val="15ABF776234C4BD4A165B0AD820449C3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1395E617A9584398BFA778306C1DF5A4">
    <w:name w:val="1395E617A9584398BFA778306C1DF5A4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0AF97DBBD3F141538C70DBD7FC5E1315">
    <w:name w:val="0AF97DBBD3F141538C70DBD7FC5E1315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FD66D3D774A44FD38570A0CD054BC21C">
    <w:name w:val="FD66D3D774A44FD38570A0CD054BC21C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58917160BDCA48EEB7A28CF88DBFD9CE">
    <w:name w:val="58917160BDCA48EEB7A28CF88DBFD9CE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6417B1B191E541D992FB68C190EA6705">
    <w:name w:val="6417B1B191E541D992FB68C190EA6705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5C3D76560E30480198EB4582517B26B2">
    <w:name w:val="5C3D76560E30480198EB4582517B26B2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7FC184133E16445CA208F0E478AD45CD">
    <w:name w:val="7FC184133E16445CA208F0E478AD45CD"/>
    <w:rsid w:val="003768EC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EFC9E7A090A04250AD62E99527EC3400">
    <w:name w:val="EFC9E7A090A04250AD62E99527EC3400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4B87EE6B1EB4D5893601B4AF73B7C2F">
    <w:name w:val="94B87EE6B1EB4D5893601B4AF73B7C2F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07684FA16B43D884DAB6D2FF9743D4">
    <w:name w:val="C007684FA16B43D884DAB6D2FF9743D4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8308D077E74E0EA5E3B0985E680522">
    <w:name w:val="6E8308D077E74E0EA5E3B0985E680522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701054D69D41C2BD908C9148E6F4EB">
    <w:name w:val="85701054D69D41C2BD908C9148E6F4EB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9AE933361246C8A828238DF52C987D">
    <w:name w:val="659AE933361246C8A828238DF52C987D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E5604B17EA485E8EA7A79A7FF673A9">
    <w:name w:val="09E5604B17EA485E8EA7A79A7FF673A9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E45D03839642CE93502D2A4DC11C14">
    <w:name w:val="34E45D03839642CE93502D2A4DC11C14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0E8D701C384C2CA81200342F77C4DC">
    <w:name w:val="F90E8D701C384C2CA81200342F77C4DC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3F6DA25AE546BEB9DD51E23D3763A1">
    <w:name w:val="6F3F6DA25AE546BEB9DD51E23D3763A1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CBE31744304E739A7BFA8B577A4B1F">
    <w:name w:val="91CBE31744304E739A7BFA8B577A4B1F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16A79C846145FC9D415B74108B15BA">
    <w:name w:val="F516A79C846145FC9D415B74108B15BA"/>
    <w:rsid w:val="0055153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F2634E-4F3F-4A1A-AD2D-4D313FFF2CC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3.xml>��
</file>

<file path=customXml/item4.xml>��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C2198-F042-4C71-9FA1-0766E4DE10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F1D83-C9A8-49B5-A7A4-4B754CFBD1D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4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5.xml><?xml version="1.0" encoding="utf-8"?>
<ds:datastoreItem xmlns:ds="http://schemas.openxmlformats.org/officeDocument/2006/customXml" ds:itemID="{0FFE40E4-CA26-441C-A1D4-EB398D7122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19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12</cp:revision>
  <cp:lastPrinted>2026-07-30T11:03:00Z</cp:lastPrinted>
  <dcterms:created xsi:type="dcterms:W3CDTF">2026-08-12T07:10:00Z</dcterms:created>
  <dcterms:modified xsi:type="dcterms:W3CDTF">2026-08-18T14:15:00Z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