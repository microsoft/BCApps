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CE1EC" w14:textId="7A338D6E" w:rsidR="006A7DAE" w:rsidRPr="006A7DAE" w:rsidRDefault="006A7DAE" w:rsidP="006A7DAE">
      <w:pPr>
        <w:rPr>
          <w:lang w:val="da-DK"/>
        </w:rPr>
      </w:pPr>
      <w:r>
        <w:rPr>
          <w:lang w:val="da-DK"/>
        </w:rPr>
        <w:br/>
      </w:r>
    </w:p>
    <w:p w14:paraId="7312C427" w14:textId="1E5AA371" w:rsidR="00245B0E" w:rsidRDefault="00245B0E" w:rsidP="006A7DAE">
      <w:pPr>
        <w:rPr>
          <w:lang w:val="da-DK"/>
        </w:rPr>
      </w:pPr>
    </w:p>
    <w:p w14:paraId="0562A2F7" w14:textId="77777777" w:rsidR="0042705F" w:rsidRPr="00270D97" w:rsidRDefault="0042705F" w:rsidP="006A7DAE"/>
    <w:p w14:paraId="49D1D379" w14:textId="235107F0" w:rsidR="0042705F" w:rsidRPr="00270D97" w:rsidRDefault="0042705F" w:rsidP="006A7DAE"/>
    <w:p w14:paraId="5C3F663E" w14:textId="77777777" w:rsidR="0042705F" w:rsidRPr="00270D97" w:rsidRDefault="0042705F" w:rsidP="006A7DAE"/>
    <w:p w14:paraId="1416CE7E" w14:textId="77777777" w:rsidR="0042705F" w:rsidRPr="00270D97" w:rsidRDefault="0042705F" w:rsidP="006A7DAE"/>
    <w:p w14:paraId="733E0CD5" w14:textId="77777777" w:rsidR="0042705F" w:rsidRPr="00270D97" w:rsidRDefault="0042705F" w:rsidP="006A7DAE"/>
    <w:p w14:paraId="64516C38" w14:textId="77777777" w:rsidR="0042705F" w:rsidRPr="00270D97" w:rsidRDefault="0042705F" w:rsidP="006A7DAE"/>
    <w:p w14:paraId="0F66BAB4" w14:textId="77777777" w:rsidR="0042705F" w:rsidRPr="00270D97" w:rsidRDefault="0042705F" w:rsidP="006A7DAE"/>
    <w:p w14:paraId="130AE5F3" w14:textId="77777777" w:rsidR="0042705F" w:rsidRPr="00270D97" w:rsidRDefault="0042705F" w:rsidP="006A7DAE"/>
    <w:p w14:paraId="2243F8E3" w14:textId="77777777" w:rsidR="0042705F" w:rsidRPr="00270D97" w:rsidRDefault="0042705F" w:rsidP="006A7DAE"/>
    <w:p w14:paraId="0B7DB78C" w14:textId="0541B10E" w:rsidR="0042705F" w:rsidRPr="00270D97" w:rsidRDefault="004874C2" w:rsidP="004874C2">
      <w:pPr>
        <w:tabs>
          <w:tab w:val="left" w:pos="8205"/>
        </w:tabs>
      </w:pPr>
      <w:r w:rsidRPr="00270D97">
        <w:tab/>
      </w:r>
    </w:p>
    <w:p w14:paraId="5812F638" w14:textId="77777777" w:rsidR="0042705F" w:rsidRPr="00270D97" w:rsidRDefault="0042705F" w:rsidP="006A7DAE"/>
    <w:p w14:paraId="4B7A71FC" w14:textId="77777777" w:rsidR="0042705F" w:rsidRPr="00270D97" w:rsidRDefault="0042705F" w:rsidP="006A7DAE"/>
    <w:p w14:paraId="793A41CE" w14:textId="77777777" w:rsidR="001D6BEA" w:rsidRPr="00270D97" w:rsidRDefault="001D6BEA" w:rsidP="006A7DAE"/>
    <w:p w14:paraId="2D87754F" w14:textId="77777777" w:rsidR="001D6BEA" w:rsidRPr="00270D97" w:rsidRDefault="001D6BEA" w:rsidP="006A7DAE"/>
    <w:p w14:paraId="2691085A" w14:textId="77777777" w:rsidR="001D6BEA" w:rsidRPr="00270D97" w:rsidRDefault="001D6BEA" w:rsidP="006A7DAE"/>
    <w:p w14:paraId="2E7D481C" w14:textId="77777777" w:rsidR="001D6BEA" w:rsidRPr="00270D97" w:rsidRDefault="001D6BEA" w:rsidP="006A7DAE"/>
    <w:p w14:paraId="29DD7EB1" w14:textId="77777777" w:rsidR="001D6BEA" w:rsidRPr="00270D97" w:rsidRDefault="001D6BEA" w:rsidP="006A7DAE"/>
    <w:p w14:paraId="364EF31B" w14:textId="77777777" w:rsidR="001D6BEA" w:rsidRPr="00270D97" w:rsidRDefault="001D6BEA" w:rsidP="006A7DAE"/>
    <w:p w14:paraId="2C2953CC" w14:textId="77777777" w:rsidR="001D6BEA" w:rsidRPr="00270D97" w:rsidRDefault="001D6BEA" w:rsidP="006A7DAE"/>
    <w:p w14:paraId="068CB1B9" w14:textId="77777777" w:rsidR="001D6BEA" w:rsidRPr="00270D97" w:rsidRDefault="001D6BEA" w:rsidP="006A7DAE"/>
    <w:p w14:paraId="09A66FE6" w14:textId="77777777" w:rsidR="001D6BEA" w:rsidRPr="00270D97" w:rsidRDefault="001D6BEA" w:rsidP="006A7DAE"/>
    <w:p w14:paraId="401EAB7C" w14:textId="77777777" w:rsidR="001D6BEA" w:rsidRPr="00270D97" w:rsidRDefault="001D6BEA" w:rsidP="006A7DAE"/>
    <w:p w14:paraId="77D52434" w14:textId="77777777" w:rsidR="0042705F" w:rsidRPr="00270D97" w:rsidRDefault="0042705F" w:rsidP="006A7DAE"/>
    <w:p w14:paraId="52AB1020" w14:textId="77777777" w:rsidR="0042705F" w:rsidRPr="00270D97" w:rsidRDefault="0042705F" w:rsidP="006A7DAE"/>
    <w:p w14:paraId="27B4EAAB" w14:textId="77777777" w:rsidR="0042705F" w:rsidRPr="00270D97" w:rsidRDefault="0042705F" w:rsidP="006A7DAE"/>
    <w:p w14:paraId="7F689B22" w14:textId="77777777" w:rsidR="0042705F" w:rsidRPr="00270D97" w:rsidRDefault="0042705F" w:rsidP="006A7DAE"/>
    <w:p w14:paraId="09BE59C9" w14:textId="572DB176" w:rsidR="0042705F" w:rsidRPr="00270D97" w:rsidRDefault="002A0009" w:rsidP="002A0009">
      <w:pPr>
        <w:tabs>
          <w:tab w:val="left" w:pos="6471"/>
        </w:tabs>
      </w:pPr>
      <w:r w:rsidRPr="00270D97">
        <w:tab/>
      </w:r>
    </w:p>
    <w:p w14:paraId="6BAC71AA" w14:textId="77777777" w:rsidR="0042705F" w:rsidRPr="00270D97" w:rsidRDefault="0042705F" w:rsidP="006A7DAE"/>
    <w:p w14:paraId="2DE8F9CB" w14:textId="77777777" w:rsidR="00BA5150" w:rsidRPr="00270D97" w:rsidRDefault="00BA5150" w:rsidP="00BA5150"/>
    <w:p w14:paraId="3928500E" w14:textId="77777777" w:rsidR="00BA5150" w:rsidRPr="00270D97" w:rsidRDefault="00BA5150" w:rsidP="00BA5150"/>
    <w:p w14:paraId="77C0381E" w14:textId="77777777" w:rsidR="00BA5150" w:rsidRPr="00270D97" w:rsidRDefault="00BA5150" w:rsidP="00BA5150"/>
    <w:p w14:paraId="3DAFB30B" w14:textId="77777777" w:rsidR="00BA5150" w:rsidRPr="00270D97" w:rsidRDefault="00BA5150" w:rsidP="00BA5150"/>
    <w:p w14:paraId="4643957F" w14:textId="77777777" w:rsidR="00BA5150" w:rsidRPr="00270D97" w:rsidRDefault="00BA5150" w:rsidP="00BA5150"/>
    <w:p w14:paraId="6C01A535" w14:textId="77777777" w:rsidR="00BA5150" w:rsidRPr="00270D97" w:rsidRDefault="00BA5150" w:rsidP="00BA5150"/>
    <w:p w14:paraId="2843063A" w14:textId="77777777" w:rsidR="00BA5150" w:rsidRPr="00270D97" w:rsidRDefault="00BA5150" w:rsidP="00BA5150"/>
    <w:p w14:paraId="67E41F6C" w14:textId="77777777" w:rsidR="00BA5150" w:rsidRPr="00270D97" w:rsidRDefault="00BA5150" w:rsidP="00BA5150"/>
    <w:p w14:paraId="6475299A" w14:textId="77777777" w:rsidR="00BA5150" w:rsidRPr="00270D97" w:rsidRDefault="00BA5150" w:rsidP="00BA5150"/>
    <w:p w14:paraId="47FABD64" w14:textId="77777777" w:rsidR="00BA5150" w:rsidRPr="00270D97" w:rsidRDefault="00BA5150" w:rsidP="00BA5150"/>
    <w:p w14:paraId="3AC2E1A3" w14:textId="77777777" w:rsidR="00BA5150" w:rsidRPr="00270D97" w:rsidRDefault="00BA5150" w:rsidP="00BA5150"/>
    <w:p w14:paraId="62FB567B" w14:textId="77777777" w:rsidR="00BA5150" w:rsidRPr="00270D97" w:rsidRDefault="00BA5150" w:rsidP="00BA5150"/>
    <w:p w14:paraId="0AA94CDB" w14:textId="77777777" w:rsidR="00BA5150" w:rsidRPr="00270D97" w:rsidRDefault="00BA5150" w:rsidP="00BA5150"/>
    <w:p w14:paraId="4AF9B7FA" w14:textId="77777777" w:rsidR="00BA5150" w:rsidRPr="00270D97" w:rsidRDefault="00BA5150" w:rsidP="00BA5150"/>
    <w:p w14:paraId="393F0FA2" w14:textId="77777777" w:rsidR="00BA5150" w:rsidRPr="00270D97" w:rsidRDefault="00BA5150" w:rsidP="00BA5150"/>
    <w:p w14:paraId="2C10BDF1" w14:textId="77777777" w:rsidR="00BA5150" w:rsidRPr="00270D97" w:rsidRDefault="00BA5150" w:rsidP="00BA5150"/>
    <w:p w14:paraId="333AE7AE" w14:textId="77777777" w:rsidR="00BA5150" w:rsidRPr="00270D97" w:rsidRDefault="00BA5150" w:rsidP="00BA5150"/>
    <w:p w14:paraId="4D95C31E" w14:textId="77777777" w:rsidR="00BA5150" w:rsidRPr="00270D97" w:rsidRDefault="00BA5150" w:rsidP="00BA5150"/>
    <w:p w14:paraId="7F66110C" w14:textId="77777777" w:rsidR="00BA5150" w:rsidRPr="00270D97" w:rsidRDefault="00BA5150" w:rsidP="00BA5150"/>
    <w:p w14:paraId="33948E63" w14:textId="1E9C5660" w:rsidR="00BA5150" w:rsidRPr="00270D97" w:rsidRDefault="00CD7F18" w:rsidP="00CD7F18">
      <w:pPr>
        <w:tabs>
          <w:tab w:val="left" w:pos="8118"/>
        </w:tabs>
      </w:pPr>
      <w:r w:rsidRPr="00270D97">
        <w:tab/>
      </w:r>
    </w:p>
    <w:p w14:paraId="2C9FB92D" w14:textId="77777777" w:rsidR="00BA5150" w:rsidRPr="00270D97" w:rsidRDefault="00BA5150" w:rsidP="00BA5150"/>
    <w:p w14:paraId="53B73384" w14:textId="77777777" w:rsidR="00BA5150" w:rsidRPr="00270D97" w:rsidRDefault="00BA5150" w:rsidP="00BA5150"/>
    <w:sectPr w:rsidR="00BA5150" w:rsidRPr="00270D97" w:rsidSect="006A7DAE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7" w:h="16839" w:code="9"/>
      <w:pgMar w:top="576" w:right="706" w:bottom="576" w:left="706" w:header="567" w:footer="10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1FF8A8" w14:textId="77777777" w:rsidR="00525F81" w:rsidRDefault="00525F81" w:rsidP="00E40C63">
      <w:pPr>
        <w:spacing w:after="0"/>
      </w:pPr>
      <w:r>
        <w:separator/>
      </w:r>
    </w:p>
  </w:endnote>
  <w:endnote w:type="continuationSeparator" w:id="0">
    <w:p w14:paraId="7155D42E" w14:textId="77777777" w:rsidR="00525F81" w:rsidRDefault="00525F81" w:rsidP="00E40C6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Yu Gothic Medium"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E87E2A" w14:textId="77777777" w:rsidR="00EB4754" w:rsidRDefault="00EB475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BCBlockTable"/>
      <w:tblW w:w="5000" w:type="pct"/>
      <w:tblLayout w:type="fixed"/>
      <w:tblLook w:val="04A0" w:firstRow="1" w:lastRow="0" w:firstColumn="1" w:lastColumn="0" w:noHBand="0" w:noVBand="1"/>
      <w:tblCaption w:val="Document Information Block"/>
    </w:tblPr>
    <w:tblGrid>
      <w:gridCol w:w="2624"/>
      <w:gridCol w:w="2624"/>
      <w:gridCol w:w="2623"/>
      <w:gridCol w:w="2624"/>
    </w:tblGrid>
    <w:tr w:rsidR="00BA5150" w:rsidRPr="003F210F" w14:paraId="2EEC8373" w14:textId="77777777" w:rsidTr="00EB4754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267"/>
      </w:trPr>
      <w:tc>
        <w:tcPr>
          <w:tcW w:w="2624" w:type="dxa"/>
          <w:vAlign w:val="bottom"/>
        </w:tcPr>
        <w:p w14:paraId="2C301554" w14:textId="5D5816B9" w:rsidR="00BA5150" w:rsidRPr="009C7D68" w:rsidRDefault="00000000" w:rsidP="001111B8">
          <w:pPr>
            <w:spacing w:after="0"/>
            <w:rPr>
              <w:rFonts w:cs="Segoe UI"/>
              <w:color w:val="242424"/>
            </w:rPr>
          </w:pPr>
          <w:sdt>
            <w:sdtPr>
              <w:rPr>
                <w:rFonts w:cs="Segoe UI"/>
                <w:color w:val="242424"/>
              </w:rPr>
              <w:alias w:val="CompanyHomePage"/>
              <w:tag w:val="#BC:InsertDataItem,BCReportInformation/CompanyMetadata/CompanyHomePage"/>
              <w:id w:val="-1778628626"/>
              <w:placeholder>
                <w:docPart w:val="926E445D9C474447A735DE4613CCC4B4"/>
              </w:placeholder>
              <w15:color w:val="808080"/>
              <w:text/>
            </w:sdtPr>
            <w:sdtContent>
              <w:r w:rsidR="00BA5150" w:rsidRPr="00F96DA3">
                <w:rPr>
                  <w:rFonts w:cs="Segoe UI"/>
                  <w:color w:val="242424"/>
                </w:rPr>
                <w:t>www.</w:t>
              </w:r>
              <w:r w:rsidR="009C59F4">
                <w:rPr>
                  <w:rFonts w:cs="Segoe UI"/>
                  <w:color w:val="242424"/>
                </w:rPr>
                <w:t>contoso.com</w:t>
              </w:r>
            </w:sdtContent>
          </w:sdt>
        </w:p>
      </w:tc>
      <w:tc>
        <w:tcPr>
          <w:tcW w:w="2625" w:type="dxa"/>
          <w:vAlign w:val="bottom"/>
        </w:tcPr>
        <w:sdt>
          <w:sdtPr>
            <w:rPr>
              <w:rFonts w:cs="Segoe UI"/>
              <w:color w:val="242424"/>
            </w:rPr>
            <w:alias w:val="CompanyPhone"/>
            <w:tag w:val="#BC:InsertDataItem,BCReportInformation/CompanyMetadata/CompanyPhone"/>
            <w:id w:val="-677494310"/>
            <w:placeholder>
              <w:docPart w:val="18796418159549F8A33279B4B6A0991C"/>
            </w:placeholder>
            <w15:color w:val="808080"/>
            <w:text/>
          </w:sdtPr>
          <w:sdtContent>
            <w:p w14:paraId="4BAF02F8" w14:textId="36520458" w:rsidR="00BA5150" w:rsidRPr="009C7D68" w:rsidRDefault="009C59F4" w:rsidP="001111B8">
              <w:pPr>
                <w:spacing w:after="0"/>
                <w:rPr>
                  <w:rFonts w:cs="Segoe UI"/>
                  <w:color w:val="242424"/>
                </w:rPr>
              </w:pPr>
              <w:r w:rsidRPr="009C59F4">
                <w:rPr>
                  <w:rFonts w:cs="Segoe UI"/>
                  <w:color w:val="242424"/>
                </w:rPr>
                <w:t>0666-666-6666</w:t>
              </w:r>
            </w:p>
          </w:sdtContent>
        </w:sdt>
      </w:tc>
      <w:tc>
        <w:tcPr>
          <w:tcW w:w="2624" w:type="dxa"/>
          <w:vAlign w:val="bottom"/>
        </w:tcPr>
        <w:sdt>
          <w:sdtPr>
            <w:rPr>
              <w:rFonts w:cs="Segoe UI"/>
              <w:color w:val="242424"/>
            </w:rPr>
            <w:alias w:val="CompanyEmail"/>
            <w:tag w:val="#BC:InsertDataItem,BCReportInformation/CompanyMetadata/CompanyEmail"/>
            <w:id w:val="-1583759755"/>
            <w:placeholder>
              <w:docPart w:val="85A5FB2714A94384A9637A7C71C18573"/>
            </w:placeholder>
            <w15:color w:val="808080"/>
            <w:text/>
          </w:sdtPr>
          <w:sdtContent>
            <w:p w14:paraId="1411BA90" w14:textId="7ED10149" w:rsidR="00BA5150" w:rsidRPr="009C7D68" w:rsidRDefault="009C59F4" w:rsidP="001111B8">
              <w:pPr>
                <w:spacing w:after="0"/>
                <w:rPr>
                  <w:rFonts w:cs="Segoe UI"/>
                  <w:color w:val="242424"/>
                </w:rPr>
              </w:pPr>
              <w:r>
                <w:rPr>
                  <w:rFonts w:cs="Segoe UI"/>
                  <w:color w:val="242424"/>
                </w:rPr>
                <w:t>John.doe@contoso.com</w:t>
              </w:r>
            </w:p>
          </w:sdtContent>
        </w:sdt>
      </w:tc>
      <w:tc>
        <w:tcPr>
          <w:tcW w:w="2625" w:type="dxa"/>
          <w:vAlign w:val="bottom"/>
        </w:tcPr>
        <w:sdt>
          <w:sdtPr>
            <w:rPr>
              <w:rFonts w:cs="Segoe UI"/>
              <w:color w:val="242424"/>
            </w:rPr>
            <w:alias w:val="CompanyFax"/>
            <w:tag w:val="#BC:InsertDataItem,BCReportInformation/CompanyMetadata/CompanyFaxNo"/>
            <w:id w:val="-1203696550"/>
            <w:placeholder>
              <w:docPart w:val="7104214807C1491D9DA3C558DAF34463"/>
            </w:placeholder>
            <w15:color w:val="808080"/>
            <w:text/>
          </w:sdtPr>
          <w:sdtContent>
            <w:p w14:paraId="072EF152" w14:textId="619132FD" w:rsidR="00BA5150" w:rsidRPr="009C7D68" w:rsidRDefault="009C59F4" w:rsidP="001111B8">
              <w:pPr>
                <w:spacing w:after="0"/>
                <w:rPr>
                  <w:rFonts w:cs="Segoe UI"/>
                  <w:color w:val="242424"/>
                </w:rPr>
              </w:pPr>
              <w:r w:rsidRPr="009C59F4">
                <w:rPr>
                  <w:rFonts w:cs="Segoe UI"/>
                  <w:color w:val="242424"/>
                </w:rPr>
                <w:t>0666-666-6660</w:t>
              </w:r>
            </w:p>
          </w:sdtContent>
        </w:sdt>
      </w:tc>
    </w:tr>
  </w:tbl>
  <w:p w14:paraId="54C4CD16" w14:textId="77777777" w:rsidR="00EF7EBB" w:rsidRPr="00BA5150" w:rsidRDefault="00EF7EBB">
    <w:pPr>
      <w:pStyle w:val="NoSpacing"/>
      <w:rPr>
        <w:lang w:val="da-DK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BCBlockTable"/>
      <w:tblW w:w="5000" w:type="pct"/>
      <w:tblLayout w:type="fixed"/>
      <w:tblLook w:val="04A0" w:firstRow="1" w:lastRow="0" w:firstColumn="1" w:lastColumn="0" w:noHBand="0" w:noVBand="1"/>
      <w:tblCaption w:val="Document Information Block"/>
    </w:tblPr>
    <w:tblGrid>
      <w:gridCol w:w="2624"/>
      <w:gridCol w:w="2624"/>
      <w:gridCol w:w="2623"/>
      <w:gridCol w:w="2624"/>
    </w:tblGrid>
    <w:tr w:rsidR="001111B8" w:rsidRPr="003F210F" w14:paraId="6C3E47AE" w14:textId="77777777" w:rsidTr="00EB4754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274"/>
      </w:trPr>
      <w:tc>
        <w:tcPr>
          <w:tcW w:w="2624" w:type="dxa"/>
        </w:tcPr>
        <w:p w14:paraId="5EACE8EB" w14:textId="1E630BBF" w:rsidR="001111B8" w:rsidRPr="002A0009" w:rsidRDefault="00000000" w:rsidP="00270D97">
          <w:pPr>
            <w:pStyle w:val="BCLabel"/>
            <w:rPr>
              <w:rFonts w:cstheme="majorHAnsi"/>
              <w:b/>
              <w:bCs/>
            </w:rPr>
          </w:pPr>
          <w:sdt>
            <w:sdtPr>
              <w:rPr>
                <w:rFonts w:cstheme="majorHAnsi"/>
                <w:b/>
                <w:bCs/>
              </w:rPr>
              <w:alias w:val="CompanyHomePageCaption"/>
              <w:tag w:val="#BC:InsertDataItem,BCReportInformation/CompanyMetadata/CompanyHomePageCaption"/>
              <w:id w:val="1678854013"/>
              <w:placeholder>
                <w:docPart w:val="C6377B5B0A7C484C8A8C034B5AC1C9DB"/>
              </w:placeholder>
              <w15:color w:val="808080"/>
              <w:text/>
            </w:sdtPr>
            <w:sdtContent>
              <w:r w:rsidR="001111B8" w:rsidRPr="002A0009">
                <w:rPr>
                  <w:rFonts w:cstheme="majorHAnsi"/>
                  <w:b/>
                  <w:bCs/>
                </w:rPr>
                <w:t>Homepage</w:t>
              </w:r>
            </w:sdtContent>
          </w:sdt>
        </w:p>
      </w:tc>
      <w:tc>
        <w:tcPr>
          <w:tcW w:w="2625" w:type="dxa"/>
        </w:tcPr>
        <w:p w14:paraId="2A706A38" w14:textId="251DBFEC" w:rsidR="001111B8" w:rsidRPr="00794184" w:rsidRDefault="00000000" w:rsidP="00270D97">
          <w:pPr>
            <w:spacing w:after="0"/>
            <w:rPr>
              <w:rFonts w:cstheme="majorHAnsi"/>
              <w:b/>
              <w:bCs/>
            </w:rPr>
          </w:pPr>
          <w:sdt>
            <w:sdtPr>
              <w:rPr>
                <w:rFonts w:cstheme="majorHAnsi"/>
                <w:b/>
                <w:bCs/>
              </w:rPr>
              <w:alias w:val="CompanyPhoneCaption"/>
              <w:tag w:val="#BC:InsertDataItem,BCReportInformation/CompanyMetadata/CompanyPhoneCaption"/>
              <w:id w:val="-761982136"/>
              <w:placeholder>
                <w:docPart w:val="50CD96C4CB7946BC886D4F5BC2AD2EAC"/>
              </w:placeholder>
              <w15:color w:val="808080"/>
              <w:text/>
            </w:sdtPr>
            <w:sdtContent>
              <w:r w:rsidR="001111B8" w:rsidRPr="002A0009">
                <w:rPr>
                  <w:rFonts w:cstheme="majorHAnsi"/>
                  <w:b/>
                  <w:bCs/>
                </w:rPr>
                <w:t>Phone No</w:t>
              </w:r>
            </w:sdtContent>
          </w:sdt>
        </w:p>
      </w:tc>
      <w:tc>
        <w:tcPr>
          <w:tcW w:w="2624" w:type="dxa"/>
        </w:tcPr>
        <w:p w14:paraId="35A7C0EF" w14:textId="67243864" w:rsidR="001111B8" w:rsidRPr="002A0009" w:rsidRDefault="00270D97" w:rsidP="00270D97">
          <w:pPr>
            <w:spacing w:after="0"/>
            <w:rPr>
              <w:rFonts w:cstheme="majorHAnsi"/>
              <w:b/>
              <w:bCs/>
            </w:rPr>
          </w:pPr>
          <w:sdt>
            <w:sdtPr>
              <w:rPr>
                <w:rFonts w:cstheme="majorHAnsi"/>
                <w:b/>
                <w:bCs/>
              </w:rPr>
              <w:alias w:val="CompanyEmailCaption"/>
              <w:tag w:val="#BC:InsertDataItem,BCReportInformation/CompanyMetadata/CompanyEmailCaption"/>
              <w:id w:val="595532003"/>
              <w:placeholder>
                <w:docPart w:val="987FC386F5BE46B08EC047FF6AEA1048"/>
              </w:placeholder>
              <w15:color w:val="808080"/>
              <w:text/>
            </w:sdtPr>
            <w:sdtContent>
              <w:r>
                <w:rPr>
                  <w:rFonts w:cstheme="majorHAnsi"/>
                  <w:b/>
                  <w:bCs/>
                </w:rPr>
                <w:t>Email</w:t>
              </w:r>
            </w:sdtContent>
          </w:sdt>
        </w:p>
      </w:tc>
      <w:tc>
        <w:tcPr>
          <w:tcW w:w="2625" w:type="dxa"/>
        </w:tcPr>
        <w:p w14:paraId="7FA15B73" w14:textId="0F8EA49B" w:rsidR="001111B8" w:rsidRPr="001111B8" w:rsidRDefault="00270D97" w:rsidP="00270D97">
          <w:pPr>
            <w:spacing w:after="0"/>
            <w:rPr>
              <w:rFonts w:cs="Segoe UI"/>
              <w:color w:val="242424"/>
            </w:rPr>
          </w:pPr>
          <w:sdt>
            <w:sdtPr>
              <w:rPr>
                <w:rFonts w:cstheme="majorHAnsi"/>
                <w:b/>
                <w:bCs/>
              </w:rPr>
              <w:alias w:val="CompanyFaxNoCaption"/>
              <w:tag w:val="#BC:InsertDataItem,BCReportInformation/CompanyMetadata/CompanyFaxNoCaption"/>
              <w:id w:val="-1960176246"/>
              <w:placeholder>
                <w:docPart w:val="4DCF03C2C1974513B2906DAA83C8E6A4"/>
              </w:placeholder>
              <w15:color w:val="808080"/>
              <w:text/>
            </w:sdtPr>
            <w:sdtContent>
              <w:r>
                <w:rPr>
                  <w:rFonts w:cstheme="majorHAnsi"/>
                  <w:b/>
                  <w:bCs/>
                </w:rPr>
                <w:t>Fax N</w:t>
              </w:r>
              <w:r w:rsidRPr="002A0009">
                <w:rPr>
                  <w:rFonts w:cstheme="majorHAnsi"/>
                  <w:b/>
                  <w:bCs/>
                </w:rPr>
                <w:t>o</w:t>
              </w:r>
              <w:r>
                <w:rPr>
                  <w:rFonts w:cstheme="majorHAnsi"/>
                  <w:b/>
                  <w:bCs/>
                </w:rPr>
                <w:t>.</w:t>
              </w:r>
            </w:sdtContent>
          </w:sdt>
        </w:p>
      </w:tc>
    </w:tr>
    <w:tr w:rsidR="00794184" w:rsidRPr="003F210F" w14:paraId="2EB0FEDF" w14:textId="77777777" w:rsidTr="00EB4754">
      <w:trPr>
        <w:trHeight w:val="91"/>
      </w:trPr>
      <w:tc>
        <w:tcPr>
          <w:tcW w:w="2624" w:type="dxa"/>
          <w:vAlign w:val="bottom"/>
        </w:tcPr>
        <w:p w14:paraId="5C711FA3" w14:textId="3B2DED42" w:rsidR="00794184" w:rsidRPr="00270D97" w:rsidRDefault="00000000" w:rsidP="00270D97">
          <w:pPr>
            <w:pStyle w:val="BCLabel"/>
            <w:rPr>
              <w:rFonts w:asciiTheme="minorHAnsi" w:hAnsiTheme="minorHAnsi" w:cstheme="minorHAnsi"/>
              <w:b/>
              <w:bCs/>
            </w:rPr>
          </w:pPr>
          <w:sdt>
            <w:sdtPr>
              <w:rPr>
                <w:rFonts w:asciiTheme="minorHAnsi" w:hAnsiTheme="minorHAnsi" w:cstheme="minorHAnsi"/>
                <w:color w:val="242424"/>
              </w:rPr>
              <w:alias w:val="CompanyHomePage"/>
              <w:tag w:val="#BC:InsertDataItem,BCReportInformation/CompanyMetadata/CompanyHomePage"/>
              <w:id w:val="1281847385"/>
              <w:placeholder>
                <w:docPart w:val="088E9AFC33624FCFAB7C2B54009678D3"/>
              </w:placeholder>
              <w15:color w:val="808080"/>
              <w:text/>
            </w:sdtPr>
            <w:sdtContent>
              <w:r w:rsidR="00794184" w:rsidRPr="00270D97">
                <w:rPr>
                  <w:rFonts w:asciiTheme="minorHAnsi" w:hAnsiTheme="minorHAnsi" w:cstheme="minorHAnsi"/>
                  <w:color w:val="242424"/>
                </w:rPr>
                <w:t>www.contoso.com</w:t>
              </w:r>
            </w:sdtContent>
          </w:sdt>
        </w:p>
      </w:tc>
      <w:tc>
        <w:tcPr>
          <w:tcW w:w="2625" w:type="dxa"/>
          <w:vAlign w:val="bottom"/>
        </w:tcPr>
        <w:p w14:paraId="7AD79657" w14:textId="6FC181EF" w:rsidR="00794184" w:rsidRDefault="00000000" w:rsidP="00270D97">
          <w:pPr>
            <w:spacing w:after="0"/>
            <w:rPr>
              <w:rFonts w:cstheme="majorHAnsi"/>
              <w:b/>
            </w:rPr>
          </w:pPr>
          <w:sdt>
            <w:sdtPr>
              <w:rPr>
                <w:rFonts w:cs="Segoe UI"/>
                <w:color w:val="242424"/>
              </w:rPr>
              <w:alias w:val="CompanyPhone"/>
              <w:tag w:val="#BC:InsertDataItem,BCReportInformation/CompanyMetadata/CompanyPhone"/>
              <w:id w:val="1539546610"/>
              <w:placeholder>
                <w:docPart w:val="DD080D889CDE453F9B3ED72F7F5472EC"/>
              </w:placeholder>
              <w15:color w:val="808080"/>
              <w:text/>
            </w:sdtPr>
            <w:sdtContent>
              <w:r w:rsidR="00794184" w:rsidRPr="002D4CE2">
                <w:rPr>
                  <w:rFonts w:cs="Segoe UI"/>
                  <w:color w:val="242424"/>
                </w:rPr>
                <w:t>0666-666-6666</w:t>
              </w:r>
            </w:sdtContent>
          </w:sdt>
        </w:p>
      </w:tc>
      <w:tc>
        <w:tcPr>
          <w:tcW w:w="2624" w:type="dxa"/>
          <w:vAlign w:val="bottom"/>
        </w:tcPr>
        <w:p w14:paraId="3BAF778D" w14:textId="3ADE6675" w:rsidR="00794184" w:rsidRPr="002A0009" w:rsidRDefault="00000000" w:rsidP="00270D97">
          <w:pPr>
            <w:spacing w:after="0"/>
            <w:rPr>
              <w:rFonts w:cstheme="majorHAnsi"/>
              <w:b/>
            </w:rPr>
          </w:pPr>
          <w:sdt>
            <w:sdtPr>
              <w:rPr>
                <w:rFonts w:cs="Segoe UI"/>
                <w:color w:val="242424"/>
              </w:rPr>
              <w:alias w:val="CompanyEmail"/>
              <w:tag w:val="#BC:InsertDataItem,BCReportInformation/CompanyMetadata/CompanyEmail"/>
              <w:id w:val="-1579896313"/>
              <w:placeholder>
                <w:docPart w:val="25625F748B574E2F8976E6D8DA7F4740"/>
              </w:placeholder>
              <w15:color w:val="808080"/>
              <w:text/>
            </w:sdtPr>
            <w:sdtContent>
              <w:r w:rsidR="00794184">
                <w:rPr>
                  <w:rFonts w:cs="Segoe UI"/>
                  <w:color w:val="242424"/>
                </w:rPr>
                <w:t>john.doe@contoso.com</w:t>
              </w:r>
            </w:sdtContent>
          </w:sdt>
        </w:p>
      </w:tc>
      <w:tc>
        <w:tcPr>
          <w:tcW w:w="2625" w:type="dxa"/>
          <w:vAlign w:val="bottom"/>
        </w:tcPr>
        <w:p w14:paraId="558A1E15" w14:textId="37604DFB" w:rsidR="00794184" w:rsidRPr="002A0009" w:rsidRDefault="00000000" w:rsidP="00270D97">
          <w:pPr>
            <w:spacing w:after="0"/>
            <w:rPr>
              <w:rFonts w:cstheme="majorHAnsi"/>
              <w:b/>
            </w:rPr>
          </w:pPr>
          <w:sdt>
            <w:sdtPr>
              <w:rPr>
                <w:rFonts w:cstheme="minorHAnsi"/>
                <w:color w:val="000000"/>
                <w:sz w:val="20"/>
                <w:szCs w:val="20"/>
              </w:rPr>
              <w:alias w:val="CompanyFax"/>
              <w:tag w:val="#BC:InsertDataItem,BCReportInformation/CompanyMetadata/CompanyFaxNo"/>
              <w:id w:val="-1719971171"/>
              <w:placeholder>
                <w:docPart w:val="A559E201C8814E088236E307221CE60E"/>
              </w:placeholder>
              <w15:color w:val="808080"/>
              <w:text/>
            </w:sdtPr>
            <w:sdtContent>
              <w:r w:rsidR="00794184" w:rsidRPr="00270D97">
                <w:rPr>
                  <w:rFonts w:cstheme="minorHAnsi"/>
                  <w:color w:val="000000"/>
                  <w:sz w:val="20"/>
                  <w:szCs w:val="20"/>
                </w:rPr>
                <w:t>0666-666-6660</w:t>
              </w:r>
            </w:sdtContent>
          </w:sdt>
        </w:p>
      </w:tc>
    </w:tr>
  </w:tbl>
  <w:p w14:paraId="23ADF5BF" w14:textId="7F799646" w:rsidR="006A7DAE" w:rsidRDefault="006A7DAE" w:rsidP="006A7DAE">
    <w:pPr>
      <w:pStyle w:val="NoSpacing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11A0B9" w14:textId="77777777" w:rsidR="00525F81" w:rsidRDefault="00525F81" w:rsidP="00E40C63">
      <w:pPr>
        <w:spacing w:after="0"/>
      </w:pPr>
      <w:r>
        <w:separator/>
      </w:r>
    </w:p>
  </w:footnote>
  <w:footnote w:type="continuationSeparator" w:id="0">
    <w:p w14:paraId="0A5F3810" w14:textId="77777777" w:rsidR="00525F81" w:rsidRDefault="00525F81" w:rsidP="00E40C63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71131A" w14:textId="77777777" w:rsidR="00EB4754" w:rsidRDefault="00EB475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BCBlockTable"/>
      <w:tblW w:w="5000" w:type="pct"/>
      <w:tblLook w:val="04A0" w:firstRow="1" w:lastRow="0" w:firstColumn="1" w:lastColumn="0" w:noHBand="0" w:noVBand="1"/>
    </w:tblPr>
    <w:tblGrid>
      <w:gridCol w:w="6931"/>
      <w:gridCol w:w="3564"/>
    </w:tblGrid>
    <w:tr w:rsidR="00C065AD" w:rsidRPr="0042705F" w14:paraId="78732887" w14:textId="77777777" w:rsidTr="00F22A22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513"/>
      </w:trPr>
      <w:tc>
        <w:tcPr>
          <w:tcW w:w="3302" w:type="pct"/>
          <w:vMerge w:val="restart"/>
        </w:tcPr>
        <w:sdt>
          <w:sdtPr>
            <w:alias w:val="ReportName"/>
            <w:tag w:val="#BC:InsertDataItem,BCReportInformation/ReportMetadata/ReportName"/>
            <w:id w:val="-1105262526"/>
            <w:placeholder>
              <w:docPart w:val="9351E1828E2647B397589986DFAEE98B"/>
            </w:placeholder>
            <w15:color w:val="808080"/>
            <w:text/>
          </w:sdtPr>
          <w:sdtContent>
            <w:p w14:paraId="23F92766" w14:textId="4057CD9E" w:rsidR="00C065AD" w:rsidRPr="0042705F" w:rsidRDefault="00C065AD" w:rsidP="00C065AD">
              <w:pPr>
                <w:pStyle w:val="Title"/>
                <w:rPr>
                  <w:rFonts w:ascii="Segoe UI" w:eastAsia="Times New Roman" w:hAnsi="Segoe UI" w:cs="Segoe UI"/>
                  <w:spacing w:val="-10"/>
                  <w:kern w:val="28"/>
                  <w:sz w:val="56"/>
                  <w:szCs w:val="56"/>
                </w:rPr>
              </w:pPr>
              <w:r w:rsidRPr="00BE192D">
                <w:t>Report Name</w:t>
              </w:r>
            </w:p>
          </w:sdtContent>
        </w:sdt>
      </w:tc>
      <w:tc>
        <w:tcPr>
          <w:tcW w:w="1698" w:type="pct"/>
        </w:tcPr>
        <w:sdt>
          <w:sdtPr>
            <w:id w:val="-494566964"/>
            <w:docPartObj>
              <w:docPartGallery w:val="Page Numbers (Top of Page)"/>
              <w:docPartUnique/>
            </w:docPartObj>
          </w:sdtPr>
          <w:sdtEndPr>
            <w:rPr>
              <w:rFonts w:ascii="Segoe UI Semibold" w:hAnsi="Segoe UI Semibold"/>
              <w:color w:val="242424"/>
            </w:rPr>
          </w:sdtEndPr>
          <w:sdtContent>
            <w:p w14:paraId="65BF56D5" w14:textId="4F1594F6" w:rsidR="00C065AD" w:rsidRPr="0042705F" w:rsidRDefault="006B2DB8" w:rsidP="00C065AD">
              <w:pPr>
                <w:pStyle w:val="BCNumber"/>
                <w:spacing w:after="360"/>
              </w:pPr>
              <w:r>
                <w:fldChar w:fldCharType="begin"/>
              </w:r>
              <w:r>
                <w:instrText xml:space="preserve"> PAGE </w:instrText>
              </w:r>
              <w:r>
                <w:fldChar w:fldCharType="separate"/>
              </w:r>
              <w:r>
                <w:rPr>
                  <w:noProof/>
                </w:rPr>
                <w:t>2</w:t>
              </w:r>
              <w:r>
                <w:fldChar w:fldCharType="end"/>
              </w:r>
              <w:r>
                <w:t>/</w:t>
              </w:r>
              <w:r>
                <w:fldChar w:fldCharType="begin"/>
              </w:r>
              <w:r>
                <w:instrText>NUMPAGES</w:instrText>
              </w:r>
              <w:r>
                <w:fldChar w:fldCharType="separate"/>
              </w:r>
              <w:r>
                <w:rPr>
                  <w:noProof/>
                </w:rPr>
                <w:t>2</w:t>
              </w:r>
              <w:r>
                <w:fldChar w:fldCharType="end"/>
              </w:r>
            </w:p>
          </w:sdtContent>
        </w:sdt>
      </w:tc>
    </w:tr>
    <w:tr w:rsidR="00027ECA" w:rsidRPr="0042705F" w14:paraId="20EE981B" w14:textId="77777777" w:rsidTr="00027ECA">
      <w:trPr>
        <w:trHeight w:val="177"/>
      </w:trPr>
      <w:tc>
        <w:tcPr>
          <w:tcW w:w="3302" w:type="pct"/>
          <w:vMerge/>
        </w:tcPr>
        <w:p w14:paraId="630BADD7" w14:textId="77777777" w:rsidR="00027ECA" w:rsidRPr="0042705F" w:rsidRDefault="00027ECA" w:rsidP="00C065AD">
          <w:pPr>
            <w:spacing w:before="120" w:after="0" w:line="278" w:lineRule="auto"/>
            <w:rPr>
              <w:rFonts w:ascii="Aptos" w:eastAsia="Aptos" w:hAnsi="Aptos" w:cs="Times New Roman"/>
            </w:rPr>
          </w:pPr>
        </w:p>
      </w:tc>
      <w:tc>
        <w:tcPr>
          <w:tcW w:w="1698" w:type="pct"/>
        </w:tcPr>
        <w:p w14:paraId="5218EAA5" w14:textId="21D01ACC" w:rsidR="00027ECA" w:rsidRDefault="00027ECA" w:rsidP="00C065AD">
          <w:pPr>
            <w:pStyle w:val="NoSpacing"/>
            <w:jc w:val="right"/>
          </w:pPr>
          <w:sdt>
            <w:sdtPr>
              <w:alias w:val="CompanyName"/>
              <w:tag w:val="#BC:InsertDataItem,BCReportInformation/ReportRequest/CompanyName"/>
              <w:id w:val="975574590"/>
              <w:placeholder>
                <w:docPart w:val="205F897B3D06404AB32DBEC95DA04EF4"/>
              </w:placeholder>
              <w15:color w:val="808080"/>
              <w:text/>
            </w:sdtPr>
            <w:sdtContent>
              <w:r>
                <w:t>Contoso International Ltd.</w:t>
              </w:r>
            </w:sdtContent>
          </w:sdt>
        </w:p>
      </w:tc>
    </w:tr>
  </w:tbl>
  <w:p w14:paraId="0F1F58A8" w14:textId="66F018ED" w:rsidR="00D6006D" w:rsidRPr="001D1CE2" w:rsidRDefault="00D6006D" w:rsidP="00D6006D">
    <w:pPr>
      <w:pStyle w:val="NoSpacing"/>
      <w:ind w:right="141"/>
      <w:rPr>
        <w:b/>
        <w:sz w:val="12"/>
        <w:szCs w:val="1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BCBlockTable"/>
      <w:tblW w:w="5000" w:type="pct"/>
      <w:tblLayout w:type="fixed"/>
      <w:tblLook w:val="04A0" w:firstRow="1" w:lastRow="0" w:firstColumn="1" w:lastColumn="0" w:noHBand="0" w:noVBand="1"/>
    </w:tblPr>
    <w:tblGrid>
      <w:gridCol w:w="6838"/>
      <w:gridCol w:w="3657"/>
    </w:tblGrid>
    <w:tr w:rsidR="00531A01" w:rsidRPr="0080018E" w14:paraId="38F32782" w14:textId="77777777" w:rsidTr="00EB4754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432"/>
      </w:trPr>
      <w:sdt>
        <w:sdtPr>
          <w:rPr>
            <w:rStyle w:val="TitleChar"/>
          </w:rPr>
          <w:alias w:val="ReportName"/>
          <w:tag w:val="#BC:InsertDataItem,BCReportInformation/ReportMetadata/ReportName"/>
          <w:id w:val="855303547"/>
          <w:placeholder>
            <w:docPart w:val="EF2EB8C2EA3A41718BECF7229E45343A"/>
          </w:placeholder>
          <w15:color w:val="808080"/>
          <w:text/>
        </w:sdtPr>
        <w:sdtContent>
          <w:tc>
            <w:tcPr>
              <w:tcW w:w="6840" w:type="dxa"/>
            </w:tcPr>
            <w:p w14:paraId="12CEDF61" w14:textId="77777777" w:rsidR="00531A01" w:rsidRPr="00AD0CCA" w:rsidRDefault="00531A01" w:rsidP="00531A01">
              <w:pPr>
                <w:pStyle w:val="NoSpacing"/>
                <w:tabs>
                  <w:tab w:val="left" w:pos="0"/>
                  <w:tab w:val="center" w:pos="5310"/>
                  <w:tab w:val="right" w:pos="10440"/>
                </w:tabs>
                <w:ind w:right="26"/>
                <w:rPr>
                  <w:color w:val="242424"/>
                  <w:sz w:val="36"/>
                  <w:szCs w:val="36"/>
                </w:rPr>
              </w:pPr>
              <w:r w:rsidRPr="00C47B93">
                <w:rPr>
                  <w:rStyle w:val="TitleChar"/>
                </w:rPr>
                <w:t>Report Name</w:t>
              </w:r>
            </w:p>
          </w:tc>
        </w:sdtContent>
      </w:sdt>
      <w:tc>
        <w:tcPr>
          <w:tcW w:w="3658" w:type="dxa"/>
        </w:tcPr>
        <w:sdt>
          <w:sdtPr>
            <w:id w:val="-1345401941"/>
            <w:docPartObj>
              <w:docPartGallery w:val="Page Numbers (Top of Page)"/>
              <w:docPartUnique/>
            </w:docPartObj>
          </w:sdtPr>
          <w:sdtEndPr>
            <w:rPr>
              <w:rFonts w:ascii="Segoe UI Semibold" w:hAnsi="Segoe UI Semibold"/>
              <w:color w:val="242424"/>
            </w:rPr>
          </w:sdtEndPr>
          <w:sdtContent>
            <w:p w14:paraId="62357C6C" w14:textId="10604298" w:rsidR="00531A01" w:rsidRPr="0080018E" w:rsidRDefault="00531A01" w:rsidP="00531A01">
              <w:pPr>
                <w:spacing w:after="120"/>
                <w:jc w:val="right"/>
                <w:rPr>
                  <w:color w:val="242424"/>
                </w:rPr>
              </w:pPr>
              <w:r>
                <w:fldChar w:fldCharType="begin"/>
              </w:r>
              <w:r>
                <w:instrText xml:space="preserve"> PAGE </w:instrText>
              </w:r>
              <w:r>
                <w:fldChar w:fldCharType="separate"/>
              </w:r>
              <w:r>
                <w:rPr>
                  <w:noProof/>
                </w:rPr>
                <w:t>2</w:t>
              </w:r>
              <w:r>
                <w:fldChar w:fldCharType="end"/>
              </w:r>
              <w:r>
                <w:t>/</w:t>
              </w:r>
              <w:r>
                <w:fldChar w:fldCharType="begin"/>
              </w:r>
              <w:r>
                <w:instrText>NUMPAGES</w:instrText>
              </w:r>
              <w:r>
                <w:fldChar w:fldCharType="separate"/>
              </w:r>
              <w:r>
                <w:rPr>
                  <w:noProof/>
                </w:rPr>
                <w:t>2</w:t>
              </w:r>
              <w:r>
                <w:fldChar w:fldCharType="end"/>
              </w:r>
            </w:p>
          </w:sdtContent>
        </w:sdt>
      </w:tc>
    </w:tr>
    <w:tr w:rsidR="00531A01" w:rsidRPr="0080018E" w14:paraId="49618EDA" w14:textId="77777777" w:rsidTr="00EB4754">
      <w:tc>
        <w:tcPr>
          <w:tcW w:w="6840" w:type="dxa"/>
        </w:tcPr>
        <w:p w14:paraId="633F6BC2" w14:textId="72C57CB9" w:rsidR="00531A01" w:rsidRPr="0080018E" w:rsidRDefault="00531A01" w:rsidP="00531A01">
          <w:pPr>
            <w:spacing w:before="120"/>
            <w:rPr>
              <w:color w:val="242424"/>
            </w:rPr>
          </w:pPr>
        </w:p>
      </w:tc>
      <w:tc>
        <w:tcPr>
          <w:tcW w:w="3658" w:type="dxa"/>
        </w:tcPr>
        <w:p w14:paraId="1315E0E6" w14:textId="50415509" w:rsidR="00531A01" w:rsidRPr="0080018E" w:rsidRDefault="00000000" w:rsidP="00531A01">
          <w:pPr>
            <w:pStyle w:val="NoSpacing"/>
            <w:tabs>
              <w:tab w:val="left" w:pos="0"/>
              <w:tab w:val="center" w:pos="5310"/>
              <w:tab w:val="right" w:pos="10440"/>
            </w:tabs>
            <w:ind w:right="26"/>
            <w:jc w:val="right"/>
            <w:rPr>
              <w:color w:val="242424"/>
            </w:rPr>
          </w:pPr>
          <w:sdt>
            <w:sdtPr>
              <w:rPr>
                <w:noProof/>
                <w:color w:val="44546A" w:themeColor="text2"/>
              </w:rPr>
              <w:alias w:val="CompanyLogo"/>
              <w:tag w:val="#BC:InsertDataItem,BCReportInformation/CompanyMetadata/CompanyLogo"/>
              <w:id w:val="943343575"/>
              <w:picture/>
            </w:sdtPr>
            <w:sdtContent>
              <w:r w:rsidR="001111B8" w:rsidRPr="001111B8">
                <w:rPr>
                  <w:noProof/>
                  <w:color w:val="44546A" w:themeColor="text2"/>
                </w:rPr>
                <w:drawing>
                  <wp:inline distT="0" distB="0" distL="0" distR="0" wp14:anchorId="5EFFDC5E" wp14:editId="18B5E009">
                    <wp:extent cx="2185416" cy="530352"/>
                    <wp:effectExtent l="0" t="0" r="5715" b="3175"/>
                    <wp:docPr id="2" name="Billede 1" descr="The image is a plain white background with no additional elements or details.&#10;&#10;AI-generated content may be incorrect.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2" name="Billede 1" descr="The image is a plain white background with no additional elements or details.&#10;&#10;AI-generated content may be incorrect.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2185416" cy="53035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sdtContent>
          </w:sdt>
        </w:p>
      </w:tc>
    </w:tr>
  </w:tbl>
  <w:p w14:paraId="78298440" w14:textId="77777777" w:rsidR="006A7DAE" w:rsidRDefault="006A7DAE">
    <w:pPr>
      <w:pStyle w:val="NoSpacing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4DEE"/>
    <w:rsid w:val="000012D1"/>
    <w:rsid w:val="000121E0"/>
    <w:rsid w:val="00013FC3"/>
    <w:rsid w:val="00027ECA"/>
    <w:rsid w:val="00032E69"/>
    <w:rsid w:val="000357EB"/>
    <w:rsid w:val="00037171"/>
    <w:rsid w:val="00042276"/>
    <w:rsid w:val="00043319"/>
    <w:rsid w:val="00051A15"/>
    <w:rsid w:val="00052A25"/>
    <w:rsid w:val="00055FDF"/>
    <w:rsid w:val="0006708D"/>
    <w:rsid w:val="00070EE8"/>
    <w:rsid w:val="00074151"/>
    <w:rsid w:val="00076BE1"/>
    <w:rsid w:val="000844A3"/>
    <w:rsid w:val="0008693A"/>
    <w:rsid w:val="00096DE6"/>
    <w:rsid w:val="000A4801"/>
    <w:rsid w:val="000A665A"/>
    <w:rsid w:val="000D5A6D"/>
    <w:rsid w:val="000E071F"/>
    <w:rsid w:val="00100951"/>
    <w:rsid w:val="00103846"/>
    <w:rsid w:val="001111B8"/>
    <w:rsid w:val="0011793B"/>
    <w:rsid w:val="00123A7D"/>
    <w:rsid w:val="00126D5A"/>
    <w:rsid w:val="00130677"/>
    <w:rsid w:val="00134A71"/>
    <w:rsid w:val="00151C73"/>
    <w:rsid w:val="001573C3"/>
    <w:rsid w:val="00160E42"/>
    <w:rsid w:val="001621D9"/>
    <w:rsid w:val="0017122A"/>
    <w:rsid w:val="001777FB"/>
    <w:rsid w:val="00180229"/>
    <w:rsid w:val="00182A4D"/>
    <w:rsid w:val="001930EF"/>
    <w:rsid w:val="001975ED"/>
    <w:rsid w:val="001B5C1E"/>
    <w:rsid w:val="001B793C"/>
    <w:rsid w:val="001C1135"/>
    <w:rsid w:val="001C20BF"/>
    <w:rsid w:val="001C7C1D"/>
    <w:rsid w:val="001C7E7F"/>
    <w:rsid w:val="001D1CE2"/>
    <w:rsid w:val="001D6807"/>
    <w:rsid w:val="001D6BEA"/>
    <w:rsid w:val="001E7311"/>
    <w:rsid w:val="001F76A3"/>
    <w:rsid w:val="001F76E4"/>
    <w:rsid w:val="0020108A"/>
    <w:rsid w:val="002334A5"/>
    <w:rsid w:val="00235CA0"/>
    <w:rsid w:val="00245B0E"/>
    <w:rsid w:val="0024677E"/>
    <w:rsid w:val="00261876"/>
    <w:rsid w:val="0026269B"/>
    <w:rsid w:val="00262986"/>
    <w:rsid w:val="002669DB"/>
    <w:rsid w:val="00270D97"/>
    <w:rsid w:val="00273BA9"/>
    <w:rsid w:val="002920BC"/>
    <w:rsid w:val="00294966"/>
    <w:rsid w:val="0029628E"/>
    <w:rsid w:val="002A0009"/>
    <w:rsid w:val="002A29DF"/>
    <w:rsid w:val="002A382C"/>
    <w:rsid w:val="002B26E2"/>
    <w:rsid w:val="002B5226"/>
    <w:rsid w:val="002B6B46"/>
    <w:rsid w:val="002C05A4"/>
    <w:rsid w:val="002D1AA6"/>
    <w:rsid w:val="002D35ED"/>
    <w:rsid w:val="002D4CE2"/>
    <w:rsid w:val="002D7EC8"/>
    <w:rsid w:val="002E2A56"/>
    <w:rsid w:val="002F08BD"/>
    <w:rsid w:val="00313CC3"/>
    <w:rsid w:val="0031400F"/>
    <w:rsid w:val="00337723"/>
    <w:rsid w:val="00355E20"/>
    <w:rsid w:val="0035728D"/>
    <w:rsid w:val="003574F9"/>
    <w:rsid w:val="00374316"/>
    <w:rsid w:val="0038349C"/>
    <w:rsid w:val="00394029"/>
    <w:rsid w:val="00395D49"/>
    <w:rsid w:val="00396688"/>
    <w:rsid w:val="003A0907"/>
    <w:rsid w:val="003A31D7"/>
    <w:rsid w:val="003A705C"/>
    <w:rsid w:val="003A7E69"/>
    <w:rsid w:val="003B1D59"/>
    <w:rsid w:val="003B25A4"/>
    <w:rsid w:val="003C2C96"/>
    <w:rsid w:val="003D120B"/>
    <w:rsid w:val="003D4B80"/>
    <w:rsid w:val="003D70B1"/>
    <w:rsid w:val="003E2178"/>
    <w:rsid w:val="003F77E2"/>
    <w:rsid w:val="00417ABE"/>
    <w:rsid w:val="004250C2"/>
    <w:rsid w:val="00426B87"/>
    <w:rsid w:val="0042705F"/>
    <w:rsid w:val="0042793B"/>
    <w:rsid w:val="0043381F"/>
    <w:rsid w:val="004406A0"/>
    <w:rsid w:val="004463F5"/>
    <w:rsid w:val="00451877"/>
    <w:rsid w:val="0045461E"/>
    <w:rsid w:val="00463D8C"/>
    <w:rsid w:val="004746AF"/>
    <w:rsid w:val="0048403A"/>
    <w:rsid w:val="004874C2"/>
    <w:rsid w:val="00492354"/>
    <w:rsid w:val="004A1C31"/>
    <w:rsid w:val="004A1DB7"/>
    <w:rsid w:val="004A4D71"/>
    <w:rsid w:val="004B1D62"/>
    <w:rsid w:val="004B22F6"/>
    <w:rsid w:val="004B47ED"/>
    <w:rsid w:val="004B4EE3"/>
    <w:rsid w:val="004B6FE5"/>
    <w:rsid w:val="004C60A5"/>
    <w:rsid w:val="004E18A1"/>
    <w:rsid w:val="004F2432"/>
    <w:rsid w:val="005008BF"/>
    <w:rsid w:val="00502684"/>
    <w:rsid w:val="0050358D"/>
    <w:rsid w:val="005040ED"/>
    <w:rsid w:val="005128D8"/>
    <w:rsid w:val="0051660C"/>
    <w:rsid w:val="00524FE6"/>
    <w:rsid w:val="005251EB"/>
    <w:rsid w:val="00525F81"/>
    <w:rsid w:val="00531A01"/>
    <w:rsid w:val="00541B28"/>
    <w:rsid w:val="00542211"/>
    <w:rsid w:val="005430FB"/>
    <w:rsid w:val="00543913"/>
    <w:rsid w:val="00545960"/>
    <w:rsid w:val="0055003E"/>
    <w:rsid w:val="00552846"/>
    <w:rsid w:val="00560B3B"/>
    <w:rsid w:val="00563DCD"/>
    <w:rsid w:val="00565DCB"/>
    <w:rsid w:val="005731CF"/>
    <w:rsid w:val="00587157"/>
    <w:rsid w:val="005910DA"/>
    <w:rsid w:val="00595F7F"/>
    <w:rsid w:val="005963DE"/>
    <w:rsid w:val="005A0412"/>
    <w:rsid w:val="005A0994"/>
    <w:rsid w:val="005A2B27"/>
    <w:rsid w:val="005C0E98"/>
    <w:rsid w:val="005C497A"/>
    <w:rsid w:val="005C7439"/>
    <w:rsid w:val="005D2423"/>
    <w:rsid w:val="005D5416"/>
    <w:rsid w:val="005E42A0"/>
    <w:rsid w:val="005E507E"/>
    <w:rsid w:val="005F2559"/>
    <w:rsid w:val="005F5EC9"/>
    <w:rsid w:val="005F6BCC"/>
    <w:rsid w:val="0060202A"/>
    <w:rsid w:val="00610A30"/>
    <w:rsid w:val="00612ABF"/>
    <w:rsid w:val="0061794A"/>
    <w:rsid w:val="006206C2"/>
    <w:rsid w:val="00620FA7"/>
    <w:rsid w:val="0062443A"/>
    <w:rsid w:val="006245DA"/>
    <w:rsid w:val="0063620D"/>
    <w:rsid w:val="006418FA"/>
    <w:rsid w:val="00642EF5"/>
    <w:rsid w:val="00663ABE"/>
    <w:rsid w:val="0067225B"/>
    <w:rsid w:val="006740A8"/>
    <w:rsid w:val="00677AD5"/>
    <w:rsid w:val="006801C4"/>
    <w:rsid w:val="0068273F"/>
    <w:rsid w:val="00683CCE"/>
    <w:rsid w:val="00684C66"/>
    <w:rsid w:val="00684EEB"/>
    <w:rsid w:val="006907F2"/>
    <w:rsid w:val="006A2A7B"/>
    <w:rsid w:val="006A7DAE"/>
    <w:rsid w:val="006B2DB8"/>
    <w:rsid w:val="006B6D9A"/>
    <w:rsid w:val="006C0115"/>
    <w:rsid w:val="006C30D9"/>
    <w:rsid w:val="006C4581"/>
    <w:rsid w:val="006C6108"/>
    <w:rsid w:val="006D4B90"/>
    <w:rsid w:val="006D64AE"/>
    <w:rsid w:val="006E0BC7"/>
    <w:rsid w:val="006F2626"/>
    <w:rsid w:val="006F7175"/>
    <w:rsid w:val="006F7E85"/>
    <w:rsid w:val="00705E52"/>
    <w:rsid w:val="0071439C"/>
    <w:rsid w:val="00715BF0"/>
    <w:rsid w:val="00716E24"/>
    <w:rsid w:val="00716F48"/>
    <w:rsid w:val="00722D67"/>
    <w:rsid w:val="0073686D"/>
    <w:rsid w:val="00741F6B"/>
    <w:rsid w:val="00744A2C"/>
    <w:rsid w:val="007537BA"/>
    <w:rsid w:val="00754C12"/>
    <w:rsid w:val="00760FA8"/>
    <w:rsid w:val="00765190"/>
    <w:rsid w:val="00766078"/>
    <w:rsid w:val="0077336F"/>
    <w:rsid w:val="007766EE"/>
    <w:rsid w:val="007773B8"/>
    <w:rsid w:val="00777ADC"/>
    <w:rsid w:val="007805F6"/>
    <w:rsid w:val="00782B9E"/>
    <w:rsid w:val="00783047"/>
    <w:rsid w:val="00794184"/>
    <w:rsid w:val="00797305"/>
    <w:rsid w:val="007A0A2F"/>
    <w:rsid w:val="007B235B"/>
    <w:rsid w:val="007B3E27"/>
    <w:rsid w:val="007D6C7F"/>
    <w:rsid w:val="007E1CA7"/>
    <w:rsid w:val="007E2A84"/>
    <w:rsid w:val="007E323C"/>
    <w:rsid w:val="007F1009"/>
    <w:rsid w:val="007F17AF"/>
    <w:rsid w:val="00802B5B"/>
    <w:rsid w:val="008033F9"/>
    <w:rsid w:val="008068A9"/>
    <w:rsid w:val="00807754"/>
    <w:rsid w:val="00815D27"/>
    <w:rsid w:val="008162CB"/>
    <w:rsid w:val="008179F0"/>
    <w:rsid w:val="00817EE6"/>
    <w:rsid w:val="00820262"/>
    <w:rsid w:val="00822ACB"/>
    <w:rsid w:val="00825186"/>
    <w:rsid w:val="00836184"/>
    <w:rsid w:val="00844D12"/>
    <w:rsid w:val="00845076"/>
    <w:rsid w:val="00845DAF"/>
    <w:rsid w:val="00845E08"/>
    <w:rsid w:val="008533EF"/>
    <w:rsid w:val="00853C32"/>
    <w:rsid w:val="00856BBF"/>
    <w:rsid w:val="00860150"/>
    <w:rsid w:val="008928FD"/>
    <w:rsid w:val="00892F16"/>
    <w:rsid w:val="00894FE3"/>
    <w:rsid w:val="00895EC4"/>
    <w:rsid w:val="008A3828"/>
    <w:rsid w:val="008A7939"/>
    <w:rsid w:val="008B3509"/>
    <w:rsid w:val="008B495F"/>
    <w:rsid w:val="008B5701"/>
    <w:rsid w:val="008C225B"/>
    <w:rsid w:val="008C248C"/>
    <w:rsid w:val="008C3901"/>
    <w:rsid w:val="008D450A"/>
    <w:rsid w:val="008D7475"/>
    <w:rsid w:val="008E6F68"/>
    <w:rsid w:val="008E766D"/>
    <w:rsid w:val="008F0A38"/>
    <w:rsid w:val="008F21A6"/>
    <w:rsid w:val="008F5C14"/>
    <w:rsid w:val="0090637C"/>
    <w:rsid w:val="009072D1"/>
    <w:rsid w:val="0092542A"/>
    <w:rsid w:val="00933DB5"/>
    <w:rsid w:val="00935BCA"/>
    <w:rsid w:val="00940735"/>
    <w:rsid w:val="009433D5"/>
    <w:rsid w:val="00943A17"/>
    <w:rsid w:val="009453BC"/>
    <w:rsid w:val="00954C6C"/>
    <w:rsid w:val="00956272"/>
    <w:rsid w:val="00963A15"/>
    <w:rsid w:val="00966D04"/>
    <w:rsid w:val="009717E3"/>
    <w:rsid w:val="00972E96"/>
    <w:rsid w:val="00973D76"/>
    <w:rsid w:val="00977150"/>
    <w:rsid w:val="00982950"/>
    <w:rsid w:val="00985B7B"/>
    <w:rsid w:val="00991278"/>
    <w:rsid w:val="0099175E"/>
    <w:rsid w:val="009943A4"/>
    <w:rsid w:val="00997858"/>
    <w:rsid w:val="009A6D47"/>
    <w:rsid w:val="009B485A"/>
    <w:rsid w:val="009B7B51"/>
    <w:rsid w:val="009C44DA"/>
    <w:rsid w:val="009C59F4"/>
    <w:rsid w:val="009C609D"/>
    <w:rsid w:val="009C7016"/>
    <w:rsid w:val="009D508B"/>
    <w:rsid w:val="009D6D5B"/>
    <w:rsid w:val="009D6FE7"/>
    <w:rsid w:val="009E16EA"/>
    <w:rsid w:val="009E251E"/>
    <w:rsid w:val="009E3BF9"/>
    <w:rsid w:val="009E4C89"/>
    <w:rsid w:val="009E5AEF"/>
    <w:rsid w:val="009F21B5"/>
    <w:rsid w:val="00A00B95"/>
    <w:rsid w:val="00A01AB9"/>
    <w:rsid w:val="00A048EC"/>
    <w:rsid w:val="00A11A8C"/>
    <w:rsid w:val="00A30C38"/>
    <w:rsid w:val="00A36295"/>
    <w:rsid w:val="00A42BE5"/>
    <w:rsid w:val="00A53EA9"/>
    <w:rsid w:val="00A76F36"/>
    <w:rsid w:val="00A9010E"/>
    <w:rsid w:val="00A940EF"/>
    <w:rsid w:val="00A9726D"/>
    <w:rsid w:val="00AA4F88"/>
    <w:rsid w:val="00AA7326"/>
    <w:rsid w:val="00AD5E01"/>
    <w:rsid w:val="00AD758F"/>
    <w:rsid w:val="00AF1EDD"/>
    <w:rsid w:val="00AF4452"/>
    <w:rsid w:val="00AF48BD"/>
    <w:rsid w:val="00AF62CA"/>
    <w:rsid w:val="00B01DA6"/>
    <w:rsid w:val="00B10C62"/>
    <w:rsid w:val="00B10D67"/>
    <w:rsid w:val="00B1254A"/>
    <w:rsid w:val="00B12ADC"/>
    <w:rsid w:val="00B15846"/>
    <w:rsid w:val="00B22FDE"/>
    <w:rsid w:val="00B23D05"/>
    <w:rsid w:val="00B27D86"/>
    <w:rsid w:val="00B32D4B"/>
    <w:rsid w:val="00B402B9"/>
    <w:rsid w:val="00B437D5"/>
    <w:rsid w:val="00B4682F"/>
    <w:rsid w:val="00B55072"/>
    <w:rsid w:val="00B57659"/>
    <w:rsid w:val="00B604B8"/>
    <w:rsid w:val="00B60D54"/>
    <w:rsid w:val="00B63554"/>
    <w:rsid w:val="00B64018"/>
    <w:rsid w:val="00B81193"/>
    <w:rsid w:val="00B8205C"/>
    <w:rsid w:val="00B86BCD"/>
    <w:rsid w:val="00B86E6F"/>
    <w:rsid w:val="00B91CA1"/>
    <w:rsid w:val="00B922BC"/>
    <w:rsid w:val="00B92F96"/>
    <w:rsid w:val="00B93AB4"/>
    <w:rsid w:val="00B94BC0"/>
    <w:rsid w:val="00B96060"/>
    <w:rsid w:val="00BA5150"/>
    <w:rsid w:val="00BA5A83"/>
    <w:rsid w:val="00BB26AF"/>
    <w:rsid w:val="00BB3FAD"/>
    <w:rsid w:val="00BC21B4"/>
    <w:rsid w:val="00BC232B"/>
    <w:rsid w:val="00BC3BE0"/>
    <w:rsid w:val="00BC70FB"/>
    <w:rsid w:val="00BC770B"/>
    <w:rsid w:val="00BD2533"/>
    <w:rsid w:val="00BD35AE"/>
    <w:rsid w:val="00BE192D"/>
    <w:rsid w:val="00BE5952"/>
    <w:rsid w:val="00BE6BE6"/>
    <w:rsid w:val="00BF0F10"/>
    <w:rsid w:val="00C011FD"/>
    <w:rsid w:val="00C065AD"/>
    <w:rsid w:val="00C27C1A"/>
    <w:rsid w:val="00C32E88"/>
    <w:rsid w:val="00C36203"/>
    <w:rsid w:val="00C36F18"/>
    <w:rsid w:val="00C37817"/>
    <w:rsid w:val="00C40BE4"/>
    <w:rsid w:val="00C41DE3"/>
    <w:rsid w:val="00C43401"/>
    <w:rsid w:val="00C47206"/>
    <w:rsid w:val="00C47B93"/>
    <w:rsid w:val="00C77159"/>
    <w:rsid w:val="00C808AF"/>
    <w:rsid w:val="00C848E8"/>
    <w:rsid w:val="00C876C1"/>
    <w:rsid w:val="00C968AD"/>
    <w:rsid w:val="00CA3090"/>
    <w:rsid w:val="00CA6394"/>
    <w:rsid w:val="00CA650C"/>
    <w:rsid w:val="00CA6528"/>
    <w:rsid w:val="00CB18D6"/>
    <w:rsid w:val="00CB70AD"/>
    <w:rsid w:val="00CC462F"/>
    <w:rsid w:val="00CD1B92"/>
    <w:rsid w:val="00CD406E"/>
    <w:rsid w:val="00CD7F18"/>
    <w:rsid w:val="00CE1C3F"/>
    <w:rsid w:val="00CE4EFC"/>
    <w:rsid w:val="00CF6480"/>
    <w:rsid w:val="00D21D63"/>
    <w:rsid w:val="00D235D0"/>
    <w:rsid w:val="00D3092C"/>
    <w:rsid w:val="00D31FC2"/>
    <w:rsid w:val="00D40A70"/>
    <w:rsid w:val="00D41DC8"/>
    <w:rsid w:val="00D457CC"/>
    <w:rsid w:val="00D53B6F"/>
    <w:rsid w:val="00D53BBC"/>
    <w:rsid w:val="00D54A61"/>
    <w:rsid w:val="00D54DEE"/>
    <w:rsid w:val="00D6006D"/>
    <w:rsid w:val="00D64346"/>
    <w:rsid w:val="00D66DFE"/>
    <w:rsid w:val="00D714F5"/>
    <w:rsid w:val="00D727E8"/>
    <w:rsid w:val="00D72A07"/>
    <w:rsid w:val="00D72E02"/>
    <w:rsid w:val="00D754C6"/>
    <w:rsid w:val="00D75AAF"/>
    <w:rsid w:val="00D77FB9"/>
    <w:rsid w:val="00D8463B"/>
    <w:rsid w:val="00D859AA"/>
    <w:rsid w:val="00D92843"/>
    <w:rsid w:val="00D95A3B"/>
    <w:rsid w:val="00DA0F11"/>
    <w:rsid w:val="00DA161D"/>
    <w:rsid w:val="00DA1FBA"/>
    <w:rsid w:val="00DA580A"/>
    <w:rsid w:val="00DB4B5B"/>
    <w:rsid w:val="00DD4BEC"/>
    <w:rsid w:val="00DD69AD"/>
    <w:rsid w:val="00DF30F1"/>
    <w:rsid w:val="00DF3C71"/>
    <w:rsid w:val="00DF7E1B"/>
    <w:rsid w:val="00E111C4"/>
    <w:rsid w:val="00E143C9"/>
    <w:rsid w:val="00E15514"/>
    <w:rsid w:val="00E1770B"/>
    <w:rsid w:val="00E22B7E"/>
    <w:rsid w:val="00E2712B"/>
    <w:rsid w:val="00E40C63"/>
    <w:rsid w:val="00E41182"/>
    <w:rsid w:val="00E428EF"/>
    <w:rsid w:val="00E4361D"/>
    <w:rsid w:val="00E46016"/>
    <w:rsid w:val="00E4786B"/>
    <w:rsid w:val="00E54F17"/>
    <w:rsid w:val="00E65451"/>
    <w:rsid w:val="00E67097"/>
    <w:rsid w:val="00E70BBF"/>
    <w:rsid w:val="00E72672"/>
    <w:rsid w:val="00E74BE2"/>
    <w:rsid w:val="00E82213"/>
    <w:rsid w:val="00E87659"/>
    <w:rsid w:val="00E902EA"/>
    <w:rsid w:val="00E96A2B"/>
    <w:rsid w:val="00EA246E"/>
    <w:rsid w:val="00EA259E"/>
    <w:rsid w:val="00EA27AA"/>
    <w:rsid w:val="00EB1F27"/>
    <w:rsid w:val="00EB26BB"/>
    <w:rsid w:val="00EB3209"/>
    <w:rsid w:val="00EB4754"/>
    <w:rsid w:val="00EB5B19"/>
    <w:rsid w:val="00EC175B"/>
    <w:rsid w:val="00EC1995"/>
    <w:rsid w:val="00EC4C86"/>
    <w:rsid w:val="00ED0377"/>
    <w:rsid w:val="00EE2CA3"/>
    <w:rsid w:val="00EE53F7"/>
    <w:rsid w:val="00EF7EBB"/>
    <w:rsid w:val="00F053A8"/>
    <w:rsid w:val="00F14176"/>
    <w:rsid w:val="00F20F72"/>
    <w:rsid w:val="00F219F1"/>
    <w:rsid w:val="00F22A22"/>
    <w:rsid w:val="00F36FA0"/>
    <w:rsid w:val="00F410C7"/>
    <w:rsid w:val="00F44822"/>
    <w:rsid w:val="00F47692"/>
    <w:rsid w:val="00F51B28"/>
    <w:rsid w:val="00F56832"/>
    <w:rsid w:val="00F61F20"/>
    <w:rsid w:val="00F66A1F"/>
    <w:rsid w:val="00F7015A"/>
    <w:rsid w:val="00F7086D"/>
    <w:rsid w:val="00F7093D"/>
    <w:rsid w:val="00F71C2B"/>
    <w:rsid w:val="00F76950"/>
    <w:rsid w:val="00F80A04"/>
    <w:rsid w:val="00F81AE9"/>
    <w:rsid w:val="00F848FB"/>
    <w:rsid w:val="00F86468"/>
    <w:rsid w:val="00F94C61"/>
    <w:rsid w:val="00F97B0E"/>
    <w:rsid w:val="00FA4D66"/>
    <w:rsid w:val="00FB06A1"/>
    <w:rsid w:val="00FB3DCE"/>
    <w:rsid w:val="00FC36D2"/>
    <w:rsid w:val="00FC4CBE"/>
    <w:rsid w:val="00FC7C22"/>
    <w:rsid w:val="00FD0045"/>
    <w:rsid w:val="00FD6A00"/>
    <w:rsid w:val="00FE1868"/>
    <w:rsid w:val="00FF66A4"/>
    <w:rsid w:val="00FF6ECF"/>
    <w:rsid w:val="00FF7D88"/>
    <w:rsid w:val="0B3FB75D"/>
    <w:rsid w:val="0BD22DBD"/>
    <w:rsid w:val="12AE0C7F"/>
    <w:rsid w:val="179F2654"/>
    <w:rsid w:val="3C95AFAC"/>
    <w:rsid w:val="40171715"/>
    <w:rsid w:val="66B1BF5F"/>
    <w:rsid w:val="76DF342E"/>
    <w:rsid w:val="782351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678BC0"/>
  <w15:chartTrackingRefBased/>
  <w15:docId w15:val="{956E6DB9-C21A-44E4-9631-1F20AA9AF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3" w:unhideWhenUsed="1" w:qFormat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5514"/>
    <w:pPr>
      <w:spacing w:after="20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42BE5"/>
    <w:pPr>
      <w:spacing w:after="0" w:line="200" w:lineRule="exact"/>
      <w:outlineLvl w:val="0"/>
    </w:pPr>
    <w:rPr>
      <w:b/>
      <w:sz w:val="18"/>
      <w:szCs w:val="1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60A5"/>
    <w:pPr>
      <w:spacing w:after="0"/>
      <w:outlineLvl w:val="1"/>
    </w:pPr>
    <w:rPr>
      <w:sz w:val="18"/>
      <w:szCs w:val="1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2BE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aliases w:val="Default"/>
    <w:basedOn w:val="TableNormal"/>
    <w:uiPriority w:val="39"/>
    <w:rsid w:val="00E40C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40C63"/>
  </w:style>
  <w:style w:type="character" w:styleId="Strong">
    <w:name w:val="Strong"/>
    <w:basedOn w:val="DefaultParagraphFont"/>
    <w:uiPriority w:val="22"/>
    <w:qFormat/>
    <w:rsid w:val="00E40C63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40C63"/>
  </w:style>
  <w:style w:type="character" w:styleId="PlaceholderText">
    <w:name w:val="Placeholder Text"/>
    <w:basedOn w:val="DefaultParagraphFont"/>
    <w:uiPriority w:val="99"/>
    <w:semiHidden/>
    <w:rsid w:val="00E40C63"/>
    <w:rPr>
      <w:color w:val="808080"/>
    </w:rPr>
  </w:style>
  <w:style w:type="table" w:styleId="TableGridLight">
    <w:name w:val="Grid Table Light"/>
    <w:basedOn w:val="TableNormal"/>
    <w:uiPriority w:val="40"/>
    <w:rsid w:val="00EC199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Spacing">
    <w:name w:val="No Spacing"/>
    <w:basedOn w:val="Normal"/>
    <w:uiPriority w:val="1"/>
    <w:qFormat/>
    <w:rsid w:val="00E111C4"/>
    <w:pPr>
      <w:spacing w:after="0"/>
    </w:pPr>
  </w:style>
  <w:style w:type="character" w:customStyle="1" w:styleId="Heading1Char">
    <w:name w:val="Heading 1 Char"/>
    <w:basedOn w:val="DefaultParagraphFont"/>
    <w:link w:val="Heading1"/>
    <w:uiPriority w:val="9"/>
    <w:rsid w:val="00A42BE5"/>
    <w:rPr>
      <w:b/>
      <w:sz w:val="18"/>
      <w:szCs w:val="16"/>
    </w:rPr>
  </w:style>
  <w:style w:type="paragraph" w:styleId="Title">
    <w:name w:val="Title"/>
    <w:basedOn w:val="Header"/>
    <w:next w:val="Normal"/>
    <w:link w:val="TitleChar"/>
    <w:uiPriority w:val="10"/>
    <w:qFormat/>
    <w:rsid w:val="00A42BE5"/>
    <w:pPr>
      <w:spacing w:after="120"/>
    </w:pPr>
    <w:rPr>
      <w:rFonts w:asciiTheme="majorHAnsi" w:hAnsiTheme="majorHAnsi"/>
      <w:sz w:val="36"/>
    </w:rPr>
  </w:style>
  <w:style w:type="character" w:customStyle="1" w:styleId="TitleChar">
    <w:name w:val="Title Char"/>
    <w:basedOn w:val="DefaultParagraphFont"/>
    <w:link w:val="Title"/>
    <w:uiPriority w:val="10"/>
    <w:rsid w:val="00A42BE5"/>
    <w:rPr>
      <w:rFonts w:asciiTheme="majorHAnsi" w:hAnsiTheme="majorHAnsi"/>
      <w:sz w:val="36"/>
    </w:rPr>
  </w:style>
  <w:style w:type="paragraph" w:styleId="Subtitle">
    <w:name w:val="Subtitle"/>
    <w:basedOn w:val="Header"/>
    <w:next w:val="Normal"/>
    <w:link w:val="SubtitleChar"/>
    <w:uiPriority w:val="11"/>
    <w:qFormat/>
    <w:rsid w:val="00A42BE5"/>
    <w:rPr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A42BE5"/>
    <w:rPr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4C60A5"/>
    <w:rPr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A42BE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Closing">
    <w:name w:val="Closing"/>
    <w:basedOn w:val="Normal"/>
    <w:link w:val="ClosingChar"/>
    <w:uiPriority w:val="3"/>
    <w:semiHidden/>
    <w:unhideWhenUsed/>
    <w:qFormat/>
    <w:rsid w:val="00123A7D"/>
    <w:pPr>
      <w:spacing w:before="280" w:after="0"/>
      <w:ind w:left="144"/>
      <w:jc w:val="right"/>
    </w:pPr>
    <w:rPr>
      <w:rFonts w:asciiTheme="majorHAnsi" w:eastAsiaTheme="majorEastAsia" w:hAnsiTheme="majorHAnsi" w:cstheme="majorBidi"/>
      <w:color w:val="5B9BD5" w:themeColor="accent1"/>
    </w:rPr>
  </w:style>
  <w:style w:type="character" w:customStyle="1" w:styleId="ClosingChar">
    <w:name w:val="Closing Char"/>
    <w:basedOn w:val="DefaultParagraphFont"/>
    <w:link w:val="Closing"/>
    <w:uiPriority w:val="3"/>
    <w:semiHidden/>
    <w:rsid w:val="00123A7D"/>
    <w:rPr>
      <w:rFonts w:asciiTheme="majorHAnsi" w:eastAsiaTheme="majorEastAsia" w:hAnsiTheme="majorHAnsi" w:cstheme="majorBidi"/>
      <w:color w:val="5B9BD5" w:themeColor="accent1"/>
    </w:rPr>
  </w:style>
  <w:style w:type="character" w:customStyle="1" w:styleId="Style1Char">
    <w:name w:val="Style1 Char"/>
    <w:basedOn w:val="DefaultParagraphFont"/>
    <w:link w:val="Style1"/>
    <w:locked/>
    <w:rsid w:val="009C7016"/>
    <w:rPr>
      <w:rFonts w:ascii="Calibri" w:eastAsia="Calibri" w:hAnsi="Calibri" w:cs="Times New Roman"/>
      <w:color w:val="0070C0"/>
      <w:szCs w:val="16"/>
      <w:u w:val="single"/>
    </w:rPr>
  </w:style>
  <w:style w:type="paragraph" w:customStyle="1" w:styleId="Style1">
    <w:name w:val="Style1"/>
    <w:basedOn w:val="Normal"/>
    <w:link w:val="Style1Char"/>
    <w:qFormat/>
    <w:rsid w:val="009C7016"/>
    <w:pPr>
      <w:spacing w:before="60" w:after="60"/>
    </w:pPr>
    <w:rPr>
      <w:rFonts w:ascii="Calibri" w:eastAsia="Calibri" w:hAnsi="Calibri" w:cs="Times New Roman"/>
      <w:color w:val="0070C0"/>
      <w:szCs w:val="16"/>
      <w:u w:val="single"/>
    </w:rPr>
  </w:style>
  <w:style w:type="paragraph" w:customStyle="1" w:styleId="Pagina">
    <w:name w:val="Pagina"/>
    <w:basedOn w:val="Normal"/>
    <w:link w:val="PaginaChar"/>
    <w:qFormat/>
    <w:rsid w:val="006A7DAE"/>
    <w:pPr>
      <w:spacing w:after="160" w:line="278" w:lineRule="auto"/>
    </w:pPr>
    <w:rPr>
      <w:rFonts w:ascii="Segoe UI" w:hAnsi="Segoe UI"/>
      <w:sz w:val="18"/>
      <w:szCs w:val="24"/>
      <w14:ligatures w14:val="standardContextual"/>
    </w:rPr>
  </w:style>
  <w:style w:type="character" w:customStyle="1" w:styleId="PaginaChar">
    <w:name w:val="Pagina Char"/>
    <w:basedOn w:val="DefaultParagraphFont"/>
    <w:link w:val="Pagina"/>
    <w:rsid w:val="006A7DAE"/>
    <w:rPr>
      <w:rFonts w:ascii="Segoe UI" w:hAnsi="Segoe UI"/>
      <w:sz w:val="18"/>
      <w:szCs w:val="24"/>
      <w14:ligatures w14:val="standardContextual"/>
    </w:rPr>
  </w:style>
  <w:style w:type="table" w:customStyle="1" w:styleId="TableGrid1">
    <w:name w:val="Table Grid1"/>
    <w:basedOn w:val="TableNormal"/>
    <w:next w:val="TableGrid"/>
    <w:uiPriority w:val="39"/>
    <w:rsid w:val="006A7DAE"/>
    <w:pPr>
      <w:spacing w:after="0" w:line="240" w:lineRule="auto"/>
    </w:pPr>
    <w:rPr>
      <w:rFonts w:ascii="Segoe UI" w:eastAsia="Times New Roman" w:hAnsi="Segoe UI"/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rFonts w:ascii="Impact" w:hAnsi="Impact"/>
      </w:rPr>
    </w:tblStylePr>
  </w:style>
  <w:style w:type="table" w:customStyle="1" w:styleId="TableGrid2">
    <w:name w:val="Table Grid2"/>
    <w:basedOn w:val="TableNormal"/>
    <w:next w:val="TableGrid"/>
    <w:uiPriority w:val="39"/>
    <w:rsid w:val="006A7DAE"/>
    <w:pPr>
      <w:spacing w:after="0" w:line="240" w:lineRule="auto"/>
    </w:pPr>
    <w:rPr>
      <w:rFonts w:ascii="Segoe UI" w:eastAsia="Times New Roman" w:hAnsi="Segoe UI"/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rFonts w:ascii="Impact" w:hAnsi="Impact"/>
      </w:rPr>
    </w:tblStylePr>
  </w:style>
  <w:style w:type="table" w:customStyle="1" w:styleId="Default1">
    <w:name w:val="Default1"/>
    <w:basedOn w:val="TableNormal"/>
    <w:next w:val="TableGrid"/>
    <w:uiPriority w:val="39"/>
    <w:rsid w:val="0042705F"/>
    <w:pPr>
      <w:spacing w:after="0" w:line="240" w:lineRule="auto"/>
    </w:pPr>
    <w:rPr>
      <w:rFonts w:ascii="Segoe UI" w:hAnsi="Segoe UI"/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rFonts w:ascii="Impact" w:hAnsi="Impact"/>
      </w:rPr>
    </w:tblStylePr>
  </w:style>
  <w:style w:type="table" w:customStyle="1" w:styleId="Default2">
    <w:name w:val="Default2"/>
    <w:basedOn w:val="TableNormal"/>
    <w:next w:val="TableGrid"/>
    <w:uiPriority w:val="39"/>
    <w:rsid w:val="00B81193"/>
    <w:pPr>
      <w:spacing w:after="0" w:line="240" w:lineRule="auto"/>
    </w:pPr>
    <w:rPr>
      <w:rFonts w:ascii="Segoe UI" w:hAnsi="Segoe UI"/>
      <w:kern w:val="2"/>
      <w:sz w:val="24"/>
      <w:szCs w:val="24"/>
      <w:lang w:eastAsia="ja-JP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rFonts w:ascii="Yu Gothic Medium" w:hAnsi="Yu Gothic Medium"/>
      </w:rPr>
    </w:tblStylePr>
  </w:style>
  <w:style w:type="paragraph" w:customStyle="1" w:styleId="BCLabel">
    <w:name w:val="BC Label"/>
    <w:basedOn w:val="NoSpacing"/>
    <w:next w:val="Normal"/>
    <w:uiPriority w:val="2"/>
    <w:qFormat/>
    <w:pPr>
      <w:keepNext/>
    </w:pPr>
    <w:rPr>
      <w:rFonts w:asciiTheme="majorHAnsi" w:eastAsiaTheme="majorEastAsia" w:hAnsiTheme="majorHAnsi" w:cstheme="majorBidi"/>
      <w:color w:val="000000" w:themeColor="text1"/>
    </w:rPr>
  </w:style>
  <w:style w:type="paragraph" w:customStyle="1" w:styleId="BCLabelNumber">
    <w:name w:val="BC Label Number"/>
    <w:basedOn w:val="BCLabel"/>
    <w:next w:val="Normal"/>
    <w:uiPriority w:val="2"/>
    <w:qFormat/>
    <w:pPr>
      <w:jc w:val="right"/>
    </w:pPr>
    <w:rPr>
      <w14:numSpacing w14:val="tabular"/>
    </w:rPr>
  </w:style>
  <w:style w:type="paragraph" w:customStyle="1" w:styleId="BCNumber">
    <w:name w:val="BC Number"/>
    <w:basedOn w:val="NoSpacing"/>
    <w:next w:val="Normal"/>
    <w:uiPriority w:val="2"/>
    <w:qFormat/>
    <w:pPr>
      <w:jc w:val="right"/>
    </w:pPr>
    <w:rPr>
      <w:color w:val="000000" w:themeColor="text1"/>
      <w14:numSpacing w14:val="tabular"/>
    </w:rPr>
  </w:style>
  <w:style w:type="table" w:customStyle="1" w:styleId="BCBlockTable">
    <w:name w:val="BC Block Table"/>
    <w:basedOn w:val="TableNormal"/>
    <w:uiPriority w:val="99"/>
    <w:qFormat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rFonts w:asciiTheme="majorHAnsi" w:hAnsiTheme="majorHAnsi" w:cstheme="majorBidi"/>
      </w:rPr>
      <w:tblPr/>
      <w:tcPr>
        <w:vAlign w:val="top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04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webSettings" Target="webSetting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header" Target="header2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cobwj\Desktop\Simplified%20Sales%20Documen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26E445D9C474447A735DE4613CCC4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AF9B20-1CCE-4CBF-BDF2-A01C6503C39A}"/>
      </w:docPartPr>
      <w:docPartBody>
        <w:p w:rsidR="0078702A" w:rsidRDefault="00FC36D2" w:rsidP="00FC36D2">
          <w:pPr>
            <w:pStyle w:val="926E445D9C474447A735DE4613CCC4B4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8796418159549F8A33279B4B6A0991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279280-CF0A-4B63-A8A8-E6CBBAD3489B}"/>
      </w:docPartPr>
      <w:docPartBody>
        <w:p w:rsidR="0078702A" w:rsidRDefault="00FC36D2" w:rsidP="00FC36D2">
          <w:pPr>
            <w:pStyle w:val="18796418159549F8A33279B4B6A0991C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5A5FB2714A94384A9637A7C71C185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16D03E-F03D-48B3-9917-443F7CC06CFE}"/>
      </w:docPartPr>
      <w:docPartBody>
        <w:p w:rsidR="0078702A" w:rsidRDefault="00FC36D2" w:rsidP="00FC36D2">
          <w:pPr>
            <w:pStyle w:val="85A5FB2714A94384A9637A7C71C18573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351E1828E2647B397589986DFAEE98B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F1578845-B221-4ED7-9F25-9C419199421F}"/>
      </w:docPartPr>
      <w:docPartBody>
        <w:p w:rsidR="003C7781" w:rsidRDefault="0043381F" w:rsidP="0043381F">
          <w:pPr>
            <w:pStyle w:val="9351E1828E2647B397589986DFAEE98B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104214807C1491D9DA3C558DAF34463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5B45AD15-C216-49E0-B27E-007667BBD8F5}"/>
      </w:docPartPr>
      <w:docPartBody>
        <w:p w:rsidR="003C7781" w:rsidRDefault="005251EB">
          <w:pPr>
            <w:pStyle w:val="7104214807C1491D9DA3C558DAF34463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F2EB8C2EA3A41718BECF7229E45343A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476E876B-9AB1-46DD-A4BA-C9CA7635E1BB}"/>
      </w:docPartPr>
      <w:docPartBody>
        <w:p w:rsidR="003C7781" w:rsidRDefault="00E70BBF" w:rsidP="00E70BBF">
          <w:pPr>
            <w:pStyle w:val="EF2EB8C2EA3A41718BECF7229E45343A"/>
          </w:pPr>
          <w:r w:rsidRPr="00B7295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6377B5B0A7C484C8A8C034B5AC1C9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AB85B0-9385-4E1F-8113-C9F075F5CF24}"/>
      </w:docPartPr>
      <w:docPartBody>
        <w:p w:rsidR="006330A6" w:rsidRDefault="0077336F" w:rsidP="0077336F">
          <w:pPr>
            <w:pStyle w:val="C6377B5B0A7C484C8A8C034B5AC1C9DB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0CD96C4CB7946BC886D4F5BC2AD2E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10D41A-DDDF-449A-8EBF-E86861998264}"/>
      </w:docPartPr>
      <w:docPartBody>
        <w:p w:rsidR="006330A6" w:rsidRDefault="0077336F" w:rsidP="0077336F">
          <w:pPr>
            <w:pStyle w:val="50CD96C4CB7946BC886D4F5BC2AD2EAC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D080D889CDE453F9B3ED72F7F5472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97D3D4-E8B9-45FB-9F96-6AF3B100AFAF}"/>
      </w:docPartPr>
      <w:docPartBody>
        <w:p w:rsidR="00423986" w:rsidRDefault="004B1D62" w:rsidP="004B1D62">
          <w:pPr>
            <w:pStyle w:val="DD080D889CDE453F9B3ED72F7F5472EC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88E9AFC33624FCFAB7C2B54009678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795503-DDD0-40CB-9C66-E275F2484519}"/>
      </w:docPartPr>
      <w:docPartBody>
        <w:p w:rsidR="00423986" w:rsidRDefault="004B1D62" w:rsidP="004B1D62">
          <w:pPr>
            <w:pStyle w:val="088E9AFC33624FCFAB7C2B54009678D3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5625F748B574E2F8976E6D8DA7F47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3A4A45-6791-4C13-B658-1F58DF30E650}"/>
      </w:docPartPr>
      <w:docPartBody>
        <w:p w:rsidR="00423986" w:rsidRDefault="004B1D62" w:rsidP="004B1D62">
          <w:pPr>
            <w:pStyle w:val="25625F748B574E2F8976E6D8DA7F4740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559E201C8814E088236E307221CE6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79E649-4830-4B7B-BA86-81CEDCB34AB4}"/>
      </w:docPartPr>
      <w:docPartBody>
        <w:p w:rsidR="00423986" w:rsidRDefault="004B1D62" w:rsidP="004B1D62">
          <w:pPr>
            <w:pStyle w:val="A559E201C8814E088236E307221CE60E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87FC386F5BE46B08EC047FF6AEA10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31C7DC-EF0A-4A7C-B888-9A23926C8219}"/>
      </w:docPartPr>
      <w:docPartBody>
        <w:p w:rsidR="00000000" w:rsidRDefault="00642EF5" w:rsidP="00642EF5">
          <w:pPr>
            <w:pStyle w:val="987FC386F5BE46B08EC047FF6AEA1048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DCF03C2C1974513B2906DAA83C8E6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C193B6-584C-4D46-890F-8D2650066019}"/>
      </w:docPartPr>
      <w:docPartBody>
        <w:p w:rsidR="00000000" w:rsidRDefault="00642EF5" w:rsidP="00642EF5">
          <w:pPr>
            <w:pStyle w:val="4DCF03C2C1974513B2906DAA83C8E6A4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05F897B3D06404AB32DBEC95DA04E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67C17C-A72C-40EF-9739-D0F22321791D}"/>
      </w:docPartPr>
      <w:docPartBody>
        <w:p w:rsidR="00000000" w:rsidRDefault="00000000">
          <w:pPr>
            <w:pStyle w:val="205F897B3D06404AB32DBEC95DA04EF4"/>
          </w:pPr>
          <w:r w:rsidRPr="179F2654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Yu Gothic Medium"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35BE"/>
    <w:rsid w:val="00003B56"/>
    <w:rsid w:val="0003303F"/>
    <w:rsid w:val="00042276"/>
    <w:rsid w:val="000706A7"/>
    <w:rsid w:val="00073078"/>
    <w:rsid w:val="00082B18"/>
    <w:rsid w:val="0009355D"/>
    <w:rsid w:val="001024F7"/>
    <w:rsid w:val="00133336"/>
    <w:rsid w:val="00182A4D"/>
    <w:rsid w:val="001A2258"/>
    <w:rsid w:val="001D6FE3"/>
    <w:rsid w:val="001F6C15"/>
    <w:rsid w:val="0027442B"/>
    <w:rsid w:val="002839BD"/>
    <w:rsid w:val="002A6E8F"/>
    <w:rsid w:val="002B26E2"/>
    <w:rsid w:val="002B3B07"/>
    <w:rsid w:val="002B4421"/>
    <w:rsid w:val="002B6532"/>
    <w:rsid w:val="002F6AA1"/>
    <w:rsid w:val="00313CC3"/>
    <w:rsid w:val="003514EE"/>
    <w:rsid w:val="00377866"/>
    <w:rsid w:val="00396688"/>
    <w:rsid w:val="003C12CB"/>
    <w:rsid w:val="003C30A0"/>
    <w:rsid w:val="003C7781"/>
    <w:rsid w:val="003D1B0C"/>
    <w:rsid w:val="003E037C"/>
    <w:rsid w:val="003F5C4E"/>
    <w:rsid w:val="00401EE8"/>
    <w:rsid w:val="00423986"/>
    <w:rsid w:val="00425095"/>
    <w:rsid w:val="0042793B"/>
    <w:rsid w:val="0043381F"/>
    <w:rsid w:val="00441283"/>
    <w:rsid w:val="004966EF"/>
    <w:rsid w:val="004B1D62"/>
    <w:rsid w:val="004E6849"/>
    <w:rsid w:val="005073E4"/>
    <w:rsid w:val="00507E0A"/>
    <w:rsid w:val="005251EB"/>
    <w:rsid w:val="00547055"/>
    <w:rsid w:val="00591BD2"/>
    <w:rsid w:val="005E35BE"/>
    <w:rsid w:val="006330A6"/>
    <w:rsid w:val="00642EF5"/>
    <w:rsid w:val="006C0148"/>
    <w:rsid w:val="006E220A"/>
    <w:rsid w:val="006F7175"/>
    <w:rsid w:val="0077336F"/>
    <w:rsid w:val="00781235"/>
    <w:rsid w:val="00784F9C"/>
    <w:rsid w:val="0078702A"/>
    <w:rsid w:val="007D6C7F"/>
    <w:rsid w:val="007F1293"/>
    <w:rsid w:val="0080614B"/>
    <w:rsid w:val="00822ACB"/>
    <w:rsid w:val="00825186"/>
    <w:rsid w:val="0085166E"/>
    <w:rsid w:val="0089757A"/>
    <w:rsid w:val="008A720C"/>
    <w:rsid w:val="008C225B"/>
    <w:rsid w:val="008F50AF"/>
    <w:rsid w:val="00916429"/>
    <w:rsid w:val="00920D69"/>
    <w:rsid w:val="009717E3"/>
    <w:rsid w:val="009A5EC5"/>
    <w:rsid w:val="009C4954"/>
    <w:rsid w:val="00A01C7A"/>
    <w:rsid w:val="00A103E8"/>
    <w:rsid w:val="00A10449"/>
    <w:rsid w:val="00A46F73"/>
    <w:rsid w:val="00A650E0"/>
    <w:rsid w:val="00AC48B9"/>
    <w:rsid w:val="00AE5EE7"/>
    <w:rsid w:val="00B06A1E"/>
    <w:rsid w:val="00B4682F"/>
    <w:rsid w:val="00B95809"/>
    <w:rsid w:val="00BD662E"/>
    <w:rsid w:val="00BF27CE"/>
    <w:rsid w:val="00C03606"/>
    <w:rsid w:val="00CB7A61"/>
    <w:rsid w:val="00CB7A74"/>
    <w:rsid w:val="00CC7327"/>
    <w:rsid w:val="00CD68FD"/>
    <w:rsid w:val="00CD6CA3"/>
    <w:rsid w:val="00CE4C52"/>
    <w:rsid w:val="00D52343"/>
    <w:rsid w:val="00E428EF"/>
    <w:rsid w:val="00E46016"/>
    <w:rsid w:val="00E70BBF"/>
    <w:rsid w:val="00E82213"/>
    <w:rsid w:val="00F635C5"/>
    <w:rsid w:val="00F64A28"/>
    <w:rsid w:val="00F7086D"/>
    <w:rsid w:val="00F7424D"/>
    <w:rsid w:val="00F97378"/>
    <w:rsid w:val="00FB3ED0"/>
    <w:rsid w:val="00FC36D2"/>
    <w:rsid w:val="00FD1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EF2EB8C2EA3A41718BECF7229E45343A">
    <w:name w:val="EF2EB8C2EA3A41718BECF7229E45343A"/>
    <w:rsid w:val="00E70BBF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351E1828E2647B397589986DFAEE98B">
    <w:name w:val="9351E1828E2647B397589986DFAEE98B"/>
    <w:rsid w:val="0043381F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4B40CB58FEE4E1D8671ACB461A74096">
    <w:name w:val="94B40CB58FEE4E1D8671ACB461A74096"/>
    <w:rsid w:val="00E70BBF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26E445D9C474447A735DE4613CCC4B4">
    <w:name w:val="926E445D9C474447A735DE4613CCC4B4"/>
    <w:rsid w:val="00FC36D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8796418159549F8A33279B4B6A0991C">
    <w:name w:val="18796418159549F8A33279B4B6A0991C"/>
    <w:rsid w:val="00FC36D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5A5FB2714A94384A9637A7C71C18573">
    <w:name w:val="85A5FB2714A94384A9637A7C71C18573"/>
    <w:rsid w:val="00FC36D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7104214807C1491D9DA3C558DAF34463">
    <w:name w:val="7104214807C1491D9DA3C558DAF3446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6377B5B0A7C484C8A8C034B5AC1C9DB">
    <w:name w:val="C6377B5B0A7C484C8A8C034B5AC1C9DB"/>
    <w:rsid w:val="0077336F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E57F42254CA451FAF0B79F798107A19">
    <w:name w:val="8E57F42254CA451FAF0B79F798107A19"/>
    <w:rsid w:val="00642EF5"/>
    <w:pPr>
      <w:spacing w:line="278" w:lineRule="auto"/>
    </w:pPr>
    <w:rPr>
      <w:kern w:val="2"/>
      <w:sz w:val="24"/>
      <w:szCs w:val="24"/>
      <w:lang w:val="en-DK" w:eastAsia="en-DK"/>
      <w14:ligatures w14:val="standardContextual"/>
    </w:rPr>
  </w:style>
  <w:style w:type="paragraph" w:customStyle="1" w:styleId="50CD96C4CB7946BC886D4F5BC2AD2EAC">
    <w:name w:val="50CD96C4CB7946BC886D4F5BC2AD2EAC"/>
    <w:rsid w:val="0077336F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E3FD24E78514358814CD1CB2E7DCA51">
    <w:name w:val="BE3FD24E78514358814CD1CB2E7DCA51"/>
    <w:rsid w:val="00642EF5"/>
    <w:pPr>
      <w:spacing w:line="278" w:lineRule="auto"/>
    </w:pPr>
    <w:rPr>
      <w:kern w:val="2"/>
      <w:sz w:val="24"/>
      <w:szCs w:val="24"/>
      <w:lang w:val="en-DK" w:eastAsia="en-DK"/>
      <w14:ligatures w14:val="standardContextual"/>
    </w:rPr>
  </w:style>
  <w:style w:type="paragraph" w:customStyle="1" w:styleId="987FC386F5BE46B08EC047FF6AEA1048">
    <w:name w:val="987FC386F5BE46B08EC047FF6AEA1048"/>
    <w:rsid w:val="00642EF5"/>
    <w:pPr>
      <w:spacing w:line="278" w:lineRule="auto"/>
    </w:pPr>
    <w:rPr>
      <w:kern w:val="2"/>
      <w:sz w:val="24"/>
      <w:szCs w:val="24"/>
      <w:lang w:val="en-DK" w:eastAsia="en-DK"/>
      <w14:ligatures w14:val="standardContextual"/>
    </w:rPr>
  </w:style>
  <w:style w:type="paragraph" w:customStyle="1" w:styleId="4DCF03C2C1974513B2906DAA83C8E6A4">
    <w:name w:val="4DCF03C2C1974513B2906DAA83C8E6A4"/>
    <w:rsid w:val="00642EF5"/>
    <w:pPr>
      <w:spacing w:line="278" w:lineRule="auto"/>
    </w:pPr>
    <w:rPr>
      <w:kern w:val="2"/>
      <w:sz w:val="24"/>
      <w:szCs w:val="24"/>
      <w:lang w:val="en-DK" w:eastAsia="en-DK"/>
      <w14:ligatures w14:val="standardContextual"/>
    </w:rPr>
  </w:style>
  <w:style w:type="paragraph" w:customStyle="1" w:styleId="DD080D889CDE453F9B3ED72F7F5472EC">
    <w:name w:val="DD080D889CDE453F9B3ED72F7F5472EC"/>
    <w:rsid w:val="004B1D62"/>
    <w:pPr>
      <w:spacing w:line="278" w:lineRule="auto"/>
    </w:pPr>
    <w:rPr>
      <w:kern w:val="2"/>
      <w:sz w:val="24"/>
      <w:szCs w:val="24"/>
      <w:lang w:val="da-DK" w:eastAsia="da-DK"/>
      <w14:ligatures w14:val="standardContextual"/>
    </w:rPr>
  </w:style>
  <w:style w:type="paragraph" w:customStyle="1" w:styleId="088E9AFC33624FCFAB7C2B54009678D3">
    <w:name w:val="088E9AFC33624FCFAB7C2B54009678D3"/>
    <w:rsid w:val="004B1D62"/>
    <w:pPr>
      <w:spacing w:line="278" w:lineRule="auto"/>
    </w:pPr>
    <w:rPr>
      <w:kern w:val="2"/>
      <w:sz w:val="24"/>
      <w:szCs w:val="24"/>
      <w:lang w:val="da-DK" w:eastAsia="da-DK"/>
      <w14:ligatures w14:val="standardContextual"/>
    </w:rPr>
  </w:style>
  <w:style w:type="paragraph" w:customStyle="1" w:styleId="25625F748B574E2F8976E6D8DA7F4740">
    <w:name w:val="25625F748B574E2F8976E6D8DA7F4740"/>
    <w:rsid w:val="004B1D62"/>
    <w:pPr>
      <w:spacing w:line="278" w:lineRule="auto"/>
    </w:pPr>
    <w:rPr>
      <w:kern w:val="2"/>
      <w:sz w:val="24"/>
      <w:szCs w:val="24"/>
      <w:lang w:val="da-DK" w:eastAsia="da-DK"/>
      <w14:ligatures w14:val="standardContextual"/>
    </w:rPr>
  </w:style>
  <w:style w:type="paragraph" w:customStyle="1" w:styleId="A559E201C8814E088236E307221CE60E">
    <w:name w:val="A559E201C8814E088236E307221CE60E"/>
    <w:rsid w:val="004B1D62"/>
    <w:pPr>
      <w:spacing w:line="278" w:lineRule="auto"/>
    </w:pPr>
    <w:rPr>
      <w:kern w:val="2"/>
      <w:sz w:val="24"/>
      <w:szCs w:val="24"/>
      <w:lang w:val="da-DK" w:eastAsia="da-DK"/>
      <w14:ligatures w14:val="standardContextual"/>
    </w:rPr>
  </w:style>
  <w:style w:type="paragraph" w:customStyle="1" w:styleId="205F897B3D06404AB32DBEC95DA04EF4">
    <w:name w:val="205F897B3D06404AB32DBEC95DA04EF4"/>
    <w:pPr>
      <w:spacing w:line="278" w:lineRule="auto"/>
    </w:pPr>
    <w:rPr>
      <w:kern w:val="2"/>
      <w:sz w:val="24"/>
      <w:szCs w:val="24"/>
      <w:lang w:val="en-DK" w:eastAsia="en-DK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��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CAE6B6EBFA5442B0B9E84E60AFF245" ma:contentTypeVersion="18" ma:contentTypeDescription="Create a new document." ma:contentTypeScope="" ma:versionID="69eec3b24558e1297a79cd42e69b0397">
  <xsd:schema xmlns:xsd="http://www.w3.org/2001/XMLSchema" xmlns:xs="http://www.w3.org/2001/XMLSchema" xmlns:p="http://schemas.microsoft.com/office/2006/metadata/properties" xmlns:ns1="http://schemas.microsoft.com/sharepoint/v3" xmlns:ns2="178f68d8-b893-4efd-8406-fab0f21873e4" xmlns:ns3="b83e059f-de16-406c-a902-3d56d4e79ec8" targetNamespace="http://schemas.microsoft.com/office/2006/metadata/properties" ma:root="true" ma:fieldsID="0f52a3acd42ec0bd0d267ba89c916a39" ns1:_="" ns2:_="" ns3:_="">
    <xsd:import namespace="http://schemas.microsoft.com/sharepoint/v3"/>
    <xsd:import namespace="178f68d8-b893-4efd-8406-fab0f21873e4"/>
    <xsd:import namespace="b83e059f-de16-406c-a902-3d56d4e79ec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BillingMetadata" minOccurs="0"/>
                <xsd:element ref="ns1:_ip_UnifiedCompliancePolicyProperties" minOccurs="0"/>
                <xsd:element ref="ns1:_ip_UnifiedCompliancePolicyUIAction" minOccurs="0"/>
                <xsd:element ref="ns2:Package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Audience" minOccurs="0"/>
                <xsd:element ref="ns2:DocumentType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8f68d8-b893-4efd-8406-fab0f21873e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1" nillable="true" ma:displayName="MediaServiceBillingMetadata" ma:hidden="true" ma:internalName="MediaServiceBillingMetadata" ma:readOnly="true">
      <xsd:simpleType>
        <xsd:restriction base="dms:Note"/>
      </xsd:simpleType>
    </xsd:element>
    <xsd:element name="Package" ma:index="14" nillable="true" ma:displayName="Package" ma:format="Dropdown" ma:internalName="Package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#2 Sales"/>
                        <xsd:enumeration value="#5 Accounting"/>
                        <xsd:enumeration value="#7 Production"/>
                        <xsd:enumeration value="#1 Marketing"/>
                        <xsd:enumeration value="#3 Purchase"/>
                        <xsd:enumeration value="#4 Inventory"/>
                        <xsd:enumeration value="#6 Services"/>
                        <xsd:enumeration value="# Production"/>
                        <xsd:enumeration value="#9 Projec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Audience" ma:index="19" nillable="true" ma:displayName="Audience" ma:format="Dropdown" ma:internalName="Audience">
      <xsd:simpleType>
        <xsd:restriction base="dms:Choice">
          <xsd:enumeration value="External"/>
          <xsd:enumeration value="Internal"/>
        </xsd:restriction>
      </xsd:simpleType>
    </xsd:element>
    <xsd:element name="DocumentType" ma:index="20" nillable="true" ma:displayName="Document Type" ma:format="Dropdown" ma:internalName="DocumentType">
      <xsd:simpleType>
        <xsd:restriction base="dms:Choice">
          <xsd:enumeration value="Document"/>
          <xsd:enumeration value="List"/>
        </xsd:restriction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83e059f-de16-406c-a902-3d56d4e79ec8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b75afef1-0c2d-4399-bbb8-f53533336544}" ma:internalName="TaxCatchAll" ma:showField="CatchAllData" ma:web="b83e059f-de16-406c-a902-3d56d4e79ec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��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ackage xmlns="178f68d8-b893-4efd-8406-fab0f21873e4" xsi:nil="true"/>
    <lcf76f155ced4ddcb4097134ff3c332f xmlns="178f68d8-b893-4efd-8406-fab0f21873e4">
      <Terms xmlns="http://schemas.microsoft.com/office/infopath/2007/PartnerControls"/>
    </lcf76f155ced4ddcb4097134ff3c332f>
    <_ip_UnifiedCompliancePolicyUIAction xmlns="http://schemas.microsoft.com/sharepoint/v3" xsi:nil="true"/>
    <TaxCatchAll xmlns="b83e059f-de16-406c-a902-3d56d4e79ec8" xsi:nil="true"/>
    <Audience xmlns="178f68d8-b893-4efd-8406-fab0f21873e4" xsi:nil="true"/>
    <_ip_UnifiedCompliancePolicyProperties xmlns="http://schemas.microsoft.com/sharepoint/v3" xsi:nil="true"/>
    <DocumentType xmlns="178f68d8-b893-4efd-8406-fab0f21873e4" xsi:nil="true"/>
  </documentManagement>
</p:propertie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6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9B7810-1F08-44BD-8C92-120EB79841E6}">
  <ds:schemaRefs>
    <ds:schemaRef ds:uri="urn:microsoft-dynamics-businesscentral/internal/extended/reports/Standard_Sales_Invoice/1306/"/>
  </ds:schemaRefs>
</ds:datastoreItem>
</file>

<file path=customXml/itemProps2.xml><?xml version="1.0" encoding="utf-8"?>
<ds:datastoreItem xmlns:ds="http://schemas.openxmlformats.org/officeDocument/2006/customXml" ds:itemID="{5DC62924-D53F-4D62-B713-57D2474A495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178f68d8-b893-4efd-8406-fab0f21873e4"/>
    <ds:schemaRef ds:uri="b83e059f-de16-406c-a902-3d56d4e79ec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F7A6226-6056-400F-ADDA-E1ADA7C08250}">
  <ds:schemaRefs>
    <ds:schemaRef ds:uri="urn:microsoft-dynamics-nav/reports/Standard_Sales_Invoice/1306/"/>
  </ds:schemaRefs>
</ds:datastoreItem>
</file>

<file path=customXml/itemProps4.xml><?xml version="1.0" encoding="utf-8"?>
<ds:datastoreItem xmlns:ds="http://schemas.openxmlformats.org/officeDocument/2006/customXml" ds:itemID="{A86F1D83-C9A8-49B5-A7A4-4B754CFBD1D9}">
  <ds:schemaRefs>
    <ds:schemaRef ds:uri="http://schemas.microsoft.com/office/2006/metadata/properties"/>
    <ds:schemaRef ds:uri="http://schemas.microsoft.com/office/infopath/2007/PartnerControls"/>
    <ds:schemaRef ds:uri="178f68d8-b893-4efd-8406-fab0f21873e4"/>
    <ds:schemaRef ds:uri="http://schemas.microsoft.com/sharepoint/v3"/>
    <ds:schemaRef ds:uri="b83e059f-de16-406c-a902-3d56d4e79ec8"/>
  </ds:schemaRefs>
</ds:datastoreItem>
</file>

<file path=customXml/itemProps5.xml><?xml version="1.0" encoding="utf-8"?>
<ds:datastoreItem xmlns:ds="http://schemas.openxmlformats.org/officeDocument/2006/customXml" ds:itemID="{7AEC2198-F042-4C71-9FA1-0766E4DE10D1}">
  <ds:schemaRefs>
    <ds:schemaRef ds:uri="http://schemas.microsoft.com/sharepoint/v3/contenttype/forms"/>
  </ds:schemaRefs>
</ds:datastoreItem>
</file>

<file path=customXml/itemProps6.xml><?xml version="1.0" encoding="utf-8"?>
<ds:datastoreItem xmlns:ds="http://schemas.openxmlformats.org/officeDocument/2006/customXml" ds:itemID="{89DB96BF-8133-438A-AAD3-A3C21079AEB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Simplified Sales Document</Template>
  <TotalTime>6</TotalTime>
  <Pages>2</Pages>
  <Words>8</Words>
  <Characters>48</Characters>
  <Application>Microsoft Office Word</Application>
  <DocSecurity>0</DocSecurity>
  <Lines>1</Lines>
  <Paragraphs>1</Paragraphs>
  <ScaleCrop>false</ScaleCrop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Lene Graa Jennum</dc:creator>
  <cp:keywords/>
  <dc:description/>
  <cp:lastModifiedBy>Sarah Bach-Bendsen</cp:lastModifiedBy>
  <cp:revision>25</cp:revision>
  <cp:lastPrinted>2026-07-30T11:03:00Z</cp:lastPrinted>
  <dcterms:created xsi:type="dcterms:W3CDTF">2026-08-12T07:01:00Z</dcterms:created>
  <dcterms:modified xsi:type="dcterms:W3CDTF">2026-08-14T08:03:00Z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0x0101001DCAE6B6EBFA5442B0B9E84E60AFF245</vt:lpwstr>
  </property>
  <property fmtid="{D5CDD505-2E9C-101B-9397-08002B2CF9AE}" pid="3" name="MediaServiceImageTags">
    <vt:lpwstr/>
  </property>
</Properties>
</file>