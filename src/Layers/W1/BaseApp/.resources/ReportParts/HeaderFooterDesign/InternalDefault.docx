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77777777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sectPr w:rsidR="006A7DAE" w:rsidRPr="006A7DAE" w:rsidSect="00261749">
      <w:headerReference w:type="default" r:id="rId13"/>
      <w:headerReference w:type="first" r:id="rId14"/>
      <w:pgSz w:w="11907" w:h="16839" w:code="9"/>
      <w:pgMar w:top="1980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7BEC7" w14:textId="77777777" w:rsidR="005F252C" w:rsidRDefault="005F252C" w:rsidP="00E40C63">
      <w:pPr>
        <w:spacing w:after="0"/>
      </w:pPr>
      <w:r>
        <w:separator/>
      </w:r>
    </w:p>
  </w:endnote>
  <w:endnote w:type="continuationSeparator" w:id="0">
    <w:p w14:paraId="18847F39" w14:textId="77777777" w:rsidR="005F252C" w:rsidRDefault="005F252C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A964" w14:textId="77777777" w:rsidR="005F252C" w:rsidRDefault="005F252C" w:rsidP="00E40C63">
      <w:pPr>
        <w:spacing w:after="0"/>
      </w:pPr>
      <w:r>
        <w:separator/>
      </w:r>
    </w:p>
  </w:footnote>
  <w:footnote w:type="continuationSeparator" w:id="0">
    <w:p w14:paraId="69CCA1AE" w14:textId="77777777" w:rsidR="005F252C" w:rsidRDefault="005F252C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24"/>
      <w:gridCol w:w="7871"/>
    </w:tblGrid>
    <w:tr w:rsidR="00601DC9" w:rsidRPr="00E3302F" w14:paraId="57605950" w14:textId="77777777" w:rsidTr="003F762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77"/>
      </w:trPr>
      <w:sdt>
        <w:sdtPr>
          <w:rPr>
            <w:rFonts w:asciiTheme="majorHAnsi" w:hAnsiTheme="majorHAnsi" w:cstheme="majorHAnsi"/>
            <w:sz w:val="20"/>
            <w:szCs w:val="20"/>
          </w:rPr>
          <w:alias w:val="ReportName"/>
          <w:tag w:val="#BC:InsertDataItem,BCReportInformation/ReportMetadata/ReportName"/>
          <w:id w:val="1949888686"/>
          <w:placeholder>
            <w:docPart w:val="FD3B8A2C8268441380E9F1C808C678E3"/>
          </w:placeholder>
          <w15:color w:val="808080"/>
          <w:text/>
        </w:sdtPr>
        <w:sdtContent>
          <w:tc>
            <w:tcPr>
              <w:tcW w:w="1250" w:type="pct"/>
            </w:tcPr>
            <w:p w14:paraId="685853FB" w14:textId="1F1108FB" w:rsidR="00601DC9" w:rsidRPr="00601DC9" w:rsidRDefault="004F1DDF" w:rsidP="003F762E">
              <w:r w:rsidRPr="003F762E">
                <w:rPr>
                  <w:rFonts w:asciiTheme="majorHAnsi" w:hAnsiTheme="majorHAnsi" w:cstheme="majorHAnsi"/>
                  <w:sz w:val="20"/>
                  <w:szCs w:val="20"/>
                </w:rPr>
                <w:t>Report Name</w:t>
              </w:r>
            </w:p>
          </w:tc>
        </w:sdtContent>
      </w:sdt>
      <w:tc>
        <w:tcPr>
          <w:tcW w:w="3750" w:type="pct"/>
        </w:tcPr>
        <w:p w14:paraId="6831BE59" w14:textId="40DA4683" w:rsidR="00601DC9" w:rsidRPr="00601DC9" w:rsidRDefault="00000000" w:rsidP="00E77C9A">
          <w:pPr>
            <w:pStyle w:val="Header"/>
            <w:jc w:val="right"/>
            <w:rPr>
              <w:rFonts w:asciiTheme="minorHAnsi" w:hAnsiTheme="minorHAnsi" w:cstheme="minorHAnsi"/>
              <w:sz w:val="20"/>
              <w:szCs w:val="20"/>
            </w:rPr>
          </w:pPr>
          <w:sdt>
            <w:sdtPr>
              <w:rPr>
                <w:rFonts w:cstheme="minorHAnsi"/>
                <w:sz w:val="20"/>
                <w:szCs w:val="20"/>
              </w:rPr>
              <w:alias w:val="CompanyName"/>
              <w:tag w:val="#BC:InsertDataItem,BCReportInformation/ReportRequest/CompanyName"/>
              <w:id w:val="-858591616"/>
              <w:placeholder>
                <w:docPart w:val="F7A9298D2A7A4A20BCAC917B1E24EDC2"/>
              </w:placeholder>
              <w15:color w:val="808080"/>
              <w:text/>
            </w:sdtPr>
            <w:sdtContent>
              <w:r w:rsidR="003F762E">
                <w:rPr>
                  <w:rFonts w:asciiTheme="minorHAnsi" w:hAnsiTheme="minorHAnsi" w:cstheme="minorHAnsi"/>
                  <w:sz w:val="20"/>
                  <w:szCs w:val="20"/>
                </w:rPr>
                <w:t>Cronus</w:t>
              </w:r>
            </w:sdtContent>
          </w:sdt>
          <w:r w:rsidR="00601DC9" w:rsidRPr="00601DC9">
            <w:rPr>
              <w:rFonts w:asciiTheme="minorHAnsi" w:hAnsiTheme="minorHAnsi" w:cstheme="minorHAnsi"/>
              <w:sz w:val="20"/>
              <w:szCs w:val="20"/>
            </w:rPr>
            <w:t xml:space="preserve"> –</w:t>
          </w:r>
          <w:r w:rsidR="00E77C9A">
            <w:rPr>
              <w:rFonts w:ascii="Segoe UI" w:hAnsi="Segoe UI" w:cs="Segoe UI"/>
            </w:rPr>
            <w:fldChar w:fldCharType="begin"/>
          </w:r>
          <w:r w:rsidR="00E77C9A">
            <w:rPr>
              <w:rFonts w:ascii="Segoe UI" w:hAnsi="Segoe UI" w:cs="Segoe UI"/>
            </w:rPr>
            <w:instrText xml:space="preserve"> DATE \@ "dddd, d MMMM yyyy" </w:instrText>
          </w:r>
          <w:r w:rsidR="00E77C9A">
            <w:rPr>
              <w:rFonts w:ascii="Segoe UI" w:hAnsi="Segoe UI" w:cs="Segoe UI"/>
            </w:rPr>
            <w:fldChar w:fldCharType="separate"/>
          </w:r>
          <w:r w:rsidR="00E77C9A">
            <w:rPr>
              <w:rFonts w:ascii="Segoe UI" w:hAnsi="Segoe UI" w:cs="Segoe UI"/>
              <w:noProof/>
              <w:lang w:eastAsia="en-AU"/>
            </w:rPr>
            <w:t xml:space="preserve">Tuesday, 18 </w:t>
          </w:r>
          <w:r w:rsidR="00E77C9A" w:rsidRPr="00E77C9A">
            <w:rPr>
              <w:rFonts w:asciiTheme="minorHAnsi" w:hAnsiTheme="minorHAnsi" w:cs="Segoe UI"/>
              <w:noProof/>
              <w:lang w:eastAsia="en-AU"/>
            </w:rPr>
            <w:t>August</w:t>
          </w:r>
          <w:r w:rsidR="00E77C9A">
            <w:rPr>
              <w:rFonts w:ascii="Segoe UI" w:hAnsi="Segoe UI" w:cs="Segoe UI"/>
              <w:noProof/>
              <w:lang w:eastAsia="en-AU"/>
            </w:rPr>
            <w:t xml:space="preserve"> 2026</w:t>
          </w:r>
          <w:r w:rsidR="00E77C9A">
            <w:rPr>
              <w:rFonts w:ascii="Segoe UI" w:hAnsi="Segoe UI" w:cs="Segoe UI"/>
            </w:rPr>
            <w:fldChar w:fldCharType="end"/>
          </w:r>
          <w:r w:rsidR="00601DC9" w:rsidRPr="004F1DDF">
            <w:rPr>
              <w:rFonts w:asciiTheme="minorHAnsi" w:hAnsiTheme="minorHAnsi" w:cstheme="minorHAnsi"/>
              <w:sz w:val="20"/>
              <w:szCs w:val="20"/>
            </w:rPr>
            <w:t xml:space="preserve">– </w:t>
          </w:r>
          <w:r w:rsidR="00FF5B4B" w:rsidRPr="004F1DDF">
            <w:rPr>
              <w:rFonts w:cstheme="minorHAnsi"/>
              <w:sz w:val="20"/>
              <w:szCs w:val="20"/>
            </w:rPr>
            <w:fldChar w:fldCharType="begin"/>
          </w:r>
          <w:r w:rsidR="00FF5B4B" w:rsidRPr="004F1DDF">
            <w:rPr>
              <w:rFonts w:asciiTheme="minorHAnsi" w:hAnsiTheme="minorHAnsi" w:cstheme="minorHAnsi"/>
              <w:sz w:val="20"/>
              <w:szCs w:val="20"/>
            </w:rPr>
            <w:instrText xml:space="preserve"> PAGE  \* MERGEFORMAT </w:instrText>
          </w:r>
          <w:r w:rsidR="00FF5B4B" w:rsidRPr="004F1DDF">
            <w:rPr>
              <w:rFonts w:cstheme="minorHAnsi"/>
              <w:sz w:val="20"/>
              <w:szCs w:val="20"/>
            </w:rPr>
            <w:fldChar w:fldCharType="separate"/>
          </w:r>
          <w:r w:rsidR="00FF5B4B" w:rsidRPr="004F1DDF">
            <w:rPr>
              <w:rFonts w:asciiTheme="minorHAnsi" w:hAnsiTheme="minorHAnsi" w:cstheme="minorHAnsi"/>
              <w:noProof/>
              <w:sz w:val="20"/>
              <w:szCs w:val="20"/>
            </w:rPr>
            <w:t>2</w:t>
          </w:r>
          <w:r w:rsidR="00FF5B4B" w:rsidRPr="004F1DDF">
            <w:rPr>
              <w:rFonts w:cstheme="minorHAnsi"/>
              <w:sz w:val="20"/>
              <w:szCs w:val="20"/>
            </w:rPr>
            <w:fldChar w:fldCharType="end"/>
          </w:r>
          <w:r w:rsidR="00FF5B4B" w:rsidRPr="004F1DDF">
            <w:rPr>
              <w:rFonts w:asciiTheme="minorHAnsi" w:hAnsiTheme="minorHAnsi" w:cstheme="minorHAnsi"/>
              <w:sz w:val="20"/>
              <w:szCs w:val="20"/>
            </w:rPr>
            <w:t>/</w:t>
          </w:r>
          <w:r w:rsidR="00FF5B4B">
            <w:rPr>
              <w:rFonts w:cstheme="minorHAnsi"/>
              <w:sz w:val="20"/>
              <w:szCs w:val="20"/>
            </w:rPr>
            <w:fldChar w:fldCharType="begin"/>
          </w:r>
          <w:r w:rsidR="00FF5B4B">
            <w:rPr>
              <w:rFonts w:asciiTheme="minorHAnsi" w:hAnsiTheme="minorHAnsi" w:cstheme="minorHAnsi"/>
              <w:sz w:val="20"/>
              <w:szCs w:val="20"/>
            </w:rPr>
            <w:instrText xml:space="preserve"> NUMPAGES  \* MERGEFORMAT </w:instrText>
          </w:r>
          <w:r w:rsidR="00FF5B4B">
            <w:rPr>
              <w:rFonts w:cstheme="minorHAnsi"/>
              <w:sz w:val="20"/>
              <w:szCs w:val="20"/>
            </w:rPr>
            <w:fldChar w:fldCharType="separate"/>
          </w:r>
          <w:r w:rsidR="00FF5B4B">
            <w:rPr>
              <w:rFonts w:asciiTheme="minorHAnsi" w:hAnsiTheme="minorHAnsi" w:cstheme="minorHAnsi"/>
              <w:noProof/>
              <w:sz w:val="20"/>
              <w:szCs w:val="20"/>
            </w:rPr>
            <w:t>2</w:t>
          </w:r>
          <w:r w:rsidR="00FF5B4B">
            <w:rPr>
              <w:rFonts w:cstheme="minorHAnsi"/>
              <w:sz w:val="20"/>
              <w:szCs w:val="20"/>
            </w:rPr>
            <w:fldChar w:fldCharType="end"/>
          </w:r>
        </w:p>
      </w:tc>
    </w:tr>
  </w:tbl>
  <w:p w14:paraId="0F1F58A8" w14:textId="7D4F0B79" w:rsidR="00D6006D" w:rsidRPr="001D1CE2" w:rsidRDefault="00D6006D" w:rsidP="00E77C9A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480"/>
      <w:gridCol w:w="4015"/>
    </w:tblGrid>
    <w:tr w:rsidR="005C4202" w:rsidRPr="00E3302F" w14:paraId="182782AD" w14:textId="77777777" w:rsidTr="005C420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77"/>
      </w:trPr>
      <w:sdt>
        <w:sdtPr>
          <w:alias w:val="ReportName"/>
          <w:tag w:val="#BC:InsertDataItem,BCReportInformation/ReportMetadata/ReportName"/>
          <w:id w:val="855303547"/>
          <w:placeholder>
            <w:docPart w:val="C12F980E567442AFA35386F1C88057B6"/>
          </w:placeholder>
          <w15:color w:val="808080"/>
          <w:text/>
        </w:sdtPr>
        <w:sdtContent>
          <w:tc>
            <w:tcPr>
              <w:tcW w:w="3087" w:type="pct"/>
            </w:tcPr>
            <w:p w14:paraId="725297BD" w14:textId="60732E69" w:rsidR="005C4202" w:rsidRPr="00E3302F" w:rsidRDefault="005C4202" w:rsidP="005C4202">
              <w:pPr>
                <w:pStyle w:val="Title"/>
                <w:rPr>
                  <w:rFonts w:ascii="Aptos" w:hAnsi="Aptos" w:cs="Times New Roman"/>
                </w:rPr>
              </w:pPr>
              <w:r w:rsidRPr="00B93343">
                <w:t>Report Name</w:t>
              </w:r>
            </w:p>
          </w:tc>
        </w:sdtContent>
      </w:sdt>
      <w:tc>
        <w:tcPr>
          <w:tcW w:w="1913" w:type="pct"/>
        </w:tcPr>
        <w:sdt>
          <w:sdtPr>
            <w:rPr>
              <w:rFonts w:ascii="Segoe UI" w:hAnsi="Segoe UI" w:cs="Segoe UI"/>
              <w:sz w:val="18"/>
              <w:szCs w:val="18"/>
            </w:rPr>
            <w:id w:val="1769429093"/>
            <w:docPartObj>
              <w:docPartGallery w:val="Page Numbers (Top of Page)"/>
              <w:docPartUnique/>
            </w:docPartObj>
          </w:sdtPr>
          <w:sdtEndPr>
            <w:rPr>
              <w:color w:val="242424"/>
            </w:rPr>
          </w:sdtEndPr>
          <w:sdtContent>
            <w:p w14:paraId="7DC20ADC" w14:textId="0C6766FD" w:rsidR="005C4202" w:rsidRPr="005C4202" w:rsidRDefault="005C4202" w:rsidP="005C4202">
              <w:pPr>
                <w:pStyle w:val="Subtitle"/>
                <w:spacing w:before="60"/>
                <w:jc w:val="right"/>
                <w:rPr>
                  <w:rFonts w:ascii="Segoe UI" w:hAnsi="Segoe UI" w:cs="Segoe UI"/>
                  <w:sz w:val="18"/>
                  <w:szCs w:val="18"/>
                </w:rPr>
              </w:pP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begin"/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instrText xml:space="preserve"> PAGE </w:instrText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separate"/>
              </w:r>
              <w:r>
                <w:rPr>
                  <w:rFonts w:ascii="Segoe UI" w:hAnsi="Segoe UI" w:cs="Segoe UI"/>
                  <w:sz w:val="18"/>
                  <w:szCs w:val="18"/>
                </w:rPr>
                <w:t>1</w:t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end"/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t>/</w:t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begin"/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instrText xml:space="preserve"> NUMPAGES </w:instrText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separate"/>
              </w:r>
              <w:r>
                <w:rPr>
                  <w:rFonts w:ascii="Segoe UI" w:hAnsi="Segoe UI" w:cs="Segoe UI"/>
                  <w:sz w:val="18"/>
                  <w:szCs w:val="18"/>
                </w:rPr>
                <w:t>2</w:t>
              </w:r>
              <w:r w:rsidRPr="00AF1286">
                <w:rPr>
                  <w:rFonts w:ascii="Segoe UI" w:hAnsi="Segoe UI" w:cs="Segoe UI"/>
                  <w:sz w:val="18"/>
                  <w:szCs w:val="18"/>
                </w:rPr>
                <w:fldChar w:fldCharType="end"/>
              </w:r>
            </w:p>
          </w:sdtContent>
        </w:sdt>
      </w:tc>
    </w:tr>
    <w:tr w:rsidR="00261749" w:rsidRPr="00E3302F" w14:paraId="0D6E6651" w14:textId="77777777" w:rsidTr="005C4202">
      <w:trPr>
        <w:trHeight w:val="91"/>
      </w:trPr>
      <w:tc>
        <w:tcPr>
          <w:tcW w:w="3087" w:type="pct"/>
          <w:vMerge w:val="restart"/>
        </w:tcPr>
        <w:p w14:paraId="53387481" w14:textId="77777777" w:rsidR="00E77C9A" w:rsidRPr="00753DC4" w:rsidRDefault="00E77C9A" w:rsidP="00E77C9A">
          <w:pPr>
            <w:pStyle w:val="Subtitle"/>
          </w:pPr>
          <w:r w:rsidRPr="00E77C9A">
            <w:rPr>
              <w:rFonts w:asciiTheme="minorHAnsi" w:hAnsiTheme="minorHAnsi"/>
            </w:rPr>
            <w:fldChar w:fldCharType="begin"/>
          </w:r>
          <w:r w:rsidRPr="00E77C9A">
            <w:rPr>
              <w:rFonts w:asciiTheme="minorHAnsi" w:hAnsiTheme="minorHAnsi"/>
            </w:rPr>
            <w:instrText xml:space="preserve"> DATE \@ "dddd, d MMMM yyyy" </w:instrText>
          </w:r>
          <w:r w:rsidRPr="00E77C9A">
            <w:rPr>
              <w:rFonts w:asciiTheme="minorHAnsi" w:hAnsiTheme="minorHAnsi"/>
            </w:rPr>
            <w:fldChar w:fldCharType="separate"/>
          </w:r>
          <w:r w:rsidRPr="00E77C9A">
            <w:rPr>
              <w:rFonts w:asciiTheme="minorHAnsi" w:hAnsiTheme="minorHAnsi"/>
            </w:rPr>
            <w:t>Tuesday</w:t>
          </w:r>
          <w:r>
            <w:rPr>
              <w:noProof/>
              <w:lang w:eastAsia="en-AU"/>
            </w:rPr>
            <w:t>, 18 August 2026</w:t>
          </w:r>
          <w:r>
            <w:fldChar w:fldCharType="end"/>
          </w:r>
        </w:p>
        <w:p w14:paraId="37C30258" w14:textId="1A68B210" w:rsidR="00261749" w:rsidRPr="00B93343" w:rsidRDefault="00261749" w:rsidP="005C4202">
          <w:pPr>
            <w:rPr>
              <w:rFonts w:cstheme="minorHAnsi"/>
              <w:sz w:val="18"/>
              <w:szCs w:val="18"/>
            </w:rPr>
          </w:pPr>
        </w:p>
      </w:tc>
      <w:tc>
        <w:tcPr>
          <w:tcW w:w="1913" w:type="pct"/>
        </w:tcPr>
        <w:p w14:paraId="4F3DB5A5" w14:textId="288FA087" w:rsidR="00261749" w:rsidRPr="0002041D" w:rsidRDefault="00000000" w:rsidP="00E77C9A">
          <w:pPr>
            <w:jc w:val="right"/>
            <w:rPr>
              <w:rFonts w:eastAsia="Aptos"/>
            </w:rPr>
          </w:pPr>
          <w:sdt>
            <w:sdtPr>
              <w:rPr>
                <w:rFonts w:asciiTheme="minorHAnsi" w:eastAsia="Aptos" w:hAnsiTheme="minorHAnsi"/>
              </w:rPr>
              <w:alias w:val="CompanyName"/>
              <w:tag w:val="#BC:InsertDataItem,BCReportInformation/ReportRequest/CompanyName"/>
              <w:id w:val="1428309918"/>
              <w:placeholder>
                <w:docPart w:val="598DD48DBA50438485699B62C5242517"/>
              </w:placeholder>
              <w15:color w:val="808080"/>
              <w:text/>
            </w:sdtPr>
            <w:sdtContent>
              <w:r w:rsidR="00261749" w:rsidRPr="00E77C9A">
                <w:rPr>
                  <w:rFonts w:asciiTheme="minorHAnsi" w:eastAsia="Aptos" w:hAnsiTheme="minorHAnsi"/>
                </w:rPr>
                <w:t>Cronus</w:t>
              </w:r>
            </w:sdtContent>
          </w:sdt>
        </w:p>
      </w:tc>
    </w:tr>
    <w:tr w:rsidR="00261749" w:rsidRPr="00E3302F" w14:paraId="2D645F86" w14:textId="77777777" w:rsidTr="008606DF">
      <w:trPr>
        <w:trHeight w:val="80"/>
      </w:trPr>
      <w:tc>
        <w:tcPr>
          <w:tcW w:w="3087" w:type="pct"/>
          <w:vMerge/>
        </w:tcPr>
        <w:p w14:paraId="1D881A7C" w14:textId="77777777" w:rsidR="00261749" w:rsidRPr="00B93343" w:rsidRDefault="00261749" w:rsidP="00B93343">
          <w:pPr>
            <w:jc w:val="right"/>
            <w:rPr>
              <w:rFonts w:cstheme="minorHAnsi"/>
              <w:sz w:val="18"/>
              <w:szCs w:val="18"/>
            </w:rPr>
          </w:pPr>
        </w:p>
      </w:tc>
      <w:tc>
        <w:tcPr>
          <w:tcW w:w="1913" w:type="pct"/>
        </w:tcPr>
        <w:p w14:paraId="096CC8EA" w14:textId="24F79F09" w:rsidR="00261749" w:rsidRDefault="00000000" w:rsidP="00E77C9A">
          <w:pPr>
            <w:jc w:val="right"/>
            <w:rPr>
              <w:rFonts w:eastAsia="Aptos"/>
            </w:rPr>
          </w:pPr>
          <w:sdt>
            <w:sdtPr>
              <w:rPr>
                <w:rFonts w:asciiTheme="minorHAnsi" w:eastAsia="Aptos" w:hAnsiTheme="minorHAnsi"/>
              </w:rPr>
              <w:alias w:val="UserName"/>
              <w:tag w:val="#BC:InsertDataItem,BCReportInformation/ReportRequest/UserName"/>
              <w:id w:val="-1820256576"/>
              <w:placeholder>
                <w:docPart w:val="573506B8F5A7424CB91DC30CA19350B3"/>
              </w:placeholder>
              <w15:color w:val="808080"/>
              <w:text/>
            </w:sdtPr>
            <w:sdtContent>
              <w:proofErr w:type="spellStart"/>
              <w:r w:rsidR="00261749" w:rsidRPr="00E77C9A">
                <w:rPr>
                  <w:rFonts w:asciiTheme="minorHAnsi" w:eastAsia="Aptos" w:hAnsiTheme="minorHAnsi"/>
                </w:rPr>
                <w:t>UserName</w:t>
              </w:r>
              <w:proofErr w:type="spellEnd"/>
            </w:sdtContent>
          </w:sdt>
        </w:p>
      </w:tc>
    </w:tr>
  </w:tbl>
  <w:p w14:paraId="78298440" w14:textId="3AC4BFE7" w:rsidR="006A7DAE" w:rsidRDefault="006A7DAE" w:rsidP="002617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5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3"/>
  </w:num>
  <w:num w:numId="15" w16cid:durableId="1705909714">
    <w:abstractNumId w:val="14"/>
  </w:num>
  <w:num w:numId="16" w16cid:durableId="1206138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15B7A"/>
    <w:rsid w:val="0002041D"/>
    <w:rsid w:val="00032E69"/>
    <w:rsid w:val="0003554E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55C8"/>
    <w:rsid w:val="000A665A"/>
    <w:rsid w:val="000B4FBA"/>
    <w:rsid w:val="000C0588"/>
    <w:rsid w:val="000D5A6D"/>
    <w:rsid w:val="000E071F"/>
    <w:rsid w:val="00103846"/>
    <w:rsid w:val="0010478D"/>
    <w:rsid w:val="0011793B"/>
    <w:rsid w:val="00123A7D"/>
    <w:rsid w:val="00126D5A"/>
    <w:rsid w:val="00130677"/>
    <w:rsid w:val="00131DAD"/>
    <w:rsid w:val="00134A71"/>
    <w:rsid w:val="00135487"/>
    <w:rsid w:val="001437EF"/>
    <w:rsid w:val="00151C73"/>
    <w:rsid w:val="001621D9"/>
    <w:rsid w:val="00162F89"/>
    <w:rsid w:val="001B76BB"/>
    <w:rsid w:val="001B793C"/>
    <w:rsid w:val="001C20BF"/>
    <w:rsid w:val="001C2E54"/>
    <w:rsid w:val="001C7C1D"/>
    <w:rsid w:val="001C7E7F"/>
    <w:rsid w:val="001D1CE2"/>
    <w:rsid w:val="001D6807"/>
    <w:rsid w:val="001D6BEA"/>
    <w:rsid w:val="001F76A3"/>
    <w:rsid w:val="0020108A"/>
    <w:rsid w:val="002334A5"/>
    <w:rsid w:val="00235CA0"/>
    <w:rsid w:val="00244FBC"/>
    <w:rsid w:val="00245B0E"/>
    <w:rsid w:val="0024677E"/>
    <w:rsid w:val="002567A3"/>
    <w:rsid w:val="00261749"/>
    <w:rsid w:val="00261876"/>
    <w:rsid w:val="0026269B"/>
    <w:rsid w:val="0026429C"/>
    <w:rsid w:val="002669DB"/>
    <w:rsid w:val="00273BA9"/>
    <w:rsid w:val="00285F1D"/>
    <w:rsid w:val="002920BC"/>
    <w:rsid w:val="00294966"/>
    <w:rsid w:val="0029628E"/>
    <w:rsid w:val="002A29DF"/>
    <w:rsid w:val="002A382C"/>
    <w:rsid w:val="002A7561"/>
    <w:rsid w:val="002B5226"/>
    <w:rsid w:val="002B6B46"/>
    <w:rsid w:val="002C05A4"/>
    <w:rsid w:val="002D7EC8"/>
    <w:rsid w:val="002E2A56"/>
    <w:rsid w:val="003019DC"/>
    <w:rsid w:val="00317F23"/>
    <w:rsid w:val="00337723"/>
    <w:rsid w:val="00355B77"/>
    <w:rsid w:val="00355E20"/>
    <w:rsid w:val="00374316"/>
    <w:rsid w:val="0038349C"/>
    <w:rsid w:val="00387CAA"/>
    <w:rsid w:val="00394029"/>
    <w:rsid w:val="003A0907"/>
    <w:rsid w:val="003A31D7"/>
    <w:rsid w:val="003A705C"/>
    <w:rsid w:val="003A7E69"/>
    <w:rsid w:val="003B1D59"/>
    <w:rsid w:val="003C2C96"/>
    <w:rsid w:val="003D120B"/>
    <w:rsid w:val="003D2A27"/>
    <w:rsid w:val="003D4B80"/>
    <w:rsid w:val="003D719A"/>
    <w:rsid w:val="003E2178"/>
    <w:rsid w:val="003F762E"/>
    <w:rsid w:val="003F77E2"/>
    <w:rsid w:val="004034F5"/>
    <w:rsid w:val="00417ABE"/>
    <w:rsid w:val="004250C2"/>
    <w:rsid w:val="00425BF4"/>
    <w:rsid w:val="00426B87"/>
    <w:rsid w:val="0042705F"/>
    <w:rsid w:val="004406A0"/>
    <w:rsid w:val="00451877"/>
    <w:rsid w:val="00492354"/>
    <w:rsid w:val="00492E8F"/>
    <w:rsid w:val="00494E66"/>
    <w:rsid w:val="004A4D71"/>
    <w:rsid w:val="004B22F6"/>
    <w:rsid w:val="004B47ED"/>
    <w:rsid w:val="004B4EE3"/>
    <w:rsid w:val="004B6FE5"/>
    <w:rsid w:val="004C60A5"/>
    <w:rsid w:val="004E18A1"/>
    <w:rsid w:val="004F1DDF"/>
    <w:rsid w:val="004F2432"/>
    <w:rsid w:val="005008BF"/>
    <w:rsid w:val="0051660C"/>
    <w:rsid w:val="00524FE6"/>
    <w:rsid w:val="00543913"/>
    <w:rsid w:val="00545960"/>
    <w:rsid w:val="00546929"/>
    <w:rsid w:val="00552846"/>
    <w:rsid w:val="00563DCD"/>
    <w:rsid w:val="00564353"/>
    <w:rsid w:val="00565DCB"/>
    <w:rsid w:val="005731CF"/>
    <w:rsid w:val="00587157"/>
    <w:rsid w:val="005910DA"/>
    <w:rsid w:val="00595F7F"/>
    <w:rsid w:val="005962A2"/>
    <w:rsid w:val="005963DE"/>
    <w:rsid w:val="005A0994"/>
    <w:rsid w:val="005C4202"/>
    <w:rsid w:val="005C497A"/>
    <w:rsid w:val="005C7E05"/>
    <w:rsid w:val="005D2423"/>
    <w:rsid w:val="005E42A0"/>
    <w:rsid w:val="005E58C5"/>
    <w:rsid w:val="005F252C"/>
    <w:rsid w:val="005F2559"/>
    <w:rsid w:val="005F5EC9"/>
    <w:rsid w:val="005F6BCC"/>
    <w:rsid w:val="00601DC9"/>
    <w:rsid w:val="0060202A"/>
    <w:rsid w:val="0060446D"/>
    <w:rsid w:val="00610A30"/>
    <w:rsid w:val="00612ABF"/>
    <w:rsid w:val="00615770"/>
    <w:rsid w:val="006157FB"/>
    <w:rsid w:val="006206C2"/>
    <w:rsid w:val="00620FA7"/>
    <w:rsid w:val="006245DA"/>
    <w:rsid w:val="006248A6"/>
    <w:rsid w:val="00633569"/>
    <w:rsid w:val="0063620D"/>
    <w:rsid w:val="006418FA"/>
    <w:rsid w:val="0067225B"/>
    <w:rsid w:val="00677AD5"/>
    <w:rsid w:val="006801C4"/>
    <w:rsid w:val="0068273F"/>
    <w:rsid w:val="00683CCE"/>
    <w:rsid w:val="00684C66"/>
    <w:rsid w:val="00684EEB"/>
    <w:rsid w:val="006907F2"/>
    <w:rsid w:val="00695747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A4B28"/>
    <w:rsid w:val="007B235B"/>
    <w:rsid w:val="007C2875"/>
    <w:rsid w:val="007E323C"/>
    <w:rsid w:val="00802B5B"/>
    <w:rsid w:val="008033F9"/>
    <w:rsid w:val="00807754"/>
    <w:rsid w:val="00815D27"/>
    <w:rsid w:val="0081718A"/>
    <w:rsid w:val="008179F0"/>
    <w:rsid w:val="00817EE6"/>
    <w:rsid w:val="00820262"/>
    <w:rsid w:val="00822ACB"/>
    <w:rsid w:val="0082339E"/>
    <w:rsid w:val="00825186"/>
    <w:rsid w:val="00832EFE"/>
    <w:rsid w:val="00833423"/>
    <w:rsid w:val="00835266"/>
    <w:rsid w:val="00836184"/>
    <w:rsid w:val="00844D12"/>
    <w:rsid w:val="00845DAF"/>
    <w:rsid w:val="00845E08"/>
    <w:rsid w:val="008533EF"/>
    <w:rsid w:val="00853C32"/>
    <w:rsid w:val="00856BBF"/>
    <w:rsid w:val="00860150"/>
    <w:rsid w:val="008606DF"/>
    <w:rsid w:val="008827D3"/>
    <w:rsid w:val="008928FD"/>
    <w:rsid w:val="00892F16"/>
    <w:rsid w:val="00895EC4"/>
    <w:rsid w:val="008A3828"/>
    <w:rsid w:val="008B0514"/>
    <w:rsid w:val="008C225B"/>
    <w:rsid w:val="008C248C"/>
    <w:rsid w:val="008C3901"/>
    <w:rsid w:val="008D450A"/>
    <w:rsid w:val="008D7475"/>
    <w:rsid w:val="008E47F7"/>
    <w:rsid w:val="008E6F68"/>
    <w:rsid w:val="008E766D"/>
    <w:rsid w:val="008F0A38"/>
    <w:rsid w:val="0090637C"/>
    <w:rsid w:val="009072D1"/>
    <w:rsid w:val="0092542A"/>
    <w:rsid w:val="00933DB5"/>
    <w:rsid w:val="0093672D"/>
    <w:rsid w:val="00940735"/>
    <w:rsid w:val="00943A17"/>
    <w:rsid w:val="009453BC"/>
    <w:rsid w:val="00946908"/>
    <w:rsid w:val="00954C6C"/>
    <w:rsid w:val="00966D04"/>
    <w:rsid w:val="00972E96"/>
    <w:rsid w:val="00974EC8"/>
    <w:rsid w:val="00977150"/>
    <w:rsid w:val="00980BB7"/>
    <w:rsid w:val="00982950"/>
    <w:rsid w:val="00991278"/>
    <w:rsid w:val="0099175E"/>
    <w:rsid w:val="009943A4"/>
    <w:rsid w:val="00997858"/>
    <w:rsid w:val="009B485A"/>
    <w:rsid w:val="009C4353"/>
    <w:rsid w:val="009C7016"/>
    <w:rsid w:val="009D508B"/>
    <w:rsid w:val="009D6FE7"/>
    <w:rsid w:val="009E16EA"/>
    <w:rsid w:val="009E251E"/>
    <w:rsid w:val="009F1E16"/>
    <w:rsid w:val="009F21B5"/>
    <w:rsid w:val="00A00B95"/>
    <w:rsid w:val="00A01AB9"/>
    <w:rsid w:val="00A048EC"/>
    <w:rsid w:val="00A111B9"/>
    <w:rsid w:val="00A30C38"/>
    <w:rsid w:val="00A42BE5"/>
    <w:rsid w:val="00A76F36"/>
    <w:rsid w:val="00A87245"/>
    <w:rsid w:val="00A87994"/>
    <w:rsid w:val="00A9010E"/>
    <w:rsid w:val="00A940EF"/>
    <w:rsid w:val="00A94BD8"/>
    <w:rsid w:val="00A9726D"/>
    <w:rsid w:val="00AA7326"/>
    <w:rsid w:val="00AC616A"/>
    <w:rsid w:val="00AF1286"/>
    <w:rsid w:val="00AF1EDD"/>
    <w:rsid w:val="00AF4452"/>
    <w:rsid w:val="00AF62CA"/>
    <w:rsid w:val="00B0073B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719AC"/>
    <w:rsid w:val="00B81193"/>
    <w:rsid w:val="00B8205C"/>
    <w:rsid w:val="00B86BCD"/>
    <w:rsid w:val="00B86E6F"/>
    <w:rsid w:val="00B91CA1"/>
    <w:rsid w:val="00B92F96"/>
    <w:rsid w:val="00B93343"/>
    <w:rsid w:val="00B94BC0"/>
    <w:rsid w:val="00B96060"/>
    <w:rsid w:val="00BB1F7C"/>
    <w:rsid w:val="00BC21B4"/>
    <w:rsid w:val="00BC232B"/>
    <w:rsid w:val="00BC3BE0"/>
    <w:rsid w:val="00BD2533"/>
    <w:rsid w:val="00BD35AE"/>
    <w:rsid w:val="00BE5952"/>
    <w:rsid w:val="00BE6BE6"/>
    <w:rsid w:val="00BF0B56"/>
    <w:rsid w:val="00BF0F10"/>
    <w:rsid w:val="00BF18D4"/>
    <w:rsid w:val="00C0314E"/>
    <w:rsid w:val="00C27C1A"/>
    <w:rsid w:val="00C327C2"/>
    <w:rsid w:val="00C32E88"/>
    <w:rsid w:val="00C36F18"/>
    <w:rsid w:val="00C37817"/>
    <w:rsid w:val="00C40BE4"/>
    <w:rsid w:val="00C41DE3"/>
    <w:rsid w:val="00C43401"/>
    <w:rsid w:val="00C46498"/>
    <w:rsid w:val="00C47206"/>
    <w:rsid w:val="00C673D2"/>
    <w:rsid w:val="00C77159"/>
    <w:rsid w:val="00C77AD2"/>
    <w:rsid w:val="00C8114F"/>
    <w:rsid w:val="00C968AD"/>
    <w:rsid w:val="00CA6394"/>
    <w:rsid w:val="00CA7CFB"/>
    <w:rsid w:val="00CB70AD"/>
    <w:rsid w:val="00CC4229"/>
    <w:rsid w:val="00CC462F"/>
    <w:rsid w:val="00CD1B92"/>
    <w:rsid w:val="00CD406E"/>
    <w:rsid w:val="00CE4EFC"/>
    <w:rsid w:val="00D024C0"/>
    <w:rsid w:val="00D0264A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1FF"/>
    <w:rsid w:val="00D754C6"/>
    <w:rsid w:val="00D75AAF"/>
    <w:rsid w:val="00D817A0"/>
    <w:rsid w:val="00D92CAB"/>
    <w:rsid w:val="00DA0F11"/>
    <w:rsid w:val="00DA161D"/>
    <w:rsid w:val="00DA1FBA"/>
    <w:rsid w:val="00DA580A"/>
    <w:rsid w:val="00DB4B5B"/>
    <w:rsid w:val="00DD4BEC"/>
    <w:rsid w:val="00DD61BF"/>
    <w:rsid w:val="00DD627B"/>
    <w:rsid w:val="00DF30F1"/>
    <w:rsid w:val="00DF7E1B"/>
    <w:rsid w:val="00E111C4"/>
    <w:rsid w:val="00E22B7E"/>
    <w:rsid w:val="00E2712B"/>
    <w:rsid w:val="00E3580C"/>
    <w:rsid w:val="00E40C63"/>
    <w:rsid w:val="00E41182"/>
    <w:rsid w:val="00E4361D"/>
    <w:rsid w:val="00E4786B"/>
    <w:rsid w:val="00E54F17"/>
    <w:rsid w:val="00E60B5F"/>
    <w:rsid w:val="00E65451"/>
    <w:rsid w:val="00E67097"/>
    <w:rsid w:val="00E77C9A"/>
    <w:rsid w:val="00E902EA"/>
    <w:rsid w:val="00E92390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133"/>
    <w:rsid w:val="00EE2CA3"/>
    <w:rsid w:val="00EE53F7"/>
    <w:rsid w:val="00EF269B"/>
    <w:rsid w:val="00EF7EBB"/>
    <w:rsid w:val="00F049E1"/>
    <w:rsid w:val="00F115D9"/>
    <w:rsid w:val="00F14176"/>
    <w:rsid w:val="00F20F72"/>
    <w:rsid w:val="00F219F1"/>
    <w:rsid w:val="00F257AD"/>
    <w:rsid w:val="00F36FA0"/>
    <w:rsid w:val="00F44822"/>
    <w:rsid w:val="00F47692"/>
    <w:rsid w:val="00F51B28"/>
    <w:rsid w:val="00F66A1F"/>
    <w:rsid w:val="00F7015A"/>
    <w:rsid w:val="00F7093D"/>
    <w:rsid w:val="00F81AE9"/>
    <w:rsid w:val="00F848FB"/>
    <w:rsid w:val="00F855D7"/>
    <w:rsid w:val="00F86468"/>
    <w:rsid w:val="00F94CFF"/>
    <w:rsid w:val="00F97B0E"/>
    <w:rsid w:val="00FA4D66"/>
    <w:rsid w:val="00FB06A1"/>
    <w:rsid w:val="00FB3DCE"/>
    <w:rsid w:val="00FD6A00"/>
    <w:rsid w:val="00FE1868"/>
    <w:rsid w:val="00FE2E14"/>
    <w:rsid w:val="00FF5B4B"/>
    <w:rsid w:val="00FF66A4"/>
    <w:rsid w:val="00FF6ECF"/>
    <w:rsid w:val="00FF7D88"/>
    <w:rsid w:val="2395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092C9AEC-6044-491E-AED6-3A3BA7C5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9A"/>
    <w:pPr>
      <w:spacing w:line="278" w:lineRule="auto"/>
    </w:pPr>
    <w:rPr>
      <w:color w:val="4D614C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77C9A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C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7C9A"/>
    <w:pPr>
      <w:keepNext/>
      <w:keepLines/>
      <w:spacing w:before="80" w:after="40"/>
      <w:outlineLvl w:val="4"/>
    </w:pPr>
    <w:rPr>
      <w:rFonts w:eastAsiaTheme="majorEastAsia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59E83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7C9A"/>
    <w:pPr>
      <w:keepNext/>
      <w:keepLines/>
      <w:spacing w:before="40" w:after="0"/>
      <w:outlineLvl w:val="6"/>
    </w:pPr>
    <w:rPr>
      <w:rFonts w:eastAsiaTheme="majorEastAsia" w:cstheme="majorBidi"/>
      <w:color w:val="859E83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7C9A"/>
    <w:pPr>
      <w:keepNext/>
      <w:keepLines/>
      <w:spacing w:after="0"/>
      <w:outlineLvl w:val="7"/>
    </w:pPr>
    <w:rPr>
      <w:rFonts w:eastAsiaTheme="majorEastAsia" w:cstheme="majorBidi"/>
      <w:i/>
      <w:iCs/>
      <w:color w:val="637D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7C9A"/>
    <w:pPr>
      <w:keepNext/>
      <w:keepLines/>
      <w:spacing w:after="0"/>
      <w:outlineLvl w:val="8"/>
    </w:pPr>
    <w:rPr>
      <w:rFonts w:eastAsiaTheme="majorEastAsia" w:cstheme="majorBidi"/>
      <w:color w:val="637D62" w:themeColor="text1" w:themeTint="D8"/>
    </w:rPr>
  </w:style>
  <w:style w:type="character" w:default="1" w:styleId="DefaultParagraphFont">
    <w:name w:val="Default Paragraph Font"/>
    <w:uiPriority w:val="1"/>
    <w:unhideWhenUsed/>
    <w:rsid w:val="00E77C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77C9A"/>
  </w:style>
  <w:style w:type="table" w:styleId="TableGrid">
    <w:name w:val="Table Grid"/>
    <w:aliases w:val="Default,BC THEME v.2"/>
    <w:basedOn w:val="TableNormal"/>
    <w:uiPriority w:val="3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7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SubtitleChar"/>
    <w:uiPriority w:val="22"/>
    <w:qFormat/>
    <w:rsid w:val="00E77C9A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7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E77C9A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paragraph" w:styleId="NoSpacing">
    <w:name w:val="No Spacing"/>
    <w:uiPriority w:val="1"/>
    <w:qFormat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77C9A"/>
    <w:rPr>
      <w:rFonts w:asciiTheme="majorHAnsi" w:eastAsiaTheme="majorEastAsia" w:hAnsiTheme="majorHAnsi" w:cstheme="majorBidi"/>
      <w:b/>
      <w:color w:val="4D614C" w:themeColor="text1"/>
      <w:kern w:val="2"/>
      <w:sz w:val="16"/>
      <w:szCs w:val="4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77C9A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9A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9A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9A"/>
    <w:rPr>
      <w:rFonts w:eastAsiaTheme="majorEastAsia" w:cstheme="majorBidi"/>
      <w:color w:val="4D614C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77C9A"/>
    <w:rPr>
      <w:rFonts w:asciiTheme="majorHAnsi" w:eastAsiaTheme="majorEastAsia" w:hAnsiTheme="majorHAnsi" w:cstheme="majorBidi"/>
      <w:b/>
      <w:color w:val="4D614C" w:themeColor="text1"/>
      <w:kern w:val="2"/>
      <w:sz w:val="16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77C9A"/>
    <w:rPr>
      <w:rFonts w:asciiTheme="majorHAnsi" w:eastAsiaTheme="majorEastAsia" w:hAnsiTheme="majorHAnsi" w:cstheme="majorBidi"/>
      <w:b/>
      <w:color w:val="4D614C" w:themeColor="text1"/>
      <w:kern w:val="2"/>
      <w:sz w:val="16"/>
      <w:szCs w:val="28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E77C9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  <w:szCs w:val="24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ongolian Baiti" w:hAnsi="Mongolian Baiti"/>
      </w:rPr>
    </w:tblStylePr>
  </w:style>
  <w:style w:type="table" w:customStyle="1" w:styleId="TableGrid3">
    <w:name w:val="Table Grid3"/>
    <w:basedOn w:val="TableNormal"/>
    <w:next w:val="TableGrid"/>
    <w:uiPriority w:val="39"/>
    <w:rsid w:val="001437EF"/>
    <w:pPr>
      <w:spacing w:after="0" w:line="240" w:lineRule="auto"/>
    </w:pPr>
    <w:rPr>
      <w:rFonts w:ascii="Segoe UI" w:eastAsia="Times New Roman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E77C9A"/>
    <w:rPr>
      <w:rFonts w:asciiTheme="majorHAnsi" w:eastAsiaTheme="majorEastAsia" w:hAnsiTheme="majorHAnsi" w:cstheme="majorBidi"/>
      <w:i/>
      <w:iCs/>
      <w:color w:val="4D614C" w:themeColor="text1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E77C9A"/>
    <w:rPr>
      <w:rFonts w:eastAsiaTheme="majorEastAsia" w:cstheme="majorBidi"/>
      <w:color w:val="394839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E77C9A"/>
    <w:rPr>
      <w:rFonts w:eastAsiaTheme="majorEastAsia" w:cstheme="majorBidi"/>
      <w:i/>
      <w:iCs/>
      <w:color w:val="859E83" w:themeColor="text1" w:themeTint="A6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E77C9A"/>
    <w:rPr>
      <w:rFonts w:eastAsiaTheme="majorEastAsia" w:cstheme="majorBidi"/>
      <w:color w:val="859E83" w:themeColor="text1" w:themeTint="A6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E77C9A"/>
    <w:rPr>
      <w:rFonts w:eastAsiaTheme="majorEastAsia" w:cstheme="majorBidi"/>
      <w:i/>
      <w:iCs/>
      <w:color w:val="637D62" w:themeColor="text1" w:themeTint="D8"/>
      <w:kern w:val="2"/>
      <w:sz w:val="16"/>
      <w:szCs w:val="16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E77C9A"/>
    <w:rPr>
      <w:rFonts w:eastAsiaTheme="majorEastAsia" w:cstheme="majorBidi"/>
      <w:color w:val="637D62" w:themeColor="text1" w:themeTint="D8"/>
      <w:kern w:val="2"/>
      <w:sz w:val="16"/>
      <w:szCs w:val="16"/>
      <w14:ligatures w14:val="standardContextual"/>
    </w:rPr>
  </w:style>
  <w:style w:type="paragraph" w:styleId="Quote">
    <w:name w:val="Quote"/>
    <w:next w:val="Normal"/>
    <w:link w:val="QuoteChar"/>
    <w:uiPriority w:val="29"/>
    <w:qFormat/>
    <w:rsid w:val="00E77C9A"/>
    <w:pPr>
      <w:spacing w:before="160" w:line="278" w:lineRule="auto"/>
    </w:pPr>
    <w:rPr>
      <w:i/>
      <w:iCs/>
      <w:color w:val="4D614C" w:themeColor="text1"/>
      <w:kern w:val="2"/>
      <w:sz w:val="16"/>
      <w:szCs w:val="1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7C9A"/>
    <w:rPr>
      <w:i/>
      <w:iCs/>
      <w:color w:val="4D614C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E77C9A"/>
    <w:pPr>
      <w:contextualSpacing/>
    </w:pPr>
  </w:style>
  <w:style w:type="character" w:styleId="IntenseEmphasis">
    <w:name w:val="Intense Emphasis"/>
    <w:basedOn w:val="SubtitleChar"/>
    <w:uiPriority w:val="21"/>
    <w:qFormat/>
    <w:rsid w:val="00E77C9A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E77C9A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9A"/>
    <w:rPr>
      <w:i/>
      <w:iCs/>
      <w:color w:val="394839" w:themeColor="accent1" w:themeShade="BF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E77C9A"/>
    <w:rPr>
      <w:b/>
      <w:bCs/>
      <w:smallCaps/>
      <w:color w:val="394839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E77C9A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E77C9A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character" w:styleId="SubtleReference">
    <w:name w:val="Subtle Reference"/>
    <w:basedOn w:val="DefaultParagraphFont"/>
    <w:uiPriority w:val="31"/>
    <w:rsid w:val="00E77C9A"/>
    <w:rPr>
      <w:smallCaps/>
      <w:color w:val="859F84" w:themeColor="text1" w:themeTint="A5"/>
      <w:sz w:val="16"/>
    </w:rPr>
  </w:style>
  <w:style w:type="character" w:styleId="BookTitle">
    <w:name w:val="Book Title"/>
    <w:basedOn w:val="SubtitleChar"/>
    <w:uiPriority w:val="33"/>
    <w:qFormat/>
    <w:rsid w:val="00E77C9A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E77C9A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77C9A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E77C9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C9A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C9A"/>
    <w:rPr>
      <w:color w:val="4D614C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E77C9A"/>
  </w:style>
  <w:style w:type="paragraph" w:styleId="BlockText">
    <w:name w:val="Block Text"/>
    <w:basedOn w:val="Normal"/>
    <w:uiPriority w:val="99"/>
    <w:semiHidden/>
    <w:unhideWhenUsed/>
    <w:rsid w:val="00E77C9A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77C9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77C9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77C9A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77C9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77C9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77C9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77C9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77C9A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7C9A"/>
    <w:pPr>
      <w:spacing w:after="200" w:line="240" w:lineRule="auto"/>
    </w:pPr>
    <w:rPr>
      <w:i/>
      <w:iCs/>
      <w:color w:val="4D614C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77C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7C9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7C9A"/>
    <w:rPr>
      <w:color w:val="4D614C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7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7C9A"/>
    <w:rPr>
      <w:b/>
      <w:bCs/>
      <w:color w:val="4D614C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7C9A"/>
  </w:style>
  <w:style w:type="character" w:customStyle="1" w:styleId="DateChar">
    <w:name w:val="Date Char"/>
    <w:basedOn w:val="DefaultParagraphFont"/>
    <w:link w:val="Date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77C9A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77C9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E77C9A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7C9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7C9A"/>
    <w:rPr>
      <w:color w:val="4D614C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E77C9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7C9A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77C9A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77C9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7C9A"/>
    <w:rPr>
      <w:color w:val="4D614C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77C9A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77C9A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77C9A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77C9A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77C9A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7C9A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77C9A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77C9A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77C9A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77C9A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77C9A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77C9A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77C9A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77C9A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77C9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77C9A"/>
    <w:rPr>
      <w:i/>
      <w:iCs/>
      <w:color w:val="4D614C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E77C9A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E77C9A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77C9A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E77C9A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C9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C9A"/>
    <w:rPr>
      <w:rFonts w:ascii="Consolas" w:hAnsi="Consolas"/>
      <w:color w:val="4D614C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E77C9A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77C9A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77C9A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E77C9A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77C9A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77C9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77C9A"/>
    <w:pPr>
      <w:spacing w:after="0" w:line="240" w:lineRule="auto"/>
    </w:pPr>
    <w:rPr>
      <w:color w:val="394839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77C9A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77C9A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77C9A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77C9A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77C9A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77C9A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77C9A"/>
    <w:rPr>
      <w:sz w:val="16"/>
    </w:rPr>
  </w:style>
  <w:style w:type="paragraph" w:styleId="List">
    <w:name w:val="List"/>
    <w:basedOn w:val="Normal"/>
    <w:uiPriority w:val="99"/>
    <w:semiHidden/>
    <w:unhideWhenUsed/>
    <w:rsid w:val="00E77C9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77C9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77C9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77C9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77C9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77C9A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77C9A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77C9A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77C9A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7C9A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77C9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77C9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77C9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77C9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77C9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77C9A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77C9A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77C9A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77C9A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77C9A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77C9A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77C9A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77C9A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77C9A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77C9A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77C9A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77C9A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77C9A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77C9A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77C9A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77C9A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77C9A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77C9A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77C9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4D614C" w:themeColor="accent3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77C9A"/>
    <w:rPr>
      <w:rFonts w:ascii="Consolas" w:hAnsi="Consolas"/>
      <w:color w:val="4D614C" w:themeColor="accent3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77C9A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77C9A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77C9A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77C9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77C9A"/>
    <w:rPr>
      <w:rFonts w:asciiTheme="majorHAnsi" w:eastAsiaTheme="majorEastAsia" w:hAnsiTheme="majorHAnsi" w:cstheme="majorBidi"/>
      <w:color w:val="4D614C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E77C9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E77C9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77C9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E77C9A"/>
    <w:rPr>
      <w:sz w:val="16"/>
    </w:rPr>
  </w:style>
  <w:style w:type="table" w:styleId="PlainTable1">
    <w:name w:val="Plain Table 1"/>
    <w:basedOn w:val="TableNormal"/>
    <w:uiPriority w:val="41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PlainTable2">
    <w:name w:val="Plain Table 2"/>
    <w:basedOn w:val="TableNormal"/>
    <w:uiPriority w:val="42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PlainTable5">
    <w:name w:val="Plain Table 5"/>
    <w:basedOn w:val="TableNormal"/>
    <w:uiPriority w:val="45"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77C9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77C9A"/>
    <w:rPr>
      <w:rFonts w:ascii="Consolas" w:hAnsi="Consolas"/>
      <w:color w:val="4D614C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77C9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77C9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77C9A"/>
    <w:rPr>
      <w:color w:val="4D614C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E77C9A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77C9A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77C9A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77C9A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77C9A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77C9A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77C9A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0">
    <w:name w:val="Table Grid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0">
    <w:name w:val="Table Grid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77C9A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77C9A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77C9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77C9A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77C9A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77C9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77C9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77C9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77C9A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77C9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77C9A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77C9A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77C9A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77C9A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7C9A"/>
    <w:pPr>
      <w:spacing w:before="240" w:after="0"/>
      <w:outlineLvl w:val="9"/>
    </w:pPr>
    <w:rPr>
      <w:color w:val="394839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E77C9A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E77C9A"/>
    <w:pPr>
      <w:keepNext w:val="0"/>
      <w:outlineLvl w:val="9"/>
    </w:pPr>
    <w:rPr>
      <w:rFonts w:ascii="IDAutomationHC39M" w:hAnsi="IDAutomationHC39M"/>
    </w:rPr>
  </w:style>
  <w:style w:type="character" w:customStyle="1" w:styleId="BarcodeChar">
    <w:name w:val="Barcode Char"/>
    <w:basedOn w:val="Heading1Char"/>
    <w:link w:val="Barcode"/>
    <w:rsid w:val="00E77C9A"/>
    <w:rPr>
      <w:rFonts w:ascii="IDAutomationHC39M" w:eastAsiaTheme="majorEastAsia" w:hAnsi="IDAutomationHC39M" w:cstheme="majorBidi"/>
      <w:b/>
      <w:color w:val="4D614C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E77C9A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E77C9A"/>
    <w:rPr>
      <w:rFonts w:ascii="IDAutomation2D" w:eastAsiaTheme="majorEastAsia" w:hAnsi="IDAutomation2D" w:cstheme="majorBidi"/>
      <w:b/>
      <w:color w:val="4D614C" w:themeColor="text1"/>
      <w:kern w:val="2"/>
      <w:sz w:val="16"/>
      <w:szCs w:val="40"/>
      <w14:ligatures w14:val="standardContextual"/>
    </w:rPr>
  </w:style>
  <w:style w:type="paragraph" w:customStyle="1" w:styleId="BCLabel">
    <w:name w:val="BC Label"/>
    <w:basedOn w:val="NoSpacing"/>
    <w:next w:val="Normal"/>
    <w:uiPriority w:val="2"/>
    <w:qFormat/>
    <w:rsid w:val="00E77C9A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E77C9A"/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rsid w:val="00E77C9A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E77C9A"/>
    <w:pPr>
      <w:numPr>
        <w:numId w:val="15"/>
      </w:numPr>
      <w:spacing w:before="0" w:after="0" w:line="240" w:lineRule="auto"/>
      <w:ind w:left="227" w:hanging="227"/>
    </w:pPr>
  </w:style>
  <w:style w:type="table" w:customStyle="1" w:styleId="BCBlockTable">
    <w:name w:val="BC Block Table"/>
    <w:basedOn w:val="TableNormal"/>
    <w:uiPriority w:val="99"/>
    <w:qFormat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E77C9A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Cal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A9298D2A7A4A20BCAC917B1E24E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5246E-C765-4ED4-BC1F-32D31715531C}"/>
      </w:docPartPr>
      <w:docPartBody>
        <w:p w:rsidR="00BC3C3D" w:rsidRDefault="003019DC" w:rsidP="003019DC">
          <w:pPr>
            <w:pStyle w:val="F7A9298D2A7A4A20BCAC917B1E24EDC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3B8A2C8268441380E9F1C808C67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953D1-391E-4001-A9FF-9A0B2156E0E3}"/>
      </w:docPartPr>
      <w:docPartBody>
        <w:p w:rsidR="00F257AD" w:rsidRDefault="00564353" w:rsidP="00564353">
          <w:pPr>
            <w:pStyle w:val="FD3B8A2C8268441380E9F1C808C678E3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48DBA50438485699B62C5242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E6E80-7990-4DFD-89A9-A7EA79D9C2CC}"/>
      </w:docPartPr>
      <w:docPartBody>
        <w:p w:rsidR="00F257AD" w:rsidRDefault="00564353" w:rsidP="00564353">
          <w:pPr>
            <w:pStyle w:val="598DD48DBA50438485699B62C524251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3506B8F5A7424CB91DC30CA19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88FA-D1D7-42CA-9FD4-2C0D9FC16310}"/>
      </w:docPartPr>
      <w:docPartBody>
        <w:p w:rsidR="00F257AD" w:rsidRDefault="00564353" w:rsidP="00564353">
          <w:pPr>
            <w:pStyle w:val="573506B8F5A7424CB91DC30CA19350B3"/>
          </w:pPr>
          <w:r w:rsidRPr="002114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2F980E567442AFA35386F1C8805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6F9A0-5132-488D-975E-BEE63A2B3E6F}"/>
      </w:docPartPr>
      <w:docPartBody>
        <w:p w:rsidR="006C2DEC" w:rsidRDefault="00000000">
          <w:pPr>
            <w:pStyle w:val="C12F980E567442AFA35386F1C88057B6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85941"/>
    <w:rsid w:val="0009355D"/>
    <w:rsid w:val="001024F7"/>
    <w:rsid w:val="00107ECE"/>
    <w:rsid w:val="00133336"/>
    <w:rsid w:val="001A2258"/>
    <w:rsid w:val="001D6FE3"/>
    <w:rsid w:val="001E407E"/>
    <w:rsid w:val="001F6C15"/>
    <w:rsid w:val="00244FBC"/>
    <w:rsid w:val="0027442B"/>
    <w:rsid w:val="00285F1D"/>
    <w:rsid w:val="00286351"/>
    <w:rsid w:val="002A6E8F"/>
    <w:rsid w:val="002B3B07"/>
    <w:rsid w:val="002B6532"/>
    <w:rsid w:val="002F6AA1"/>
    <w:rsid w:val="003019DC"/>
    <w:rsid w:val="003514EE"/>
    <w:rsid w:val="00355B77"/>
    <w:rsid w:val="00377866"/>
    <w:rsid w:val="003C12CB"/>
    <w:rsid w:val="003D1B0C"/>
    <w:rsid w:val="003E037C"/>
    <w:rsid w:val="003F5C4E"/>
    <w:rsid w:val="00401EE8"/>
    <w:rsid w:val="0042793B"/>
    <w:rsid w:val="00441283"/>
    <w:rsid w:val="00451E51"/>
    <w:rsid w:val="004966EF"/>
    <w:rsid w:val="005073E4"/>
    <w:rsid w:val="00507E0A"/>
    <w:rsid w:val="00520292"/>
    <w:rsid w:val="00564353"/>
    <w:rsid w:val="00591BD2"/>
    <w:rsid w:val="005A73A0"/>
    <w:rsid w:val="005C7E05"/>
    <w:rsid w:val="005E35BE"/>
    <w:rsid w:val="005E40F9"/>
    <w:rsid w:val="0060555B"/>
    <w:rsid w:val="00695747"/>
    <w:rsid w:val="006B5158"/>
    <w:rsid w:val="006C2DEC"/>
    <w:rsid w:val="006F7175"/>
    <w:rsid w:val="00781235"/>
    <w:rsid w:val="00784F9C"/>
    <w:rsid w:val="007A4B28"/>
    <w:rsid w:val="007F1293"/>
    <w:rsid w:val="0080614B"/>
    <w:rsid w:val="0081718A"/>
    <w:rsid w:val="00822ACB"/>
    <w:rsid w:val="00825186"/>
    <w:rsid w:val="0089757A"/>
    <w:rsid w:val="008A720C"/>
    <w:rsid w:val="008C225B"/>
    <w:rsid w:val="00916429"/>
    <w:rsid w:val="00920D69"/>
    <w:rsid w:val="009A5EC5"/>
    <w:rsid w:val="009C4954"/>
    <w:rsid w:val="009D61AB"/>
    <w:rsid w:val="00A01C7A"/>
    <w:rsid w:val="00A103E8"/>
    <w:rsid w:val="00A10449"/>
    <w:rsid w:val="00A46F73"/>
    <w:rsid w:val="00A650E0"/>
    <w:rsid w:val="00AC48B9"/>
    <w:rsid w:val="00AC6AC0"/>
    <w:rsid w:val="00AE5EE7"/>
    <w:rsid w:val="00B06A1E"/>
    <w:rsid w:val="00B4682F"/>
    <w:rsid w:val="00B84C63"/>
    <w:rsid w:val="00B95809"/>
    <w:rsid w:val="00BC3C3D"/>
    <w:rsid w:val="00BD662E"/>
    <w:rsid w:val="00BF27CE"/>
    <w:rsid w:val="00C03606"/>
    <w:rsid w:val="00C673D2"/>
    <w:rsid w:val="00CB7A61"/>
    <w:rsid w:val="00CB7A74"/>
    <w:rsid w:val="00CC7327"/>
    <w:rsid w:val="00CD6CA3"/>
    <w:rsid w:val="00CE4C52"/>
    <w:rsid w:val="00D52343"/>
    <w:rsid w:val="00F257AD"/>
    <w:rsid w:val="00F635C5"/>
    <w:rsid w:val="00F64A28"/>
    <w:rsid w:val="00F97378"/>
    <w:rsid w:val="00FB3ED0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7A9298D2A7A4A20BCAC917B1E24EDC2">
    <w:name w:val="F7A9298D2A7A4A20BCAC917B1E24EDC2"/>
    <w:rsid w:val="003019D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3B8A2C8268441380E9F1C808C678E3">
    <w:name w:val="FD3B8A2C8268441380E9F1C808C678E3"/>
    <w:rsid w:val="005643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8DD48DBA50438485699B62C5242517">
    <w:name w:val="598DD48DBA50438485699B62C5242517"/>
    <w:rsid w:val="005643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3506B8F5A7424CB91DC30CA19350B3">
    <w:name w:val="573506B8F5A7424CB91DC30CA19350B3"/>
    <w:rsid w:val="005643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2F980E567442AFA35386F1C88057B6">
    <w:name w:val="C12F980E567442AFA35386F1C8805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28BE994C95452AA919F473EB932F2F">
    <w:name w:val="3D28BE994C95452AA919F473EB932F2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7BACB06-98F9-4C6D-9DC9-F277D260047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7a6eaf-e8fc-4ec3-a5f8-e0ad6de8ddb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��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1A62C6E2-3873-4D82-A4CC-F0E08FAB8AF8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058D70E2-8B4F-429D-A1A1-4E9343AF0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CC52CC2-6B2C-4678-8691-42DFC72C4056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Calm.dotx</Template>
  <TotalTime>980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34</cp:revision>
  <cp:lastPrinted>2026-07-30T23:48:00Z</cp:lastPrinted>
  <dcterms:created xsi:type="dcterms:W3CDTF">2026-07-30T23:28:00Z</dcterms:created>
  <dcterms:modified xsi:type="dcterms:W3CDTF">2026-08-18T14:01:00Z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