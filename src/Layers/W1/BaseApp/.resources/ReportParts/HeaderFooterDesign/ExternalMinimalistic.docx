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FB0" w14:textId="4F9FAA10" w:rsidR="006A7DAE" w:rsidRDefault="006A7DAE">
      <w:pPr>
        <w:spacing w:after="160" w:line="259" w:lineRule="auto"/>
        <w:rPr>
          <w:lang w:val="da-DK"/>
        </w:rPr>
      </w:pPr>
    </w:p>
    <w:p w14:paraId="163CE1EC" w14:textId="77777777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1E5AA371" w:rsidR="00245B0E" w:rsidRDefault="00245B0E" w:rsidP="006A7DAE">
      <w:pPr>
        <w:rPr>
          <w:lang w:val="da-DK"/>
        </w:rPr>
      </w:pPr>
    </w:p>
    <w:p w14:paraId="0562A2F7" w14:textId="77777777" w:rsidR="0042705F" w:rsidRDefault="0042705F" w:rsidP="006A7DAE">
      <w:pPr>
        <w:rPr>
          <w:lang w:val="da-DK"/>
        </w:rPr>
      </w:pPr>
    </w:p>
    <w:p w14:paraId="49D1D379" w14:textId="77777777" w:rsidR="0042705F" w:rsidRDefault="0042705F" w:rsidP="006A7DAE">
      <w:pPr>
        <w:rPr>
          <w:lang w:val="da-DK"/>
        </w:rPr>
      </w:pPr>
    </w:p>
    <w:p w14:paraId="5C3F663E" w14:textId="77777777" w:rsidR="0042705F" w:rsidRDefault="0042705F" w:rsidP="006A7DAE">
      <w:pPr>
        <w:rPr>
          <w:lang w:val="da-DK"/>
        </w:rPr>
      </w:pPr>
    </w:p>
    <w:p w14:paraId="1416CE7E" w14:textId="77777777" w:rsidR="0042705F" w:rsidRDefault="0042705F" w:rsidP="006A7DAE">
      <w:pPr>
        <w:rPr>
          <w:lang w:val="da-DK"/>
        </w:rPr>
      </w:pPr>
    </w:p>
    <w:p w14:paraId="733E0CD5" w14:textId="77777777" w:rsidR="0042705F" w:rsidRDefault="0042705F" w:rsidP="006A7DAE">
      <w:pPr>
        <w:rPr>
          <w:lang w:val="da-DK"/>
        </w:rPr>
      </w:pPr>
    </w:p>
    <w:p w14:paraId="64516C38" w14:textId="77777777" w:rsidR="0042705F" w:rsidRDefault="0042705F" w:rsidP="006A7DAE">
      <w:pPr>
        <w:rPr>
          <w:lang w:val="da-DK"/>
        </w:rPr>
      </w:pPr>
    </w:p>
    <w:p w14:paraId="0F66BAB4" w14:textId="77777777" w:rsidR="0042705F" w:rsidRDefault="0042705F" w:rsidP="006A7DAE">
      <w:pPr>
        <w:rPr>
          <w:lang w:val="da-DK"/>
        </w:rPr>
      </w:pPr>
    </w:p>
    <w:p w14:paraId="130AE5F3" w14:textId="77777777" w:rsidR="0042705F" w:rsidRDefault="0042705F" w:rsidP="006A7DAE">
      <w:pPr>
        <w:rPr>
          <w:lang w:val="da-DK"/>
        </w:rPr>
      </w:pPr>
    </w:p>
    <w:p w14:paraId="2243F8E3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77777777" w:rsidR="0042705F" w:rsidRDefault="0042705F" w:rsidP="006A7DAE">
      <w:pPr>
        <w:rPr>
          <w:lang w:val="da-DK"/>
        </w:rPr>
      </w:pPr>
    </w:p>
    <w:p w14:paraId="4B7A71FC" w14:textId="77777777" w:rsidR="0042705F" w:rsidRDefault="0042705F" w:rsidP="006A7DAE">
      <w:pPr>
        <w:rPr>
          <w:lang w:val="da-DK"/>
        </w:rPr>
      </w:pPr>
    </w:p>
    <w:p w14:paraId="793A41CE" w14:textId="77777777" w:rsidR="001D6BEA" w:rsidRDefault="001D6BEA" w:rsidP="006A7DAE">
      <w:pPr>
        <w:rPr>
          <w:lang w:val="da-DK"/>
        </w:rPr>
      </w:pPr>
    </w:p>
    <w:p w14:paraId="2D87754F" w14:textId="77777777" w:rsidR="001D6BEA" w:rsidRDefault="001D6BEA" w:rsidP="006A7DAE">
      <w:pPr>
        <w:rPr>
          <w:lang w:val="da-DK"/>
        </w:rPr>
      </w:pPr>
    </w:p>
    <w:p w14:paraId="2691085A" w14:textId="77777777" w:rsidR="001D6BEA" w:rsidRDefault="001D6BEA" w:rsidP="006A7DAE">
      <w:pPr>
        <w:rPr>
          <w:lang w:val="da-DK"/>
        </w:rPr>
      </w:pPr>
    </w:p>
    <w:p w14:paraId="2E7D481C" w14:textId="77777777" w:rsidR="001D6BEA" w:rsidRDefault="001D6BEA" w:rsidP="006A7DAE">
      <w:pPr>
        <w:rPr>
          <w:lang w:val="da-DK"/>
        </w:rPr>
      </w:pPr>
    </w:p>
    <w:p w14:paraId="29DD7EB1" w14:textId="77777777" w:rsidR="001D6BEA" w:rsidRDefault="001D6BEA" w:rsidP="006A7DAE">
      <w:pPr>
        <w:rPr>
          <w:lang w:val="da-DK"/>
        </w:rPr>
      </w:pPr>
    </w:p>
    <w:p w14:paraId="364EF31B" w14:textId="77777777" w:rsidR="001D6BEA" w:rsidRDefault="001D6BEA" w:rsidP="006A7DAE">
      <w:pPr>
        <w:rPr>
          <w:lang w:val="da-DK"/>
        </w:rPr>
      </w:pPr>
    </w:p>
    <w:p w14:paraId="2C2953CC" w14:textId="77777777" w:rsidR="001D6BEA" w:rsidRDefault="001D6BEA" w:rsidP="006A7DAE">
      <w:pPr>
        <w:rPr>
          <w:lang w:val="da-DK"/>
        </w:rPr>
      </w:pPr>
    </w:p>
    <w:p w14:paraId="068CB1B9" w14:textId="77777777" w:rsidR="001D6BEA" w:rsidRDefault="001D6BEA" w:rsidP="006A7DAE">
      <w:pPr>
        <w:rPr>
          <w:lang w:val="da-DK"/>
        </w:rPr>
      </w:pPr>
    </w:p>
    <w:p w14:paraId="09A66FE6" w14:textId="77777777" w:rsidR="001D6BEA" w:rsidRDefault="001D6BEA" w:rsidP="006A7DAE">
      <w:pPr>
        <w:rPr>
          <w:lang w:val="da-DK"/>
        </w:rPr>
      </w:pPr>
    </w:p>
    <w:p w14:paraId="401EAB7C" w14:textId="65524ADD" w:rsidR="001D6BEA" w:rsidRDefault="001D6BEA" w:rsidP="006A7DAE">
      <w:pPr>
        <w:rPr>
          <w:lang w:val="da-DK"/>
        </w:rPr>
      </w:pPr>
    </w:p>
    <w:p w14:paraId="77D52434" w14:textId="77777777" w:rsidR="0042705F" w:rsidRDefault="0042705F" w:rsidP="006A7DAE">
      <w:pPr>
        <w:rPr>
          <w:lang w:val="da-DK"/>
        </w:rPr>
      </w:pPr>
    </w:p>
    <w:p w14:paraId="52AB1020" w14:textId="77777777" w:rsidR="0042705F" w:rsidRDefault="0042705F" w:rsidP="006A7DAE">
      <w:pPr>
        <w:rPr>
          <w:lang w:val="da-DK"/>
        </w:rPr>
      </w:pPr>
    </w:p>
    <w:p w14:paraId="31E8CA9F" w14:textId="77777777" w:rsidR="0042705F" w:rsidRDefault="0042705F" w:rsidP="006A7DAE">
      <w:pPr>
        <w:rPr>
          <w:lang w:val="da-DK"/>
        </w:rPr>
      </w:pPr>
    </w:p>
    <w:p w14:paraId="27B4EAAB" w14:textId="77777777" w:rsidR="0042705F" w:rsidRDefault="0042705F" w:rsidP="006A7DAE">
      <w:pPr>
        <w:rPr>
          <w:lang w:val="da-DK"/>
        </w:rPr>
      </w:pPr>
    </w:p>
    <w:p w14:paraId="7F689B22" w14:textId="77777777" w:rsidR="0042705F" w:rsidRDefault="0042705F" w:rsidP="006A7DAE">
      <w:pPr>
        <w:rPr>
          <w:lang w:val="da-DK"/>
        </w:rPr>
      </w:pPr>
    </w:p>
    <w:p w14:paraId="523588B7" w14:textId="77777777" w:rsidR="00DA1335" w:rsidRPr="00DA1335" w:rsidRDefault="00DA1335" w:rsidP="00DA1335">
      <w:pPr>
        <w:rPr>
          <w:lang w:val="da-DK"/>
        </w:rPr>
      </w:pPr>
    </w:p>
    <w:p w14:paraId="7FBBCCDC" w14:textId="77777777" w:rsidR="00DA1335" w:rsidRPr="00DA1335" w:rsidRDefault="00DA1335" w:rsidP="00DA1335">
      <w:pPr>
        <w:rPr>
          <w:lang w:val="da-DK"/>
        </w:rPr>
      </w:pPr>
    </w:p>
    <w:p w14:paraId="6F483C87" w14:textId="77777777" w:rsidR="00DA1335" w:rsidRPr="00DA1335" w:rsidRDefault="00DA1335" w:rsidP="00DA1335">
      <w:pPr>
        <w:rPr>
          <w:lang w:val="da-DK"/>
        </w:rPr>
      </w:pPr>
    </w:p>
    <w:p w14:paraId="085CB821" w14:textId="77777777" w:rsidR="00DA1335" w:rsidRPr="00DA1335" w:rsidRDefault="00DA1335" w:rsidP="00DA1335">
      <w:pPr>
        <w:rPr>
          <w:lang w:val="da-DK"/>
        </w:rPr>
      </w:pPr>
    </w:p>
    <w:p w14:paraId="5C7066FA" w14:textId="77777777" w:rsidR="00DA1335" w:rsidRPr="00DA1335" w:rsidRDefault="00DA1335" w:rsidP="00DA1335">
      <w:pPr>
        <w:rPr>
          <w:lang w:val="da-DK"/>
        </w:rPr>
      </w:pPr>
    </w:p>
    <w:p w14:paraId="212B44EB" w14:textId="77777777" w:rsidR="00DA1335" w:rsidRPr="00DA1335" w:rsidRDefault="00DA1335" w:rsidP="00DA1335">
      <w:pPr>
        <w:rPr>
          <w:lang w:val="da-DK"/>
        </w:rPr>
      </w:pPr>
    </w:p>
    <w:p w14:paraId="2035B55D" w14:textId="77777777" w:rsidR="00DA1335" w:rsidRPr="00DA1335" w:rsidRDefault="00DA1335" w:rsidP="00DA1335">
      <w:pPr>
        <w:rPr>
          <w:lang w:val="da-DK"/>
        </w:rPr>
      </w:pPr>
    </w:p>
    <w:p w14:paraId="63BF5024" w14:textId="77777777" w:rsidR="00DA1335" w:rsidRPr="00DA1335" w:rsidRDefault="00DA1335" w:rsidP="00DA1335">
      <w:pPr>
        <w:rPr>
          <w:lang w:val="da-DK"/>
        </w:rPr>
      </w:pPr>
    </w:p>
    <w:p w14:paraId="65D738B4" w14:textId="77777777" w:rsidR="00DA1335" w:rsidRPr="00DA1335" w:rsidRDefault="00DA1335" w:rsidP="00DA1335">
      <w:pPr>
        <w:rPr>
          <w:lang w:val="da-DK"/>
        </w:rPr>
      </w:pPr>
    </w:p>
    <w:p w14:paraId="645854CE" w14:textId="77777777" w:rsidR="00DA1335" w:rsidRPr="00DA1335" w:rsidRDefault="00DA1335" w:rsidP="00DA1335">
      <w:pPr>
        <w:rPr>
          <w:lang w:val="da-DK"/>
        </w:rPr>
      </w:pPr>
    </w:p>
    <w:p w14:paraId="24F85087" w14:textId="77777777" w:rsidR="00DA1335" w:rsidRPr="00DA1335" w:rsidRDefault="00DA1335" w:rsidP="00DA1335">
      <w:pPr>
        <w:rPr>
          <w:lang w:val="da-DK"/>
        </w:rPr>
      </w:pPr>
    </w:p>
    <w:p w14:paraId="65B98BBC" w14:textId="77777777" w:rsidR="00DA1335" w:rsidRPr="00DA1335" w:rsidRDefault="00DA1335" w:rsidP="00DA1335">
      <w:pPr>
        <w:rPr>
          <w:lang w:val="da-DK"/>
        </w:rPr>
      </w:pPr>
    </w:p>
    <w:p w14:paraId="03682ECA" w14:textId="77777777" w:rsidR="00F22693" w:rsidRPr="00F22693" w:rsidRDefault="00F22693" w:rsidP="00F22693">
      <w:pPr>
        <w:rPr>
          <w:lang w:val="da-DK"/>
        </w:rPr>
      </w:pPr>
    </w:p>
    <w:p w14:paraId="44F9ECF9" w14:textId="77777777" w:rsidR="00F22693" w:rsidRPr="00F22693" w:rsidRDefault="00F22693" w:rsidP="00F22693">
      <w:pPr>
        <w:rPr>
          <w:lang w:val="da-DK"/>
        </w:rPr>
      </w:pPr>
    </w:p>
    <w:p w14:paraId="2B40A319" w14:textId="77777777" w:rsidR="00F22693" w:rsidRPr="00F22693" w:rsidRDefault="00F22693" w:rsidP="00F22693">
      <w:pPr>
        <w:rPr>
          <w:lang w:val="da-DK"/>
        </w:rPr>
      </w:pPr>
    </w:p>
    <w:p w14:paraId="09BE59C9" w14:textId="77777777" w:rsidR="0042705F" w:rsidRDefault="0042705F" w:rsidP="006A7DAE">
      <w:pPr>
        <w:rPr>
          <w:lang w:val="da-DK"/>
        </w:rPr>
      </w:pPr>
    </w:p>
    <w:p w14:paraId="6BAC71AA" w14:textId="77777777" w:rsidR="0042705F" w:rsidRDefault="0042705F" w:rsidP="006A7DAE">
      <w:pPr>
        <w:rPr>
          <w:lang w:val="da-DK"/>
        </w:rPr>
      </w:pPr>
    </w:p>
    <w:p w14:paraId="78F85B12" w14:textId="77777777" w:rsidR="00880B4D" w:rsidRPr="00880B4D" w:rsidRDefault="00880B4D" w:rsidP="00880B4D">
      <w:pPr>
        <w:rPr>
          <w:lang w:val="da-DK"/>
        </w:rPr>
      </w:pPr>
    </w:p>
    <w:p w14:paraId="003DBEC7" w14:textId="77777777" w:rsidR="00880B4D" w:rsidRPr="00880B4D" w:rsidRDefault="00880B4D" w:rsidP="00880B4D">
      <w:pPr>
        <w:rPr>
          <w:lang w:val="da-DK"/>
        </w:rPr>
      </w:pPr>
    </w:p>
    <w:p w14:paraId="4EADF22C" w14:textId="77777777" w:rsidR="00880B4D" w:rsidRPr="00880B4D" w:rsidRDefault="00880B4D" w:rsidP="00880B4D">
      <w:pPr>
        <w:rPr>
          <w:lang w:val="da-DK"/>
        </w:rPr>
      </w:pPr>
    </w:p>
    <w:p w14:paraId="178119D3" w14:textId="77777777" w:rsidR="00880B4D" w:rsidRPr="00880B4D" w:rsidRDefault="00880B4D" w:rsidP="00880B4D">
      <w:pPr>
        <w:rPr>
          <w:lang w:val="da-DK"/>
        </w:rPr>
      </w:pPr>
    </w:p>
    <w:p w14:paraId="7A7183FD" w14:textId="77777777" w:rsidR="00880B4D" w:rsidRPr="00880B4D" w:rsidRDefault="00880B4D" w:rsidP="00880B4D">
      <w:pPr>
        <w:rPr>
          <w:lang w:val="da-DK"/>
        </w:rPr>
      </w:pPr>
    </w:p>
    <w:p w14:paraId="36A7CF54" w14:textId="77777777" w:rsidR="00880B4D" w:rsidRPr="00880B4D" w:rsidRDefault="00880B4D" w:rsidP="00880B4D">
      <w:pPr>
        <w:rPr>
          <w:lang w:val="da-DK"/>
        </w:rPr>
      </w:pPr>
    </w:p>
    <w:p w14:paraId="76D7BF63" w14:textId="77777777" w:rsidR="00880B4D" w:rsidRPr="00880B4D" w:rsidRDefault="00880B4D" w:rsidP="00880B4D">
      <w:pPr>
        <w:rPr>
          <w:lang w:val="da-DK"/>
        </w:rPr>
      </w:pPr>
    </w:p>
    <w:p w14:paraId="2A6DE5A2" w14:textId="77777777" w:rsidR="00880B4D" w:rsidRPr="00880B4D" w:rsidRDefault="00880B4D" w:rsidP="00880B4D">
      <w:pPr>
        <w:rPr>
          <w:lang w:val="da-DK"/>
        </w:rPr>
      </w:pPr>
    </w:p>
    <w:p w14:paraId="4667B45D" w14:textId="77777777" w:rsidR="00880B4D" w:rsidRPr="00880B4D" w:rsidRDefault="00880B4D" w:rsidP="00880B4D">
      <w:pPr>
        <w:rPr>
          <w:lang w:val="da-DK"/>
        </w:rPr>
      </w:pPr>
    </w:p>
    <w:p w14:paraId="0FB5D3EE" w14:textId="77777777" w:rsidR="00880B4D" w:rsidRPr="00880B4D" w:rsidRDefault="00880B4D" w:rsidP="00880B4D">
      <w:pPr>
        <w:rPr>
          <w:lang w:val="da-DK"/>
        </w:rPr>
      </w:pPr>
    </w:p>
    <w:p w14:paraId="2C4D7801" w14:textId="77777777" w:rsidR="00880B4D" w:rsidRPr="00880B4D" w:rsidRDefault="00880B4D" w:rsidP="00880B4D">
      <w:pPr>
        <w:rPr>
          <w:lang w:val="da-DK"/>
        </w:rPr>
      </w:pPr>
    </w:p>
    <w:p w14:paraId="5B9E1E13" w14:textId="77777777" w:rsidR="00880B4D" w:rsidRDefault="00880B4D" w:rsidP="00880B4D">
      <w:pPr>
        <w:rPr>
          <w:lang w:val="da-DK"/>
        </w:rPr>
      </w:pPr>
    </w:p>
    <w:p w14:paraId="7580619F" w14:textId="700FB805" w:rsidR="00E80A11" w:rsidRPr="00E80A11" w:rsidRDefault="00E80A11" w:rsidP="00B64FBE">
      <w:pPr>
        <w:tabs>
          <w:tab w:val="left" w:pos="4376"/>
        </w:tabs>
        <w:rPr>
          <w:lang w:val="da-DK"/>
        </w:rPr>
      </w:pPr>
    </w:p>
    <w:p w14:paraId="3B82D2A4" w14:textId="5EA3FC71" w:rsidR="00893B04" w:rsidRPr="00893B04" w:rsidRDefault="00893B04" w:rsidP="00591CAA">
      <w:pPr>
        <w:tabs>
          <w:tab w:val="left" w:pos="2745"/>
        </w:tabs>
        <w:rPr>
          <w:lang w:val="da-DK"/>
        </w:rPr>
      </w:pPr>
    </w:p>
    <w:sectPr w:rsidR="00893B04" w:rsidRPr="00893B04" w:rsidSect="00C50B6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576" w:right="706" w:bottom="630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87DB8" w14:textId="77777777" w:rsidR="00383F15" w:rsidRDefault="00383F15" w:rsidP="00E40C63">
      <w:pPr>
        <w:spacing w:after="0"/>
      </w:pPr>
      <w:r>
        <w:separator/>
      </w:r>
    </w:p>
  </w:endnote>
  <w:endnote w:type="continuationSeparator" w:id="0">
    <w:p w14:paraId="796BF91F" w14:textId="77777777" w:rsidR="00383F15" w:rsidRDefault="00383F15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B267" w14:textId="77777777" w:rsidR="00CB7E09" w:rsidRDefault="00CB7E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93"/>
      <w:gridCol w:w="3802"/>
    </w:tblGrid>
    <w:tr w:rsidR="00555C5D" w:rsidRPr="003F210F" w14:paraId="28B17196" w14:textId="77777777" w:rsidTr="00555C5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"/>
      </w:trPr>
      <w:tc>
        <w:tcPr>
          <w:tcW w:w="6693" w:type="dxa"/>
          <w:vAlign w:val="bottom"/>
        </w:tcPr>
        <w:p w14:paraId="1A9F3F96" w14:textId="0EE2B774" w:rsidR="00555C5D" w:rsidRPr="00AD07A3" w:rsidRDefault="00AD07A3" w:rsidP="00AD07A3">
          <w:pPr>
            <w:pStyle w:val="BCNumber"/>
            <w:jc w:val="left"/>
          </w:pPr>
          <w:r w:rsidRPr="00786A4F">
            <w:fldChar w:fldCharType="begin"/>
          </w:r>
          <w:r w:rsidRPr="00786A4F">
            <w:instrText xml:space="preserve"> Page </w:instrText>
          </w:r>
          <w:r w:rsidRPr="00786A4F">
            <w:fldChar w:fldCharType="separate"/>
          </w:r>
          <w:r>
            <w:t>2</w:t>
          </w:r>
          <w:r w:rsidRPr="00786A4F">
            <w:fldChar w:fldCharType="end"/>
          </w:r>
          <w:r w:rsidRPr="00786A4F"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802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242156711"/>
            <w:placeholder>
              <w:docPart w:val="F2BB6162DDD2416C933DF1063306ACE4"/>
            </w:placeholder>
            <w15:color w:val="808080"/>
            <w:text/>
          </w:sdtPr>
          <w:sdtEndPr/>
          <w:sdtContent>
            <w:p w14:paraId="6A570D98" w14:textId="4F3C4B3D" w:rsidR="00555C5D" w:rsidRPr="00555C5D" w:rsidRDefault="00F22693" w:rsidP="00555C5D">
              <w:pPr>
                <w:pStyle w:val="NoSpacing"/>
                <w:rPr>
                  <w:b/>
                  <w:bCs/>
                </w:rPr>
              </w:pPr>
              <w:r>
                <w:rPr>
                  <w:b/>
                  <w:bCs/>
                </w:rPr>
                <w:t>Cronus</w:t>
              </w:r>
            </w:p>
          </w:sdtContent>
        </w:sdt>
      </w:tc>
    </w:tr>
  </w:tbl>
  <w:p w14:paraId="5A3399C1" w14:textId="2A42BA0E" w:rsidR="007431D1" w:rsidRPr="00786A4F" w:rsidRDefault="007431D1" w:rsidP="00AD07A3">
    <w:pPr>
      <w:pStyle w:val="BCNumber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ook w:val="04A0" w:firstRow="1" w:lastRow="0" w:firstColumn="1" w:lastColumn="0" w:noHBand="0" w:noVBand="1"/>
    </w:tblPr>
    <w:tblGrid>
      <w:gridCol w:w="6663"/>
      <w:gridCol w:w="3832"/>
    </w:tblGrid>
    <w:tr w:rsidR="00BF7924" w:rsidRPr="003F210F" w14:paraId="2CFE1C76" w14:textId="77777777" w:rsidTr="00B04B84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"/>
      </w:trPr>
      <w:tc>
        <w:tcPr>
          <w:tcW w:w="6663" w:type="dxa"/>
          <w:vMerge w:val="restart"/>
          <w:vAlign w:val="bottom"/>
        </w:tcPr>
        <w:p w14:paraId="42953648" w14:textId="5FA2D0CB" w:rsidR="00BF7924" w:rsidRPr="003F210F" w:rsidRDefault="00BF7924" w:rsidP="00254980">
          <w:pPr>
            <w:pStyle w:val="BCNumber"/>
            <w:jc w:val="left"/>
            <w:rPr>
              <w:rFonts w:cs="Segoe UI Semibold"/>
              <w:sz w:val="22"/>
              <w:szCs w:val="22"/>
            </w:rPr>
          </w:pPr>
          <w:r>
            <w:fldChar w:fldCharType="begin"/>
          </w:r>
          <w:r>
            <w:instrText xml:space="preserve"> 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/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  <w:tc>
        <w:tcPr>
          <w:tcW w:w="3832" w:type="dxa"/>
        </w:tcPr>
        <w:sdt>
          <w:sdtPr>
            <w:rPr>
              <w:b/>
              <w:bCs/>
            </w:rPr>
            <w:alias w:val="CompanyName"/>
            <w:tag w:val="#BC:InsertDataItem,BCReportInformation/ReportRequest/CompanyName"/>
            <w:id w:val="-617988377"/>
            <w:placeholder>
              <w:docPart w:val="617FC10A81AD4DA7AD869A179C9DF16A"/>
            </w:placeholder>
            <w15:color w:val="808080"/>
            <w:text/>
          </w:sdtPr>
          <w:sdtContent>
            <w:p w14:paraId="71503495" w14:textId="4106B03E" w:rsidR="00BF7924" w:rsidRPr="00DF58A4" w:rsidRDefault="00BF7924" w:rsidP="00254980">
              <w:pPr>
                <w:pStyle w:val="NoSpacing"/>
              </w:pPr>
              <w:r w:rsidRPr="00254980">
                <w:rPr>
                  <w:b/>
                  <w:bCs/>
                </w:rPr>
                <w:t>C</w:t>
              </w:r>
              <w:r>
                <w:rPr>
                  <w:b/>
                  <w:bCs/>
                </w:rPr>
                <w:t>ronus</w:t>
              </w:r>
            </w:p>
          </w:sdtContent>
        </w:sdt>
      </w:tc>
    </w:tr>
    <w:tr w:rsidR="00BF7924" w:rsidRPr="003F210F" w14:paraId="301867C7" w14:textId="77777777" w:rsidTr="00F22693">
      <w:trPr>
        <w:trHeight w:val="297"/>
      </w:trPr>
      <w:tc>
        <w:tcPr>
          <w:tcW w:w="6663" w:type="dxa"/>
          <w:vMerge/>
        </w:tcPr>
        <w:p w14:paraId="23C6D588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3832" w:type="dxa"/>
          <w:vAlign w:val="bottom"/>
        </w:tcPr>
        <w:sdt>
          <w:sdtPr>
            <w:alias w:val="CompanyHomePage"/>
            <w:tag w:val="#BC:InsertDataItem,BCReportInformation/CompanyMetadata/CompanyHomePage"/>
            <w:id w:val="-1794982623"/>
            <w:placeholder>
              <w:docPart w:val="6CC07BD8ED1642808A57C9A5F0BAEE55"/>
            </w:placeholder>
            <w15:color w:val="808080"/>
            <w:text/>
          </w:sdtPr>
          <w:sdtContent>
            <w:p w14:paraId="1DFA8DA3" w14:textId="75A52781" w:rsidR="00BF7924" w:rsidRPr="0007545A" w:rsidRDefault="00BF7924" w:rsidP="00F22693">
              <w:pPr>
                <w:pStyle w:val="NoSpacing"/>
              </w:pPr>
              <w:r>
                <w:t>www.cronus.com</w:t>
              </w:r>
            </w:p>
          </w:sdtContent>
        </w:sdt>
      </w:tc>
    </w:tr>
    <w:tr w:rsidR="00BF7924" w:rsidRPr="003F210F" w14:paraId="736A4955" w14:textId="77777777" w:rsidTr="00F22693">
      <w:trPr>
        <w:trHeight w:val="297"/>
      </w:trPr>
      <w:tc>
        <w:tcPr>
          <w:tcW w:w="6663" w:type="dxa"/>
          <w:vMerge/>
        </w:tcPr>
        <w:p w14:paraId="6453E144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3832" w:type="dxa"/>
          <w:vAlign w:val="bottom"/>
        </w:tcPr>
        <w:sdt>
          <w:sdtPr>
            <w:alias w:val="CompanyPhone"/>
            <w:tag w:val="#BC:InsertDataItem,BCReportInformation/CompanyMetadata/CompanyPhone"/>
            <w:id w:val="-1473826419"/>
            <w:placeholder>
              <w:docPart w:val="DAC6DBAB9DC345DF9BAE8663F83683EA"/>
            </w:placeholder>
            <w15:color w:val="808080"/>
            <w:text/>
          </w:sdtPr>
          <w:sdtContent>
            <w:p w14:paraId="00F5DEA0" w14:textId="5CF17151" w:rsidR="00BF7924" w:rsidRDefault="00F22693" w:rsidP="00F22693">
              <w:pPr>
                <w:pStyle w:val="NoSpacing"/>
              </w:pPr>
              <w:r>
                <w:t>+45 12 34 56 78</w:t>
              </w:r>
            </w:p>
          </w:sdtContent>
        </w:sdt>
      </w:tc>
    </w:tr>
    <w:tr w:rsidR="00BF7924" w:rsidRPr="003F210F" w14:paraId="0931293B" w14:textId="77777777" w:rsidTr="00F22693">
      <w:trPr>
        <w:trHeight w:val="297"/>
      </w:trPr>
      <w:tc>
        <w:tcPr>
          <w:tcW w:w="6663" w:type="dxa"/>
          <w:vMerge/>
        </w:tcPr>
        <w:p w14:paraId="4E1AC91C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3832" w:type="dxa"/>
          <w:vAlign w:val="bottom"/>
        </w:tcPr>
        <w:sdt>
          <w:sdtPr>
            <w:alias w:val="CompanyEmail"/>
            <w:tag w:val="#BC:InsertDataItem,BCReportInformation/CompanyMetadata/CompanyEmail"/>
            <w:id w:val="-666556186"/>
            <w:placeholder>
              <w:docPart w:val="C99EB5D9A9FB4604BFC1A39801014B9A"/>
            </w:placeholder>
            <w15:color w:val="808080"/>
            <w:text/>
          </w:sdtPr>
          <w:sdtContent>
            <w:p w14:paraId="74A215F4" w14:textId="0D7BD181" w:rsidR="00BF7924" w:rsidRDefault="00F22693" w:rsidP="00F22693">
              <w:pPr>
                <w:pStyle w:val="NoSpacing"/>
              </w:pPr>
              <w:r>
                <w:t>John.doe@cronus.com</w:t>
              </w:r>
            </w:p>
          </w:sdtContent>
        </w:sdt>
      </w:tc>
    </w:tr>
    <w:tr w:rsidR="00BF7924" w:rsidRPr="003F210F" w14:paraId="03EA58DA" w14:textId="77777777" w:rsidTr="00F22693">
      <w:trPr>
        <w:trHeight w:val="297"/>
      </w:trPr>
      <w:tc>
        <w:tcPr>
          <w:tcW w:w="6663" w:type="dxa"/>
          <w:vMerge/>
        </w:tcPr>
        <w:p w14:paraId="1C03EB9A" w14:textId="77777777" w:rsidR="00BF7924" w:rsidRDefault="00BF7924" w:rsidP="007165D3">
          <w:pPr>
            <w:pStyle w:val="BCNumber"/>
            <w:jc w:val="left"/>
            <w:rPr>
              <w:color w:val="242424"/>
              <w:kern w:val="2"/>
              <w:sz w:val="17"/>
              <w:szCs w:val="17"/>
            </w:rPr>
          </w:pPr>
        </w:p>
      </w:tc>
      <w:tc>
        <w:tcPr>
          <w:tcW w:w="3832" w:type="dxa"/>
          <w:vAlign w:val="bottom"/>
        </w:tcPr>
        <w:sdt>
          <w:sdtPr>
            <w:alias w:val="CompanyFaxNo"/>
            <w:tag w:val="#BC:InsertDataItem,BCReportInformation/CompanyMetadata/CompanyFaxNo"/>
            <w:id w:val="-1082524452"/>
            <w:placeholder>
              <w:docPart w:val="F85092CB8A6E4E93BC0CA2CF6B237F62"/>
            </w:placeholder>
            <w15:color w:val="808080"/>
            <w:text/>
          </w:sdtPr>
          <w:sdtContent>
            <w:p w14:paraId="5D7245BD" w14:textId="579B9034" w:rsidR="00BF7924" w:rsidRDefault="004722F1" w:rsidP="00F22693">
              <w:pPr>
                <w:pStyle w:val="NoSpacing"/>
              </w:pPr>
              <w:r>
                <w:t>333-333-333</w:t>
              </w:r>
            </w:p>
          </w:sdtContent>
        </w:sdt>
      </w:tc>
    </w:tr>
  </w:tbl>
  <w:p w14:paraId="3F24376A" w14:textId="77777777" w:rsidR="007165D3" w:rsidRPr="00730288" w:rsidRDefault="007165D3" w:rsidP="00C50B6A">
    <w:pPr>
      <w:pStyle w:val="NoSpaci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6762" w14:textId="77777777" w:rsidR="00383F15" w:rsidRDefault="00383F15" w:rsidP="00E40C63">
      <w:pPr>
        <w:spacing w:after="0"/>
      </w:pPr>
      <w:r>
        <w:separator/>
      </w:r>
    </w:p>
  </w:footnote>
  <w:footnote w:type="continuationSeparator" w:id="0">
    <w:p w14:paraId="732FEC7B" w14:textId="77777777" w:rsidR="00383F15" w:rsidRDefault="00383F15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BF9F" w14:textId="77777777" w:rsidR="00CB7E09" w:rsidRDefault="00CB7E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jc w:val="right"/>
      <w:tblLook w:val="04A0" w:firstRow="1" w:lastRow="0" w:firstColumn="1" w:lastColumn="0" w:noHBand="0" w:noVBand="1"/>
    </w:tblPr>
    <w:tblGrid>
      <w:gridCol w:w="6660"/>
      <w:gridCol w:w="3835"/>
    </w:tblGrid>
    <w:tr w:rsidR="00B0510A" w:rsidRPr="0080018E" w14:paraId="306C3267" w14:textId="77777777" w:rsidTr="00E7004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432"/>
        <w:jc w:val="right"/>
      </w:trPr>
      <w:tc>
        <w:tcPr>
          <w:tcW w:w="3173" w:type="pct"/>
        </w:tcPr>
        <w:p w14:paraId="66322C6E" w14:textId="607903ED" w:rsidR="00B0510A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  <w:p w14:paraId="2DDF607D" w14:textId="77777777" w:rsidR="00B0510A" w:rsidRPr="00AF4F6F" w:rsidRDefault="00B0510A" w:rsidP="00B0510A">
          <w:pPr>
            <w:pStyle w:val="NoSpacing"/>
            <w:tabs>
              <w:tab w:val="left" w:pos="0"/>
              <w:tab w:val="center" w:pos="5310"/>
              <w:tab w:val="right" w:pos="10440"/>
            </w:tabs>
            <w:ind w:right="26"/>
            <w:rPr>
              <w:rFonts w:ascii="Aptos Narrow" w:eastAsiaTheme="majorEastAsia" w:hAnsi="Aptos Narrow"/>
              <w:color w:val="242424"/>
              <w:sz w:val="36"/>
              <w:szCs w:val="36"/>
            </w:rPr>
          </w:pPr>
        </w:p>
      </w:tc>
      <w:tc>
        <w:tcPr>
          <w:tcW w:w="1827" w:type="pct"/>
        </w:tcPr>
        <w:p w14:paraId="6D855DCB" w14:textId="0681A118" w:rsidR="00B0510A" w:rsidRPr="00954A31" w:rsidRDefault="00383F15" w:rsidP="00E70048">
          <w:pPr>
            <w:pStyle w:val="BCLabel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1251386124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1D5E12" w:rsidRPr="00E70048">
                <w:rPr>
                  <w:sz w:val="36"/>
                  <w:szCs w:val="36"/>
                </w:rPr>
                <w:t>Report Name</w:t>
              </w:r>
            </w:sdtContent>
          </w:sdt>
        </w:p>
      </w:tc>
    </w:tr>
  </w:tbl>
  <w:p w14:paraId="0F1F58A8" w14:textId="0ED36FE9" w:rsidR="00D6006D" w:rsidRPr="001D1CE2" w:rsidRDefault="00D6006D" w:rsidP="00D6006D">
    <w:pPr>
      <w:pStyle w:val="NoSpacing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BCBlockTable"/>
      <w:tblW w:w="5000" w:type="pct"/>
      <w:tblLayout w:type="fixed"/>
      <w:tblLook w:val="04A0" w:firstRow="1" w:lastRow="0" w:firstColumn="1" w:lastColumn="0" w:noHBand="0" w:noVBand="1"/>
    </w:tblPr>
    <w:tblGrid>
      <w:gridCol w:w="6672"/>
      <w:gridCol w:w="3823"/>
    </w:tblGrid>
    <w:tr w:rsidR="006D6477" w:rsidRPr="0080018E" w14:paraId="69BBD991" w14:textId="77777777" w:rsidTr="00E9665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807"/>
      </w:trPr>
      <w:sdt>
        <w:sdtPr>
          <w:alias w:val="CompanyLogo"/>
          <w:tag w:val="#BC:InsertDataItem,BCReportInformation/CompanyMetadata/CompanyLogo"/>
          <w:id w:val="-1878226836"/>
          <w:showingPlcHdr/>
          <w:picture/>
        </w:sdtPr>
        <w:sdtEndPr/>
        <w:sdtContent>
          <w:tc>
            <w:tcPr>
              <w:tcW w:w="6660" w:type="dxa"/>
            </w:tcPr>
            <w:p w14:paraId="4F2A546F" w14:textId="68F7713C" w:rsidR="006D6477" w:rsidRPr="00AF4F6F" w:rsidRDefault="004F62FD" w:rsidP="006604D7">
              <w:pPr>
                <w:pStyle w:val="NoSpacing"/>
                <w:tabs>
                  <w:tab w:val="left" w:pos="0"/>
                  <w:tab w:val="center" w:pos="5310"/>
                  <w:tab w:val="right" w:pos="10440"/>
                </w:tabs>
              </w:pPr>
              <w:r>
                <w:rPr>
                  <w:noProof/>
                </w:rPr>
                <w:drawing>
                  <wp:inline distT="0" distB="0" distL="0" distR="0" wp14:anchorId="0A073B73" wp14:editId="6D06D759">
                    <wp:extent cx="2037600" cy="1137600"/>
                    <wp:effectExtent l="0" t="0" r="1270" b="5715"/>
                    <wp:docPr id="1" name="Billed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037600" cy="11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3816" w:type="dxa"/>
        </w:tcPr>
        <w:p w14:paraId="25F6021D" w14:textId="50F3EE80" w:rsidR="006D6477" w:rsidRPr="00165FE8" w:rsidRDefault="00383F15" w:rsidP="009F44D9">
          <w:pPr>
            <w:pStyle w:val="Title"/>
          </w:pPr>
          <w:sdt>
            <w:sdtPr>
              <w:rPr>
                <w:sz w:val="36"/>
                <w:szCs w:val="36"/>
              </w:rPr>
              <w:alias w:val="ReportName"/>
              <w:tag w:val="#BC:InsertDataItem,BCReportInformation/ReportMetadata/ReportName"/>
              <w:id w:val="-1424488023"/>
              <w:placeholder>
                <w:docPart w:val="DefaultPlaceholder_-1854013440"/>
              </w:placeholder>
              <w15:color w:val="808080"/>
              <w:text/>
            </w:sdtPr>
            <w:sdtEndPr/>
            <w:sdtContent>
              <w:r w:rsidR="002E2D3C" w:rsidRPr="00165FE8">
                <w:rPr>
                  <w:sz w:val="36"/>
                  <w:szCs w:val="36"/>
                </w:rPr>
                <w:t>Report Name</w:t>
              </w:r>
            </w:sdtContent>
          </w:sdt>
          <w:r w:rsidR="006D6477" w:rsidRPr="00165FE8">
            <w:br/>
          </w:r>
        </w:p>
      </w:tc>
    </w:tr>
  </w:tbl>
  <w:p w14:paraId="78298440" w14:textId="77777777" w:rsidR="006A7DAE" w:rsidRDefault="006A7DAE">
    <w:pPr>
      <w:pStyle w:val="NoSpac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03BAA"/>
    <w:rsid w:val="000121E0"/>
    <w:rsid w:val="00013FC3"/>
    <w:rsid w:val="00032E69"/>
    <w:rsid w:val="000357EB"/>
    <w:rsid w:val="00036766"/>
    <w:rsid w:val="00043319"/>
    <w:rsid w:val="000472FE"/>
    <w:rsid w:val="000511FB"/>
    <w:rsid w:val="00051A15"/>
    <w:rsid w:val="00052A25"/>
    <w:rsid w:val="000607F5"/>
    <w:rsid w:val="00067E46"/>
    <w:rsid w:val="00070EE8"/>
    <w:rsid w:val="000712B3"/>
    <w:rsid w:val="00074151"/>
    <w:rsid w:val="0007545A"/>
    <w:rsid w:val="000844A3"/>
    <w:rsid w:val="0008693A"/>
    <w:rsid w:val="000A4801"/>
    <w:rsid w:val="000A665A"/>
    <w:rsid w:val="000B5FFC"/>
    <w:rsid w:val="000D1667"/>
    <w:rsid w:val="000D5A6D"/>
    <w:rsid w:val="000E071F"/>
    <w:rsid w:val="000F6220"/>
    <w:rsid w:val="00103846"/>
    <w:rsid w:val="0011793B"/>
    <w:rsid w:val="00121DD0"/>
    <w:rsid w:val="00123A7D"/>
    <w:rsid w:val="001252FA"/>
    <w:rsid w:val="00126D5A"/>
    <w:rsid w:val="00130564"/>
    <w:rsid w:val="00130677"/>
    <w:rsid w:val="00134A71"/>
    <w:rsid w:val="00151C73"/>
    <w:rsid w:val="001621D9"/>
    <w:rsid w:val="00164F74"/>
    <w:rsid w:val="00165FE8"/>
    <w:rsid w:val="001A4D98"/>
    <w:rsid w:val="001A5902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27B21"/>
    <w:rsid w:val="002317CA"/>
    <w:rsid w:val="002334A5"/>
    <w:rsid w:val="00235CA0"/>
    <w:rsid w:val="00245B0E"/>
    <w:rsid w:val="0024677E"/>
    <w:rsid w:val="00254980"/>
    <w:rsid w:val="002556BA"/>
    <w:rsid w:val="002568CB"/>
    <w:rsid w:val="00261876"/>
    <w:rsid w:val="0026269B"/>
    <w:rsid w:val="002669DB"/>
    <w:rsid w:val="00271B55"/>
    <w:rsid w:val="002732C5"/>
    <w:rsid w:val="00273BA9"/>
    <w:rsid w:val="00285F1D"/>
    <w:rsid w:val="002920BC"/>
    <w:rsid w:val="00294966"/>
    <w:rsid w:val="0029628E"/>
    <w:rsid w:val="002A29DF"/>
    <w:rsid w:val="002A382C"/>
    <w:rsid w:val="002A5D1D"/>
    <w:rsid w:val="002B5226"/>
    <w:rsid w:val="002B6B46"/>
    <w:rsid w:val="002C05A4"/>
    <w:rsid w:val="002D53D1"/>
    <w:rsid w:val="002D7EC8"/>
    <w:rsid w:val="002E2A56"/>
    <w:rsid w:val="002E2D3C"/>
    <w:rsid w:val="00313CC3"/>
    <w:rsid w:val="003148F3"/>
    <w:rsid w:val="00322784"/>
    <w:rsid w:val="00335F5D"/>
    <w:rsid w:val="00337723"/>
    <w:rsid w:val="00355E20"/>
    <w:rsid w:val="00374316"/>
    <w:rsid w:val="0038349C"/>
    <w:rsid w:val="00383F15"/>
    <w:rsid w:val="00394029"/>
    <w:rsid w:val="003A0907"/>
    <w:rsid w:val="003A31D7"/>
    <w:rsid w:val="003A346B"/>
    <w:rsid w:val="003A705C"/>
    <w:rsid w:val="003A7E69"/>
    <w:rsid w:val="003B1D59"/>
    <w:rsid w:val="003C2C96"/>
    <w:rsid w:val="003C6FAE"/>
    <w:rsid w:val="003D120B"/>
    <w:rsid w:val="003D1B0C"/>
    <w:rsid w:val="003D4B80"/>
    <w:rsid w:val="003E2178"/>
    <w:rsid w:val="003F77E2"/>
    <w:rsid w:val="00417ABE"/>
    <w:rsid w:val="004224B3"/>
    <w:rsid w:val="004250C2"/>
    <w:rsid w:val="00426B87"/>
    <w:rsid w:val="0042705F"/>
    <w:rsid w:val="004406A0"/>
    <w:rsid w:val="00451877"/>
    <w:rsid w:val="004722F1"/>
    <w:rsid w:val="00492354"/>
    <w:rsid w:val="004A0FCD"/>
    <w:rsid w:val="004A4D71"/>
    <w:rsid w:val="004B077F"/>
    <w:rsid w:val="004B22F6"/>
    <w:rsid w:val="004B47ED"/>
    <w:rsid w:val="004B4EE3"/>
    <w:rsid w:val="004B6FE5"/>
    <w:rsid w:val="004C60A5"/>
    <w:rsid w:val="004E18A1"/>
    <w:rsid w:val="004F142E"/>
    <w:rsid w:val="004F2432"/>
    <w:rsid w:val="004F47D6"/>
    <w:rsid w:val="004F62FD"/>
    <w:rsid w:val="005008BF"/>
    <w:rsid w:val="0051660C"/>
    <w:rsid w:val="00524FE6"/>
    <w:rsid w:val="00540B4D"/>
    <w:rsid w:val="005417B7"/>
    <w:rsid w:val="00543913"/>
    <w:rsid w:val="005451BE"/>
    <w:rsid w:val="00545960"/>
    <w:rsid w:val="00552846"/>
    <w:rsid w:val="00555C5D"/>
    <w:rsid w:val="0055626E"/>
    <w:rsid w:val="00557CB7"/>
    <w:rsid w:val="00563DCD"/>
    <w:rsid w:val="00565DCB"/>
    <w:rsid w:val="005731CF"/>
    <w:rsid w:val="005865C8"/>
    <w:rsid w:val="00587157"/>
    <w:rsid w:val="005910DA"/>
    <w:rsid w:val="00591CAA"/>
    <w:rsid w:val="00595F7F"/>
    <w:rsid w:val="005963DE"/>
    <w:rsid w:val="005A0994"/>
    <w:rsid w:val="005C497A"/>
    <w:rsid w:val="005D2423"/>
    <w:rsid w:val="005E42A0"/>
    <w:rsid w:val="005E5CF6"/>
    <w:rsid w:val="005F2559"/>
    <w:rsid w:val="005F5EC9"/>
    <w:rsid w:val="005F6BCC"/>
    <w:rsid w:val="0060202A"/>
    <w:rsid w:val="00610A30"/>
    <w:rsid w:val="00612037"/>
    <w:rsid w:val="00612ABF"/>
    <w:rsid w:val="006206C2"/>
    <w:rsid w:val="00620FA7"/>
    <w:rsid w:val="006245DA"/>
    <w:rsid w:val="0063620D"/>
    <w:rsid w:val="006418FA"/>
    <w:rsid w:val="006572A2"/>
    <w:rsid w:val="006604D7"/>
    <w:rsid w:val="0067225B"/>
    <w:rsid w:val="00677AD5"/>
    <w:rsid w:val="006801C4"/>
    <w:rsid w:val="0068273F"/>
    <w:rsid w:val="00683CCE"/>
    <w:rsid w:val="00684C66"/>
    <w:rsid w:val="00684EEB"/>
    <w:rsid w:val="006907F2"/>
    <w:rsid w:val="006A2A7B"/>
    <w:rsid w:val="006A4DB5"/>
    <w:rsid w:val="006A7DAE"/>
    <w:rsid w:val="006B6005"/>
    <w:rsid w:val="006B6B61"/>
    <w:rsid w:val="006B6D9A"/>
    <w:rsid w:val="006B7BF9"/>
    <w:rsid w:val="006C30D9"/>
    <w:rsid w:val="006C4581"/>
    <w:rsid w:val="006D4B90"/>
    <w:rsid w:val="006D6477"/>
    <w:rsid w:val="006D64AE"/>
    <w:rsid w:val="006F245B"/>
    <w:rsid w:val="006F2626"/>
    <w:rsid w:val="006F5C5E"/>
    <w:rsid w:val="006F7175"/>
    <w:rsid w:val="006F7E85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56A0E"/>
    <w:rsid w:val="00760FA8"/>
    <w:rsid w:val="007627E5"/>
    <w:rsid w:val="0076366E"/>
    <w:rsid w:val="00765190"/>
    <w:rsid w:val="00766078"/>
    <w:rsid w:val="007766EE"/>
    <w:rsid w:val="007773B8"/>
    <w:rsid w:val="00777ADC"/>
    <w:rsid w:val="00786A4F"/>
    <w:rsid w:val="00797305"/>
    <w:rsid w:val="007A0A2F"/>
    <w:rsid w:val="007B235B"/>
    <w:rsid w:val="007D6C7F"/>
    <w:rsid w:val="007E323C"/>
    <w:rsid w:val="007F0EAA"/>
    <w:rsid w:val="00802B5B"/>
    <w:rsid w:val="008033F9"/>
    <w:rsid w:val="00807754"/>
    <w:rsid w:val="00815D27"/>
    <w:rsid w:val="00815DF8"/>
    <w:rsid w:val="0081718A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80B4D"/>
    <w:rsid w:val="008928FD"/>
    <w:rsid w:val="00892F16"/>
    <w:rsid w:val="00893B04"/>
    <w:rsid w:val="008A0755"/>
    <w:rsid w:val="008A3828"/>
    <w:rsid w:val="008A7746"/>
    <w:rsid w:val="008C225B"/>
    <w:rsid w:val="008C248C"/>
    <w:rsid w:val="008C3901"/>
    <w:rsid w:val="008D1E82"/>
    <w:rsid w:val="008D450A"/>
    <w:rsid w:val="008D7475"/>
    <w:rsid w:val="008E04D9"/>
    <w:rsid w:val="008E21BA"/>
    <w:rsid w:val="008E232A"/>
    <w:rsid w:val="008E6F68"/>
    <w:rsid w:val="008E766D"/>
    <w:rsid w:val="008F0A38"/>
    <w:rsid w:val="008F69BA"/>
    <w:rsid w:val="0090637C"/>
    <w:rsid w:val="009072D1"/>
    <w:rsid w:val="009137EF"/>
    <w:rsid w:val="0092060C"/>
    <w:rsid w:val="0092542A"/>
    <w:rsid w:val="00933DB5"/>
    <w:rsid w:val="00934697"/>
    <w:rsid w:val="00940735"/>
    <w:rsid w:val="00943A17"/>
    <w:rsid w:val="009453BC"/>
    <w:rsid w:val="00952EE4"/>
    <w:rsid w:val="00954C6C"/>
    <w:rsid w:val="00962806"/>
    <w:rsid w:val="00966D04"/>
    <w:rsid w:val="009717E3"/>
    <w:rsid w:val="00972E96"/>
    <w:rsid w:val="00977150"/>
    <w:rsid w:val="00982950"/>
    <w:rsid w:val="00991278"/>
    <w:rsid w:val="0099175E"/>
    <w:rsid w:val="009926C9"/>
    <w:rsid w:val="009943A4"/>
    <w:rsid w:val="00997858"/>
    <w:rsid w:val="009B485A"/>
    <w:rsid w:val="009C7016"/>
    <w:rsid w:val="009D107A"/>
    <w:rsid w:val="009D3277"/>
    <w:rsid w:val="009D508B"/>
    <w:rsid w:val="009D6FE7"/>
    <w:rsid w:val="009E16EA"/>
    <w:rsid w:val="009E251E"/>
    <w:rsid w:val="009F21B5"/>
    <w:rsid w:val="009F44D9"/>
    <w:rsid w:val="00A00B95"/>
    <w:rsid w:val="00A014C8"/>
    <w:rsid w:val="00A01AB9"/>
    <w:rsid w:val="00A03800"/>
    <w:rsid w:val="00A048EC"/>
    <w:rsid w:val="00A22F14"/>
    <w:rsid w:val="00A2637E"/>
    <w:rsid w:val="00A30C38"/>
    <w:rsid w:val="00A42BE5"/>
    <w:rsid w:val="00A470F9"/>
    <w:rsid w:val="00A76F36"/>
    <w:rsid w:val="00A9010E"/>
    <w:rsid w:val="00A940EF"/>
    <w:rsid w:val="00A9726D"/>
    <w:rsid w:val="00AA23DB"/>
    <w:rsid w:val="00AA7326"/>
    <w:rsid w:val="00AC636A"/>
    <w:rsid w:val="00AD07A3"/>
    <w:rsid w:val="00AE4403"/>
    <w:rsid w:val="00AF1EDD"/>
    <w:rsid w:val="00AF4452"/>
    <w:rsid w:val="00AF4BEF"/>
    <w:rsid w:val="00AF62CA"/>
    <w:rsid w:val="00B01DA6"/>
    <w:rsid w:val="00B04B84"/>
    <w:rsid w:val="00B0510A"/>
    <w:rsid w:val="00B10275"/>
    <w:rsid w:val="00B10D67"/>
    <w:rsid w:val="00B12ADC"/>
    <w:rsid w:val="00B143EE"/>
    <w:rsid w:val="00B20C9F"/>
    <w:rsid w:val="00B22FDE"/>
    <w:rsid w:val="00B23D05"/>
    <w:rsid w:val="00B25E35"/>
    <w:rsid w:val="00B32D4B"/>
    <w:rsid w:val="00B402B9"/>
    <w:rsid w:val="00B42A63"/>
    <w:rsid w:val="00B437D5"/>
    <w:rsid w:val="00B4682F"/>
    <w:rsid w:val="00B55072"/>
    <w:rsid w:val="00B57659"/>
    <w:rsid w:val="00B604B8"/>
    <w:rsid w:val="00B60D54"/>
    <w:rsid w:val="00B63554"/>
    <w:rsid w:val="00B64FBE"/>
    <w:rsid w:val="00B8205C"/>
    <w:rsid w:val="00B86BCD"/>
    <w:rsid w:val="00B86E6F"/>
    <w:rsid w:val="00B91CA1"/>
    <w:rsid w:val="00B92F96"/>
    <w:rsid w:val="00B94657"/>
    <w:rsid w:val="00B96060"/>
    <w:rsid w:val="00BC21B4"/>
    <w:rsid w:val="00BC232B"/>
    <w:rsid w:val="00BC3BE0"/>
    <w:rsid w:val="00BD2533"/>
    <w:rsid w:val="00BD35AE"/>
    <w:rsid w:val="00BE5952"/>
    <w:rsid w:val="00BE6BE6"/>
    <w:rsid w:val="00BF0F10"/>
    <w:rsid w:val="00BF7924"/>
    <w:rsid w:val="00C02FD9"/>
    <w:rsid w:val="00C27C1A"/>
    <w:rsid w:val="00C32150"/>
    <w:rsid w:val="00C32E88"/>
    <w:rsid w:val="00C36F18"/>
    <w:rsid w:val="00C37817"/>
    <w:rsid w:val="00C40BE4"/>
    <w:rsid w:val="00C41DE3"/>
    <w:rsid w:val="00C42A9C"/>
    <w:rsid w:val="00C43401"/>
    <w:rsid w:val="00C47206"/>
    <w:rsid w:val="00C50B6A"/>
    <w:rsid w:val="00C76D30"/>
    <w:rsid w:val="00C77159"/>
    <w:rsid w:val="00C95848"/>
    <w:rsid w:val="00C968AD"/>
    <w:rsid w:val="00CA5524"/>
    <w:rsid w:val="00CA6394"/>
    <w:rsid w:val="00CB70AD"/>
    <w:rsid w:val="00CB7E09"/>
    <w:rsid w:val="00CD1B92"/>
    <w:rsid w:val="00CE4EFC"/>
    <w:rsid w:val="00D21D63"/>
    <w:rsid w:val="00D235D0"/>
    <w:rsid w:val="00D2718F"/>
    <w:rsid w:val="00D31FC2"/>
    <w:rsid w:val="00D40A70"/>
    <w:rsid w:val="00D41DC8"/>
    <w:rsid w:val="00D53B6F"/>
    <w:rsid w:val="00D54A61"/>
    <w:rsid w:val="00D54DEE"/>
    <w:rsid w:val="00D6006D"/>
    <w:rsid w:val="00D66DFE"/>
    <w:rsid w:val="00D714F5"/>
    <w:rsid w:val="00D72A07"/>
    <w:rsid w:val="00D72E02"/>
    <w:rsid w:val="00D754C6"/>
    <w:rsid w:val="00D75AAF"/>
    <w:rsid w:val="00DA0F11"/>
    <w:rsid w:val="00DA1335"/>
    <w:rsid w:val="00DA161D"/>
    <w:rsid w:val="00DA1FBA"/>
    <w:rsid w:val="00DA580A"/>
    <w:rsid w:val="00DB4B5B"/>
    <w:rsid w:val="00DF30F1"/>
    <w:rsid w:val="00DF59A6"/>
    <w:rsid w:val="00DF7E1B"/>
    <w:rsid w:val="00E111C4"/>
    <w:rsid w:val="00E11A78"/>
    <w:rsid w:val="00E22B7E"/>
    <w:rsid w:val="00E26DBB"/>
    <w:rsid w:val="00E2712B"/>
    <w:rsid w:val="00E277EF"/>
    <w:rsid w:val="00E36D6C"/>
    <w:rsid w:val="00E40C63"/>
    <w:rsid w:val="00E41182"/>
    <w:rsid w:val="00E4361D"/>
    <w:rsid w:val="00E4786B"/>
    <w:rsid w:val="00E52819"/>
    <w:rsid w:val="00E54F17"/>
    <w:rsid w:val="00E642C2"/>
    <w:rsid w:val="00E65451"/>
    <w:rsid w:val="00E67097"/>
    <w:rsid w:val="00E70048"/>
    <w:rsid w:val="00E71FB9"/>
    <w:rsid w:val="00E80A11"/>
    <w:rsid w:val="00E82213"/>
    <w:rsid w:val="00E86DBB"/>
    <w:rsid w:val="00E902EA"/>
    <w:rsid w:val="00E91D86"/>
    <w:rsid w:val="00E9665F"/>
    <w:rsid w:val="00E96A2B"/>
    <w:rsid w:val="00EA246E"/>
    <w:rsid w:val="00EA259E"/>
    <w:rsid w:val="00EA27AA"/>
    <w:rsid w:val="00EA380B"/>
    <w:rsid w:val="00EA3E3F"/>
    <w:rsid w:val="00EB26BB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22693"/>
    <w:rsid w:val="00F36FA0"/>
    <w:rsid w:val="00F44822"/>
    <w:rsid w:val="00F47692"/>
    <w:rsid w:val="00F51B28"/>
    <w:rsid w:val="00F53406"/>
    <w:rsid w:val="00F572EC"/>
    <w:rsid w:val="00F5C9F9"/>
    <w:rsid w:val="00F66A1F"/>
    <w:rsid w:val="00F7015A"/>
    <w:rsid w:val="00F7093D"/>
    <w:rsid w:val="00F7229E"/>
    <w:rsid w:val="00F77CF4"/>
    <w:rsid w:val="00F81AE9"/>
    <w:rsid w:val="00F83AEB"/>
    <w:rsid w:val="00F848FB"/>
    <w:rsid w:val="00F8503A"/>
    <w:rsid w:val="00F86468"/>
    <w:rsid w:val="00F97B0E"/>
    <w:rsid w:val="00FA4D66"/>
    <w:rsid w:val="00FB06A1"/>
    <w:rsid w:val="00FB220B"/>
    <w:rsid w:val="00FB3DCE"/>
    <w:rsid w:val="00FB6C91"/>
    <w:rsid w:val="00FC1D6E"/>
    <w:rsid w:val="00FC2570"/>
    <w:rsid w:val="00FD6A00"/>
    <w:rsid w:val="00FE1868"/>
    <w:rsid w:val="00FF66A4"/>
    <w:rsid w:val="00FF6ECF"/>
    <w:rsid w:val="00FF7D88"/>
    <w:rsid w:val="1D432FF4"/>
    <w:rsid w:val="33D2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BA26F0C6-8A3D-4BA8-BF98-D0C9A8192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EE"/>
  </w:style>
  <w:style w:type="paragraph" w:styleId="Heading1">
    <w:name w:val="heading 1"/>
    <w:basedOn w:val="Normal"/>
    <w:next w:val="Normal"/>
    <w:link w:val="Heading1Char"/>
    <w:uiPriority w:val="9"/>
    <w:qFormat/>
    <w:rsid w:val="00B143E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3E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43E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E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E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46194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E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B143E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143E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143EE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143EE"/>
    <w:pPr>
      <w:spacing w:after="0" w:line="240" w:lineRule="auto"/>
      <w:contextualSpacing/>
    </w:pPr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EE"/>
    <w:rPr>
      <w:rFonts w:asciiTheme="majorHAnsi" w:eastAsiaTheme="majorEastAsia" w:hAnsiTheme="majorHAnsi" w:cstheme="majorBidi"/>
      <w:color w:val="052F61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E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143E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143E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143EE"/>
    <w:rPr>
      <w:rFonts w:asciiTheme="majorHAnsi" w:eastAsiaTheme="majorEastAsia" w:hAnsiTheme="majorHAnsi" w:cstheme="majorBidi"/>
      <w:color w:val="146194" w:themeColor="text2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052F61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052F61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Impact" w:hAnsi="Impact"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E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EE"/>
    <w:rPr>
      <w:rFonts w:asciiTheme="majorHAnsi" w:eastAsiaTheme="majorEastAsia" w:hAnsiTheme="majorHAnsi" w:cstheme="majorBidi"/>
      <w:color w:val="146194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EE"/>
    <w:rPr>
      <w:rFonts w:asciiTheme="majorHAnsi" w:eastAsiaTheme="majorEastAsia" w:hAnsiTheme="majorHAnsi" w:cstheme="majorBidi"/>
      <w:i/>
      <w:iCs/>
      <w:color w:val="146194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EE"/>
    <w:rPr>
      <w:rFonts w:asciiTheme="majorHAnsi" w:eastAsiaTheme="majorEastAsia" w:hAnsiTheme="majorHAnsi" w:cstheme="majorBidi"/>
      <w:i/>
      <w:iCs/>
      <w:color w:val="02173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EE"/>
    <w:rPr>
      <w:rFonts w:asciiTheme="majorHAnsi" w:eastAsiaTheme="majorEastAsia" w:hAnsiTheme="majorHAnsi" w:cstheme="majorBidi"/>
      <w:b/>
      <w:bCs/>
      <w:color w:val="146194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EE"/>
    <w:rPr>
      <w:rFonts w:asciiTheme="majorHAnsi" w:eastAsiaTheme="majorEastAsia" w:hAnsiTheme="majorHAnsi" w:cstheme="majorBidi"/>
      <w:b/>
      <w:bCs/>
      <w:i/>
      <w:iCs/>
      <w:color w:val="146194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43E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mphasis">
    <w:name w:val="Emphasis"/>
    <w:basedOn w:val="DefaultParagraphFont"/>
    <w:uiPriority w:val="20"/>
    <w:qFormat/>
    <w:rsid w:val="00B143E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B143E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E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EE"/>
    <w:pPr>
      <w:pBdr>
        <w:left w:val="single" w:sz="18" w:space="12" w:color="052F61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EE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143E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43E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143E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43EE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143E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43EE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A5524"/>
    <w:rPr>
      <w:color w:val="0D2E4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524"/>
    <w:rPr>
      <w:color w:val="605E5C"/>
      <w:shd w:val="clear" w:color="auto" w:fill="E1DFDD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BCLabelNumber">
    <w:name w:val="BC Label Number"/>
    <w:basedOn w:val="BCLabel"/>
    <w:next w:val="Normal"/>
    <w:uiPriority w:val="2"/>
    <w:qFormat/>
    <w:pPr>
      <w:jc w:val="right"/>
    </w:pPr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pPr>
      <w:jc w:val="right"/>
    </w:pPr>
    <w:rPr>
      <w:rFonts w:eastAsiaTheme="minorHAnsi"/>
      <w:color w:val="000000" w:themeColor="text1"/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962AB8-DCEB-494B-86C7-F8466CC1E4E0}"/>
      </w:docPartPr>
      <w:docPartBody>
        <w:p w:rsidR="009A5EC5" w:rsidRDefault="003D1B0C"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2BB6162DDD2416C933DF1063306AC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43889C-7339-4A1D-8E13-76C5E78837ED}"/>
      </w:docPartPr>
      <w:docPartBody>
        <w:p w:rsidR="00E4301C" w:rsidRDefault="00FB6C91" w:rsidP="00FB6C91">
          <w:pPr>
            <w:pStyle w:val="F2BB6162DDD2416C933DF1063306ACE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17FC10A81AD4DA7AD869A179C9DF1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3CEFE-7CB6-4920-9913-3DCC5BEB9EF8}"/>
      </w:docPartPr>
      <w:docPartBody>
        <w:p w:rsidR="00B13E20" w:rsidRDefault="00934C8E" w:rsidP="00934C8E">
          <w:pPr>
            <w:pStyle w:val="617FC10A81AD4DA7AD869A179C9DF16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CC07BD8ED1642808A57C9A5F0BAEE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8AF6A-78B8-4D8A-8A37-D0DB2981333A}"/>
      </w:docPartPr>
      <w:docPartBody>
        <w:p w:rsidR="00B13E20" w:rsidRDefault="00934C8E" w:rsidP="00934C8E">
          <w:pPr>
            <w:pStyle w:val="6CC07BD8ED1642808A57C9A5F0BAEE5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5092CB8A6E4E93BC0CA2CF6B237F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7E54C-4E09-4471-A134-26EE0E6C6A27}"/>
      </w:docPartPr>
      <w:docPartBody>
        <w:p w:rsidR="00B13E20" w:rsidRDefault="00934C8E" w:rsidP="00934C8E">
          <w:pPr>
            <w:pStyle w:val="F85092CB8A6E4E93BC0CA2CF6B237F62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9EB5D9A9FB4604BFC1A39801014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6F8ACE-2E84-409C-AAC6-2C8C7E4827D6}"/>
      </w:docPartPr>
      <w:docPartBody>
        <w:p w:rsidR="00B13E20" w:rsidRDefault="00934C8E" w:rsidP="00934C8E">
          <w:pPr>
            <w:pStyle w:val="C99EB5D9A9FB4604BFC1A39801014B9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C6DBAB9DC345DF9BAE8663F8368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8551AE-7521-43F3-81B5-811DC05E11AB}"/>
      </w:docPartPr>
      <w:docPartBody>
        <w:p w:rsidR="00B13E20" w:rsidRDefault="00934C8E" w:rsidP="00934C8E">
          <w:pPr>
            <w:pStyle w:val="DAC6DBAB9DC345DF9BAE8663F83683EA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ambria"/>
    <w:panose1 w:val="00000000000000000000"/>
    <w:charset w:val="00"/>
    <w:family w:val="roman"/>
    <w:notTrueType/>
    <w:pitch w:val="default"/>
  </w:font>
  <w:font w:name="Meiryo">
    <w:altName w:val="メイリオ"/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73078"/>
    <w:rsid w:val="0009355D"/>
    <w:rsid w:val="001024F7"/>
    <w:rsid w:val="00133336"/>
    <w:rsid w:val="001D6FE3"/>
    <w:rsid w:val="001F1E5B"/>
    <w:rsid w:val="001F6C15"/>
    <w:rsid w:val="00217346"/>
    <w:rsid w:val="00241525"/>
    <w:rsid w:val="00266F21"/>
    <w:rsid w:val="0027442B"/>
    <w:rsid w:val="00285F1D"/>
    <w:rsid w:val="002A6E8F"/>
    <w:rsid w:val="002B3B07"/>
    <w:rsid w:val="002B6532"/>
    <w:rsid w:val="002F6AA1"/>
    <w:rsid w:val="00313CC3"/>
    <w:rsid w:val="00322784"/>
    <w:rsid w:val="003514EE"/>
    <w:rsid w:val="00357346"/>
    <w:rsid w:val="00377866"/>
    <w:rsid w:val="003C12CB"/>
    <w:rsid w:val="003D1B0C"/>
    <w:rsid w:val="003E037C"/>
    <w:rsid w:val="003F5C4E"/>
    <w:rsid w:val="00401EE8"/>
    <w:rsid w:val="00410539"/>
    <w:rsid w:val="0042793B"/>
    <w:rsid w:val="00441283"/>
    <w:rsid w:val="00444CAD"/>
    <w:rsid w:val="004966EF"/>
    <w:rsid w:val="005073E4"/>
    <w:rsid w:val="00507E0A"/>
    <w:rsid w:val="005209D8"/>
    <w:rsid w:val="00526184"/>
    <w:rsid w:val="005417B7"/>
    <w:rsid w:val="00591BD2"/>
    <w:rsid w:val="005E35BE"/>
    <w:rsid w:val="00623570"/>
    <w:rsid w:val="006F7175"/>
    <w:rsid w:val="00744A7A"/>
    <w:rsid w:val="0075792D"/>
    <w:rsid w:val="00781235"/>
    <w:rsid w:val="00784F9C"/>
    <w:rsid w:val="007D6C7F"/>
    <w:rsid w:val="007F1293"/>
    <w:rsid w:val="0080614B"/>
    <w:rsid w:val="0081718A"/>
    <w:rsid w:val="00822ACB"/>
    <w:rsid w:val="00825186"/>
    <w:rsid w:val="0089757A"/>
    <w:rsid w:val="008A720C"/>
    <w:rsid w:val="008C225B"/>
    <w:rsid w:val="008E232A"/>
    <w:rsid w:val="008E291D"/>
    <w:rsid w:val="00916429"/>
    <w:rsid w:val="00920D69"/>
    <w:rsid w:val="00934C8E"/>
    <w:rsid w:val="009464B2"/>
    <w:rsid w:val="009717E3"/>
    <w:rsid w:val="009A5EC5"/>
    <w:rsid w:val="009C4954"/>
    <w:rsid w:val="00A01C7A"/>
    <w:rsid w:val="00A103E8"/>
    <w:rsid w:val="00A10449"/>
    <w:rsid w:val="00A46F73"/>
    <w:rsid w:val="00A650E0"/>
    <w:rsid w:val="00A91309"/>
    <w:rsid w:val="00AB61BC"/>
    <w:rsid w:val="00AC48B9"/>
    <w:rsid w:val="00AE5EE7"/>
    <w:rsid w:val="00B06A1E"/>
    <w:rsid w:val="00B20C9F"/>
    <w:rsid w:val="00B4682F"/>
    <w:rsid w:val="00B95809"/>
    <w:rsid w:val="00BD662E"/>
    <w:rsid w:val="00BF27CE"/>
    <w:rsid w:val="00C03606"/>
    <w:rsid w:val="00C244B7"/>
    <w:rsid w:val="00C9621E"/>
    <w:rsid w:val="00CB7A61"/>
    <w:rsid w:val="00CB7A74"/>
    <w:rsid w:val="00CC7327"/>
    <w:rsid w:val="00CD6CA3"/>
    <w:rsid w:val="00CE4C52"/>
    <w:rsid w:val="00D44AD1"/>
    <w:rsid w:val="00D52343"/>
    <w:rsid w:val="00DE4C7F"/>
    <w:rsid w:val="00E277EF"/>
    <w:rsid w:val="00E4301C"/>
    <w:rsid w:val="00E50F78"/>
    <w:rsid w:val="00E82213"/>
    <w:rsid w:val="00F635C5"/>
    <w:rsid w:val="00F64A28"/>
    <w:rsid w:val="00F7229E"/>
    <w:rsid w:val="00F97378"/>
    <w:rsid w:val="00FB6C91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4C8E"/>
    <w:rPr>
      <w:color w:val="666666"/>
    </w:rPr>
  </w:style>
  <w:style w:type="paragraph" w:customStyle="1" w:styleId="EC32553F26274E9898801F97155DE4A2">
    <w:name w:val="EC32553F26274E9898801F97155DE4A2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BB6162DDD2416C933DF1063306ACE4">
    <w:name w:val="F2BB6162DDD2416C933DF1063306ACE4"/>
    <w:rsid w:val="00FB6C9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A75E920EE247C7847F8B2B4E22B99C">
    <w:name w:val="1CA75E920EE247C7847F8B2B4E22B99C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FF1401E02B49FAA50E635C556555AC">
    <w:name w:val="19FF1401E02B49FAA50E635C556555AC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D70B5F33B94EF281EE3EA6655F9022">
    <w:name w:val="B3D70B5F33B94EF281EE3EA6655F9022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D09075876E438E86C16C3E0E52EE90">
    <w:name w:val="A4D09075876E438E86C16C3E0E52EE90"/>
    <w:rsid w:val="008E23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7FC10A81AD4DA7AD869A179C9DF16A">
    <w:name w:val="617FC10A81AD4DA7AD869A179C9DF16A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6CC07BD8ED1642808A57C9A5F0BAEE55">
    <w:name w:val="6CC07BD8ED1642808A57C9A5F0BAEE55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AE2BC0CBAEE24BC68342D63EC7D866E4">
    <w:name w:val="AE2BC0CBAEE24BC68342D63EC7D866E4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9B5F3A169D64FA29FD5F2B7CB98CE21">
    <w:name w:val="59B5F3A169D64FA29FD5F2B7CB98CE21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3932A040E26404B8BB40E427AA02858">
    <w:name w:val="03932A040E26404B8BB40E427AA02858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F85092CB8A6E4E93BC0CA2CF6B237F62">
    <w:name w:val="F85092CB8A6E4E93BC0CA2CF6B237F62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99EB5D9A9FB4604BFC1A39801014B9A">
    <w:name w:val="C99EB5D9A9FB4604BFC1A39801014B9A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AC6DBAB9DC345DF9BAE8663F83683EA">
    <w:name w:val="DAC6DBAB9DC345DF9BAE8663F83683EA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A7D219EA26D84607BBCD8A6964BCBF56">
    <w:name w:val="A7D219EA26D84607BBCD8A6964BCBF56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BC05DC8A428542E2919CC3756A5E8382">
    <w:name w:val="BC05DC8A428542E2919CC3756A5E8382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486E5737AE8D420F996B015D4A9395F9">
    <w:name w:val="486E5737AE8D420F996B015D4A9395F9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138FB09447C0487D9FF700ED77E4E23B">
    <w:name w:val="138FB09447C0487D9FF700ED77E4E23B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B8D80CCFDD5E44BD838A07F74A5AAA5E">
    <w:name w:val="B8D80CCFDD5E44BD838A07F74A5AAA5E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61480C3507944DFBCAFB3B1605B4830">
    <w:name w:val="E61480C3507944DFBCAFB3B1605B4830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D580199267C940DC9EFA06BEF4CDDEE1">
    <w:name w:val="D580199267C940DC9EFA06BEF4CDDEE1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71180BA47F234314B3AE70F90EC04832">
    <w:name w:val="71180BA47F234314B3AE70F90EC04832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2E2F878370D47038F4A1BCF01CCBC7E">
    <w:name w:val="E2E2F878370D47038F4A1BCF01CCBC7E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561B045D828F4EFEBB01D3E113FBDD6F">
    <w:name w:val="561B045D828F4EFEBB01D3E113FBDD6F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266710638E14C78921C9C2ED770E2D0">
    <w:name w:val="C266710638E14C78921C9C2ED770E2D0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130E5E5223F41269584EEE238E65F9B">
    <w:name w:val="9130E5E5223F41269584EEE238E65F9B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B30119AE50BD461CAC3464A40C81B813">
    <w:name w:val="B30119AE50BD461CAC3464A40C81B813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45DECF604CF9472DA285F78A46B5BA40">
    <w:name w:val="45DECF604CF9472DA285F78A46B5BA40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89F3ED24E8E244F391558A27B3059CEB">
    <w:name w:val="89F3ED24E8E244F391558A27B3059CEB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05171A5063E9481E898BFF74CEF574B3">
    <w:name w:val="05171A5063E9481E898BFF74CEF574B3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E9341400192441BFA24F6D0DD3400893">
    <w:name w:val="E9341400192441BFA24F6D0DD3400893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CAE5511F5854CF6B82CC3405A659DED">
    <w:name w:val="9CAE5511F5854CF6B82CC3405A659DED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9423B7EF21F041E0B816FC519D8343DD">
    <w:name w:val="9423B7EF21F041E0B816FC519D8343DD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paragraph" w:customStyle="1" w:styleId="CE1C983423514BF4B7D134EA5554DA75">
    <w:name w:val="CE1C983423514BF4B7D134EA5554DA75"/>
    <w:rsid w:val="00934C8E"/>
    <w:pPr>
      <w:spacing w:line="278" w:lineRule="auto"/>
    </w:pPr>
    <w:rPr>
      <w:kern w:val="2"/>
      <w:sz w:val="24"/>
      <w:szCs w:val="24"/>
      <w:lang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Udsnit">
  <a:themeElements>
    <a:clrScheme name="Udsnit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Udsnit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Udsnit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7929A93-850E-4068-B609-DBFC458FFCA1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2c2ba030-1d04-4024-a122-13debe10bf3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��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8800531D-C88B-4FBC-9E4F-4E4EF91A6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78f68d8-b893-4efd-8406-fab0f21873e4"/>
    <ds:schemaRef ds:uri="b83e059f-de16-406c-a902-3d56d4e79e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4.xml><?xml version="1.0" encoding="utf-8"?>
<ds:datastoreItem xmlns:ds="http://schemas.openxmlformats.org/officeDocument/2006/customXml" ds:itemID="{44439C40-F432-4CC9-A3DD-34A6EF67EA3B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5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0D051D0-A09C-4803-9951-7AF38C9A2CC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44</TotalTime>
  <Pages>1</Pages>
  <Words>9</Words>
  <Characters>53</Characters>
  <Application>Microsoft Office Word</Application>
  <DocSecurity>4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34</cp:revision>
  <cp:lastPrinted>2026-08-14T18:39:00Z</cp:lastPrinted>
  <dcterms:created xsi:type="dcterms:W3CDTF">2026-08-12T16:38:00Z</dcterms:created>
  <dcterms:modified xsi:type="dcterms:W3CDTF">2026-08-14T09:46:00Z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