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7478" w14:textId="77777777" w:rsidR="00674887" w:rsidRDefault="00674887"/>
    <w:p w14:paraId="163CE1EC" w14:textId="6B97C734" w:rsidR="006A7DAE" w:rsidRPr="006A7DAE" w:rsidRDefault="003732A0" w:rsidP="003732A0">
      <w:pPr>
        <w:tabs>
          <w:tab w:val="left" w:pos="5890"/>
        </w:tabs>
        <w:rPr>
          <w:lang w:val="da-DK"/>
        </w:rPr>
      </w:pPr>
      <w:r>
        <w:rPr>
          <w:lang w:val="da-DK"/>
        </w:rPr>
        <w:tab/>
      </w:r>
      <w:r w:rsidR="006A7DAE"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2A7A244D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6BD0017F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77777777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31E8CA9F" w14:textId="20A8410F" w:rsidR="0042705F" w:rsidRDefault="00CC7D89" w:rsidP="00CC7D89">
      <w:pPr>
        <w:tabs>
          <w:tab w:val="left" w:pos="4374"/>
        </w:tabs>
        <w:rPr>
          <w:lang w:val="da-DK"/>
        </w:rPr>
      </w:pPr>
      <w:r>
        <w:rPr>
          <w:lang w:val="da-DK"/>
        </w:rPr>
        <w:tab/>
      </w:r>
    </w:p>
    <w:p w14:paraId="27B4EAAB" w14:textId="77777777" w:rsidR="0042705F" w:rsidRDefault="0042705F" w:rsidP="006A7DAE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09BE59C9" w14:textId="77777777" w:rsidR="0042705F" w:rsidRDefault="0042705F" w:rsidP="000E5ADB">
      <w:pPr>
        <w:jc w:val="right"/>
        <w:rPr>
          <w:lang w:val="da-DK"/>
        </w:rPr>
      </w:pPr>
    </w:p>
    <w:p w14:paraId="6BAC71AA" w14:textId="3756663B" w:rsidR="0042705F" w:rsidRDefault="0042705F" w:rsidP="006A7DAE">
      <w:pPr>
        <w:rPr>
          <w:lang w:val="da-DK"/>
        </w:rPr>
      </w:pPr>
    </w:p>
    <w:p w14:paraId="6729C45F" w14:textId="77777777" w:rsidR="001731F1" w:rsidRPr="001731F1" w:rsidRDefault="001731F1" w:rsidP="001731F1">
      <w:pPr>
        <w:rPr>
          <w:lang w:val="da-DK"/>
        </w:rPr>
      </w:pPr>
    </w:p>
    <w:p w14:paraId="0D9F8EBF" w14:textId="77777777" w:rsidR="001731F1" w:rsidRPr="001731F1" w:rsidRDefault="001731F1" w:rsidP="001731F1">
      <w:pPr>
        <w:rPr>
          <w:lang w:val="da-DK"/>
        </w:rPr>
      </w:pPr>
    </w:p>
    <w:p w14:paraId="0BCF7415" w14:textId="77777777" w:rsidR="001731F1" w:rsidRPr="001731F1" w:rsidRDefault="001731F1" w:rsidP="001731F1">
      <w:pPr>
        <w:rPr>
          <w:lang w:val="da-DK"/>
        </w:rPr>
      </w:pPr>
    </w:p>
    <w:p w14:paraId="4335D600" w14:textId="77777777" w:rsidR="001731F1" w:rsidRPr="001731F1" w:rsidRDefault="001731F1" w:rsidP="001731F1">
      <w:pPr>
        <w:rPr>
          <w:lang w:val="da-DK"/>
        </w:rPr>
      </w:pPr>
    </w:p>
    <w:p w14:paraId="049EACCD" w14:textId="77777777" w:rsidR="001731F1" w:rsidRPr="001731F1" w:rsidRDefault="001731F1" w:rsidP="001731F1">
      <w:pPr>
        <w:rPr>
          <w:lang w:val="da-DK"/>
        </w:rPr>
      </w:pPr>
    </w:p>
    <w:p w14:paraId="0364BE3B" w14:textId="77777777" w:rsidR="001731F1" w:rsidRPr="001731F1" w:rsidRDefault="001731F1" w:rsidP="001731F1">
      <w:pPr>
        <w:rPr>
          <w:lang w:val="da-DK"/>
        </w:rPr>
      </w:pPr>
    </w:p>
    <w:p w14:paraId="72BB36D8" w14:textId="77777777" w:rsidR="001731F1" w:rsidRPr="001731F1" w:rsidRDefault="001731F1" w:rsidP="001731F1">
      <w:pPr>
        <w:rPr>
          <w:lang w:val="da-DK"/>
        </w:rPr>
      </w:pPr>
    </w:p>
    <w:p w14:paraId="4D5719E2" w14:textId="77777777" w:rsidR="001731F1" w:rsidRPr="001731F1" w:rsidRDefault="001731F1" w:rsidP="001731F1">
      <w:pPr>
        <w:rPr>
          <w:lang w:val="da-DK"/>
        </w:rPr>
      </w:pPr>
    </w:p>
    <w:p w14:paraId="1B7B0513" w14:textId="77777777" w:rsidR="001731F1" w:rsidRPr="001731F1" w:rsidRDefault="001731F1" w:rsidP="001731F1">
      <w:pPr>
        <w:rPr>
          <w:lang w:val="da-DK"/>
        </w:rPr>
      </w:pPr>
    </w:p>
    <w:p w14:paraId="6188F01F" w14:textId="77777777" w:rsidR="001731F1" w:rsidRPr="001731F1" w:rsidRDefault="001731F1" w:rsidP="001731F1">
      <w:pPr>
        <w:rPr>
          <w:lang w:val="da-DK"/>
        </w:rPr>
      </w:pPr>
    </w:p>
    <w:p w14:paraId="4A27C585" w14:textId="77777777" w:rsidR="001731F1" w:rsidRPr="001731F1" w:rsidRDefault="001731F1" w:rsidP="001731F1">
      <w:pPr>
        <w:rPr>
          <w:lang w:val="da-DK"/>
        </w:rPr>
      </w:pPr>
    </w:p>
    <w:p w14:paraId="61F7A07D" w14:textId="77777777" w:rsidR="001731F1" w:rsidRPr="001731F1" w:rsidRDefault="001731F1" w:rsidP="001731F1">
      <w:pPr>
        <w:rPr>
          <w:lang w:val="da-DK"/>
        </w:rPr>
      </w:pPr>
    </w:p>
    <w:p w14:paraId="45FFFE78" w14:textId="77777777" w:rsidR="001731F1" w:rsidRPr="001731F1" w:rsidRDefault="001731F1" w:rsidP="001731F1">
      <w:pPr>
        <w:rPr>
          <w:lang w:val="da-DK"/>
        </w:rPr>
      </w:pPr>
    </w:p>
    <w:p w14:paraId="7EDDC9B8" w14:textId="77777777" w:rsidR="001731F1" w:rsidRPr="001731F1" w:rsidRDefault="001731F1" w:rsidP="001731F1">
      <w:pPr>
        <w:rPr>
          <w:lang w:val="da-DK"/>
        </w:rPr>
      </w:pPr>
    </w:p>
    <w:p w14:paraId="4CB3324C" w14:textId="77777777" w:rsidR="001731F1" w:rsidRPr="001731F1" w:rsidRDefault="001731F1" w:rsidP="001731F1">
      <w:pPr>
        <w:rPr>
          <w:lang w:val="da-DK"/>
        </w:rPr>
      </w:pPr>
    </w:p>
    <w:p w14:paraId="61F7B185" w14:textId="77777777" w:rsidR="001731F1" w:rsidRPr="001731F1" w:rsidRDefault="001731F1" w:rsidP="001731F1">
      <w:pPr>
        <w:rPr>
          <w:lang w:val="da-DK"/>
        </w:rPr>
      </w:pPr>
    </w:p>
    <w:p w14:paraId="2F9565E1" w14:textId="77777777" w:rsidR="001731F1" w:rsidRPr="001731F1" w:rsidRDefault="001731F1" w:rsidP="001731F1">
      <w:pPr>
        <w:rPr>
          <w:lang w:val="da-DK"/>
        </w:rPr>
      </w:pPr>
    </w:p>
    <w:p w14:paraId="6776B92D" w14:textId="77777777" w:rsidR="001731F1" w:rsidRPr="001731F1" w:rsidRDefault="001731F1" w:rsidP="001731F1">
      <w:pPr>
        <w:rPr>
          <w:lang w:val="da-DK"/>
        </w:rPr>
      </w:pPr>
    </w:p>
    <w:p w14:paraId="4800C8E5" w14:textId="77777777" w:rsidR="001731F1" w:rsidRPr="001731F1" w:rsidRDefault="001731F1" w:rsidP="001731F1">
      <w:pPr>
        <w:rPr>
          <w:lang w:val="da-DK"/>
        </w:rPr>
      </w:pPr>
    </w:p>
    <w:p w14:paraId="526CCDD5" w14:textId="77777777" w:rsidR="001731F1" w:rsidRPr="001731F1" w:rsidRDefault="001731F1" w:rsidP="001731F1">
      <w:pPr>
        <w:rPr>
          <w:lang w:val="da-DK"/>
        </w:rPr>
      </w:pPr>
    </w:p>
    <w:p w14:paraId="1EFAA965" w14:textId="77777777" w:rsidR="001731F1" w:rsidRPr="001731F1" w:rsidRDefault="001731F1" w:rsidP="001731F1">
      <w:pPr>
        <w:rPr>
          <w:lang w:val="da-DK"/>
        </w:rPr>
      </w:pPr>
    </w:p>
    <w:p w14:paraId="11844FE5" w14:textId="77777777" w:rsidR="001731F1" w:rsidRPr="001731F1" w:rsidRDefault="001731F1" w:rsidP="001731F1">
      <w:pPr>
        <w:rPr>
          <w:lang w:val="da-DK"/>
        </w:rPr>
      </w:pPr>
    </w:p>
    <w:p w14:paraId="58695160" w14:textId="77777777" w:rsidR="001731F1" w:rsidRPr="001731F1" w:rsidRDefault="001731F1" w:rsidP="001731F1">
      <w:pPr>
        <w:rPr>
          <w:lang w:val="da-DK"/>
        </w:rPr>
      </w:pPr>
    </w:p>
    <w:p w14:paraId="16953722" w14:textId="77777777" w:rsidR="001731F1" w:rsidRPr="001731F1" w:rsidRDefault="001731F1" w:rsidP="001731F1">
      <w:pPr>
        <w:rPr>
          <w:lang w:val="da-DK"/>
        </w:rPr>
      </w:pPr>
    </w:p>
    <w:sectPr w:rsidR="001731F1" w:rsidRPr="001731F1" w:rsidSect="006A37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76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FD15" w14:textId="77777777" w:rsidR="00CE2B70" w:rsidRDefault="00CE2B70" w:rsidP="00E40C63">
      <w:pPr>
        <w:spacing w:after="0"/>
      </w:pPr>
      <w:r>
        <w:separator/>
      </w:r>
    </w:p>
  </w:endnote>
  <w:endnote w:type="continuationSeparator" w:id="0">
    <w:p w14:paraId="75AF61E1" w14:textId="77777777" w:rsidR="00CE2B70" w:rsidRDefault="00CE2B70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7F14" w14:textId="77777777" w:rsidR="00C54D38" w:rsidRDefault="00C54D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99"/>
      <w:gridCol w:w="3499"/>
      <w:gridCol w:w="3497"/>
    </w:tblGrid>
    <w:tr w:rsidR="00CC7D89" w:rsidRPr="003F210F" w14:paraId="580B8E78" w14:textId="77777777" w:rsidTr="009A33F2">
      <w:trPr>
        <w:trHeight w:val="305"/>
      </w:trPr>
      <w:tc>
        <w:tcPr>
          <w:tcW w:w="1667" w:type="pct"/>
          <w:vAlign w:val="bottom"/>
        </w:tcPr>
        <w:p w14:paraId="060816AB" w14:textId="4F6B586B" w:rsidR="00CC7D89" w:rsidRPr="00F820B5" w:rsidRDefault="0093463A" w:rsidP="00CC7D89">
          <w:pPr>
            <w:pStyle w:val="Pagina"/>
            <w:spacing w:after="0" w:line="240" w:lineRule="auto"/>
            <w:rPr>
              <w:rFonts w:asciiTheme="minorHAnsi" w:hAnsiTheme="minorHAnsi"/>
              <w:color w:val="242424"/>
              <w:sz w:val="16"/>
              <w:szCs w:val="16"/>
            </w:rPr>
          </w:pPr>
          <w:r>
            <w:rPr>
              <w:rFonts w:asciiTheme="minorHAnsi" w:hAnsiTheme="minorHAnsi"/>
              <w:color w:val="242424"/>
              <w:sz w:val="16"/>
              <w:szCs w:val="16"/>
            </w:rPr>
            <w:fldChar w:fldCharType="begin"/>
          </w:r>
          <w:r>
            <w:rPr>
              <w:rFonts w:asciiTheme="minorHAnsi" w:hAnsiTheme="minorHAnsi"/>
              <w:color w:val="242424"/>
              <w:sz w:val="16"/>
              <w:szCs w:val="16"/>
            </w:rPr>
            <w:instrText xml:space="preserve"> Page </w:instrText>
          </w:r>
          <w:r>
            <w:rPr>
              <w:rFonts w:asciiTheme="minorHAnsi" w:hAnsiTheme="minorHAnsi"/>
              <w:color w:val="242424"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noProof/>
              <w:color w:val="242424"/>
              <w:sz w:val="16"/>
              <w:szCs w:val="16"/>
            </w:rPr>
            <w:t>2</w:t>
          </w:r>
          <w:r>
            <w:rPr>
              <w:rFonts w:asciiTheme="minorHAnsi" w:hAnsiTheme="minorHAnsi"/>
              <w:color w:val="242424"/>
              <w:sz w:val="16"/>
              <w:szCs w:val="16"/>
            </w:rPr>
            <w:fldChar w:fldCharType="end"/>
          </w:r>
          <w:r>
            <w:rPr>
              <w:rFonts w:asciiTheme="minorHAnsi" w:hAnsiTheme="minorHAnsi"/>
              <w:color w:val="242424"/>
              <w:sz w:val="16"/>
              <w:szCs w:val="16"/>
            </w:rPr>
            <w:t>/</w:t>
          </w:r>
          <w:r>
            <w:rPr>
              <w:rFonts w:asciiTheme="minorHAnsi" w:hAnsiTheme="minorHAnsi"/>
              <w:color w:val="242424"/>
              <w:sz w:val="16"/>
              <w:szCs w:val="16"/>
            </w:rPr>
            <w:fldChar w:fldCharType="begin"/>
          </w:r>
          <w:r>
            <w:rPr>
              <w:rFonts w:asciiTheme="minorHAnsi" w:hAnsiTheme="minorHAnsi"/>
              <w:color w:val="242424"/>
              <w:sz w:val="16"/>
              <w:szCs w:val="16"/>
            </w:rPr>
            <w:instrText xml:space="preserve"> Numpages </w:instrText>
          </w:r>
          <w:r>
            <w:rPr>
              <w:rFonts w:asciiTheme="minorHAnsi" w:hAnsiTheme="minorHAnsi"/>
              <w:color w:val="242424"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noProof/>
              <w:color w:val="242424"/>
              <w:sz w:val="16"/>
              <w:szCs w:val="16"/>
            </w:rPr>
            <w:t>2</w:t>
          </w:r>
          <w:r>
            <w:rPr>
              <w:rFonts w:asciiTheme="minorHAnsi" w:hAnsiTheme="minorHAnsi"/>
              <w:color w:val="242424"/>
              <w:sz w:val="16"/>
              <w:szCs w:val="16"/>
            </w:rPr>
            <w:fldChar w:fldCharType="end"/>
          </w:r>
        </w:p>
      </w:tc>
      <w:sdt>
        <w:sdtPr>
          <w:rPr>
            <w:rFonts w:cstheme="minorHAnsi"/>
            <w:b/>
            <w:bCs/>
            <w:sz w:val="16"/>
            <w:szCs w:val="16"/>
          </w:rPr>
          <w:alias w:val="CompanyName"/>
          <w:tag w:val="#BC:InsertDataItem,BCReportInformation/ReportRequest/CompanyName"/>
          <w:id w:val="1116805254"/>
          <w:placeholder>
            <w:docPart w:val="DE4047423A294343AF7E0A1FA5F43114"/>
          </w:placeholder>
          <w15:color w:val="808080"/>
          <w:text/>
        </w:sdtPr>
        <w:sdtEndPr/>
        <w:sdtContent>
          <w:tc>
            <w:tcPr>
              <w:tcW w:w="1667" w:type="pct"/>
              <w:vAlign w:val="bottom"/>
            </w:tcPr>
            <w:p w14:paraId="7F5A5A49" w14:textId="18829387" w:rsidR="00CC7D89" w:rsidRPr="00F820B5" w:rsidRDefault="00C54D38" w:rsidP="00C54D38">
              <w:pPr>
                <w:spacing w:after="0"/>
                <w:jc w:val="center"/>
                <w:rPr>
                  <w:rFonts w:ascii="Aptos Narrow" w:hAnsi="Aptos Narrow" w:cs="Segoe UI"/>
                  <w:sz w:val="16"/>
                  <w:szCs w:val="16"/>
                </w:rPr>
              </w:pPr>
              <w:r w:rsidRPr="00F820B5">
                <w:rPr>
                  <w:rFonts w:cstheme="minorHAnsi"/>
                  <w:b/>
                  <w:bCs/>
                  <w:sz w:val="16"/>
                  <w:szCs w:val="16"/>
                </w:rPr>
                <w:t>COMPANY NAME</w:t>
              </w:r>
            </w:p>
          </w:tc>
        </w:sdtContent>
      </w:sdt>
      <w:sdt>
        <w:sdtPr>
          <w:rPr>
            <w:sz w:val="16"/>
            <w:szCs w:val="16"/>
          </w:rPr>
          <w:alias w:val="UserName"/>
          <w:tag w:val="#BC:InsertDataItem,BCReportInformation/ReportRequest/UserName"/>
          <w:id w:val="-61253881"/>
          <w:placeholder>
            <w:docPart w:val="FA6A880DCD3D4ECAAB00A5D00A6485CB"/>
          </w:placeholder>
          <w15:color w:val="808080"/>
          <w:text/>
        </w:sdtPr>
        <w:sdtContent>
          <w:tc>
            <w:tcPr>
              <w:tcW w:w="1667" w:type="pct"/>
              <w:vAlign w:val="bottom"/>
            </w:tcPr>
            <w:p w14:paraId="48469D40" w14:textId="0EE2B86F" w:rsidR="00CC7D89" w:rsidRPr="00CC7D89" w:rsidRDefault="006F681A" w:rsidP="00CC7D89">
              <w:pPr>
                <w:spacing w:after="0"/>
                <w:jc w:val="right"/>
                <w:rPr>
                  <w:rFonts w:cstheme="minorHAnsi"/>
                  <w:b/>
                  <w:bCs/>
                  <w:sz w:val="17"/>
                  <w:szCs w:val="17"/>
                </w:rPr>
              </w:pPr>
              <w:proofErr w:type="spellStart"/>
              <w:r w:rsidRPr="000E5ADB">
                <w:rPr>
                  <w:sz w:val="16"/>
                  <w:szCs w:val="16"/>
                </w:rPr>
                <w:t>UserName</w:t>
              </w:r>
              <w:proofErr w:type="spellEnd"/>
            </w:p>
          </w:tc>
        </w:sdtContent>
      </w:sdt>
    </w:tr>
  </w:tbl>
  <w:p w14:paraId="6EA01698" w14:textId="77777777" w:rsidR="001731F1" w:rsidRDefault="00173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99"/>
      <w:gridCol w:w="3499"/>
      <w:gridCol w:w="3497"/>
    </w:tblGrid>
    <w:tr w:rsidR="00CB0871" w:rsidRPr="000E5ADB" w14:paraId="0AA3EC3C" w14:textId="75857F2D" w:rsidTr="00E22832">
      <w:trPr>
        <w:trHeight w:val="86"/>
      </w:trPr>
      <w:tc>
        <w:tcPr>
          <w:tcW w:w="1667" w:type="pct"/>
          <w:vAlign w:val="bottom"/>
        </w:tcPr>
        <w:p w14:paraId="5AA8B460" w14:textId="4B7D0D7B" w:rsidR="00CB0871" w:rsidRPr="00387C20" w:rsidRDefault="00387C20" w:rsidP="00CB0871">
          <w:pPr>
            <w:pStyle w:val="Pagina"/>
            <w:spacing w:after="0" w:line="240" w:lineRule="auto"/>
            <w:rPr>
              <w:rFonts w:asciiTheme="minorHAnsi" w:hAnsiTheme="minorHAnsi"/>
              <w:color w:val="242424"/>
              <w:sz w:val="16"/>
              <w:szCs w:val="16"/>
              <w:lang w:val="da-DK"/>
            </w:rPr>
          </w:pP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fldChar w:fldCharType="begin"/>
          </w: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instrText xml:space="preserve"> Page </w:instrText>
          </w: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fldChar w:fldCharType="separate"/>
          </w:r>
          <w:r>
            <w:rPr>
              <w:rFonts w:asciiTheme="minorHAnsi" w:hAnsiTheme="minorHAnsi"/>
              <w:noProof/>
              <w:color w:val="242424"/>
              <w:sz w:val="16"/>
              <w:szCs w:val="16"/>
              <w:lang w:val="da-DK"/>
            </w:rPr>
            <w:t>1</w:t>
          </w: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fldChar w:fldCharType="end"/>
          </w: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t xml:space="preserve"> / </w:t>
          </w: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fldChar w:fldCharType="begin"/>
          </w: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instrText xml:space="preserve"> Numpages </w:instrText>
          </w: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fldChar w:fldCharType="separate"/>
          </w:r>
          <w:r>
            <w:rPr>
              <w:rFonts w:asciiTheme="minorHAnsi" w:hAnsiTheme="minorHAnsi"/>
              <w:noProof/>
              <w:color w:val="242424"/>
              <w:sz w:val="16"/>
              <w:szCs w:val="16"/>
              <w:lang w:val="da-DK"/>
            </w:rPr>
            <w:t>2</w:t>
          </w:r>
          <w:r>
            <w:rPr>
              <w:rFonts w:asciiTheme="minorHAnsi" w:hAnsiTheme="minorHAnsi"/>
              <w:color w:val="242424"/>
              <w:sz w:val="16"/>
              <w:szCs w:val="16"/>
              <w:lang w:val="da-DK"/>
            </w:rPr>
            <w:fldChar w:fldCharType="end"/>
          </w:r>
        </w:p>
      </w:tc>
      <w:sdt>
        <w:sdtPr>
          <w:rPr>
            <w:rFonts w:cstheme="minorHAnsi"/>
            <w:b/>
            <w:bCs/>
            <w:sz w:val="16"/>
            <w:szCs w:val="16"/>
          </w:rPr>
          <w:alias w:val="CompanyName"/>
          <w:tag w:val="#BC:InsertDataItem,BCReportInformation/ReportRequest/CompanyName"/>
          <w:id w:val="2116251966"/>
          <w:placeholder>
            <w:docPart w:val="189F106AA4F243559D35A8721519A0CA"/>
          </w:placeholder>
          <w15:color w:val="808080"/>
          <w:text/>
        </w:sdtPr>
        <w:sdtEndPr/>
        <w:sdtContent>
          <w:tc>
            <w:tcPr>
              <w:tcW w:w="1667" w:type="pct"/>
              <w:vAlign w:val="bottom"/>
            </w:tcPr>
            <w:p w14:paraId="151CBDA4" w14:textId="53AC5A51" w:rsidR="00CB0871" w:rsidRPr="00F820B5" w:rsidRDefault="00C54D38" w:rsidP="00C54D38">
              <w:pPr>
                <w:spacing w:after="0"/>
                <w:jc w:val="center"/>
                <w:rPr>
                  <w:rFonts w:ascii="Aptos Narrow" w:hAnsi="Aptos Narrow" w:cs="Segoe UI"/>
                  <w:sz w:val="16"/>
                  <w:szCs w:val="16"/>
                </w:rPr>
              </w:pPr>
              <w:r w:rsidRPr="00F820B5">
                <w:rPr>
                  <w:rFonts w:cstheme="minorHAnsi"/>
                  <w:b/>
                  <w:bCs/>
                  <w:sz w:val="16"/>
                  <w:szCs w:val="16"/>
                </w:rPr>
                <w:t>COMPANY NAME</w:t>
              </w:r>
            </w:p>
          </w:tc>
        </w:sdtContent>
      </w:sdt>
      <w:sdt>
        <w:sdtPr>
          <w:rPr>
            <w:sz w:val="16"/>
            <w:szCs w:val="16"/>
          </w:rPr>
          <w:alias w:val="UserName"/>
          <w:tag w:val="#BC:InsertDataItem,BCReportInformation/ReportRequest/UserName"/>
          <w:id w:val="1925612057"/>
          <w:placeholder>
            <w:docPart w:val="DefaultPlaceholder_-1854013440"/>
          </w:placeholder>
          <w15:color w:val="808080"/>
          <w:text/>
        </w:sdtPr>
        <w:sdtContent>
          <w:tc>
            <w:tcPr>
              <w:tcW w:w="1667" w:type="pct"/>
              <w:vAlign w:val="bottom"/>
            </w:tcPr>
            <w:p w14:paraId="1D6CE081" w14:textId="6E63F577" w:rsidR="00CB0871" w:rsidRPr="000E5ADB" w:rsidRDefault="000E5ADB" w:rsidP="000E5ADB">
              <w:pPr>
                <w:spacing w:after="0"/>
                <w:jc w:val="right"/>
                <w:rPr>
                  <w:sz w:val="18"/>
                  <w:szCs w:val="18"/>
                </w:rPr>
              </w:pPr>
              <w:proofErr w:type="spellStart"/>
              <w:r w:rsidRPr="000E5ADB">
                <w:rPr>
                  <w:sz w:val="16"/>
                  <w:szCs w:val="16"/>
                </w:rPr>
                <w:t>UserName</w:t>
              </w:r>
              <w:proofErr w:type="spellEnd"/>
            </w:p>
          </w:tc>
        </w:sdtContent>
      </w:sdt>
    </w:tr>
  </w:tbl>
  <w:p w14:paraId="23ADF5BF" w14:textId="77777777" w:rsidR="006A7DAE" w:rsidRPr="001731F1" w:rsidRDefault="006A7DAE" w:rsidP="006A7D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E5963" w14:textId="77777777" w:rsidR="00CE2B70" w:rsidRDefault="00CE2B70" w:rsidP="00E40C63">
      <w:pPr>
        <w:spacing w:after="0"/>
      </w:pPr>
      <w:r>
        <w:separator/>
      </w:r>
    </w:p>
  </w:footnote>
  <w:footnote w:type="continuationSeparator" w:id="0">
    <w:p w14:paraId="1177E74D" w14:textId="77777777" w:rsidR="00CE2B70" w:rsidRDefault="00CE2B70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6109" w14:textId="77777777" w:rsidR="00C54D38" w:rsidRDefault="00C54D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0"/>
      <w:gridCol w:w="3835"/>
    </w:tblGrid>
    <w:tr w:rsidR="001D51A1" w:rsidRPr="0080018E" w14:paraId="1EF18D61" w14:textId="77777777" w:rsidTr="007C046D">
      <w:trPr>
        <w:trHeight w:val="272"/>
      </w:trPr>
      <w:tc>
        <w:tcPr>
          <w:tcW w:w="3173" w:type="pct"/>
        </w:tcPr>
        <w:p w14:paraId="2A386776" w14:textId="68A2A406" w:rsidR="001D51A1" w:rsidRDefault="001D51A1" w:rsidP="001D51A1">
          <w:pPr>
            <w:pStyle w:val="Footer"/>
            <w:tabs>
              <w:tab w:val="left" w:pos="0"/>
              <w:tab w:val="center" w:pos="5310"/>
              <w:tab w:val="right" w:pos="10440"/>
            </w:tabs>
            <w:spacing w:line="276" w:lineRule="auto"/>
            <w:ind w:right="26"/>
            <w:rPr>
              <w:rFonts w:ascii="Aptos Narrow" w:eastAsiaTheme="majorEastAsia" w:hAnsi="Aptos Narrow" w:cstheme="majorBidi"/>
              <w:color w:val="242424"/>
              <w:sz w:val="36"/>
              <w:szCs w:val="36"/>
            </w:rPr>
          </w:pPr>
          <w:sdt>
            <w:sdtPr>
              <w:rPr>
                <w:rFonts w:ascii="Aptos Narrow" w:eastAsiaTheme="majorEastAsia" w:hAnsi="Aptos Narrow" w:cstheme="majorBidi"/>
                <w:color w:val="242424"/>
                <w:sz w:val="36"/>
                <w:szCs w:val="36"/>
              </w:rPr>
              <w:alias w:val="ReportName"/>
              <w:tag w:val="#BC:InsertDataItem,BCReportInformation/ReportMetadata/ReportName"/>
              <w:id w:val="-270854158"/>
              <w:placeholder>
                <w:docPart w:val="CD058DD864F242E1995C1F67D4C9B094"/>
              </w:placeholder>
              <w15:color w:val="808080"/>
              <w:text/>
            </w:sdtPr>
            <w:sdtContent>
              <w:r>
                <w:rPr>
                  <w:rFonts w:ascii="Aptos Narrow" w:eastAsiaTheme="majorEastAsia" w:hAnsi="Aptos Narrow" w:cstheme="majorBidi"/>
                  <w:color w:val="242424"/>
                  <w:sz w:val="36"/>
                  <w:szCs w:val="36"/>
                </w:rPr>
                <w:t>Report Name</w:t>
              </w:r>
            </w:sdtContent>
          </w:sdt>
        </w:p>
      </w:tc>
      <w:sdt>
        <w:sdtPr>
          <w:rPr>
            <w:rFonts w:eastAsiaTheme="majorEastAsia" w:cstheme="minorHAnsi"/>
            <w:color w:val="242424"/>
            <w:sz w:val="18"/>
            <w:szCs w:val="18"/>
          </w:rPr>
          <w:alias w:val="DateAndTime"/>
          <w:tag w:val="#BC:InsertDataItem,BCReportInformation/ReportRequest/DateAndTime"/>
          <w:id w:val="-171185099"/>
          <w:placeholder>
            <w:docPart w:val="DE62772C9AA04E15BF280698580E5EB3"/>
          </w:placeholder>
          <w15:color w:val="808080"/>
          <w:text/>
        </w:sdtPr>
        <w:sdtContent>
          <w:tc>
            <w:tcPr>
              <w:tcW w:w="1827" w:type="pct"/>
            </w:tcPr>
            <w:p w14:paraId="558255E4" w14:textId="642FF72F" w:rsidR="001D51A1" w:rsidRDefault="001D51A1" w:rsidP="006F681A">
              <w:pPr>
                <w:pStyle w:val="Footer"/>
                <w:tabs>
                  <w:tab w:val="left" w:pos="0"/>
                  <w:tab w:val="center" w:pos="5310"/>
                  <w:tab w:val="right" w:pos="10440"/>
                </w:tabs>
                <w:spacing w:before="60" w:line="276" w:lineRule="auto"/>
                <w:jc w:val="right"/>
                <w:rPr>
                  <w:rFonts w:ascii="Aptos Narrow" w:eastAsiaTheme="majorEastAsia" w:hAnsi="Aptos Narrow" w:cstheme="majorBidi"/>
                  <w:color w:val="242424"/>
                  <w:sz w:val="36"/>
                  <w:szCs w:val="36"/>
                </w:rPr>
              </w:pPr>
              <w:r>
                <w:rPr>
                  <w:rFonts w:eastAsiaTheme="majorEastAsia" w:cstheme="minorHAnsi"/>
                  <w:color w:val="242424"/>
                  <w:sz w:val="18"/>
                  <w:szCs w:val="18"/>
                </w:rPr>
                <w:t>Friday, August 14, 2026</w:t>
              </w:r>
            </w:p>
          </w:tc>
        </w:sdtContent>
      </w:sdt>
    </w:tr>
  </w:tbl>
  <w:p w14:paraId="0F1F58A8" w14:textId="66F018ED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0"/>
      <w:gridCol w:w="3835"/>
    </w:tblGrid>
    <w:tr w:rsidR="001D51A1" w:rsidRPr="0080018E" w14:paraId="73BD0C20" w14:textId="77777777" w:rsidTr="007C046D">
      <w:trPr>
        <w:trHeight w:val="432"/>
      </w:trPr>
      <w:tc>
        <w:tcPr>
          <w:tcW w:w="3173" w:type="pct"/>
        </w:tcPr>
        <w:p w14:paraId="3F408DCD" w14:textId="3DBB2D99" w:rsidR="001D51A1" w:rsidRPr="002D6D61" w:rsidRDefault="001D51A1" w:rsidP="002D6D61">
          <w:pPr>
            <w:pStyle w:val="Title"/>
          </w:pPr>
          <w:sdt>
            <w:sdtPr>
              <w:alias w:val="ReportName"/>
              <w:tag w:val="#BC:InsertDataItem,BCReportInformation/ReportMetadata/ReportName"/>
              <w:id w:val="-1604796218"/>
              <w:placeholder>
                <w:docPart w:val="15AAC71D25224291AB3829BED048310E"/>
              </w:placeholder>
              <w15:color w:val="808080"/>
              <w:text/>
            </w:sdtPr>
            <w:sdtContent>
              <w:r w:rsidRPr="002D6D61">
                <w:t>Report Name</w:t>
              </w:r>
            </w:sdtContent>
          </w:sdt>
        </w:p>
      </w:tc>
      <w:sdt>
        <w:sdtPr>
          <w:rPr>
            <w:sz w:val="18"/>
            <w:szCs w:val="18"/>
          </w:rPr>
          <w:alias w:val="DateAndTime"/>
          <w:tag w:val="#BC:InsertDataItem,BCReportInformation/ReportRequest/DateAndTime"/>
          <w:id w:val="-2093695343"/>
          <w:placeholder>
            <w:docPart w:val="15AAC71D25224291AB3829BED048310E"/>
          </w:placeholder>
          <w15:color w:val="808080"/>
          <w:text/>
        </w:sdtPr>
        <w:sdtContent>
          <w:tc>
            <w:tcPr>
              <w:tcW w:w="1827" w:type="pct"/>
            </w:tcPr>
            <w:p w14:paraId="2A8CB9B5" w14:textId="57601F17" w:rsidR="001D51A1" w:rsidRPr="00C54D38" w:rsidRDefault="001D51A1" w:rsidP="009A33F2">
              <w:pPr>
                <w:spacing w:before="60" w:after="0"/>
                <w:jc w:val="right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Friday, August 14, 2026</w:t>
              </w:r>
            </w:p>
          </w:tc>
        </w:sdtContent>
      </w:sdt>
    </w:tr>
  </w:tbl>
  <w:p w14:paraId="78298440" w14:textId="28F26638" w:rsidR="006A7DAE" w:rsidRDefault="006A7D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61A0C"/>
    <w:rsid w:val="00070EE8"/>
    <w:rsid w:val="00074151"/>
    <w:rsid w:val="000844A3"/>
    <w:rsid w:val="0008693A"/>
    <w:rsid w:val="000927C8"/>
    <w:rsid w:val="000A4801"/>
    <w:rsid w:val="000A665A"/>
    <w:rsid w:val="000D5A6D"/>
    <w:rsid w:val="000E071F"/>
    <w:rsid w:val="000E5ADB"/>
    <w:rsid w:val="00103846"/>
    <w:rsid w:val="0011793B"/>
    <w:rsid w:val="00123A7D"/>
    <w:rsid w:val="00126D5A"/>
    <w:rsid w:val="00130677"/>
    <w:rsid w:val="00134A71"/>
    <w:rsid w:val="001428DF"/>
    <w:rsid w:val="00151C73"/>
    <w:rsid w:val="001621D9"/>
    <w:rsid w:val="001731F1"/>
    <w:rsid w:val="001B793C"/>
    <w:rsid w:val="001C7C1D"/>
    <w:rsid w:val="001C7E7F"/>
    <w:rsid w:val="001D1CE2"/>
    <w:rsid w:val="001D51A1"/>
    <w:rsid w:val="001D6807"/>
    <w:rsid w:val="001D6BEA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73BCE"/>
    <w:rsid w:val="00281B50"/>
    <w:rsid w:val="002920BC"/>
    <w:rsid w:val="00294966"/>
    <w:rsid w:val="0029628E"/>
    <w:rsid w:val="002A29DF"/>
    <w:rsid w:val="002A382C"/>
    <w:rsid w:val="002B5226"/>
    <w:rsid w:val="002B6B46"/>
    <w:rsid w:val="002C05A4"/>
    <w:rsid w:val="002D6D61"/>
    <w:rsid w:val="002D7EC8"/>
    <w:rsid w:val="002E2A56"/>
    <w:rsid w:val="00337723"/>
    <w:rsid w:val="00355E20"/>
    <w:rsid w:val="003618EB"/>
    <w:rsid w:val="003732A0"/>
    <w:rsid w:val="00374316"/>
    <w:rsid w:val="0038349C"/>
    <w:rsid w:val="00387C20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05495"/>
    <w:rsid w:val="00410395"/>
    <w:rsid w:val="00417ABE"/>
    <w:rsid w:val="004250C2"/>
    <w:rsid w:val="00426B87"/>
    <w:rsid w:val="0042705F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D6572"/>
    <w:rsid w:val="004E18A1"/>
    <w:rsid w:val="004E1D09"/>
    <w:rsid w:val="004F2432"/>
    <w:rsid w:val="005008BF"/>
    <w:rsid w:val="005077A2"/>
    <w:rsid w:val="0051660C"/>
    <w:rsid w:val="00524FE6"/>
    <w:rsid w:val="005407CD"/>
    <w:rsid w:val="00543913"/>
    <w:rsid w:val="00545960"/>
    <w:rsid w:val="00552846"/>
    <w:rsid w:val="00563DCD"/>
    <w:rsid w:val="00565DCB"/>
    <w:rsid w:val="005731CF"/>
    <w:rsid w:val="00587157"/>
    <w:rsid w:val="005910DA"/>
    <w:rsid w:val="00595F7F"/>
    <w:rsid w:val="005963DE"/>
    <w:rsid w:val="005A0994"/>
    <w:rsid w:val="005A22E4"/>
    <w:rsid w:val="005A4FF2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36EB1"/>
    <w:rsid w:val="006418FA"/>
    <w:rsid w:val="0067225B"/>
    <w:rsid w:val="00674887"/>
    <w:rsid w:val="00675F04"/>
    <w:rsid w:val="00677AD5"/>
    <w:rsid w:val="006801C4"/>
    <w:rsid w:val="0068273F"/>
    <w:rsid w:val="00683CCE"/>
    <w:rsid w:val="00684C66"/>
    <w:rsid w:val="00684EEB"/>
    <w:rsid w:val="006907F2"/>
    <w:rsid w:val="006A2A7B"/>
    <w:rsid w:val="006A3751"/>
    <w:rsid w:val="006A7DAE"/>
    <w:rsid w:val="006B6D9A"/>
    <w:rsid w:val="006C30D9"/>
    <w:rsid w:val="006C4581"/>
    <w:rsid w:val="006D4B90"/>
    <w:rsid w:val="006D64AE"/>
    <w:rsid w:val="006F066D"/>
    <w:rsid w:val="006F2626"/>
    <w:rsid w:val="006F681A"/>
    <w:rsid w:val="006F7175"/>
    <w:rsid w:val="006F7E85"/>
    <w:rsid w:val="007044B4"/>
    <w:rsid w:val="0071428A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C046D"/>
    <w:rsid w:val="007E323C"/>
    <w:rsid w:val="00802B5B"/>
    <w:rsid w:val="008033F9"/>
    <w:rsid w:val="00807754"/>
    <w:rsid w:val="00815D27"/>
    <w:rsid w:val="008179F0"/>
    <w:rsid w:val="00817EE6"/>
    <w:rsid w:val="00820262"/>
    <w:rsid w:val="00822ACB"/>
    <w:rsid w:val="00825186"/>
    <w:rsid w:val="00836184"/>
    <w:rsid w:val="008429CB"/>
    <w:rsid w:val="00844D12"/>
    <w:rsid w:val="00845DAF"/>
    <w:rsid w:val="00845E08"/>
    <w:rsid w:val="008533EF"/>
    <w:rsid w:val="00856BBF"/>
    <w:rsid w:val="00860150"/>
    <w:rsid w:val="008928FD"/>
    <w:rsid w:val="00892F16"/>
    <w:rsid w:val="00897C4C"/>
    <w:rsid w:val="008A3828"/>
    <w:rsid w:val="008C225B"/>
    <w:rsid w:val="008C248C"/>
    <w:rsid w:val="008C3901"/>
    <w:rsid w:val="008C7ACC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3463A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A33F2"/>
    <w:rsid w:val="009A3E5D"/>
    <w:rsid w:val="009B485A"/>
    <w:rsid w:val="009C2D75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29D8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6060"/>
    <w:rsid w:val="00BB7593"/>
    <w:rsid w:val="00BC21B4"/>
    <w:rsid w:val="00BC232B"/>
    <w:rsid w:val="00BC3BE0"/>
    <w:rsid w:val="00BD2533"/>
    <w:rsid w:val="00BD35AE"/>
    <w:rsid w:val="00BD481E"/>
    <w:rsid w:val="00BE5952"/>
    <w:rsid w:val="00BE6BE6"/>
    <w:rsid w:val="00BF0F10"/>
    <w:rsid w:val="00C21778"/>
    <w:rsid w:val="00C27C1A"/>
    <w:rsid w:val="00C32E88"/>
    <w:rsid w:val="00C36F18"/>
    <w:rsid w:val="00C37817"/>
    <w:rsid w:val="00C40BE4"/>
    <w:rsid w:val="00C41DE3"/>
    <w:rsid w:val="00C43401"/>
    <w:rsid w:val="00C47206"/>
    <w:rsid w:val="00C54D38"/>
    <w:rsid w:val="00C77159"/>
    <w:rsid w:val="00C8114F"/>
    <w:rsid w:val="00C968AD"/>
    <w:rsid w:val="00CA6394"/>
    <w:rsid w:val="00CB0871"/>
    <w:rsid w:val="00CB70AD"/>
    <w:rsid w:val="00CC5512"/>
    <w:rsid w:val="00CC7D89"/>
    <w:rsid w:val="00CD17C1"/>
    <w:rsid w:val="00CD1B92"/>
    <w:rsid w:val="00CE2B70"/>
    <w:rsid w:val="00CE4EFC"/>
    <w:rsid w:val="00CF60C5"/>
    <w:rsid w:val="00D21D63"/>
    <w:rsid w:val="00D235D0"/>
    <w:rsid w:val="00D31B44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00079"/>
    <w:rsid w:val="00E111C4"/>
    <w:rsid w:val="00E22832"/>
    <w:rsid w:val="00E22B7E"/>
    <w:rsid w:val="00E26902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D737B"/>
    <w:rsid w:val="00EE00B9"/>
    <w:rsid w:val="00EE2CA3"/>
    <w:rsid w:val="00EE53F7"/>
    <w:rsid w:val="00F011D2"/>
    <w:rsid w:val="00F14176"/>
    <w:rsid w:val="00F20F72"/>
    <w:rsid w:val="00F219F1"/>
    <w:rsid w:val="00F36FA0"/>
    <w:rsid w:val="00F40324"/>
    <w:rsid w:val="00F44822"/>
    <w:rsid w:val="00F47692"/>
    <w:rsid w:val="00F51B28"/>
    <w:rsid w:val="00F66A1F"/>
    <w:rsid w:val="00F7015A"/>
    <w:rsid w:val="00F7093D"/>
    <w:rsid w:val="00F7229E"/>
    <w:rsid w:val="00F81AE9"/>
    <w:rsid w:val="00F820B5"/>
    <w:rsid w:val="00F848FB"/>
    <w:rsid w:val="00F86468"/>
    <w:rsid w:val="00F90747"/>
    <w:rsid w:val="00F97B0E"/>
    <w:rsid w:val="00FA4D66"/>
    <w:rsid w:val="00FB06A1"/>
    <w:rsid w:val="00FB104D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2AA4BB53-1289-43D4-85DD-60EDBCC6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D8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4047423A294343AF7E0A1FA5F43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B692D-1CCF-444E-8479-C75E7B16B358}"/>
      </w:docPartPr>
      <w:docPartBody>
        <w:p w:rsidR="00BC1D59" w:rsidRDefault="00032F4B" w:rsidP="00032F4B">
          <w:pPr>
            <w:pStyle w:val="DE4047423A294343AF7E0A1FA5F431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9F106AA4F243559D35A8721519A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203CF-1427-4078-8013-A7454C1F507E}"/>
      </w:docPartPr>
      <w:docPartBody>
        <w:p w:rsidR="00BC1D59" w:rsidRDefault="00032F4B" w:rsidP="00032F4B">
          <w:pPr>
            <w:pStyle w:val="189F106AA4F243559D35A8721519A0C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AC71D25224291AB3829BED0483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69C2B-BA94-4604-B0BE-A7673033FAA7}"/>
      </w:docPartPr>
      <w:docPartBody>
        <w:p w:rsidR="00913C62" w:rsidRDefault="00F36B62" w:rsidP="00F36B62">
          <w:pPr>
            <w:pStyle w:val="15AAC71D25224291AB3829BED048310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058DD864F242E1995C1F67D4C9B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E274D-D2DF-4756-B764-B4402C3076D3}"/>
      </w:docPartPr>
      <w:docPartBody>
        <w:p w:rsidR="00913C62" w:rsidRDefault="00F36B62" w:rsidP="00F36B62">
          <w:pPr>
            <w:pStyle w:val="CD058DD864F242E1995C1F67D4C9B09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62772C9AA04E15BF280698580E5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58ADB-5576-45B8-97FF-160BA0BB97A2}"/>
      </w:docPartPr>
      <w:docPartBody>
        <w:p w:rsidR="00913C62" w:rsidRDefault="00F36B62" w:rsidP="00F36B62">
          <w:pPr>
            <w:pStyle w:val="DE62772C9AA04E15BF280698580E5EB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6A880DCD3D4ECAAB00A5D00A648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16E4F-BA7A-4EED-9021-C8C1A568EF25}"/>
      </w:docPartPr>
      <w:docPartBody>
        <w:p w:rsidR="00913C62" w:rsidRDefault="00F36B62" w:rsidP="00F36B62">
          <w:pPr>
            <w:pStyle w:val="FA6A880DCD3D4ECAAB00A5D00A6485C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32F4B"/>
    <w:rsid w:val="00073078"/>
    <w:rsid w:val="0009355D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3F5C4E"/>
    <w:rsid w:val="00401EE8"/>
    <w:rsid w:val="0042793B"/>
    <w:rsid w:val="00441283"/>
    <w:rsid w:val="004966EF"/>
    <w:rsid w:val="004C6428"/>
    <w:rsid w:val="005073E4"/>
    <w:rsid w:val="00507E0A"/>
    <w:rsid w:val="00542BB0"/>
    <w:rsid w:val="00591BD2"/>
    <w:rsid w:val="005E35BE"/>
    <w:rsid w:val="006F7175"/>
    <w:rsid w:val="00781235"/>
    <w:rsid w:val="00784F9C"/>
    <w:rsid w:val="007F1293"/>
    <w:rsid w:val="0080614B"/>
    <w:rsid w:val="00822ACB"/>
    <w:rsid w:val="00825186"/>
    <w:rsid w:val="0089757A"/>
    <w:rsid w:val="008A720C"/>
    <w:rsid w:val="008C225B"/>
    <w:rsid w:val="008C7ACC"/>
    <w:rsid w:val="00916429"/>
    <w:rsid w:val="00920D69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95809"/>
    <w:rsid w:val="00BA388E"/>
    <w:rsid w:val="00BC1D59"/>
    <w:rsid w:val="00BD662E"/>
    <w:rsid w:val="00BF27CE"/>
    <w:rsid w:val="00C03606"/>
    <w:rsid w:val="00C8114F"/>
    <w:rsid w:val="00C91815"/>
    <w:rsid w:val="00CA7EEB"/>
    <w:rsid w:val="00CB7A61"/>
    <w:rsid w:val="00CB7A74"/>
    <w:rsid w:val="00CC7327"/>
    <w:rsid w:val="00CD6CA3"/>
    <w:rsid w:val="00CE4C52"/>
    <w:rsid w:val="00D52343"/>
    <w:rsid w:val="00D9535F"/>
    <w:rsid w:val="00E943C8"/>
    <w:rsid w:val="00EE00B9"/>
    <w:rsid w:val="00F36B62"/>
    <w:rsid w:val="00F635C5"/>
    <w:rsid w:val="00F64A28"/>
    <w:rsid w:val="00F7229E"/>
    <w:rsid w:val="00F97378"/>
    <w:rsid w:val="00FD1359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B62"/>
    <w:rPr>
      <w:color w:val="666666"/>
    </w:rPr>
  </w:style>
  <w:style w:type="paragraph" w:customStyle="1" w:styleId="15AAC71D25224291AB3829BED048310E">
    <w:name w:val="15AAC71D25224291AB3829BED048310E"/>
    <w:rsid w:val="00F36B62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CD058DD864F242E1995C1F67D4C9B094">
    <w:name w:val="CD058DD864F242E1995C1F67D4C9B094"/>
    <w:rsid w:val="00F36B62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DE4047423A294343AF7E0A1FA5F43114">
    <w:name w:val="DE4047423A294343AF7E0A1FA5F43114"/>
    <w:rsid w:val="00032F4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9F106AA4F243559D35A8721519A0CA">
    <w:name w:val="189F106AA4F243559D35A8721519A0CA"/>
    <w:rsid w:val="00032F4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03970ED21E481DBDC1B4DD47584E1E">
    <w:name w:val="BB03970ED21E481DBDC1B4DD47584E1E"/>
    <w:rsid w:val="00032F4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62772C9AA04E15BF280698580E5EB3">
    <w:name w:val="DE62772C9AA04E15BF280698580E5EB3"/>
    <w:rsid w:val="00F36B62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FA6A880DCD3D4ECAAB00A5D00A6485CB">
    <w:name w:val="FA6A880DCD3D4ECAAB00A5D00A6485CB"/>
    <w:rsid w:val="00F36B62"/>
    <w:pPr>
      <w:spacing w:line="278" w:lineRule="auto"/>
    </w:pPr>
    <w:rPr>
      <w:kern w:val="2"/>
      <w:sz w:val="24"/>
      <w:szCs w:val="24"/>
      <w:lang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3EF10D2-8095-4562-96DD-1750B7B83375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a138a683-e708-4b4c-a68f-0d7c561ca59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6EFA0DA6-B9A4-44B7-8A69-60863F27AA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DD77B3-F376-45C3-B655-8B8D4791ED03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A675BC9-7FEC-400B-A75F-B14075E64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30</TotalTime>
  <Pages>1</Pages>
  <Words>8</Words>
  <Characters>51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13</cp:revision>
  <dcterms:created xsi:type="dcterms:W3CDTF">2026-07-31T16:08:00Z</dcterms:created>
  <dcterms:modified xsi:type="dcterms:W3CDTF">2026-08-14T20:08:00Z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