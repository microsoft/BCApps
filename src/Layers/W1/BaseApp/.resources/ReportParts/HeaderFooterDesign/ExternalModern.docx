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6" Type="http://schemas.microsoft.com/office/2020/02/relationships/classificationlabels" Target="docMetadata/LabelInfo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37478" w14:textId="64750041" w:rsidR="00674887" w:rsidRDefault="00674887"/>
    <w:p w14:paraId="163CE1EC" w14:textId="6B97C734" w:rsidR="006A7DAE" w:rsidRPr="006A7DAE" w:rsidRDefault="003732A0" w:rsidP="003732A0">
      <w:pPr>
        <w:tabs>
          <w:tab w:val="left" w:pos="5890"/>
        </w:tabs>
        <w:rPr>
          <w:lang w:val="da-DK"/>
        </w:rPr>
      </w:pPr>
      <w:r>
        <w:rPr>
          <w:lang w:val="da-DK"/>
        </w:rPr>
        <w:tab/>
      </w:r>
      <w:r w:rsidR="006A7DAE">
        <w:rPr>
          <w:lang w:val="da-DK"/>
        </w:rPr>
        <w:br/>
      </w:r>
    </w:p>
    <w:p w14:paraId="7312C427" w14:textId="1E5AA371" w:rsidR="00245B0E" w:rsidRDefault="00245B0E" w:rsidP="006A7DAE">
      <w:pPr>
        <w:rPr>
          <w:lang w:val="da-DK"/>
        </w:rPr>
      </w:pPr>
    </w:p>
    <w:p w14:paraId="0562A2F7" w14:textId="77777777" w:rsidR="0042705F" w:rsidRDefault="0042705F" w:rsidP="006A7DAE">
      <w:pPr>
        <w:rPr>
          <w:lang w:val="da-DK"/>
        </w:rPr>
      </w:pPr>
    </w:p>
    <w:p w14:paraId="49D1D379" w14:textId="77777777" w:rsidR="0042705F" w:rsidRDefault="0042705F" w:rsidP="006A7DAE">
      <w:pPr>
        <w:rPr>
          <w:lang w:val="da-DK"/>
        </w:rPr>
      </w:pPr>
    </w:p>
    <w:p w14:paraId="5C3F663E" w14:textId="77777777" w:rsidR="0042705F" w:rsidRDefault="0042705F" w:rsidP="006A7DAE">
      <w:pPr>
        <w:rPr>
          <w:lang w:val="da-DK"/>
        </w:rPr>
      </w:pPr>
    </w:p>
    <w:p w14:paraId="1416CE7E" w14:textId="77777777" w:rsidR="0042705F" w:rsidRDefault="0042705F" w:rsidP="006A7DAE">
      <w:pPr>
        <w:rPr>
          <w:lang w:val="da-DK"/>
        </w:rPr>
      </w:pPr>
    </w:p>
    <w:p w14:paraId="733E0CD5" w14:textId="2A7A244D" w:rsidR="0042705F" w:rsidRDefault="0042705F" w:rsidP="006A7DAE">
      <w:pPr>
        <w:rPr>
          <w:lang w:val="da-DK"/>
        </w:rPr>
      </w:pPr>
    </w:p>
    <w:p w14:paraId="64516C38" w14:textId="77777777" w:rsidR="0042705F" w:rsidRDefault="0042705F" w:rsidP="006A7DAE">
      <w:pPr>
        <w:rPr>
          <w:lang w:val="da-DK"/>
        </w:rPr>
      </w:pPr>
    </w:p>
    <w:p w14:paraId="0F66BAB4" w14:textId="77777777" w:rsidR="0042705F" w:rsidRDefault="0042705F" w:rsidP="006A7DAE">
      <w:pPr>
        <w:rPr>
          <w:lang w:val="da-DK"/>
        </w:rPr>
      </w:pPr>
    </w:p>
    <w:p w14:paraId="130AE5F3" w14:textId="77777777" w:rsidR="0042705F" w:rsidRDefault="0042705F" w:rsidP="006A7DAE">
      <w:pPr>
        <w:rPr>
          <w:lang w:val="da-DK"/>
        </w:rPr>
      </w:pPr>
    </w:p>
    <w:p w14:paraId="2243F8E3" w14:textId="77777777" w:rsidR="0042705F" w:rsidRDefault="0042705F" w:rsidP="006A7DAE">
      <w:pPr>
        <w:rPr>
          <w:lang w:val="da-DK"/>
        </w:rPr>
      </w:pPr>
    </w:p>
    <w:p w14:paraId="0B7DB78C" w14:textId="77777777" w:rsidR="0042705F" w:rsidRDefault="0042705F" w:rsidP="006A7DAE">
      <w:pPr>
        <w:rPr>
          <w:lang w:val="da-DK"/>
        </w:rPr>
      </w:pPr>
    </w:p>
    <w:p w14:paraId="5812F638" w14:textId="77777777" w:rsidR="0042705F" w:rsidRDefault="0042705F" w:rsidP="006A7DAE">
      <w:pPr>
        <w:rPr>
          <w:lang w:val="da-DK"/>
        </w:rPr>
      </w:pPr>
    </w:p>
    <w:p w14:paraId="4B7A71FC" w14:textId="77777777" w:rsidR="0042705F" w:rsidRDefault="0042705F" w:rsidP="006A7DAE">
      <w:pPr>
        <w:rPr>
          <w:lang w:val="da-DK"/>
        </w:rPr>
      </w:pPr>
    </w:p>
    <w:p w14:paraId="793A41CE" w14:textId="77777777" w:rsidR="001D6BEA" w:rsidRDefault="001D6BEA" w:rsidP="006A7DAE">
      <w:pPr>
        <w:rPr>
          <w:lang w:val="da-DK"/>
        </w:rPr>
      </w:pPr>
    </w:p>
    <w:p w14:paraId="2D87754F" w14:textId="77777777" w:rsidR="001D6BEA" w:rsidRDefault="001D6BEA" w:rsidP="006A7DAE">
      <w:pPr>
        <w:rPr>
          <w:lang w:val="da-DK"/>
        </w:rPr>
      </w:pPr>
    </w:p>
    <w:p w14:paraId="2691085A" w14:textId="77777777" w:rsidR="001D6BEA" w:rsidRDefault="001D6BEA" w:rsidP="006A7DAE">
      <w:pPr>
        <w:rPr>
          <w:lang w:val="da-DK"/>
        </w:rPr>
      </w:pPr>
    </w:p>
    <w:p w14:paraId="2E7D481C" w14:textId="6BD0017F" w:rsidR="001D6BEA" w:rsidRDefault="001D6BEA" w:rsidP="006A7DAE">
      <w:pPr>
        <w:rPr>
          <w:lang w:val="da-DK"/>
        </w:rPr>
      </w:pPr>
    </w:p>
    <w:p w14:paraId="29DD7EB1" w14:textId="77777777" w:rsidR="001D6BEA" w:rsidRDefault="001D6BEA" w:rsidP="006A7DAE">
      <w:pPr>
        <w:rPr>
          <w:lang w:val="da-DK"/>
        </w:rPr>
      </w:pPr>
    </w:p>
    <w:p w14:paraId="364EF31B" w14:textId="77777777" w:rsidR="001D6BEA" w:rsidRDefault="001D6BEA" w:rsidP="006A7DAE">
      <w:pPr>
        <w:rPr>
          <w:lang w:val="da-DK"/>
        </w:rPr>
      </w:pPr>
    </w:p>
    <w:p w14:paraId="2C2953CC" w14:textId="77777777" w:rsidR="001D6BEA" w:rsidRDefault="001D6BEA" w:rsidP="006A7DAE">
      <w:pPr>
        <w:rPr>
          <w:lang w:val="da-DK"/>
        </w:rPr>
      </w:pPr>
    </w:p>
    <w:p w14:paraId="068CB1B9" w14:textId="77777777" w:rsidR="001D6BEA" w:rsidRDefault="001D6BEA" w:rsidP="006A7DAE">
      <w:pPr>
        <w:rPr>
          <w:lang w:val="da-DK"/>
        </w:rPr>
      </w:pPr>
    </w:p>
    <w:p w14:paraId="09A66FE6" w14:textId="77777777" w:rsidR="001D6BEA" w:rsidRDefault="001D6BEA" w:rsidP="006A7DAE">
      <w:pPr>
        <w:rPr>
          <w:lang w:val="da-DK"/>
        </w:rPr>
      </w:pPr>
    </w:p>
    <w:p w14:paraId="77D52434" w14:textId="77777777" w:rsidR="0042705F" w:rsidRPr="00ED38E5" w:rsidRDefault="0042705F" w:rsidP="006A7DAE"/>
    <w:p w14:paraId="52AB1020" w14:textId="77777777" w:rsidR="0042705F" w:rsidRDefault="0042705F" w:rsidP="006A7DAE"/>
    <w:p w14:paraId="3627A922" w14:textId="77777777" w:rsidR="00D312E5" w:rsidRPr="00D312E5" w:rsidRDefault="00D312E5" w:rsidP="00D312E5"/>
    <w:p w14:paraId="7EB2C15E" w14:textId="77777777" w:rsidR="00D312E5" w:rsidRPr="00D312E5" w:rsidRDefault="00D312E5" w:rsidP="00D312E5"/>
    <w:p w14:paraId="67A7BC7F" w14:textId="77777777" w:rsidR="00D312E5" w:rsidRPr="00D312E5" w:rsidRDefault="00D312E5" w:rsidP="00D312E5"/>
    <w:p w14:paraId="31E8CA9F" w14:textId="20A8410F" w:rsidR="0042705F" w:rsidRPr="00ED38E5" w:rsidRDefault="00CC7D89" w:rsidP="00CC7D89">
      <w:pPr>
        <w:tabs>
          <w:tab w:val="left" w:pos="4374"/>
        </w:tabs>
      </w:pPr>
      <w:r w:rsidRPr="00ED38E5">
        <w:lastRenderedPageBreak/>
        <w:tab/>
      </w:r>
    </w:p>
    <w:p w14:paraId="27B4EAAB" w14:textId="77777777" w:rsidR="0042705F" w:rsidRPr="00ED38E5" w:rsidRDefault="0042705F" w:rsidP="006A7DAE"/>
    <w:p w14:paraId="7F689B22" w14:textId="77777777" w:rsidR="0042705F" w:rsidRPr="00ED38E5" w:rsidRDefault="0042705F" w:rsidP="006A7DAE"/>
    <w:p w14:paraId="09BE59C9" w14:textId="18AF6D9D" w:rsidR="0042705F" w:rsidRPr="00ED38E5" w:rsidRDefault="000663E1" w:rsidP="000663E1">
      <w:pPr>
        <w:tabs>
          <w:tab w:val="left" w:pos="6600"/>
        </w:tabs>
      </w:pPr>
      <w:r>
        <w:tab/>
      </w:r>
    </w:p>
    <w:p w14:paraId="6BAC71AA" w14:textId="77777777" w:rsidR="0042705F" w:rsidRPr="00ED38E5" w:rsidRDefault="0042705F" w:rsidP="006A7DAE"/>
    <w:p w14:paraId="6729C45F" w14:textId="72B2BDED" w:rsidR="001731F1" w:rsidRPr="00ED38E5" w:rsidRDefault="00693C8D" w:rsidP="00693C8D">
      <w:pPr>
        <w:tabs>
          <w:tab w:val="left" w:pos="2116"/>
        </w:tabs>
      </w:pPr>
      <w:r>
        <w:tab/>
      </w:r>
    </w:p>
    <w:p w14:paraId="0D9F8EBF" w14:textId="77777777" w:rsidR="001731F1" w:rsidRPr="00ED38E5" w:rsidRDefault="001731F1" w:rsidP="001731F1"/>
    <w:p w14:paraId="0BCF7415" w14:textId="77777777" w:rsidR="001731F1" w:rsidRPr="00ED38E5" w:rsidRDefault="001731F1" w:rsidP="001731F1"/>
    <w:p w14:paraId="4335D600" w14:textId="77777777" w:rsidR="001731F1" w:rsidRPr="00ED38E5" w:rsidRDefault="001731F1" w:rsidP="001731F1"/>
    <w:p w14:paraId="72BB36D8" w14:textId="77777777" w:rsidR="001731F1" w:rsidRPr="00ED38E5" w:rsidRDefault="001731F1" w:rsidP="001731F1"/>
    <w:p w14:paraId="4D5719E2" w14:textId="77777777" w:rsidR="001731F1" w:rsidRPr="00ED38E5" w:rsidRDefault="001731F1" w:rsidP="001731F1"/>
    <w:p w14:paraId="1B7B0513" w14:textId="77777777" w:rsidR="001731F1" w:rsidRPr="00ED38E5" w:rsidRDefault="001731F1" w:rsidP="001731F1"/>
    <w:p w14:paraId="6188F01F" w14:textId="77777777" w:rsidR="001731F1" w:rsidRPr="00ED38E5" w:rsidRDefault="001731F1" w:rsidP="001731F1"/>
    <w:p w14:paraId="4A27C585" w14:textId="77777777" w:rsidR="001731F1" w:rsidRPr="00ED38E5" w:rsidRDefault="001731F1" w:rsidP="001731F1"/>
    <w:p w14:paraId="61F7A07D" w14:textId="77777777" w:rsidR="001731F1" w:rsidRPr="00ED38E5" w:rsidRDefault="001731F1" w:rsidP="001731F1"/>
    <w:p w14:paraId="45FFFE78" w14:textId="77777777" w:rsidR="001731F1" w:rsidRPr="00ED38E5" w:rsidRDefault="001731F1" w:rsidP="001731F1"/>
    <w:p w14:paraId="7EDDC9B8" w14:textId="77777777" w:rsidR="001731F1" w:rsidRPr="00ED38E5" w:rsidRDefault="001731F1" w:rsidP="001731F1"/>
    <w:p w14:paraId="4CB3324C" w14:textId="77777777" w:rsidR="001731F1" w:rsidRPr="00ED38E5" w:rsidRDefault="001731F1" w:rsidP="001731F1"/>
    <w:p w14:paraId="61F7B185" w14:textId="77777777" w:rsidR="001731F1" w:rsidRPr="00ED38E5" w:rsidRDefault="001731F1" w:rsidP="001731F1"/>
    <w:p w14:paraId="2F9565E1" w14:textId="77777777" w:rsidR="001731F1" w:rsidRPr="00ED38E5" w:rsidRDefault="001731F1" w:rsidP="001731F1"/>
    <w:p w14:paraId="6776B92D" w14:textId="77777777" w:rsidR="001731F1" w:rsidRPr="00ED38E5" w:rsidRDefault="001731F1" w:rsidP="001731F1"/>
    <w:p w14:paraId="4800C8E5" w14:textId="77777777" w:rsidR="001731F1" w:rsidRPr="00ED38E5" w:rsidRDefault="001731F1" w:rsidP="001731F1"/>
    <w:p w14:paraId="526CCDD5" w14:textId="77777777" w:rsidR="001731F1" w:rsidRPr="00ED38E5" w:rsidRDefault="001731F1" w:rsidP="001731F1"/>
    <w:p w14:paraId="1EFAA965" w14:textId="77777777" w:rsidR="001731F1" w:rsidRPr="00ED38E5" w:rsidRDefault="001731F1" w:rsidP="001731F1"/>
    <w:p w14:paraId="11844FE5" w14:textId="28F7456E" w:rsidR="001731F1" w:rsidRPr="00ED38E5" w:rsidRDefault="00D312E5" w:rsidP="00D312E5">
      <w:pPr>
        <w:tabs>
          <w:tab w:val="left" w:pos="3690"/>
        </w:tabs>
      </w:pPr>
      <w:r>
        <w:tab/>
      </w:r>
    </w:p>
    <w:p w14:paraId="58695160" w14:textId="77777777" w:rsidR="001731F1" w:rsidRPr="00ED38E5" w:rsidRDefault="001731F1" w:rsidP="001731F1"/>
    <w:p w14:paraId="16953722" w14:textId="77777777" w:rsidR="001731F1" w:rsidRPr="00ED38E5" w:rsidRDefault="001731F1" w:rsidP="001731F1"/>
    <w:sectPr w:rsidR="001731F1" w:rsidRPr="00ED38E5" w:rsidSect="006A3751">
      <w:headerReference w:type="default" r:id="rId13"/>
      <w:footerReference w:type="default" r:id="rId14"/>
      <w:headerReference w:type="first" r:id="rId15"/>
      <w:footerReference w:type="first" r:id="rId16"/>
      <w:pgSz w:w="11907" w:h="16839" w:code="9"/>
      <w:pgMar w:top="576" w:right="706" w:bottom="576" w:left="706" w:header="576" w:footer="14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5204B0" w14:textId="77777777" w:rsidR="00570DAD" w:rsidRDefault="00570DAD" w:rsidP="00E40C63">
      <w:pPr>
        <w:spacing w:after="0"/>
      </w:pPr>
      <w:r>
        <w:separator/>
      </w:r>
    </w:p>
  </w:endnote>
  <w:endnote w:type="continuationSeparator" w:id="0">
    <w:p w14:paraId="0E79682A" w14:textId="77777777" w:rsidR="00570DAD" w:rsidRDefault="00570DAD" w:rsidP="00E40C6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Aptos Narrow">
    <w:altName w:val="Calibri"/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BCBlockTable"/>
      <w:tblW w:w="5000" w:type="pct"/>
      <w:tblLook w:val="04A0" w:firstRow="1" w:lastRow="0" w:firstColumn="1" w:lastColumn="0" w:noHBand="0" w:noVBand="1"/>
    </w:tblPr>
    <w:tblGrid>
      <w:gridCol w:w="10495"/>
    </w:tblGrid>
    <w:tr w:rsidR="000E4B43" w:rsidRPr="003F210F" w14:paraId="580B8E78" w14:textId="77777777" w:rsidTr="00AF5433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305"/>
      </w:trPr>
      <w:tc>
        <w:tcPr>
          <w:tcW w:w="10495" w:type="dxa"/>
          <w:vAlign w:val="bottom"/>
        </w:tcPr>
        <w:p w14:paraId="48469D40" w14:textId="7F84AA9D" w:rsidR="000E4B43" w:rsidRPr="00702E34" w:rsidRDefault="0046449F" w:rsidP="000E4B43">
          <w:pPr>
            <w:spacing w:after="0"/>
            <w:jc w:val="right"/>
            <w:rPr>
              <w:rFonts w:cstheme="minorHAnsi"/>
              <w:b/>
              <w:bCs/>
              <w:sz w:val="18"/>
              <w:szCs w:val="18"/>
            </w:rPr>
          </w:pPr>
          <w:r w:rsidRPr="00702E34">
            <w:rPr>
              <w:rFonts w:eastAsiaTheme="minorEastAsia"/>
              <w:color w:val="242424"/>
              <w:kern w:val="2"/>
              <w:sz w:val="18"/>
              <w:szCs w:val="18"/>
              <w:lang w:val="da-DK"/>
            </w:rPr>
            <w:fldChar w:fldCharType="begin"/>
          </w:r>
          <w:r w:rsidRPr="00702E34">
            <w:rPr>
              <w:rFonts w:eastAsiaTheme="minorEastAsia"/>
              <w:color w:val="242424"/>
              <w:kern w:val="2"/>
              <w:sz w:val="18"/>
              <w:szCs w:val="18"/>
              <w:lang w:val="da-DK"/>
            </w:rPr>
            <w:instrText xml:space="preserve"> PAGE  \* MERGEFORMAT </w:instrText>
          </w:r>
          <w:r w:rsidRPr="00702E34">
            <w:rPr>
              <w:rFonts w:eastAsiaTheme="minorEastAsia"/>
              <w:color w:val="242424"/>
              <w:kern w:val="2"/>
              <w:sz w:val="18"/>
              <w:szCs w:val="18"/>
              <w:lang w:val="da-DK"/>
            </w:rPr>
            <w:fldChar w:fldCharType="separate"/>
          </w:r>
          <w:r w:rsidRPr="00702E34">
            <w:rPr>
              <w:rFonts w:eastAsiaTheme="minorEastAsia"/>
              <w:noProof/>
              <w:color w:val="242424"/>
              <w:kern w:val="2"/>
              <w:sz w:val="18"/>
              <w:szCs w:val="18"/>
              <w:lang w:val="da-DK"/>
            </w:rPr>
            <w:t>2</w:t>
          </w:r>
          <w:r w:rsidRPr="00702E34">
            <w:rPr>
              <w:rFonts w:eastAsiaTheme="minorEastAsia"/>
              <w:color w:val="242424"/>
              <w:kern w:val="2"/>
              <w:sz w:val="18"/>
              <w:szCs w:val="18"/>
              <w:lang w:val="da-DK"/>
            </w:rPr>
            <w:fldChar w:fldCharType="end"/>
          </w:r>
          <w:r w:rsidRPr="00702E34">
            <w:rPr>
              <w:rFonts w:eastAsiaTheme="minorEastAsia"/>
              <w:color w:val="242424"/>
              <w:kern w:val="2"/>
              <w:sz w:val="18"/>
              <w:szCs w:val="18"/>
              <w:lang w:val="da-DK"/>
            </w:rPr>
            <w:t>/</w:t>
          </w:r>
          <w:r w:rsidRPr="00702E34">
            <w:rPr>
              <w:rFonts w:eastAsiaTheme="minorEastAsia"/>
              <w:color w:val="242424"/>
              <w:kern w:val="2"/>
              <w:sz w:val="18"/>
              <w:szCs w:val="18"/>
              <w:lang w:val="da-DK"/>
            </w:rPr>
            <w:fldChar w:fldCharType="begin"/>
          </w:r>
          <w:r w:rsidRPr="00702E34">
            <w:rPr>
              <w:rFonts w:eastAsiaTheme="minorEastAsia"/>
              <w:color w:val="242424"/>
              <w:kern w:val="2"/>
              <w:sz w:val="18"/>
              <w:szCs w:val="18"/>
              <w:lang w:val="da-DK"/>
            </w:rPr>
            <w:instrText xml:space="preserve"> NUMPAGES  \* MERGEFORMAT </w:instrText>
          </w:r>
          <w:r w:rsidRPr="00702E34">
            <w:rPr>
              <w:rFonts w:eastAsiaTheme="minorEastAsia"/>
              <w:color w:val="242424"/>
              <w:kern w:val="2"/>
              <w:sz w:val="18"/>
              <w:szCs w:val="18"/>
              <w:lang w:val="da-DK"/>
            </w:rPr>
            <w:fldChar w:fldCharType="separate"/>
          </w:r>
          <w:r w:rsidRPr="00702E34">
            <w:rPr>
              <w:rFonts w:eastAsiaTheme="minorEastAsia"/>
              <w:noProof/>
              <w:color w:val="242424"/>
              <w:kern w:val="2"/>
              <w:sz w:val="18"/>
              <w:szCs w:val="18"/>
              <w:lang w:val="da-DK"/>
            </w:rPr>
            <w:t>2</w:t>
          </w:r>
          <w:r w:rsidRPr="00702E34">
            <w:rPr>
              <w:rFonts w:eastAsiaTheme="minorEastAsia"/>
              <w:color w:val="242424"/>
              <w:kern w:val="2"/>
              <w:sz w:val="18"/>
              <w:szCs w:val="18"/>
              <w:lang w:val="da-DK"/>
            </w:rPr>
            <w:fldChar w:fldCharType="end"/>
          </w:r>
          <w:r w:rsidR="00693E78" w:rsidRPr="00702E34">
            <w:rPr>
              <w:rFonts w:cstheme="minorHAnsi"/>
              <w:b/>
              <w:bCs/>
              <w:sz w:val="18"/>
              <w:szCs w:val="18"/>
            </w:rPr>
            <w:t xml:space="preserve"> </w:t>
          </w:r>
        </w:p>
      </w:tc>
    </w:tr>
  </w:tbl>
  <w:p w14:paraId="6EA01698" w14:textId="77777777" w:rsidR="001731F1" w:rsidRDefault="001731F1">
    <w:pPr>
      <w:pStyle w:val="NoSpacing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BCBlockTable"/>
      <w:tblW w:w="5000" w:type="pct"/>
      <w:tblLook w:val="04A0" w:firstRow="1" w:lastRow="0" w:firstColumn="1" w:lastColumn="0" w:noHBand="0" w:noVBand="1"/>
    </w:tblPr>
    <w:tblGrid>
      <w:gridCol w:w="6996"/>
      <w:gridCol w:w="3499"/>
    </w:tblGrid>
    <w:tr w:rsidR="00AF5433" w:rsidRPr="003F210F" w14:paraId="0AA3EC3C" w14:textId="75857F2D" w:rsidTr="00AF5433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57"/>
      </w:trPr>
      <w:tc>
        <w:tcPr>
          <w:tcW w:w="6996" w:type="dxa"/>
          <w:vAlign w:val="bottom"/>
        </w:tcPr>
        <w:p w14:paraId="151CBDA4" w14:textId="673834AD" w:rsidR="00AF5433" w:rsidRPr="00693C8D" w:rsidRDefault="00AF5433" w:rsidP="00AF5433">
          <w:pPr>
            <w:spacing w:after="0"/>
            <w:rPr>
              <w:rFonts w:cstheme="minorHAnsi"/>
              <w:sz w:val="18"/>
              <w:szCs w:val="18"/>
            </w:rPr>
          </w:pPr>
          <w:sdt>
            <w:sdtPr>
              <w:rPr>
                <w:rFonts w:cstheme="minorHAnsi"/>
                <w:sz w:val="18"/>
                <w:szCs w:val="18"/>
              </w:rPr>
              <w:alias w:val="HomePageCaption"/>
              <w:tag w:val="#BC:InsertDataItem,BCReportInformation/CompanyMetadata/CompanyHomePageCaption"/>
              <w:id w:val="-1245723920"/>
              <w:placeholder>
                <w:docPart w:val="D6379D6E6219439E812EE9827DC83632"/>
              </w:placeholder>
              <w15:color w:val="808080"/>
              <w:text/>
            </w:sdtPr>
            <w:sdtContent>
              <w:r>
                <w:rPr>
                  <w:rFonts w:cstheme="minorHAnsi"/>
                  <w:sz w:val="18"/>
                  <w:szCs w:val="18"/>
                </w:rPr>
                <w:t>Homepage</w:t>
              </w:r>
            </w:sdtContent>
          </w:sdt>
          <w:r>
            <w:rPr>
              <w:rFonts w:cstheme="minorHAnsi"/>
              <w:sz w:val="18"/>
              <w:szCs w:val="18"/>
            </w:rPr>
            <w:t xml:space="preserve"> / </w:t>
          </w:r>
          <w:sdt>
            <w:sdtPr>
              <w:rPr>
                <w:rFonts w:cstheme="minorHAnsi"/>
                <w:sz w:val="18"/>
                <w:szCs w:val="18"/>
              </w:rPr>
              <w:alias w:val="CompanyHomePage"/>
              <w:tag w:val="#BC:InsertDataItem,BCReportInformation/CompanyMetadata/CompanyHomePage"/>
              <w:id w:val="987447040"/>
              <w:placeholder>
                <w:docPart w:val="D6379D6E6219439E812EE9827DC83632"/>
              </w:placeholder>
              <w15:color w:val="808080"/>
              <w:text/>
            </w:sdtPr>
            <w:sdtContent>
              <w:r>
                <w:rPr>
                  <w:rFonts w:cstheme="minorHAnsi"/>
                  <w:sz w:val="18"/>
                  <w:szCs w:val="18"/>
                </w:rPr>
                <w:t>www.cronus.com</w:t>
              </w:r>
            </w:sdtContent>
          </w:sdt>
          <w:r>
            <w:rPr>
              <w:rFonts w:cstheme="minorHAnsi"/>
              <w:sz w:val="18"/>
              <w:szCs w:val="18"/>
            </w:rPr>
            <w:t xml:space="preserve"> – </w:t>
          </w:r>
          <w:sdt>
            <w:sdtPr>
              <w:rPr>
                <w:rFonts w:cstheme="minorHAnsi"/>
                <w:sz w:val="18"/>
                <w:szCs w:val="18"/>
              </w:rPr>
              <w:alias w:val="CompanyPhoneCaption"/>
              <w:tag w:val="#BC:InsertDataItem,BCReportInformation/CompanyMetadata/CompanyPhoneCaption"/>
              <w:id w:val="-1987612577"/>
              <w:placeholder>
                <w:docPart w:val="D6379D6E6219439E812EE9827DC83632"/>
              </w:placeholder>
              <w15:color w:val="808080"/>
              <w:text/>
            </w:sdtPr>
            <w:sdtContent>
              <w:r>
                <w:rPr>
                  <w:rFonts w:cstheme="minorHAnsi"/>
                  <w:sz w:val="18"/>
                  <w:szCs w:val="18"/>
                </w:rPr>
                <w:t>Phone No.</w:t>
              </w:r>
            </w:sdtContent>
          </w:sdt>
          <w:r>
            <w:rPr>
              <w:rFonts w:cstheme="minorHAnsi"/>
              <w:sz w:val="18"/>
              <w:szCs w:val="18"/>
            </w:rPr>
            <w:t xml:space="preserve"> / </w:t>
          </w:r>
          <w:sdt>
            <w:sdtPr>
              <w:rPr>
                <w:rFonts w:cstheme="minorHAnsi"/>
                <w:sz w:val="18"/>
                <w:szCs w:val="18"/>
              </w:rPr>
              <w:alias w:val="CompanyPhone"/>
              <w:tag w:val="#BC:InsertDataItem,BCReportInformation/CompanyMetadata/CompanyPhone"/>
              <w:id w:val="1650788039"/>
              <w:placeholder>
                <w:docPart w:val="D6379D6E6219439E812EE9827DC83632"/>
              </w:placeholder>
              <w15:color w:val="808080"/>
              <w:text/>
            </w:sdtPr>
            <w:sdtContent>
              <w:r w:rsidRPr="006066D6">
                <w:rPr>
                  <w:rFonts w:cstheme="minorHAnsi"/>
                  <w:sz w:val="18"/>
                  <w:szCs w:val="18"/>
                </w:rPr>
                <w:t>0666-666-6666</w:t>
              </w:r>
            </w:sdtContent>
          </w:sdt>
        </w:p>
      </w:tc>
      <w:tc>
        <w:tcPr>
          <w:tcW w:w="3499" w:type="dxa"/>
          <w:vMerge w:val="restart"/>
          <w:vAlign w:val="bottom"/>
        </w:tcPr>
        <w:p w14:paraId="1D6CE081" w14:textId="4FC1807B" w:rsidR="00AF5433" w:rsidRPr="000663E1" w:rsidRDefault="00AF5433" w:rsidP="004C5D3A">
          <w:pPr>
            <w:spacing w:after="0"/>
            <w:jc w:val="right"/>
            <w:rPr>
              <w:rFonts w:cstheme="minorHAnsi"/>
              <w:b/>
              <w:bCs/>
              <w:sz w:val="18"/>
              <w:szCs w:val="18"/>
            </w:rPr>
          </w:pPr>
          <w:r w:rsidRPr="000663E1">
            <w:rPr>
              <w:rFonts w:eastAsiaTheme="minorEastAsia"/>
              <w:color w:val="242424"/>
              <w:kern w:val="2"/>
              <w:sz w:val="18"/>
              <w:szCs w:val="18"/>
              <w:lang w:val="da-DK"/>
            </w:rPr>
            <w:fldChar w:fldCharType="begin"/>
          </w:r>
          <w:r w:rsidRPr="000663E1">
            <w:rPr>
              <w:rFonts w:eastAsiaTheme="minorEastAsia"/>
              <w:color w:val="242424"/>
              <w:kern w:val="2"/>
              <w:sz w:val="18"/>
              <w:szCs w:val="18"/>
              <w:lang w:val="da-DK"/>
            </w:rPr>
            <w:instrText xml:space="preserve"> PAGE  \* MERGEFORMAT </w:instrText>
          </w:r>
          <w:r w:rsidRPr="000663E1">
            <w:rPr>
              <w:rFonts w:eastAsiaTheme="minorEastAsia"/>
              <w:color w:val="242424"/>
              <w:kern w:val="2"/>
              <w:sz w:val="18"/>
              <w:szCs w:val="18"/>
              <w:lang w:val="da-DK"/>
            </w:rPr>
            <w:fldChar w:fldCharType="separate"/>
          </w:r>
          <w:r w:rsidRPr="000663E1">
            <w:rPr>
              <w:rFonts w:eastAsiaTheme="minorEastAsia"/>
              <w:color w:val="242424"/>
              <w:kern w:val="2"/>
              <w:sz w:val="18"/>
              <w:szCs w:val="18"/>
              <w:lang w:val="da-DK"/>
            </w:rPr>
            <w:t>1</w:t>
          </w:r>
          <w:r w:rsidRPr="000663E1">
            <w:rPr>
              <w:rFonts w:eastAsiaTheme="minorEastAsia"/>
              <w:color w:val="242424"/>
              <w:kern w:val="2"/>
              <w:sz w:val="18"/>
              <w:szCs w:val="18"/>
              <w:lang w:val="da-DK"/>
            </w:rPr>
            <w:fldChar w:fldCharType="end"/>
          </w:r>
          <w:r w:rsidRPr="000663E1">
            <w:rPr>
              <w:rFonts w:eastAsiaTheme="minorEastAsia"/>
              <w:color w:val="242424"/>
              <w:kern w:val="2"/>
              <w:sz w:val="18"/>
              <w:szCs w:val="18"/>
              <w:lang w:val="da-DK"/>
            </w:rPr>
            <w:t>/</w:t>
          </w:r>
          <w:r w:rsidRPr="000663E1">
            <w:rPr>
              <w:rFonts w:eastAsiaTheme="minorEastAsia"/>
              <w:color w:val="242424"/>
              <w:kern w:val="2"/>
              <w:sz w:val="18"/>
              <w:szCs w:val="18"/>
              <w:lang w:val="da-DK"/>
            </w:rPr>
            <w:fldChar w:fldCharType="begin"/>
          </w:r>
          <w:r w:rsidRPr="000663E1">
            <w:rPr>
              <w:rFonts w:eastAsiaTheme="minorEastAsia"/>
              <w:color w:val="242424"/>
              <w:kern w:val="2"/>
              <w:sz w:val="18"/>
              <w:szCs w:val="18"/>
              <w:lang w:val="da-DK"/>
            </w:rPr>
            <w:instrText xml:space="preserve"> NUMPAGES  \* MERGEFORMAT </w:instrText>
          </w:r>
          <w:r w:rsidRPr="000663E1">
            <w:rPr>
              <w:rFonts w:eastAsiaTheme="minorEastAsia"/>
              <w:color w:val="242424"/>
              <w:kern w:val="2"/>
              <w:sz w:val="18"/>
              <w:szCs w:val="18"/>
              <w:lang w:val="da-DK"/>
            </w:rPr>
            <w:fldChar w:fldCharType="separate"/>
          </w:r>
          <w:r w:rsidRPr="000663E1">
            <w:rPr>
              <w:rFonts w:eastAsiaTheme="minorEastAsia"/>
              <w:color w:val="242424"/>
              <w:kern w:val="2"/>
              <w:sz w:val="18"/>
              <w:szCs w:val="18"/>
              <w:lang w:val="da-DK"/>
            </w:rPr>
            <w:t>2</w:t>
          </w:r>
          <w:r w:rsidRPr="000663E1">
            <w:rPr>
              <w:rFonts w:eastAsiaTheme="minorEastAsia"/>
              <w:color w:val="242424"/>
              <w:kern w:val="2"/>
              <w:sz w:val="18"/>
              <w:szCs w:val="18"/>
              <w:lang w:val="da-DK"/>
            </w:rPr>
            <w:fldChar w:fldCharType="end"/>
          </w:r>
        </w:p>
      </w:tc>
    </w:tr>
    <w:tr w:rsidR="00AF5433" w:rsidRPr="003F210F" w14:paraId="1BEFE0A5" w14:textId="77777777" w:rsidTr="00AF5433">
      <w:trPr>
        <w:trHeight w:val="57"/>
      </w:trPr>
      <w:tc>
        <w:tcPr>
          <w:tcW w:w="6996" w:type="dxa"/>
          <w:vAlign w:val="bottom"/>
        </w:tcPr>
        <w:p w14:paraId="2E7C1B70" w14:textId="5530CD44" w:rsidR="00AF5433" w:rsidRDefault="00AF5433" w:rsidP="00AF5433">
          <w:pPr>
            <w:spacing w:after="0"/>
            <w:rPr>
              <w:rFonts w:cstheme="minorHAnsi"/>
              <w:sz w:val="18"/>
              <w:szCs w:val="18"/>
            </w:rPr>
          </w:pPr>
          <w:sdt>
            <w:sdtPr>
              <w:rPr>
                <w:rFonts w:cstheme="minorHAnsi"/>
                <w:sz w:val="18"/>
                <w:szCs w:val="18"/>
              </w:rPr>
              <w:alias w:val="CompanyEmailCaption"/>
              <w:tag w:val="#BC:InsertDataItem,BCReportInformation/CompanyMetadata/CompanyEmailCaption"/>
              <w:id w:val="-1653124988"/>
              <w:placeholder>
                <w:docPart w:val="D5D23BAC6D534008B5DBE00DFAAA1BB9"/>
              </w:placeholder>
              <w15:color w:val="808080"/>
              <w:text/>
            </w:sdtPr>
            <w:sdtContent>
              <w:r>
                <w:rPr>
                  <w:rFonts w:cstheme="minorHAnsi"/>
                  <w:sz w:val="18"/>
                  <w:szCs w:val="18"/>
                </w:rPr>
                <w:t>Email</w:t>
              </w:r>
            </w:sdtContent>
          </w:sdt>
          <w:r>
            <w:rPr>
              <w:rFonts w:cstheme="minorHAnsi"/>
              <w:sz w:val="18"/>
              <w:szCs w:val="18"/>
            </w:rPr>
            <w:t xml:space="preserve"> / </w:t>
          </w:r>
          <w:sdt>
            <w:sdtPr>
              <w:rPr>
                <w:rFonts w:cstheme="minorHAnsi"/>
                <w:sz w:val="18"/>
                <w:szCs w:val="18"/>
              </w:rPr>
              <w:alias w:val="CompanyEmail"/>
              <w:tag w:val="#BC:InsertDataItem,BCReportInformation/CompanyMetadata/CompanyEmail"/>
              <w:id w:val="-761446710"/>
              <w:placeholder>
                <w:docPart w:val="D5D23BAC6D534008B5DBE00DFAAA1BB9"/>
              </w:placeholder>
              <w15:color w:val="808080"/>
              <w:text/>
            </w:sdtPr>
            <w:sdtContent>
              <w:r>
                <w:rPr>
                  <w:rFonts w:cstheme="minorHAnsi"/>
                  <w:sz w:val="18"/>
                  <w:szCs w:val="18"/>
                </w:rPr>
                <w:t>john.doe@cronus.com</w:t>
              </w:r>
            </w:sdtContent>
          </w:sdt>
          <w:r>
            <w:rPr>
              <w:rFonts w:cstheme="minorHAnsi"/>
              <w:sz w:val="18"/>
              <w:szCs w:val="18"/>
            </w:rPr>
            <w:t xml:space="preserve"> – </w:t>
          </w:r>
          <w:sdt>
            <w:sdtPr>
              <w:rPr>
                <w:rFonts w:cstheme="minorHAnsi"/>
                <w:sz w:val="18"/>
                <w:szCs w:val="18"/>
              </w:rPr>
              <w:alias w:val="CompanyFaxNoCaption"/>
              <w:tag w:val="#BC:InsertDataItem,BCReportInformation/CompanyMetadata/CompanyFaxNoCaption"/>
              <w:id w:val="-1424035321"/>
              <w:placeholder>
                <w:docPart w:val="06686A0925D745219A32479543DC0E24"/>
              </w:placeholder>
              <w15:color w:val="808080"/>
              <w:text/>
            </w:sdtPr>
            <w:sdtContent>
              <w:r>
                <w:rPr>
                  <w:rFonts w:cstheme="minorHAnsi"/>
                  <w:sz w:val="18"/>
                  <w:szCs w:val="18"/>
                </w:rPr>
                <w:t>Fax No.</w:t>
              </w:r>
            </w:sdtContent>
          </w:sdt>
          <w:r w:rsidRPr="000663E1">
            <w:rPr>
              <w:rFonts w:cstheme="minorHAnsi"/>
              <w:sz w:val="18"/>
              <w:szCs w:val="18"/>
            </w:rPr>
            <w:t xml:space="preserve"> / </w:t>
          </w:r>
          <w:sdt>
            <w:sdtPr>
              <w:rPr>
                <w:rFonts w:cstheme="minorHAnsi"/>
                <w:sz w:val="18"/>
                <w:szCs w:val="18"/>
              </w:rPr>
              <w:alias w:val="CompanyFaxNo"/>
              <w:tag w:val="#BC:InsertDataItem,BCReportInformation/CompanyMetadata/CompanyFaxNo"/>
              <w:id w:val="-1029098813"/>
              <w:placeholder>
                <w:docPart w:val="418A735C7DCB4234B58B5D28743DEF18"/>
              </w:placeholder>
              <w15:color w:val="808080"/>
              <w:text/>
            </w:sdtPr>
            <w:sdtContent>
              <w:r w:rsidRPr="000B585A">
                <w:rPr>
                  <w:rFonts w:cstheme="minorHAnsi"/>
                  <w:sz w:val="18"/>
                  <w:szCs w:val="18"/>
                </w:rPr>
                <w:t>0666-666-6660</w:t>
              </w:r>
            </w:sdtContent>
          </w:sdt>
        </w:p>
      </w:tc>
      <w:tc>
        <w:tcPr>
          <w:tcW w:w="3499" w:type="dxa"/>
          <w:vMerge/>
          <w:vAlign w:val="bottom"/>
        </w:tcPr>
        <w:p w14:paraId="6A355AF9" w14:textId="77777777" w:rsidR="00AF5433" w:rsidRPr="000663E1" w:rsidRDefault="00AF5433" w:rsidP="004C5D3A">
          <w:pPr>
            <w:spacing w:after="0"/>
            <w:jc w:val="right"/>
            <w:rPr>
              <w:rFonts w:eastAsiaTheme="minorEastAsia"/>
              <w:color w:val="242424"/>
              <w:kern w:val="2"/>
              <w:sz w:val="18"/>
              <w:szCs w:val="18"/>
              <w:lang w:val="da-DK"/>
            </w:rPr>
          </w:pPr>
        </w:p>
      </w:tc>
    </w:tr>
    <w:tr w:rsidR="00AF5433" w:rsidRPr="003F210F" w14:paraId="14A57FA0" w14:textId="77777777" w:rsidTr="00AF5433">
      <w:trPr>
        <w:trHeight w:val="57"/>
      </w:trPr>
      <w:tc>
        <w:tcPr>
          <w:tcW w:w="6996" w:type="dxa"/>
          <w:vAlign w:val="bottom"/>
        </w:tcPr>
        <w:p w14:paraId="5FC5BA66" w14:textId="75E978EC" w:rsidR="00AF5433" w:rsidRDefault="00AF5433" w:rsidP="00AF5433">
          <w:pPr>
            <w:spacing w:after="0"/>
            <w:rPr>
              <w:rFonts w:cstheme="minorHAnsi"/>
              <w:sz w:val="18"/>
              <w:szCs w:val="18"/>
            </w:rPr>
          </w:pPr>
          <w:sdt>
            <w:sdtPr>
              <w:rPr>
                <w:rFonts w:cstheme="minorHAnsi"/>
                <w:sz w:val="18"/>
                <w:szCs w:val="18"/>
              </w:rPr>
              <w:alias w:val="CompanyVATRegistrationNoCaption"/>
              <w:tag w:val="#BC:InsertDataItem,BCReportInformation/CompanyMetadata/CompanyVATRegistrationNoCaption"/>
              <w:id w:val="-1531718102"/>
              <w:placeholder>
                <w:docPart w:val="9958AF2F4FE246329788F5489FA77735"/>
              </w:placeholder>
              <w15:color w:val="808080"/>
              <w:text/>
            </w:sdtPr>
            <w:sdtContent>
              <w:r w:rsidRPr="000663E1">
                <w:rPr>
                  <w:rFonts w:cstheme="minorHAnsi"/>
                  <w:sz w:val="18"/>
                  <w:szCs w:val="18"/>
                </w:rPr>
                <w:t>VAT Registration No</w:t>
              </w:r>
            </w:sdtContent>
          </w:sdt>
          <w:r w:rsidRPr="000663E1">
            <w:rPr>
              <w:rFonts w:cstheme="minorHAnsi"/>
              <w:sz w:val="18"/>
              <w:szCs w:val="18"/>
            </w:rPr>
            <w:t xml:space="preserve"> / </w:t>
          </w:r>
          <w:sdt>
            <w:sdtPr>
              <w:rPr>
                <w:rFonts w:cstheme="minorHAnsi"/>
                <w:sz w:val="18"/>
                <w:szCs w:val="18"/>
              </w:rPr>
              <w:alias w:val="CompanyVATRegistrationNo"/>
              <w:tag w:val="#BC:InsertDataItem,BCReportInformation/CompanyMetadata/CompanyVATRegistrationNo"/>
              <w:id w:val="-1964800252"/>
              <w:placeholder>
                <w:docPart w:val="9958AF2F4FE246329788F5489FA77735"/>
              </w:placeholder>
              <w15:color w:val="808080"/>
              <w:text/>
            </w:sdtPr>
            <w:sdtContent>
              <w:r w:rsidRPr="00394168">
                <w:rPr>
                  <w:rFonts w:cstheme="minorHAnsi"/>
                  <w:sz w:val="18"/>
                  <w:szCs w:val="18"/>
                </w:rPr>
                <w:t>777777777</w:t>
              </w:r>
            </w:sdtContent>
          </w:sdt>
          <w:r>
            <w:rPr>
              <w:rFonts w:cstheme="minorHAnsi"/>
              <w:sz w:val="18"/>
              <w:szCs w:val="18"/>
            </w:rPr>
            <w:t xml:space="preserve"> </w:t>
          </w:r>
          <w:r w:rsidR="002B13CF">
            <w:rPr>
              <w:rFonts w:cstheme="minorHAnsi"/>
              <w:sz w:val="18"/>
              <w:szCs w:val="18"/>
            </w:rPr>
            <w:t xml:space="preserve">– </w:t>
          </w:r>
          <w:sdt>
            <w:sdtPr>
              <w:rPr>
                <w:rFonts w:cstheme="minorHAnsi"/>
                <w:sz w:val="18"/>
                <w:szCs w:val="18"/>
              </w:rPr>
              <w:alias w:val="CompanyGiroNoCaption"/>
              <w:tag w:val="#BC:InsertDataItem,BCReportInformation/CompanyMetadata/CompanyGiroNoCaption"/>
              <w:id w:val="-353197755"/>
              <w:placeholder>
                <w:docPart w:val="381D89A1AAEB4DFC825C7BCD4F1E0652"/>
              </w:placeholder>
              <w15:color w:val="808080"/>
              <w:text/>
            </w:sdtPr>
            <w:sdtContent>
              <w:r w:rsidRPr="00875640">
                <w:rPr>
                  <w:rFonts w:cstheme="minorHAnsi"/>
                  <w:sz w:val="18"/>
                  <w:szCs w:val="18"/>
                </w:rPr>
                <w:t>Giro No.</w:t>
              </w:r>
            </w:sdtContent>
          </w:sdt>
          <w:r>
            <w:rPr>
              <w:rFonts w:cstheme="minorHAnsi"/>
              <w:sz w:val="18"/>
              <w:szCs w:val="18"/>
            </w:rPr>
            <w:t xml:space="preserve"> / </w:t>
          </w:r>
          <w:sdt>
            <w:sdtPr>
              <w:rPr>
                <w:rFonts w:cstheme="minorHAnsi"/>
                <w:sz w:val="18"/>
                <w:szCs w:val="18"/>
              </w:rPr>
              <w:alias w:val="CompanyGiroNo"/>
              <w:tag w:val="#BC:InsertDataItem,BCReportInformation/CompanyMetadata/CompanyGiroNo"/>
              <w:id w:val="85652963"/>
              <w:placeholder>
                <w:docPart w:val="381D89A1AAEB4DFC825C7BCD4F1E0652"/>
              </w:placeholder>
              <w15:color w:val="808080"/>
              <w:text/>
            </w:sdtPr>
            <w:sdtContent>
              <w:r w:rsidRPr="00875640">
                <w:rPr>
                  <w:rFonts w:cstheme="minorHAnsi"/>
                  <w:sz w:val="18"/>
                  <w:szCs w:val="18"/>
                </w:rPr>
                <w:t>888-9999</w:t>
              </w:r>
            </w:sdtContent>
          </w:sdt>
        </w:p>
      </w:tc>
      <w:tc>
        <w:tcPr>
          <w:tcW w:w="3499" w:type="dxa"/>
          <w:vMerge/>
          <w:vAlign w:val="bottom"/>
        </w:tcPr>
        <w:p w14:paraId="3F8CB917" w14:textId="77777777" w:rsidR="00AF5433" w:rsidRPr="002B13CF" w:rsidRDefault="00AF5433" w:rsidP="004C5D3A">
          <w:pPr>
            <w:spacing w:after="0"/>
            <w:jc w:val="right"/>
            <w:rPr>
              <w:rFonts w:eastAsiaTheme="minorEastAsia"/>
              <w:color w:val="242424"/>
              <w:kern w:val="2"/>
              <w:sz w:val="18"/>
              <w:szCs w:val="18"/>
            </w:rPr>
          </w:pPr>
        </w:p>
      </w:tc>
    </w:tr>
    <w:tr w:rsidR="00AF5433" w:rsidRPr="003F210F" w14:paraId="3E7BE15D" w14:textId="77777777" w:rsidTr="00AF5433">
      <w:trPr>
        <w:trHeight w:val="57"/>
      </w:trPr>
      <w:tc>
        <w:tcPr>
          <w:tcW w:w="6996" w:type="dxa"/>
          <w:vAlign w:val="bottom"/>
        </w:tcPr>
        <w:p w14:paraId="189D6587" w14:textId="0B960776" w:rsidR="00AF5433" w:rsidRDefault="00AF5433" w:rsidP="00AF5433">
          <w:pPr>
            <w:spacing w:after="0"/>
            <w:rPr>
              <w:rFonts w:cstheme="minorHAnsi"/>
              <w:sz w:val="18"/>
              <w:szCs w:val="18"/>
            </w:rPr>
          </w:pPr>
          <w:sdt>
            <w:sdtPr>
              <w:rPr>
                <w:rFonts w:cstheme="minorHAnsi"/>
                <w:sz w:val="18"/>
                <w:szCs w:val="18"/>
              </w:rPr>
              <w:alias w:val="CompanyBankName"/>
              <w:tag w:val="#BC:InsertDataItem,BCReportInformation/CompanyMetadata/CompanyBankName"/>
              <w:id w:val="2076081381"/>
              <w:placeholder>
                <w:docPart w:val="9BB7606A5ECD401C92ECA5A9ED89BBCA"/>
              </w:placeholder>
              <w:showingPlcHdr/>
              <w15:color w:val="808080"/>
              <w:text/>
            </w:sdtPr>
            <w:sdtContent>
              <w:r>
                <w:rPr>
                  <w:rFonts w:cstheme="minorHAnsi"/>
                  <w:sz w:val="18"/>
                  <w:szCs w:val="18"/>
                </w:rPr>
                <w:t>World Wide Bank</w:t>
              </w:r>
            </w:sdtContent>
          </w:sdt>
          <w:r w:rsidRPr="000663E1">
            <w:rPr>
              <w:rFonts w:cstheme="minorHAnsi"/>
              <w:sz w:val="18"/>
              <w:szCs w:val="18"/>
            </w:rPr>
            <w:t xml:space="preserve"> /  </w:t>
          </w:r>
          <w:sdt>
            <w:sdtPr>
              <w:rPr>
                <w:rFonts w:cstheme="minorHAnsi"/>
                <w:sz w:val="18"/>
                <w:szCs w:val="18"/>
              </w:rPr>
              <w:alias w:val="CompanyBankBranchNo"/>
              <w:tag w:val="#BC:InsertDataItem,BCReportInformation/CompanyMetadata/CompanyBankBranchNo"/>
              <w:id w:val="-1317100354"/>
              <w:placeholder>
                <w:docPart w:val="C28645A9A254473A8ED8334D4C25D878"/>
              </w:placeholder>
              <w15:color w:val="808080"/>
              <w:text/>
            </w:sdtPr>
            <w:sdtContent>
              <w:r w:rsidRPr="004F7F44">
                <w:rPr>
                  <w:rFonts w:cstheme="minorHAnsi"/>
                  <w:sz w:val="18"/>
                  <w:szCs w:val="18"/>
                </w:rPr>
                <w:t>BG99999</w:t>
              </w:r>
            </w:sdtContent>
          </w:sdt>
          <w:r>
            <w:rPr>
              <w:rFonts w:cstheme="minorHAnsi"/>
              <w:sz w:val="18"/>
              <w:szCs w:val="18"/>
            </w:rPr>
            <w:t xml:space="preserve">  </w:t>
          </w:r>
          <w:sdt>
            <w:sdtPr>
              <w:rPr>
                <w:rFonts w:cstheme="minorHAnsi"/>
                <w:sz w:val="18"/>
                <w:szCs w:val="18"/>
              </w:rPr>
              <w:alias w:val="CompanyBankAccountNo"/>
              <w:tag w:val="#BC:InsertDataItem,BCReportInformation/CompanyMetadata/CompanyBankAccountNo"/>
              <w:id w:val="-793061014"/>
              <w:placeholder>
                <w:docPart w:val="E87C0CAEB19C4718881BD4D0493E18EB"/>
              </w:placeholder>
              <w15:color w:val="808080"/>
              <w:text/>
            </w:sdtPr>
            <w:sdtContent>
              <w:r w:rsidRPr="004F7F44">
                <w:rPr>
                  <w:rFonts w:cstheme="minorHAnsi"/>
                  <w:sz w:val="18"/>
                  <w:szCs w:val="18"/>
                </w:rPr>
                <w:t>99-99-888</w:t>
              </w:r>
            </w:sdtContent>
          </w:sdt>
        </w:p>
      </w:tc>
      <w:tc>
        <w:tcPr>
          <w:tcW w:w="3499" w:type="dxa"/>
          <w:vMerge/>
          <w:vAlign w:val="bottom"/>
        </w:tcPr>
        <w:p w14:paraId="694CB2FF" w14:textId="77777777" w:rsidR="00AF5433" w:rsidRPr="000663E1" w:rsidRDefault="00AF5433" w:rsidP="004C5D3A">
          <w:pPr>
            <w:spacing w:after="0"/>
            <w:jc w:val="right"/>
            <w:rPr>
              <w:rFonts w:eastAsiaTheme="minorEastAsia"/>
              <w:color w:val="242424"/>
              <w:kern w:val="2"/>
              <w:sz w:val="18"/>
              <w:szCs w:val="18"/>
              <w:lang w:val="da-DK"/>
            </w:rPr>
          </w:pPr>
        </w:p>
      </w:tc>
    </w:tr>
  </w:tbl>
  <w:p w14:paraId="23ADF5BF" w14:textId="77777777" w:rsidR="006A7DAE" w:rsidRPr="001731F1" w:rsidRDefault="006A7DAE" w:rsidP="006A7DAE">
    <w:pPr>
      <w:pStyle w:val="NoSpacing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CFE9A3" w14:textId="77777777" w:rsidR="00570DAD" w:rsidRDefault="00570DAD" w:rsidP="00E40C63">
      <w:pPr>
        <w:spacing w:after="0"/>
      </w:pPr>
      <w:r>
        <w:separator/>
      </w:r>
    </w:p>
  </w:footnote>
  <w:footnote w:type="continuationSeparator" w:id="0">
    <w:p w14:paraId="12E1EA2E" w14:textId="77777777" w:rsidR="00570DAD" w:rsidRDefault="00570DAD" w:rsidP="00E40C63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BCBlockTable"/>
      <w:tblW w:w="5000" w:type="pct"/>
      <w:tblLayout w:type="fixed"/>
      <w:tblLook w:val="04A0" w:firstRow="1" w:lastRow="0" w:firstColumn="1" w:lastColumn="0" w:noHBand="0" w:noVBand="1"/>
    </w:tblPr>
    <w:tblGrid>
      <w:gridCol w:w="6932"/>
      <w:gridCol w:w="3563"/>
    </w:tblGrid>
    <w:tr w:rsidR="00CA5239" w:rsidRPr="00CC1217" w14:paraId="1EF18D61" w14:textId="77777777" w:rsidTr="00AF5433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432"/>
      </w:trPr>
      <w:tc>
        <w:tcPr>
          <w:tcW w:w="7015" w:type="dxa"/>
        </w:tcPr>
        <w:p w14:paraId="2A386776" w14:textId="30B8C61E" w:rsidR="00CA5239" w:rsidRPr="00DE22CF" w:rsidRDefault="00000000" w:rsidP="003101F6">
          <w:pPr>
            <w:pStyle w:val="BCLabel"/>
          </w:pPr>
          <w:sdt>
            <w:sdtPr>
              <w:alias w:val="ReportName"/>
              <w:tag w:val="#BC:InsertDataItem,BCReportInformation/ReportMetadata/ReportName"/>
              <w:id w:val="-270854158"/>
              <w:placeholder>
                <w:docPart w:val="1FEE138237C145679D27309B52717B22"/>
              </w:placeholder>
              <w15:color w:val="808080"/>
              <w:text/>
            </w:sdtPr>
            <w:sdtContent>
              <w:r w:rsidR="00CA5239" w:rsidRPr="00DE22CF">
                <w:t>REPORT NAME</w:t>
              </w:r>
            </w:sdtContent>
          </w:sdt>
        </w:p>
      </w:tc>
      <w:tc>
        <w:tcPr>
          <w:tcW w:w="3605" w:type="dxa"/>
        </w:tcPr>
        <w:p w14:paraId="50E5E791" w14:textId="486244BE" w:rsidR="00CA5239" w:rsidRPr="00CC1217" w:rsidRDefault="00000000" w:rsidP="003101F6">
          <w:pPr>
            <w:jc w:val="right"/>
            <w:rPr>
              <w:rFonts w:ascii="Aptos Narrow" w:eastAsiaTheme="majorEastAsia" w:hAnsi="Aptos Narrow"/>
              <w:color w:val="242424"/>
              <w:sz w:val="18"/>
              <w:szCs w:val="18"/>
            </w:rPr>
          </w:pPr>
          <w:sdt>
            <w:sdtPr>
              <w:rPr>
                <w:sz w:val="18"/>
                <w:szCs w:val="18"/>
              </w:rPr>
              <w:alias w:val="CompanyName"/>
              <w:tag w:val="#BC:InsertDataItem,BCReportInformation/ReportRequest/CompanyName"/>
              <w:id w:val="-1061177912"/>
              <w:placeholder>
                <w:docPart w:val="1FEE138237C145679D27309B52717B22"/>
              </w:placeholder>
              <w15:color w:val="808080"/>
              <w:text/>
            </w:sdtPr>
            <w:sdtContent>
              <w:r w:rsidR="004270A2" w:rsidRPr="004270A2">
                <w:rPr>
                  <w:sz w:val="18"/>
                  <w:szCs w:val="18"/>
                </w:rPr>
                <w:t>CRONUS International Ltd.</w:t>
              </w:r>
            </w:sdtContent>
          </w:sdt>
          <w:r w:rsidR="00693C8D">
            <w:rPr>
              <w:sz w:val="18"/>
              <w:szCs w:val="18"/>
            </w:rPr>
            <w:t xml:space="preserve"> </w:t>
          </w:r>
        </w:p>
      </w:tc>
    </w:tr>
  </w:tbl>
  <w:p w14:paraId="0F1F58A8" w14:textId="66F018ED" w:rsidR="00D6006D" w:rsidRPr="001D1CE2" w:rsidRDefault="00D6006D" w:rsidP="00D6006D">
    <w:pPr>
      <w:pStyle w:val="NoSpacing"/>
      <w:ind w:right="141"/>
      <w:rPr>
        <w:b/>
        <w:sz w:val="12"/>
        <w:szCs w:val="12"/>
      </w:rPr>
    </w:pPr>
  </w:p>
  <w:p w14:paraId="7727F718" w14:textId="77777777" w:rsidR="00CA5239" w:rsidRDefault="00CA5239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BCBlockTable"/>
      <w:tblW w:w="5000" w:type="pct"/>
      <w:tblLayout w:type="fixed"/>
      <w:tblLook w:val="04A0" w:firstRow="1" w:lastRow="0" w:firstColumn="1" w:lastColumn="0" w:noHBand="0" w:noVBand="1"/>
    </w:tblPr>
    <w:tblGrid>
      <w:gridCol w:w="6928"/>
      <w:gridCol w:w="3567"/>
    </w:tblGrid>
    <w:tr w:rsidR="00DE22CF" w:rsidRPr="00CC1217" w14:paraId="65543276" w14:textId="77777777" w:rsidTr="00AF5433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804"/>
      </w:trPr>
      <w:tc>
        <w:tcPr>
          <w:tcW w:w="6930" w:type="dxa"/>
        </w:tcPr>
        <w:sdt>
          <w:sdtPr>
            <w:rPr>
              <w:sz w:val="48"/>
              <w:szCs w:val="32"/>
            </w:rPr>
            <w:alias w:val="ReportName"/>
            <w:tag w:val="#BC:InsertDataItem,BCReportInformation/ReportMetadata/ReportName"/>
            <w:id w:val="-1397730881"/>
            <w:placeholder>
              <w:docPart w:val="EED7127D55964A44AB61D89F364313EB"/>
            </w:placeholder>
            <w15:color w:val="808080"/>
            <w:text/>
          </w:sdtPr>
          <w:sdtContent>
            <w:p w14:paraId="0719CA0B" w14:textId="3E539AFF" w:rsidR="00DE22CF" w:rsidRPr="007203F4" w:rsidRDefault="00DE22CF" w:rsidP="00DE22CF">
              <w:pPr>
                <w:pStyle w:val="Title"/>
                <w:spacing w:after="0"/>
                <w:rPr>
                  <w:sz w:val="72"/>
                  <w:szCs w:val="44"/>
                </w:rPr>
              </w:pPr>
              <w:r w:rsidRPr="00F82E94">
                <w:rPr>
                  <w:sz w:val="48"/>
                  <w:szCs w:val="32"/>
                </w:rPr>
                <w:t>REPORT NAME</w:t>
              </w:r>
            </w:p>
          </w:sdtContent>
        </w:sdt>
      </w:tc>
      <w:tc>
        <w:tcPr>
          <w:tcW w:w="3568" w:type="dxa"/>
        </w:tcPr>
        <w:sdt>
          <w:sdtPr>
            <w:alias w:val="CompanyName"/>
            <w:tag w:val="#BC:InsertDataItem,BCReportInformation/ReportRequest/CompanyName"/>
            <w:id w:val="-1476142504"/>
            <w:placeholder>
              <w:docPart w:val="EED7127D55964A44AB61D89F364313EB"/>
            </w:placeholder>
            <w15:color w:val="808080"/>
            <w:text/>
          </w:sdtPr>
          <w:sdtContent>
            <w:p w14:paraId="73EFF17A" w14:textId="2A744B9B" w:rsidR="00DE22CF" w:rsidRPr="00CC1217" w:rsidRDefault="00F17C20" w:rsidP="00F82E94">
              <w:pPr>
                <w:spacing w:before="120" w:after="0"/>
                <w:jc w:val="right"/>
                <w:rPr>
                  <w:rFonts w:cstheme="minorHAnsi"/>
                  <w:b/>
                  <w:bCs/>
                  <w:sz w:val="18"/>
                  <w:szCs w:val="18"/>
                </w:rPr>
              </w:pPr>
              <w:r w:rsidRPr="00F17C20">
                <w:t>CRONUS International Ltd.</w:t>
              </w:r>
            </w:p>
          </w:sdtContent>
        </w:sdt>
        <w:p w14:paraId="570FC3EA" w14:textId="77777777" w:rsidR="00DE22CF" w:rsidRPr="007203F4" w:rsidRDefault="00DE22CF" w:rsidP="00DE22CF">
          <w:pPr>
            <w:spacing w:after="0"/>
            <w:rPr>
              <w:rFonts w:cstheme="minorHAnsi"/>
              <w:sz w:val="17"/>
              <w:szCs w:val="17"/>
            </w:rPr>
          </w:pPr>
        </w:p>
        <w:p w14:paraId="0368C4D8" w14:textId="7FD140D9" w:rsidR="00DE22CF" w:rsidRPr="00CC1217" w:rsidRDefault="00DE22CF" w:rsidP="00DE22CF">
          <w:pPr>
            <w:spacing w:after="0"/>
            <w:jc w:val="right"/>
            <w:rPr>
              <w:rFonts w:cstheme="minorHAnsi"/>
              <w:b/>
              <w:bCs/>
              <w:sz w:val="18"/>
              <w:szCs w:val="18"/>
            </w:rPr>
          </w:pPr>
        </w:p>
      </w:tc>
    </w:tr>
  </w:tbl>
  <w:p w14:paraId="78298440" w14:textId="0111C247" w:rsidR="006A7DAE" w:rsidRPr="007203F4" w:rsidRDefault="006A7DAE">
    <w:pPr>
      <w:pStyle w:val="NoSpacing"/>
      <w:rPr>
        <w:lang w:val="da-DK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4DEE"/>
    <w:rsid w:val="000012D1"/>
    <w:rsid w:val="000121E0"/>
    <w:rsid w:val="00013FC3"/>
    <w:rsid w:val="00020685"/>
    <w:rsid w:val="00032E69"/>
    <w:rsid w:val="000357EB"/>
    <w:rsid w:val="00043319"/>
    <w:rsid w:val="00051A15"/>
    <w:rsid w:val="00052A25"/>
    <w:rsid w:val="00061A0C"/>
    <w:rsid w:val="000663E1"/>
    <w:rsid w:val="00070EE8"/>
    <w:rsid w:val="00074151"/>
    <w:rsid w:val="00080AFA"/>
    <w:rsid w:val="00082D92"/>
    <w:rsid w:val="000844A3"/>
    <w:rsid w:val="0008693A"/>
    <w:rsid w:val="000927C8"/>
    <w:rsid w:val="00097C4E"/>
    <w:rsid w:val="000A4801"/>
    <w:rsid w:val="000A665A"/>
    <w:rsid w:val="000B585A"/>
    <w:rsid w:val="000D0078"/>
    <w:rsid w:val="000D2CC0"/>
    <w:rsid w:val="000D5A6D"/>
    <w:rsid w:val="000E071F"/>
    <w:rsid w:val="000E4B43"/>
    <w:rsid w:val="00103846"/>
    <w:rsid w:val="0011793B"/>
    <w:rsid w:val="00123A7D"/>
    <w:rsid w:val="00126D5A"/>
    <w:rsid w:val="00130677"/>
    <w:rsid w:val="00134998"/>
    <w:rsid w:val="00134A71"/>
    <w:rsid w:val="00141AA0"/>
    <w:rsid w:val="001428DF"/>
    <w:rsid w:val="00151C73"/>
    <w:rsid w:val="001621D9"/>
    <w:rsid w:val="001731F1"/>
    <w:rsid w:val="001A03CF"/>
    <w:rsid w:val="001B793C"/>
    <w:rsid w:val="001C7C1D"/>
    <w:rsid w:val="001C7E7F"/>
    <w:rsid w:val="001D1CE2"/>
    <w:rsid w:val="001D6807"/>
    <w:rsid w:val="001D6BEA"/>
    <w:rsid w:val="001E1134"/>
    <w:rsid w:val="001F76A3"/>
    <w:rsid w:val="0020108A"/>
    <w:rsid w:val="002334A5"/>
    <w:rsid w:val="00235CA0"/>
    <w:rsid w:val="002370FE"/>
    <w:rsid w:val="00245B0E"/>
    <w:rsid w:val="0024677E"/>
    <w:rsid w:val="00261876"/>
    <w:rsid w:val="0026269B"/>
    <w:rsid w:val="002669DB"/>
    <w:rsid w:val="00273BA9"/>
    <w:rsid w:val="00273BCE"/>
    <w:rsid w:val="002908BC"/>
    <w:rsid w:val="002920BC"/>
    <w:rsid w:val="00294966"/>
    <w:rsid w:val="0029628E"/>
    <w:rsid w:val="002A29DF"/>
    <w:rsid w:val="002A382C"/>
    <w:rsid w:val="002B13CF"/>
    <w:rsid w:val="002B5226"/>
    <w:rsid w:val="002B6B46"/>
    <w:rsid w:val="002C05A4"/>
    <w:rsid w:val="002D7EC8"/>
    <w:rsid w:val="002E2A56"/>
    <w:rsid w:val="002F12EB"/>
    <w:rsid w:val="003101F6"/>
    <w:rsid w:val="00337723"/>
    <w:rsid w:val="0035279B"/>
    <w:rsid w:val="00355E20"/>
    <w:rsid w:val="00356716"/>
    <w:rsid w:val="003618EB"/>
    <w:rsid w:val="003732A0"/>
    <w:rsid w:val="00374316"/>
    <w:rsid w:val="0038349C"/>
    <w:rsid w:val="00394029"/>
    <w:rsid w:val="00394168"/>
    <w:rsid w:val="003A0907"/>
    <w:rsid w:val="003A31D7"/>
    <w:rsid w:val="003A705C"/>
    <w:rsid w:val="003A7E69"/>
    <w:rsid w:val="003B1D59"/>
    <w:rsid w:val="003C2C96"/>
    <w:rsid w:val="003D120B"/>
    <w:rsid w:val="003D4B80"/>
    <w:rsid w:val="003E0CC2"/>
    <w:rsid w:val="003E2178"/>
    <w:rsid w:val="003F77E2"/>
    <w:rsid w:val="0040652F"/>
    <w:rsid w:val="00417ABE"/>
    <w:rsid w:val="004250C2"/>
    <w:rsid w:val="00426683"/>
    <w:rsid w:val="00426B87"/>
    <w:rsid w:val="0042705F"/>
    <w:rsid w:val="004270A2"/>
    <w:rsid w:val="004406A0"/>
    <w:rsid w:val="00451877"/>
    <w:rsid w:val="0046449F"/>
    <w:rsid w:val="00492354"/>
    <w:rsid w:val="004A4D71"/>
    <w:rsid w:val="004B22F6"/>
    <w:rsid w:val="004B4560"/>
    <w:rsid w:val="004B47ED"/>
    <w:rsid w:val="004B4EE3"/>
    <w:rsid w:val="004B6FE5"/>
    <w:rsid w:val="004C0D9E"/>
    <w:rsid w:val="004C5D3A"/>
    <w:rsid w:val="004C60A5"/>
    <w:rsid w:val="004C7302"/>
    <w:rsid w:val="004E18A1"/>
    <w:rsid w:val="004E1D09"/>
    <w:rsid w:val="004F2432"/>
    <w:rsid w:val="004F7F44"/>
    <w:rsid w:val="005008BF"/>
    <w:rsid w:val="0051660C"/>
    <w:rsid w:val="00524FE6"/>
    <w:rsid w:val="005407CD"/>
    <w:rsid w:val="005435BE"/>
    <w:rsid w:val="00543913"/>
    <w:rsid w:val="00545960"/>
    <w:rsid w:val="005502BF"/>
    <w:rsid w:val="00552846"/>
    <w:rsid w:val="00563DCD"/>
    <w:rsid w:val="00565DCB"/>
    <w:rsid w:val="00570DAD"/>
    <w:rsid w:val="005731CF"/>
    <w:rsid w:val="00587157"/>
    <w:rsid w:val="00590021"/>
    <w:rsid w:val="005910DA"/>
    <w:rsid w:val="00595F7F"/>
    <w:rsid w:val="005963DE"/>
    <w:rsid w:val="005A0994"/>
    <w:rsid w:val="005A22E4"/>
    <w:rsid w:val="005A4FF2"/>
    <w:rsid w:val="005A77E0"/>
    <w:rsid w:val="005B11CC"/>
    <w:rsid w:val="005B3F9E"/>
    <w:rsid w:val="005C497A"/>
    <w:rsid w:val="005D2423"/>
    <w:rsid w:val="005E2FAF"/>
    <w:rsid w:val="005E42A0"/>
    <w:rsid w:val="005F2559"/>
    <w:rsid w:val="005F2E92"/>
    <w:rsid w:val="005F5EC9"/>
    <w:rsid w:val="005F6BCC"/>
    <w:rsid w:val="0060202A"/>
    <w:rsid w:val="006066D6"/>
    <w:rsid w:val="00610A30"/>
    <w:rsid w:val="00612ABF"/>
    <w:rsid w:val="006206C2"/>
    <w:rsid w:val="00620FA7"/>
    <w:rsid w:val="006245DA"/>
    <w:rsid w:val="0063620D"/>
    <w:rsid w:val="00636EB1"/>
    <w:rsid w:val="006418FA"/>
    <w:rsid w:val="0067225B"/>
    <w:rsid w:val="00672D8B"/>
    <w:rsid w:val="00674887"/>
    <w:rsid w:val="00677AD5"/>
    <w:rsid w:val="006801C4"/>
    <w:rsid w:val="0068273F"/>
    <w:rsid w:val="00683CCE"/>
    <w:rsid w:val="00684C66"/>
    <w:rsid w:val="00684EEB"/>
    <w:rsid w:val="006907F2"/>
    <w:rsid w:val="00693C8D"/>
    <w:rsid w:val="00693E78"/>
    <w:rsid w:val="006A2A7B"/>
    <w:rsid w:val="006A3751"/>
    <w:rsid w:val="006A7DAE"/>
    <w:rsid w:val="006B4955"/>
    <w:rsid w:val="006B53A1"/>
    <w:rsid w:val="006B6D9A"/>
    <w:rsid w:val="006C30D9"/>
    <w:rsid w:val="006C4581"/>
    <w:rsid w:val="006D4B90"/>
    <w:rsid w:val="006D64AE"/>
    <w:rsid w:val="006E4455"/>
    <w:rsid w:val="006F2626"/>
    <w:rsid w:val="006F7175"/>
    <w:rsid w:val="006F7E85"/>
    <w:rsid w:val="00702E34"/>
    <w:rsid w:val="007044B4"/>
    <w:rsid w:val="0071428A"/>
    <w:rsid w:val="0071439C"/>
    <w:rsid w:val="00715BF0"/>
    <w:rsid w:val="00716E24"/>
    <w:rsid w:val="007203F4"/>
    <w:rsid w:val="007344A7"/>
    <w:rsid w:val="0073686D"/>
    <w:rsid w:val="00741F6B"/>
    <w:rsid w:val="007430A3"/>
    <w:rsid w:val="00744A2C"/>
    <w:rsid w:val="007537BA"/>
    <w:rsid w:val="00754C12"/>
    <w:rsid w:val="00760FA8"/>
    <w:rsid w:val="00765190"/>
    <w:rsid w:val="007656A9"/>
    <w:rsid w:val="00766078"/>
    <w:rsid w:val="007766EE"/>
    <w:rsid w:val="007773B8"/>
    <w:rsid w:val="00777ADC"/>
    <w:rsid w:val="007815CA"/>
    <w:rsid w:val="00797305"/>
    <w:rsid w:val="007A0A2F"/>
    <w:rsid w:val="007A13C4"/>
    <w:rsid w:val="007B235B"/>
    <w:rsid w:val="007E323C"/>
    <w:rsid w:val="00802B5B"/>
    <w:rsid w:val="008033F9"/>
    <w:rsid w:val="00807754"/>
    <w:rsid w:val="00813705"/>
    <w:rsid w:val="00815D27"/>
    <w:rsid w:val="0081718A"/>
    <w:rsid w:val="008179F0"/>
    <w:rsid w:val="00817EE6"/>
    <w:rsid w:val="00820262"/>
    <w:rsid w:val="00822ACB"/>
    <w:rsid w:val="00825186"/>
    <w:rsid w:val="008276C8"/>
    <w:rsid w:val="00836184"/>
    <w:rsid w:val="008429CB"/>
    <w:rsid w:val="00844D12"/>
    <w:rsid w:val="00845DAF"/>
    <w:rsid w:val="00845E08"/>
    <w:rsid w:val="008533EF"/>
    <w:rsid w:val="008544EF"/>
    <w:rsid w:val="00856BBF"/>
    <w:rsid w:val="00860150"/>
    <w:rsid w:val="00875640"/>
    <w:rsid w:val="008928FD"/>
    <w:rsid w:val="00892F16"/>
    <w:rsid w:val="00896A90"/>
    <w:rsid w:val="00897C4C"/>
    <w:rsid w:val="008A33F0"/>
    <w:rsid w:val="008A3828"/>
    <w:rsid w:val="008C225B"/>
    <w:rsid w:val="008C248C"/>
    <w:rsid w:val="008C3901"/>
    <w:rsid w:val="008D450A"/>
    <w:rsid w:val="008D7475"/>
    <w:rsid w:val="008E6F68"/>
    <w:rsid w:val="008E766D"/>
    <w:rsid w:val="008E7F01"/>
    <w:rsid w:val="008F0A38"/>
    <w:rsid w:val="0090637C"/>
    <w:rsid w:val="009072D1"/>
    <w:rsid w:val="0092542A"/>
    <w:rsid w:val="00933DB5"/>
    <w:rsid w:val="00936EB4"/>
    <w:rsid w:val="00940735"/>
    <w:rsid w:val="009414C8"/>
    <w:rsid w:val="00943A17"/>
    <w:rsid w:val="009453BC"/>
    <w:rsid w:val="00954C6C"/>
    <w:rsid w:val="00966D04"/>
    <w:rsid w:val="009717E3"/>
    <w:rsid w:val="00972E96"/>
    <w:rsid w:val="00977150"/>
    <w:rsid w:val="00982950"/>
    <w:rsid w:val="00991278"/>
    <w:rsid w:val="0099175E"/>
    <w:rsid w:val="009943A4"/>
    <w:rsid w:val="00997858"/>
    <w:rsid w:val="009B485A"/>
    <w:rsid w:val="009C7016"/>
    <w:rsid w:val="009D508B"/>
    <w:rsid w:val="009D6FE7"/>
    <w:rsid w:val="009E16EA"/>
    <w:rsid w:val="009E251E"/>
    <w:rsid w:val="009F21B5"/>
    <w:rsid w:val="00A00B95"/>
    <w:rsid w:val="00A01AB9"/>
    <w:rsid w:val="00A048EC"/>
    <w:rsid w:val="00A210B6"/>
    <w:rsid w:val="00A24DB6"/>
    <w:rsid w:val="00A30C38"/>
    <w:rsid w:val="00A32C51"/>
    <w:rsid w:val="00A42BE5"/>
    <w:rsid w:val="00A7224D"/>
    <w:rsid w:val="00A76F36"/>
    <w:rsid w:val="00A82715"/>
    <w:rsid w:val="00A9010E"/>
    <w:rsid w:val="00A940EF"/>
    <w:rsid w:val="00A95EB7"/>
    <w:rsid w:val="00A9726D"/>
    <w:rsid w:val="00AA7326"/>
    <w:rsid w:val="00AB4FA0"/>
    <w:rsid w:val="00AC5867"/>
    <w:rsid w:val="00AE2849"/>
    <w:rsid w:val="00AF1EDD"/>
    <w:rsid w:val="00AF4452"/>
    <w:rsid w:val="00AF5433"/>
    <w:rsid w:val="00AF62CA"/>
    <w:rsid w:val="00B01DA6"/>
    <w:rsid w:val="00B10D67"/>
    <w:rsid w:val="00B12ADC"/>
    <w:rsid w:val="00B22FDE"/>
    <w:rsid w:val="00B23D05"/>
    <w:rsid w:val="00B32D4B"/>
    <w:rsid w:val="00B402B9"/>
    <w:rsid w:val="00B437D5"/>
    <w:rsid w:val="00B4682F"/>
    <w:rsid w:val="00B55072"/>
    <w:rsid w:val="00B57659"/>
    <w:rsid w:val="00B604B8"/>
    <w:rsid w:val="00B60D54"/>
    <w:rsid w:val="00B63554"/>
    <w:rsid w:val="00B8205C"/>
    <w:rsid w:val="00B86BCD"/>
    <w:rsid w:val="00B86E6F"/>
    <w:rsid w:val="00B90EED"/>
    <w:rsid w:val="00B91CA1"/>
    <w:rsid w:val="00B92F96"/>
    <w:rsid w:val="00B96060"/>
    <w:rsid w:val="00BB3AF6"/>
    <w:rsid w:val="00BB6D6E"/>
    <w:rsid w:val="00BB754C"/>
    <w:rsid w:val="00BB7593"/>
    <w:rsid w:val="00BC21B4"/>
    <w:rsid w:val="00BC232B"/>
    <w:rsid w:val="00BC3BE0"/>
    <w:rsid w:val="00BD2533"/>
    <w:rsid w:val="00BD35AE"/>
    <w:rsid w:val="00BE5952"/>
    <w:rsid w:val="00BE6BE6"/>
    <w:rsid w:val="00BF0F10"/>
    <w:rsid w:val="00BF59A4"/>
    <w:rsid w:val="00C21778"/>
    <w:rsid w:val="00C27C1A"/>
    <w:rsid w:val="00C32E88"/>
    <w:rsid w:val="00C36F18"/>
    <w:rsid w:val="00C37817"/>
    <w:rsid w:val="00C40BE4"/>
    <w:rsid w:val="00C41DE3"/>
    <w:rsid w:val="00C43401"/>
    <w:rsid w:val="00C47206"/>
    <w:rsid w:val="00C77159"/>
    <w:rsid w:val="00C968AD"/>
    <w:rsid w:val="00C9752A"/>
    <w:rsid w:val="00CA5239"/>
    <w:rsid w:val="00CA6394"/>
    <w:rsid w:val="00CB0871"/>
    <w:rsid w:val="00CB70AD"/>
    <w:rsid w:val="00CC1217"/>
    <w:rsid w:val="00CC1CC3"/>
    <w:rsid w:val="00CC2B18"/>
    <w:rsid w:val="00CC32A8"/>
    <w:rsid w:val="00CC6FEF"/>
    <w:rsid w:val="00CC7D89"/>
    <w:rsid w:val="00CD1B92"/>
    <w:rsid w:val="00CD51C0"/>
    <w:rsid w:val="00CE4EFC"/>
    <w:rsid w:val="00CF60C5"/>
    <w:rsid w:val="00D07D2E"/>
    <w:rsid w:val="00D21D63"/>
    <w:rsid w:val="00D235D0"/>
    <w:rsid w:val="00D312E5"/>
    <w:rsid w:val="00D31601"/>
    <w:rsid w:val="00D31785"/>
    <w:rsid w:val="00D31FC2"/>
    <w:rsid w:val="00D3331E"/>
    <w:rsid w:val="00D40A70"/>
    <w:rsid w:val="00D40F1D"/>
    <w:rsid w:val="00D41DC8"/>
    <w:rsid w:val="00D44F65"/>
    <w:rsid w:val="00D53B6F"/>
    <w:rsid w:val="00D54A61"/>
    <w:rsid w:val="00D54DEE"/>
    <w:rsid w:val="00D5759F"/>
    <w:rsid w:val="00D6006D"/>
    <w:rsid w:val="00D66DFE"/>
    <w:rsid w:val="00D714F5"/>
    <w:rsid w:val="00D72A07"/>
    <w:rsid w:val="00D72E02"/>
    <w:rsid w:val="00D754C6"/>
    <w:rsid w:val="00D75AAF"/>
    <w:rsid w:val="00DA0F11"/>
    <w:rsid w:val="00DA161D"/>
    <w:rsid w:val="00DA1FBA"/>
    <w:rsid w:val="00DA3E6B"/>
    <w:rsid w:val="00DA580A"/>
    <w:rsid w:val="00DB4B5B"/>
    <w:rsid w:val="00DD03B7"/>
    <w:rsid w:val="00DE077E"/>
    <w:rsid w:val="00DE22CF"/>
    <w:rsid w:val="00DE7DE0"/>
    <w:rsid w:val="00DF30F1"/>
    <w:rsid w:val="00DF7E1B"/>
    <w:rsid w:val="00E00079"/>
    <w:rsid w:val="00E111C4"/>
    <w:rsid w:val="00E22B7E"/>
    <w:rsid w:val="00E26902"/>
    <w:rsid w:val="00E2712B"/>
    <w:rsid w:val="00E3005B"/>
    <w:rsid w:val="00E40C63"/>
    <w:rsid w:val="00E41182"/>
    <w:rsid w:val="00E428EF"/>
    <w:rsid w:val="00E4361D"/>
    <w:rsid w:val="00E4786B"/>
    <w:rsid w:val="00E54F17"/>
    <w:rsid w:val="00E65451"/>
    <w:rsid w:val="00E67097"/>
    <w:rsid w:val="00E82213"/>
    <w:rsid w:val="00E902EA"/>
    <w:rsid w:val="00E90C60"/>
    <w:rsid w:val="00E95FAE"/>
    <w:rsid w:val="00E96A2B"/>
    <w:rsid w:val="00EA246E"/>
    <w:rsid w:val="00EA259E"/>
    <w:rsid w:val="00EA27AA"/>
    <w:rsid w:val="00EB26BB"/>
    <w:rsid w:val="00EB5B19"/>
    <w:rsid w:val="00EC1995"/>
    <w:rsid w:val="00EC4C86"/>
    <w:rsid w:val="00EC6B3D"/>
    <w:rsid w:val="00ED0377"/>
    <w:rsid w:val="00ED38E5"/>
    <w:rsid w:val="00ED737B"/>
    <w:rsid w:val="00EE2CA3"/>
    <w:rsid w:val="00EE53F7"/>
    <w:rsid w:val="00F03D99"/>
    <w:rsid w:val="00F101F7"/>
    <w:rsid w:val="00F14176"/>
    <w:rsid w:val="00F17C20"/>
    <w:rsid w:val="00F20CFE"/>
    <w:rsid w:val="00F20F72"/>
    <w:rsid w:val="00F219F1"/>
    <w:rsid w:val="00F33103"/>
    <w:rsid w:val="00F36FA0"/>
    <w:rsid w:val="00F44822"/>
    <w:rsid w:val="00F47692"/>
    <w:rsid w:val="00F51B28"/>
    <w:rsid w:val="00F66A1F"/>
    <w:rsid w:val="00F7015A"/>
    <w:rsid w:val="00F7093D"/>
    <w:rsid w:val="00F7229E"/>
    <w:rsid w:val="00F81AE9"/>
    <w:rsid w:val="00F82E94"/>
    <w:rsid w:val="00F837ED"/>
    <w:rsid w:val="00F848FB"/>
    <w:rsid w:val="00F86468"/>
    <w:rsid w:val="00F90747"/>
    <w:rsid w:val="00F92DFC"/>
    <w:rsid w:val="00F97B0E"/>
    <w:rsid w:val="00FA4D66"/>
    <w:rsid w:val="00FB06A1"/>
    <w:rsid w:val="00FB104D"/>
    <w:rsid w:val="00FB3DCE"/>
    <w:rsid w:val="00FC33E2"/>
    <w:rsid w:val="00FC37CE"/>
    <w:rsid w:val="00FC6951"/>
    <w:rsid w:val="00FD6A00"/>
    <w:rsid w:val="00FD6CEA"/>
    <w:rsid w:val="00FE1868"/>
    <w:rsid w:val="00FF66A4"/>
    <w:rsid w:val="00FF6ECF"/>
    <w:rsid w:val="00FF7D88"/>
    <w:rsid w:val="62E95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678BC0"/>
  <w15:chartTrackingRefBased/>
  <w15:docId w15:val="{7D681B20-DCB9-4409-9805-4C56A9400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3" w:unhideWhenUsed="1" w:qFormat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7D89"/>
    <w:pPr>
      <w:spacing w:after="20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42BE5"/>
    <w:pPr>
      <w:spacing w:after="0" w:line="200" w:lineRule="exact"/>
      <w:outlineLvl w:val="0"/>
    </w:pPr>
    <w:rPr>
      <w:b/>
      <w:sz w:val="18"/>
      <w:szCs w:val="1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60A5"/>
    <w:pPr>
      <w:spacing w:after="0"/>
      <w:outlineLvl w:val="1"/>
    </w:pPr>
    <w:rPr>
      <w:sz w:val="18"/>
      <w:szCs w:val="1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2BE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aliases w:val="Default"/>
    <w:basedOn w:val="TableNormal"/>
    <w:uiPriority w:val="39"/>
    <w:rsid w:val="00E40C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40C63"/>
  </w:style>
  <w:style w:type="character" w:styleId="Strong">
    <w:name w:val="Strong"/>
    <w:basedOn w:val="DefaultParagraphFont"/>
    <w:uiPriority w:val="22"/>
    <w:qFormat/>
    <w:rsid w:val="00E40C63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40C63"/>
  </w:style>
  <w:style w:type="character" w:styleId="PlaceholderText">
    <w:name w:val="Placeholder Text"/>
    <w:basedOn w:val="DefaultParagraphFont"/>
    <w:uiPriority w:val="99"/>
    <w:semiHidden/>
    <w:rsid w:val="00E40C63"/>
    <w:rPr>
      <w:color w:val="808080"/>
    </w:rPr>
  </w:style>
  <w:style w:type="table" w:styleId="TableGridLight">
    <w:name w:val="Grid Table Light"/>
    <w:basedOn w:val="TableNormal"/>
    <w:uiPriority w:val="40"/>
    <w:rsid w:val="00EC199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Spacing">
    <w:name w:val="No Spacing"/>
    <w:basedOn w:val="Normal"/>
    <w:uiPriority w:val="1"/>
    <w:qFormat/>
    <w:rsid w:val="00E111C4"/>
    <w:pPr>
      <w:spacing w:after="0"/>
    </w:pPr>
  </w:style>
  <w:style w:type="character" w:customStyle="1" w:styleId="Heading1Char">
    <w:name w:val="Heading 1 Char"/>
    <w:basedOn w:val="DefaultParagraphFont"/>
    <w:link w:val="Heading1"/>
    <w:uiPriority w:val="9"/>
    <w:rsid w:val="00A42BE5"/>
    <w:rPr>
      <w:b/>
      <w:sz w:val="18"/>
      <w:szCs w:val="16"/>
    </w:rPr>
  </w:style>
  <w:style w:type="paragraph" w:styleId="Title">
    <w:name w:val="Title"/>
    <w:basedOn w:val="Header"/>
    <w:next w:val="Normal"/>
    <w:link w:val="TitleChar"/>
    <w:uiPriority w:val="10"/>
    <w:qFormat/>
    <w:rsid w:val="00A42BE5"/>
    <w:pPr>
      <w:spacing w:after="120"/>
    </w:pPr>
    <w:rPr>
      <w:rFonts w:asciiTheme="majorHAnsi" w:hAnsiTheme="majorHAnsi"/>
      <w:sz w:val="36"/>
    </w:rPr>
  </w:style>
  <w:style w:type="character" w:customStyle="1" w:styleId="TitleChar">
    <w:name w:val="Title Char"/>
    <w:basedOn w:val="DefaultParagraphFont"/>
    <w:link w:val="Title"/>
    <w:uiPriority w:val="10"/>
    <w:rsid w:val="00A42BE5"/>
    <w:rPr>
      <w:rFonts w:asciiTheme="majorHAnsi" w:hAnsiTheme="majorHAnsi"/>
      <w:sz w:val="36"/>
    </w:rPr>
  </w:style>
  <w:style w:type="paragraph" w:styleId="Subtitle">
    <w:name w:val="Subtitle"/>
    <w:basedOn w:val="Header"/>
    <w:next w:val="Normal"/>
    <w:link w:val="SubtitleChar"/>
    <w:uiPriority w:val="11"/>
    <w:qFormat/>
    <w:rsid w:val="00A42BE5"/>
    <w:rPr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A42BE5"/>
    <w:rPr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4C60A5"/>
    <w:rPr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A42BE5"/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paragraph" w:styleId="Closing">
    <w:name w:val="Closing"/>
    <w:basedOn w:val="Normal"/>
    <w:link w:val="ClosingChar"/>
    <w:uiPriority w:val="3"/>
    <w:semiHidden/>
    <w:unhideWhenUsed/>
    <w:qFormat/>
    <w:rsid w:val="00123A7D"/>
    <w:pPr>
      <w:spacing w:before="280" w:after="0"/>
      <w:ind w:left="144"/>
      <w:jc w:val="right"/>
    </w:pPr>
    <w:rPr>
      <w:rFonts w:asciiTheme="majorHAnsi" w:eastAsiaTheme="majorEastAsia" w:hAnsiTheme="majorHAnsi" w:cstheme="majorBidi"/>
      <w:color w:val="156082" w:themeColor="accent1"/>
    </w:rPr>
  </w:style>
  <w:style w:type="character" w:customStyle="1" w:styleId="ClosingChar">
    <w:name w:val="Closing Char"/>
    <w:basedOn w:val="DefaultParagraphFont"/>
    <w:link w:val="Closing"/>
    <w:uiPriority w:val="3"/>
    <w:semiHidden/>
    <w:rsid w:val="00123A7D"/>
    <w:rPr>
      <w:rFonts w:asciiTheme="majorHAnsi" w:eastAsiaTheme="majorEastAsia" w:hAnsiTheme="majorHAnsi" w:cstheme="majorBidi"/>
      <w:color w:val="156082" w:themeColor="accent1"/>
    </w:rPr>
  </w:style>
  <w:style w:type="character" w:customStyle="1" w:styleId="Style1Char">
    <w:name w:val="Style1 Char"/>
    <w:basedOn w:val="DefaultParagraphFont"/>
    <w:link w:val="Style1"/>
    <w:locked/>
    <w:rsid w:val="009C7016"/>
    <w:rPr>
      <w:rFonts w:ascii="Calibri" w:eastAsia="Calibri" w:hAnsi="Calibri" w:cs="Times New Roman"/>
      <w:color w:val="0070C0"/>
      <w:szCs w:val="16"/>
      <w:u w:val="single"/>
    </w:rPr>
  </w:style>
  <w:style w:type="paragraph" w:customStyle="1" w:styleId="Style1">
    <w:name w:val="Style1"/>
    <w:basedOn w:val="Normal"/>
    <w:link w:val="Style1Char"/>
    <w:qFormat/>
    <w:rsid w:val="009C7016"/>
    <w:pPr>
      <w:spacing w:before="60" w:after="60"/>
    </w:pPr>
    <w:rPr>
      <w:rFonts w:ascii="Calibri" w:eastAsia="Calibri" w:hAnsi="Calibri" w:cs="Times New Roman"/>
      <w:color w:val="0070C0"/>
      <w:szCs w:val="16"/>
      <w:u w:val="single"/>
    </w:rPr>
  </w:style>
  <w:style w:type="paragraph" w:customStyle="1" w:styleId="Pagina">
    <w:name w:val="Pagina"/>
    <w:basedOn w:val="Normal"/>
    <w:link w:val="PaginaChar"/>
    <w:qFormat/>
    <w:rsid w:val="006A7DAE"/>
    <w:pPr>
      <w:spacing w:after="160" w:line="278" w:lineRule="auto"/>
    </w:pPr>
    <w:rPr>
      <w:rFonts w:ascii="Segoe UI" w:hAnsi="Segoe UI"/>
      <w:sz w:val="18"/>
      <w:szCs w:val="24"/>
      <w14:ligatures w14:val="standardContextual"/>
    </w:rPr>
  </w:style>
  <w:style w:type="character" w:customStyle="1" w:styleId="PaginaChar">
    <w:name w:val="Pagina Char"/>
    <w:basedOn w:val="DefaultParagraphFont"/>
    <w:link w:val="Pagina"/>
    <w:rsid w:val="006A7DAE"/>
    <w:rPr>
      <w:rFonts w:ascii="Segoe UI" w:hAnsi="Segoe UI"/>
      <w:sz w:val="18"/>
      <w:szCs w:val="24"/>
      <w14:ligatures w14:val="standardContextual"/>
    </w:rPr>
  </w:style>
  <w:style w:type="table" w:customStyle="1" w:styleId="TableGrid1">
    <w:name w:val="Table Grid1"/>
    <w:basedOn w:val="TableNormal"/>
    <w:next w:val="TableGrid"/>
    <w:uiPriority w:val="39"/>
    <w:rsid w:val="006A7DAE"/>
    <w:pPr>
      <w:spacing w:after="0" w:line="240" w:lineRule="auto"/>
    </w:pPr>
    <w:rPr>
      <w:rFonts w:ascii="Segoe UI" w:eastAsia="Times New Roman" w:hAnsi="Segoe UI"/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rFonts w:ascii="Segoe UI Semibold" w:hAnsi="Segoe UI Semibold"/>
      </w:rPr>
    </w:tblStylePr>
  </w:style>
  <w:style w:type="table" w:customStyle="1" w:styleId="TableGrid2">
    <w:name w:val="Table Grid2"/>
    <w:basedOn w:val="TableNormal"/>
    <w:next w:val="TableGrid"/>
    <w:uiPriority w:val="39"/>
    <w:rsid w:val="006A7DAE"/>
    <w:pPr>
      <w:spacing w:after="0" w:line="240" w:lineRule="auto"/>
    </w:pPr>
    <w:rPr>
      <w:rFonts w:ascii="Segoe UI" w:eastAsia="Times New Roman" w:hAnsi="Segoe UI"/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rFonts w:ascii="Segoe UI Semibold" w:hAnsi="Segoe UI Semibold"/>
      </w:rPr>
    </w:tblStylePr>
  </w:style>
  <w:style w:type="table" w:customStyle="1" w:styleId="Default1">
    <w:name w:val="Default1"/>
    <w:basedOn w:val="TableNormal"/>
    <w:next w:val="TableGrid"/>
    <w:uiPriority w:val="39"/>
    <w:rsid w:val="0042705F"/>
    <w:pPr>
      <w:spacing w:after="0" w:line="240" w:lineRule="auto"/>
    </w:pPr>
    <w:rPr>
      <w:rFonts w:ascii="Segoe UI" w:hAnsi="Segoe UI"/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rFonts w:ascii="Segoe UI Semibold" w:hAnsi="Segoe UI Semibold"/>
      </w:rPr>
    </w:tblStylePr>
  </w:style>
  <w:style w:type="table" w:customStyle="1" w:styleId="Default2">
    <w:name w:val="Default2"/>
    <w:basedOn w:val="TableNormal"/>
    <w:next w:val="TableGrid"/>
    <w:uiPriority w:val="39"/>
    <w:rsid w:val="005B11CC"/>
    <w:pPr>
      <w:spacing w:after="0" w:line="240" w:lineRule="auto"/>
    </w:pPr>
    <w:rPr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Default3">
    <w:name w:val="Default3"/>
    <w:basedOn w:val="TableNormal"/>
    <w:next w:val="TableGrid"/>
    <w:uiPriority w:val="39"/>
    <w:rsid w:val="004C7302"/>
    <w:pPr>
      <w:spacing w:after="0" w:line="240" w:lineRule="auto"/>
    </w:pPr>
    <w:rPr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ubtleReference">
    <w:name w:val="Subtle Reference"/>
    <w:basedOn w:val="DefaultParagraphFont"/>
    <w:uiPriority w:val="31"/>
    <w:qFormat/>
    <w:rsid w:val="005A77E0"/>
    <w:rPr>
      <w:smallCaps/>
      <w:color w:val="5A5A5A" w:themeColor="text1" w:themeTint="A5"/>
    </w:rPr>
  </w:style>
  <w:style w:type="paragraph" w:styleId="ListParagraph">
    <w:name w:val="List Paragraph"/>
    <w:basedOn w:val="Normal"/>
    <w:uiPriority w:val="34"/>
    <w:qFormat/>
    <w:rsid w:val="00134998"/>
    <w:pPr>
      <w:ind w:left="720"/>
      <w:contextualSpacing/>
    </w:pPr>
  </w:style>
  <w:style w:type="table" w:styleId="GridTable1Light">
    <w:name w:val="Grid Table 1 Light"/>
    <w:basedOn w:val="TableNormal"/>
    <w:uiPriority w:val="46"/>
    <w:rsid w:val="005435BE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IntenseReference">
    <w:name w:val="Intense Reference"/>
    <w:basedOn w:val="DefaultParagraphFont"/>
    <w:uiPriority w:val="32"/>
    <w:qFormat/>
    <w:rsid w:val="00D5759F"/>
    <w:rPr>
      <w:b/>
      <w:bCs/>
      <w:smallCaps/>
      <w:color w:val="156082" w:themeColor="accent1"/>
      <w:spacing w:val="5"/>
    </w:rPr>
  </w:style>
  <w:style w:type="paragraph" w:customStyle="1" w:styleId="BCLabel">
    <w:name w:val="BC Label"/>
    <w:basedOn w:val="NoSpacing"/>
    <w:next w:val="Normal"/>
    <w:uiPriority w:val="2"/>
    <w:qFormat/>
    <w:pPr>
      <w:keepNext/>
    </w:pPr>
    <w:rPr>
      <w:rFonts w:asciiTheme="majorHAnsi" w:eastAsiaTheme="majorEastAsia" w:hAnsiTheme="majorHAnsi" w:cstheme="majorBidi"/>
      <w:color w:val="000000" w:themeColor="text1"/>
    </w:rPr>
  </w:style>
  <w:style w:type="paragraph" w:customStyle="1" w:styleId="BCLabelNumber">
    <w:name w:val="BC Label Number"/>
    <w:basedOn w:val="BCLabel"/>
    <w:next w:val="Normal"/>
    <w:uiPriority w:val="2"/>
    <w:qFormat/>
    <w:pPr>
      <w:jc w:val="right"/>
    </w:pPr>
    <w:rPr>
      <w14:numSpacing w14:val="tabular"/>
    </w:rPr>
  </w:style>
  <w:style w:type="paragraph" w:customStyle="1" w:styleId="BCNumber">
    <w:name w:val="BC Number"/>
    <w:basedOn w:val="NoSpacing"/>
    <w:next w:val="Normal"/>
    <w:uiPriority w:val="2"/>
    <w:qFormat/>
    <w:pPr>
      <w:jc w:val="right"/>
    </w:pPr>
    <w:rPr>
      <w:color w:val="000000" w:themeColor="text1"/>
      <w14:numSpacing w14:val="tabular"/>
    </w:rPr>
  </w:style>
  <w:style w:type="table" w:customStyle="1" w:styleId="BCBlockTable">
    <w:name w:val="BC Block Table"/>
    <w:basedOn w:val="TableNormal"/>
    <w:uiPriority w:val="99"/>
    <w:qFormat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rFonts w:asciiTheme="majorHAnsi" w:hAnsiTheme="majorHAnsi" w:cstheme="majorBidi"/>
      </w:rPr>
      <w:tblPr/>
      <w:tcPr>
        <w:vAlign w:val="top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04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header" Target="header1.xm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webSettings" Target="webSetting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cobwj\Desktop\Simplified%20Sales%20Documen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FEE138237C145679D27309B52717B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D72C5F-D632-4DC6-988A-52488ADBD071}"/>
      </w:docPartPr>
      <w:docPartBody>
        <w:p w:rsidR="00A77856" w:rsidRDefault="00CC2B18" w:rsidP="00CC2B18">
          <w:pPr>
            <w:pStyle w:val="1FEE138237C145679D27309B52717B22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ED7127D55964A44AB61D89F364313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C3136B-9D21-4049-AC7F-AFFA389ED708}"/>
      </w:docPartPr>
      <w:docPartBody>
        <w:p w:rsidR="00321030" w:rsidRDefault="00A24DB6" w:rsidP="00A24DB6">
          <w:pPr>
            <w:pStyle w:val="EED7127D55964A44AB61D89F364313EB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6379D6E6219439E812EE9827DC836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E4449A-9204-4E24-8916-66FBD2DAC5D2}"/>
      </w:docPartPr>
      <w:docPartBody>
        <w:p w:rsidR="00000000" w:rsidRDefault="00C96065" w:rsidP="00C96065">
          <w:pPr>
            <w:pStyle w:val="D6379D6E6219439E812EE9827DC83632"/>
          </w:pPr>
          <w:r w:rsidRPr="00877269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5D23BAC6D534008B5DBE00DFAAA1B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94682F-08EE-45B2-B290-36ADEC1A41F1}"/>
      </w:docPartPr>
      <w:docPartBody>
        <w:p w:rsidR="00000000" w:rsidRDefault="00C96065" w:rsidP="00C96065">
          <w:pPr>
            <w:pStyle w:val="D5D23BAC6D534008B5DBE00DFAAA1BB9"/>
          </w:pPr>
          <w:r w:rsidRPr="00877269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6686A0925D745219A32479543DC0E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F463B7-C774-43C2-A3FA-550191EC4EE6}"/>
      </w:docPartPr>
      <w:docPartBody>
        <w:p w:rsidR="00000000" w:rsidRDefault="00C96065" w:rsidP="00C96065">
          <w:pPr>
            <w:pStyle w:val="06686A0925D745219A32479543DC0E24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18A735C7DCB4234B58B5D28743DEF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F916A7-EF87-44AF-922E-C204B0009EDD}"/>
      </w:docPartPr>
      <w:docPartBody>
        <w:p w:rsidR="00000000" w:rsidRDefault="00C96065" w:rsidP="00C96065">
          <w:pPr>
            <w:pStyle w:val="418A735C7DCB4234B58B5D28743DEF18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958AF2F4FE246329788F5489FA777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F8AE0C-5A5C-4950-AF9E-91C7178CF32E}"/>
      </w:docPartPr>
      <w:docPartBody>
        <w:p w:rsidR="00000000" w:rsidRDefault="00C96065" w:rsidP="00C96065">
          <w:pPr>
            <w:pStyle w:val="9958AF2F4FE246329788F5489FA77735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81D89A1AAEB4DFC825C7BCD4F1E06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7FB6FA-0608-4F83-82CE-ECF9C17DA2BA}"/>
      </w:docPartPr>
      <w:docPartBody>
        <w:p w:rsidR="00000000" w:rsidRDefault="00C96065" w:rsidP="00C96065">
          <w:pPr>
            <w:pStyle w:val="381D89A1AAEB4DFC825C7BCD4F1E0652"/>
          </w:pPr>
          <w:r w:rsidRPr="00877269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BB7606A5ECD401C92ECA5A9ED89BB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4A0563-8597-4330-B4AA-4309E2F3D49E}"/>
      </w:docPartPr>
      <w:docPartBody>
        <w:p w:rsidR="00000000" w:rsidRDefault="00C96065" w:rsidP="00C96065">
          <w:pPr>
            <w:pStyle w:val="9BB7606A5ECD401C92ECA5A9ED89BBCA"/>
          </w:pPr>
          <w:r>
            <w:rPr>
              <w:rFonts w:cstheme="minorHAnsi"/>
              <w:sz w:val="18"/>
              <w:szCs w:val="18"/>
            </w:rPr>
            <w:t>World Wide Bank</w:t>
          </w:r>
        </w:p>
      </w:docPartBody>
    </w:docPart>
    <w:docPart>
      <w:docPartPr>
        <w:name w:val="C28645A9A254473A8ED8334D4C25D8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8E24DB-254F-40F2-8F3A-65F6296DCFFB}"/>
      </w:docPartPr>
      <w:docPartBody>
        <w:p w:rsidR="00000000" w:rsidRDefault="00C96065" w:rsidP="00C96065">
          <w:pPr>
            <w:pStyle w:val="C28645A9A254473A8ED8334D4C25D878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87C0CAEB19C4718881BD4D0493E18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055583-CD0B-48C2-99A4-255740DF6176}"/>
      </w:docPartPr>
      <w:docPartBody>
        <w:p w:rsidR="00000000" w:rsidRDefault="00C96065" w:rsidP="00C96065">
          <w:pPr>
            <w:pStyle w:val="E87C0CAEB19C4718881BD4D0493E18EB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Aptos Narrow">
    <w:altName w:val="Calibri"/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35BE"/>
    <w:rsid w:val="00073078"/>
    <w:rsid w:val="0009355D"/>
    <w:rsid w:val="001024F7"/>
    <w:rsid w:val="00133336"/>
    <w:rsid w:val="001D6FE3"/>
    <w:rsid w:val="001F6C15"/>
    <w:rsid w:val="001F74ED"/>
    <w:rsid w:val="00242FAD"/>
    <w:rsid w:val="0027442B"/>
    <w:rsid w:val="002A6E8F"/>
    <w:rsid w:val="002B3B07"/>
    <w:rsid w:val="002B6532"/>
    <w:rsid w:val="002D6D28"/>
    <w:rsid w:val="002F6AA1"/>
    <w:rsid w:val="0032061D"/>
    <w:rsid w:val="00321030"/>
    <w:rsid w:val="003514EE"/>
    <w:rsid w:val="00377866"/>
    <w:rsid w:val="00394455"/>
    <w:rsid w:val="003C12CB"/>
    <w:rsid w:val="003D1B0C"/>
    <w:rsid w:val="003E037C"/>
    <w:rsid w:val="003E0CC2"/>
    <w:rsid w:val="003F5C4E"/>
    <w:rsid w:val="00401EE8"/>
    <w:rsid w:val="00426683"/>
    <w:rsid w:val="0042793B"/>
    <w:rsid w:val="00441283"/>
    <w:rsid w:val="004966EF"/>
    <w:rsid w:val="004B4560"/>
    <w:rsid w:val="005073E4"/>
    <w:rsid w:val="00507E0A"/>
    <w:rsid w:val="00591BD2"/>
    <w:rsid w:val="005E2FAF"/>
    <w:rsid w:val="005E35BE"/>
    <w:rsid w:val="005F2E92"/>
    <w:rsid w:val="006F7175"/>
    <w:rsid w:val="00781235"/>
    <w:rsid w:val="00784F9C"/>
    <w:rsid w:val="007F1293"/>
    <w:rsid w:val="0080614B"/>
    <w:rsid w:val="0081718A"/>
    <w:rsid w:val="00822ACB"/>
    <w:rsid w:val="00825186"/>
    <w:rsid w:val="008276C8"/>
    <w:rsid w:val="0089757A"/>
    <w:rsid w:val="008A720C"/>
    <w:rsid w:val="008C225B"/>
    <w:rsid w:val="00916429"/>
    <w:rsid w:val="00920D69"/>
    <w:rsid w:val="009717E3"/>
    <w:rsid w:val="009A5EC5"/>
    <w:rsid w:val="009C4954"/>
    <w:rsid w:val="00A01C7A"/>
    <w:rsid w:val="00A103E8"/>
    <w:rsid w:val="00A10449"/>
    <w:rsid w:val="00A24DB6"/>
    <w:rsid w:val="00A46F73"/>
    <w:rsid w:val="00A650E0"/>
    <w:rsid w:val="00A77856"/>
    <w:rsid w:val="00AA7787"/>
    <w:rsid w:val="00AC48B9"/>
    <w:rsid w:val="00AE5EE7"/>
    <w:rsid w:val="00B06A1E"/>
    <w:rsid w:val="00B4682F"/>
    <w:rsid w:val="00B56262"/>
    <w:rsid w:val="00B91932"/>
    <w:rsid w:val="00B95809"/>
    <w:rsid w:val="00BA388E"/>
    <w:rsid w:val="00BD662E"/>
    <w:rsid w:val="00BF27CE"/>
    <w:rsid w:val="00C03606"/>
    <w:rsid w:val="00C3503F"/>
    <w:rsid w:val="00C91815"/>
    <w:rsid w:val="00C96065"/>
    <w:rsid w:val="00C9752A"/>
    <w:rsid w:val="00CA7EEB"/>
    <w:rsid w:val="00CB7A61"/>
    <w:rsid w:val="00CB7A74"/>
    <w:rsid w:val="00CC2B18"/>
    <w:rsid w:val="00CC7327"/>
    <w:rsid w:val="00CD6CA3"/>
    <w:rsid w:val="00CE4C52"/>
    <w:rsid w:val="00D04D25"/>
    <w:rsid w:val="00D31785"/>
    <w:rsid w:val="00D52343"/>
    <w:rsid w:val="00D908DB"/>
    <w:rsid w:val="00D9535F"/>
    <w:rsid w:val="00E10A0F"/>
    <w:rsid w:val="00E428EF"/>
    <w:rsid w:val="00E82213"/>
    <w:rsid w:val="00F33103"/>
    <w:rsid w:val="00F5467D"/>
    <w:rsid w:val="00F635C5"/>
    <w:rsid w:val="00F64A28"/>
    <w:rsid w:val="00F7229E"/>
    <w:rsid w:val="00F97378"/>
    <w:rsid w:val="00FD1359"/>
    <w:rsid w:val="00FD5CDC"/>
    <w:rsid w:val="00FF7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96065"/>
    <w:rPr>
      <w:color w:val="808080"/>
    </w:rPr>
  </w:style>
  <w:style w:type="paragraph" w:customStyle="1" w:styleId="1FEE138237C145679D27309B52717B22">
    <w:name w:val="1FEE138237C145679D27309B52717B22"/>
    <w:rsid w:val="00CC2B1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34BBEA022F44A07AF5CBBB199DC096D">
    <w:name w:val="B34BBEA022F44A07AF5CBBB199DC096D"/>
    <w:rsid w:val="00A24DB6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EED7127D55964A44AB61D89F364313EB">
    <w:name w:val="EED7127D55964A44AB61D89F364313EB"/>
    <w:rsid w:val="00A24DB6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131A92337EC4B108A0D7F2D501FD93A">
    <w:name w:val="4131A92337EC4B108A0D7F2D501FD93A"/>
    <w:rsid w:val="008276C8"/>
    <w:pPr>
      <w:spacing w:line="278" w:lineRule="auto"/>
    </w:pPr>
    <w:rPr>
      <w:kern w:val="2"/>
      <w:sz w:val="24"/>
      <w:szCs w:val="24"/>
      <w:lang w:val="da-DK" w:eastAsia="da-DK"/>
      <w14:ligatures w14:val="standardContextual"/>
    </w:rPr>
  </w:style>
  <w:style w:type="paragraph" w:customStyle="1" w:styleId="D10A4B09FC374A6B8EE8CADC0B05A269">
    <w:name w:val="D10A4B09FC374A6B8EE8CADC0B05A269"/>
    <w:rsid w:val="008276C8"/>
    <w:pPr>
      <w:spacing w:line="278" w:lineRule="auto"/>
    </w:pPr>
    <w:rPr>
      <w:kern w:val="2"/>
      <w:sz w:val="24"/>
      <w:szCs w:val="24"/>
      <w:lang w:val="da-DK" w:eastAsia="da-DK"/>
      <w14:ligatures w14:val="standardContextual"/>
    </w:rPr>
  </w:style>
  <w:style w:type="paragraph" w:customStyle="1" w:styleId="22FAE773D2414602A0F4A29F0CBCF6941">
    <w:name w:val="22FAE773D2414602A0F4A29F0CBCF6941"/>
    <w:rsid w:val="005E2FAF"/>
    <w:pPr>
      <w:spacing w:after="200" w:line="240" w:lineRule="auto"/>
    </w:pPr>
    <w:rPr>
      <w:rFonts w:eastAsiaTheme="minorHAnsi"/>
    </w:rPr>
  </w:style>
  <w:style w:type="paragraph" w:customStyle="1" w:styleId="217FF994ACD749C5AD65AAF756BBE9EB">
    <w:name w:val="217FF994ACD749C5AD65AAF756BBE9EB"/>
    <w:rsid w:val="00C96065"/>
    <w:pPr>
      <w:spacing w:line="278" w:lineRule="auto"/>
    </w:pPr>
    <w:rPr>
      <w:kern w:val="2"/>
      <w:sz w:val="24"/>
      <w:szCs w:val="24"/>
      <w:lang w:val="en-DK" w:eastAsia="en-DK"/>
      <w14:ligatures w14:val="standardContextual"/>
    </w:rPr>
  </w:style>
  <w:style w:type="paragraph" w:customStyle="1" w:styleId="1DFC7C4BFC644BFE87E96BBD8B7FA7EA">
    <w:name w:val="1DFC7C4BFC644BFE87E96BBD8B7FA7EA"/>
    <w:rsid w:val="00C96065"/>
    <w:pPr>
      <w:spacing w:line="278" w:lineRule="auto"/>
    </w:pPr>
    <w:rPr>
      <w:kern w:val="2"/>
      <w:sz w:val="24"/>
      <w:szCs w:val="24"/>
      <w:lang w:val="en-DK" w:eastAsia="en-DK"/>
      <w14:ligatures w14:val="standardContextual"/>
    </w:rPr>
  </w:style>
  <w:style w:type="paragraph" w:customStyle="1" w:styleId="5FAEC4357BFD47499DC276D307E0E84B">
    <w:name w:val="5FAEC4357BFD47499DC276D307E0E84B"/>
    <w:rsid w:val="00C96065"/>
    <w:pPr>
      <w:spacing w:line="278" w:lineRule="auto"/>
    </w:pPr>
    <w:rPr>
      <w:kern w:val="2"/>
      <w:sz w:val="24"/>
      <w:szCs w:val="24"/>
      <w:lang w:val="en-DK" w:eastAsia="en-DK"/>
      <w14:ligatures w14:val="standardContextual"/>
    </w:rPr>
  </w:style>
  <w:style w:type="paragraph" w:customStyle="1" w:styleId="4903E7CC0AA8414EBBC2F6BCF477808A">
    <w:name w:val="4903E7CC0AA8414EBBC2F6BCF477808A"/>
    <w:rsid w:val="00C96065"/>
    <w:pPr>
      <w:spacing w:line="278" w:lineRule="auto"/>
    </w:pPr>
    <w:rPr>
      <w:kern w:val="2"/>
      <w:sz w:val="24"/>
      <w:szCs w:val="24"/>
      <w:lang w:val="en-DK" w:eastAsia="en-DK"/>
      <w14:ligatures w14:val="standardContextual"/>
    </w:rPr>
  </w:style>
  <w:style w:type="paragraph" w:customStyle="1" w:styleId="BD15B086E7934589B56FE805B878FC5F">
    <w:name w:val="BD15B086E7934589B56FE805B878FC5F"/>
    <w:rsid w:val="00C96065"/>
    <w:pPr>
      <w:spacing w:line="278" w:lineRule="auto"/>
    </w:pPr>
    <w:rPr>
      <w:kern w:val="2"/>
      <w:sz w:val="24"/>
      <w:szCs w:val="24"/>
      <w:lang w:val="en-DK" w:eastAsia="en-DK"/>
      <w14:ligatures w14:val="standardContextual"/>
    </w:rPr>
  </w:style>
  <w:style w:type="paragraph" w:customStyle="1" w:styleId="A63285D759B643FBA15D3935339DC00E">
    <w:name w:val="A63285D759B643FBA15D3935339DC00E"/>
    <w:rsid w:val="00C96065"/>
    <w:pPr>
      <w:spacing w:line="278" w:lineRule="auto"/>
    </w:pPr>
    <w:rPr>
      <w:kern w:val="2"/>
      <w:sz w:val="24"/>
      <w:szCs w:val="24"/>
      <w:lang w:val="en-DK" w:eastAsia="en-DK"/>
      <w14:ligatures w14:val="standardContextual"/>
    </w:rPr>
  </w:style>
  <w:style w:type="paragraph" w:customStyle="1" w:styleId="9EDF9B1BC51B4E729B7500894E2930DC">
    <w:name w:val="9EDF9B1BC51B4E729B7500894E2930DC"/>
    <w:rsid w:val="00C96065"/>
    <w:pPr>
      <w:spacing w:line="278" w:lineRule="auto"/>
    </w:pPr>
    <w:rPr>
      <w:kern w:val="2"/>
      <w:sz w:val="24"/>
      <w:szCs w:val="24"/>
      <w:lang w:val="en-DK" w:eastAsia="en-DK"/>
      <w14:ligatures w14:val="standardContextual"/>
    </w:rPr>
  </w:style>
  <w:style w:type="paragraph" w:customStyle="1" w:styleId="7F129F8F866C4ACE89449F0DA6EFB8F9">
    <w:name w:val="7F129F8F866C4ACE89449F0DA6EFB8F9"/>
    <w:rsid w:val="00C96065"/>
    <w:pPr>
      <w:spacing w:line="278" w:lineRule="auto"/>
    </w:pPr>
    <w:rPr>
      <w:kern w:val="2"/>
      <w:sz w:val="24"/>
      <w:szCs w:val="24"/>
      <w:lang w:val="en-DK" w:eastAsia="en-DK"/>
      <w14:ligatures w14:val="standardContextual"/>
    </w:rPr>
  </w:style>
  <w:style w:type="paragraph" w:customStyle="1" w:styleId="D6379D6E6219439E812EE9827DC83632">
    <w:name w:val="D6379D6E6219439E812EE9827DC83632"/>
    <w:rsid w:val="00C96065"/>
    <w:pPr>
      <w:spacing w:line="278" w:lineRule="auto"/>
    </w:pPr>
    <w:rPr>
      <w:kern w:val="2"/>
      <w:sz w:val="24"/>
      <w:szCs w:val="24"/>
      <w:lang w:val="en-DK" w:eastAsia="en-DK"/>
      <w14:ligatures w14:val="standardContextual"/>
    </w:rPr>
  </w:style>
  <w:style w:type="paragraph" w:customStyle="1" w:styleId="D5D23BAC6D534008B5DBE00DFAAA1BB9">
    <w:name w:val="D5D23BAC6D534008B5DBE00DFAAA1BB9"/>
    <w:rsid w:val="00C96065"/>
    <w:pPr>
      <w:spacing w:line="278" w:lineRule="auto"/>
    </w:pPr>
    <w:rPr>
      <w:kern w:val="2"/>
      <w:sz w:val="24"/>
      <w:szCs w:val="24"/>
      <w:lang w:val="en-DK" w:eastAsia="en-DK"/>
      <w14:ligatures w14:val="standardContextual"/>
    </w:rPr>
  </w:style>
  <w:style w:type="paragraph" w:customStyle="1" w:styleId="06686A0925D745219A32479543DC0E24">
    <w:name w:val="06686A0925D745219A32479543DC0E24"/>
    <w:rsid w:val="00C96065"/>
    <w:pPr>
      <w:spacing w:line="278" w:lineRule="auto"/>
    </w:pPr>
    <w:rPr>
      <w:kern w:val="2"/>
      <w:sz w:val="24"/>
      <w:szCs w:val="24"/>
      <w:lang w:val="en-DK" w:eastAsia="en-DK"/>
      <w14:ligatures w14:val="standardContextual"/>
    </w:rPr>
  </w:style>
  <w:style w:type="paragraph" w:customStyle="1" w:styleId="418A735C7DCB4234B58B5D28743DEF18">
    <w:name w:val="418A735C7DCB4234B58B5D28743DEF18"/>
    <w:rsid w:val="00C96065"/>
    <w:pPr>
      <w:spacing w:line="278" w:lineRule="auto"/>
    </w:pPr>
    <w:rPr>
      <w:kern w:val="2"/>
      <w:sz w:val="24"/>
      <w:szCs w:val="24"/>
      <w:lang w:val="en-DK" w:eastAsia="en-DK"/>
      <w14:ligatures w14:val="standardContextual"/>
    </w:rPr>
  </w:style>
  <w:style w:type="paragraph" w:customStyle="1" w:styleId="9958AF2F4FE246329788F5489FA77735">
    <w:name w:val="9958AF2F4FE246329788F5489FA77735"/>
    <w:rsid w:val="00C96065"/>
    <w:pPr>
      <w:spacing w:line="278" w:lineRule="auto"/>
    </w:pPr>
    <w:rPr>
      <w:kern w:val="2"/>
      <w:sz w:val="24"/>
      <w:szCs w:val="24"/>
      <w:lang w:val="en-DK" w:eastAsia="en-DK"/>
      <w14:ligatures w14:val="standardContextual"/>
    </w:rPr>
  </w:style>
  <w:style w:type="paragraph" w:customStyle="1" w:styleId="381D89A1AAEB4DFC825C7BCD4F1E0652">
    <w:name w:val="381D89A1AAEB4DFC825C7BCD4F1E0652"/>
    <w:rsid w:val="00C96065"/>
    <w:pPr>
      <w:spacing w:line="278" w:lineRule="auto"/>
    </w:pPr>
    <w:rPr>
      <w:kern w:val="2"/>
      <w:sz w:val="24"/>
      <w:szCs w:val="24"/>
      <w:lang w:val="en-DK" w:eastAsia="en-DK"/>
      <w14:ligatures w14:val="standardContextual"/>
    </w:rPr>
  </w:style>
  <w:style w:type="paragraph" w:customStyle="1" w:styleId="9BB7606A5ECD401C92ECA5A9ED89BBCA">
    <w:name w:val="9BB7606A5ECD401C92ECA5A9ED89BBCA"/>
    <w:rsid w:val="00C96065"/>
    <w:pPr>
      <w:spacing w:line="278" w:lineRule="auto"/>
    </w:pPr>
    <w:rPr>
      <w:kern w:val="2"/>
      <w:sz w:val="24"/>
      <w:szCs w:val="24"/>
      <w:lang w:val="en-DK" w:eastAsia="en-DK"/>
      <w14:ligatures w14:val="standardContextual"/>
    </w:rPr>
  </w:style>
  <w:style w:type="paragraph" w:customStyle="1" w:styleId="C28645A9A254473A8ED8334D4C25D878">
    <w:name w:val="C28645A9A254473A8ED8334D4C25D878"/>
    <w:rsid w:val="00C96065"/>
    <w:pPr>
      <w:spacing w:line="278" w:lineRule="auto"/>
    </w:pPr>
    <w:rPr>
      <w:kern w:val="2"/>
      <w:sz w:val="24"/>
      <w:szCs w:val="24"/>
      <w:lang w:val="en-DK" w:eastAsia="en-DK"/>
      <w14:ligatures w14:val="standardContextual"/>
    </w:rPr>
  </w:style>
  <w:style w:type="paragraph" w:customStyle="1" w:styleId="E87C0CAEB19C4718881BD4D0493E18EB">
    <w:name w:val="E87C0CAEB19C4718881BD4D0493E18EB"/>
    <w:rsid w:val="00C96065"/>
    <w:pPr>
      <w:spacing w:line="278" w:lineRule="auto"/>
    </w:pPr>
    <w:rPr>
      <w:kern w:val="2"/>
      <w:sz w:val="24"/>
      <w:szCs w:val="24"/>
      <w:lang w:val="en-DK" w:eastAsia="en-DK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Business Central LGJ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7">
    <wetp:webextensionref xmlns:r="http://schemas.openxmlformats.org/officeDocument/2006/relationships" r:id="rId1"/>
  </wetp:taskpane>
  <wetp:taskpane dockstate="right" visibility="0" width="350" row="8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F98EF3C2-BFA6-448E-98A5-1EF3A1596187}">
  <we:reference id="WA200009156" version="1.0.0.7" store="Omex" storeType="OMEX"/>
  <we:alternateReferences>
    <we:reference id="WA200009156" version="1.0.0.7" store="WA200009156" storeType="OMEX"/>
  </we:alternateReferences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CC2EAE3A-3CE5-40B0-9379-9BFFE67647C1}">
  <we:reference id="WA200010725" version="1.0.0.1" store="Omex" storeType="OMEX"/>
  <we:alternateReferences>
    <we:reference id="WA200010725" version="1.0.0.1" store="WA200010725" storeType="OMEX"/>
  </we:alternateReferences>
  <we:properties>
    <we:property name="claude.fileId" value="&quot;8c37ac32-2af1-497c-b2fd-8d612d930d8d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��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ackage xmlns="178f68d8-b893-4efd-8406-fab0f21873e4" xsi:nil="true"/>
    <lcf76f155ced4ddcb4097134ff3c332f xmlns="178f68d8-b893-4efd-8406-fab0f21873e4">
      <Terms xmlns="http://schemas.microsoft.com/office/infopath/2007/PartnerControls"/>
    </lcf76f155ced4ddcb4097134ff3c332f>
    <_ip_UnifiedCompliancePolicyUIAction xmlns="http://schemas.microsoft.com/sharepoint/v3" xsi:nil="true"/>
    <TaxCatchAll xmlns="b83e059f-de16-406c-a902-3d56d4e79ec8" xsi:nil="true"/>
    <Audience xmlns="178f68d8-b893-4efd-8406-fab0f21873e4" xsi:nil="true"/>
    <_ip_UnifiedCompliancePolicyProperties xmlns="http://schemas.microsoft.com/sharepoint/v3" xsi:nil="true"/>
    <DocumentType xmlns="178f68d8-b893-4efd-8406-fab0f21873e4" xsi:nil="true"/>
  </documentManagement>
</p:properties>
</file>

<file path=customXml/item4.xml>��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6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CAE6B6EBFA5442B0B9E84E60AFF245" ma:contentTypeVersion="18" ma:contentTypeDescription="Create a new document." ma:contentTypeScope="" ma:versionID="69eec3b24558e1297a79cd42e69b0397">
  <xsd:schema xmlns:xsd="http://www.w3.org/2001/XMLSchema" xmlns:xs="http://www.w3.org/2001/XMLSchema" xmlns:p="http://schemas.microsoft.com/office/2006/metadata/properties" xmlns:ns1="http://schemas.microsoft.com/sharepoint/v3" xmlns:ns2="178f68d8-b893-4efd-8406-fab0f21873e4" xmlns:ns3="b83e059f-de16-406c-a902-3d56d4e79ec8" targetNamespace="http://schemas.microsoft.com/office/2006/metadata/properties" ma:root="true" ma:fieldsID="0f52a3acd42ec0bd0d267ba89c916a39" ns1:_="" ns2:_="" ns3:_="">
    <xsd:import namespace="http://schemas.microsoft.com/sharepoint/v3"/>
    <xsd:import namespace="178f68d8-b893-4efd-8406-fab0f21873e4"/>
    <xsd:import namespace="b83e059f-de16-406c-a902-3d56d4e79ec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BillingMetadata" minOccurs="0"/>
                <xsd:element ref="ns1:_ip_UnifiedCompliancePolicyProperties" minOccurs="0"/>
                <xsd:element ref="ns1:_ip_UnifiedCompliancePolicyUIAction" minOccurs="0"/>
                <xsd:element ref="ns2:Package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Audience" minOccurs="0"/>
                <xsd:element ref="ns2:DocumentType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8f68d8-b893-4efd-8406-fab0f21873e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1" nillable="true" ma:displayName="MediaServiceBillingMetadata" ma:hidden="true" ma:internalName="MediaServiceBillingMetadata" ma:readOnly="true">
      <xsd:simpleType>
        <xsd:restriction base="dms:Note"/>
      </xsd:simpleType>
    </xsd:element>
    <xsd:element name="Package" ma:index="14" nillable="true" ma:displayName="Package" ma:format="Dropdown" ma:internalName="Package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#2 Sales"/>
                        <xsd:enumeration value="#5 Accounting"/>
                        <xsd:enumeration value="#7 Production"/>
                        <xsd:enumeration value="#1 Marketing"/>
                        <xsd:enumeration value="#3 Purchase"/>
                        <xsd:enumeration value="#4 Inventory"/>
                        <xsd:enumeration value="#6 Services"/>
                        <xsd:enumeration value="# Production"/>
                        <xsd:enumeration value="#9 Projec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Audience" ma:index="19" nillable="true" ma:displayName="Audience" ma:format="Dropdown" ma:internalName="Audience">
      <xsd:simpleType>
        <xsd:restriction base="dms:Choice">
          <xsd:enumeration value="External"/>
          <xsd:enumeration value="Internal"/>
        </xsd:restriction>
      </xsd:simpleType>
    </xsd:element>
    <xsd:element name="DocumentType" ma:index="20" nillable="true" ma:displayName="Document Type" ma:format="Dropdown" ma:internalName="DocumentType">
      <xsd:simpleType>
        <xsd:restriction base="dms:Choice">
          <xsd:enumeration value="Document"/>
          <xsd:enumeration value="List"/>
        </xsd:restriction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83e059f-de16-406c-a902-3d56d4e79ec8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b75afef1-0c2d-4399-bbb8-f53533336544}" ma:internalName="TaxCatchAll" ma:showField="CatchAllData" ma:web="b83e059f-de16-406c-a902-3d56d4e79ec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94A51A3-426A-4173-ACB3-2FC0F281483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F7A6226-6056-400F-ADDA-E1ADA7C08250}">
  <ds:schemaRefs>
    <ds:schemaRef ds:uri="urn:microsoft-dynamics-nav/reports/Standard_Sales_Invoice/1306/"/>
  </ds:schemaRefs>
</ds:datastoreItem>
</file>

<file path=customXml/itemProps3.xml><?xml version="1.0" encoding="utf-8"?>
<ds:datastoreItem xmlns:ds="http://schemas.openxmlformats.org/officeDocument/2006/customXml" ds:itemID="{C343F380-BC88-49B6-AE9F-BEF273956C6B}">
  <ds:schemaRefs>
    <ds:schemaRef ds:uri="http://schemas.microsoft.com/office/2006/metadata/properties"/>
    <ds:schemaRef ds:uri="http://schemas.microsoft.com/office/infopath/2007/PartnerControls"/>
    <ds:schemaRef ds:uri="178f68d8-b893-4efd-8406-fab0f21873e4"/>
    <ds:schemaRef ds:uri="http://schemas.microsoft.com/sharepoint/v3"/>
    <ds:schemaRef ds:uri="b83e059f-de16-406c-a902-3d56d4e79ec8"/>
  </ds:schemaRefs>
</ds:datastoreItem>
</file>

<file path=customXml/itemProps4.xml><?xml version="1.0" encoding="utf-8"?>
<ds:datastoreItem xmlns:ds="http://schemas.openxmlformats.org/officeDocument/2006/customXml" ds:itemID="{049B7810-1F08-44BD-8C92-120EB79841E6}">
  <ds:schemaRefs>
    <ds:schemaRef ds:uri="urn:microsoft-dynamics-businesscentral/internal/extended/reports/Standard_Sales_Invoice/1306/"/>
  </ds:schemaRefs>
</ds:datastoreItem>
</file>

<file path=customXml/itemProps5.xml><?xml version="1.0" encoding="utf-8"?>
<ds:datastoreItem xmlns:ds="http://schemas.openxmlformats.org/officeDocument/2006/customXml" ds:itemID="{89DB96BF-8133-438A-AAD3-A3C21079AEB1}">
  <ds:schemaRefs>
    <ds:schemaRef ds:uri="http://schemas.openxmlformats.org/officeDocument/2006/bibliography"/>
  </ds:schemaRefs>
</ds:datastoreItem>
</file>

<file path=customXml/itemProps6.xml><?xml version="1.0" encoding="utf-8"?>
<ds:datastoreItem xmlns:ds="http://schemas.openxmlformats.org/officeDocument/2006/customXml" ds:itemID="{094FA2FB-8AE1-4670-A9A5-41EBD8DC8FE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178f68d8-b893-4efd-8406-fab0f21873e4"/>
    <ds:schemaRef ds:uri="b83e059f-de16-406c-a902-3d56d4e79ec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Simplified Sales Document</Template>
  <TotalTime>10</TotalTime>
  <Pages>2</Pages>
  <Words>9</Words>
  <Characters>53</Characters>
  <Application>Microsoft Office Word</Application>
  <DocSecurity>0</DocSecurity>
  <Lines>1</Lines>
  <Paragraphs>1</Paragraphs>
  <ScaleCrop>false</ScaleCrop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Bach-Bendsen</dc:creator>
  <cp:keywords/>
  <dc:description/>
  <cp:lastModifiedBy>Sarah Bach-Bendsen</cp:lastModifiedBy>
  <cp:revision>12</cp:revision>
  <dcterms:created xsi:type="dcterms:W3CDTF">2026-08-12T07:34:00Z</dcterms:created>
  <dcterms:modified xsi:type="dcterms:W3CDTF">2026-08-14T09:01:00Z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0x0101001DCAE6B6EBFA5442B0B9E84E60AFF245</vt:lpwstr>
  </property>
  <property fmtid="{D5CDD505-2E9C-101B-9397-08002B2CF9AE}" pid="3" name="MediaServiceImageTags">
    <vt:lpwstr/>
  </property>
</Properties>
</file>