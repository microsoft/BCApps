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69EDFB0A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E1DB0D5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158DCF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367C4553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69C49B5A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3688BB0A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C6F0572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87C610F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36A4697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5A4DE593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A30D2FD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E1AEEF4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1AB903DE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96D178F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92DBD03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1C883EF7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46D62514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0890161C-DEAF-4D91-8C12-4FA3A022867E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0594A68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696E0937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1E452A3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1F4306F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0890161C-DEAF-4D91-8C12-4FA3A022867E}"/>
                <w:text/>
              </w:sdtPr>
              <w:sdtContent>
                <w:r w:rsidRPr="00133E05" w:rsidR="00133E05">
                  <w:t>CompanyLegalOffice_Lbl</w:t>
                </w:r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0890161C-DEAF-4D91-8C12-4FA3A022867E}"/>
                <w:text/>
              </w:sdtPr>
              <w:sdtContent>
                <w:r w:rsidRPr="00133E05" w:rsidR="00133E05">
                  <w:t>CompanyLegalOffice</w:t>
                </w:r>
              </w:sdtContent>
            </w:sdt>
          </w:p>
        </w:tc>
      </w:tr>
      <w:tr w:rsidRPr="00133E05" w:rsidR="00133E05" w:rsidTr="00133E05" w14:paraId="1BE04A51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0890161C-DEAF-4D91-8C12-4FA3A022867E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646FA1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511B3580" w14:textId="77777777">
            <w:pPr>
              <w:pStyle w:val="NoSpacing"/>
              <w:jc w:val="right"/>
            </w:pPr>
          </w:p>
        </w:tc>
      </w:tr>
      <w:tr w:rsidRPr="00133E05" w:rsidR="004D765B" w:rsidTr="00133E05" w14:paraId="4C6FB4EF" w14:textId="77777777">
        <w:trPr>
          <w:cantSplit/>
          <w:trHeight w:val="290"/>
        </w:trPr>
        <w:tc>
          <w:tcPr>
            <w:tcW w:w="2889" w:type="pct"/>
          </w:tcPr>
          <w:p w:rsidR="004D765B" w:rsidP="00133E05" w:rsidRDefault="00000000" w14:paraId="068FBE9A" w14:textId="77777777">
            <w:pPr>
              <w:pStyle w:val="NoSpacing"/>
            </w:pPr>
            <w:sdt>
              <w:sdtPr>
                <w:alias w:val="#Nav: /Header/VATRegistrationNo_Lbl"/>
                <w:tag w:val="#Nav: Standard_Sales_Credit_Memo/1307"/>
                <w:id w:val="1100690387"/>
                <w:placeholder>
                  <w:docPart w:val="DefaultPlaceholder_1081868574"/>
                </w:placeholder>
                <w:dataBinding w:prefixMappings="xmlns:ns0='urn:microsoft-dynamics-nav/reports/Standard_Sales_Credit_Memo/1307/'" w:xpath="/ns0:NavWordReportXmlPart[1]/ns0:Header[1]/ns0:VATRegistrationNo_Lbl[1]" w:storeItemID="{0890161C-DEAF-4D91-8C12-4FA3A022867E}"/>
                <w:text/>
              </w:sdtPr>
              <w:sdtContent>
                <w:r w:rsidR="004D765B">
                  <w:t>VATRegistrationNo_Lbl</w:t>
                </w:r>
              </w:sdtContent>
            </w:sdt>
            <w:r w:rsidR="004D765B">
              <w:t xml:space="preserve"> </w:t>
            </w:r>
            <w:sdt>
              <w:sdtPr>
                <w:alias w:val="#Nav: /Header/VATRegistrationNo"/>
                <w:tag w:val="#Nav: Standard_Sales_Credit_Memo/1307"/>
                <w:id w:val="543179207"/>
                <w:placeholder>
                  <w:docPart w:val="DefaultPlaceholder_1081868574"/>
                </w:placeholder>
                <w:dataBinding w:prefixMappings="xmlns:ns0='urn:microsoft-dynamics-nav/reports/Standard_Sales_Credit_Memo/1307/'" w:xpath="/ns0:NavWordReportXmlPart[1]/ns0:Header[1]/ns0:VATRegistrationNo[1]" w:storeItemID="{0890161C-DEAF-4D91-8C12-4FA3A022867E}"/>
                <w:text/>
              </w:sdtPr>
              <w:sdtContent>
                <w:r w:rsidR="004D765B">
                  <w:t>VATRegistrationNo</w:t>
                </w:r>
              </w:sdtContent>
            </w:sdt>
          </w:p>
        </w:tc>
        <w:tc>
          <w:tcPr>
            <w:tcW w:w="2111" w:type="pct"/>
          </w:tcPr>
          <w:p w:rsidRPr="00133E05" w:rsidR="004D765B" w:rsidP="00133E05" w:rsidRDefault="004D765B" w14:paraId="538FBDC3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47D1F85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40E6E86E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7F2F2454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4E91A3D3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4446B27D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0890161C-DEAF-4D91-8C12-4FA3A022867E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73A4145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599DE38E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756FA12B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686ED53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0890161C-DEAF-4D91-8C12-4FA3A022867E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14B68FD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0890161C-DEAF-4D91-8C12-4FA3A022867E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1507719A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-20397826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0890161C-DEAF-4D91-8C12-4FA3A022867E}"/>
        <w:text/>
      </w:sdtPr>
      <w:sdtContent>
        <w:p w:rsidR="00133E05" w:rsidP="00133E05" w:rsidRDefault="00AF50BC" w14:paraId="192FAAC9" w14:textId="315F123A">
          <w:r>
            <w:t>WorkDescriptionLine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4EB4751F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0890161C-DEAF-4D91-8C12-4FA3A022867E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4B79F95" w14:textId="77777777">
                <w:pPr>
                  <w:pStyle w:val="Heading1"/>
                  <w:outlineLvl w:val="0"/>
                </w:pPr>
                <w:r w:rsidRPr="00133E05"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0890161C-DEAF-4D91-8C12-4FA3A022867E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3720AAC" w14:textId="77777777">
                <w:pPr>
                  <w:pStyle w:val="Heading1"/>
                  <w:outlineLvl w:val="0"/>
                </w:pPr>
                <w:r w:rsidRPr="00133E05"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0890161C-DEAF-4D91-8C12-4FA3A022867E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69101F68" w14:textId="77777777">
                <w:pPr>
                  <w:pStyle w:val="Heading1"/>
                  <w:outlineLvl w:val="0"/>
                </w:pPr>
                <w:r w:rsidRPr="00133E05"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0890161C-DEAF-4D91-8C12-4FA3A022867E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A91B817" w14:textId="77777777">
                <w:pPr>
                  <w:pStyle w:val="Heading1"/>
                  <w:jc w:val="right"/>
                  <w:outlineLvl w:val="0"/>
                </w:pPr>
                <w:r w:rsidRPr="00133E05">
                  <w:t>Quantity_Line_Lbl</w:t>
                </w:r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335025FE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0890161C-DEAF-4D91-8C12-4FA3A022867E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4CE60BC" w14:textId="77777777">
                <w:pPr>
                  <w:pStyle w:val="Heading1"/>
                  <w:jc w:val="right"/>
                  <w:outlineLvl w:val="0"/>
                </w:pPr>
                <w:r w:rsidRPr="00133E05"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C61CF83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0890161C-DEAF-4D91-8C12-4FA3A022867E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6F628571" w14:textId="77777777">
                <w:pPr>
                  <w:pStyle w:val="Heading1"/>
                  <w:jc w:val="right"/>
                  <w:outlineLvl w:val="0"/>
                </w:pPr>
                <w:r w:rsidRPr="00133E05"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0890161C-DEAF-4D91-8C12-4FA3A022867E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31A62A60" w14:textId="77777777">
                <w:pPr>
                  <w:pStyle w:val="Heading1"/>
                  <w:jc w:val="right"/>
                  <w:outlineLvl w:val="0"/>
                </w:pPr>
                <w:r w:rsidRPr="00133E05">
                  <w:t>LineAmount_Line_Lbl</w:t>
                </w:r>
              </w:p>
            </w:tc>
          </w:sdtContent>
        </w:sdt>
      </w:tr>
      <w:tr w:rsidRPr="00133E05" w:rsidR="00133E05" w:rsidTr="00133E05" w14:paraId="37FE2508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7BFE14B4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5D6D338D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415F934C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0AA293BE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1A0A9E4B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467548D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2B236CA2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090B3A4D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0EC85F56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0890161C-DEAF-4D91-8C12-4FA3A022867E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72D4BEF9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0890161C-DEAF-4D91-8C12-4FA3A022867E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CE260B" w:rsidRDefault="00133E05" w14:paraId="2BDF85FD" w14:textId="77777777">
                        <w:r w:rsidRPr="00133E0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0890161C-DEAF-4D91-8C12-4FA3A022867E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CE260B" w:rsidRDefault="00133E05" w14:paraId="39240BD5" w14:textId="77777777">
                        <w:r w:rsidRPr="00133E0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0890161C-DEAF-4D91-8C12-4FA3A022867E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CE260B" w:rsidRDefault="00133E05" w14:paraId="36E6CAD0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0890161C-DEAF-4D91-8C12-4FA3A022867E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CE260B" w:rsidRDefault="00133E05" w14:paraId="4EFF5EA2" w14:textId="77777777">
                        <w:r w:rsidRPr="00133E05">
                          <w:t>Quantity_Line</w:t>
                        </w:r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0890161C-DEAF-4D91-8C12-4FA3A022867E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CE260B" w:rsidRDefault="00133E05" w14:paraId="35DE5B39" w14:textId="77777777">
                        <w:r w:rsidRPr="00133E05"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0890161C-DEAF-4D91-8C12-4FA3A022867E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CE260B" w:rsidRDefault="00133E05" w14:paraId="2E5E628A" w14:textId="77777777">
                        <w:r w:rsidRPr="00133E0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0890161C-DEAF-4D91-8C12-4FA3A022867E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CE260B" w:rsidRDefault="00133E05" w14:paraId="75F710E3" w14:textId="77777777">
                        <w:r w:rsidRPr="00133E05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0890161C-DEAF-4D91-8C12-4FA3A022867E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CE260B" w:rsidRDefault="00133E05" w14:paraId="224FBC9E" w14:textId="77777777">
                        <w:r w:rsidRPr="00133E05"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0890161C-DEAF-4D91-8C12-4FA3A022867E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CE260B" w:rsidRDefault="00133E05" w14:paraId="6803BF74" w14:textId="77777777">
                        <w:r w:rsidRPr="00133E0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5E315F1C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66AF3DA2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6BDC4E55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7DB614F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4D4EBB11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606B60B4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1269B7F4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7CC2C7F4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77DE44F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13AC9088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0890161C-DEAF-4D91-8C12-4FA3A022867E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4DAC832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271AADBC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4587C2BD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0446A468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251DD1CC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04063270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0890161C-DEAF-4D91-8C12-4FA3A022867E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CE260B" w:rsidRDefault="00133E05" w14:paraId="7CC9B66B" w14:textId="77777777">
                        <w:pPr>
                          <w:pStyle w:val="NoSpacing"/>
                        </w:pPr>
                        <w:r w:rsidRPr="00133E05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0890161C-DEAF-4D91-8C12-4FA3A022867E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CE260B" w:rsidRDefault="00133E05" w14:paraId="61682EDD" w14:textId="77777777">
                        <w:pPr>
                          <w:pStyle w:val="NoSpacing"/>
                        </w:pPr>
                        <w:r w:rsidRPr="00133E05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C9D2784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083F264C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9ACD619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769E6887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61CEF2A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F0FFC4C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734EA18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2A96F762" w14:textId="77777777">
            <w:pPr>
              <w:pStyle w:val="NoSpacing"/>
            </w:pPr>
          </w:p>
        </w:tc>
      </w:tr>
      <w:tr w:rsidRPr="00133E05" w:rsidR="00DF6462" w:rsidTr="00873B21" w14:paraId="3CE8A988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3401E6A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47FA0CCD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5EC9EB8A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035DE986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44D46BBB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0890161C-DEAF-4D91-8C12-4FA3A022867E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2435CBAA" w14:textId="77777777">
                <w:pPr>
                  <w:pStyle w:val="NoSpacing"/>
                  <w:rPr>
                    <w:rStyle w:val="Strong"/>
                  </w:rPr>
                </w:pPr>
                <w:r w:rsidRPr="00133E05">
                  <w:rPr>
                    <w:rStyle w:val="Strong"/>
                  </w:rPr>
                  <w:t>TotalIncludingVATText</w:t>
                </w:r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0890161C-DEAF-4D91-8C12-4FA3A022867E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3ED2ED5C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r w:rsidRPr="00133E05">
                  <w:rPr>
                    <w:rStyle w:val="Strong"/>
                  </w:rPr>
                  <w:t>TotalAmountIncludingVAT</w:t>
                </w:r>
              </w:p>
            </w:tc>
          </w:sdtContent>
        </w:sdt>
      </w:tr>
    </w:tbl>
    <w:p w:rsidR="00133E05" w:rsidP="00133E05" w:rsidRDefault="00133E05" w14:paraId="44BC8858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B42688" w:rsidTr="0032200D" w14:paraId="6FC01C7E" w14:textId="77777777">
        <w:trPr>
          <w:jc w:val="right"/>
        </w:trPr>
        <w:sdt>
          <w:sdtPr>
            <w:rPr>
              <w:sz w:val="18"/>
            </w:rPr>
            <w:alias w:val="#Nav: /Header/VATClauseLine/VATIdentifier_VATClauseLine"/>
            <w:tag w:val="#Nav: Standard_Sales_Credit_Memo/1307"/>
            <w:id w:val="-483620067"/>
            <w:placeholder>
              <w:docPart w:val="022A388CA3374D7D8477BC35FC96DAA1"/>
            </w:placeholder>
            <w:dataBinding w:prefixMappings="xmlns:ns0='urn:microsoft-dynamics-nav/reports/Standard_Sales_Credit_Memo/1307/'" w:xpath="/ns0:NavWordReportXmlPart[1]/ns0:Header[1]/ns0:VATClauseLine[1]/ns0:VATIdentifier_VATClauseLine[1]" w:storeItemID="{0890161C-DEAF-4D91-8C12-4FA3A022867E}"/>
            <w:text/>
          </w:sdtPr>
          <w:sdtContent>
            <w:tc>
              <w:tcPr>
                <w:tcW w:w="241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B42688" w:rsidP="0032200D" w:rsidRDefault="00B42688" w14:paraId="0FC76BD1" w14:textId="77777777">
                <w:pPr>
                  <w:rPr>
                    <w:sz w:val="18"/>
                  </w:rPr>
                </w:pPr>
                <w:r>
                  <w:rPr>
                    <w:sz w:val="18"/>
                  </w:rPr>
                  <w:t>VATIdentifier_VATClauseLine</w:t>
                </w:r>
              </w:p>
            </w:tc>
          </w:sdtContent>
        </w:sdt>
        <w:sdt>
          <w:sdtPr>
            <w:rPr>
              <w:sz w:val="18"/>
            </w:rPr>
            <w:alias w:val="#Nav: /Header/VATClauseLine/Description_VATClauseLine"/>
            <w:tag w:val="#Nav: Standard_Sales_Credit_Memo/1307"/>
            <w:id w:val="983973089"/>
            <w:placeholder>
              <w:docPart w:val="022A388CA3374D7D8477BC35FC96DAA1"/>
            </w:placeholder>
            <w:dataBinding w:prefixMappings="xmlns:ns0='urn:microsoft-dynamics-nav/reports/Standard_Sales_Credit_Memo/1307/'" w:xpath="/ns0:NavWordReportXmlPart[1]/ns0:Header[1]/ns0:VATClauseLine[1]/ns0:Description_VATClauseLine[1]" w:storeItemID="{0890161C-DEAF-4D91-8C12-4FA3A022867E}"/>
            <w:text/>
          </w:sdtPr>
          <w:sdtContent>
            <w:tc>
              <w:tcPr>
                <w:tcW w:w="552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B42688" w:rsidP="0032200D" w:rsidRDefault="00B42688" w14:paraId="707FEE37" w14:textId="77777777">
                <w:pPr>
                  <w:rPr>
                    <w:sz w:val="18"/>
                  </w:rPr>
                </w:pPr>
                <w:r>
                  <w:rPr>
                    <w:sz w:val="18"/>
                  </w:rPr>
                  <w:t>Description_VATClauseLine</w:t>
                </w:r>
              </w:p>
            </w:tc>
          </w:sdtContent>
        </w:sdt>
        <w:sdt>
          <w:sdtPr>
            <w:rPr>
              <w:sz w:val="18"/>
            </w:rPr>
            <w:alias w:val="#Nav: /Header/VATClauseLine/VATAmount_VATClauseLine"/>
            <w:tag w:val="#Nav: Standard_Sales_Credit_Memo/1307"/>
            <w:id w:val="-1432200154"/>
            <w:placeholder>
              <w:docPart w:val="022A388CA3374D7D8477BC35FC96DAA1"/>
            </w:placeholder>
            <w:dataBinding w:prefixMappings="xmlns:ns0='urn:microsoft-dynamics-nav/reports/Standard_Sales_Credit_Memo/1307/'" w:xpath="/ns0:NavWordReportXmlPart[1]/ns0:Header[1]/ns0:VATClauseLine[1]/ns0:VATAmount_VATClauseLine[1]" w:storeItemID="{0890161C-DEAF-4D91-8C12-4FA3A022867E}"/>
            <w:text/>
          </w:sdtPr>
          <w:sdtContent>
            <w:tc>
              <w:tcPr>
                <w:tcW w:w="225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B42688" w:rsidP="0032200D" w:rsidRDefault="00B42688" w14:paraId="76E2A425" w14:textId="77777777">
                <w:pPr>
                  <w:rPr>
                    <w:sz w:val="18"/>
                  </w:rPr>
                </w:pPr>
                <w:r>
                  <w:rPr>
                    <w:sz w:val="18"/>
                  </w:rPr>
                  <w:t>VATAmount_VATClauseLine</w:t>
                </w:r>
              </w:p>
            </w:tc>
          </w:sdtContent>
        </w:sdt>
      </w:tr>
      <w:tr w:rsidR="00B42688" w:rsidTr="0032200D" w14:paraId="4338EC00" w14:textId="77777777">
        <w:trPr>
          <w:jc w:val="right"/>
        </w:trPr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2688" w:rsidP="0032200D" w:rsidRDefault="00B42688" w14:paraId="3812141F" w14:textId="77777777">
            <w:pPr>
              <w:keepNext/>
              <w:spacing w:before="120" w:after="60"/>
              <w:rPr>
                <w:sz w:val="18"/>
              </w:rPr>
            </w:pPr>
          </w:p>
        </w:tc>
        <w:tc>
          <w:tcPr>
            <w:tcW w:w="55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2688" w:rsidP="0032200D" w:rsidRDefault="00B42688" w14:paraId="289AB6F7" w14:textId="4242077B">
            <w:pPr>
              <w:rPr>
                <w:sz w:val="18"/>
              </w:rPr>
            </w:pPr>
          </w:p>
        </w:tc>
        <w:tc>
          <w:tcPr>
            <w:tcW w:w="22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2688" w:rsidP="0032200D" w:rsidRDefault="00B42688" w14:paraId="5269E311" w14:textId="77777777">
            <w:pPr>
              <w:keepNext/>
              <w:spacing w:before="120" w:after="60"/>
              <w:rPr>
                <w:sz w:val="18"/>
              </w:rPr>
            </w:pPr>
          </w:p>
        </w:tc>
      </w:tr>
    </w:tbl>
    <w:p w:rsidRPr="00133E05" w:rsidR="00B42688" w:rsidP="00133E05" w:rsidRDefault="00B42688" w14:paraId="79C29A42" w14:textId="77777777"/>
    <w:sectPr w:rsidRPr="00133E05" w:rsidR="00B42688" w:rsidSect="00782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5DF3" w:rsidP="00E40C63" w:rsidRDefault="00035DF3" w14:paraId="05C78CBC" w14:textId="77777777">
      <w:pPr>
        <w:spacing w:after="0"/>
      </w:pPr>
      <w:r>
        <w:separator/>
      </w:r>
    </w:p>
  </w:endnote>
  <w:endnote w:type="continuationSeparator" w:id="0">
    <w:p w:rsidR="00035DF3" w:rsidP="00E40C63" w:rsidRDefault="00035DF3" w14:paraId="5B799D5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50BC" w:rsidRDefault="00AF50BC" w14:paraId="3073791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72C832CA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0890161C-DEAF-4D91-8C12-4FA3A022867E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4666CBD1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0A5EB5D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284331D8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34DBE40A" w14:textId="77777777">
          <w:pPr>
            <w:pStyle w:val="NoSpacing"/>
          </w:pPr>
        </w:p>
      </w:tc>
    </w:tr>
  </w:tbl>
  <w:p w:rsidRPr="001D1CE2" w:rsidR="000E071F" w:rsidP="001D1CE2" w:rsidRDefault="000E071F" w14:paraId="0551637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361E3E8E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0890161C-DEAF-4D91-8C12-4FA3A022867E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2862EAD8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75D819A3" w14:textId="77777777"/>
      </w:tc>
      <w:tc>
        <w:tcPr>
          <w:tcW w:w="1250" w:type="pct"/>
        </w:tcPr>
        <w:p w:rsidRPr="00873B21" w:rsidR="00873B21" w:rsidP="00873B21" w:rsidRDefault="00873B21" w14:paraId="7E5C72C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BAB4FB9" w14:textId="77777777"/>
      </w:tc>
    </w:tr>
    <w:tr w:rsidR="00873B21" w:rsidTr="00782744" w14:paraId="13097B79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415298F7" w14:textId="77777777">
              <w:pPr>
                <w:pStyle w:val="Heading2"/>
                <w:outlineLvl w:val="1"/>
              </w:pPr>
              <w:r w:rsidRPr="00873B21"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18C30B3B" w14:textId="77777777">
              <w:pPr>
                <w:pStyle w:val="Heading2"/>
                <w:outlineLvl w:val="1"/>
              </w:pPr>
              <w:r w:rsidRPr="00873B21"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0D92A590" w14:textId="77777777">
              <w:pPr>
                <w:pStyle w:val="Heading2"/>
                <w:outlineLvl w:val="1"/>
              </w:pPr>
              <w:r w:rsidRPr="00873B21"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0890161C-DEAF-4D91-8C12-4FA3A022867E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DE63198" w14:textId="77777777">
              <w:pPr>
                <w:pStyle w:val="Heading2"/>
                <w:outlineLvl w:val="1"/>
              </w:pPr>
              <w:r w:rsidRPr="00873B21">
                <w:t>EMail_Header_Lbl</w:t>
              </w:r>
            </w:p>
          </w:tc>
        </w:sdtContent>
      </w:sdt>
    </w:tr>
    <w:tr w:rsidR="00873B21" w:rsidTr="00782744" w14:paraId="269CA525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6DD28FF8" w14:textId="77777777">
              <w:r w:rsidRPr="00873B21"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41EA1415" w14:textId="77777777">
              <w:r w:rsidRPr="00873B21">
                <w:t>CompanyHomePage</w:t>
              </w:r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4C112E30" w14:textId="77777777">
              <w:r w:rsidRPr="00873B21">
                <w:t>CompanyPhoneNo</w:t>
              </w:r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0890161C-DEAF-4D91-8C12-4FA3A022867E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A25C8FE" w14:textId="77777777">
              <w:r w:rsidRPr="00873B21">
                <w:t>CompanyEMail</w:t>
              </w:r>
            </w:p>
          </w:tc>
        </w:sdtContent>
      </w:sdt>
    </w:tr>
    <w:tr w:rsidR="00873B21" w:rsidTr="00782744" w14:paraId="19C8E82A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6278535B" w14:textId="77777777">
              <w:pPr>
                <w:pStyle w:val="Heading2"/>
                <w:outlineLvl w:val="1"/>
              </w:pPr>
              <w:r w:rsidRPr="00873B21">
                <w:t>CompanyBankName</w:t>
              </w:r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3D22BEDF" w14:textId="77777777">
              <w:pPr>
                <w:pStyle w:val="Heading2"/>
                <w:outlineLvl w:val="1"/>
              </w:pPr>
              <w:r w:rsidRPr="00873B21"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790151AB" w14:textId="77777777">
              <w:pPr>
                <w:pStyle w:val="Heading2"/>
                <w:outlineLvl w:val="1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0890161C-DEAF-4D91-8C12-4FA3A022867E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2A6F319" w14:textId="77777777">
              <w:pPr>
                <w:pStyle w:val="Heading2"/>
                <w:outlineLvl w:val="1"/>
              </w:pPr>
              <w:r w:rsidRPr="00873B21">
                <w:t>CompanyGiroNo_Lbl</w:t>
              </w:r>
            </w:p>
          </w:tc>
        </w:sdtContent>
      </w:sdt>
    </w:tr>
    <w:tr w:rsidR="00873B21" w:rsidTr="00782744" w14:paraId="7B2311F0" w14:textId="77777777">
      <w:tc>
        <w:tcPr>
          <w:tcW w:w="1250" w:type="pct"/>
        </w:tcPr>
        <w:p w:rsidR="00873B21" w:rsidP="00873B21" w:rsidRDefault="00000000" w14:paraId="4B7F642E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0890161C-DEAF-4D91-8C12-4FA3A022867E}"/>
              <w:text/>
            </w:sdtPr>
            <w:sdtContent>
              <w:r w:rsidRPr="00873B21" w:rsidR="00873B21">
                <w:t>CompanyBankBranchNo</w:t>
              </w:r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0890161C-DEAF-4D91-8C12-4FA3A022867E}"/>
              <w:text/>
            </w:sdtPr>
            <w:sdtContent>
              <w:r w:rsidRPr="00873B21" w:rsidR="00873B21">
                <w:t>CompanyBankAccountNo</w:t>
              </w:r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71331924" w14:textId="77777777">
              <w:pPr>
                <w:pStyle w:val="NoSpacing"/>
              </w:pPr>
              <w:r w:rsidRPr="00873B21"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0890161C-DEAF-4D91-8C12-4FA3A022867E}"/>
          <w:text/>
        </w:sdtPr>
        <w:sdtContent>
          <w:tc>
            <w:tcPr>
              <w:tcW w:w="1250" w:type="pct"/>
            </w:tcPr>
            <w:p w:rsidR="00873B21" w:rsidP="00873B21" w:rsidRDefault="00873B21" w14:paraId="5058718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0890161C-DEAF-4D91-8C12-4FA3A022867E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6C079D1B" w14:textId="77777777">
              <w:pPr>
                <w:pStyle w:val="NoSpacing"/>
              </w:pPr>
              <w:r w:rsidRPr="00873B21">
                <w:t>CompanyGiroNo</w:t>
              </w:r>
            </w:p>
          </w:tc>
        </w:sdtContent>
      </w:sdt>
    </w:tr>
  </w:tbl>
  <w:p w:rsidRPr="00873B21" w:rsidR="00873B21" w:rsidRDefault="00873B21" w14:paraId="0B740B38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5DF3" w:rsidP="00E40C63" w:rsidRDefault="00035DF3" w14:paraId="0FE0DE15" w14:textId="77777777">
      <w:pPr>
        <w:spacing w:after="0"/>
      </w:pPr>
      <w:r>
        <w:separator/>
      </w:r>
    </w:p>
  </w:footnote>
  <w:footnote w:type="continuationSeparator" w:id="0">
    <w:p w:rsidR="00035DF3" w:rsidP="00E40C63" w:rsidRDefault="00035DF3" w14:paraId="6920AD9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50BC" w:rsidRDefault="00AF50BC" w14:paraId="047CB6B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3CCAC561" w14:textId="77777777">
      <w:tc>
        <w:tcPr>
          <w:tcW w:w="5098" w:type="dxa"/>
        </w:tcPr>
        <w:p w:rsidRPr="00BD4E95" w:rsidR="00BD4E95" w:rsidP="00BD4E95" w:rsidRDefault="00000000" w14:paraId="7DBBE71D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0890161C-DEAF-4D91-8C12-4FA3A022867E}"/>
              <w:text/>
            </w:sdtPr>
            <w:sdtContent>
              <w:r w:rsidRPr="00BD4E95" w:rsidR="00BD4E95">
                <w:rPr>
                  <w:rStyle w:val="Strong"/>
                </w:rPr>
                <w:t>DocumentTitle_Lbl</w:t>
              </w:r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0890161C-DEAF-4D91-8C12-4FA3A022867E}"/>
              <w:text/>
            </w:sdtPr>
            <w:sdtContent>
              <w:r w:rsidRPr="00BD4E95" w:rsidR="00BD4E95">
                <w:rPr>
                  <w:rStyle w:val="Strong"/>
                </w:rPr>
                <w:t>DocumentNo</w:t>
              </w:r>
            </w:sdtContent>
          </w:sdt>
        </w:p>
        <w:p w:rsidRPr="00DF6462" w:rsidR="00BD4E95" w:rsidP="00BD4E95" w:rsidRDefault="00000000" w14:paraId="2C9E2E03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0890161C-DEAF-4D91-8C12-4FA3A022867E}"/>
              <w:text/>
            </w:sdtPr>
            <w:sdtContent>
              <w:r w:rsidRPr="00DF6462" w:rsidR="00BD4E95">
                <w:t>DocumentDate</w:t>
              </w:r>
            </w:sdtContent>
          </w:sdt>
        </w:p>
        <w:p w:rsidR="00BD4E95" w:rsidP="00BD4E95" w:rsidRDefault="00000000" w14:paraId="4B57E0E9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0890161C-DEAF-4D91-8C12-4FA3A022867E}"/>
              <w:text/>
            </w:sdtPr>
            <w:sdtContent>
              <w:r w:rsidRPr="00DF6462" w:rsidR="00BD4E95">
                <w:t>Page_Lbl</w:t>
              </w:r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82744">
            <w:rPr>
              <w:noProof/>
            </w:rPr>
            <w:t>1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A4593C">
            <w:rPr>
              <w:noProof/>
            </w:rPr>
            <w:fldChar w:fldCharType="begin"/>
          </w:r>
          <w:r w:rsidR="00A4593C">
            <w:rPr>
              <w:noProof/>
            </w:rPr>
            <w:instrText xml:space="preserve"> NUMPAGES  \* Arabic  \* MERGEFORMAT </w:instrText>
          </w:r>
          <w:r w:rsidR="00A4593C">
            <w:rPr>
              <w:noProof/>
            </w:rPr>
            <w:fldChar w:fldCharType="separate"/>
          </w:r>
          <w:r w:rsidR="00782744">
            <w:rPr>
              <w:noProof/>
            </w:rPr>
            <w:t>1</w:t>
          </w:r>
          <w:r w:rsidR="00A4593C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055C30DA" w14:textId="77777777">
          <w:pPr>
            <w:pStyle w:val="Header"/>
          </w:pPr>
        </w:p>
      </w:tc>
    </w:tr>
  </w:tbl>
  <w:p w:rsidRPr="001D1CE2" w:rsidR="00D6006D" w:rsidP="00D6006D" w:rsidRDefault="00D6006D" w14:paraId="4A02FE31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3736F153" w14:textId="77777777">
      <w:tc>
        <w:tcPr>
          <w:tcW w:w="5098" w:type="dxa"/>
        </w:tcPr>
        <w:p w:rsidRPr="0026269B" w:rsidR="00DF6462" w:rsidP="00DF6462" w:rsidRDefault="00000000" w14:paraId="0884C53C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0890161C-DEAF-4D91-8C12-4FA3A022867E}"/>
              <w:text/>
            </w:sdtPr>
            <w:sdtContent>
              <w:r w:rsidRPr="00DF6462" w:rsidR="00DF6462">
                <w:t>DocumentTitle_Lbl</w:t>
              </w:r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0890161C-DEAF-4D91-8C12-4FA3A022867E}"/>
              <w:text/>
            </w:sdtPr>
            <w:sdtContent>
              <w:r w:rsidRPr="00DF6462" w:rsidR="00DF6462">
                <w:t>DocumentNo</w:t>
              </w:r>
            </w:sdtContent>
          </w:sdt>
        </w:p>
        <w:p w:rsidRPr="00DF6462" w:rsidR="00DF6462" w:rsidP="00DF6462" w:rsidRDefault="00000000" w14:paraId="688F4292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0890161C-DEAF-4D91-8C12-4FA3A022867E}"/>
              <w:text/>
            </w:sdtPr>
            <w:sdtContent>
              <w:r w:rsidRPr="00DF6462" w:rsidR="00DF6462">
                <w:t>DocumentDate</w:t>
              </w:r>
            </w:sdtContent>
          </w:sdt>
        </w:p>
        <w:p w:rsidRPr="00DF6462" w:rsidR="00DF6462" w:rsidP="00DF6462" w:rsidRDefault="00000000" w14:paraId="5AF9C895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0890161C-DEAF-4D91-8C12-4FA3A022867E}"/>
              <w:text/>
            </w:sdtPr>
            <w:sdtContent>
              <w:r w:rsidRPr="00DF6462" w:rsidR="00DF6462">
                <w:t>Page_Lbl</w:t>
              </w:r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B42688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A4593C">
            <w:rPr>
              <w:noProof/>
            </w:rPr>
            <w:fldChar w:fldCharType="begin"/>
          </w:r>
          <w:r w:rsidR="00A4593C">
            <w:rPr>
              <w:noProof/>
            </w:rPr>
            <w:instrText xml:space="preserve"> NUMPAGES  \* Arabic  \* MERGEFORMAT </w:instrText>
          </w:r>
          <w:r w:rsidR="00A4593C">
            <w:rPr>
              <w:noProof/>
            </w:rPr>
            <w:fldChar w:fldCharType="separate"/>
          </w:r>
          <w:r w:rsidR="00B42688">
            <w:rPr>
              <w:noProof/>
            </w:rPr>
            <w:t>1</w:t>
          </w:r>
          <w:r w:rsidR="00A4593C">
            <w:rPr>
              <w:noProof/>
            </w:rPr>
            <w:fldChar w:fldCharType="end"/>
          </w:r>
        </w:p>
        <w:p w:rsidR="00DF6462" w:rsidRDefault="00DF6462" w14:paraId="3B90EB66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0890161C-DEAF-4D91-8C12-4FA3A022867E}"/>
            <w:picture/>
          </w:sdtPr>
          <w:sdtContent>
            <w:p w:rsidR="00DF6462" w:rsidP="00782744" w:rsidRDefault="00DF6462" w14:paraId="41A377C7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14693778" wp14:editId="2381A461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51D4C36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35DF3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3E05"/>
    <w:rsid w:val="00134A71"/>
    <w:rsid w:val="00151C73"/>
    <w:rsid w:val="001621D9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74AD5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B3ADD"/>
    <w:rsid w:val="003D120B"/>
    <w:rsid w:val="003D4B80"/>
    <w:rsid w:val="003E2178"/>
    <w:rsid w:val="003F77E2"/>
    <w:rsid w:val="00492354"/>
    <w:rsid w:val="004A4D71"/>
    <w:rsid w:val="004B22F6"/>
    <w:rsid w:val="004B47ED"/>
    <w:rsid w:val="004B6FE5"/>
    <w:rsid w:val="004C60A5"/>
    <w:rsid w:val="004D765B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6558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B3B72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4593C"/>
    <w:rsid w:val="00A76F36"/>
    <w:rsid w:val="00A9010E"/>
    <w:rsid w:val="00A940EF"/>
    <w:rsid w:val="00A9726D"/>
    <w:rsid w:val="00AE055E"/>
    <w:rsid w:val="00AF1EDD"/>
    <w:rsid w:val="00AF4452"/>
    <w:rsid w:val="00AF50BC"/>
    <w:rsid w:val="00B01DA6"/>
    <w:rsid w:val="00B22FDE"/>
    <w:rsid w:val="00B32D4B"/>
    <w:rsid w:val="00B402B9"/>
    <w:rsid w:val="00B42688"/>
    <w:rsid w:val="00B437D5"/>
    <w:rsid w:val="00B57659"/>
    <w:rsid w:val="00B60D54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E260B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DF6462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77C5C"/>
    <w:rsid w:val="00F81AE9"/>
    <w:rsid w:val="00F848FB"/>
    <w:rsid w:val="00F86468"/>
    <w:rsid w:val="00FA4D66"/>
    <w:rsid w:val="00FB06A1"/>
    <w:rsid w:val="00FB3DCE"/>
    <w:rsid w:val="00FD6A00"/>
    <w:rsid w:val="00FE1868"/>
    <w:rsid w:val="00FE3E4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8EF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336D0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336D0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336D0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ADD2-9A8A-4BBA-B1E6-70876007D26F}"/>
      </w:docPartPr>
      <w:docPartBody>
        <w:p w:rsidR="00387F7E" w:rsidRDefault="00F336D0">
          <w:r w:rsidRPr="0070516B">
            <w:rPr>
              <w:rStyle w:val="PlaceholderText"/>
            </w:rPr>
            <w:t>Click here to enter text.</w:t>
          </w:r>
        </w:p>
      </w:docPartBody>
    </w:docPart>
    <w:docPart>
      <w:docPartPr>
        <w:name w:val="022A388CA3374D7D8477BC35FC96D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BCCBB-CE52-4259-9721-77D20909400F}"/>
      </w:docPartPr>
      <w:docPartBody>
        <w:p w:rsidR="00DF5C21" w:rsidRDefault="00387F7E" w:rsidP="00387F7E">
          <w:pPr>
            <w:pStyle w:val="022A388CA3374D7D8477BC35FC96DA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2E0D9-8B79-4798-AAAA-2E7B429E159C}"/>
      </w:docPartPr>
      <w:docPartBody>
        <w:p w:rsidR="00FA76D2" w:rsidRDefault="00DF5C21">
          <w:r w:rsidRPr="00386F5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47358"/>
    <w:rsid w:val="00305D63"/>
    <w:rsid w:val="003378E7"/>
    <w:rsid w:val="00387F7E"/>
    <w:rsid w:val="003A330A"/>
    <w:rsid w:val="004528DA"/>
    <w:rsid w:val="008E0D2D"/>
    <w:rsid w:val="00945954"/>
    <w:rsid w:val="00950B68"/>
    <w:rsid w:val="00BF5B48"/>
    <w:rsid w:val="00DF5C21"/>
    <w:rsid w:val="00ED4802"/>
    <w:rsid w:val="00F336D0"/>
    <w:rsid w:val="00FA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C21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5859AE1AC624222A30D3DF9240B65D4">
    <w:name w:val="C5859AE1AC624222A30D3DF9240B65D4"/>
    <w:rsid w:val="00387F7E"/>
    <w:rPr>
      <w:lang w:val="da-DK" w:eastAsia="da-DK"/>
    </w:rPr>
  </w:style>
  <w:style w:type="paragraph" w:customStyle="1" w:styleId="022A388CA3374D7D8477BC35FC96DAA1">
    <w:name w:val="022A388CA3374D7D8477BC35FC96DAA1"/>
    <w:rsid w:val="00387F7E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umerNo>BilltoCustumerNo</BilltoCustumerNo>
    <BilltoCustumerNo_Lbl>BilltoCustumerNo_Lbl</BilltoCustumerNo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0161C-DEAF-4D91-8C12-4FA3A022867E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C96421BC-026A-4C7D-8070-EDD1F65C23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2019-04-09T10:00:00Z</dcterms:created>
  <dcterms:modified xsi:type="dcterms:W3CDTF">2022-06-20T12:28:00Z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2020-02-04T14:45:17.4747092Z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49738ef0-0967-4202-920d-fca8ac1aabbc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