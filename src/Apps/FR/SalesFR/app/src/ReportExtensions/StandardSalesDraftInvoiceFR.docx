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707F1306" w14:textId="77777777">
        <w:tc>
          <w:tcPr>
            <w:tcW w:w="2500" w:type="pct"/>
          </w:tcPr>
          <w:p w:rsidRPr="00245B0E" w:rsidR="005C273C" w:rsidP="00DB757F" w:rsidRDefault="00000000" w14:paraId="7ECB1C8E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_Sales_Draft_Invoice_FR/10802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_Sales_Draft_Invoice_FR/10802/'" w:xpath="/ns0:NavWordReportXmlPart[1]/ns0:Header[1]/ns0:CustomerAddress1[1]" w:storeItemID="{7028D871-7E4C-483B-A1A4-1C460AE15E78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11367B9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_Sales_Draft_Invoice_FR/10802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_Sales_Draft_Invoice_FR/10802/'" w:xpath="/ns0:NavWordReportXmlPart[1]/ns0:Header[1]/ns0:CompanyAddress1[1]" w:storeItemID="{7028D871-7E4C-483B-A1A4-1C460AE15E78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4E830A5A" w14:textId="77777777">
        <w:tc>
          <w:tcPr>
            <w:tcW w:w="2500" w:type="pct"/>
          </w:tcPr>
          <w:p w:rsidRPr="00245B0E" w:rsidR="005C273C" w:rsidP="00DB757F" w:rsidRDefault="00000000" w14:paraId="5609BFD2" w14:textId="77777777">
            <w:pPr>
              <w:pStyle w:val="NoSpacing"/>
            </w:pPr>
            <w:sdt>
              <w:sdtPr>
                <w:alias w:val="#Nav: /Header/CustomerAddress2"/>
                <w:tag w:val="#Nav: Stand_Sales_Draft_Invoice_FR/10802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_Sales_Draft_Invoice_FR/10802/'" w:xpath="/ns0:NavWordReportXmlPart[1]/ns0:Header[1]/ns0:CustomerAddress2[1]" w:storeItemID="{7028D871-7E4C-483B-A1A4-1C460AE15E78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4F10B1D5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_Sales_Draft_Invoice_FR/10802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_Sales_Draft_Invoice_FR/10802/'" w:xpath="/ns0:NavWordReportXmlPart[1]/ns0:Header[1]/ns0:CompanyAddress2[1]" w:storeItemID="{7028D871-7E4C-483B-A1A4-1C460AE15E78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0ED37168" w14:textId="77777777">
        <w:tc>
          <w:tcPr>
            <w:tcW w:w="2500" w:type="pct"/>
          </w:tcPr>
          <w:p w:rsidRPr="00245B0E" w:rsidR="005C273C" w:rsidP="00DB757F" w:rsidRDefault="00000000" w14:paraId="1430ED99" w14:textId="77777777">
            <w:pPr>
              <w:pStyle w:val="NoSpacing"/>
            </w:pPr>
            <w:sdt>
              <w:sdtPr>
                <w:alias w:val="#Nav: /Header/CustomerAddress3"/>
                <w:tag w:val="#Nav: Stand_Sales_Draft_Invoice_FR/10802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_Sales_Draft_Invoice_FR/10802/'" w:xpath="/ns0:NavWordReportXmlPart[1]/ns0:Header[1]/ns0:CustomerAddress3[1]" w:storeItemID="{7028D871-7E4C-483B-A1A4-1C460AE15E78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3417C453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_Sales_Draft_Invoice_FR/10802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_Sales_Draft_Invoice_FR/10802/'" w:xpath="/ns0:NavWordReportXmlPart[1]/ns0:Header[1]/ns0:CompanyAddress3[1]" w:storeItemID="{7028D871-7E4C-483B-A1A4-1C460AE15E78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71027F7E" w14:textId="77777777">
        <w:tc>
          <w:tcPr>
            <w:tcW w:w="2500" w:type="pct"/>
          </w:tcPr>
          <w:p w:rsidRPr="00245B0E" w:rsidR="005C273C" w:rsidP="00DB757F" w:rsidRDefault="00000000" w14:paraId="60B260AC" w14:textId="77777777">
            <w:pPr>
              <w:pStyle w:val="NoSpacing"/>
            </w:pPr>
            <w:sdt>
              <w:sdtPr>
                <w:alias w:val="#Nav: /Header/CustomerAddress4"/>
                <w:tag w:val="#Nav: Stand_Sales_Draft_Invoice_FR/10802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_Sales_Draft_Invoice_FR/10802/'" w:xpath="/ns0:NavWordReportXmlPart[1]/ns0:Header[1]/ns0:CustomerAddress4[1]" w:storeItemID="{7028D871-7E4C-483B-A1A4-1C460AE15E78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363381AC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_Sales_Draft_Invoice_FR/10802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_Sales_Draft_Invoice_FR/10802/'" w:xpath="/ns0:NavWordReportXmlPart[1]/ns0:Header[1]/ns0:CompanyAddress4[1]" w:storeItemID="{7028D871-7E4C-483B-A1A4-1C460AE15E78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0C337BFA" w14:textId="77777777">
        <w:tc>
          <w:tcPr>
            <w:tcW w:w="2500" w:type="pct"/>
          </w:tcPr>
          <w:p w:rsidRPr="00245B0E" w:rsidR="005C273C" w:rsidP="00DB757F" w:rsidRDefault="00000000" w14:paraId="07E20714" w14:textId="77777777">
            <w:pPr>
              <w:pStyle w:val="NoSpacing"/>
            </w:pPr>
            <w:sdt>
              <w:sdtPr>
                <w:alias w:val="#Nav: /Header/CustomerAddress5"/>
                <w:tag w:val="#Nav: Stand_Sales_Draft_Invoice_FR/10802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_Sales_Draft_Invoice_FR/10802/'" w:xpath="/ns0:NavWordReportXmlPart[1]/ns0:Header[1]/ns0:CustomerAddress5[1]" w:storeItemID="{7028D871-7E4C-483B-A1A4-1C460AE15E78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053638F3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_Sales_Draft_Invoice_FR/10802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_Sales_Draft_Invoice_FR/10802/'" w:xpath="/ns0:NavWordReportXmlPart[1]/ns0:Header[1]/ns0:CompanyAddress5[1]" w:storeItemID="{7028D871-7E4C-483B-A1A4-1C460AE15E78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72FE5132" w14:textId="77777777">
        <w:tc>
          <w:tcPr>
            <w:tcW w:w="2500" w:type="pct"/>
          </w:tcPr>
          <w:p w:rsidRPr="00245B0E" w:rsidR="005C273C" w:rsidP="00DB757F" w:rsidRDefault="00000000" w14:paraId="2E27D40D" w14:textId="77777777">
            <w:pPr>
              <w:pStyle w:val="NoSpacing"/>
            </w:pPr>
            <w:sdt>
              <w:sdtPr>
                <w:alias w:val="#Nav: /Header/CustomerAddress6"/>
                <w:tag w:val="#Nav: Stand_Sales_Draft_Invoice_FR/10802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_Sales_Draft_Invoice_FR/10802/'" w:xpath="/ns0:NavWordReportXmlPart[1]/ns0:Header[1]/ns0:CustomerAddress6[1]" w:storeItemID="{7028D871-7E4C-483B-A1A4-1C460AE15E78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48FED355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_Sales_Draft_Invoice_FR/10802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_Sales_Draft_Invoice_FR/10802/'" w:xpath="/ns0:NavWordReportXmlPart[1]/ns0:Header[1]/ns0:CompanyAddress6[1]" w:storeItemID="{7028D871-7E4C-483B-A1A4-1C460AE15E78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0D8B64A8" w14:textId="77777777">
        <w:tc>
          <w:tcPr>
            <w:tcW w:w="2500" w:type="pct"/>
          </w:tcPr>
          <w:p w:rsidRPr="00245B0E" w:rsidR="005C273C" w:rsidP="00DB757F" w:rsidRDefault="00000000" w14:paraId="217DEBE5" w14:textId="77777777">
            <w:pPr>
              <w:pStyle w:val="NoSpacing"/>
            </w:pPr>
            <w:sdt>
              <w:sdtPr>
                <w:alias w:val="#Nav: /Header/CustomerAddress7"/>
                <w:tag w:val="#Nav: Stand_Sales_Draft_Invoice_FR/10802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_Sales_Draft_Invoice_FR/10802/'" w:xpath="/ns0:NavWordReportXmlPart[1]/ns0:Header[1]/ns0:CustomerAddress7[1]" w:storeItemID="{7028D871-7E4C-483B-A1A4-1C460AE15E78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6CF6610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_Sales_Draft_Invoice_FR/10802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_Sales_Draft_Invoice_FR/10802/'" w:xpath="/ns0:NavWordReportXmlPart[1]/ns0:Header[1]/ns0:CompanyLegalOffice_Lbl[1]" w:storeItemID="{7028D871-7E4C-483B-A1A4-1C460AE15E78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_Sales_Draft_Invoice_FR/10802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_Sales_Draft_Invoice_FR/10802/'" w:xpath="/ns0:NavWordReportXmlPart[1]/ns0:Header[1]/ns0:CompanyLegalOffice[1]" w:storeItemID="{7028D871-7E4C-483B-A1A4-1C460AE15E78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144639E5" w14:textId="77777777">
        <w:tc>
          <w:tcPr>
            <w:tcW w:w="2500" w:type="pct"/>
          </w:tcPr>
          <w:sdt>
            <w:sdtPr>
              <w:alias w:val="#Nav: /Header/CustomerAddress8"/>
              <w:tag w:val="#Nav: Stand_Sales_Draft_Invoice_FR/10802"/>
              <w:id w:val="571465082"/>
              <w:placeholder>
                <w:docPart w:val="956CDC42C9E141AFAC9F698AFF0EFAC8"/>
              </w:placeholder>
              <w:dataBinding w:prefixMappings="xmlns:ns0='urn:microsoft-dynamics-nav/reports/Stand_Sales_Draft_Invoice_FR/10802/'" w:xpath="/ns0:NavWordReportXmlPart[1]/ns0:Header[1]/ns0:CustomerAddress8[1]" w:storeItemID="{7028D871-7E4C-483B-A1A4-1C460AE15E78}"/>
              <w:text/>
            </w:sdtPr>
            <w:sdtContent>
              <w:p w:rsidRPr="00245B0E" w:rsidR="005C273C" w:rsidP="00DB757F" w:rsidRDefault="005C273C" w14:paraId="37A149CA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41988C2C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6527CBB9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Pr="005C273C" w:rsidR="005C273C" w:rsidTr="005C273C" w14:paraId="74FB68C3" w14:textId="77777777">
        <w:sdt>
          <w:sdtPr>
            <w:alias w:val="#Nav: /Header/YourReference__Lbl"/>
            <w:tag w:val="#Nav: Stand_Sales_Draft_Invoice_FR/10802"/>
            <w:id w:val="-566887149"/>
            <w:placeholder>
              <w:docPart w:val="C4027D464B5D4815A0BC6751F25356F2"/>
            </w:placeholder>
            <w:dataBinding w:prefixMappings="xmlns:ns0='urn:microsoft-dynamics-nav/reports/Stand_Sales_Draft_Invoice_FR/10802/'" w:xpath="/ns0:NavWordReportXmlPart[1]/ns0:Header[1]/ns0:YourReference__Lbl[1]" w:storeItemID="{7028D871-7E4C-483B-A1A4-1C460AE15E78}"/>
            <w:text/>
          </w:sdtPr>
          <w:sdtContent>
            <w:tc>
              <w:tcPr>
                <w:tcW w:w="1250" w:type="pct"/>
              </w:tcPr>
              <w:p w:rsidRPr="005C273C" w:rsidR="005C273C" w:rsidP="005C273C" w:rsidRDefault="0043195D" w14:paraId="42BF67A0" w14:textId="7777777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_Sales_Draft_Invoice_FR/10802"/>
            <w:id w:val="-244584271"/>
            <w:placeholder>
              <w:docPart w:val="56F5F8E90F5643FAA719A81EA6F884BF"/>
            </w:placeholder>
            <w:dataBinding w:prefixMappings="xmlns:ns0='urn:microsoft-dynamics-nav/reports/Stand_Sales_Draft_Invoice_FR/10802/'" w:xpath="/ns0:NavWordReportXmlPart[1]/ns0:Header[1]/ns0:SalesPersonBlank_Lbl[1]" w:storeItemID="{7028D871-7E4C-483B-A1A4-1C460AE15E78}"/>
            <w:text/>
          </w:sdtPr>
          <w:sdtContent>
            <w:tc>
              <w:tcPr>
                <w:tcW w:w="1250" w:type="pct"/>
              </w:tcPr>
              <w:p w:rsidRPr="005C273C" w:rsidR="005C273C" w:rsidP="005C273C" w:rsidRDefault="005C273C" w14:paraId="43F742C9" w14:textId="77777777">
                <w:pPr>
                  <w:pStyle w:val="Heading1"/>
                  <w:outlineLvl w:val="0"/>
                </w:pPr>
                <w:r w:rsidRPr="005C273C">
                  <w:rPr>
                    <w:rStyle w:val="Heading1Char"/>
                    <w:b/>
                  </w:rPr>
                  <w:t>SalesPersonBlank_Lbl</w:t>
                </w:r>
              </w:p>
            </w:tc>
          </w:sdtContent>
        </w:sdt>
        <w:sdt>
          <w:sdtPr>
            <w:alias w:val="#Nav: /Header/PaymentTermsDescription_Lbl"/>
            <w:tag w:val="#Nav: Stand_Sales_Draft_Invoice_FR/10802"/>
            <w:id w:val="-2080432702"/>
            <w:placeholder>
              <w:docPart w:val="10143EF8F5694C75B253BF47962E16A1"/>
            </w:placeholder>
            <w:dataBinding w:prefixMappings="xmlns:ns0='urn:microsoft-dynamics-nav/reports/Stand_Sales_Draft_Invoice_FR/10802/'" w:xpath="/ns0:NavWordReportXmlPart[1]/ns0:Header[1]/ns0:PaymentTermsDescription_Lbl[1]" w:storeItemID="{7028D871-7E4C-483B-A1A4-1C460AE15E78}"/>
            <w:text/>
          </w:sdtPr>
          <w:sdtContent>
            <w:tc>
              <w:tcPr>
                <w:tcW w:w="1250" w:type="pct"/>
              </w:tcPr>
              <w:p w:rsidRPr="005C273C" w:rsidR="005C273C" w:rsidP="005C273C" w:rsidRDefault="005C273C" w14:paraId="7FC9F4CE" w14:textId="77777777">
                <w:pPr>
                  <w:pStyle w:val="Heading1"/>
                  <w:outlineLvl w:val="0"/>
                </w:pPr>
                <w:r w:rsidRPr="005C273C">
                  <w:t>PaymentTermsDescription_Lbl</w:t>
                </w:r>
              </w:p>
            </w:tc>
          </w:sdtContent>
        </w:sdt>
        <w:sdt>
          <w:sdtPr>
            <w:alias w:val="#Nav: /Header/ShipmentMethodDescription_Lbl"/>
            <w:tag w:val="#Nav: Stand_Sales_Draft_Invoice_FR/10802"/>
            <w:id w:val="-89551258"/>
            <w:placeholder>
              <w:docPart w:val="BD6775A7FCC648749F70749DDD7C7C3A"/>
            </w:placeholder>
            <w:dataBinding w:prefixMappings="xmlns:ns0='urn:microsoft-dynamics-nav/reports/Stand_Sales_Draft_Invoice_FR/10802/'" w:xpath="/ns0:NavWordReportXmlPart[1]/ns0:Header[1]/ns0:ShipmentMethodDescription_Lbl[1]" w:storeItemID="{7028D871-7E4C-483B-A1A4-1C460AE15E78}"/>
            <w:text/>
          </w:sdtPr>
          <w:sdtContent>
            <w:tc>
              <w:tcPr>
                <w:tcW w:w="1250" w:type="pct"/>
                <w:tcMar>
                  <w:right w:w="0" w:type="dxa"/>
                </w:tcMar>
              </w:tcPr>
              <w:p w:rsidRPr="005C273C" w:rsidR="005C273C" w:rsidP="005C273C" w:rsidRDefault="005C273C" w14:paraId="01C1703C" w14:textId="77777777">
                <w:pPr>
                  <w:pStyle w:val="Heading1"/>
                  <w:outlineLvl w:val="0"/>
                </w:pPr>
                <w:r w:rsidRPr="005C273C">
                  <w:t>ShipmentMethodDescription_Lbl</w:t>
                </w:r>
              </w:p>
            </w:tc>
          </w:sdtContent>
        </w:sdt>
      </w:tr>
      <w:tr w:rsidRPr="00245B0E" w:rsidR="005C273C" w:rsidTr="005C273C" w14:paraId="572175CC" w14:textId="77777777">
        <w:tc>
          <w:tcPr>
            <w:tcW w:w="1250" w:type="pct"/>
          </w:tcPr>
          <w:p w:rsidRPr="00245B0E" w:rsidR="005C273C" w:rsidP="005C273C" w:rsidRDefault="00000000" w14:paraId="6BEEFF2B" w14:textId="77777777">
            <w:sdt>
              <w:sdtPr>
                <w:alias w:val="#Nav: /Header/YourReference"/>
                <w:tag w:val="#Nav: Stand_Sales_Draft_Invoice_FR/10802"/>
                <w:id w:val="520907351"/>
                <w:placeholder>
                  <w:docPart w:val="B0C2B043F3D34C0084D795C2D42292ED"/>
                </w:placeholder>
                <w:dataBinding w:prefixMappings="xmlns:ns0='urn:microsoft-dynamics-nav/reports/Stand_Sales_Draft_Invoice_FR/10802/'" w:xpath="/ns0:NavWordReportXmlPart[1]/ns0:Header[1]/ns0:YourReference[1]" w:storeItemID="{7028D871-7E4C-483B-A1A4-1C460AE15E78}"/>
                <w:text/>
              </w:sdtPr>
              <w:sdtContent>
                <w:r w:rsidRPr="00245B0E" w:rsidR="005C273C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SalesPersonName"/>
            <w:tag w:val="#Nav: Stand_Sales_Draft_Invoice_FR/10802"/>
            <w:id w:val="647404406"/>
            <w:placeholder>
              <w:docPart w:val="8762CFA600EA484C895E036535919189"/>
            </w:placeholder>
            <w:dataBinding w:prefixMappings="xmlns:ns0='urn:microsoft-dynamics-nav/reports/Stand_Sales_Draft_Invoice_FR/10802/'" w:xpath="/ns0:NavWordReportXmlPart[1]/ns0:Header[1]/ns0:SalesPersonName[1]" w:storeItemID="{7028D871-7E4C-483B-A1A4-1C460AE15E78}"/>
            <w:text/>
          </w:sdtPr>
          <w:sdtContent>
            <w:tc>
              <w:tcPr>
                <w:tcW w:w="1250" w:type="pct"/>
              </w:tcPr>
              <w:p w:rsidRPr="00245B0E" w:rsidR="005C273C" w:rsidP="005C273C" w:rsidRDefault="005C273C" w14:paraId="4AC00EFB" w14:textId="77777777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_Sales_Draft_Invoice_FR/10802"/>
            <w:id w:val="-352657912"/>
            <w:placeholder>
              <w:docPart w:val="64298F63108D4484ADC5C739D6DBB600"/>
            </w:placeholder>
            <w:dataBinding w:prefixMappings="xmlns:ns0='urn:microsoft-dynamics-nav/reports/Stand_Sales_Draft_Invoice_FR/10802/'" w:xpath="/ns0:NavWordReportXmlPart[1]/ns0:Header[1]/ns0:PaymentTermsDescription[1]" w:storeItemID="{7028D871-7E4C-483B-A1A4-1C460AE15E78}"/>
            <w:text/>
          </w:sdtPr>
          <w:sdtContent>
            <w:tc>
              <w:tcPr>
                <w:tcW w:w="1250" w:type="pct"/>
              </w:tcPr>
              <w:p w:rsidRPr="00245B0E" w:rsidR="005C273C" w:rsidP="005C273C" w:rsidRDefault="005C273C" w14:paraId="450B7E7D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_Sales_Draft_Invoice_FR/10802"/>
            <w:id w:val="760792698"/>
            <w:placeholder>
              <w:docPart w:val="8C59D29E114A44AD86C9351100884520"/>
            </w:placeholder>
            <w:dataBinding w:prefixMappings="xmlns:ns0='urn:microsoft-dynamics-nav/reports/Stand_Sales_Draft_Invoice_FR/10802/'" w:xpath="/ns0:NavWordReportXmlPart[1]/ns0:Header[1]/ns0:ShipmentMethodDescription[1]" w:storeItemID="{7028D871-7E4C-483B-A1A4-1C460AE15E78}"/>
            <w:text/>
          </w:sdtPr>
          <w:sdtContent>
            <w:tc>
              <w:tcPr>
                <w:tcW w:w="1250" w:type="pct"/>
                <w:tcMar>
                  <w:right w:w="0" w:type="dxa"/>
                </w:tcMar>
              </w:tcPr>
              <w:p w:rsidRPr="00245B0E" w:rsidR="005C273C" w:rsidP="005C273C" w:rsidRDefault="005C273C" w14:paraId="650049F0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_Sales_Draft_Invoice_FR/10802"/>
        <w:id w:val="-156540891"/>
        <w15:dataBinding w:prefixMappings="xmlns:ns0='urn:microsoft-dynamics-nav/reports/Stand_Sales_Draft_Invoice_FR/10802/'" w:xpath="/ns0:NavWordReportXmlPart[1]/ns0:Header[1]/ns0:WorkDescriptionLines" w:storeItemID="{7028D871-7E4C-483B-A1A4-1C460AE15E78}"/>
        <w15:repeatingSection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_Sales_Draft_Invoice_FR/10802"/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_Sales_Draft_Invoice_FR/10802/'" w:xpath="/ns0:NavWordReportXmlPart[1]/ns0:Header[1]/ns0:WorkDescriptionLines[1]/ns0:WorkDescriptionLine[1]" w:storeItemID="{7028D871-7E4C-483B-A1A4-1C460AE15E78}"/>
                <w:text/>
              </w:sdtPr>
              <w:sdtContent>
                <w:p w:rsidR="005C273C" w:rsidP="00477025" w:rsidRDefault="001F12B5" w14:paraId="39B0E562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 w14:paraId="525CA503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 w14:paraId="652AC5A0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_Sales_Draft_Invoice_FR/10802"/>
            <w:id w:val="771446451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Line[1]/ns0:ItemNo_Line_Lbl[1]" w:storeItemID="{7028D871-7E4C-483B-A1A4-1C460AE15E78}"/>
            <w:text/>
          </w:sdtPr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473337B6" w14:textId="77777777">
                <w:pPr>
                  <w:pStyle w:val="Heading1"/>
                  <w:outlineLvl w:val="0"/>
                </w:pPr>
                <w:r w:rsidRPr="00543913"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_Sales_Draft_Invoice_FR/10802"/>
            <w:id w:val="1545399846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Line[1]/ns0:Description_Line_Lbl[1]" w:storeItemID="{7028D871-7E4C-483B-A1A4-1C460AE15E78}"/>
            <w:text/>
          </w:sdtPr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12ED0FDF" w14:textId="77777777">
                <w:pPr>
                  <w:pStyle w:val="Heading1"/>
                  <w:outlineLvl w:val="0"/>
                </w:pPr>
                <w:r w:rsidRPr="00543913">
                  <w:t>Description_Line_Lbl</w:t>
                </w:r>
              </w:p>
            </w:tc>
          </w:sdtContent>
        </w:sdt>
        <w:sdt>
          <w:sdtPr>
            <w:alias w:val="#Nav: /Header/Line/Quantity_Line_Lbl"/>
            <w:tag w:val="#Nav: Stand_Sales_Draft_Invoice_FR/10802"/>
            <w:id w:val="616415257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Line[1]/ns0:Quantity_Line_Lbl[1]" w:storeItemID="{7028D871-7E4C-483B-A1A4-1C460AE15E78}"/>
            <w:text/>
          </w:sdtPr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B868DD1" w14:textId="77777777">
                <w:pPr>
                  <w:pStyle w:val="Heading1"/>
                  <w:jc w:val="right"/>
                  <w:outlineLvl w:val="0"/>
                </w:pPr>
                <w:r w:rsidRPr="00543913">
                  <w:t>Quantity_Line_Lbl</w:t>
                </w:r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63FB606B" w14:textId="77777777">
            <w:pPr>
              <w:pStyle w:val="Heading1"/>
              <w:outlineLvl w:val="0"/>
            </w:pPr>
          </w:p>
        </w:tc>
        <w:sdt>
          <w:sdtPr>
            <w:alias w:val="#Nav: /Header/Line/UnitPrice_Lbl"/>
            <w:tag w:val="#Nav: Stand_Sales_Draft_Invoice_FR/10802"/>
            <w:id w:val="-1521079236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Line[1]/ns0:UnitPrice_Lbl[1]" w:storeItemID="{7028D871-7E4C-483B-A1A4-1C460AE15E78}"/>
            <w:text/>
          </w:sdtPr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DAECC60" w14:textId="77777777">
                <w:pPr>
                  <w:pStyle w:val="Heading1"/>
                  <w:jc w:val="right"/>
                  <w:outlineLvl w:val="0"/>
                </w:pPr>
                <w:r w:rsidRPr="00543913">
                  <w:t>UnitPrice_Lbl</w:t>
                </w:r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75E3611A" w14:textId="77777777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tand_Sales_Draft_Invoice_FR/10802"/>
            <w:id w:val="1291246806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Line[1]/ns0:VATPct_Line_Lbl[1]" w:storeItemID="{7028D871-7E4C-483B-A1A4-1C460AE15E78}"/>
            <w:text/>
          </w:sdtPr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F1127AB" w14:textId="77777777">
                <w:pPr>
                  <w:pStyle w:val="Heading1"/>
                  <w:jc w:val="right"/>
                  <w:outlineLvl w:val="0"/>
                </w:pPr>
                <w:r w:rsidRPr="00543913"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_Sales_Draft_Invoice_FR/10802"/>
            <w:id w:val="1532234539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Line[1]/ns0:LineAmount_Line_Lbl[1]" w:storeItemID="{7028D871-7E4C-483B-A1A4-1C460AE15E78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402BA376" w14:textId="77777777">
                <w:pPr>
                  <w:pStyle w:val="Heading1"/>
                  <w:jc w:val="right"/>
                  <w:outlineLvl w:val="0"/>
                </w:pPr>
                <w:r w:rsidRPr="00543913">
                  <w:t>LineAmount_Line_Lbl</w:t>
                </w:r>
              </w:p>
            </w:tc>
          </w:sdtContent>
        </w:sdt>
      </w:tr>
      <w:tr w:rsidRPr="005C273C" w:rsidR="005C273C" w:rsidTr="00207B33" w14:paraId="2092C485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34EC6A36" w14:textId="77777777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 w14:paraId="6CB36059" w14:textId="77777777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38842228" w14:textId="77777777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401F1AB1" w14:textId="77777777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 w14:paraId="044FE10E" w14:textId="77777777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07798705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5C3D6F61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3BE6CEA8" w14:textId="77777777">
            <w:pPr>
              <w:pStyle w:val="NoSpacing"/>
            </w:pPr>
          </w:p>
        </w:tc>
      </w:tr>
      <w:sdt>
        <w:sdtPr>
          <w:alias w:val="#Nav: /Header/Line"/>
          <w:tag w:val="#Nav: Stand_Sales_Draft_Invoice_FR/10802"/>
          <w:id w:val="1327254768"/>
          <w15:dataBinding w:prefixMappings="xmlns:ns0='urn:microsoft-dynamics-nav/reports/Stand_Sales_Draft_Invoice_FR/10802/'" w:xpath="/ns0:NavWordReportXmlPart[1]/ns0:Header[1]/ns0:Line" w:storeItemID="{7028D871-7E4C-483B-A1A4-1C460AE15E78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572941F6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_Sales_Draft_Invoice_FR/10802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_Sales_Draft_Invoice_FR/10802/'" w:xpath="/ns0:NavWordReportXmlPart[1]/ns0:Header[1]/ns0:Line[1]/ns0:ItemNo_Line[1]" w:storeItemID="{7028D871-7E4C-483B-A1A4-1C460AE15E78}"/>
                    <w:text/>
                  </w:sdtPr>
                  <w:sdtContent>
                    <w:tc>
                      <w:tcPr>
                        <w:tcW w:w="966" w:type="dxa"/>
                      </w:tcPr>
                      <w:p w:rsidRPr="005C273C" w:rsidR="005C273C" w:rsidP="00477025" w:rsidRDefault="005C273C" w14:paraId="3989F2B7" w14:textId="77777777">
                        <w:r w:rsidRPr="005C273C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_Sales_Draft_Invoice_FR/10802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_Sales_Draft_Invoice_FR/10802/'" w:xpath="/ns0:NavWordReportXmlPart[1]/ns0:Header[1]/ns0:Line[1]/ns0:Description_Line[1]" w:storeItemID="{7028D871-7E4C-483B-A1A4-1C460AE15E78}"/>
                    <w:text/>
                  </w:sdtPr>
                  <w:sdtContent>
                    <w:tc>
                      <w:tcPr>
                        <w:tcW w:w="2989" w:type="dxa"/>
                      </w:tcPr>
                      <w:p w:rsidRPr="005C273C" w:rsidR="005C273C" w:rsidP="00477025" w:rsidRDefault="005C273C" w14:paraId="7C312C7F" w14:textId="77777777">
                        <w:r w:rsidRPr="005C273C">
                          <w:t>Description_Line</w:t>
                        </w:r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000000" w14:paraId="0584F20F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_Sales_Draft_Invoice_FR/10802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_Sales_Draft_Invoice_FR/10802/'" w:xpath="/ns0:NavWordReportXmlPart[1]/ns0:Header[1]/ns0:Line[1]/ns0:Quantity_Line[1]" w:storeItemID="{7028D871-7E4C-483B-A1A4-1C460AE15E78}"/>
                        <w:text/>
                      </w:sdtPr>
                      <w:sdtContent>
                        <w:r w:rsidRPr="005C273C" w:rsidR="005C273C">
                          <w:t>Quantity_Line</w:t>
                        </w:r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_Sales_Draft_Invoice_FR/10802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_Sales_Draft_Invoice_FR/10802/'" w:xpath="/ns0:NavWordReportXmlPart[1]/ns0:Header[1]/ns0:Line[1]/ns0:UnitOfMeasure[1]" w:storeItemID="{7028D871-7E4C-483B-A1A4-1C460AE15E78}"/>
                    <w:text/>
                  </w:sdtPr>
                  <w:sdtContent>
                    <w:tc>
                      <w:tcPr>
                        <w:tcW w:w="818" w:type="dxa"/>
                      </w:tcPr>
                      <w:p w:rsidRPr="005C273C" w:rsidR="005C273C" w:rsidP="00477025" w:rsidRDefault="005C273C" w14:paraId="5846EEE8" w14:textId="77777777">
                        <w:r w:rsidRPr="005C273C"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_Sales_Draft_Invoice_FR/10802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_Sales_Draft_Invoice_FR/10802/'" w:xpath="/ns0:NavWordReportXmlPart[1]/ns0:Header[1]/ns0:Line[1]/ns0:UnitPrice[1]" w:storeItemID="{7028D871-7E4C-483B-A1A4-1C460AE15E78}"/>
                    <w:text/>
                  </w:sdtPr>
                  <w:sdtContent>
                    <w:tc>
                      <w:tcPr>
                        <w:tcW w:w="1393" w:type="dxa"/>
                      </w:tcPr>
                      <w:p w:rsidRPr="005C273C" w:rsidR="005C273C" w:rsidP="00477025" w:rsidRDefault="005C273C" w14:paraId="344822BB" w14:textId="77777777">
                        <w:r w:rsidRPr="005C273C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_Sales_Draft_Invoice_FR/10802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_Sales_Draft_Invoice_FR/10802/'" w:xpath="/ns0:NavWordReportXmlPart[1]/ns0:Header[1]/ns0:Line[1]/ns0:LineDiscountPercentText_Line[1]" w:storeItemID="{7028D871-7E4C-483B-A1A4-1C460AE15E78}"/>
                    <w:text/>
                  </w:sdtPr>
                  <w:sdtContent>
                    <w:tc>
                      <w:tcPr>
                        <w:tcW w:w="734" w:type="dxa"/>
                      </w:tcPr>
                      <w:p w:rsidRPr="005C273C" w:rsidR="005C273C" w:rsidP="00477025" w:rsidRDefault="005C273C" w14:paraId="4E6941B7" w14:textId="77777777">
                        <w:r w:rsidRPr="005C273C"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_Sales_Draft_Invoice_FR/10802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_Sales_Draft_Invoice_FR/10802/'" w:xpath="/ns0:NavWordReportXmlPart[1]/ns0:Header[1]/ns0:Line[1]/ns0:VATPct_Line[1]" w:storeItemID="{7028D871-7E4C-483B-A1A4-1C460AE15E78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5C273C" w:rsidR="005C273C" w:rsidP="00477025" w:rsidRDefault="005C273C" w14:paraId="370AE4E5" w14:textId="77777777">
                        <w:r w:rsidRPr="005C273C"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_Sales_Draft_Invoice_FR/10802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_Sales_Draft_Invoice_FR/10802/'" w:xpath="/ns0:NavWordReportXmlPart[1]/ns0:Header[1]/ns0:Line[1]/ns0:LineAmount_Line[1]" w:storeItemID="{7028D871-7E4C-483B-A1A4-1C460AE15E78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477025" w:rsidRDefault="005C273C" w14:paraId="37FBEFBF" w14:textId="77777777">
                        <w:r w:rsidRPr="005C273C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7134E024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64D45075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401F8D64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15801CF5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6EE39E7F" w14:textId="77777777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 w14:paraId="2D445085" w14:textId="77777777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 w14:paraId="30D1C4D3" w14:textId="77777777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 w14:paraId="7A78A991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020E147E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_Sales_Draft_Invoice_FR/10802"/>
          <w:id w:val="1981810996"/>
          <w15:dataBinding w:prefixMappings="xmlns:ns0='urn:microsoft-dynamics-nav/reports/Stand_Sales_Draft_Invoice_FR/10802/'" w:xpath="/ns0:NavWordReportXmlPart[1]/ns0:Header[1]/ns0:ReportTotalsLine" w:storeItemID="{7028D871-7E4C-483B-A1A4-1C460AE15E78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66FB63C3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1487B207" w14:textId="77777777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 w14:paraId="34C58525" w14:textId="77777777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1891A4AD" w14:textId="77777777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26673839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_Sales_Draft_Invoice_FR/10802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_Sales_Draft_Invoice_FR/10802/'" w:xpath="/ns0:NavWordReportXmlPart[1]/ns0:Header[1]/ns0:ReportTotalsLine[1]/ns0:Description_ReportTotalsLine[1]" w:storeItemID="{7028D871-7E4C-483B-A1A4-1C460AE15E78}"/>
                    <w:text/>
                  </w:sdtPr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477025" w:rsidRDefault="005C273C" w14:paraId="60E49F19" w14:textId="77777777">
                        <w:pPr>
                          <w:pStyle w:val="NoSpacing"/>
                        </w:pPr>
                        <w:r w:rsidRPr="005C273C"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_Sales_Draft_Invoice_FR/10802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_Sales_Draft_Invoice_FR/10802/'" w:xpath="/ns0:NavWordReportXmlPart[1]/ns0:Header[1]/ns0:ReportTotalsLine[1]/ns0:Amount_ReportTotalsLine[1]" w:storeItemID="{7028D871-7E4C-483B-A1A4-1C460AE15E78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477025" w:rsidRDefault="005C273C" w14:paraId="3DB86B5B" w14:textId="77777777">
                        <w:pPr>
                          <w:pStyle w:val="NoSpacing"/>
                        </w:pPr>
                        <w:r w:rsidRPr="005C273C"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70589E32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552F2AA5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0D83F0FC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19C09C63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0D3C3538" w14:textId="77777777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 w14:paraId="59D2621C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770AB1EC" w14:textId="77777777">
            <w:pPr>
              <w:pStyle w:val="NoSpacing"/>
            </w:pPr>
          </w:p>
        </w:tc>
      </w:tr>
      <w:tr w:rsidRPr="005C273C" w:rsidR="005C273C" w:rsidTr="00207B33" w14:paraId="4108713A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12B9E0EC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7FF681D7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2EE01994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664221FF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_Sales_Draft_Invoice_FR/10802"/>
            <w:id w:val="1496384203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Totals[1]/ns0:TotalIncludingVATText[1]" w:storeItemID="{7028D871-7E4C-483B-A1A4-1C460AE15E78}"/>
            <w:text/>
          </w:sdt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121F2EAC" w14:textId="77777777">
                <w:pPr>
                  <w:pStyle w:val="NoSpacing"/>
                  <w:rPr>
                    <w:rStyle w:val="Strong"/>
                  </w:rPr>
                </w:pPr>
                <w:r w:rsidRPr="005C273C">
                  <w:rPr>
                    <w:rStyle w:val="Strong"/>
                  </w:rPr>
                  <w:t>TotalIncludingVATText</w:t>
                </w:r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_Sales_Draft_Invoice_FR/10802"/>
            <w:id w:val="1661501859"/>
            <w:placeholder>
              <w:docPart w:val="2E83E9F4BA244B06B4DB5D21636C1E0A"/>
            </w:placeholder>
            <w:dataBinding w:prefixMappings="xmlns:ns0='urn:microsoft-dynamics-nav/reports/Stand_Sales_Draft_Invoice_FR/10802/'" w:xpath="/ns0:NavWordReportXmlPart[1]/ns0:Header[1]/ns0:Totals[1]/ns0:TotalAmountIncludingVAT[1]" w:storeItemID="{7028D871-7E4C-483B-A1A4-1C460AE15E78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514E39B3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r w:rsidRPr="005C273C">
                  <w:rPr>
                    <w:rStyle w:val="Strong"/>
                  </w:rPr>
                  <w:t>TotalAmountIncludingVAT</w:t>
                </w:r>
              </w:p>
            </w:tc>
          </w:sdtContent>
        </w:sdt>
      </w:tr>
    </w:tbl>
    <w:p w:rsidR="00D94AB8" w:rsidP="00D241D5" w:rsidRDefault="00D94AB8" w14:paraId="1EC75104" w14:textId="77777777">
      <w:pPr>
        <w:keepNext/>
        <w:spacing w:after="600"/>
        <w:rPr>
          <w:sz w:val="16"/>
          <w:szCs w:val="16"/>
        </w:rPr>
      </w:pP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D94AB8" w:rsidTr="00CB5C9D" w14:paraId="1EF0EA73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_Sales_Draft_Invoice_FR/10802"/>
            <w:id w:val="1875570075"/>
            <w:placeholder>
              <w:docPart w:val="DF463869F5E04A7C9B5B33A40C204126"/>
            </w:placeholder>
            <w:dataBinding w:prefixMappings="xmlns:ns0='urn:microsoft-dynamics-nav/reports/Stand_Sales_Draft_Invoice_FR/10802/'" w:xpath="/ns0:NavWordReportXmlPart[1]/ns0:Header[1]/ns0:VATClauses_Lbl[1]" w:storeItemID="{7028D871-7E4C-483B-A1A4-1C460AE15E78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D94AB8" w:rsidP="00CB5C9D" w:rsidRDefault="00D94AB8" w14:paraId="2A369E83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</w:p>
            </w:tc>
          </w:sdtContent>
        </w:sdt>
        <w:tc>
          <w:tcPr>
            <w:tcW w:w="2258" w:type="dxa"/>
          </w:tcPr>
          <w:p w:rsidR="00D94AB8" w:rsidP="00CB5C9D" w:rsidRDefault="00D94AB8" w14:paraId="0C6BCF00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D94AB8" w:rsidTr="00CB5C9D" w14:paraId="024BA6BC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_Sales_Draft_Invoice_FR/10802"/>
            <w:id w:val="-853264483"/>
            <w:placeholder>
              <w:docPart w:val="DF463869F5E04A7C9B5B33A40C204126"/>
            </w:placeholder>
            <w:dataBinding w:prefixMappings="xmlns:ns0='urn:microsoft-dynamics-nav/reports/Stand_Sales_Draft_Invoice_FR/10802/'" w:xpath="/ns0:NavWordReportXmlPart[1]/ns0:Header[1]/ns0:VATIdentifier_Lbl[1]" w:storeItemID="{7028D871-7E4C-483B-A1A4-1C460AE15E78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D94AB8" w:rsidP="00CB5C9D" w:rsidRDefault="00D94AB8" w14:paraId="1B5F0124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D94AB8" w:rsidP="00CB5C9D" w:rsidRDefault="00D94AB8" w14:paraId="26BB80DF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  <w:szCs w:val="18"/>
          </w:rPr>
          <w:alias w:val="#Nav: /Header/VATClauseLine"/>
          <w:tag w:val="#Nav: Stand_Sales_Draft_Invoice_FR/10802"/>
          <w:id w:val="1234901919"/>
          <w15:dataBinding w:prefixMappings="xmlns:ns0='urn:microsoft-dynamics-nav/reports/Stand_Sales_Draft_Invoice_FR/10802/'" w:xpath="/ns0:NavWordReportXmlPart[1]/ns0:Header[1]/ns0:VATClauseLine" w:storeItemID="{7028D871-7E4C-483B-A1A4-1C460AE15E78}"/>
          <w15:repeatingSection/>
        </w:sdtPr>
        <w:sdtContent>
          <w:sdt>
            <w:sdtPr>
              <w:rPr>
                <w:sz w:val="18"/>
                <w:szCs w:val="18"/>
              </w:rPr>
              <w:id w:val="2007249026"/>
              <w:placeholder>
                <w:docPart w:val="E5E141D5A4AC4D7CAA11E491CDAC5E5A"/>
              </w:placeholder>
              <w15:repeatingSectionItem/>
            </w:sdtPr>
            <w:sdtContent>
              <w:tr w:rsidR="00D94AB8" w:rsidTr="00CB5C9D" w14:paraId="0F8400A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  <w:szCs w:val="18"/>
                    </w:rPr>
                    <w:alias w:val="#Nav: /Header/VATClauseLine/VATIdentifier_VATClauseLine"/>
                    <w:tag w:val="#Nav: Stand_Sales_Draft_Invoice_FR/10802"/>
                    <w:id w:val="-483620067"/>
                    <w:placeholder>
                      <w:docPart w:val="DF463869F5E04A7C9B5B33A40C204126"/>
                    </w:placeholder>
                    <w:dataBinding w:prefixMappings="xmlns:ns0='urn:microsoft-dynamics-nav/reports/Stand_Sales_Draft_Invoice_FR/10802/'" w:xpath="/ns0:NavWordReportXmlPart[1]/ns0:Header[1]/ns0:VATClauseLine[1]/ns0:VATIdentifier_VATClauseLine[1]" w:storeItemID="{7028D871-7E4C-483B-A1A4-1C460AE15E78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130FAB" w:rsidR="00D94AB8" w:rsidP="00477025" w:rsidRDefault="00D94AB8" w14:paraId="2B4824DC" w14:textId="77777777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r w:rsidRPr="00130FAB">
                          <w:rPr>
                            <w:sz w:val="18"/>
                            <w:szCs w:val="18"/>
                          </w:rPr>
                          <w:t>VATIdentifier_VATClauseLine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ClauseLine/Description_VATClauseLine"/>
                    <w:tag w:val="#Nav: Stand_Sales_Draft_Invoice_FR/10802"/>
                    <w:id w:val="983973089"/>
                    <w:placeholder>
                      <w:docPart w:val="DF463869F5E04A7C9B5B33A40C204126"/>
                    </w:placeholder>
                    <w:dataBinding w:prefixMappings="xmlns:ns0='urn:microsoft-dynamics-nav/reports/Stand_Sales_Draft_Invoice_FR/10802/'" w:xpath="/ns0:NavWordReportXmlPart[1]/ns0:Header[1]/ns0:VATClauseLine[1]/ns0:Description_VATClauseLine[1]" w:storeItemID="{7028D871-7E4C-483B-A1A4-1C460AE15E78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130FAB" w:rsidR="00D94AB8" w:rsidP="00477025" w:rsidRDefault="00D94AB8" w14:paraId="09BAC5FF" w14:textId="77777777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r w:rsidRPr="00130FAB">
                          <w:rPr>
                            <w:sz w:val="18"/>
                            <w:szCs w:val="18"/>
                          </w:rPr>
                          <w:t>Description_VATClauseLine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ClauseLine/VATAmount_VATClauseLine"/>
                    <w:tag w:val="#Nav: Stand_Sales_Draft_Invoice_FR/10802"/>
                    <w:id w:val="-1432200154"/>
                    <w:placeholder>
                      <w:docPart w:val="DF463869F5E04A7C9B5B33A40C204126"/>
                    </w:placeholder>
                    <w:dataBinding w:prefixMappings="xmlns:ns0='urn:microsoft-dynamics-nav/reports/Stand_Sales_Draft_Invoice_FR/10802/'" w:xpath="/ns0:NavWordReportXmlPart[1]/ns0:Header[1]/ns0:VATClauseLine[1]/ns0:VATAmount_VATClauseLine[1]" w:storeItemID="{7028D871-7E4C-483B-A1A4-1C460AE15E78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130FAB" w:rsidR="00D94AB8" w:rsidP="00477025" w:rsidRDefault="00D94AB8" w14:paraId="5D4A8959" w14:textId="77777777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r w:rsidRPr="00130FAB">
                          <w:rPr>
                            <w:sz w:val="18"/>
                            <w:szCs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D94AB8" w:rsidTr="00CB5C9D" w14:paraId="3454E314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130FAB" w:rsidR="00D94AB8" w:rsidP="0008026D" w:rsidRDefault="00D94AB8" w14:paraId="561936DE" w14:textId="77777777">
                    <w:pPr>
                      <w:pStyle w:val="NoSpacing"/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130FAB" w:rsidR="00D94AB8" w:rsidP="00477025" w:rsidRDefault="00D94AB8" w14:paraId="205AD1B2" w14:textId="212828BE">
                    <w:pPr>
                      <w:pStyle w:val="NoSpacing"/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130FAB" w:rsidR="00D94AB8" w:rsidP="0008026D" w:rsidRDefault="00D94AB8" w14:paraId="572B547B" w14:textId="77777777">
                    <w:pPr>
                      <w:pStyle w:val="NoSpacing"/>
                      <w:rPr>
                        <w:sz w:val="18"/>
                        <w:szCs w:val="18"/>
                      </w:rPr>
                    </w:pPr>
                  </w:p>
                </w:tc>
              </w:tr>
            </w:sdtContent>
          </w:sdt>
        </w:sdtContent>
      </w:sdt>
    </w:tbl>
    <w:p w:rsidR="00D94AB8" w:rsidP="00D241D5" w:rsidRDefault="00D94AB8" w14:paraId="5F7BC4B8" w14:textId="77777777">
      <w:pPr>
        <w:keepNext/>
        <w:spacing w:after="600"/>
        <w:rPr>
          <w:sz w:val="16"/>
          <w:szCs w:val="16"/>
        </w:rPr>
      </w:pPr>
    </w:p>
    <w:sectPr w:rsidR="00D94AB8" w:rsidSect="00207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2CD9" w:rsidP="00E40C63" w:rsidRDefault="009C2CD9" w14:paraId="6F5F1DDE" w14:textId="77777777">
      <w:pPr>
        <w:spacing w:after="0"/>
      </w:pPr>
      <w:r>
        <w:separator/>
      </w:r>
    </w:p>
  </w:endnote>
  <w:endnote w:type="continuationSeparator" w:id="0">
    <w:p w:rsidR="009C2CD9" w:rsidP="00E40C63" w:rsidRDefault="009C2CD9" w14:paraId="2530E11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1D7F" w:rsidRDefault="00F31D7F" w14:paraId="5E2551B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43F4F9FF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_Sales_Draft_Invoice_FR/10802"/>
            <w:id w:val="-1265379974"/>
            <w:placeholder>
              <w:docPart w:val="793055E079F94161B6DB65B71A1E06D9"/>
            </w:placeholder>
            <w:dataBinding w:prefixMappings="xmlns:ns0='urn:microsoft-dynamics-nav/reports/Stand_Sales_Draft_Invoice_FR/10802/'" w:xpath="/ns0:NavWordReportXmlPart[1]/ns0:Header[1]/ns0:CompanyLegalStatement[1]" w:storeItemID="{7028D871-7E4C-483B-A1A4-1C460AE15E78}"/>
            <w:text/>
          </w:sdtPr>
          <w:sdtContent>
            <w:p w:rsidR="00D241D5" w:rsidP="00D241D5" w:rsidRDefault="00D241D5" w14:paraId="44E2982E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28278AF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74D3A910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_Sales_Draft_Invoice_FR/10802"/>
            <w:id w:val="-1233780754"/>
            <w:placeholder>
              <w:docPart w:val="11E91ADE68C44861BD08E0811A89194D"/>
            </w:placeholder>
            <w:dataBinding w:prefixMappings="xmlns:ns0='urn:microsoft-dynamics-nav/reports/Stand_Sales_Draft_Invoice_FR/10802/'" w:xpath="/ns0:NavWordReportXmlPart[1]/ns0:Header[1]/ns0:CompanyLegalStatement[1]" w:storeItemID="{7028D871-7E4C-483B-A1A4-1C460AE15E78}"/>
            <w:text/>
          </w:sdtPr>
          <w:sdtContent>
            <w:p w:rsidR="005C273C" w:rsidP="005C273C" w:rsidRDefault="005C273C" w14:paraId="77B4F97A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256BE16F" w14:textId="77777777">
      <w:trPr>
        <w:cantSplit/>
        <w:trHeight w:val="227"/>
      </w:trPr>
      <w:sdt>
        <w:sdtPr>
          <w:alias w:val="#Nav: /Header/CompanyVATRegistrationNo_Lbl"/>
          <w:tag w:val="#Nav: Stand_Sales_Draft_Invoice_FR/10802"/>
          <w:id w:val="-1282809559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CompanyVATRegistrationNo_Lbl[1]" w:storeItemID="{7028D871-7E4C-483B-A1A4-1C460AE15E78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7709D2CE" w14:textId="77777777">
              <w:pPr>
                <w:pStyle w:val="Heading2"/>
                <w:outlineLvl w:val="1"/>
              </w:pPr>
              <w:r w:rsidRPr="005C273C">
                <w:t>CompanyVATRegistrationNo_Lbl</w:t>
              </w:r>
            </w:p>
          </w:tc>
        </w:sdtContent>
      </w:sdt>
      <w:sdt>
        <w:sdtPr>
          <w:alias w:val="#Nav: /Header/HomePage_Lbl"/>
          <w:tag w:val="#Nav: Stand_Sales_Draft_Invoice_FR/10802"/>
          <w:id w:val="-1282405612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HomePage_Lbl[1]" w:storeItemID="{7028D871-7E4C-483B-A1A4-1C460AE15E78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4EE91CC0" w14:textId="77777777">
              <w:pPr>
                <w:pStyle w:val="Heading2"/>
                <w:outlineLvl w:val="1"/>
              </w:pPr>
              <w:r w:rsidRPr="005C273C">
                <w:t>HomePage_Lbl</w:t>
              </w:r>
            </w:p>
          </w:tc>
        </w:sdtContent>
      </w:sdt>
      <w:sdt>
        <w:sdtPr>
          <w:alias w:val="#Nav: /Header/CompanyPhoneNo_Lbl"/>
          <w:tag w:val="#Nav: Stand_Sales_Draft_Invoice_FR/10802"/>
          <w:id w:val="-1848700174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CompanyPhoneNo_Lbl[1]" w:storeItemID="{7028D871-7E4C-483B-A1A4-1C460AE15E78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6000CB96" w14:textId="77777777">
              <w:pPr>
                <w:pStyle w:val="Heading2"/>
                <w:outlineLvl w:val="1"/>
              </w:pPr>
              <w:r w:rsidRPr="005C273C">
                <w:t>CompanyPhoneNo_Lbl</w:t>
              </w:r>
            </w:p>
          </w:tc>
        </w:sdtContent>
      </w:sdt>
      <w:sdt>
        <w:sdtPr>
          <w:alias w:val="#Nav: /Header/EMail_Lbl"/>
          <w:tag w:val="#Nav: Stand_Sales_Draft_Invoice_FR/10802"/>
          <w:id w:val="-1578736837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EMail_Lbl[1]" w:storeItemID="{7028D871-7E4C-483B-A1A4-1C460AE15E7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198F3188" w14:textId="77777777">
              <w:pPr>
                <w:pStyle w:val="Heading2"/>
                <w:outlineLvl w:val="1"/>
              </w:pPr>
              <w:r w:rsidRPr="005C273C">
                <w:t>EMail_Lbl</w:t>
              </w:r>
            </w:p>
          </w:tc>
        </w:sdtContent>
      </w:sdt>
    </w:tr>
    <w:tr w:rsidRPr="00543913" w:rsidR="005C273C" w:rsidTr="006220F3" w14:paraId="735479CA" w14:textId="77777777">
      <w:trPr>
        <w:cantSplit/>
        <w:trHeight w:val="227"/>
      </w:trPr>
      <w:sdt>
        <w:sdtPr>
          <w:alias w:val="#Nav: /Header/CompanyVATRegistrationNo"/>
          <w:tag w:val="#Nav: Stand_Sales_Draft_Invoice_FR/10802"/>
          <w:id w:val="1186173595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CompanyVATRegistrationNo[1]" w:storeItemID="{7028D871-7E4C-483B-A1A4-1C460AE15E78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36B42D8D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_Sales_Draft_Invoice_FR/10802"/>
          <w:id w:val="1099912146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CompanyHomePage[1]" w:storeItemID="{7028D871-7E4C-483B-A1A4-1C460AE15E78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394445FA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_Sales_Draft_Invoice_FR/10802"/>
          <w:id w:val="204378218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CompanyPhoneNo[1]" w:storeItemID="{7028D871-7E4C-483B-A1A4-1C460AE15E78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0B3D53CD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_Sales_Draft_Invoice_FR/10802"/>
          <w:id w:val="387000539"/>
          <w:placeholder>
            <w:docPart w:val="F60D021828DE440AB60A57F81B574D32"/>
          </w:placeholder>
          <w:dataBinding w:prefixMappings="xmlns:ns0='urn:microsoft-dynamics-nav/reports/Stand_Sales_Draft_Invoice_FR/10802/'" w:xpath="/ns0:NavWordReportXmlPart[1]/ns0:Header[1]/ns0:CompanyEMail[1]" w:storeItemID="{7028D871-7E4C-483B-A1A4-1C460AE15E7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4AC499FE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0AD13665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2CD9" w:rsidP="00E40C63" w:rsidRDefault="009C2CD9" w14:paraId="2F5435F7" w14:textId="77777777">
      <w:pPr>
        <w:spacing w:after="0"/>
      </w:pPr>
      <w:r>
        <w:separator/>
      </w:r>
    </w:p>
  </w:footnote>
  <w:footnote w:type="continuationSeparator" w:id="0">
    <w:p w:rsidR="009C2CD9" w:rsidP="00E40C63" w:rsidRDefault="009C2CD9" w14:paraId="3D812FE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1D7F" w:rsidRDefault="00F31D7F" w14:paraId="69E68FD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3378FF2C" w14:textId="77777777">
      <w:tc>
        <w:tcPr>
          <w:tcW w:w="5098" w:type="dxa"/>
        </w:tcPr>
        <w:p w:rsidRPr="00D241D5" w:rsidR="00D241D5" w:rsidP="00D241D5" w:rsidRDefault="00000000" w14:paraId="4DF40027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_Sales_Draft_Invoice_FR/10802"/>
              <w:id w:val="1061445566"/>
              <w:placeholder>
                <w:docPart w:val="C42934AA6A9C4AB7B7AFF124B2496D4D"/>
              </w:placeholder>
              <w:dataBinding w:prefixMappings="xmlns:ns0='urn:microsoft-dynamics-nav/reports/Stand_Sales_Draft_Invoice_FR/10802/'" w:xpath="/ns0:NavWordReportXmlPart[1]/ns0:Header[1]/ns0:DocumentTitle_Lbl[1]" w:storeItemID="{7028D871-7E4C-483B-A1A4-1C460AE15E78}"/>
              <w:text/>
            </w:sdtPr>
            <w:sdtContent>
              <w:r w:rsidRPr="00D241D5" w:rsidR="00D241D5">
                <w:rPr>
                  <w:rStyle w:val="Strong"/>
                </w:rPr>
                <w:t>DocumentTitle_Lbl</w:t>
              </w:r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_Sales_Draft_Invoice_FR/10802"/>
              <w:id w:val="1543556682"/>
              <w:placeholder>
                <w:docPart w:val="C42934AA6A9C4AB7B7AFF124B2496D4D"/>
              </w:placeholder>
              <w:dataBinding w:prefixMappings="xmlns:ns0='urn:microsoft-dynamics-nav/reports/Stand_Sales_Draft_Invoice_FR/10802/'" w:xpath="/ns0:NavWordReportXmlPart[1]/ns0:Header[1]/ns0:DocumentNo[1]" w:storeItemID="{7028D871-7E4C-483B-A1A4-1C460AE15E78}"/>
              <w:text/>
            </w:sdtPr>
            <w:sdtContent>
              <w:r w:rsidRPr="00D241D5" w:rsidR="00D241D5">
                <w:rPr>
                  <w:rStyle w:val="Strong"/>
                </w:rPr>
                <w:t>DocumentNo</w:t>
              </w:r>
            </w:sdtContent>
          </w:sdt>
        </w:p>
        <w:p w:rsidRPr="004B22F6" w:rsidR="00D241D5" w:rsidP="00D241D5" w:rsidRDefault="00000000" w14:paraId="24B6B588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_Sales_Draft_Invoice_FR/10802"/>
              <w:id w:val="1113322487"/>
              <w:placeholder>
                <w:docPart w:val="63FC68B69B794CC0AF2B3027146DD849"/>
              </w:placeholder>
              <w:dataBinding w:prefixMappings="xmlns:ns0='urn:microsoft-dynamics-nav/reports/Stand_Sales_Draft_Invoice_FR/10802/'" w:xpath="/ns0:NavWordReportXmlPart[1]/ns0:Header[1]/ns0:DocumentDate[1]" w:storeItemID="{7028D871-7E4C-483B-A1A4-1C460AE15E78}"/>
              <w:text/>
            </w:sdtPr>
            <w:sdtContent>
              <w:r w:rsidRPr="00E111C4" w:rsidR="00D241D5">
                <w:rPr>
                  <w:rStyle w:val="SubtitleChar"/>
                </w:rPr>
                <w:t>DocumentDate</w:t>
              </w:r>
            </w:sdtContent>
          </w:sdt>
        </w:p>
        <w:p w:rsidR="00D6006D" w:rsidP="00D241D5" w:rsidRDefault="00000000" w14:paraId="105EE253" w14:textId="757F6964">
          <w:pPr>
            <w:pStyle w:val="Subtitle"/>
            <w:rPr>
              <w:b/>
            </w:rPr>
          </w:pPr>
          <w:sdt>
            <w:sdtPr>
              <w:alias w:val="#Nav: /Header/Page_Lbl"/>
              <w:tag w:val="#Nav: Stand_Sales_Draft_Invoice_FR/10802"/>
              <w:id w:val="-1469811355"/>
              <w:placeholder>
                <w:docPart w:val="FF625D7257C44EA4BB61D91263F50DEA"/>
              </w:placeholder>
              <w:dataBinding w:prefixMappings="xmlns:ns0='urn:microsoft-dynamics-nav/reports/Stand_Sales_Draft_Invoice_FR/10802/'" w:xpath="/ns0:NavWordReportXmlPart[1]/ns0:Header[1]/ns0:Page_Lbl[1]" w:storeItemID="{7028D871-7E4C-483B-A1A4-1C460AE15E78}"/>
              <w:text/>
            </w:sdtPr>
            <w:sdtContent>
              <w:r w:rsidRPr="004B22F6" w:rsidR="00D241D5">
                <w:t>Page_Lbl</w:t>
              </w:r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EA4599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EA4599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231D3B4F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43E1FAAC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09236602" w14:textId="77777777">
      <w:tc>
        <w:tcPr>
          <w:tcW w:w="2500" w:type="pct"/>
        </w:tcPr>
        <w:p w:rsidRPr="00E111C4" w:rsidR="005C273C" w:rsidP="005C273C" w:rsidRDefault="00000000" w14:paraId="74819DAE" w14:textId="77777777">
          <w:pPr>
            <w:pStyle w:val="Title"/>
          </w:pPr>
          <w:sdt>
            <w:sdtPr>
              <w:alias w:val="#Nav: /Header/DocumentTitle_Lbl"/>
              <w:tag w:val="#Nav: Stand_Sales_Draft_Invoice_FR/10802"/>
              <w:id w:val="-807468989"/>
              <w:placeholder>
                <w:docPart w:val="4BE75748E74141829A5BC447504D1AE2"/>
              </w:placeholder>
              <w:dataBinding w:prefixMappings="xmlns:ns0='urn:microsoft-dynamics-nav/reports/Stand_Sales_Draft_Invoice_FR/10802/'" w:xpath="/ns0:NavWordReportXmlPart[1]/ns0:Header[1]/ns0:DocumentTitle_Lbl[1]" w:storeItemID="{7028D871-7E4C-483B-A1A4-1C460AE15E78}"/>
              <w:text/>
            </w:sdtPr>
            <w:sdtContent>
              <w:r w:rsidRPr="00E111C4" w:rsidR="005C273C">
                <w:t>DocumentTitle_Lbl</w:t>
              </w:r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_Sales_Draft_Invoice_FR/10802"/>
              <w:id w:val="1256330535"/>
              <w:placeholder>
                <w:docPart w:val="4BE75748E74141829A5BC447504D1AE2"/>
              </w:placeholder>
              <w:dataBinding w:prefixMappings="xmlns:ns0='urn:microsoft-dynamics-nav/reports/Stand_Sales_Draft_Invoice_FR/10802/'" w:xpath="/ns0:NavWordReportXmlPart[1]/ns0:Header[1]/ns0:DocumentNo[1]" w:storeItemID="{7028D871-7E4C-483B-A1A4-1C460AE15E78}"/>
              <w:text/>
            </w:sdtPr>
            <w:sdtContent>
              <w:r w:rsidRPr="00E111C4" w:rsidR="005C273C">
                <w:rPr>
                  <w:rStyle w:val="TitleChar"/>
                </w:rPr>
                <w:t>DocumentNo</w:t>
              </w:r>
            </w:sdtContent>
          </w:sdt>
        </w:p>
        <w:p w:rsidR="005C273C" w:rsidP="005C273C" w:rsidRDefault="00000000" w14:paraId="2B8B05C9" w14:textId="0EC62777">
          <w:pPr>
            <w:pStyle w:val="Subtitle"/>
            <w:rPr>
              <w:rStyle w:val="SubtitleChar"/>
            </w:rPr>
          </w:pPr>
          <w:sdt>
            <w:sdtPr>
              <w:rPr>
                <w:rStyle w:val="SubtitleChar"/>
              </w:rPr>
              <w:alias w:val="#Nav: /Header/DocumentDate"/>
              <w:tag w:val="#Nav: Stand_Sales_Draft_Invoice_FR/10802"/>
              <w:id w:val="-873225728"/>
              <w:placeholder>
                <w:docPart w:val="3B86EBAA86EF427F8999CACB0C5F9878"/>
              </w:placeholder>
              <w:dataBinding w:prefixMappings="xmlns:ns0='urn:microsoft-dynamics-nav/reports/Stand_Sales_Draft_Invoice_FR/10802/'" w:xpath="/ns0:NavWordReportXmlPart[1]/ns0:Header[1]/ns0:DocumentDate[1]" w:storeItemID="{7028D871-7E4C-483B-A1A4-1C460AE15E78}"/>
              <w:text/>
            </w:sdtPr>
            <w:sdtContent>
              <w:r w:rsidRPr="00E111C4" w:rsidR="005C273C">
                <w:rPr>
                  <w:rStyle w:val="SubtitleChar"/>
                </w:rPr>
                <w:t>DocumentDate</w:t>
              </w:r>
            </w:sdtContent>
          </w:sdt>
          <w:r w:rsidR="00083AB2">
            <w:rPr>
              <w:rStyle w:val="SubtitleChar"/>
            </w:rPr>
            <w:t xml:space="preserve"> </w:t>
          </w:r>
        </w:p>
        <w:sdt>
          <w:sdtPr>
            <w:rPr>
              <w:rStyle w:val="SubtitleChar"/>
            </w:rPr>
            <w:alias w:val="#Nav: /Header/ExternalDocumentNo__Lbl"/>
            <w:tag w:val="#Nav: Stand_Sales_Draft_Invoice_FR/10802"/>
            <w:id w:val="-1864978722"/>
            <w:placeholder>
              <w:docPart w:val="DefaultPlaceholder_-1854013440"/>
            </w:placeholder>
            <w:dataBinding w:prefixMappings="xmlns:ns0='urn:microsoft-dynamics-nav/reports/Stand_Sales_Draft_Invoice_FR/10802/'" w:xpath="/ns0:NavWordReportXmlPart[1]/ns0:Header[1]/ns0:ExternalDocumentNo__Lbl[1]" w:storeItemID="{7028D871-7E4C-483B-A1A4-1C460AE15E78}"/>
            <w:text/>
          </w:sdtPr>
          <w:sdtContent>
            <w:p w:rsidR="0083753F" w:rsidP="0083753F" w:rsidRDefault="00AF7338" w14:paraId="62E4AF82" w14:textId="0A750520">
              <w:pPr>
                <w:pStyle w:val="Subtitle"/>
                <w:rPr>
                  <w:rStyle w:val="SubtitleChar"/>
                </w:rPr>
              </w:pPr>
              <w:r w:rsidRPr="00AF7338">
                <w:rPr>
                  <w:rStyle w:val="SubtitleChar"/>
                </w:rPr>
                <w:t>ExternalDocumentNo__Lbl</w:t>
              </w:r>
            </w:p>
          </w:sdtContent>
        </w:sdt>
        <w:sdt>
          <w:sdtPr>
            <w:rPr>
              <w:rStyle w:val="SubtitleChar"/>
            </w:rPr>
            <w:alias w:val="#Nav: /Header/ExternalDocumentNo"/>
            <w:tag w:val="#Nav: Stand_Sales_Draft_Invoice_FR/10802"/>
            <w:id w:val="-88852878"/>
            <w:placeholder>
              <w:docPart w:val="DefaultPlaceholder_-1854013440"/>
            </w:placeholder>
            <w:dataBinding w:prefixMappings="xmlns:ns0='urn:microsoft-dynamics-nav/reports/Stand_Sales_Draft_Invoice_FR/10802/'" w:xpath="/ns0:NavWordReportXmlPart[1]/ns0:Header[1]/ns0:ExternalDocumentNo[1]" w:storeItemID="{7028D871-7E4C-483B-A1A4-1C460AE15E78}"/>
            <w:text/>
          </w:sdtPr>
          <w:sdtContent>
            <w:p w:rsidRPr="00AF7338" w:rsidR="00AF7338" w:rsidP="00AF7338" w:rsidRDefault="00AF7338" w14:paraId="4652642E" w14:textId="0EB1C972">
              <w:pPr>
                <w:spacing w:after="0"/>
              </w:pPr>
              <w:r w:rsidRPr="00EA4599">
                <w:rPr>
                  <w:rStyle w:val="SubtitleChar"/>
                </w:rPr>
                <w:t>ExternalDocumentNo</w:t>
              </w:r>
            </w:p>
          </w:sdtContent>
        </w:sdt>
        <w:p w:rsidRPr="004B22F6" w:rsidR="005C273C" w:rsidP="005C273C" w:rsidRDefault="00000000" w14:paraId="0F69C750" w14:textId="245A0336">
          <w:pPr>
            <w:pStyle w:val="Subtitle"/>
          </w:pPr>
          <w:sdt>
            <w:sdtPr>
              <w:alias w:val="#Nav: /Header/Page_Lbl"/>
              <w:tag w:val="#Nav: Stand_Sales_Draft_Invoice_FR/10802"/>
              <w:id w:val="894861004"/>
              <w:placeholder>
                <w:docPart w:val="0D1279AEBC2B402F92746D967F36C974"/>
              </w:placeholder>
              <w:dataBinding w:prefixMappings="xmlns:ns0='urn:microsoft-dynamics-nav/reports/Stand_Sales_Draft_Invoice_FR/10802/'" w:xpath="/ns0:NavWordReportXmlPart[1]/ns0:Header[1]/ns0:Page_Lbl[1]" w:storeItemID="{7028D871-7E4C-483B-A1A4-1C460AE15E78}"/>
              <w:text/>
            </w:sdtPr>
            <w:sdtContent>
              <w:r w:rsidRPr="004B22F6" w:rsidR="005C273C">
                <w:t>Page_Lbl</w:t>
              </w:r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130FAB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130FAB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681012FD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000000" w14:paraId="4BB56653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_Sales_Draft_Invoice_FR/10802"/>
              <w:id w:val="-1330981123"/>
              <w:dataBinding w:prefixMappings="xmlns:ns0='urn:microsoft-dynamics-nav/reports/Stand_Sales_Draft_Invoice_FR/10802/'" w:xpath="/ns0:NavWordReportXmlPart[1]/ns0:Header[1]/ns0:CompanyPicture[1]" w:storeItemID="{7028D871-7E4C-483B-A1A4-1C460AE15E78}"/>
              <w:picture/>
            </w:sdtPr>
            <w:sdtContent>
              <w:r w:rsidR="005C273C">
                <w:rPr>
                  <w:noProof/>
                </w:rPr>
                <w:drawing>
                  <wp:inline distT="0" distB="0" distL="0" distR="0" wp14:anchorId="093F6F12" wp14:editId="6194B0B2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2E0D04C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026D"/>
    <w:rsid w:val="00083AB2"/>
    <w:rsid w:val="000844A3"/>
    <w:rsid w:val="00094753"/>
    <w:rsid w:val="000A665A"/>
    <w:rsid w:val="000D5A6D"/>
    <w:rsid w:val="000E071F"/>
    <w:rsid w:val="00103846"/>
    <w:rsid w:val="0011793B"/>
    <w:rsid w:val="00126D5A"/>
    <w:rsid w:val="00130FAB"/>
    <w:rsid w:val="00134A71"/>
    <w:rsid w:val="00151C73"/>
    <w:rsid w:val="001621D9"/>
    <w:rsid w:val="001B793C"/>
    <w:rsid w:val="001C071E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5C61"/>
    <w:rsid w:val="0029628E"/>
    <w:rsid w:val="002975C6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1B76"/>
    <w:rsid w:val="00427054"/>
    <w:rsid w:val="0043195D"/>
    <w:rsid w:val="00477025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A2543"/>
    <w:rsid w:val="005C273C"/>
    <w:rsid w:val="005F2559"/>
    <w:rsid w:val="005F5EC9"/>
    <w:rsid w:val="005F6BCC"/>
    <w:rsid w:val="0060202A"/>
    <w:rsid w:val="006047A8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E0F9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3753F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485A"/>
    <w:rsid w:val="009C2CD9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AF7338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94AB8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A4599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1D7F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5DB2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a3e2e7bc5ce74392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027D464B5D4815A0BC6751F2535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EA1DE-2430-4023-BEC3-50E470B8D844}"/>
      </w:docPartPr>
      <w:docPartBody>
        <w:p w:rsidR="00D67D5F" w:rsidRDefault="007F0EB0" w:rsidP="007F0EB0">
          <w:pPr>
            <w:pStyle w:val="C4027D464B5D4815A0BC6751F25356F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6F5F8E90F5643FAA719A81EA6F8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F902-23EE-48AA-88FF-5A6674CE00F1}"/>
      </w:docPartPr>
      <w:docPartBody>
        <w:p w:rsidR="00D67D5F" w:rsidRDefault="007F0EB0" w:rsidP="007F0EB0">
          <w:pPr>
            <w:pStyle w:val="56F5F8E90F5643FAA719A81EA6F884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0143EF8F5694C75B253BF47962E1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8EE40-4F66-4D81-A038-62DF487AD469}"/>
      </w:docPartPr>
      <w:docPartBody>
        <w:p w:rsidR="00D67D5F" w:rsidRDefault="007F0EB0" w:rsidP="007F0EB0">
          <w:pPr>
            <w:pStyle w:val="10143EF8F5694C75B253BF47962E16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D6775A7FCC648749F70749DDD7C7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105CA-1D32-4C80-91E4-0FAFB2EC9CD8}"/>
      </w:docPartPr>
      <w:docPartBody>
        <w:p w:rsidR="00D67D5F" w:rsidRDefault="007F0EB0" w:rsidP="007F0EB0">
          <w:pPr>
            <w:pStyle w:val="BD6775A7FCC648749F70749DDD7C7C3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C2B043F3D34C0084D795C2D4229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21F4F-3010-4C93-A368-794343CC97A0}"/>
      </w:docPartPr>
      <w:docPartBody>
        <w:p w:rsidR="00D67D5F" w:rsidRDefault="007F0EB0" w:rsidP="007F0EB0">
          <w:pPr>
            <w:pStyle w:val="B0C2B043F3D34C0084D795C2D42292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762CFA600EA484C895E036535919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E9C57-8A6B-4230-9606-E31C9BFA1A03}"/>
      </w:docPartPr>
      <w:docPartBody>
        <w:p w:rsidR="00D67D5F" w:rsidRDefault="007F0EB0" w:rsidP="007F0EB0">
          <w:pPr>
            <w:pStyle w:val="8762CFA600EA484C895E0365359191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298F63108D4484ADC5C739D6DBB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A5714-2699-464D-9502-36D890402BA6}"/>
      </w:docPartPr>
      <w:docPartBody>
        <w:p w:rsidR="00D67D5F" w:rsidRDefault="007F0EB0" w:rsidP="007F0EB0">
          <w:pPr>
            <w:pStyle w:val="64298F63108D4484ADC5C739D6DBB6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C59D29E114A44AD86C935110088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DE4FF-B0C9-45B7-94A9-D8C20E23CB3A}"/>
      </w:docPartPr>
      <w:docPartBody>
        <w:p w:rsidR="00D67D5F" w:rsidRDefault="007F0EB0" w:rsidP="007F0EB0">
          <w:pPr>
            <w:pStyle w:val="8C59D29E114A44AD86C935110088452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0B7F7D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0B7F7D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463869F5E04A7C9B5B33A40C204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FD648-2C25-4A8E-8636-CDBF217E4DE4}"/>
      </w:docPartPr>
      <w:docPartBody>
        <w:p w:rsidR="00F13833" w:rsidRDefault="004A4A70" w:rsidP="004A4A70">
          <w:pPr>
            <w:pStyle w:val="DF463869F5E04A7C9B5B33A40C204126"/>
          </w:pPr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E5E141D5A4AC4D7CAA11E491CDAC5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B3590-AA48-47DD-8E43-02B1C4DF9224}"/>
      </w:docPartPr>
      <w:docPartBody>
        <w:p w:rsidR="00F13833" w:rsidRDefault="004A4A70" w:rsidP="004A4A70">
          <w:pPr>
            <w:pStyle w:val="E5E141D5A4AC4D7CAA11E491CDAC5E5A"/>
          </w:pPr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B7F7D"/>
    <w:rsid w:val="000E2835"/>
    <w:rsid w:val="00134C5E"/>
    <w:rsid w:val="00246067"/>
    <w:rsid w:val="002A00F8"/>
    <w:rsid w:val="003219F4"/>
    <w:rsid w:val="00382DEE"/>
    <w:rsid w:val="00401A56"/>
    <w:rsid w:val="00401A72"/>
    <w:rsid w:val="004215D2"/>
    <w:rsid w:val="004A4A70"/>
    <w:rsid w:val="007F0EB0"/>
    <w:rsid w:val="008139A2"/>
    <w:rsid w:val="008506F4"/>
    <w:rsid w:val="00985FBF"/>
    <w:rsid w:val="00AA4803"/>
    <w:rsid w:val="00D67D5F"/>
    <w:rsid w:val="00E7673F"/>
    <w:rsid w:val="00ED5325"/>
    <w:rsid w:val="00ED68E7"/>
    <w:rsid w:val="00EE2183"/>
    <w:rsid w:val="00EF62B4"/>
    <w:rsid w:val="00F1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4A70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DBE6A41EAFBD4DF1826D05E6ACB034B7">
    <w:name w:val="DBE6A41EAFBD4DF1826D05E6ACB034B7"/>
    <w:rsid w:val="003219F4"/>
    <w:rPr>
      <w:lang w:val="da-DK" w:eastAsia="da-DK"/>
    </w:rPr>
  </w:style>
  <w:style w:type="paragraph" w:customStyle="1" w:styleId="DF463869F5E04A7C9B5B33A40C204126">
    <w:name w:val="DF463869F5E04A7C9B5B33A40C204126"/>
    <w:rsid w:val="004A4A70"/>
  </w:style>
  <w:style w:type="paragraph" w:customStyle="1" w:styleId="E5E141D5A4AC4D7CAA11E491CDAC5E5A">
    <w:name w:val="E5E141D5A4AC4D7CAA11E491CDAC5E5A"/>
    <w:rsid w:val="004A4A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83550ED9-B04F-45D0-8EA1-3653079C1C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2018-09-06T11:38:00Z</dcterms:created>
  <dcterms:modified xsi:type="dcterms:W3CDTF">2022-06-16T07:13:00Z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v-stpav@microsoft.com</vt:lpwstr>
  </property>
  <property fmtid="{D5CDD505-2E9C-101B-9397-08002B2CF9AE}" pid="5" name="MSIP_Label_f42aa342-8706-4288-bd11-ebb85995028c_SetDate">
    <vt:lpwstr>2018-02-21T10:17:01.1628601Z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