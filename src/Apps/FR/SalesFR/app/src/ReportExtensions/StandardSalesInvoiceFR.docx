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_FR/1081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_FR/1081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_FR/1081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_FR/1081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_FR/1081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_FR/1081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_FR/1081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_FR/1081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_FR/1081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_FR/1081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_FR/1081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_FR/1081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_FR/1081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_FR/1081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_FR/1081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_FR/1081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_FR/1081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_FR/1081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_FR/1081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_FR/1081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_FR/1081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_FR/1081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_FR/1081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_FR/1081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_FR/1081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_FR/1081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_FR/1081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_FR/1081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_FR/1081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_FR/1081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_FR/1081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_FR/1081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_FR/1081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_FR/1081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_FR/1081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_FR/1081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_FR/1081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_FR/1081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_FR/1081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_FR/1081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_FR/1081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_FR/1081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_FR/1081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_FR/1081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_FR/1081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_FR/1081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_FR/1081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_FR/1081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_FR/1081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_FR/1081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_FR/1081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_FR/1081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_FR/1081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_FR/1081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_FR/1081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_FR/1081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_FR/1081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_FR/1081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_FR/1081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_FR/1081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_FR/1081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_FR/1081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_FR/1081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_FR/1081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0041B603" w14:textId="3D1EAEBB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73F0484F" w14:textId="21D63C75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_FR/1081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65EC1B88" w14:textId="2E22C3D4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2DE9237F" w14:textId="1679649D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_FR/10816"/>
            <w:id w:val="252478305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_FR/10816"/>
        <w:id w:val="348460567"/>
        <w15:dataBinding w:prefixMappings="xmlns:ns0='urn:microsoft-dynamics-nav/reports/Standard_Sales_Invoice_FR/10816/'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_FR/1081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_FR/1081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24677E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_FR/1081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_FR/1081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_FR/1081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_FR/1081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_FR/1081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_FR/1081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_FR/1081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_FR/1081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_FR/10816"/>
          <w:id w:val="1327254768"/>
          <w15:dataBinding w:prefixMappings="xmlns:ns0='urn:microsoft-dynamics-nav/reports/Standard_Sales_Invoice_FR/1081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_FR/1081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_FR/1081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24677E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_FR/1081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_FR/1081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24677E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_FR/1081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_FR/1081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24677E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_FR/1081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_FR/1081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24677E" w:rsidRDefault="00D54DEE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_FR/1081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_FR/1081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24677E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_FR/1081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_FR/1081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24677E" w:rsidRDefault="00D54DEE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_FR/1081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_FR/1081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24677E" w:rsidRDefault="00D54DEE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_FR/1081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_FR/1081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24677E" w:rsidRDefault="00D54DEE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_FR/1081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_FR/1081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24677E" w:rsidRDefault="00D54DEE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_FR/10816"/>
          <w:id w:val="1981810996"/>
          <w15:dataBinding w:prefixMappings="xmlns:ns0='urn:microsoft-dynamics-nav/reports/Standard_Sales_Invoice_FR/1081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_FR/1081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_FR/1081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24677E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_FR/1081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_FR/1081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24677E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_FR/10816"/>
            <w:id w:val="721562155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_FR/10816"/>
            <w:id w:val="74169730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_FR/10816"/>
        <w:id w:val="647710353"/>
        <w:placeholder>
          <w:docPart w:val="DefaultPlaceholder_-1854013440"/>
        </w:placeholder>
        <w:dataBinding w:prefixMappings="xmlns:ns0='urn:microsoft-dynamics-nav/reports/Standard_Sales_Invoice_FR/1081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_FR/10816"/>
            <w:id w:val="1875570075"/>
            <w:placeholder>
              <w:docPart w:val="DefaultPlaceholder_1081868574"/>
            </w:placeholder>
            <w:dataBinding w:prefixMappings="xmlns:ns0='urn:microsoft-dynamics-nav/reports/Standard_Sales_Invoice_FR/1081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_FR/10816"/>
            <w:id w:val="-853264483"/>
            <w:placeholder>
              <w:docPart w:val="DefaultPlaceholder_1081868574"/>
            </w:placeholder>
            <w:dataBinding w:prefixMappings="xmlns:ns0='urn:microsoft-dynamics-nav/reports/Standard_Sales_Invoice_FR/1081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_FR/10816"/>
          <w:id w:val="1234901919"/>
          <w15:dataBinding w:prefixMappings="xmlns:ns0='urn:microsoft-dynamics-nav/reports/Standard_Sales_Invoice_FR/10816/'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_FR/1081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_FR/1081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24677E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_FR/1081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_FR/1081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24677E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_FR/1081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_FR/1081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24677E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_FR/10816"/>
          <w:id w:val="-1502423256"/>
          <w15:dataBinding w:prefixMappings="xmlns:ns0='urn:microsoft-dynamics-nav/reports/Standard_Sales_Invoice_FR/10816/'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_FR/1081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_FR/1081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24677E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_FR/10816"/>
        <w:id w:val="940566818"/>
        <w15:dataBinding w:prefixMappings="xmlns:ns0='urn:microsoft-dynamics-nav/reports/Standard_Sales_Invoice_FR/10816/'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_FR/10816"/>
                <w:id w:val="-804161553"/>
                <w:dataBinding w:prefixMappings="xmlns:ns0='urn:microsoft-dynamics-nav/reports/Standard_Sales_Invoice_FR/1081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24677E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_FR/1081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_FR/1081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123A7D" w:rsidR="00245B0E" w:rsidP="0024677E" w:rsidRDefault="00123A7D" w14:paraId="04012FB0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2E88" w:rsidP="00E40C63" w:rsidRDefault="00C32E88" w14:paraId="6D07A607" w14:textId="77777777">
      <w:pPr>
        <w:spacing w:after="0"/>
      </w:pPr>
      <w:r>
        <w:separator/>
      </w:r>
    </w:p>
  </w:endnote>
  <w:endnote w:type="continuationSeparator" w:id="0">
    <w:p w:rsidR="00C32E88" w:rsidP="00E40C63" w:rsidRDefault="00C32E88" w14:paraId="1D4DDDB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_FR/1081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_FR/1081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_FR/10816"/>
          <w:id w:val="1896625259"/>
          <w:placeholder>
            <w:docPart w:val="054778FD3B804B0395E33E0348229CE9"/>
          </w:placeholder>
          <w:dataBinding w:prefixMappings="xmlns:ns0='urn:microsoft-dynamics-nav/reports/Standard_Sales_Invoice_FR/1081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_FR/10816"/>
          <w:id w:val="1000698169"/>
          <w:placeholder>
            <w:docPart w:val="5B0A98CDBECA4FC3BC7918DD25E7F753"/>
          </w:placeholder>
          <w:dataBinding w:prefixMappings="xmlns:ns0='urn:microsoft-dynamics-nav/reports/Standard_Sales_Invoice_FR/1081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_FR/10816"/>
          <w:id w:val="-23945152"/>
          <w:placeholder>
            <w:docPart w:val="38D3127B98B147CAAFA424A5F82950C8"/>
          </w:placeholder>
          <w:dataBinding w:prefixMappings="xmlns:ns0='urn:microsoft-dynamics-nav/reports/Standard_Sales_Invoice_FR/1081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_FR/10816"/>
          <w:id w:val="560367384"/>
          <w:placeholder>
            <w:docPart w:val="A81DB1F39E204D46A84F95F9F080C66B"/>
          </w:placeholder>
          <w:dataBinding w:prefixMappings="xmlns:ns0='urn:microsoft-dynamics-nav/reports/Standard_Sales_Invoice_FR/1081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_FR/10816"/>
          <w:id w:val="-272474917"/>
          <w:placeholder>
            <w:docPart w:val="7F8B9C0B253F40E1A624578D9A23ECDD"/>
          </w:placeholder>
          <w:dataBinding w:prefixMappings="xmlns:ns0='urn:microsoft-dynamics-nav/reports/Standard_Sales_Invoice_FR/1081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_FR/10816"/>
          <w:id w:val="-1968960596"/>
          <w:placeholder>
            <w:docPart w:val="542B45161D324E28AEE5E66E927497EC"/>
          </w:placeholder>
          <w:dataBinding w:prefixMappings="xmlns:ns0='urn:microsoft-dynamics-nav/reports/Standard_Sales_Invoice_FR/1081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_FR/10816"/>
          <w:id w:val="412437649"/>
          <w:placeholder>
            <w:docPart w:val="67B453FC7B04421CBE247EE125419382"/>
          </w:placeholder>
          <w:dataBinding w:prefixMappings="xmlns:ns0='urn:microsoft-dynamics-nav/reports/Standard_Sales_Invoice_FR/1081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_FR/10816"/>
          <w:id w:val="-1162540195"/>
          <w:placeholder>
            <w:docPart w:val="4FD74BEB63934A8DB0749BA4D6B083ED"/>
          </w:placeholder>
          <w:dataBinding w:prefixMappings="xmlns:ns0='urn:microsoft-dynamics-nav/reports/Standard_Sales_Invoice_FR/1081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_FR/10816"/>
          <w:id w:val="860396444"/>
          <w:placeholder>
            <w:docPart w:val="54068B715CF34F89A307530FB3EFB91B"/>
          </w:placeholder>
          <w:dataBinding w:prefixMappings="xmlns:ns0='urn:microsoft-dynamics-nav/reports/Standard_Sales_Invoice_FR/1081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_FR/10816"/>
          <w:id w:val="536472809"/>
          <w:placeholder>
            <w:docPart w:val="AF51C37BE9C544C0B02CEF6870C757E4"/>
          </w:placeholder>
          <w:dataBinding w:prefixMappings="xmlns:ns0='urn:microsoft-dynamics-nav/reports/Standard_Sales_Invoice_FR/1081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_FR/10816"/>
          <w:id w:val="72087598"/>
          <w:placeholder>
            <w:docPart w:val="8BB73B2AFE6D4228987D25F8338CE8D7"/>
          </w:placeholder>
          <w:dataBinding w:prefixMappings="xmlns:ns0='urn:microsoft-dynamics-nav/reports/Standard_Sales_Invoice_FR/1081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_FR/10816"/>
          <w:id w:val="-687442409"/>
          <w:placeholder>
            <w:docPart w:val="07CDFF1FA1804FACA6815EAA30AEA205"/>
          </w:placeholder>
          <w:dataBinding w:prefixMappings="xmlns:ns0='urn:microsoft-dynamics-nav/reports/Standard_Sales_Invoice_FR/1081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_FR/10816"/>
          <w:id w:val="-1395651447"/>
          <w:placeholder>
            <w:docPart w:val="C6D430F265AB42D5A18429D7044A0AD9"/>
          </w:placeholder>
          <w:dataBinding w:prefixMappings="xmlns:ns0='urn:microsoft-dynamics-nav/reports/Standard_Sales_Invoice_FR/1081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_FR/1081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_FR/1081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_FR/1081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_FR/1081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_FR/10816"/>
          <w:id w:val="513045610"/>
          <w:placeholder>
            <w:docPart w:val="EFC7A9B9C4594CF8B0D6449E717EF56F"/>
          </w:placeholder>
          <w:dataBinding w:prefixMappings="xmlns:ns0='urn:microsoft-dynamics-nav/reports/Standard_Sales_Invoice_FR/1081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_FR/10816"/>
          <w:id w:val="1536079020"/>
          <w:placeholder>
            <w:docPart w:val="A3D56298C27C447A84E225A91C2B10E0"/>
          </w:placeholder>
          <w:dataBinding w:prefixMappings="xmlns:ns0='urn:microsoft-dynamics-nav/reports/Standard_Sales_Invoice_FR/1081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_FR/10816"/>
          <w:id w:val="-1971888300"/>
          <w:placeholder>
            <w:docPart w:val="7854EDE10DC34A08B41378DE66AE7F7B"/>
          </w:placeholder>
          <w:dataBinding w:prefixMappings="xmlns:ns0='urn:microsoft-dynamics-nav/reports/Standard_Sales_Invoice_FR/1081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2E88" w:rsidP="00E40C63" w:rsidRDefault="00C32E88" w14:paraId="4DEA7B19" w14:textId="77777777">
      <w:pPr>
        <w:spacing w:after="0"/>
      </w:pPr>
      <w:r>
        <w:separator/>
      </w:r>
    </w:p>
  </w:footnote>
  <w:footnote w:type="continuationSeparator" w:id="0">
    <w:p w:rsidR="00C32E88" w:rsidP="00E40C63" w:rsidRDefault="00C32E88" w14:paraId="74F622C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_FR/1081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_FR/1081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_FR/1081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_FR/1081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_FR/1081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_FR/1081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_FR/1081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_FR/1081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_FR/1081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_FR/1081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_FR/1081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_FR/1081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_FR/1081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_FR/10816"/>
              <w:id w:val="795027538"/>
              <w:dataBinding w:prefixMappings="xmlns:ns0='urn:microsoft-dynamics-nav/reports/Standard_Sales_Invoice_FR/1081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237ba9d7f9444e6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91BD2"/>
    <w:rsid w:val="005E35BE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6CA3"/>
    <w:rsid w:val="00D52343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2023-08-21T10:31:00Z</dcterms:modified>
</cp:coreProperties>
</file>