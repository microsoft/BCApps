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19"/>
        <w:gridCol w:w="236"/>
        <w:gridCol w:w="3724"/>
        <w:gridCol w:w="236"/>
        <w:gridCol w:w="3441"/>
      </w:tblGrid>
      <w:tr w:rsidR="006F1039" w:rsidTr="00DE183F" w14:paraId="7C75F8B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sdt>
          <w:sdtPr>
            <w:rPr>
              <w:bCs/>
            </w:rPr>
            <w:alias w:val="InspectionLabel"/>
            <w:tag w:val="#BC:InsertDataItem,Labels/InspectionLabel"/>
            <w:id w:val="1793091244"/>
            <w:placeholder>
              <w:docPart w:val="990021C44BBF4F709651B3122CCD3450"/>
            </w:placeholder>
            <w:dataBinding w:prefixMappings="xmlns:ns0='urn:microsoft-dynamics-nav/reports/Qlty_General_Purpose_Inspect/20405/'" w:xpath="/ns0:NavWordReportXmlPart[1]/ns0:Labels[1]/ns0:InspectionLabel[1]" w:storeItemID="{F00BF611-06BA-436C-902A-C0D5E8DF929B}"/>
            <w15:color w:val="808080"/>
            <w:text/>
          </w:sdtPr>
          <w:sdtContent>
            <w:tc>
              <w:tcPr>
                <w:tcW w:w="2819" w:type="dxa"/>
                <w:vAlign w:val="bottom"/>
              </w:tcPr>
              <w:p w:rsidR="006F1039" w:rsidP="00DE183F" w:rsidRDefault="006F1039" w14:paraId="2D0C935A" w14:textId="77777777">
                <w:pPr>
                  <w:rPr>
                    <w:lang w:val="da-DK"/>
                  </w:rPr>
                </w:pPr>
                <w:proofErr w:type="spellStart"/>
                <w:r>
                  <w:rPr>
                    <w:bCs/>
                  </w:rPr>
                  <w:t>InspectionLabel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6F1039" w:rsidP="00DE183F" w:rsidRDefault="006F1039" w14:paraId="567DA8DA" w14:textId="77777777">
            <w:pPr>
              <w:rPr>
                <w:bCs/>
              </w:rPr>
            </w:pPr>
          </w:p>
        </w:tc>
        <w:sdt>
          <w:sdtPr>
            <w:rPr>
              <w:bCs/>
            </w:rPr>
            <w:alias w:val="InspectionDescriptionLabel"/>
            <w:tag w:val="#BC:InsertDataItem,Labels/InspectionDescriptionLabel"/>
            <w:id w:val="-796517401"/>
            <w:placeholder>
              <w:docPart w:val="0F21C78CA3E74983A1521AEE312B1F7B"/>
            </w:placeholder>
            <w:dataBinding w:prefixMappings="xmlns:ns0='urn:microsoft-dynamics-nav/reports/Qlty_General_Purpose_Inspect/20405/'" w:xpath="/ns0:NavWordReportXmlPart[1]/ns0:Labels[1]/ns0:InspectionDescriptionLabel[1]" w:storeItemID="{F00BF611-06BA-436C-902A-C0D5E8DF929B}"/>
            <w:text/>
          </w:sdtPr>
          <w:sdtContent>
            <w:tc>
              <w:tcPr>
                <w:tcW w:w="3724" w:type="dxa"/>
              </w:tcPr>
              <w:p w:rsidRPr="0030241C" w:rsidR="006F1039" w:rsidP="00DE183F" w:rsidRDefault="006F1039" w14:paraId="2DC3A623" w14:textId="77777777">
                <w:pPr>
                  <w:rPr>
                    <w:bCs/>
                  </w:rPr>
                </w:pPr>
                <w:proofErr w:type="spellStart"/>
                <w:r>
                  <w:rPr>
                    <w:bCs/>
                  </w:rPr>
                  <w:t>InspectionDescriptionLabel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Pr="006D7406" w:rsidR="006F1039" w:rsidP="00DE183F" w:rsidRDefault="006F1039" w14:paraId="45C9589E" w14:textId="77777777">
            <w:pPr>
              <w:rPr>
                <w:bCs/>
                <w:lang w:val="da-DK"/>
              </w:rPr>
            </w:pPr>
          </w:p>
        </w:tc>
        <w:sdt>
          <w:sdtPr>
            <w:rPr>
              <w:bCs/>
            </w:rPr>
            <w:alias w:val="ResultLabel"/>
            <w:tag w:val="#BC:InsertDataItem,Labels/ResultLabel"/>
            <w:id w:val="-1826118094"/>
            <w:placeholder>
              <w:docPart w:val="0F21C78CA3E74983A1521AEE312B1F7B"/>
            </w:placeholder>
            <w:dataBinding w:prefixMappings="xmlns:ns0='urn:microsoft-dynamics-nav/reports/Qlty_General_Purpose_Inspect/20405/'" w:xpath="/ns0:NavWordReportXmlPart[1]/ns0:Labels[1]/ns0:ResultLabel[1]" w:storeItemID="{F00BF611-06BA-436C-902A-C0D5E8DF929B}"/>
            <w:text/>
          </w:sdtPr>
          <w:sdtContent>
            <w:tc>
              <w:tcPr>
                <w:tcW w:w="3441" w:type="dxa"/>
              </w:tcPr>
              <w:p w:rsidRPr="00EA386A" w:rsidR="006F1039" w:rsidP="00DE183F" w:rsidRDefault="006F1039" w14:paraId="58597F50" w14:textId="77777777">
                <w:pPr>
                  <w:rPr>
                    <w:bCs/>
                  </w:rPr>
                </w:pPr>
                <w:proofErr w:type="spellStart"/>
                <w:r>
                  <w:rPr>
                    <w:bCs/>
                  </w:rPr>
                  <w:t>ResultLabel</w:t>
                </w:r>
                <w:proofErr w:type="spellEnd"/>
              </w:p>
            </w:tc>
          </w:sdtContent>
        </w:sdt>
      </w:tr>
      <w:tr w:rsidRPr="006D7406" w:rsidR="006F1039" w:rsidTr="00DE183F" w14:paraId="735CCC11" w14:textId="77777777">
        <w:tc>
          <w:tcPr>
            <w:tcW w:w="2819" w:type="dxa"/>
          </w:tcPr>
          <w:p w:rsidR="006F1039" w:rsidP="00DE183F" w:rsidRDefault="006F1039" w14:paraId="54D2E6A8" w14:textId="77777777">
            <w:sdt>
              <w:sdtPr>
                <w:alias w:val="QltyInspection_No"/>
                <w:tag w:val="#BC:InsertDataItem,DataItems/CurrentInspection/QltyInspection_No"/>
                <w:id w:val="1961220263"/>
                <w:placeholder>
                  <w:docPart w:val="E5423A1F810A4C1EAD796CEEB15EDB50"/>
                </w:placeholder>
                <w:dataBinding w:prefixMappings="xmlns:ns0='urn:microsoft-dynamics-nav/reports/Qlty_General_Purpose_Inspect/20405/'" w:xpath="/ns0:NavWordReportXmlPart[1]/ns0:CurrentInspection[1]/ns0:QltyInspection_No[1]" w:storeItemID="{F00BF611-06BA-436C-902A-C0D5E8DF929B}"/>
                <w15:color w:val="808080"/>
                <w:text/>
              </w:sdtPr>
              <w:sdtContent>
                <w:proofErr w:type="spellStart"/>
                <w:r w:rsidRPr="007A60FC">
                  <w:t>QltyInspection_No</w:t>
                </w:r>
                <w:proofErr w:type="spellEnd"/>
              </w:sdtContent>
            </w:sdt>
            <w:r>
              <w:t xml:space="preserve"> </w:t>
            </w:r>
            <w:sdt>
              <w:sdtPr>
                <w:alias w:val="ReinspectionSequenceInformation"/>
                <w:tag w:val="#BC:InsertDataItem,DataItems/CurrentInspection/ReinspectionSequenceInformation"/>
                <w:id w:val="-602108974"/>
                <w:placeholder>
                  <w:docPart w:val="9A3DDC399BA947CF86EF8E3FEDCB17CA"/>
                </w:placeholder>
                <w15:dataBinding w:prefixMappings="xmlns:ns0='urn:microsoft-dynamics-nav/reports/Qlty_Certificate_of_Analysis/20401/' " w:xpath="/ns0:NavWordReportXmlPart[1]/ns0:CurrentInspection[1]/ns0:ReinspectionSequenceInformation[1]" w:storeItemID="{F00BF611-06BA-436C-902A-C0D5E8DF929B}"/>
              </w:sdtPr>
              <w:sdtContent>
                <w:proofErr w:type="spellStart"/>
                <w:r>
                  <w:t>ReinspectionSequenceInformation</w:t>
                </w:r>
                <w:proofErr w:type="spellEnd"/>
              </w:sdtContent>
            </w:sdt>
          </w:p>
        </w:tc>
        <w:tc>
          <w:tcPr>
            <w:tcW w:w="236" w:type="dxa"/>
          </w:tcPr>
          <w:p w:rsidR="006F1039" w:rsidP="00DE183F" w:rsidRDefault="006F1039" w14:paraId="39E7B025" w14:textId="77777777"/>
        </w:tc>
        <w:sdt>
          <w:sdtPr>
            <w:alias w:val="QltyInspection_Description"/>
            <w:tag w:val="#BC:InsertDataItem,DataItems/CurrentInspection/QltyInspection_Description"/>
            <w:id w:val="-654533579"/>
            <w:placeholder>
              <w:docPart w:val="0F21C78CA3E74983A1521AEE312B1F7B"/>
            </w:placeholder>
            <w:dataBinding w:prefixMappings="xmlns:ns0='urn:microsoft-dynamics-nav/reports/Qlty_General_Purpose_Inspect/20405/'" w:xpath="/ns0:NavWordReportXmlPart[1]/ns0:CurrentInspection[1]/ns0:QltyInspection_Description[1]" w:storeItemID="{F00BF611-06BA-436C-902A-C0D5E8DF929B}"/>
            <w:text/>
          </w:sdtPr>
          <w:sdtContent>
            <w:tc>
              <w:tcPr>
                <w:tcW w:w="3724" w:type="dxa"/>
              </w:tcPr>
              <w:p w:rsidRPr="007A60FC" w:rsidR="006F1039" w:rsidP="00DE183F" w:rsidRDefault="006F1039" w14:paraId="085D519D" w14:textId="77777777">
                <w:proofErr w:type="spellStart"/>
                <w:r>
                  <w:t>QltyInspection_Description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6F1039" w:rsidP="00DE183F" w:rsidRDefault="006F1039" w14:paraId="7F10A329" w14:textId="77777777"/>
        </w:tc>
        <w:sdt>
          <w:sdtPr>
            <w:rPr>
              <w:lang w:val="da-DK"/>
            </w:rPr>
            <w:alias w:val="QltyInspection_Result_Description"/>
            <w:tag w:val="#BC:InsertDataItem,DataItems/CurrentInspection/QltyInspection_Result_Description"/>
            <w:id w:val="-574823321"/>
            <w:placeholder>
              <w:docPart w:val="0F21C78CA3E74983A1521AEE312B1F7B"/>
            </w:placeholder>
            <w:dataBinding w:prefixMappings="xmlns:ns0='urn:microsoft-dynamics-nav/reports/Qlty_General_Purpose_Inspect/20405/'" w:xpath="/ns0:NavWordReportXmlPart[1]/ns0:CurrentInspection[1]/ns0:QltyInspection_Result_Description[1]" w:storeItemID="{F00BF611-06BA-436C-902A-C0D5E8DF929B}"/>
            <w:text/>
          </w:sdtPr>
          <w:sdtContent>
            <w:tc>
              <w:tcPr>
                <w:tcW w:w="3441" w:type="dxa"/>
              </w:tcPr>
              <w:p w:rsidRPr="006D7406" w:rsidR="006F1039" w:rsidP="00DE183F" w:rsidRDefault="006F1039" w14:paraId="3C5065C3" w14:textId="77777777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QltyInspection_Result_Description</w:t>
                </w:r>
              </w:p>
            </w:tc>
          </w:sdtContent>
        </w:sdt>
      </w:tr>
      <w:tr w:rsidRPr="006D7406" w:rsidR="006F1039" w:rsidTr="00DE183F" w14:paraId="069E2427" w14:textId="77777777">
        <w:tc>
          <w:tcPr>
            <w:tcW w:w="2819" w:type="dxa"/>
          </w:tcPr>
          <w:p w:rsidRPr="006D7406" w:rsidR="006F1039" w:rsidP="00DE183F" w:rsidRDefault="006F1039" w14:paraId="4A0DAD66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236" w:type="dxa"/>
          </w:tcPr>
          <w:p w:rsidRPr="006D7406" w:rsidR="006F1039" w:rsidP="00DE183F" w:rsidRDefault="006F1039" w14:paraId="09C1FA66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3724" w:type="dxa"/>
          </w:tcPr>
          <w:p w:rsidRPr="006D7406" w:rsidR="006F1039" w:rsidP="00DE183F" w:rsidRDefault="006F1039" w14:paraId="71AFD472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236" w:type="dxa"/>
          </w:tcPr>
          <w:p w:rsidRPr="006D7406" w:rsidR="006F1039" w:rsidP="00DE183F" w:rsidRDefault="006F1039" w14:paraId="01761EDE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3441" w:type="dxa"/>
          </w:tcPr>
          <w:p w:rsidRPr="006D7406" w:rsidR="006F1039" w:rsidP="00DE183F" w:rsidRDefault="006F1039" w14:paraId="2B8ACB18" w14:textId="77777777">
            <w:pPr>
              <w:rPr>
                <w:sz w:val="16"/>
                <w:szCs w:val="16"/>
                <w:lang w:val="da-DK"/>
              </w:rPr>
            </w:pPr>
          </w:p>
        </w:tc>
      </w:tr>
      <w:tr w:rsidR="006F1039" w:rsidTr="00DE183F" w14:paraId="16934391" w14:textId="77777777">
        <w:sdt>
          <w:sdtPr>
            <w:rPr>
              <w:b/>
            </w:rPr>
            <w:alias w:val="ItemLabel"/>
            <w:tag w:val="#BC:InsertDataItem,Labels/ItemLabel"/>
            <w:id w:val="-27641608"/>
            <w:placeholder>
              <w:docPart w:val="D1A17F6482F1432A920BFF525C88FEED"/>
            </w:placeholder>
            <w:dataBinding w:prefixMappings="xmlns:ns0='urn:microsoft-dynamics-nav/reports/Qlty_General_Purpose_Inspect/20405/'" w:xpath="/ns0:NavWordReportXmlPart[1]/ns0:Labels[1]/ns0:ItemLabel[1]" w:storeItemID="{F00BF611-06BA-436C-902A-C0D5E8DF929B}"/>
            <w15:color w:val="808080"/>
            <w:text/>
          </w:sdtPr>
          <w:sdtContent>
            <w:tc>
              <w:tcPr>
                <w:tcW w:w="2819" w:type="dxa"/>
              </w:tcPr>
              <w:p w:rsidRPr="006D7406" w:rsidR="006F1039" w:rsidP="00DE183F" w:rsidRDefault="006F1039" w14:paraId="7BDD8F45" w14:textId="77777777">
                <w:pPr>
                  <w:tabs>
                    <w:tab w:val="left" w:pos="2016"/>
                  </w:tabs>
                  <w:rPr>
                    <w:lang w:val="da-DK"/>
                  </w:rPr>
                </w:pPr>
                <w:proofErr w:type="spellStart"/>
                <w:r w:rsidRPr="006D7406">
                  <w:rPr>
                    <w:b/>
                  </w:rPr>
                  <w:t>ItemLabel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Pr="00222295" w:rsidR="006F1039" w:rsidP="00DE183F" w:rsidRDefault="006F1039" w14:paraId="7DCE3ADE" w14:textId="77777777">
            <w:pPr>
              <w:rPr>
                <w:b/>
              </w:rPr>
            </w:pPr>
          </w:p>
        </w:tc>
        <w:sdt>
          <w:sdtPr>
            <w:rPr>
              <w:b/>
            </w:rPr>
            <w:alias w:val="ItemDescriptionLabel"/>
            <w:tag w:val="#BC:InsertDataItem,Labels/ItemDescriptionLabel"/>
            <w:id w:val="-751035663"/>
            <w:placeholder>
              <w:docPart w:val="0F21C78CA3E74983A1521AEE312B1F7B"/>
            </w:placeholder>
            <w:dataBinding w:prefixMappings="xmlns:ns0='urn:microsoft-dynamics-nav/reports/Qlty_General_Purpose_Inspect/20405/'" w:xpath="/ns0:NavWordReportXmlPart[1]/ns0:Labels[1]/ns0:ItemDescriptionLabel[1]" w:storeItemID="{F00BF611-06BA-436C-902A-C0D5E8DF929B}"/>
            <w:text/>
          </w:sdtPr>
          <w:sdtContent>
            <w:tc>
              <w:tcPr>
                <w:tcW w:w="3724" w:type="dxa"/>
              </w:tcPr>
              <w:p w:rsidRPr="00222295" w:rsidR="006F1039" w:rsidP="00DE183F" w:rsidRDefault="006F1039" w14:paraId="6BB5555A" w14:textId="77777777">
                <w:pPr>
                  <w:rPr>
                    <w:b/>
                  </w:rPr>
                </w:pPr>
                <w:proofErr w:type="spellStart"/>
                <w:r w:rsidRPr="00222295">
                  <w:rPr>
                    <w:b/>
                  </w:rPr>
                  <w:t>ItemDescriptionLabel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6F1039" w:rsidP="00DE183F" w:rsidRDefault="006F1039" w14:paraId="26983D88" w14:textId="77777777">
            <w:pPr>
              <w:rPr>
                <w:b/>
                <w:bCs/>
                <w:lang w:val="da-DK"/>
              </w:rPr>
            </w:pPr>
          </w:p>
        </w:tc>
        <w:tc>
          <w:tcPr>
            <w:tcW w:w="3441" w:type="dxa"/>
          </w:tcPr>
          <w:p w:rsidR="006F1039" w:rsidP="00DE183F" w:rsidRDefault="006F1039" w14:paraId="397D4A2C" w14:textId="77777777">
            <w:pPr>
              <w:rPr>
                <w:b/>
                <w:bCs/>
                <w:lang w:val="da-DK"/>
              </w:rPr>
            </w:pPr>
            <w:sdt>
              <w:sdtPr>
                <w:rPr>
                  <w:b/>
                </w:rPr>
                <w:alias w:val="ItemTrackingLabel"/>
                <w:tag w:val="#BC:InsertDataItem,Labels/ItemTrackingLabel"/>
                <w:id w:val="1082493217"/>
                <w:placeholder>
                  <w:docPart w:val="731EFA9C15E34A979C9308A9A403D9C3"/>
                </w:placeholder>
                <w:dataBinding w:prefixMappings="xmlns:ns0='urn:microsoft-dynamics-nav/reports/Qlty_General_Purpose_Inspect/20405/'" w:xpath="/ns0:NavWordReportXmlPart[1]/ns0:Labels[1]/ns0:ItemTrackingLabel[1]" w:storeItemID="{F00BF611-06BA-436C-902A-C0D5E8DF929B}"/>
                <w15:color w:val="808080"/>
                <w:text/>
              </w:sdtPr>
              <w:sdtContent>
                <w:proofErr w:type="spellStart"/>
                <w:r w:rsidRPr="006D7406">
                  <w:rPr>
                    <w:b/>
                  </w:rPr>
                  <w:t>ItemTrackingLabel</w:t>
                </w:r>
                <w:proofErr w:type="spellEnd"/>
              </w:sdtContent>
            </w:sdt>
          </w:p>
        </w:tc>
      </w:tr>
      <w:tr w:rsidRPr="006D7406" w:rsidR="006F1039" w:rsidTr="00DE183F" w14:paraId="7059C655" w14:textId="77777777">
        <w:sdt>
          <w:sdtPr>
            <w:alias w:val="ItemIdentifier"/>
            <w:tag w:val="#BC:InsertDataItem,DataItems/CurrentInspection/ItemIdentifier"/>
            <w:id w:val="-428274953"/>
            <w:placeholder>
              <w:docPart w:val="0F21C78CA3E74983A1521AEE312B1F7B"/>
            </w:placeholder>
            <w:dataBinding w:prefixMappings="xmlns:ns0='urn:microsoft-dynamics-nav/reports/Qlty_General_Purpose_Inspect/20405/'" w:xpath="/ns0:NavWordReportXmlPart[1]/ns0:CurrentInspection[1]/ns0:ItemIdentifier[1]" w:storeItemID="{F00BF611-06BA-436C-902A-C0D5E8DF929B}"/>
            <w:text/>
          </w:sdtPr>
          <w:sdtContent>
            <w:tc>
              <w:tcPr>
                <w:tcW w:w="2819" w:type="dxa"/>
              </w:tcPr>
              <w:p w:rsidRPr="005E5FA8" w:rsidR="006F1039" w:rsidP="00DE183F" w:rsidRDefault="006F1039" w14:paraId="2A93D364" w14:textId="77777777">
                <w:pPr>
                  <w:tabs>
                    <w:tab w:val="left" w:pos="2016"/>
                  </w:tabs>
                </w:pPr>
                <w:proofErr w:type="spellStart"/>
                <w:r>
                  <w:t>ItemIdentifier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6F1039" w:rsidP="00DE183F" w:rsidRDefault="006F1039" w14:paraId="04216246" w14:textId="77777777">
            <w:pPr>
              <w:rPr>
                <w:b/>
                <w:bCs/>
                <w:lang w:val="da-DK"/>
              </w:rPr>
            </w:pPr>
          </w:p>
        </w:tc>
        <w:tc>
          <w:tcPr>
            <w:tcW w:w="3724" w:type="dxa"/>
          </w:tcPr>
          <w:sdt>
            <w:sdtPr>
              <w:alias w:val="ItemDescription"/>
              <w:tag w:val="#BC:InsertDataItem,DataItems/CurrentInspection/ItemDescription"/>
              <w:id w:val="-1168547911"/>
              <w:placeholder>
                <w:docPart w:val="42A6006BF8E04CACAFD4DFE062E5680F"/>
              </w:placeholder>
              <w:dataBinding w:prefixMappings="xmlns:ns0='urn:microsoft-dynamics-nav/reports/Qlty_General_Purpose_Inspect/20405/'" w:xpath="/ns0:NavWordReportXmlPart[1]/ns0:CurrentInspection[1]/ns0:ItemDescription[1]" w:storeItemID="{F00BF611-06BA-436C-902A-C0D5E8DF929B}"/>
              <w15:color w:val="808080"/>
              <w:text/>
            </w:sdtPr>
            <w:sdtContent>
              <w:p w:rsidRPr="006D7406" w:rsidR="006F1039" w:rsidP="00DE183F" w:rsidRDefault="006F1039" w14:paraId="0FC3BAB9" w14:textId="77777777">
                <w:proofErr w:type="spellStart"/>
                <w:r w:rsidRPr="006D7406">
                  <w:t>ItemDescription</w:t>
                </w:r>
                <w:proofErr w:type="spellEnd"/>
              </w:p>
            </w:sdtContent>
          </w:sdt>
        </w:tc>
        <w:tc>
          <w:tcPr>
            <w:tcW w:w="236" w:type="dxa"/>
          </w:tcPr>
          <w:p w:rsidR="006F1039" w:rsidP="00DE183F" w:rsidRDefault="006F1039" w14:paraId="62DF13E3" w14:textId="77777777">
            <w:pPr>
              <w:rPr>
                <w:b/>
                <w:bCs/>
                <w:lang w:val="da-DK"/>
              </w:rPr>
            </w:pPr>
          </w:p>
        </w:tc>
        <w:sdt>
          <w:sdtPr>
            <w:rPr>
              <w:lang w:val="da-DK"/>
            </w:rPr>
            <w:alias w:val="ItemTrackingIdentifier"/>
            <w:tag w:val="#BC:InsertDataItem,DataItems/CurrentInspection/ItemTrackingIdentifier"/>
            <w:id w:val="-1366745750"/>
            <w:placeholder>
              <w:docPart w:val="0F21C78CA3E74983A1521AEE312B1F7B"/>
            </w:placeholder>
            <w:dataBinding w:prefixMappings="xmlns:ns0='urn:microsoft-dynamics-nav/reports/Qlty_General_Purpose_Inspect/20405/'" w:xpath="/ns0:NavWordReportXmlPart[1]/ns0:CurrentInspection[1]/ns0:ItemTrackingIdentifier[1]" w:storeItemID="{F00BF611-06BA-436C-902A-C0D5E8DF929B}"/>
            <w:text/>
          </w:sdtPr>
          <w:sdtContent>
            <w:tc>
              <w:tcPr>
                <w:tcW w:w="3441" w:type="dxa"/>
              </w:tcPr>
              <w:p w:rsidRPr="006D7406" w:rsidR="006F1039" w:rsidP="00DE183F" w:rsidRDefault="006F1039" w14:paraId="230ACCA6" w14:textId="77777777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ItemTrackingIdentifier</w:t>
                </w:r>
              </w:p>
            </w:tc>
          </w:sdtContent>
        </w:sdt>
      </w:tr>
      <w:tr w:rsidRPr="006D7406" w:rsidR="006F1039" w:rsidTr="00DE183F" w14:paraId="50E34C6B" w14:textId="77777777">
        <w:tc>
          <w:tcPr>
            <w:tcW w:w="2819" w:type="dxa"/>
          </w:tcPr>
          <w:p w:rsidRPr="006D7406" w:rsidR="006F1039" w:rsidP="00DE183F" w:rsidRDefault="006F1039" w14:paraId="3F1A9667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236" w:type="dxa"/>
          </w:tcPr>
          <w:p w:rsidRPr="006D7406" w:rsidR="006F1039" w:rsidP="00DE183F" w:rsidRDefault="006F1039" w14:paraId="7A08BA11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3724" w:type="dxa"/>
          </w:tcPr>
          <w:p w:rsidRPr="006D7406" w:rsidR="006F1039" w:rsidP="00DE183F" w:rsidRDefault="006F1039" w14:paraId="3BD71769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236" w:type="dxa"/>
          </w:tcPr>
          <w:p w:rsidRPr="006D7406" w:rsidR="006F1039" w:rsidP="00DE183F" w:rsidRDefault="006F1039" w14:paraId="45A9ED16" w14:textId="77777777">
            <w:pPr>
              <w:rPr>
                <w:sz w:val="16"/>
                <w:szCs w:val="16"/>
                <w:lang w:val="da-DK"/>
              </w:rPr>
            </w:pPr>
          </w:p>
        </w:tc>
        <w:tc>
          <w:tcPr>
            <w:tcW w:w="3441" w:type="dxa"/>
          </w:tcPr>
          <w:p w:rsidRPr="006D7406" w:rsidR="006F1039" w:rsidP="00DE183F" w:rsidRDefault="006F1039" w14:paraId="22F94BF2" w14:textId="77777777">
            <w:pPr>
              <w:rPr>
                <w:sz w:val="16"/>
                <w:szCs w:val="16"/>
                <w:lang w:val="da-DK"/>
              </w:rPr>
            </w:pPr>
          </w:p>
        </w:tc>
      </w:tr>
      <w:tr w:rsidR="006F1039" w:rsidTr="00DE183F" w14:paraId="79FD456B" w14:textId="77777777">
        <w:sdt>
          <w:sdtPr>
            <w:rPr>
              <w:b/>
            </w:rPr>
            <w:alias w:val="StatusLabel"/>
            <w:tag w:val="#BC:InsertDataItem,Labels/StatusLabel"/>
            <w:id w:val="-133575429"/>
            <w:placeholder>
              <w:docPart w:val="0F21C78CA3E74983A1521AEE312B1F7B"/>
            </w:placeholder>
            <w:dataBinding w:prefixMappings="xmlns:ns0='urn:microsoft-dynamics-nav/reports/Qlty_General_Purpose_Inspect/20405/'" w:xpath="/ns0:NavWordReportXmlPart[1]/ns0:Labels[1]/ns0:StatusLabel[1]" w:storeItemID="{F00BF611-06BA-436C-902A-C0D5E8DF929B}"/>
            <w:text/>
          </w:sdtPr>
          <w:sdtContent>
            <w:tc>
              <w:tcPr>
                <w:tcW w:w="2819" w:type="dxa"/>
              </w:tcPr>
              <w:p w:rsidRPr="006D7406" w:rsidR="006F1039" w:rsidP="00DE183F" w:rsidRDefault="006F1039" w14:paraId="3AF785FB" w14:textId="77777777">
                <w:pPr>
                  <w:tabs>
                    <w:tab w:val="left" w:pos="2016"/>
                  </w:tabs>
                  <w:rPr>
                    <w:lang w:val="da-DK"/>
                  </w:rPr>
                </w:pPr>
                <w:proofErr w:type="spellStart"/>
                <w:r w:rsidRPr="00222295">
                  <w:rPr>
                    <w:b/>
                  </w:rPr>
                  <w:t>StatusLabel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6F1039" w:rsidP="00DE183F" w:rsidRDefault="006F1039" w14:paraId="44DBB13F" w14:textId="77777777">
            <w:pPr>
              <w:rPr>
                <w:b/>
                <w:bCs/>
                <w:lang w:val="da-DK"/>
              </w:rPr>
            </w:pPr>
          </w:p>
        </w:tc>
        <w:tc>
          <w:tcPr>
            <w:tcW w:w="3724" w:type="dxa"/>
          </w:tcPr>
          <w:p w:rsidRPr="001B5A7B" w:rsidR="006F1039" w:rsidP="00DE183F" w:rsidRDefault="006F1039" w14:paraId="3B2B872B" w14:textId="77777777">
            <w:pPr>
              <w:rPr>
                <w:b/>
                <w:bCs/>
              </w:rPr>
            </w:pPr>
            <w:sdt>
              <w:sdtPr>
                <w:rPr>
                  <w:b/>
                  <w:bCs/>
                  <w:lang w:val="da-DK"/>
                </w:rPr>
                <w:alias w:val="FinishedOnLabel"/>
                <w:tag w:val="#BC:InsertDataItem,Labels/FinishedOnLabel"/>
                <w:id w:val="500931782"/>
                <w:placeholder>
                  <w:docPart w:val="EF1580381BD54EBA9DD4C898FFE72C28"/>
                </w:placeholder>
                <w:dataBinding w:prefixMappings="xmlns:ns0='urn:microsoft-dynamics-nav/reports/Qlty_General_Purpose_Inspect/20405/'" w:xpath="/ns0:NavWordReportXmlPart[1]/ns0:Labels[1]/ns0:FinishedOnLabel[1]" w:storeItemID="{F00BF611-06BA-436C-902A-C0D5E8DF929B}"/>
                <w15:color w:val="808080"/>
                <w:text/>
              </w:sdtPr>
              <w:sdtContent>
                <w:r w:rsidRPr="0078494D">
                  <w:rPr>
                    <w:b/>
                    <w:bCs/>
                    <w:lang w:val="da-DK"/>
                  </w:rPr>
                  <w:t>FinishedOn</w:t>
                </w:r>
                <w:r w:rsidRPr="006A5C03">
                  <w:rPr>
                    <w:b/>
                    <w:bCs/>
                    <w:lang w:val="da-DK"/>
                  </w:rPr>
                  <w:t>Label</w:t>
                </w:r>
              </w:sdtContent>
            </w:sdt>
          </w:p>
        </w:tc>
        <w:tc>
          <w:tcPr>
            <w:tcW w:w="236" w:type="dxa"/>
          </w:tcPr>
          <w:p w:rsidR="006F1039" w:rsidP="00DE183F" w:rsidRDefault="006F1039" w14:paraId="0FED48D4" w14:textId="77777777">
            <w:pPr>
              <w:rPr>
                <w:b/>
                <w:bCs/>
                <w:lang w:val="da-DK"/>
              </w:rPr>
            </w:pPr>
          </w:p>
        </w:tc>
        <w:tc>
          <w:tcPr>
            <w:tcW w:w="3441" w:type="dxa"/>
          </w:tcPr>
          <w:p w:rsidRPr="001B5A7B" w:rsidR="006F1039" w:rsidP="00DE183F" w:rsidRDefault="006F1039" w14:paraId="1D0F9614" w14:textId="77777777">
            <w:pPr>
              <w:rPr>
                <w:b/>
                <w:bCs/>
              </w:rPr>
            </w:pPr>
            <w:sdt>
              <w:sdtPr>
                <w:rPr>
                  <w:b/>
                  <w:bCs/>
                  <w:lang w:val="da-DK"/>
                </w:rPr>
                <w:alias w:val="FinishedByLabel"/>
                <w:tag w:val="#BC:InsertDataItem,Labels/FinishedByLabel"/>
                <w:id w:val="-927343786"/>
                <w:placeholder>
                  <w:docPart w:val="177C8F54E843474E9D66729F60BC6AC9"/>
                </w:placeholder>
                <w:dataBinding w:prefixMappings="xmlns:ns0='urn:microsoft-dynamics-nav/reports/Qlty_General_Purpose_Inspect/20405/'" w:xpath="/ns0:NavWordReportXmlPart[1]/ns0:Labels[1]/ns0:FinishedByLabel[1]" w:storeItemID="{F00BF611-06BA-436C-902A-C0D5E8DF929B}"/>
                <w15:color w:val="808080"/>
                <w:text/>
              </w:sdtPr>
              <w:sdtContent>
                <w:r w:rsidRPr="005C2E5B">
                  <w:rPr>
                    <w:b/>
                    <w:bCs/>
                    <w:lang w:val="da-DK"/>
                  </w:rPr>
                  <w:t>Finished</w:t>
                </w:r>
                <w:r w:rsidRPr="00943632">
                  <w:rPr>
                    <w:b/>
                    <w:bCs/>
                    <w:lang w:val="da-DK"/>
                  </w:rPr>
                  <w:t>ByLabel</w:t>
                </w:r>
              </w:sdtContent>
            </w:sdt>
          </w:p>
        </w:tc>
      </w:tr>
      <w:tr w:rsidR="006F1039" w:rsidTr="00DE183F" w14:paraId="4AF07C77" w14:textId="77777777">
        <w:sdt>
          <w:sdtPr>
            <w:alias w:val="QltyInspection_Status"/>
            <w:tag w:val="#BC:InsertDataItem,DataItems/CurrentInspection/QltyInspection_Status"/>
            <w:id w:val="-1321263232"/>
            <w:placeholder>
              <w:docPart w:val="A9689DC10FCA4AB8B2FBD4965516AA95"/>
            </w:placeholder>
            <w:dataBinding w:prefixMappings="xmlns:ns0='urn:microsoft-dynamics-nav/reports/Qlty_General_Purpose_Inspect/20405/'" w:xpath="/ns0:NavWordReportXmlPart[1]/ns0:CurrentInspection[1]/ns0:QltyInspection_Status[1]" w:storeItemID="{F00BF611-06BA-436C-902A-C0D5E8DF929B}"/>
            <w:text/>
          </w:sdtPr>
          <w:sdtContent>
            <w:tc>
              <w:tcPr>
                <w:tcW w:w="2819" w:type="dxa"/>
              </w:tcPr>
              <w:p w:rsidR="006F1039" w:rsidP="00DE183F" w:rsidRDefault="006F1039" w14:paraId="045D1701" w14:textId="77777777">
                <w:proofErr w:type="spellStart"/>
                <w:r>
                  <w:t>QltyInspection_Status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6F1039" w:rsidP="00DE183F" w:rsidRDefault="006F1039" w14:paraId="02484208" w14:textId="77777777"/>
        </w:tc>
        <w:sdt>
          <w:sdtPr>
            <w:alias w:val="QltyInspection_Finished_Date"/>
            <w:tag w:val="#BC:InsertDataItem,DataItems/CurrentInspection/QltyInspection_Finished_Date"/>
            <w:id w:val="-850415512"/>
            <w:placeholder>
              <w:docPart w:val="7C088C8E502F4EF4851F0572C8E78606"/>
            </w:placeholder>
            <w:dataBinding w:prefixMappings="xmlns:ns0='urn:microsoft-dynamics-nav/reports/Qlty_General_Purpose_Inspect/20405/'" w:xpath="/ns0:NavWordReportXmlPart[1]/ns0:CurrentInspection[1]/ns0:QltyInspection_Finished_Date[1]" w:storeItemID="{F00BF611-06BA-436C-902A-C0D5E8DF929B}"/>
            <w:text/>
          </w:sdtPr>
          <w:sdtContent>
            <w:tc>
              <w:tcPr>
                <w:tcW w:w="3724" w:type="dxa"/>
              </w:tcPr>
              <w:p w:rsidR="006F1039" w:rsidP="00DE183F" w:rsidRDefault="006F1039" w14:paraId="2919D705" w14:textId="77777777">
                <w:proofErr w:type="spellStart"/>
                <w:r>
                  <w:t>QltyInspection_Finished_Date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6F1039" w:rsidP="00DE183F" w:rsidRDefault="006F1039" w14:paraId="5F5A9171" w14:textId="77777777"/>
        </w:tc>
        <w:tc>
          <w:tcPr>
            <w:tcW w:w="3441" w:type="dxa"/>
          </w:tcPr>
          <w:sdt>
            <w:sdtPr>
              <w:alias w:val="QltyInspection_Finished_By_UserName"/>
              <w:tag w:val="#BC:InsertDataItem,DataItems/CurrentInspection/QltyInspection_Finished_By_UserName"/>
              <w:id w:val="-140812418"/>
              <w:placeholder>
                <w:docPart w:val="1E2BBE0B3E9A4792BE7A6EEA7FD7B5B2"/>
              </w:placeholder>
              <w:dataBinding w:prefixMappings="xmlns:ns0='urn:microsoft-dynamics-nav/reports/Qlty_General_Purpose_Inspect/20405/'" w:xpath="/ns0:NavWordReportXmlPart[1]/ns0:CurrentInspection[1]/ns0:QltyInspection_Finished_By_UserName[1]" w:storeItemID="{F00BF611-06BA-436C-902A-C0D5E8DF929B}"/>
              <w15:color w:val="808080"/>
              <w:text/>
            </w:sdtPr>
            <w:sdtContent>
              <w:p w:rsidR="006F1039" w:rsidP="00DE183F" w:rsidRDefault="006F1039" w14:paraId="308A767E" w14:textId="77777777">
                <w:proofErr w:type="spellStart"/>
                <w:r w:rsidRPr="007A60FC">
                  <w:t>QltyInspection_Finished_By_UserName</w:t>
                </w:r>
                <w:proofErr w:type="spellEnd"/>
              </w:p>
            </w:sdtContent>
          </w:sdt>
        </w:tc>
      </w:tr>
    </w:tbl>
    <w:p w:rsidRPr="006F1039" w:rsidR="006F1039" w:rsidP="00AF6628" w:rsidRDefault="006F1039" w14:paraId="6E7F848A" w14:textId="77777777">
      <w:pPr>
        <w:tabs>
          <w:tab w:val="left" w:pos="4560"/>
        </w:tabs>
        <w:rPr>
          <w:sz w:val="4"/>
          <w:szCs w:val="4"/>
        </w:rPr>
      </w:pPr>
    </w:p>
    <w:tbl>
      <w:tblPr>
        <w:tblStyle w:val="BCDefaulttable"/>
        <w:tblW w:w="10483" w:type="dxa"/>
        <w:tblLayout w:type="fixed"/>
        <w:tblLook w:val="0420" w:firstRow="1" w:lastRow="0" w:firstColumn="0" w:lastColumn="0" w:noHBand="0" w:noVBand="1"/>
      </w:tblPr>
      <w:tblGrid>
        <w:gridCol w:w="20"/>
        <w:gridCol w:w="3364"/>
        <w:gridCol w:w="3427"/>
        <w:gridCol w:w="3629"/>
        <w:gridCol w:w="43"/>
      </w:tblGrid>
      <w:tr w:rsidR="00D61EAC" w:rsidTr="008D6527" w14:paraId="15610D0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  <w:tblHeader/>
        </w:trPr>
        <w:tc>
          <w:tcPr>
            <w:tcW w:w="20" w:type="dxa"/>
          </w:tcPr>
          <w:p w:rsidR="00D61EAC" w:rsidP="00987646" w:rsidRDefault="00D61EAC" w14:paraId="13EF92BD" w14:textId="77777777">
            <w:pPr>
              <w:tabs>
                <w:tab w:val="left" w:pos="1843"/>
              </w:tabs>
              <w:rPr>
                <w:b w:val="0"/>
              </w:rPr>
            </w:pPr>
          </w:p>
        </w:tc>
        <w:sdt>
          <w:sdtPr>
            <w:alias w:val="TestLabel"/>
            <w:tag w:val="#BC:InsertDataItem,Labels/TestLabel"/>
            <w:id w:val="555513279"/>
            <w:placeholder>
              <w:docPart w:val="09AE8A9208CC4E20BC697BB15CE9DADA"/>
            </w:placeholder>
            <w:dataBinding w:prefixMappings="xmlns:ns0='urn:microsoft-dynamics-nav/reports/Qlty_General_Purpose_Inspect/20405/'" w:xpath="/ns0:NavWordReportXmlPart[1]/ns0:Labels[1]/ns0:TestLabel[1]" w:storeItemID="{17DA42EE-3024-4C2F-8931-9EB6F7151F21}"/>
            <w15:color w:val="808080"/>
            <w:text/>
          </w:sdtPr>
          <w:sdtContent>
            <w:tc>
              <w:tcPr>
                <w:tcW w:w="3364" w:type="dxa"/>
                <w:vAlign w:val="bottom"/>
              </w:tcPr>
              <w:p w:rsidRPr="00990F4B" w:rsidR="00D61EAC" w:rsidP="00C548B0" w:rsidRDefault="00E451CD" w14:paraId="68DD147B" w14:textId="43B15C4B">
                <w:pPr>
                  <w:spacing w:before="0" w:after="0" w:line="240" w:lineRule="auto"/>
                  <w:ind w:left="40"/>
                </w:pPr>
                <w:proofErr w:type="spellStart"/>
                <w:r>
                  <w:t>Test</w:t>
                </w:r>
                <w:r w:rsidRPr="00990F4B" w:rsidR="00D61EAC">
                  <w:t>Label</w:t>
                </w:r>
                <w:proofErr w:type="spellEnd"/>
              </w:p>
            </w:tc>
          </w:sdtContent>
        </w:sdt>
        <w:sdt>
          <w:sdtPr>
            <w:alias w:val="TestValueLabel"/>
            <w:tag w:val="#BC:InsertDataItem,Labels/TestValueLabel"/>
            <w:id w:val="-1931646941"/>
            <w:placeholder>
              <w:docPart w:val="DefaultPlaceholder_-1854013440"/>
            </w:placeholder>
            <w:dataBinding w:prefixMappings="xmlns:ns0='urn:microsoft-dynamics-nav/reports/Qlty_General_Purpose_Inspect/20405/'" w:xpath="/ns0:NavWordReportXmlPart[1]/ns0:Labels[1]/ns0:TestValueLabel[1]" w:storeItemID="{17DA42EE-3024-4C2F-8931-9EB6F7151F21}"/>
            <w15:color w:val="808080"/>
            <w:text/>
          </w:sdtPr>
          <w:sdtContent>
            <w:tc>
              <w:tcPr>
                <w:tcW w:w="3427" w:type="dxa"/>
                <w:vAlign w:val="bottom"/>
              </w:tcPr>
              <w:p w:rsidRPr="00990F4B" w:rsidR="00D61EAC" w:rsidP="00C548B0" w:rsidRDefault="00E451CD" w14:paraId="1DC8E819" w14:textId="4EB3D45E">
                <w:pPr>
                  <w:spacing w:before="0" w:after="0" w:line="240" w:lineRule="auto"/>
                  <w:ind w:left="0"/>
                </w:pPr>
                <w:proofErr w:type="spellStart"/>
                <w:r>
                  <w:t>TestValue</w:t>
                </w:r>
                <w:r w:rsidRPr="00990F4B" w:rsidR="00D71EC9">
                  <w:t>Label</w:t>
                </w:r>
                <w:proofErr w:type="spellEnd"/>
              </w:p>
            </w:tc>
          </w:sdtContent>
        </w:sdt>
        <w:sdt>
          <w:sdtPr>
            <w:alias w:val="LastModifiedByLabel"/>
            <w:tag w:val="#BC:InsertDataItem,Labels/LastModifiedByLabel"/>
            <w:id w:val="-357978282"/>
            <w:placeholder>
              <w:docPart w:val="DefaultPlaceholder_-1854013440"/>
            </w:placeholder>
            <w:dataBinding w:prefixMappings="xmlns:ns0='urn:microsoft-dynamics-nav/reports/Qlty_General_Purpose_Inspect/20405/'" w:xpath="/ns0:NavWordReportXmlPart[1]/ns0:Labels[1]/ns0:LastModifiedByLabel[1]" w:storeItemID="{17DA42EE-3024-4C2F-8931-9EB6F7151F21}"/>
            <w15:color w:val="808080"/>
            <w:text/>
          </w:sdtPr>
          <w:sdtContent>
            <w:tc>
              <w:tcPr>
                <w:tcW w:w="3629" w:type="dxa"/>
                <w:vAlign w:val="bottom"/>
              </w:tcPr>
              <w:p w:rsidRPr="00990F4B" w:rsidR="00D61EAC" w:rsidP="00C548B0" w:rsidRDefault="00D61EAC" w14:paraId="3F7CC127" w14:textId="09E0000F">
                <w:pPr>
                  <w:spacing w:before="0" w:after="0" w:line="240" w:lineRule="auto"/>
                  <w:ind w:left="40"/>
                </w:pPr>
                <w:r w:rsidRPr="00990F4B">
                  <w:t>LastModifiedByLabel</w:t>
                </w:r>
              </w:p>
            </w:tc>
          </w:sdtContent>
        </w:sdt>
        <w:tc>
          <w:tcPr>
            <w:tcW w:w="43" w:type="dxa"/>
          </w:tcPr>
          <w:p w:rsidR="00D61EAC" w:rsidP="00987646" w:rsidRDefault="00D61EAC" w14:paraId="046798E4" w14:textId="1FAF291C">
            <w:pPr>
              <w:tabs>
                <w:tab w:val="left" w:pos="1843"/>
              </w:tabs>
              <w:rPr>
                <w:b w:val="0"/>
              </w:rPr>
            </w:pPr>
          </w:p>
        </w:tc>
      </w:tr>
      <w:sdt>
        <w:sdtPr>
          <w:rPr>
            <w:b/>
          </w:rPr>
          <w:alias w:val="Repeater: CurrentInspectionLine"/>
          <w:tag w:val="#BC:InsertRepeater,DataItems/CurrentInspection/CurrentInspectionLine"/>
          <w:id w:val="525146668"/>
          <w:placeholder>
            <w:docPart w:val="C49B4A680E134C089DAC6962C018C265"/>
          </w:placeholder>
          <w15:dataBinding w:prefixMappings="xmlns:ns0='urn:microsoft-dynamics-nav/reports/Qlty_General_Purpose_Inspect/20405/' " w:xpath="/ns0:NavWordReportXmlPart[1]/ns0:CurrentInspection[1]/ns0:CurrentInspectionLine" w:storeItemID="{17DA42EE-3024-4C2F-8931-9EB6F7151F21}"/>
          <w15:color w:val="808080"/>
          <w15:repeatingSection/>
        </w:sdtPr>
        <w:sdtContent>
          <w:sdt>
            <w:sdtPr>
              <w:rPr>
                <w:b/>
              </w:rPr>
              <w:id w:val="386066056"/>
              <w15:color w:val="808080"/>
              <w15:repeatingSectionItem/>
            </w:sdtPr>
            <w:sdtEndPr>
              <w:rPr>
                <w:b w:val="0"/>
              </w:rPr>
            </w:sdtEndPr>
            <w:sdtContent>
              <w:tr w:rsidR="0072128C" w:rsidTr="003D407D" w14:paraId="074648FA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tc>
                  <w:tcPr>
                    <w:tcW w:w="20" w:type="dxa"/>
                  </w:tcPr>
                  <w:p w:rsidR="0072128C" w:rsidP="009D7064" w:rsidRDefault="0072128C" w14:paraId="39704983" w14:textId="746EEC06">
                    <w:pPr>
                      <w:tabs>
                        <w:tab w:val="left" w:pos="1843"/>
                      </w:tabs>
                    </w:pPr>
                  </w:p>
                </w:tc>
                <w:tc>
                  <w:tcPr>
                    <w:tcW w:w="10420" w:type="dxa"/>
                    <w:gridSpan w:val="3"/>
                  </w:tcPr>
                  <w:tbl>
                    <w:tblPr>
                      <w:tblStyle w:val="TableGrid"/>
                      <w:tblW w:w="10416" w:type="dxa"/>
                      <w:tblLayout w:type="fixed"/>
                      <w:tblLook w:val="0600" w:firstRow="0" w:lastRow="0" w:firstColumn="0" w:lastColumn="0" w:noHBand="1" w:noVBand="1"/>
                    </w:tblPr>
                    <w:tblGrid>
                      <w:gridCol w:w="3396"/>
                      <w:gridCol w:w="3420"/>
                      <w:gridCol w:w="3600"/>
                    </w:tblGrid>
                    <w:tr w:rsidRPr="00990F4B" w:rsidR="00916A11" w:rsidTr="003D407D" w14:paraId="6AEDC369" w14:textId="77777777">
                      <w:tc>
                        <w:tcPr>
                          <w:tcW w:w="3396" w:type="dxa"/>
                        </w:tcPr>
                        <w:p w:rsidRPr="00990F4B" w:rsidR="00916A11" w:rsidP="00451F39" w:rsidRDefault="00000000" w14:paraId="42A013E6" w14:textId="5306F38F">
                          <w:sdt>
                            <w:sdtPr>
                              <w:rPr>
                                <w:b/>
                                <w:bCs/>
                              </w:rPr>
                              <w:alias w:val="LabelField_Description"/>
                              <w:tag w:val="#BC:InsertDataItem,DataItems/CurrentInspection/CurrentInspectionLine/LabelField_Description"/>
                              <w:id w:val="2130276267"/>
                              <w:placeholder>
                                <w:docPart w:val="C416683D709E4EA9936934D12F8F2219"/>
                              </w:placeholder>
                              <w:dataBinding w:prefixMappings="xmlns:ns0='urn:microsoft-dynamics-nav/reports/Qlty_General_Purpose_Inspect/20405/'" w:xpath="/ns0:NavWordReportXmlPart[1]/ns0:CurrentInspection[1]/ns0:CurrentInspectionLine[1]/ns0:LabelField_Description[1]" w:storeItemID="{17DA42EE-3024-4C2F-8931-9EB6F7151F21}"/>
                              <w15:color w:val="808080"/>
                              <w:text/>
                            </w:sdtPr>
                            <w:sdtContent>
                              <w:proofErr w:type="spellStart"/>
                              <w:r w:rsidRPr="00E72DC2" w:rsidR="00C30694">
                                <w:rPr>
                                  <w:b/>
                                  <w:bCs/>
                                </w:rPr>
                                <w:t>LabelField_Descriptio</w:t>
                              </w:r>
                              <w:proofErr w:type="spellEnd"/>
                              <w:r w:rsidRPr="00E72DC2" w:rsidR="00E72DC2">
                                <w:rPr>
                                  <w:b/>
                                  <w:bCs/>
                                  <w:lang w:val="da-DK"/>
                                </w:rPr>
                                <w:t>n</w:t>
                              </w:r>
                            </w:sdtContent>
                          </w:sdt>
                          <w:sdt>
                            <w:sdtPr>
                              <w:alias w:val="WordDescription"/>
                              <w:tag w:val="#BC:InsertDataItem,DataItems/CurrentInspection/CurrentInspectionLine/WordDescription"/>
                              <w:id w:val="1446113264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Qlty_General_Purpose_Inspect/20405/'" w:xpath="/ns0:NavWordReportXmlPart[1]/ns0:CurrentInspection[1]/ns0:CurrentInspectionLine[1]/ns0:WordDescription[1]" w:storeItemID="{17DA42EE-3024-4C2F-8931-9EB6F7151F21}"/>
                              <w15:color w:val="808080"/>
                              <w:text/>
                            </w:sdtPr>
                            <w:sdtContent>
                              <w:proofErr w:type="spellStart"/>
                              <w:r w:rsidR="005C1B96">
                                <w:t>WordDescription</w:t>
                              </w:r>
                              <w:proofErr w:type="spellEnd"/>
                            </w:sdtContent>
                          </w:sdt>
                        </w:p>
                      </w:tc>
                      <w:sdt>
                        <w:sdtPr>
                          <w:alias w:val="WordTestValue"/>
                          <w:tag w:val="#BC:InsertDataItem,DataItems/CurrentInspection/CurrentInspectionLine/WordTestValue"/>
                          <w:id w:val="2004776896"/>
                          <w:placeholder>
                            <w:docPart w:val="DefaultPlaceholder_-1854013440"/>
                          </w:placeholder>
                          <w:dataBinding w:prefixMappings="xmlns:ns0='urn:microsoft-dynamics-nav/reports/Qlty_General_Purpose_Inspect/20405/'" w:xpath="/ns0:NavWordReportXmlPart[1]/ns0:CurrentInspection[1]/ns0:CurrentInspectionLine[1]/ns0:WordTestValue[1]" w:storeItemID="{17DA42EE-3024-4C2F-8931-9EB6F7151F21}"/>
                          <w15:color w:val="808080"/>
                          <w:text/>
                        </w:sdtPr>
                        <w:sdtContent>
                          <w:tc>
                            <w:tcPr>
                              <w:tcW w:w="3420" w:type="dxa"/>
                            </w:tcPr>
                            <w:p w:rsidRPr="00990F4B" w:rsidR="00916A11" w:rsidP="006F1039" w:rsidRDefault="00F76856" w14:paraId="12283DB7" w14:textId="381BA7F0">
                              <w:r w:rsidRPr="00990F4B">
                                <w:t>WordTestValue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3600" w:type="dxa"/>
                        </w:tcPr>
                        <w:sdt>
                          <w:sdtPr>
                            <w:alias w:val="WordModifiedByUserName"/>
                            <w:tag w:val="#BC:InsertDataItem,DataItems/CurrentInspection/CurrentInspectionLine/WordModifiedByUserName"/>
                            <w:id w:val="-180715653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Qlty_General_Purpose_Inspect/20405/'" w:xpath="/ns0:NavWordReportXmlPart[1]/ns0:CurrentInspection[1]/ns0:CurrentInspectionLine[1]/ns0:WordModifiedByUserName[1]" w:storeItemID="{17DA42EE-3024-4C2F-8931-9EB6F7151F21}"/>
                            <w15:color w:val="808080"/>
                            <w:text/>
                          </w:sdtPr>
                          <w:sdtContent>
                            <w:p w:rsidRPr="00990F4B" w:rsidR="00916A11" w:rsidP="006F1039" w:rsidRDefault="00092415" w14:paraId="5B6DF6AB" w14:textId="433E9FB3">
                              <w:r w:rsidRPr="00990F4B">
                                <w:t>WordModifiedByUserName</w:t>
                              </w:r>
                            </w:p>
                          </w:sdtContent>
                        </w:sdt>
                        <w:sdt>
                          <w:sdtPr>
                            <w:alias w:val="WordModifiedDateTime"/>
                            <w:tag w:val="#BC:InsertDataItem,DataItems/CurrentInspection/CurrentInspectionLine/WordModifiedDateTime"/>
                            <w:id w:val="194842833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Qlty_General_Purpose_Inspect/20405/'" w:xpath="/ns0:NavWordReportXmlPart[1]/ns0:CurrentInspection[1]/ns0:CurrentInspectionLine[1]/ns0:WordModifiedDateTime[1]" w:storeItemID="{17DA42EE-3024-4C2F-8931-9EB6F7151F21}"/>
                            <w15:color w:val="808080"/>
                            <w:text/>
                          </w:sdtPr>
                          <w:sdtContent>
                            <w:p w:rsidRPr="00990F4B" w:rsidR="00A1531A" w:rsidP="006F1039" w:rsidRDefault="00092415" w14:paraId="2CD4632F" w14:textId="5062DC85">
                              <w:r w:rsidRPr="00990F4B">
                                <w:t>WordModifiedDateTime</w:t>
                              </w:r>
                            </w:p>
                          </w:sdtContent>
                        </w:sdt>
                      </w:tc>
                    </w:tr>
                    <w:tr w:rsidRPr="00990F4B" w:rsidR="00133347" w:rsidTr="003D407D" w14:paraId="79134EF6" w14:textId="77777777">
                      <w:sdt>
                        <w:sdtPr>
                          <w:alias w:val="Hide Table Row If Empty"/>
                          <w:tag w:val="#BC:HideTableRowIfEmpty"/>
                          <w:id w:val="-143898688"/>
                          <w:placeholder>
                            <w:docPart w:val="56EB6FFAB6D547CBB152BB412697F724"/>
                          </w:placeholder>
                          <w15:color w:val="FFA500"/>
                        </w:sdtPr>
                        <w:sdtContent>
                          <w:sdt>
                            <w:sdtPr>
                              <w:alias w:val="Field_LineCommentary"/>
                              <w:tag w:val="#BC:InsertDataItem,DataItems/CurrentInspection/CurrentInspectionLine/Field_LineCommentary"/>
                              <w:id w:val="-164535023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Qlty_General_Purpose_Inspect/20405/'" w:xpath="/ns0:NavWordReportXmlPart[1]/ns0:CurrentInspection[1]/ns0:CurrentInspectionLine[1]/ns0:Field_LineCommentary[1]" w:storeItemID="{17DA42EE-3024-4C2F-8931-9EB6F7151F21}"/>
                              <w15:color w:val="808080"/>
                              <w:text/>
                            </w:sdtPr>
                            <w:sdtContent>
                              <w:tc>
                                <w:tcPr>
                                  <w:tcW w:w="10416" w:type="dxa"/>
                                  <w:gridSpan w:val="3"/>
                                </w:tcPr>
                                <w:p w:rsidRPr="00990F4B" w:rsidR="00133347" w:rsidP="006F1039" w:rsidRDefault="00133347" w14:paraId="4407C4BD" w14:textId="72CB48D8">
                                  <w:proofErr w:type="spellStart"/>
                                  <w:r w:rsidRPr="00990F4B">
                                    <w:t>Field_LineCommentary</w:t>
                                  </w:r>
                                  <w:proofErr w:type="spellEnd"/>
                                </w:p>
                              </w:tc>
                            </w:sdtContent>
                          </w:sdt>
                        </w:sdtContent>
                      </w:sdt>
                    </w:tr>
                  </w:tbl>
                  <w:p w:rsidRPr="00990F4B" w:rsidR="0072128C" w:rsidP="00990F4B" w:rsidRDefault="0072128C" w14:paraId="23C0F9C3" w14:textId="77777777"/>
                </w:tc>
                <w:tc>
                  <w:tcPr>
                    <w:tcW w:w="43" w:type="dxa"/>
                  </w:tcPr>
                  <w:p w:rsidR="0072128C" w:rsidP="009D7064" w:rsidRDefault="0072128C" w14:paraId="3D3A7925" w14:textId="34171434">
                    <w:pPr>
                      <w:tabs>
                        <w:tab w:val="left" w:pos="1843"/>
                      </w:tabs>
                    </w:pPr>
                  </w:p>
                </w:tc>
              </w:tr>
            </w:sdtContent>
          </w:sdt>
        </w:sdtContent>
      </w:sdt>
    </w:tbl>
    <w:p w:rsidRPr="00A72D9C" w:rsidR="004D0ED2" w:rsidP="00990F4B" w:rsidRDefault="004D0ED2" w14:paraId="55469664" w14:textId="77777777">
      <w:pPr>
        <w:rPr>
          <w:lang w:val="da-DK"/>
        </w:rPr>
      </w:pPr>
    </w:p>
    <w:sectPr w:rsidRPr="00A72D9C" w:rsidR="004D0ED2" w:rsidSect="002F467A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890" w:right="720" w:bottom="1440" w:left="720" w:header="1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68E3" w:rsidP="00323AF3" w:rsidRDefault="003868E3" w14:paraId="1318C71E" w14:textId="77777777">
      <w:pPr>
        <w:spacing w:after="0" w:line="240" w:lineRule="auto"/>
      </w:pPr>
      <w:r>
        <w:separator/>
      </w:r>
    </w:p>
  </w:endnote>
  <w:endnote w:type="continuationSeparator" w:id="0">
    <w:p w:rsidR="003868E3" w:rsidP="00323AF3" w:rsidRDefault="003868E3" w14:paraId="43F131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5671828"/>
      <w:docPartObj>
        <w:docPartGallery w:val="Page Numbers (Top of Page)"/>
        <w:docPartUnique/>
      </w:docPartObj>
    </w:sdtPr>
    <w:sdtEndPr>
      <w:rPr>
        <w:rStyle w:val="SidetalpaginaChar"/>
        <w:kern w:val="0"/>
      </w:rPr>
    </w:sdtEndPr>
    <w:sdtContent>
      <w:p w:rsidR="00D56D3C" w:rsidP="009562AD" w:rsidRDefault="00000000" w14:paraId="24BA5E7E" w14:textId="09A7B46E">
        <w:pPr>
          <w:pStyle w:val="Style1"/>
          <w:jc w:val="right"/>
        </w:pPr>
        <w:sdt>
          <w:sdtPr>
            <w:rPr>
              <w:rStyle w:val="SidetalpaginaChar"/>
            </w:rPr>
            <w:alias w:val="PageLabel"/>
            <w:tag w:val="#BC:InsertDataItem,Labels/PageLabel"/>
            <w:id w:val="-1915702074"/>
            <w:placeholder>
              <w:docPart w:val="1BEAC63591D8421CBFD9F24D4CF63EEE"/>
            </w:placeholder>
            <w:dataBinding w:prefixMappings="xmlns:ns0='urn:microsoft-dynamics-nav/reports/Qlty_General_Purpose_Inspect/20405/'" w:xpath="/ns0:NavWordReportXmlPart[1]/ns0:Labels[1]/ns0:PageLabel[1]" w:storeItemID="{17DA42EE-3024-4C2F-8931-9EB6F7151F21}"/>
            <w:text/>
          </w:sdtPr>
          <w:sdtContent>
            <w:proofErr w:type="spellStart"/>
            <w:r w:rsidR="004D0ED2">
              <w:rPr>
                <w:rStyle w:val="SidetalpaginaChar"/>
              </w:rPr>
              <w:t>PageLabel</w:t>
            </w:r>
            <w:proofErr w:type="spellEnd"/>
          </w:sdtContent>
        </w:sdt>
        <w:r w:rsidRPr="004D0051" w:rsidR="004D0ED2">
          <w:rPr>
            <w:rStyle w:val="SidetalpaginaChar"/>
          </w:rPr>
          <w:t xml:space="preserve"> </w:t>
        </w:r>
        <w:r w:rsidRPr="004D0051" w:rsidR="009D2002">
          <w:rPr>
            <w:rStyle w:val="SidetalpaginaChar"/>
          </w:rPr>
          <w:fldChar w:fldCharType="begin"/>
        </w:r>
        <w:r w:rsidRPr="004D0051" w:rsidR="009D2002">
          <w:rPr>
            <w:rStyle w:val="SidetalpaginaChar"/>
          </w:rPr>
          <w:instrText xml:space="preserve"> PAGE </w:instrText>
        </w:r>
        <w:r w:rsidRPr="004D0051" w:rsidR="009D2002">
          <w:rPr>
            <w:rStyle w:val="SidetalpaginaChar"/>
          </w:rPr>
          <w:fldChar w:fldCharType="separate"/>
        </w:r>
        <w:r w:rsidR="009D2002">
          <w:rPr>
            <w:rStyle w:val="SidetalpaginaChar"/>
          </w:rPr>
          <w:t>1</w:t>
        </w:r>
        <w:r w:rsidRPr="004D0051" w:rsidR="009D2002">
          <w:rPr>
            <w:rStyle w:val="SidetalpaginaChar"/>
          </w:rPr>
          <w:fldChar w:fldCharType="end"/>
        </w:r>
        <w:r w:rsidRPr="004D0051" w:rsidR="009D2002">
          <w:rPr>
            <w:rStyle w:val="SidetalpaginaChar"/>
          </w:rPr>
          <w:t xml:space="preserve"> </w:t>
        </w:r>
        <w:r w:rsidR="004D0ED2">
          <w:rPr>
            <w:rStyle w:val="SidetalpaginaChar"/>
          </w:rPr>
          <w:t>/</w:t>
        </w:r>
        <w:r w:rsidRPr="004D0051" w:rsidR="009D2002">
          <w:rPr>
            <w:rStyle w:val="SidetalpaginaChar"/>
          </w:rPr>
          <w:t xml:space="preserve"> </w:t>
        </w:r>
        <w:r w:rsidRPr="004D0051" w:rsidR="009D2002">
          <w:rPr>
            <w:rStyle w:val="SidetalpaginaChar"/>
          </w:rPr>
          <w:fldChar w:fldCharType="begin"/>
        </w:r>
        <w:r w:rsidRPr="004D0051" w:rsidR="009D2002">
          <w:rPr>
            <w:rStyle w:val="SidetalpaginaChar"/>
          </w:rPr>
          <w:instrText xml:space="preserve"> NUMPAGES  </w:instrText>
        </w:r>
        <w:r w:rsidRPr="004D0051" w:rsidR="009D2002">
          <w:rPr>
            <w:rStyle w:val="SidetalpaginaChar"/>
          </w:rPr>
          <w:fldChar w:fldCharType="separate"/>
        </w:r>
        <w:r w:rsidR="009D2002">
          <w:rPr>
            <w:rStyle w:val="SidetalpaginaChar"/>
          </w:rPr>
          <w:t>2</w:t>
        </w:r>
        <w:r w:rsidRPr="004D0051" w:rsidR="009D2002">
          <w:rPr>
            <w:rStyle w:val="SidetalpaginaChar"/>
          </w:rPr>
          <w:fldChar w:fldCharType="end"/>
        </w:r>
      </w:p>
    </w:sdtContent>
  </w:sdt>
  <w:p w:rsidR="00D56D3C" w:rsidRDefault="00D56D3C" w14:paraId="73885C65" w14:textId="77777777">
    <w:pPr>
      <w:pStyle w:val="Footer"/>
    </w:pPr>
  </w:p>
  <w:p w:rsidR="009D2002" w:rsidRDefault="009D2002" w14:paraId="00F93B7C" w14:textId="77777777">
    <w:pPr>
      <w:pStyle w:val="Footer"/>
    </w:pPr>
  </w:p>
  <w:p w:rsidRPr="002C0F1E" w:rsidR="009D2002" w:rsidRDefault="009D2002" w14:paraId="1B9E0AA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66" w:type="dxa"/>
      <w:tblLook w:val="04A0" w:firstRow="1" w:lastRow="0" w:firstColumn="1" w:lastColumn="0" w:noHBand="0" w:noVBand="1"/>
    </w:tblPr>
    <w:tblGrid>
      <w:gridCol w:w="3330"/>
      <w:gridCol w:w="3420"/>
      <w:gridCol w:w="1220"/>
      <w:gridCol w:w="2496"/>
    </w:tblGrid>
    <w:tr w:rsidR="00B33C96" w:rsidTr="004A1564" w14:paraId="16D14F8C" w14:textId="44F3F84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53"/>
      </w:trPr>
      <w:sdt>
        <w:sdtPr>
          <w:alias w:val="HomePageLabel"/>
          <w:tag w:val="#BC:InsertDataItem,DataItems/CurrentInspection/HomePageLabel"/>
          <w:id w:val="1222174926"/>
          <w:placeholder>
            <w:docPart w:val="DefaultPlaceholder_-1854013440"/>
          </w:placeholder>
          <w:dataBinding w:prefixMappings="xmlns:ns0='urn:microsoft-dynamics-nav/reports/Qlty_General_Purpose_Inspect/20405/'" w:xpath="/ns0:NavWordReportXmlPart[1]/ns0:CurrentInspection[1]/ns0:HomePageLabel[1]" w:storeItemID="{17DA42EE-3024-4C2F-8931-9EB6F7151F21}"/>
          <w15:color w:val="808080"/>
          <w:text/>
        </w:sdtPr>
        <w:sdtContent>
          <w:tc>
            <w:tcPr>
              <w:tcW w:w="3330" w:type="dxa"/>
              <w:vAlign w:val="center"/>
            </w:tcPr>
            <w:p w:rsidRPr="00B55975" w:rsidR="00B33C96" w:rsidP="00516ED8" w:rsidRDefault="009E3471" w14:paraId="0C1DC712" w14:textId="76306443">
              <w:r>
                <w:t>HomePageLabel</w:t>
              </w:r>
            </w:p>
          </w:tc>
        </w:sdtContent>
      </w:sdt>
      <w:sdt>
        <w:sdtPr>
          <w:alias w:val="PhoneNoLabel"/>
          <w:tag w:val="#BC:InsertDataItem,DataItems/CurrentInspection/PhoneNoLabel"/>
          <w:id w:val="1292629238"/>
          <w:placeholder>
            <w:docPart w:val="DefaultPlaceholder_-1854013440"/>
          </w:placeholder>
          <w:dataBinding w:prefixMappings="xmlns:ns0='urn:microsoft-dynamics-nav/reports/Qlty_General_Purpose_Inspect/20405/'" w:xpath="/ns0:NavWordReportXmlPart[1]/ns0:CurrentInspection[1]/ns0:PhoneNoLabel[1]" w:storeItemID="{17DA42EE-3024-4C2F-8931-9EB6F7151F21}"/>
          <w15:color w:val="808080"/>
          <w:text/>
        </w:sdtPr>
        <w:sdtContent>
          <w:tc>
            <w:tcPr>
              <w:tcW w:w="3420" w:type="dxa"/>
              <w:vAlign w:val="center"/>
            </w:tcPr>
            <w:p w:rsidRPr="00B55975" w:rsidR="00B33C96" w:rsidP="00516ED8" w:rsidRDefault="009E3471" w14:paraId="3434D42C" w14:textId="142C9BFE">
              <w:r>
                <w:t>PhoneNoLabel</w:t>
              </w:r>
            </w:p>
          </w:tc>
        </w:sdtContent>
      </w:sdt>
      <w:sdt>
        <w:sdtPr>
          <w:rPr>
            <w:lang w:val="da-DK"/>
          </w:rPr>
          <w:alias w:val="EmailLabel"/>
          <w:tag w:val="#BC:InsertDataItem,DataItems/CurrentInspection/EmailLabel"/>
          <w:id w:val="-573051493"/>
          <w:placeholder>
            <w:docPart w:val="DefaultPlaceholder_-1854013440"/>
          </w:placeholder>
          <w:dataBinding w:prefixMappings="xmlns:ns0='urn:microsoft-dynamics-nav/reports/Qlty_General_Purpose_Inspect/20405/'" w:xpath="/ns0:NavWordReportXmlPart[1]/ns0:CurrentInspection[1]/ns0:EmailLabel[1]" w:storeItemID="{17DA42EE-3024-4C2F-8931-9EB6F7151F21}"/>
          <w15:color w:val="808080"/>
          <w:text/>
        </w:sdtPr>
        <w:sdtContent>
          <w:tc>
            <w:tcPr>
              <w:tcW w:w="1220" w:type="dxa"/>
              <w:vAlign w:val="center"/>
            </w:tcPr>
            <w:p w:rsidRPr="009E3471" w:rsidR="00B33C96" w:rsidP="00516ED8" w:rsidRDefault="009E3471" w14:paraId="7EB8E90B" w14:textId="184EE6A8">
              <w:pPr>
                <w:rPr>
                  <w:lang w:val="da-DK"/>
                </w:rPr>
              </w:pPr>
              <w:r>
                <w:rPr>
                  <w:lang w:val="da-DK"/>
                </w:rPr>
                <w:t>EmailLabel</w:t>
              </w:r>
            </w:p>
          </w:tc>
        </w:sdtContent>
      </w:sdt>
      <w:tc>
        <w:tcPr>
          <w:tcW w:w="2496" w:type="dxa"/>
        </w:tcPr>
        <w:p w:rsidRPr="00B55975" w:rsidR="00B33C96" w:rsidP="00516ED8" w:rsidRDefault="00B33C96" w14:paraId="5E890DBE" w14:textId="77777777"/>
      </w:tc>
    </w:tr>
    <w:tr w:rsidR="00B33C96" w:rsidTr="004A1564" w14:paraId="736A49DA" w14:textId="771EECCC">
      <w:trPr>
        <w:trHeight w:val="253"/>
      </w:trPr>
      <w:sdt>
        <w:sdtPr>
          <w:alias w:val="HomePageValue"/>
          <w:tag w:val="#BC:InsertDataItem,DataItems/CurrentInspection/HomePageValue"/>
          <w:id w:val="-1929957656"/>
          <w:placeholder>
            <w:docPart w:val="DefaultPlaceholder_-1854013440"/>
          </w:placeholder>
          <w:dataBinding w:prefixMappings="xmlns:ns0='urn:microsoft-dynamics-nav/reports/Qlty_General_Purpose_Inspect/20405/'" w:xpath="/ns0:NavWordReportXmlPart[1]/ns0:CurrentInspection[1]/ns0:HomePageValue[1]" w:storeItemID="{17DA42EE-3024-4C2F-8931-9EB6F7151F21}"/>
          <w15:color w:val="808080"/>
          <w:text/>
        </w:sdtPr>
        <w:sdtContent>
          <w:tc>
            <w:tcPr>
              <w:tcW w:w="3330" w:type="dxa"/>
              <w:vAlign w:val="center"/>
            </w:tcPr>
            <w:p w:rsidRPr="00B55975" w:rsidR="00B33C96" w:rsidP="00516ED8" w:rsidRDefault="00CA3911" w14:paraId="2A80E6E8" w14:textId="0618414C">
              <w:r>
                <w:t>HomePageValue</w:t>
              </w:r>
            </w:p>
          </w:tc>
        </w:sdtContent>
      </w:sdt>
      <w:sdt>
        <w:sdtPr>
          <w:alias w:val="PhoneNoValue"/>
          <w:tag w:val="#BC:InsertDataItem,DataItems/CurrentInspection/PhoneNoValue"/>
          <w:id w:val="-1877065787"/>
          <w:placeholder>
            <w:docPart w:val="DefaultPlaceholder_-1854013440"/>
          </w:placeholder>
          <w:dataBinding w:prefixMappings="xmlns:ns0='urn:microsoft-dynamics-nav/reports/Qlty_General_Purpose_Inspect/20405/'" w:xpath="/ns0:NavWordReportXmlPart[1]/ns0:CurrentInspection[1]/ns0:PhoneNoValue[1]" w:storeItemID="{17DA42EE-3024-4C2F-8931-9EB6F7151F21}"/>
          <w15:color w:val="808080"/>
          <w:text/>
        </w:sdtPr>
        <w:sdtContent>
          <w:tc>
            <w:tcPr>
              <w:tcW w:w="3420" w:type="dxa"/>
              <w:vAlign w:val="center"/>
            </w:tcPr>
            <w:p w:rsidRPr="00B55975" w:rsidR="00B33C96" w:rsidP="00516ED8" w:rsidRDefault="009E3471" w14:paraId="2E270A1B" w14:textId="01D51A97">
              <w:r>
                <w:t>PhoneNoValue</w:t>
              </w:r>
            </w:p>
          </w:tc>
        </w:sdtContent>
      </w:sdt>
      <w:sdt>
        <w:sdtPr>
          <w:alias w:val="EmailValue"/>
          <w:tag w:val="#BC:InsertDataItem,DataItems/CurrentInspection/EmailValue"/>
          <w:id w:val="-22863788"/>
          <w:placeholder>
            <w:docPart w:val="DefaultPlaceholder_-1854013440"/>
          </w:placeholder>
          <w:dataBinding w:prefixMappings="xmlns:ns0='urn:microsoft-dynamics-nav/reports/Qlty_General_Purpose_Inspect/20405/'" w:xpath="/ns0:NavWordReportXmlPart[1]/ns0:CurrentInspection[1]/ns0:EmailValue[1]" w:storeItemID="{17DA42EE-3024-4C2F-8931-9EB6F7151F21}"/>
          <w15:color w:val="808080"/>
          <w:text/>
        </w:sdtPr>
        <w:sdtContent>
          <w:tc>
            <w:tcPr>
              <w:tcW w:w="1220" w:type="dxa"/>
              <w:vAlign w:val="center"/>
            </w:tcPr>
            <w:p w:rsidRPr="00B55975" w:rsidR="00B33C96" w:rsidP="00516ED8" w:rsidRDefault="009E3471" w14:paraId="2ABB6DA6" w14:textId="4A2D6916">
              <w:r>
                <w:t>EmailValue</w:t>
              </w:r>
            </w:p>
          </w:tc>
        </w:sdtContent>
      </w:sdt>
      <w:tc>
        <w:tcPr>
          <w:tcW w:w="2496" w:type="dxa"/>
        </w:tcPr>
        <w:p w:rsidRPr="00B55975" w:rsidR="00B33C96" w:rsidP="00B33C96" w:rsidRDefault="00000000" w14:paraId="786F3A74" w14:textId="5A05BC29">
          <w:pPr>
            <w:pStyle w:val="Tabletotalsfornumbersdescriptions"/>
            <w:jc w:val="right"/>
          </w:pPr>
          <w:sdt>
            <w:sdtPr>
              <w:id w:val="1728636285"/>
              <w:docPartObj>
                <w:docPartGallery w:val="Page Numbers (Top of Page)"/>
                <w:docPartUnique/>
              </w:docPartObj>
            </w:sdtPr>
            <w:sdtEndPr>
              <w:rPr>
                <w:rStyle w:val="SidetalpaginaChar"/>
                <w:sz w:val="16"/>
              </w:rPr>
            </w:sdtEndPr>
            <w:sdtContent>
              <w:sdt>
                <w:sdtPr>
                  <w:rPr>
                    <w:rStyle w:val="SidetalpaginaChar"/>
                  </w:rPr>
                  <w:alias w:val="PageLabel"/>
                  <w:tag w:val="#BC:InsertDataItem,Labels/PageLabel"/>
                  <w:id w:val="-2060774807"/>
                  <w:placeholder>
                    <w:docPart w:val="284F04A4C5B44E9FAF1D142E96EE0688"/>
                  </w:placeholder>
                  <w:dataBinding w:prefixMappings="xmlns:ns0='urn:microsoft-dynamics-nav/reports/Qlty_General_Purpose_Inspect/20405/'" w:xpath="/ns0:NavWordReportXmlPart[1]/ns0:Labels[1]/ns0:PageLabel[1]" w:storeItemID="{17DA42EE-3024-4C2F-8931-9EB6F7151F21}"/>
                  <w:text/>
                </w:sdtPr>
                <w:sdtContent>
                  <w:proofErr w:type="spellStart"/>
                  <w:r w:rsidR="00E451CD">
                    <w:rPr>
                      <w:rStyle w:val="SidetalpaginaChar"/>
                    </w:rPr>
                    <w:t>PageLabel</w:t>
                  </w:r>
                  <w:proofErr w:type="spellEnd"/>
                </w:sdtContent>
              </w:sdt>
              <w:r w:rsidRPr="004D0051" w:rsidR="00E451CD">
                <w:rPr>
                  <w:rStyle w:val="SidetalpaginaChar"/>
                </w:rPr>
                <w:t xml:space="preserve"> </w:t>
              </w:r>
              <w:r w:rsidRPr="004D0051" w:rsidR="00B33C96">
                <w:rPr>
                  <w:rStyle w:val="SidetalpaginaChar"/>
                </w:rPr>
                <w:fldChar w:fldCharType="begin"/>
              </w:r>
              <w:r w:rsidRPr="004D0051" w:rsidR="00B33C96">
                <w:rPr>
                  <w:rStyle w:val="SidetalpaginaChar"/>
                </w:rPr>
                <w:instrText xml:space="preserve"> PAGE </w:instrText>
              </w:r>
              <w:r w:rsidRPr="004D0051" w:rsidR="00B33C96">
                <w:rPr>
                  <w:rStyle w:val="SidetalpaginaChar"/>
                </w:rPr>
                <w:fldChar w:fldCharType="separate"/>
              </w:r>
              <w:r w:rsidR="00B33C96">
                <w:rPr>
                  <w:rStyle w:val="SidetalpaginaChar"/>
                </w:rPr>
                <w:t>1</w:t>
              </w:r>
              <w:r w:rsidRPr="004D0051" w:rsidR="00B33C96">
                <w:rPr>
                  <w:rStyle w:val="SidetalpaginaChar"/>
                </w:rPr>
                <w:fldChar w:fldCharType="end"/>
              </w:r>
              <w:r w:rsidRPr="004D0051" w:rsidR="00B33C96">
                <w:rPr>
                  <w:rStyle w:val="SidetalpaginaChar"/>
                </w:rPr>
                <w:t xml:space="preserve"> </w:t>
              </w:r>
              <w:r w:rsidR="00E451CD">
                <w:rPr>
                  <w:rStyle w:val="SidetalpaginaChar"/>
                </w:rPr>
                <w:t>/</w:t>
              </w:r>
              <w:r w:rsidRPr="004D0051" w:rsidR="00B33C96">
                <w:rPr>
                  <w:rStyle w:val="SidetalpaginaChar"/>
                </w:rPr>
                <w:t xml:space="preserve"> </w:t>
              </w:r>
              <w:r w:rsidRPr="004D0051" w:rsidR="00B33C96">
                <w:rPr>
                  <w:rStyle w:val="SidetalpaginaChar"/>
                </w:rPr>
                <w:fldChar w:fldCharType="begin"/>
              </w:r>
              <w:r w:rsidRPr="004D0051" w:rsidR="00B33C96">
                <w:rPr>
                  <w:rStyle w:val="SidetalpaginaChar"/>
                </w:rPr>
                <w:instrText xml:space="preserve"> NUMPAGES  </w:instrText>
              </w:r>
              <w:r w:rsidRPr="004D0051" w:rsidR="00B33C96">
                <w:rPr>
                  <w:rStyle w:val="SidetalpaginaChar"/>
                </w:rPr>
                <w:fldChar w:fldCharType="separate"/>
              </w:r>
              <w:r w:rsidR="00B33C96">
                <w:rPr>
                  <w:rStyle w:val="SidetalpaginaChar"/>
                </w:rPr>
                <w:t>1</w:t>
              </w:r>
              <w:r w:rsidRPr="004D0051" w:rsidR="00B33C96">
                <w:rPr>
                  <w:rStyle w:val="SidetalpaginaChar"/>
                </w:rPr>
                <w:fldChar w:fldCharType="end"/>
              </w:r>
            </w:sdtContent>
          </w:sdt>
        </w:p>
      </w:tc>
    </w:tr>
  </w:tbl>
  <w:p w:rsidR="00031E35" w:rsidP="00E71E19" w:rsidRDefault="00031E35" w14:paraId="3722FBE5" w14:textId="4A100930">
    <w:pPr>
      <w:pStyle w:val="Bodytekstin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68E3" w:rsidP="00323AF3" w:rsidRDefault="003868E3" w14:paraId="1F7B79BA" w14:textId="77777777">
      <w:pPr>
        <w:spacing w:after="0" w:line="240" w:lineRule="auto"/>
      </w:pPr>
      <w:r>
        <w:separator/>
      </w:r>
    </w:p>
  </w:footnote>
  <w:footnote w:type="continuationSeparator" w:id="0">
    <w:p w:rsidR="003868E3" w:rsidP="00323AF3" w:rsidRDefault="003868E3" w14:paraId="27D92F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2002" w:rsidRDefault="009D2002" w14:paraId="7A4F2910" w14:textId="77777777"/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5228"/>
      <w:gridCol w:w="5228"/>
    </w:tblGrid>
    <w:tr w:rsidR="00AE47D5" w:rsidTr="009562AD" w14:paraId="65E72A9C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sdt>
        <w:sdtPr>
          <w:rPr>
            <w:rStyle w:val="Strong"/>
            <w:bCs w:val="0"/>
          </w:rPr>
          <w:alias w:val="ReportTitleLabel"/>
          <w:tag w:val="#BC:InsertDataItem,Labels/ReportTitleLabel"/>
          <w:id w:val="1615332692"/>
          <w:placeholder>
            <w:docPart w:val="DefaultPlaceholder_-1854013440"/>
          </w:placeholder>
          <w:dataBinding w:prefixMappings="xmlns:ns0='urn:microsoft-dynamics-nav/reports/Qlty_General_Purpose_Inspect/20405/'" w:xpath="/ns0:NavWordReportXmlPart[1]/ns0:Labels[1]/ns0:ReportTitleLabel[1]" w:storeItemID="{17DA42EE-3024-4C2F-8931-9EB6F7151F21}"/>
          <w15:color w:val="808080"/>
          <w:text/>
        </w:sdtPr>
        <w:sdtContent>
          <w:tc>
            <w:tcPr>
              <w:tcW w:w="5228" w:type="dxa"/>
            </w:tcPr>
            <w:p w:rsidR="00AE47D5" w:rsidP="009D2002" w:rsidRDefault="00E873A7" w14:paraId="296818DC" w14:textId="40F3A8A6">
              <w:pPr>
                <w:pStyle w:val="Headerfooterheadings"/>
                <w:rPr>
                  <w:rStyle w:val="Strong"/>
                  <w:bCs w:val="0"/>
                </w:rPr>
              </w:pPr>
              <w:proofErr w:type="spellStart"/>
              <w:r>
                <w:rPr>
                  <w:rStyle w:val="Strong"/>
                  <w:bCs w:val="0"/>
                </w:rPr>
                <w:t>ReportTitleLabel</w:t>
              </w:r>
              <w:proofErr w:type="spellEnd"/>
            </w:p>
          </w:tc>
        </w:sdtContent>
      </w:sdt>
      <w:sdt>
        <w:sdtPr>
          <w:rPr>
            <w:rStyle w:val="Strong"/>
            <w:bCs w:val="0"/>
          </w:rPr>
          <w:alias w:val="CompanyName"/>
          <w:tag w:val="#BC:InsertDataItem,BCReportInformation/ReportRequest/CompanyName"/>
          <w:id w:val="-1711955800"/>
          <w:placeholder>
            <w:docPart w:val="DefaultPlaceholder_-1854013440"/>
          </w:placeholder>
          <w:dataBinding w:prefixMappings="xmlns:ns0='urn:microsoft-dynamics-nav/reports/Qlty_General_Purpose_Inspect/20405/'" w:xpath="/ns0:NavWordReportXmlPart[1]/ns0:BCReportInformation[1]/ns0:ReportRequest[1]/ns0:CompanyName[1]" w:storeItemID="{17DA42EE-3024-4C2F-8931-9EB6F7151F21}"/>
          <w15:color w:val="808080"/>
          <w:text/>
        </w:sdtPr>
        <w:sdtContent>
          <w:tc>
            <w:tcPr>
              <w:tcW w:w="5228" w:type="dxa"/>
            </w:tcPr>
            <w:p w:rsidR="00AE47D5" w:rsidP="009D2002" w:rsidRDefault="0053671C" w14:paraId="07586A00" w14:textId="77AAD8BD">
              <w:pPr>
                <w:pStyle w:val="Header"/>
                <w:jc w:val="right"/>
                <w:rPr>
                  <w:rStyle w:val="Strong"/>
                  <w:b/>
                  <w:bCs w:val="0"/>
                </w:rPr>
              </w:pPr>
              <w:r>
                <w:rPr>
                  <w:rStyle w:val="Strong"/>
                  <w:b/>
                  <w:bCs w:val="0"/>
                </w:rPr>
                <w:t>Company Name</w:t>
              </w:r>
            </w:p>
          </w:tc>
        </w:sdtContent>
      </w:sdt>
    </w:tr>
    <w:tr w:rsidR="00EF139F" w:rsidTr="009562AD" w14:paraId="2FB9F801" w14:textId="77777777">
      <w:tc>
        <w:tcPr>
          <w:tcW w:w="5228" w:type="dxa"/>
        </w:tcPr>
        <w:sdt>
          <w:sdtPr>
            <w:alias w:val="QltyInspection_No"/>
            <w:tag w:val="#BC:InsertDataItem,DataItems/CurrentInspection/QltyInspection_No"/>
            <w:id w:val="-846173727"/>
            <w:placeholder>
              <w:docPart w:val="FC855B1C897846A49A609CA136B65228"/>
            </w:placeholder>
            <w:dataBinding w:prefixMappings="xmlns:ns0='urn:microsoft-dynamics-nav/reports/Qlty_General_Purpose_Inspect/20405/'" w:xpath="/ns0:NavWordReportXmlPart[1]/ns0:CurrentInspection[1]/ns0:QltyInspection_No[1]" w:storeItemID="{17DA42EE-3024-4C2F-8931-9EB6F7151F21}"/>
            <w15:color w:val="808080"/>
            <w:text/>
          </w:sdtPr>
          <w:sdtContent>
            <w:p w:rsidRPr="00EF139F" w:rsidR="00EF139F" w:rsidP="00EF139F" w:rsidRDefault="00EF139F" w14:paraId="4F8B5CAC" w14:textId="6D310B30">
              <w:pPr>
                <w:rPr>
                  <w:rStyle w:val="Strong"/>
                  <w:b w:val="0"/>
                  <w:bCs w:val="0"/>
                </w:rPr>
              </w:pPr>
              <w:proofErr w:type="spellStart"/>
              <w:r w:rsidRPr="00EF139F">
                <w:t>QltyInspection_No</w:t>
              </w:r>
              <w:proofErr w:type="spellEnd"/>
            </w:p>
          </w:sdtContent>
        </w:sdt>
      </w:tc>
      <w:tc>
        <w:tcPr>
          <w:tcW w:w="5228" w:type="dxa"/>
        </w:tcPr>
        <w:p w:rsidR="00EF139F" w:rsidP="009D2002" w:rsidRDefault="00EF139F" w14:paraId="306F0FB2" w14:textId="77777777">
          <w:pPr>
            <w:pStyle w:val="Header"/>
            <w:jc w:val="right"/>
            <w:rPr>
              <w:rStyle w:val="Strong"/>
              <w:bCs w:val="0"/>
            </w:rPr>
          </w:pPr>
        </w:p>
      </w:tc>
    </w:tr>
    <w:tr w:rsidR="00EF139F" w:rsidTr="009562AD" w14:paraId="6080442E" w14:textId="77777777">
      <w:sdt>
        <w:sdtPr>
          <w:rPr>
            <w:b w:val="0"/>
            <w:bCs/>
          </w:rPr>
          <w:alias w:val="ReinspectionSequenceInformation"/>
          <w:tag w:val="#BC:InsertDataItem,DataItems/CurrentInspection/ReinspectionSequenceInformation"/>
          <w:id w:val="2112705256"/>
          <w:placeholder>
            <w:docPart w:val="42E191C0690647B191CC0223A92899C0"/>
          </w:placeholder>
          <w15:dataBinding w:prefixMappings="xmlns:ns0='urn:microsoft-dynamics-nav/reports/Qlty_Certificate_of_Analysis/20401/' " w:xpath="/ns0:NavWordReportXmlPart[1]/ns0:CurrentInspection[1]/ns0:ReinspectionSequenceInformation[1]" w:storeItemID="{F00BF611-06BA-436C-902A-C0D5E8DF929B}"/>
        </w:sdtPr>
        <w:sdtEndPr>
          <w:rPr>
            <w:b/>
            <w:bCs w:val="0"/>
          </w:rPr>
        </w:sdtEndPr>
        <w:sdtContent>
          <w:tc>
            <w:tcPr>
              <w:tcW w:w="5228" w:type="dxa"/>
            </w:tcPr>
            <w:p w:rsidR="00EF139F" w:rsidP="009D2002" w:rsidRDefault="00EF139F" w14:paraId="6D9FE824" w14:textId="79D5FEBD">
              <w:pPr>
                <w:pStyle w:val="Headerfooterheadings"/>
                <w:rPr>
                  <w:rStyle w:val="Strong"/>
                  <w:bCs w:val="0"/>
                </w:rPr>
              </w:pPr>
              <w:proofErr w:type="spellStart"/>
              <w:r w:rsidRPr="00EF139F">
                <w:rPr>
                  <w:b w:val="0"/>
                  <w:bCs/>
                </w:rPr>
                <w:t>ReinspectionSequenceInformation</w:t>
              </w:r>
              <w:proofErr w:type="spellEnd"/>
            </w:p>
          </w:tc>
        </w:sdtContent>
      </w:sdt>
      <w:tc>
        <w:tcPr>
          <w:tcW w:w="5228" w:type="dxa"/>
        </w:tcPr>
        <w:p w:rsidR="00EF139F" w:rsidP="009D2002" w:rsidRDefault="00EF139F" w14:paraId="2A9991EF" w14:textId="77777777">
          <w:pPr>
            <w:pStyle w:val="Header"/>
            <w:jc w:val="right"/>
            <w:rPr>
              <w:rStyle w:val="Strong"/>
              <w:bCs w:val="0"/>
            </w:rPr>
          </w:pPr>
        </w:p>
      </w:tc>
    </w:tr>
  </w:tbl>
  <w:p w:rsidRPr="00095D16" w:rsidR="00D56D3C" w:rsidP="009D2002" w:rsidRDefault="00D56D3C" w14:paraId="652BF863" w14:textId="0592F2AF">
    <w:pPr>
      <w:pStyle w:val="Header"/>
      <w:rPr>
        <w:rStyle w:val="Strong"/>
        <w:b w:val="0"/>
        <w:bCs w:val="0"/>
      </w:rPr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485"/>
      <w:gridCol w:w="4971"/>
    </w:tblGrid>
    <w:tr w:rsidR="00A71951" w:rsidTr="003D407D" w14:paraId="2DD9C20F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29"/>
      </w:trPr>
      <w:tc>
        <w:tcPr>
          <w:tcW w:w="5485" w:type="dxa"/>
          <w:vAlign w:val="center"/>
        </w:tcPr>
        <w:p w:rsidRPr="00492597" w:rsidR="00A71951" w:rsidP="003D407D" w:rsidRDefault="00000000" w14:paraId="1D9443E1" w14:textId="36DF38C9">
          <w:pPr>
            <w:pStyle w:val="Title"/>
          </w:pPr>
          <w:sdt>
            <w:sdtPr>
              <w:rPr>
                <w:bCs/>
              </w:rPr>
              <w:alias w:val="ReportTitleLabel"/>
              <w:tag w:val="#BC:InsertDataItem,Labels/ReportTitleLabel"/>
              <w:id w:val="-190926094"/>
              <w:placeholder>
                <w:docPart w:val="0CCB450A212F4B07B5BC2C6439FCE639"/>
              </w:placeholder>
              <w:dataBinding w:prefixMappings="xmlns:ns0='urn:microsoft-dynamics-nav/reports/Qlty_General_Purpose_Inspect/20405/'" w:xpath="/ns0:NavWordReportXmlPart[1]/ns0:Labels[1]/ns0:ReportTitleLabel[1]" w:storeItemID="{17DA42EE-3024-4C2F-8931-9EB6F7151F21}"/>
              <w15:color w:val="808080"/>
              <w:text/>
            </w:sdtPr>
            <w:sdtContent>
              <w:proofErr w:type="spellStart"/>
              <w:r w:rsidRPr="00540094" w:rsidR="00A71951">
                <w:rPr>
                  <w:b/>
                  <w:bCs/>
                </w:rPr>
                <w:t>ReportTitleLabel</w:t>
              </w:r>
              <w:proofErr w:type="spellEnd"/>
            </w:sdtContent>
          </w:sdt>
        </w:p>
      </w:tc>
      <w:tc>
        <w:tcPr>
          <w:tcW w:w="4971" w:type="dxa"/>
        </w:tcPr>
        <w:p w:rsidR="00A71951" w:rsidP="00A71951" w:rsidRDefault="00A71951" w14:paraId="5BFCDE50" w14:textId="77777777">
          <w:pPr>
            <w:pStyle w:val="BodytekstinHeaderFooter"/>
            <w:jc w:val="right"/>
            <w:rPr>
              <w:noProof/>
            </w:rPr>
          </w:pPr>
        </w:p>
        <w:p w:rsidRPr="002F3EFA" w:rsidR="00A71951" w:rsidP="00A71951" w:rsidRDefault="00000000" w14:paraId="0EE97929" w14:textId="77777777">
          <w:pPr>
            <w:pStyle w:val="BodytekstinHeaderFooter"/>
            <w:tabs>
              <w:tab w:val="left" w:pos="4410"/>
            </w:tabs>
            <w:jc w:val="right"/>
            <w:rPr>
              <w:rStyle w:val="TitleChar"/>
              <w:rFonts w:asciiTheme="minorHAnsi" w:hAnsiTheme="minorHAnsi" w:eastAsiaTheme="minorHAnsi" w:cstheme="minorBidi"/>
              <w:b/>
              <w:spacing w:val="0"/>
              <w:sz w:val="20"/>
              <w:szCs w:val="24"/>
            </w:rPr>
          </w:pPr>
          <w:sdt>
            <w:sdtPr>
              <w:rPr>
                <w:rStyle w:val="TitleChar"/>
                <w:rFonts w:asciiTheme="minorHAnsi" w:hAnsiTheme="minorHAnsi" w:eastAsiaTheme="minorHAnsi" w:cstheme="minorBidi"/>
                <w:spacing w:val="0"/>
                <w:sz w:val="20"/>
                <w:szCs w:val="24"/>
              </w:rPr>
              <w:alias w:val="#Nav: /CurrentInspection/CompanyLogo"/>
              <w:tag w:val="#Nav: Qlty_General_Purpose_Inspect/20405"/>
              <w:id w:val="757102674"/>
              <w:showingPlcHdr/>
              <w:dataBinding w:prefixMappings="xmlns:ns0='urn:microsoft-dynamics-nav/reports/Qlty_General_Purpose_Inspect/20405/'" w:xpath="/ns0:NavWordReportXmlPart[1]/ns0:CurrentInspection[1]/ns0:CompanyLogo[1]" w:storeItemID="{17DA42EE-3024-4C2F-8931-9EB6F7151F21}"/>
              <w:picture/>
            </w:sdtPr>
            <w:sdtContent>
              <w:r w:rsidR="00A71951">
                <w:rPr>
                  <w:rStyle w:val="TitleChar"/>
                  <w:rFonts w:asciiTheme="minorHAnsi" w:hAnsiTheme="minorHAnsi" w:eastAsiaTheme="minorHAnsi" w:cstheme="minorBidi"/>
                  <w:noProof/>
                  <w:spacing w:val="0"/>
                  <w:sz w:val="20"/>
                  <w:szCs w:val="24"/>
                </w:rPr>
                <w:drawing>
                  <wp:inline distT="0" distB="0" distL="0" distR="0" wp14:anchorId="0B47298B" wp14:editId="44116315">
                    <wp:extent cx="1266825" cy="126682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68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  <w:tr w:rsidR="00A71951" w:rsidTr="00535E77" w14:paraId="2B2A27D7" w14:textId="77777777">
      <w:trPr>
        <w:trHeight w:val="529"/>
      </w:trPr>
      <w:sdt>
        <w:sdtPr>
          <w:alias w:val="COAContact_All"/>
          <w:tag w:val="#BC:InsertDataItem,DataItems/COAContact_All"/>
          <w:id w:val="-1661616009"/>
          <w:placeholder>
            <w:docPart w:val="9B3BA5505C4D49FE8933936B86513EDE"/>
          </w:placeholder>
          <w15:dataBinding w:prefixMappings="xmlns:ns0='urn:microsoft-dynamics-nav/reports/Qlty_Certificate_of_Analysis/20401/' " w:xpath="/ns0:NavWordReportXmlPart[1]/ns0:CurrentInspection[1]/ns0:COAContact_All[1]" w:storeItemID="{F00BF611-06BA-436C-902A-C0D5E8DF929B}"/>
        </w:sdtPr>
        <w:sdtContent>
          <w:tc>
            <w:tcPr>
              <w:tcW w:w="5485" w:type="dxa"/>
            </w:tcPr>
            <w:p w:rsidR="00A71951" w:rsidP="003D407D" w:rsidRDefault="003D407D" w14:paraId="15F67AB7" w14:textId="67E8975A">
              <w:pPr>
                <w:pStyle w:val="BodytekstinHeaderFooter"/>
                <w:tabs>
                  <w:tab w:val="left" w:pos="1030"/>
                </w:tabs>
                <w:spacing w:before="240"/>
                <w:rPr>
                  <w:rStyle w:val="TitleChar"/>
                </w:rPr>
              </w:pPr>
              <w:proofErr w:type="spellStart"/>
              <w:r>
                <w:t>COAContact_All</w:t>
              </w:r>
              <w:proofErr w:type="spellEnd"/>
            </w:p>
          </w:tc>
        </w:sdtContent>
      </w:sdt>
      <w:tc>
        <w:tcPr>
          <w:tcW w:w="4971" w:type="dxa"/>
        </w:tcPr>
        <w:p w:rsidR="00A71951" w:rsidP="00A71951" w:rsidRDefault="00000000" w14:paraId="2BCE79FA" w14:textId="77777777">
          <w:pPr>
            <w:jc w:val="right"/>
            <w:rPr>
              <w:noProof/>
            </w:rPr>
          </w:pPr>
          <w:sdt>
            <w:sdtPr>
              <w:rPr>
                <w:rFonts w:asciiTheme="majorHAnsi" w:hAnsiTheme="majorHAnsi" w:eastAsiaTheme="majorEastAsia" w:cstheme="majorBidi"/>
                <w:b/>
                <w:caps/>
                <w:color w:val="0E2841" w:themeColor="text2"/>
                <w:spacing w:val="-10"/>
                <w:kern w:val="28"/>
                <w:sz w:val="40"/>
                <w:szCs w:val="56"/>
              </w:rPr>
              <w:alias w:val="CompanyInformation_All"/>
              <w:tag w:val="#BC:InsertDataItem,DataItems/CurrentInspection/CompanyInformation_All"/>
              <w:id w:val="416912902"/>
              <w:placeholder>
                <w:docPart w:val="675E1403F9EC401FA663C311051559CC"/>
              </w:placeholder>
              <w:dataBinding w:prefixMappings="xmlns:ns0='urn:microsoft-dynamics-nav/reports/Qlty_General_Purpose_Inspect/20405/'" w:xpath="/ns0:NavWordReportXmlPart[1]/ns0:CurrentInspection[1]/ns0:CompanyInformation_All[1]" w:storeItemID="{17DA42EE-3024-4C2F-8931-9EB6F7151F21}"/>
              <w15:color w:val="808080"/>
              <w:text/>
            </w:sdtPr>
            <w:sdtEndPr>
              <w:rPr>
                <w:rFonts w:ascii="Segoe UI" w:hAnsi="Segoe UI" w:eastAsiaTheme="minorHAnsi" w:cstheme="minorBidi"/>
                <w:b w:val="0"/>
                <w:spacing w:val="0"/>
                <w:kern w:val="2"/>
                <w:sz w:val="20"/>
                <w:szCs w:val="24"/>
              </w:rPr>
            </w:sdtEndPr>
            <w:sdtContent>
              <w:proofErr w:type="spellStart"/>
              <w:r w:rsidRPr="005E0CBC" w:rsidR="00A71951">
                <w:t>CompanyInformation_All</w:t>
              </w:r>
              <w:proofErr w:type="spellEnd"/>
            </w:sdtContent>
          </w:sdt>
        </w:p>
      </w:tc>
    </w:tr>
  </w:tbl>
  <w:p w:rsidRPr="00781BF4" w:rsidR="00D56D3C" w:rsidP="002F467A" w:rsidRDefault="00D56D3C" w14:paraId="651AAF4F" w14:textId="60874B75">
    <w:pPr>
      <w:pStyle w:val="BodytekstinHeaderFooter"/>
      <w:tabs>
        <w:tab w:val="right" w:pos="10350"/>
      </w:tabs>
      <w:spacing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97"/>
    <w:rsid w:val="00002587"/>
    <w:rsid w:val="000043B9"/>
    <w:rsid w:val="000250F5"/>
    <w:rsid w:val="00027EBF"/>
    <w:rsid w:val="000304F6"/>
    <w:rsid w:val="00031E35"/>
    <w:rsid w:val="00033BE8"/>
    <w:rsid w:val="00035CEF"/>
    <w:rsid w:val="000372E8"/>
    <w:rsid w:val="00040825"/>
    <w:rsid w:val="00040C5C"/>
    <w:rsid w:val="00040EDE"/>
    <w:rsid w:val="00041ADC"/>
    <w:rsid w:val="00043160"/>
    <w:rsid w:val="00065642"/>
    <w:rsid w:val="0006600F"/>
    <w:rsid w:val="00067B75"/>
    <w:rsid w:val="00075186"/>
    <w:rsid w:val="00085775"/>
    <w:rsid w:val="0008772A"/>
    <w:rsid w:val="0009184A"/>
    <w:rsid w:val="00092415"/>
    <w:rsid w:val="0009418F"/>
    <w:rsid w:val="00095D16"/>
    <w:rsid w:val="000A20C3"/>
    <w:rsid w:val="000A31CD"/>
    <w:rsid w:val="000A6398"/>
    <w:rsid w:val="000B5DD5"/>
    <w:rsid w:val="000B7317"/>
    <w:rsid w:val="000C387B"/>
    <w:rsid w:val="000D39C1"/>
    <w:rsid w:val="000D79AB"/>
    <w:rsid w:val="000E37CC"/>
    <w:rsid w:val="000E7C6B"/>
    <w:rsid w:val="000F2B9C"/>
    <w:rsid w:val="000F2CA2"/>
    <w:rsid w:val="0010781D"/>
    <w:rsid w:val="00120CAC"/>
    <w:rsid w:val="00126DA7"/>
    <w:rsid w:val="00133347"/>
    <w:rsid w:val="001362C0"/>
    <w:rsid w:val="001405CE"/>
    <w:rsid w:val="001407E0"/>
    <w:rsid w:val="00150134"/>
    <w:rsid w:val="0015257F"/>
    <w:rsid w:val="001566C2"/>
    <w:rsid w:val="0015693E"/>
    <w:rsid w:val="00156D8F"/>
    <w:rsid w:val="00174CCB"/>
    <w:rsid w:val="00190A94"/>
    <w:rsid w:val="00193297"/>
    <w:rsid w:val="00195C12"/>
    <w:rsid w:val="00197E83"/>
    <w:rsid w:val="001A1D54"/>
    <w:rsid w:val="001A3BAD"/>
    <w:rsid w:val="001B2589"/>
    <w:rsid w:val="001B3EF0"/>
    <w:rsid w:val="001B5A7B"/>
    <w:rsid w:val="001B5D9E"/>
    <w:rsid w:val="001B7C16"/>
    <w:rsid w:val="001C1CF8"/>
    <w:rsid w:val="001C1EF7"/>
    <w:rsid w:val="001D41F9"/>
    <w:rsid w:val="001E5AC3"/>
    <w:rsid w:val="001E7DBC"/>
    <w:rsid w:val="001F0D00"/>
    <w:rsid w:val="001F1B33"/>
    <w:rsid w:val="001F2993"/>
    <w:rsid w:val="001F4A00"/>
    <w:rsid w:val="0020049F"/>
    <w:rsid w:val="0020423A"/>
    <w:rsid w:val="00207322"/>
    <w:rsid w:val="00207F31"/>
    <w:rsid w:val="0021305B"/>
    <w:rsid w:val="002135A2"/>
    <w:rsid w:val="00213B8C"/>
    <w:rsid w:val="002170D4"/>
    <w:rsid w:val="002226BB"/>
    <w:rsid w:val="00226F0E"/>
    <w:rsid w:val="00230A5E"/>
    <w:rsid w:val="002370C4"/>
    <w:rsid w:val="002426CD"/>
    <w:rsid w:val="00242B6B"/>
    <w:rsid w:val="00251DD7"/>
    <w:rsid w:val="00262C20"/>
    <w:rsid w:val="00264B35"/>
    <w:rsid w:val="0026713F"/>
    <w:rsid w:val="00280993"/>
    <w:rsid w:val="002838B5"/>
    <w:rsid w:val="002915BD"/>
    <w:rsid w:val="00291ACC"/>
    <w:rsid w:val="0029779E"/>
    <w:rsid w:val="00297D49"/>
    <w:rsid w:val="002A27D4"/>
    <w:rsid w:val="002A56CE"/>
    <w:rsid w:val="002B0E31"/>
    <w:rsid w:val="002C0385"/>
    <w:rsid w:val="002D3F38"/>
    <w:rsid w:val="002E0066"/>
    <w:rsid w:val="002E4CD1"/>
    <w:rsid w:val="002F3EFA"/>
    <w:rsid w:val="002F467A"/>
    <w:rsid w:val="002F4953"/>
    <w:rsid w:val="002F748A"/>
    <w:rsid w:val="00301AD2"/>
    <w:rsid w:val="00306361"/>
    <w:rsid w:val="0030656B"/>
    <w:rsid w:val="00311430"/>
    <w:rsid w:val="003145CD"/>
    <w:rsid w:val="003162C9"/>
    <w:rsid w:val="0032270E"/>
    <w:rsid w:val="00323AF3"/>
    <w:rsid w:val="00343B8D"/>
    <w:rsid w:val="00344F59"/>
    <w:rsid w:val="003475EC"/>
    <w:rsid w:val="003519F5"/>
    <w:rsid w:val="003610D7"/>
    <w:rsid w:val="00361B87"/>
    <w:rsid w:val="003634EE"/>
    <w:rsid w:val="00367294"/>
    <w:rsid w:val="00373ECB"/>
    <w:rsid w:val="003807F3"/>
    <w:rsid w:val="0038323C"/>
    <w:rsid w:val="003868E3"/>
    <w:rsid w:val="00391F20"/>
    <w:rsid w:val="003A2093"/>
    <w:rsid w:val="003A4934"/>
    <w:rsid w:val="003A4F63"/>
    <w:rsid w:val="003B45F7"/>
    <w:rsid w:val="003B468F"/>
    <w:rsid w:val="003C0CB1"/>
    <w:rsid w:val="003C5FC2"/>
    <w:rsid w:val="003D0F11"/>
    <w:rsid w:val="003D2E76"/>
    <w:rsid w:val="003D407D"/>
    <w:rsid w:val="003E3242"/>
    <w:rsid w:val="003E6E77"/>
    <w:rsid w:val="003F0A63"/>
    <w:rsid w:val="003F1FB2"/>
    <w:rsid w:val="003F38CA"/>
    <w:rsid w:val="00402892"/>
    <w:rsid w:val="00404D67"/>
    <w:rsid w:val="00405A0B"/>
    <w:rsid w:val="00410131"/>
    <w:rsid w:val="004128D2"/>
    <w:rsid w:val="0042776C"/>
    <w:rsid w:val="00440CC0"/>
    <w:rsid w:val="00450311"/>
    <w:rsid w:val="00451F39"/>
    <w:rsid w:val="00454B33"/>
    <w:rsid w:val="00456BE7"/>
    <w:rsid w:val="0046198C"/>
    <w:rsid w:val="00462CF3"/>
    <w:rsid w:val="004713D9"/>
    <w:rsid w:val="00482AEE"/>
    <w:rsid w:val="00484B5A"/>
    <w:rsid w:val="00490ADA"/>
    <w:rsid w:val="00495C5C"/>
    <w:rsid w:val="004963AC"/>
    <w:rsid w:val="004A1564"/>
    <w:rsid w:val="004A2831"/>
    <w:rsid w:val="004A3DF4"/>
    <w:rsid w:val="004B03B9"/>
    <w:rsid w:val="004B2FE2"/>
    <w:rsid w:val="004C070C"/>
    <w:rsid w:val="004C24D5"/>
    <w:rsid w:val="004C4B47"/>
    <w:rsid w:val="004C513B"/>
    <w:rsid w:val="004C54F5"/>
    <w:rsid w:val="004D0051"/>
    <w:rsid w:val="004D0ED2"/>
    <w:rsid w:val="004D2853"/>
    <w:rsid w:val="004D30F4"/>
    <w:rsid w:val="004D6849"/>
    <w:rsid w:val="004E5BFA"/>
    <w:rsid w:val="004E6259"/>
    <w:rsid w:val="004F38CC"/>
    <w:rsid w:val="004F51A7"/>
    <w:rsid w:val="004F5AE7"/>
    <w:rsid w:val="004F677F"/>
    <w:rsid w:val="005061DF"/>
    <w:rsid w:val="00511563"/>
    <w:rsid w:val="00512887"/>
    <w:rsid w:val="00513100"/>
    <w:rsid w:val="00516ED8"/>
    <w:rsid w:val="00522AF3"/>
    <w:rsid w:val="0052322F"/>
    <w:rsid w:val="00523310"/>
    <w:rsid w:val="0053446A"/>
    <w:rsid w:val="005347A6"/>
    <w:rsid w:val="00535A05"/>
    <w:rsid w:val="00535E77"/>
    <w:rsid w:val="0053671C"/>
    <w:rsid w:val="005377B8"/>
    <w:rsid w:val="005406A9"/>
    <w:rsid w:val="00541029"/>
    <w:rsid w:val="00542A9C"/>
    <w:rsid w:val="005470A7"/>
    <w:rsid w:val="00550AE0"/>
    <w:rsid w:val="0055418D"/>
    <w:rsid w:val="0055465E"/>
    <w:rsid w:val="005606FE"/>
    <w:rsid w:val="00575B5B"/>
    <w:rsid w:val="00580FED"/>
    <w:rsid w:val="00582C86"/>
    <w:rsid w:val="0058341E"/>
    <w:rsid w:val="005838BA"/>
    <w:rsid w:val="00586224"/>
    <w:rsid w:val="00590A72"/>
    <w:rsid w:val="005A3541"/>
    <w:rsid w:val="005B4963"/>
    <w:rsid w:val="005C0F4A"/>
    <w:rsid w:val="005C11F1"/>
    <w:rsid w:val="005C1B96"/>
    <w:rsid w:val="005C2997"/>
    <w:rsid w:val="005C2E18"/>
    <w:rsid w:val="005C75A8"/>
    <w:rsid w:val="005C7C75"/>
    <w:rsid w:val="005D12A2"/>
    <w:rsid w:val="005D1D91"/>
    <w:rsid w:val="005D6917"/>
    <w:rsid w:val="005E23F6"/>
    <w:rsid w:val="005E28AC"/>
    <w:rsid w:val="005E4668"/>
    <w:rsid w:val="005E678F"/>
    <w:rsid w:val="006218B3"/>
    <w:rsid w:val="00635558"/>
    <w:rsid w:val="006363FA"/>
    <w:rsid w:val="006375EF"/>
    <w:rsid w:val="0064406F"/>
    <w:rsid w:val="00645617"/>
    <w:rsid w:val="006503BC"/>
    <w:rsid w:val="00654ACF"/>
    <w:rsid w:val="006608A2"/>
    <w:rsid w:val="00660DD8"/>
    <w:rsid w:val="0066710E"/>
    <w:rsid w:val="006701AD"/>
    <w:rsid w:val="00672687"/>
    <w:rsid w:val="00673442"/>
    <w:rsid w:val="00674E31"/>
    <w:rsid w:val="00677B5D"/>
    <w:rsid w:val="00690ADD"/>
    <w:rsid w:val="00691B2D"/>
    <w:rsid w:val="006B1EAE"/>
    <w:rsid w:val="006B4C6C"/>
    <w:rsid w:val="006C4314"/>
    <w:rsid w:val="006D3A09"/>
    <w:rsid w:val="006E40AE"/>
    <w:rsid w:val="006E7B92"/>
    <w:rsid w:val="006F1039"/>
    <w:rsid w:val="006F52B9"/>
    <w:rsid w:val="00701599"/>
    <w:rsid w:val="00704482"/>
    <w:rsid w:val="00707F39"/>
    <w:rsid w:val="0071035C"/>
    <w:rsid w:val="00712830"/>
    <w:rsid w:val="0071505F"/>
    <w:rsid w:val="007168A2"/>
    <w:rsid w:val="00716A9C"/>
    <w:rsid w:val="00720DA1"/>
    <w:rsid w:val="0072128C"/>
    <w:rsid w:val="00724708"/>
    <w:rsid w:val="00724AA0"/>
    <w:rsid w:val="00726857"/>
    <w:rsid w:val="00730E24"/>
    <w:rsid w:val="00735DE4"/>
    <w:rsid w:val="00741AB1"/>
    <w:rsid w:val="00762DE6"/>
    <w:rsid w:val="00766244"/>
    <w:rsid w:val="00767777"/>
    <w:rsid w:val="00772937"/>
    <w:rsid w:val="00780136"/>
    <w:rsid w:val="007813B4"/>
    <w:rsid w:val="00781BF4"/>
    <w:rsid w:val="00783A3A"/>
    <w:rsid w:val="00791E4F"/>
    <w:rsid w:val="0079224D"/>
    <w:rsid w:val="007A1D9C"/>
    <w:rsid w:val="007A28E4"/>
    <w:rsid w:val="007A3D5A"/>
    <w:rsid w:val="007A4E99"/>
    <w:rsid w:val="007A60FC"/>
    <w:rsid w:val="007A75AC"/>
    <w:rsid w:val="007C5049"/>
    <w:rsid w:val="007D01AB"/>
    <w:rsid w:val="007D1334"/>
    <w:rsid w:val="007D1E06"/>
    <w:rsid w:val="007E4C30"/>
    <w:rsid w:val="007E5503"/>
    <w:rsid w:val="007F0073"/>
    <w:rsid w:val="007F28E4"/>
    <w:rsid w:val="007F4140"/>
    <w:rsid w:val="00802184"/>
    <w:rsid w:val="00806A48"/>
    <w:rsid w:val="00806E6A"/>
    <w:rsid w:val="00811B47"/>
    <w:rsid w:val="00812E71"/>
    <w:rsid w:val="00814602"/>
    <w:rsid w:val="00820F6D"/>
    <w:rsid w:val="00823D56"/>
    <w:rsid w:val="00824A94"/>
    <w:rsid w:val="00826DFB"/>
    <w:rsid w:val="0083117E"/>
    <w:rsid w:val="00834C2E"/>
    <w:rsid w:val="00853A2F"/>
    <w:rsid w:val="00862E9B"/>
    <w:rsid w:val="00863FA1"/>
    <w:rsid w:val="00866970"/>
    <w:rsid w:val="0088416E"/>
    <w:rsid w:val="0088570C"/>
    <w:rsid w:val="00886182"/>
    <w:rsid w:val="00887263"/>
    <w:rsid w:val="00894E30"/>
    <w:rsid w:val="008A0CF7"/>
    <w:rsid w:val="008A3C4E"/>
    <w:rsid w:val="008A678B"/>
    <w:rsid w:val="008A6972"/>
    <w:rsid w:val="008B6AA8"/>
    <w:rsid w:val="008B6CB6"/>
    <w:rsid w:val="008B7692"/>
    <w:rsid w:val="008C3D53"/>
    <w:rsid w:val="008C4687"/>
    <w:rsid w:val="008C5FF1"/>
    <w:rsid w:val="008C66DF"/>
    <w:rsid w:val="008D45AD"/>
    <w:rsid w:val="008D6527"/>
    <w:rsid w:val="008D66EC"/>
    <w:rsid w:val="008D6B00"/>
    <w:rsid w:val="008D7932"/>
    <w:rsid w:val="008E24EC"/>
    <w:rsid w:val="008E4B40"/>
    <w:rsid w:val="008F6CB3"/>
    <w:rsid w:val="00912515"/>
    <w:rsid w:val="00912DE6"/>
    <w:rsid w:val="009147B1"/>
    <w:rsid w:val="00916A11"/>
    <w:rsid w:val="009217D9"/>
    <w:rsid w:val="009377CD"/>
    <w:rsid w:val="00943963"/>
    <w:rsid w:val="0094593B"/>
    <w:rsid w:val="00946C20"/>
    <w:rsid w:val="009562AD"/>
    <w:rsid w:val="00956EED"/>
    <w:rsid w:val="0097307A"/>
    <w:rsid w:val="0098018A"/>
    <w:rsid w:val="00980DD2"/>
    <w:rsid w:val="00983ADD"/>
    <w:rsid w:val="009843D1"/>
    <w:rsid w:val="00986F6E"/>
    <w:rsid w:val="00987646"/>
    <w:rsid w:val="00990F4B"/>
    <w:rsid w:val="00996A76"/>
    <w:rsid w:val="009973F2"/>
    <w:rsid w:val="009A0183"/>
    <w:rsid w:val="009A35BC"/>
    <w:rsid w:val="009B10E5"/>
    <w:rsid w:val="009B3439"/>
    <w:rsid w:val="009B48FB"/>
    <w:rsid w:val="009B4C16"/>
    <w:rsid w:val="009C0819"/>
    <w:rsid w:val="009C1023"/>
    <w:rsid w:val="009C1734"/>
    <w:rsid w:val="009C3DE7"/>
    <w:rsid w:val="009C44FB"/>
    <w:rsid w:val="009C4B7F"/>
    <w:rsid w:val="009C4BC2"/>
    <w:rsid w:val="009D2002"/>
    <w:rsid w:val="009D7064"/>
    <w:rsid w:val="009E1393"/>
    <w:rsid w:val="009E1948"/>
    <w:rsid w:val="009E3471"/>
    <w:rsid w:val="009F2AB2"/>
    <w:rsid w:val="009F310E"/>
    <w:rsid w:val="009F3F12"/>
    <w:rsid w:val="009F4CCC"/>
    <w:rsid w:val="009F671D"/>
    <w:rsid w:val="00A0413F"/>
    <w:rsid w:val="00A0709A"/>
    <w:rsid w:val="00A148EB"/>
    <w:rsid w:val="00A1531A"/>
    <w:rsid w:val="00A320A2"/>
    <w:rsid w:val="00A4043A"/>
    <w:rsid w:val="00A50A35"/>
    <w:rsid w:val="00A51F08"/>
    <w:rsid w:val="00A5774D"/>
    <w:rsid w:val="00A634B1"/>
    <w:rsid w:val="00A71637"/>
    <w:rsid w:val="00A71951"/>
    <w:rsid w:val="00A72D9C"/>
    <w:rsid w:val="00A76C70"/>
    <w:rsid w:val="00A82D16"/>
    <w:rsid w:val="00A83A5E"/>
    <w:rsid w:val="00A844C8"/>
    <w:rsid w:val="00A90FAB"/>
    <w:rsid w:val="00AA489C"/>
    <w:rsid w:val="00AC0097"/>
    <w:rsid w:val="00AD66EE"/>
    <w:rsid w:val="00AE47D5"/>
    <w:rsid w:val="00AF3246"/>
    <w:rsid w:val="00AF5493"/>
    <w:rsid w:val="00AF6628"/>
    <w:rsid w:val="00AF70AE"/>
    <w:rsid w:val="00AF7653"/>
    <w:rsid w:val="00B03B9E"/>
    <w:rsid w:val="00B11E32"/>
    <w:rsid w:val="00B1523B"/>
    <w:rsid w:val="00B20985"/>
    <w:rsid w:val="00B22A8A"/>
    <w:rsid w:val="00B31938"/>
    <w:rsid w:val="00B33B4D"/>
    <w:rsid w:val="00B33C96"/>
    <w:rsid w:val="00B41FA2"/>
    <w:rsid w:val="00B51E34"/>
    <w:rsid w:val="00B55975"/>
    <w:rsid w:val="00B559A2"/>
    <w:rsid w:val="00B665AF"/>
    <w:rsid w:val="00B7117C"/>
    <w:rsid w:val="00B71A35"/>
    <w:rsid w:val="00B74694"/>
    <w:rsid w:val="00B9295C"/>
    <w:rsid w:val="00B9305D"/>
    <w:rsid w:val="00B9344B"/>
    <w:rsid w:val="00B94C43"/>
    <w:rsid w:val="00BA2AD7"/>
    <w:rsid w:val="00BA7396"/>
    <w:rsid w:val="00BB44EE"/>
    <w:rsid w:val="00BB6E89"/>
    <w:rsid w:val="00BB709B"/>
    <w:rsid w:val="00BD076E"/>
    <w:rsid w:val="00BF7F2F"/>
    <w:rsid w:val="00C13F4C"/>
    <w:rsid w:val="00C15328"/>
    <w:rsid w:val="00C20054"/>
    <w:rsid w:val="00C30694"/>
    <w:rsid w:val="00C31BFC"/>
    <w:rsid w:val="00C31F33"/>
    <w:rsid w:val="00C32060"/>
    <w:rsid w:val="00C336E9"/>
    <w:rsid w:val="00C37529"/>
    <w:rsid w:val="00C37C0C"/>
    <w:rsid w:val="00C41969"/>
    <w:rsid w:val="00C41F06"/>
    <w:rsid w:val="00C42B83"/>
    <w:rsid w:val="00C46DA5"/>
    <w:rsid w:val="00C548B0"/>
    <w:rsid w:val="00C61AE6"/>
    <w:rsid w:val="00C6572F"/>
    <w:rsid w:val="00C66B08"/>
    <w:rsid w:val="00C8175A"/>
    <w:rsid w:val="00C90BA3"/>
    <w:rsid w:val="00C91B71"/>
    <w:rsid w:val="00CA1AA6"/>
    <w:rsid w:val="00CA1BB4"/>
    <w:rsid w:val="00CA3911"/>
    <w:rsid w:val="00CB0C06"/>
    <w:rsid w:val="00CB5C32"/>
    <w:rsid w:val="00CB6823"/>
    <w:rsid w:val="00CC1C10"/>
    <w:rsid w:val="00CD1E9C"/>
    <w:rsid w:val="00CD5ED2"/>
    <w:rsid w:val="00CE6C51"/>
    <w:rsid w:val="00CE6F08"/>
    <w:rsid w:val="00CF484C"/>
    <w:rsid w:val="00CF75D7"/>
    <w:rsid w:val="00D02935"/>
    <w:rsid w:val="00D03683"/>
    <w:rsid w:val="00D174CB"/>
    <w:rsid w:val="00D21F06"/>
    <w:rsid w:val="00D2266D"/>
    <w:rsid w:val="00D233D0"/>
    <w:rsid w:val="00D25D9A"/>
    <w:rsid w:val="00D25F57"/>
    <w:rsid w:val="00D278A5"/>
    <w:rsid w:val="00D30133"/>
    <w:rsid w:val="00D311D5"/>
    <w:rsid w:val="00D32CC5"/>
    <w:rsid w:val="00D33C82"/>
    <w:rsid w:val="00D35CDD"/>
    <w:rsid w:val="00D40443"/>
    <w:rsid w:val="00D40C04"/>
    <w:rsid w:val="00D54455"/>
    <w:rsid w:val="00D55D41"/>
    <w:rsid w:val="00D56D3C"/>
    <w:rsid w:val="00D611E1"/>
    <w:rsid w:val="00D61EAC"/>
    <w:rsid w:val="00D64C38"/>
    <w:rsid w:val="00D64E67"/>
    <w:rsid w:val="00D64EC2"/>
    <w:rsid w:val="00D71EC9"/>
    <w:rsid w:val="00D72642"/>
    <w:rsid w:val="00D73B6C"/>
    <w:rsid w:val="00D764F0"/>
    <w:rsid w:val="00D81C8E"/>
    <w:rsid w:val="00D8229A"/>
    <w:rsid w:val="00D845D6"/>
    <w:rsid w:val="00D86738"/>
    <w:rsid w:val="00D86C80"/>
    <w:rsid w:val="00D9320B"/>
    <w:rsid w:val="00D94530"/>
    <w:rsid w:val="00DA6DE7"/>
    <w:rsid w:val="00DB383D"/>
    <w:rsid w:val="00DB478A"/>
    <w:rsid w:val="00DC0A18"/>
    <w:rsid w:val="00DC141D"/>
    <w:rsid w:val="00DC661C"/>
    <w:rsid w:val="00DC6928"/>
    <w:rsid w:val="00DE13C0"/>
    <w:rsid w:val="00DE149E"/>
    <w:rsid w:val="00DE546F"/>
    <w:rsid w:val="00E02E5B"/>
    <w:rsid w:val="00E17B17"/>
    <w:rsid w:val="00E24352"/>
    <w:rsid w:val="00E27872"/>
    <w:rsid w:val="00E31BA5"/>
    <w:rsid w:val="00E451CD"/>
    <w:rsid w:val="00E462D8"/>
    <w:rsid w:val="00E47492"/>
    <w:rsid w:val="00E54E6B"/>
    <w:rsid w:val="00E61E26"/>
    <w:rsid w:val="00E63B7B"/>
    <w:rsid w:val="00E650BC"/>
    <w:rsid w:val="00E67381"/>
    <w:rsid w:val="00E67FA6"/>
    <w:rsid w:val="00E70354"/>
    <w:rsid w:val="00E710BC"/>
    <w:rsid w:val="00E71E19"/>
    <w:rsid w:val="00E72B34"/>
    <w:rsid w:val="00E72DC2"/>
    <w:rsid w:val="00E77903"/>
    <w:rsid w:val="00E840D1"/>
    <w:rsid w:val="00E873A7"/>
    <w:rsid w:val="00E90B6A"/>
    <w:rsid w:val="00E92DFB"/>
    <w:rsid w:val="00E93E35"/>
    <w:rsid w:val="00E95F51"/>
    <w:rsid w:val="00EA4A08"/>
    <w:rsid w:val="00EA7B8A"/>
    <w:rsid w:val="00EB0652"/>
    <w:rsid w:val="00EB2913"/>
    <w:rsid w:val="00EB3913"/>
    <w:rsid w:val="00EB4B2F"/>
    <w:rsid w:val="00EC3CBC"/>
    <w:rsid w:val="00EE227F"/>
    <w:rsid w:val="00EE36A3"/>
    <w:rsid w:val="00EE71FD"/>
    <w:rsid w:val="00EF139F"/>
    <w:rsid w:val="00EF63D0"/>
    <w:rsid w:val="00F02082"/>
    <w:rsid w:val="00F041EA"/>
    <w:rsid w:val="00F17CE7"/>
    <w:rsid w:val="00F21534"/>
    <w:rsid w:val="00F2368C"/>
    <w:rsid w:val="00F322F7"/>
    <w:rsid w:val="00F360EE"/>
    <w:rsid w:val="00F40A11"/>
    <w:rsid w:val="00F40D88"/>
    <w:rsid w:val="00F44D22"/>
    <w:rsid w:val="00F50F83"/>
    <w:rsid w:val="00F56715"/>
    <w:rsid w:val="00F73348"/>
    <w:rsid w:val="00F758CA"/>
    <w:rsid w:val="00F76856"/>
    <w:rsid w:val="00F868AC"/>
    <w:rsid w:val="00F910D0"/>
    <w:rsid w:val="00F96079"/>
    <w:rsid w:val="00FA14E1"/>
    <w:rsid w:val="00FC15A1"/>
    <w:rsid w:val="00FC4F2A"/>
    <w:rsid w:val="00FD699D"/>
    <w:rsid w:val="00FE02E6"/>
    <w:rsid w:val="00FE06B9"/>
    <w:rsid w:val="00FE0FC3"/>
    <w:rsid w:val="00FE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87C79"/>
  <w15:chartTrackingRefBased/>
  <w15:docId w15:val="{07245D99-2BB7-46E1-99B2-489235FD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text,tables"/>
    <w:qFormat/>
    <w:rsid w:val="007F28E4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8E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8E4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8E4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7F28E4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7F28E4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F2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7F28E4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7F28E4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7F2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8E4"/>
    <w:rPr>
      <w:rFonts w:ascii="Segoe UI" w:eastAsiaTheme="majorEastAsia" w:hAnsi="Segoe UI" w:cstheme="majorBidi"/>
      <w:b/>
      <w:color w:val="000000" w:themeColor="text1"/>
      <w:sz w:val="40"/>
      <w:szCs w:val="40"/>
    </w:rPr>
  </w:style>
  <w:style w:type="character" w:customStyle="1" w:styleId="Overskrift2Tegn">
    <w:name w:val="Overskrift 2 Tegn"/>
    <w:basedOn w:val="DefaultParagraphFont"/>
    <w:uiPriority w:val="9"/>
    <w:rsid w:val="00AC0097"/>
    <w:rPr>
      <w:rFonts w:asciiTheme="minorHAnsi" w:eastAsiaTheme="majorEastAsia" w:hAnsiTheme="minorHAnsi" w:cstheme="majorBidi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8E4"/>
    <w:rPr>
      <w:rFonts w:ascii="Segoe UI" w:eastAsiaTheme="majorEastAsia" w:hAnsi="Segoe UI" w:cstheme="majorBidi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28E4"/>
    <w:rPr>
      <w:rFonts w:ascii="Segoe UI" w:eastAsiaTheme="majorEastAsia" w:hAnsi="Segoe UI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F28E4"/>
    <w:rPr>
      <w:rFonts w:ascii="Segoe UI" w:eastAsiaTheme="majorEastAsia" w:hAnsi="Segoe UI" w:cstheme="majorBidi"/>
      <w:color w:val="000000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7F28E4"/>
    <w:rPr>
      <w:rFonts w:ascii="Segoe UI" w:eastAsiaTheme="majorEastAsia" w:hAnsi="Segoe UI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7F28E4"/>
    <w:rPr>
      <w:rFonts w:ascii="Segoe UI" w:eastAsiaTheme="majorEastAsia" w:hAnsi="Segoe UI" w:cstheme="majorBidi"/>
      <w:color w:val="000000" w:themeColor="tex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F28E4"/>
    <w:rPr>
      <w:rFonts w:ascii="Segoe UI" w:eastAsiaTheme="majorEastAsia" w:hAnsi="Segoe UI" w:cstheme="majorBidi"/>
      <w:i/>
      <w:iCs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7F28E4"/>
    <w:rPr>
      <w:rFonts w:ascii="Segoe UI" w:eastAsiaTheme="majorEastAsia" w:hAnsi="Segoe UI" w:cstheme="majorBidi"/>
      <w:color w:val="272727" w:themeColor="text1" w:themeTint="D8"/>
      <w:sz w:val="20"/>
    </w:rPr>
  </w:style>
  <w:style w:type="paragraph" w:styleId="Title">
    <w:name w:val="Title"/>
    <w:aliases w:val="Report Title"/>
    <w:basedOn w:val="Normal"/>
    <w:next w:val="Normal"/>
    <w:link w:val="TitleChar"/>
    <w:uiPriority w:val="10"/>
    <w:qFormat/>
    <w:rsid w:val="007F28E4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elTegn">
    <w:name w:val="Titel Tegn"/>
    <w:basedOn w:val="DefaultParagraphFont"/>
    <w:uiPriority w:val="10"/>
    <w:rsid w:val="00BB709B"/>
    <w:rPr>
      <w:rFonts w:asciiTheme="minorHAnsi" w:eastAsiaTheme="majorEastAsia" w:hAnsiTheme="minorHAnsi" w:cstheme="majorBidi"/>
      <w:kern w:val="0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1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8E4"/>
    <w:rPr>
      <w:rFonts w:ascii="Segoe UI" w:eastAsiaTheme="majorEastAsia" w:hAnsi="Segoe UI" w:cstheme="majorBidi"/>
      <w:color w:val="595959" w:themeColor="text1" w:themeTint="A6"/>
      <w:spacing w:val="15"/>
      <w:sz w:val="1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8E4"/>
    <w:pPr>
      <w:spacing w:before="160"/>
      <w:jc w:val="center"/>
    </w:pPr>
    <w:rPr>
      <w:i/>
      <w:iCs/>
      <w:color w:val="404040" w:themeColor="text1" w:themeTint="BF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7F28E4"/>
    <w:rPr>
      <w:rFonts w:ascii="Segoe UI" w:hAnsi="Segoe UI"/>
      <w:i/>
      <w:iCs/>
      <w:color w:val="404040" w:themeColor="text1" w:themeTint="BF"/>
      <w:sz w:val="18"/>
    </w:rPr>
  </w:style>
  <w:style w:type="paragraph" w:styleId="ListParagraph">
    <w:name w:val="List Paragraph"/>
    <w:basedOn w:val="Normal"/>
    <w:uiPriority w:val="34"/>
    <w:qFormat/>
    <w:rsid w:val="007F2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8E4"/>
    <w:rPr>
      <w:rFonts w:ascii="Segoe UI" w:hAnsi="Segoe UI"/>
      <w:i/>
      <w:iCs/>
      <w:color w:val="000000" w:themeColor="text1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8E4"/>
    <w:rPr>
      <w:rFonts w:ascii="Segoe UI" w:hAnsi="Segoe UI"/>
      <w:i/>
      <w:iCs/>
      <w:color w:val="000000" w:themeColor="text1"/>
      <w:sz w:val="18"/>
    </w:rPr>
  </w:style>
  <w:style w:type="character" w:styleId="IntenseReference">
    <w:name w:val="Intense Reference"/>
    <w:basedOn w:val="DefaultParagraphFont"/>
    <w:uiPriority w:val="32"/>
    <w:qFormat/>
    <w:rsid w:val="007F28E4"/>
    <w:rPr>
      <w:rFonts w:ascii="Segoe UI" w:hAnsi="Segoe UI"/>
      <w:b/>
      <w:bCs/>
      <w:smallCaps/>
      <w:color w:val="auto"/>
      <w:spacing w:val="5"/>
      <w:sz w:val="18"/>
    </w:rPr>
  </w:style>
  <w:style w:type="paragraph" w:customStyle="1" w:styleId="Sidetalpagina">
    <w:name w:val="Sidetal / pagina"/>
    <w:basedOn w:val="Normal"/>
    <w:link w:val="SidetalpaginaChar"/>
    <w:qFormat/>
    <w:rsid w:val="00B9295C"/>
    <w:pPr>
      <w:jc w:val="right"/>
    </w:pPr>
    <w:rPr>
      <w:sz w:val="16"/>
    </w:rPr>
  </w:style>
  <w:style w:type="character" w:customStyle="1" w:styleId="SidetalpaginaChar">
    <w:name w:val="Sidetal / pagina Char"/>
    <w:basedOn w:val="DefaultParagraphFont"/>
    <w:link w:val="Sidetalpagina"/>
    <w:rsid w:val="00B9295C"/>
    <w:rPr>
      <w:rFonts w:ascii="Segoe UI" w:hAnsi="Segoe UI"/>
      <w:kern w:val="0"/>
      <w:sz w:val="16"/>
    </w:rPr>
  </w:style>
  <w:style w:type="paragraph" w:customStyle="1" w:styleId="BodytekstinHeaderFooter">
    <w:name w:val="Bodytekst in Header/Footer"/>
    <w:link w:val="BodytekstinHeaderFooterChar"/>
    <w:qFormat/>
    <w:rsid w:val="00B9295C"/>
    <w:rPr>
      <w:rFonts w:ascii="Segoe UI" w:hAnsi="Segoe UI"/>
      <w:kern w:val="0"/>
      <w:sz w:val="18"/>
    </w:rPr>
  </w:style>
  <w:style w:type="character" w:customStyle="1" w:styleId="BodytekstinHeaderFooterChar">
    <w:name w:val="Bodytekst in Header/Footer Char"/>
    <w:basedOn w:val="SidetalpaginaChar"/>
    <w:link w:val="BodytekstinHeaderFooter"/>
    <w:rsid w:val="00B9295C"/>
    <w:rPr>
      <w:rFonts w:ascii="Segoe UI" w:hAnsi="Segoe UI"/>
      <w:kern w:val="0"/>
      <w:sz w:val="18"/>
    </w:rPr>
  </w:style>
  <w:style w:type="paragraph" w:customStyle="1" w:styleId="HeadingsinHeaderFooter">
    <w:name w:val="Headings in Header/Footer"/>
    <w:basedOn w:val="BodytekstinHeaderFooter"/>
    <w:link w:val="HeadingsinHeaderFooterChar"/>
    <w:qFormat/>
    <w:rsid w:val="00B9295C"/>
    <w:rPr>
      <w:b/>
    </w:rPr>
  </w:style>
  <w:style w:type="character" w:customStyle="1" w:styleId="HeadingsinHeaderFooterChar">
    <w:name w:val="Headings in Header/Footer Char"/>
    <w:basedOn w:val="BodytekstinHeaderFooterChar"/>
    <w:link w:val="HeadingsinHeaderFooter"/>
    <w:rsid w:val="00B9295C"/>
    <w:rPr>
      <w:rFonts w:ascii="Segoe UI" w:hAnsi="Segoe UI"/>
      <w:b/>
      <w:kern w:val="0"/>
      <w:sz w:val="18"/>
    </w:rPr>
  </w:style>
  <w:style w:type="paragraph" w:customStyle="1" w:styleId="Headingsinbodytext">
    <w:name w:val="Headings in bodytext"/>
    <w:basedOn w:val="HeadingsinHeaderFooter"/>
    <w:link w:val="HeadingsinbodytextChar"/>
    <w:qFormat/>
    <w:rsid w:val="00A82D16"/>
  </w:style>
  <w:style w:type="character" w:customStyle="1" w:styleId="HeadingsinbodytextChar">
    <w:name w:val="Headings in bodytext Char"/>
    <w:basedOn w:val="HeadingsinHeaderFooterChar"/>
    <w:link w:val="Headingsinbodytext"/>
    <w:rsid w:val="00A82D16"/>
    <w:rPr>
      <w:rFonts w:asciiTheme="minorHAnsi" w:hAnsiTheme="minorHAnsi"/>
      <w:b/>
      <w:kern w:val="0"/>
      <w:sz w:val="18"/>
    </w:rPr>
  </w:style>
  <w:style w:type="paragraph" w:customStyle="1" w:styleId="Noterkommentartilrapport">
    <w:name w:val="Noter / kommentar til rapport"/>
    <w:basedOn w:val="Headingsinbodytext"/>
    <w:link w:val="NoterkommentartilrapportChar"/>
    <w:qFormat/>
    <w:rsid w:val="00B9295C"/>
    <w:rPr>
      <w:i/>
    </w:rPr>
  </w:style>
  <w:style w:type="character" w:customStyle="1" w:styleId="NoterkommentartilrapportChar">
    <w:name w:val="Noter / kommentar til rapport Char"/>
    <w:basedOn w:val="HeadingsinbodytextChar"/>
    <w:link w:val="Noterkommentartilrapport"/>
    <w:rsid w:val="00B9295C"/>
    <w:rPr>
      <w:rFonts w:ascii="Segoe UI" w:hAnsi="Segoe UI"/>
      <w:b/>
      <w:i/>
      <w:kern w:val="0"/>
      <w:sz w:val="18"/>
    </w:rPr>
  </w:style>
  <w:style w:type="paragraph" w:customStyle="1" w:styleId="Tabletotalsfornumbersdescriptions">
    <w:name w:val="Table totals (for numbers &amp; descriptions)"/>
    <w:basedOn w:val="Noterkommentartilrapport"/>
    <w:link w:val="TabletotalsfornumbersdescriptionsChar"/>
    <w:qFormat/>
    <w:rsid w:val="00B9295C"/>
    <w:rPr>
      <w:b w:val="0"/>
      <w:i w:val="0"/>
    </w:rPr>
  </w:style>
  <w:style w:type="character" w:customStyle="1" w:styleId="TabletotalsfornumbersdescriptionsChar">
    <w:name w:val="Table totals (for numbers &amp; descriptions) Char"/>
    <w:basedOn w:val="NoterkommentartilrapportChar"/>
    <w:link w:val="Tabletotalsfornumbersdescriptions"/>
    <w:rsid w:val="00B9295C"/>
    <w:rPr>
      <w:rFonts w:ascii="Segoe UI" w:hAnsi="Segoe UI"/>
      <w:b w:val="0"/>
      <w:i w:val="0"/>
      <w:kern w:val="0"/>
      <w:sz w:val="18"/>
    </w:rPr>
  </w:style>
  <w:style w:type="table" w:styleId="TableGrid">
    <w:name w:val="Table Grid"/>
    <w:aliases w:val="Default"/>
    <w:basedOn w:val="TableNormal"/>
    <w:uiPriority w:val="39"/>
    <w:rsid w:val="008E24EC"/>
    <w:pPr>
      <w:spacing w:after="0" w:line="240" w:lineRule="auto"/>
    </w:pPr>
    <w:tblPr/>
    <w:tcPr>
      <w:tcMar>
        <w:left w:w="0" w:type="dxa"/>
        <w:right w:w="0" w:type="dxa"/>
      </w:tcMar>
    </w:tcPr>
    <w:tblStylePr w:type="firstRow">
      <w:rPr>
        <w:b/>
      </w:rPr>
    </w:tblStylePr>
  </w:style>
  <w:style w:type="table" w:customStyle="1" w:styleId="BCThemev1">
    <w:name w:val="BC Theme v1"/>
    <w:basedOn w:val="TableNormal"/>
    <w:uiPriority w:val="99"/>
    <w:rsid w:val="00D233D0"/>
    <w:pPr>
      <w:spacing w:before="120" w:after="40" w:line="360" w:lineRule="auto"/>
    </w:pPr>
    <w:tblPr>
      <w:tblStyleRowBandSize w:val="1"/>
      <w:tblCellMar>
        <w:left w:w="0" w:type="dxa"/>
        <w:right w:w="0" w:type="dxa"/>
      </w:tblCellMar>
    </w:tblPr>
    <w:tblStylePr w:type="firstRow">
      <w:rPr>
        <w:rFonts w:ascii="Aptos" w:hAnsi="Aptos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shd w:val="clear" w:color="auto" w:fill="DAE9F7" w:themeFill="text2" w:themeFillTint="1A"/>
      </w:tcPr>
    </w:tblStylePr>
  </w:style>
  <w:style w:type="paragraph" w:styleId="Header">
    <w:name w:val="header"/>
    <w:basedOn w:val="Normal"/>
    <w:link w:val="HeaderChar"/>
    <w:uiPriority w:val="99"/>
    <w:unhideWhenUsed/>
    <w:rsid w:val="0026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DefaultParagraphFont"/>
    <w:uiPriority w:val="99"/>
    <w:rsid w:val="00323AF3"/>
    <w:rPr>
      <w:rFonts w:asciiTheme="minorHAnsi" w:hAnsiTheme="minorHAnsi"/>
      <w:sz w:val="32"/>
    </w:rPr>
  </w:style>
  <w:style w:type="paragraph" w:styleId="Footer">
    <w:name w:val="footer"/>
    <w:basedOn w:val="Normal"/>
    <w:link w:val="FooterChar"/>
    <w:uiPriority w:val="99"/>
    <w:unhideWhenUsed/>
    <w:rsid w:val="0026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DefaultParagraphFont"/>
    <w:uiPriority w:val="99"/>
    <w:rsid w:val="00323AF3"/>
    <w:rPr>
      <w:rFonts w:asciiTheme="minorHAnsi" w:hAnsiTheme="minorHAnsi"/>
      <w:sz w:val="32"/>
    </w:rPr>
  </w:style>
  <w:style w:type="table" w:styleId="ListTable1Light-Accent1">
    <w:name w:val="List Table 1 Light Accent 1"/>
    <w:aliases w:val="CL_Sequoia_table style02"/>
    <w:basedOn w:val="ListTable1Light-Accent2"/>
    <w:uiPriority w:val="46"/>
    <w:rsid w:val="0094593B"/>
    <w:rPr>
      <w:kern w:val="0"/>
      <w:sz w:val="22"/>
      <w:szCs w:val="22"/>
      <w14:ligatures w14:val="none"/>
    </w:rPr>
    <w:tblPr/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8E8E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3672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6460B"/>
    <w:rPr>
      <w:color w:val="666666"/>
    </w:rPr>
  </w:style>
  <w:style w:type="character" w:customStyle="1" w:styleId="HeaderChar">
    <w:name w:val="Header Char"/>
    <w:basedOn w:val="DefaultParagraphFont"/>
    <w:link w:val="Header"/>
    <w:uiPriority w:val="99"/>
    <w:rsid w:val="0026460B"/>
  </w:style>
  <w:style w:type="character" w:customStyle="1" w:styleId="FooterChar">
    <w:name w:val="Footer Char"/>
    <w:basedOn w:val="DefaultParagraphFont"/>
    <w:link w:val="Footer"/>
    <w:uiPriority w:val="99"/>
    <w:rsid w:val="0026460B"/>
  </w:style>
  <w:style w:type="character" w:customStyle="1" w:styleId="TitleChar">
    <w:name w:val="Title Char"/>
    <w:aliases w:val="Report Title Char"/>
    <w:basedOn w:val="DefaultParagraphFont"/>
    <w:link w:val="Title"/>
    <w:uiPriority w:val="10"/>
    <w:rsid w:val="007F28E4"/>
    <w:rPr>
      <w:rFonts w:ascii="Segoe UI" w:eastAsiaTheme="majorEastAsia" w:hAnsi="Segoe UI" w:cstheme="majorBidi"/>
      <w:b/>
      <w:spacing w:val="-10"/>
      <w:kern w:val="28"/>
      <w:sz w:val="40"/>
      <w:szCs w:val="56"/>
    </w:rPr>
  </w:style>
  <w:style w:type="paragraph" w:customStyle="1" w:styleId="Style1">
    <w:name w:val="Style1"/>
    <w:basedOn w:val="Footer"/>
    <w:link w:val="Style1Char"/>
    <w:rsid w:val="002C0F1E"/>
    <w:pPr>
      <w:jc w:val="center"/>
    </w:pPr>
    <w:rPr>
      <w:sz w:val="16"/>
    </w:rPr>
  </w:style>
  <w:style w:type="character" w:customStyle="1" w:styleId="Style1Char">
    <w:name w:val="Style1 Char"/>
    <w:basedOn w:val="FooterChar"/>
    <w:link w:val="Style1"/>
    <w:rsid w:val="002C0F1E"/>
    <w:rPr>
      <w:sz w:val="16"/>
    </w:rPr>
  </w:style>
  <w:style w:type="character" w:styleId="Strong">
    <w:name w:val="Strong"/>
    <w:basedOn w:val="DefaultParagraphFont"/>
    <w:uiPriority w:val="22"/>
    <w:rsid w:val="00B45D4E"/>
    <w:rPr>
      <w:b/>
      <w:bCs/>
    </w:rPr>
  </w:style>
  <w:style w:type="paragraph" w:styleId="Revision">
    <w:name w:val="Revision"/>
    <w:hidden/>
    <w:uiPriority w:val="99"/>
    <w:semiHidden/>
    <w:rsid w:val="003921F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F28E4"/>
    <w:rPr>
      <w:rFonts w:ascii="Segoe UI" w:eastAsiaTheme="majorEastAsia" w:hAnsi="Segoe UI" w:cstheme="majorBidi"/>
      <w:b/>
      <w:color w:val="000000" w:themeColor="text1"/>
      <w:sz w:val="20"/>
      <w:szCs w:val="32"/>
    </w:rPr>
  </w:style>
  <w:style w:type="paragraph" w:customStyle="1" w:styleId="Headerfooter">
    <w:name w:val="Header/footer"/>
    <w:basedOn w:val="Normal"/>
    <w:link w:val="HeaderfooterChar"/>
    <w:qFormat/>
    <w:rsid w:val="00B9295C"/>
  </w:style>
  <w:style w:type="character" w:customStyle="1" w:styleId="HeaderfooterChar">
    <w:name w:val="Header/footer Char"/>
    <w:basedOn w:val="DefaultParagraphFont"/>
    <w:link w:val="Headerfooter"/>
    <w:rsid w:val="00B9295C"/>
    <w:rPr>
      <w:rFonts w:ascii="Segoe UI" w:hAnsi="Segoe UI"/>
      <w:kern w:val="0"/>
      <w:sz w:val="20"/>
    </w:rPr>
  </w:style>
  <w:style w:type="paragraph" w:customStyle="1" w:styleId="Headerfooterheadings">
    <w:name w:val="Header/footer (headings)"/>
    <w:basedOn w:val="Headerfooter"/>
    <w:link w:val="HeaderfooterheadingsChar"/>
    <w:qFormat/>
    <w:rsid w:val="00B9295C"/>
    <w:rPr>
      <w:b/>
    </w:rPr>
  </w:style>
  <w:style w:type="character" w:customStyle="1" w:styleId="HeaderfooterheadingsChar">
    <w:name w:val="Header/footer (headings) Char"/>
    <w:basedOn w:val="HeaderfooterChar"/>
    <w:link w:val="Headerfooterheadings"/>
    <w:rsid w:val="00B9295C"/>
    <w:rPr>
      <w:rFonts w:ascii="Segoe UI" w:hAnsi="Segoe UI"/>
      <w:b/>
      <w:kern w:val="0"/>
      <w:sz w:val="20"/>
    </w:rPr>
  </w:style>
  <w:style w:type="table" w:styleId="PlainTable2">
    <w:name w:val="Plain Table 2"/>
    <w:basedOn w:val="TableNormal"/>
    <w:uiPriority w:val="42"/>
    <w:rsid w:val="004C4B4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uiPriority w:val="1"/>
    <w:qFormat/>
    <w:rsid w:val="007F28E4"/>
    <w:pPr>
      <w:spacing w:after="0" w:line="240" w:lineRule="auto"/>
    </w:pPr>
    <w:rPr>
      <w:rFonts w:ascii="Segoe UI" w:hAnsi="Segoe UI"/>
      <w:sz w:val="20"/>
    </w:rPr>
  </w:style>
  <w:style w:type="character" w:styleId="Emphasis">
    <w:name w:val="Emphasis"/>
    <w:basedOn w:val="DefaultParagraphFont"/>
    <w:uiPriority w:val="20"/>
    <w:qFormat/>
    <w:rsid w:val="007F28E4"/>
    <w:rPr>
      <w:rFonts w:ascii="Segoe UI" w:hAnsi="Segoe UI"/>
      <w:i/>
      <w:iCs/>
      <w:sz w:val="18"/>
    </w:rPr>
  </w:style>
  <w:style w:type="character" w:styleId="SubtleEmphasis">
    <w:name w:val="Subtle Emphasis"/>
    <w:basedOn w:val="DefaultParagraphFont"/>
    <w:uiPriority w:val="19"/>
    <w:qFormat/>
    <w:rsid w:val="007F28E4"/>
    <w:rPr>
      <w:rFonts w:ascii="Segoe UI" w:hAnsi="Segoe UI"/>
      <w:i/>
      <w:iCs/>
      <w:color w:val="000000" w:themeColor="text1"/>
      <w:sz w:val="18"/>
    </w:rPr>
  </w:style>
  <w:style w:type="character" w:styleId="SubtleReference">
    <w:name w:val="Subtle Reference"/>
    <w:basedOn w:val="DefaultParagraphFont"/>
    <w:uiPriority w:val="31"/>
    <w:qFormat/>
    <w:rsid w:val="007F28E4"/>
    <w:rPr>
      <w:rFonts w:ascii="Segoe UI" w:hAnsi="Segoe UI"/>
      <w:smallCaps/>
      <w:color w:val="auto"/>
      <w:sz w:val="18"/>
    </w:rPr>
  </w:style>
  <w:style w:type="table" w:customStyle="1" w:styleId="BCDefaulttable">
    <w:name w:val="BC Default _ table"/>
    <w:basedOn w:val="TableNormal"/>
    <w:uiPriority w:val="99"/>
    <w:rsid w:val="007F28E4"/>
    <w:pPr>
      <w:spacing w:before="120" w:after="120" w:line="360" w:lineRule="auto"/>
      <w:ind w:left="144"/>
    </w:pPr>
    <w:rPr>
      <w:rFonts w:ascii="Segoe UI" w:hAnsi="Segoe UI"/>
    </w:rPr>
    <w:tblPr>
      <w:tblStyleRowBandSize w:val="1"/>
      <w:tblCellMar>
        <w:left w:w="0" w:type="dxa"/>
        <w:right w:w="0" w:type="dxa"/>
      </w:tblCellMar>
    </w:tblPr>
    <w:tblStylePr w:type="firstRow">
      <w:rPr>
        <w:rFonts w:ascii="Segoe UI" w:hAnsi="Segoe UI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E8E8E8" w:themeFill="background2"/>
      </w:tcPr>
    </w:tblStylePr>
  </w:style>
  <w:style w:type="table" w:customStyle="1" w:styleId="BCVariantTable">
    <w:name w:val="BC Variant _ Table"/>
    <w:basedOn w:val="TableNormal"/>
    <w:uiPriority w:val="99"/>
    <w:rsid w:val="007F28E4"/>
    <w:pPr>
      <w:spacing w:before="120" w:after="120" w:line="240" w:lineRule="auto"/>
    </w:pPr>
    <w:rPr>
      <w:rFonts w:ascii="Sitka Text" w:hAnsi="Sitka Text"/>
      <w:color w:val="4D614C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Sitka Text Semibold" w:hAnsi="Sitka Text Semibold"/>
        <w:b/>
        <w:sz w:val="24"/>
      </w:rPr>
      <w:tblPr/>
      <w:tcPr>
        <w:tcBorders>
          <w:bottom w:val="single" w:sz="8" w:space="0" w:color="4D614C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-lenejennum\OneDrive%20-%20Microsoft\Documents\BC%20Default%20_%20the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A7E19-6363-48BC-A6BA-6B7D9C2C41F9}"/>
      </w:docPartPr>
      <w:docPartBody>
        <w:p w:rsidR="001C5454" w:rsidRDefault="001C5454">
          <w:r w:rsidRPr="00482E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9B4A680E134C089DAC6962C018C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67145-2CE9-44D0-8C4F-983D849A127F}"/>
      </w:docPartPr>
      <w:docPartBody>
        <w:p w:rsidR="00191A25" w:rsidRDefault="004638DD">
          <w:r w:rsidRPr="004D4D18">
            <w:rPr>
              <w:rStyle w:val="PlaceholderText"/>
            </w:rPr>
            <w:t>CurrentInspectionLine: Insert any data item you want to repeat.</w:t>
          </w:r>
        </w:p>
      </w:docPartBody>
    </w:docPart>
    <w:docPart>
      <w:docPartPr>
        <w:name w:val="56EB6FFAB6D547CBB152BB412697F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3E0F1-FD70-4ABA-89C5-740B2B03C2AA}"/>
      </w:docPartPr>
      <w:docPartBody>
        <w:p w:rsidR="00EA68DA" w:rsidRDefault="004A330D">
          <w:r w:rsidRPr="00594D7B">
            <w:rPr>
              <w:rStyle w:val="PlaceholderText"/>
            </w:rPr>
            <w:t>Insert a column here.</w:t>
          </w:r>
        </w:p>
      </w:docPartBody>
    </w:docPart>
    <w:docPart>
      <w:docPartPr>
        <w:name w:val="C416683D709E4EA9936934D12F8F2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6F903F-1C43-49DA-9E04-A994B33FF3BD}"/>
      </w:docPartPr>
      <w:docPartBody>
        <w:p w:rsidR="005E3CBC" w:rsidRDefault="00D6279A" w:rsidP="00D6279A">
          <w:pPr>
            <w:pStyle w:val="C416683D709E4EA9936934D12F8F2219"/>
          </w:pPr>
          <w:r w:rsidRPr="00482E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AE8A9208CC4E20BC697BB15CE9D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EC8C1-D02A-417B-8F9A-6AE0C2E0CA3D}"/>
      </w:docPartPr>
      <w:docPartBody>
        <w:p w:rsidR="00E03319" w:rsidRDefault="00335365" w:rsidP="00335365">
          <w:pPr>
            <w:pStyle w:val="09AE8A9208CC4E20BC697BB15CE9DADA"/>
          </w:pPr>
          <w:r w:rsidRPr="00482E4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CB450A212F4B07B5BC2C6439FCE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2AB10-753F-4A4B-B921-5076ACF89A0D}"/>
      </w:docPartPr>
      <w:docPartBody>
        <w:p w:rsidR="006A2D6F" w:rsidRDefault="002D6D59" w:rsidP="002D6D59">
          <w:pPr>
            <w:pStyle w:val="0CCB450A212F4B07B5BC2C6439FCE639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675E1403F9EC401FA663C31105155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B1080-5A67-447B-956C-0A08E43114AA}"/>
      </w:docPartPr>
      <w:docPartBody>
        <w:p w:rsidR="006A2D6F" w:rsidRDefault="002D6D59" w:rsidP="002D6D59">
          <w:pPr>
            <w:pStyle w:val="675E1403F9EC401FA663C311051559CC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9B3BA5505C4D49FE8933936B86513E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A334E-1ED8-4E19-A0E5-20902614B211}"/>
      </w:docPartPr>
      <w:docPartBody>
        <w:p w:rsidR="00243175" w:rsidRDefault="006A2D6F" w:rsidP="006A2D6F">
          <w:pPr>
            <w:pStyle w:val="9B3BA5505C4D49FE8933936B86513EDE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4F04A4C5B44E9FAF1D142E96EE0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04F39-0CF2-4A68-B372-CEF5336EC255}"/>
      </w:docPartPr>
      <w:docPartBody>
        <w:p w:rsidR="00243175" w:rsidRDefault="006A2D6F" w:rsidP="006A2D6F">
          <w:pPr>
            <w:pStyle w:val="284F04A4C5B44E9FAF1D142E96EE0688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EAC63591D8421CBFD9F24D4CF63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4B8CD-3678-474C-A83C-337058791DCF}"/>
      </w:docPartPr>
      <w:docPartBody>
        <w:p w:rsidR="00243175" w:rsidRDefault="006A2D6F" w:rsidP="006A2D6F">
          <w:pPr>
            <w:pStyle w:val="1BEAC63591D8421CBFD9F24D4CF63EEE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855B1C897846A49A609CA136B65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139D1-EA05-4ECC-B69C-74EFAC360A5B}"/>
      </w:docPartPr>
      <w:docPartBody>
        <w:p w:rsidR="00243175" w:rsidRDefault="006A2D6F" w:rsidP="006A2D6F">
          <w:pPr>
            <w:pStyle w:val="FC855B1C897846A49A609CA136B65228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E191C0690647B191CC0223A9289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891E8-098D-4192-A5AE-1DBCEDC21438}"/>
      </w:docPartPr>
      <w:docPartBody>
        <w:p w:rsidR="00243175" w:rsidRDefault="006A2D6F" w:rsidP="006A2D6F">
          <w:pPr>
            <w:pStyle w:val="42E191C0690647B191CC0223A92899C0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0021C44BBF4F709651B3122CCD3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40279-4BC6-4079-93B0-F63CE2949948}"/>
      </w:docPartPr>
      <w:docPartBody>
        <w:p w:rsidR="00000000" w:rsidRDefault="00DB31FF" w:rsidP="00DB31FF">
          <w:pPr>
            <w:pStyle w:val="990021C44BBF4F709651B3122CCD3450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21C78CA3E74983A1521AEE312B1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EB564-3D5D-418B-8B9F-5FFAE0BA2BE1}"/>
      </w:docPartPr>
      <w:docPartBody>
        <w:p w:rsidR="00000000" w:rsidRDefault="00DB31FF" w:rsidP="00DB31FF">
          <w:pPr>
            <w:pStyle w:val="0F21C78CA3E74983A1521AEE312B1F7B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423A1F810A4C1EAD796CEEB15ED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10AA25-A8AB-4422-A7E8-A2EF098C5D8C}"/>
      </w:docPartPr>
      <w:docPartBody>
        <w:p w:rsidR="00000000" w:rsidRDefault="00DB31FF" w:rsidP="00DB31FF">
          <w:pPr>
            <w:pStyle w:val="E5423A1F810A4C1EAD796CEEB15EDB50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3DDC399BA947CF86EF8E3FEDCB1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C5D0-DC8B-4ACB-AEE0-13E2A4A245BA}"/>
      </w:docPartPr>
      <w:docPartBody>
        <w:p w:rsidR="00000000" w:rsidRDefault="00DB31FF" w:rsidP="00DB31FF">
          <w:pPr>
            <w:pStyle w:val="9A3DDC399BA947CF86EF8E3FEDCB17CA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A17F6482F1432A920BFF525C88F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B08C6-6D26-43F9-86C2-26A80C9440BE}"/>
      </w:docPartPr>
      <w:docPartBody>
        <w:p w:rsidR="00000000" w:rsidRDefault="00DB31FF" w:rsidP="00DB31FF">
          <w:pPr>
            <w:pStyle w:val="D1A17F6482F1432A920BFF525C88FEED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731EFA9C15E34A979C9308A9A403D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FF35B-7FED-431F-81E9-ADA40DAD0BD7}"/>
      </w:docPartPr>
      <w:docPartBody>
        <w:p w:rsidR="00000000" w:rsidRDefault="00DB31FF" w:rsidP="00DB31FF">
          <w:pPr>
            <w:pStyle w:val="731EFA9C15E34A979C9308A9A403D9C3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42A6006BF8E04CACAFD4DFE062E56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E74B1-55E1-4563-9D0F-C962C6E8AA3C}"/>
      </w:docPartPr>
      <w:docPartBody>
        <w:p w:rsidR="00000000" w:rsidRDefault="00DB31FF" w:rsidP="00DB31FF">
          <w:pPr>
            <w:pStyle w:val="42A6006BF8E04CACAFD4DFE062E5680F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EF1580381BD54EBA9DD4C898FFE72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DD725-C3C7-465C-9885-C51DA229829B}"/>
      </w:docPartPr>
      <w:docPartBody>
        <w:p w:rsidR="00000000" w:rsidRDefault="00DB31FF" w:rsidP="00DB31FF">
          <w:pPr>
            <w:pStyle w:val="EF1580381BD54EBA9DD4C898FFE72C28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177C8F54E843474E9D66729F60BC6A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30E36-981B-437D-97A9-2E1ABD9A2DBE}"/>
      </w:docPartPr>
      <w:docPartBody>
        <w:p w:rsidR="00000000" w:rsidRDefault="00DB31FF" w:rsidP="00DB31FF">
          <w:pPr>
            <w:pStyle w:val="177C8F54E843474E9D66729F60BC6AC9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A9689DC10FCA4AB8B2FBD4965516A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67953-2558-4C6A-98F6-326B2C6798DB}"/>
      </w:docPartPr>
      <w:docPartBody>
        <w:p w:rsidR="00000000" w:rsidRDefault="00DB31FF" w:rsidP="00DB31FF">
          <w:pPr>
            <w:pStyle w:val="A9689DC10FCA4AB8B2FBD4965516AA95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088C8E502F4EF4851F0572C8E78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A6193-E1AB-48A6-A8A3-D1D463253EFF}"/>
      </w:docPartPr>
      <w:docPartBody>
        <w:p w:rsidR="00000000" w:rsidRDefault="00DB31FF" w:rsidP="00DB31FF">
          <w:pPr>
            <w:pStyle w:val="7C088C8E502F4EF4851F0572C8E78606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2BBE0B3E9A4792BE7A6EEA7FD7B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C23E1-C13A-4FB2-8266-9058F6B798A6}"/>
      </w:docPartPr>
      <w:docPartBody>
        <w:p w:rsidR="00000000" w:rsidRDefault="00DB31FF" w:rsidP="00DB31FF">
          <w:pPr>
            <w:pStyle w:val="1E2BBE0B3E9A4792BE7A6EEA7FD7B5B2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03"/>
    <w:rsid w:val="0002512B"/>
    <w:rsid w:val="000260BB"/>
    <w:rsid w:val="00026987"/>
    <w:rsid w:val="00026C03"/>
    <w:rsid w:val="00033CFC"/>
    <w:rsid w:val="00040C5C"/>
    <w:rsid w:val="0005517B"/>
    <w:rsid w:val="0008772A"/>
    <w:rsid w:val="00095D56"/>
    <w:rsid w:val="000A606B"/>
    <w:rsid w:val="000C4E31"/>
    <w:rsid w:val="000F2B9C"/>
    <w:rsid w:val="000F5D47"/>
    <w:rsid w:val="00102FEE"/>
    <w:rsid w:val="00113F8A"/>
    <w:rsid w:val="00120CAC"/>
    <w:rsid w:val="00141E17"/>
    <w:rsid w:val="0015384F"/>
    <w:rsid w:val="00162693"/>
    <w:rsid w:val="00165FC0"/>
    <w:rsid w:val="00191A25"/>
    <w:rsid w:val="001B6C7D"/>
    <w:rsid w:val="001C1EF7"/>
    <w:rsid w:val="001C2BFB"/>
    <w:rsid w:val="001C5454"/>
    <w:rsid w:val="001E45EB"/>
    <w:rsid w:val="001E7DBC"/>
    <w:rsid w:val="001F0D00"/>
    <w:rsid w:val="002135A2"/>
    <w:rsid w:val="002226BB"/>
    <w:rsid w:val="00243175"/>
    <w:rsid w:val="0026184D"/>
    <w:rsid w:val="00262C20"/>
    <w:rsid w:val="0026440A"/>
    <w:rsid w:val="002915BD"/>
    <w:rsid w:val="002B3DF6"/>
    <w:rsid w:val="002C0385"/>
    <w:rsid w:val="002D6D59"/>
    <w:rsid w:val="002F748A"/>
    <w:rsid w:val="00311401"/>
    <w:rsid w:val="00317E31"/>
    <w:rsid w:val="003336AB"/>
    <w:rsid w:val="00335365"/>
    <w:rsid w:val="003610D7"/>
    <w:rsid w:val="0037720A"/>
    <w:rsid w:val="003807F3"/>
    <w:rsid w:val="00384A4C"/>
    <w:rsid w:val="0039081A"/>
    <w:rsid w:val="003A4934"/>
    <w:rsid w:val="003A7598"/>
    <w:rsid w:val="003A7DA9"/>
    <w:rsid w:val="003C0CB1"/>
    <w:rsid w:val="003C24F1"/>
    <w:rsid w:val="003C6658"/>
    <w:rsid w:val="003D6011"/>
    <w:rsid w:val="003F721B"/>
    <w:rsid w:val="00406F79"/>
    <w:rsid w:val="004318A8"/>
    <w:rsid w:val="004638DD"/>
    <w:rsid w:val="0046457D"/>
    <w:rsid w:val="00474D30"/>
    <w:rsid w:val="00487BC5"/>
    <w:rsid w:val="004A330D"/>
    <w:rsid w:val="004C513B"/>
    <w:rsid w:val="004D6849"/>
    <w:rsid w:val="004E6259"/>
    <w:rsid w:val="004F38CC"/>
    <w:rsid w:val="004F4408"/>
    <w:rsid w:val="00504931"/>
    <w:rsid w:val="00513EA8"/>
    <w:rsid w:val="00521E26"/>
    <w:rsid w:val="00541029"/>
    <w:rsid w:val="0055418D"/>
    <w:rsid w:val="0058341E"/>
    <w:rsid w:val="00590A72"/>
    <w:rsid w:val="005A0E87"/>
    <w:rsid w:val="005E3CBC"/>
    <w:rsid w:val="005F0F84"/>
    <w:rsid w:val="0062284B"/>
    <w:rsid w:val="00635558"/>
    <w:rsid w:val="0063561A"/>
    <w:rsid w:val="00647EC5"/>
    <w:rsid w:val="006503BC"/>
    <w:rsid w:val="00660BC1"/>
    <w:rsid w:val="00685D0C"/>
    <w:rsid w:val="006940B4"/>
    <w:rsid w:val="006A2319"/>
    <w:rsid w:val="006A2D6F"/>
    <w:rsid w:val="006B1EAE"/>
    <w:rsid w:val="006C6748"/>
    <w:rsid w:val="007168A2"/>
    <w:rsid w:val="00716A9C"/>
    <w:rsid w:val="0072154E"/>
    <w:rsid w:val="00724708"/>
    <w:rsid w:val="007357D9"/>
    <w:rsid w:val="00741285"/>
    <w:rsid w:val="00741E76"/>
    <w:rsid w:val="00743D80"/>
    <w:rsid w:val="007545DC"/>
    <w:rsid w:val="00784257"/>
    <w:rsid w:val="007956A8"/>
    <w:rsid w:val="007A28E4"/>
    <w:rsid w:val="007D3BD7"/>
    <w:rsid w:val="007D3E2A"/>
    <w:rsid w:val="00820C19"/>
    <w:rsid w:val="00824A94"/>
    <w:rsid w:val="00840BAE"/>
    <w:rsid w:val="00875A67"/>
    <w:rsid w:val="0088570C"/>
    <w:rsid w:val="00890CEF"/>
    <w:rsid w:val="008B6AA8"/>
    <w:rsid w:val="008C3D53"/>
    <w:rsid w:val="008D035F"/>
    <w:rsid w:val="008D0B4E"/>
    <w:rsid w:val="008D36FD"/>
    <w:rsid w:val="008D7932"/>
    <w:rsid w:val="008E6AF9"/>
    <w:rsid w:val="0097307A"/>
    <w:rsid w:val="00980DD2"/>
    <w:rsid w:val="009950CB"/>
    <w:rsid w:val="00996A76"/>
    <w:rsid w:val="009973F2"/>
    <w:rsid w:val="009A150C"/>
    <w:rsid w:val="009A2F27"/>
    <w:rsid w:val="009B2B01"/>
    <w:rsid w:val="009C36C4"/>
    <w:rsid w:val="009E1393"/>
    <w:rsid w:val="009E5750"/>
    <w:rsid w:val="009F310E"/>
    <w:rsid w:val="00A2227D"/>
    <w:rsid w:val="00A50FCE"/>
    <w:rsid w:val="00A5774D"/>
    <w:rsid w:val="00A70A2D"/>
    <w:rsid w:val="00A74A58"/>
    <w:rsid w:val="00A76DB1"/>
    <w:rsid w:val="00A8554C"/>
    <w:rsid w:val="00AB07AD"/>
    <w:rsid w:val="00AD710E"/>
    <w:rsid w:val="00AE6FE0"/>
    <w:rsid w:val="00AF7653"/>
    <w:rsid w:val="00B11E46"/>
    <w:rsid w:val="00B26145"/>
    <w:rsid w:val="00B33746"/>
    <w:rsid w:val="00B33B4D"/>
    <w:rsid w:val="00B51E34"/>
    <w:rsid w:val="00BA7396"/>
    <w:rsid w:val="00BF64E0"/>
    <w:rsid w:val="00C32060"/>
    <w:rsid w:val="00C3763E"/>
    <w:rsid w:val="00C42B83"/>
    <w:rsid w:val="00C567B9"/>
    <w:rsid w:val="00C66B08"/>
    <w:rsid w:val="00CB6823"/>
    <w:rsid w:val="00D12FDD"/>
    <w:rsid w:val="00D352AB"/>
    <w:rsid w:val="00D6279A"/>
    <w:rsid w:val="00D64E67"/>
    <w:rsid w:val="00D64EC2"/>
    <w:rsid w:val="00D7544E"/>
    <w:rsid w:val="00D773DD"/>
    <w:rsid w:val="00D855FC"/>
    <w:rsid w:val="00D86738"/>
    <w:rsid w:val="00DB31FF"/>
    <w:rsid w:val="00DC6E86"/>
    <w:rsid w:val="00DE546F"/>
    <w:rsid w:val="00E03319"/>
    <w:rsid w:val="00E04F8E"/>
    <w:rsid w:val="00E05B48"/>
    <w:rsid w:val="00E17B17"/>
    <w:rsid w:val="00E27872"/>
    <w:rsid w:val="00E67FA6"/>
    <w:rsid w:val="00E75EE9"/>
    <w:rsid w:val="00E80A28"/>
    <w:rsid w:val="00E86F96"/>
    <w:rsid w:val="00E92DFB"/>
    <w:rsid w:val="00EA25C7"/>
    <w:rsid w:val="00EA5F0C"/>
    <w:rsid w:val="00EA68DA"/>
    <w:rsid w:val="00EE1084"/>
    <w:rsid w:val="00F02082"/>
    <w:rsid w:val="00F1246A"/>
    <w:rsid w:val="00F46A75"/>
    <w:rsid w:val="00F47653"/>
    <w:rsid w:val="00F73348"/>
    <w:rsid w:val="00F73828"/>
    <w:rsid w:val="00F84E50"/>
    <w:rsid w:val="00FB4F98"/>
    <w:rsid w:val="00FC15A1"/>
    <w:rsid w:val="00FC34CE"/>
    <w:rsid w:val="00FD0CC1"/>
    <w:rsid w:val="00FE02E6"/>
    <w:rsid w:val="00FE06B9"/>
    <w:rsid w:val="00FF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31FF"/>
    <w:rPr>
      <w:color w:val="666666"/>
    </w:rPr>
  </w:style>
  <w:style w:type="paragraph" w:customStyle="1" w:styleId="9B3BA5505C4D49FE8933936B86513EDE">
    <w:name w:val="9B3BA5505C4D49FE8933936B86513EDE"/>
    <w:rsid w:val="006A2D6F"/>
  </w:style>
  <w:style w:type="paragraph" w:customStyle="1" w:styleId="0CCB450A212F4B07B5BC2C6439FCE639">
    <w:name w:val="0CCB450A212F4B07B5BC2C6439FCE639"/>
    <w:rsid w:val="002D6D59"/>
  </w:style>
  <w:style w:type="paragraph" w:customStyle="1" w:styleId="675E1403F9EC401FA663C311051559CC">
    <w:name w:val="675E1403F9EC401FA663C311051559CC"/>
    <w:rsid w:val="002D6D59"/>
  </w:style>
  <w:style w:type="paragraph" w:customStyle="1" w:styleId="C416683D709E4EA9936934D12F8F2219">
    <w:name w:val="C416683D709E4EA9936934D12F8F2219"/>
    <w:rsid w:val="00D6279A"/>
  </w:style>
  <w:style w:type="paragraph" w:customStyle="1" w:styleId="09AE8A9208CC4E20BC697BB15CE9DADA">
    <w:name w:val="09AE8A9208CC4E20BC697BB15CE9DADA"/>
    <w:rsid w:val="00335365"/>
  </w:style>
  <w:style w:type="paragraph" w:customStyle="1" w:styleId="19F040F6864B48A599C11E15E63169CB">
    <w:name w:val="19F040F6864B48A599C11E15E63169CB"/>
    <w:rsid w:val="006A2D6F"/>
  </w:style>
  <w:style w:type="paragraph" w:customStyle="1" w:styleId="79CF619905ED4A029E02394C5DB96A90">
    <w:name w:val="79CF619905ED4A029E02394C5DB96A90"/>
    <w:rsid w:val="006A2D6F"/>
  </w:style>
  <w:style w:type="paragraph" w:customStyle="1" w:styleId="89A6856229794EB18EFD4B388834A3AE">
    <w:name w:val="89A6856229794EB18EFD4B388834A3AE"/>
    <w:rsid w:val="006A2D6F"/>
  </w:style>
  <w:style w:type="paragraph" w:customStyle="1" w:styleId="76494A0D615A4F6F8CAF6506B0486BC6">
    <w:name w:val="76494A0D615A4F6F8CAF6506B0486BC6"/>
    <w:rsid w:val="006A2D6F"/>
  </w:style>
  <w:style w:type="paragraph" w:customStyle="1" w:styleId="F76A7EA3722A4A529E0451006182A3B0">
    <w:name w:val="F76A7EA3722A4A529E0451006182A3B0"/>
    <w:rsid w:val="006A2D6F"/>
  </w:style>
  <w:style w:type="paragraph" w:customStyle="1" w:styleId="E2B6192B7C8B44698D0543E9A92C0267">
    <w:name w:val="E2B6192B7C8B44698D0543E9A92C0267"/>
    <w:rsid w:val="006A2D6F"/>
  </w:style>
  <w:style w:type="paragraph" w:customStyle="1" w:styleId="4B63C69D6D7C41D682DF1FFDD1EDEBC3">
    <w:name w:val="4B63C69D6D7C41D682DF1FFDD1EDEBC3"/>
    <w:rsid w:val="006A2D6F"/>
  </w:style>
  <w:style w:type="paragraph" w:customStyle="1" w:styleId="DF66177CBFFA47388B872CD7936BD8FF">
    <w:name w:val="DF66177CBFFA47388B872CD7936BD8FF"/>
    <w:rsid w:val="006A2D6F"/>
  </w:style>
  <w:style w:type="paragraph" w:customStyle="1" w:styleId="7427C850301144EDADD6A34A0BE51CB5">
    <w:name w:val="7427C850301144EDADD6A34A0BE51CB5"/>
    <w:rsid w:val="006A2D6F"/>
  </w:style>
  <w:style w:type="paragraph" w:customStyle="1" w:styleId="A25D382DC26A4A4FA94FF29C06D215F6">
    <w:name w:val="A25D382DC26A4A4FA94FF29C06D215F6"/>
    <w:rsid w:val="006A2D6F"/>
  </w:style>
  <w:style w:type="paragraph" w:customStyle="1" w:styleId="1E896787607645E0ABB983BFD537574D">
    <w:name w:val="1E896787607645E0ABB983BFD537574D"/>
    <w:rsid w:val="006A2D6F"/>
  </w:style>
  <w:style w:type="paragraph" w:customStyle="1" w:styleId="E4B2EB81AEE240A29F9975B31C6BE17B">
    <w:name w:val="E4B2EB81AEE240A29F9975B31C6BE17B"/>
    <w:rsid w:val="006A2D6F"/>
  </w:style>
  <w:style w:type="paragraph" w:customStyle="1" w:styleId="284F04A4C5B44E9FAF1D142E96EE0688">
    <w:name w:val="284F04A4C5B44E9FAF1D142E96EE0688"/>
    <w:rsid w:val="006A2D6F"/>
  </w:style>
  <w:style w:type="paragraph" w:customStyle="1" w:styleId="1BEAC63591D8421CBFD9F24D4CF63EEE">
    <w:name w:val="1BEAC63591D8421CBFD9F24D4CF63EEE"/>
    <w:rsid w:val="006A2D6F"/>
  </w:style>
  <w:style w:type="paragraph" w:customStyle="1" w:styleId="FC855B1C897846A49A609CA136B65228">
    <w:name w:val="FC855B1C897846A49A609CA136B65228"/>
    <w:rsid w:val="006A2D6F"/>
  </w:style>
  <w:style w:type="paragraph" w:customStyle="1" w:styleId="42E191C0690647B191CC0223A92899C0">
    <w:name w:val="42E191C0690647B191CC0223A92899C0"/>
    <w:rsid w:val="006A2D6F"/>
  </w:style>
  <w:style w:type="paragraph" w:customStyle="1" w:styleId="34B6F8BA26F646F68A37691271B3F55F">
    <w:name w:val="34B6F8BA26F646F68A37691271B3F55F"/>
    <w:rsid w:val="00DB31FF"/>
  </w:style>
  <w:style w:type="paragraph" w:customStyle="1" w:styleId="25460ED437A4496E89F0573E548663A5">
    <w:name w:val="25460ED437A4496E89F0573E548663A5"/>
    <w:rsid w:val="00DB31FF"/>
  </w:style>
  <w:style w:type="paragraph" w:customStyle="1" w:styleId="511BA055BCF742B28690006B1F16380D">
    <w:name w:val="511BA055BCF742B28690006B1F16380D"/>
    <w:rsid w:val="00DB31FF"/>
  </w:style>
  <w:style w:type="paragraph" w:customStyle="1" w:styleId="B349F19AEE6647BB8B04459D5FA2C6D9">
    <w:name w:val="B349F19AEE6647BB8B04459D5FA2C6D9"/>
    <w:rsid w:val="00DB31FF"/>
  </w:style>
  <w:style w:type="paragraph" w:customStyle="1" w:styleId="0FD075EFE21446879B6B79097EE77419">
    <w:name w:val="0FD075EFE21446879B6B79097EE77419"/>
    <w:rsid w:val="00DB31FF"/>
  </w:style>
  <w:style w:type="paragraph" w:customStyle="1" w:styleId="91C353EBBF4B4ACCA558C99BCBCE47CA">
    <w:name w:val="91C353EBBF4B4ACCA558C99BCBCE47CA"/>
    <w:rsid w:val="00DB31FF"/>
  </w:style>
  <w:style w:type="paragraph" w:customStyle="1" w:styleId="EF53A6F67B43469198ED944470F7D6F7">
    <w:name w:val="EF53A6F67B43469198ED944470F7D6F7"/>
    <w:rsid w:val="00DB31FF"/>
  </w:style>
  <w:style w:type="paragraph" w:customStyle="1" w:styleId="DD2D3415FECF40EE923D308A68EFC7BC">
    <w:name w:val="DD2D3415FECF40EE923D308A68EFC7BC"/>
    <w:rsid w:val="00DB31FF"/>
  </w:style>
  <w:style w:type="paragraph" w:customStyle="1" w:styleId="B07A359F6872421B82EF02B58F160D4D">
    <w:name w:val="B07A359F6872421B82EF02B58F160D4D"/>
    <w:rsid w:val="00DB31FF"/>
  </w:style>
  <w:style w:type="paragraph" w:customStyle="1" w:styleId="DA80B41F5E564B58A7CCB57A589BFD97">
    <w:name w:val="DA80B41F5E564B58A7CCB57A589BFD97"/>
    <w:rsid w:val="00DB31FF"/>
  </w:style>
  <w:style w:type="paragraph" w:customStyle="1" w:styleId="F548B251BC684357AF0411D8D89B8DBA">
    <w:name w:val="F548B251BC684357AF0411D8D89B8DBA"/>
    <w:rsid w:val="00DB31FF"/>
  </w:style>
  <w:style w:type="paragraph" w:customStyle="1" w:styleId="2072634B98D04DD69BF8BB4541314BC8">
    <w:name w:val="2072634B98D04DD69BF8BB4541314BC8"/>
    <w:rsid w:val="00DB31FF"/>
  </w:style>
  <w:style w:type="paragraph" w:customStyle="1" w:styleId="990021C44BBF4F709651B3122CCD3450">
    <w:name w:val="990021C44BBF4F709651B3122CCD3450"/>
    <w:rsid w:val="00DB31FF"/>
  </w:style>
  <w:style w:type="paragraph" w:customStyle="1" w:styleId="0F21C78CA3E74983A1521AEE312B1F7B">
    <w:name w:val="0F21C78CA3E74983A1521AEE312B1F7B"/>
    <w:rsid w:val="00DB31FF"/>
  </w:style>
  <w:style w:type="paragraph" w:customStyle="1" w:styleId="E5423A1F810A4C1EAD796CEEB15EDB50">
    <w:name w:val="E5423A1F810A4C1EAD796CEEB15EDB50"/>
    <w:rsid w:val="00DB31FF"/>
  </w:style>
  <w:style w:type="paragraph" w:customStyle="1" w:styleId="9A3DDC399BA947CF86EF8E3FEDCB17CA">
    <w:name w:val="9A3DDC399BA947CF86EF8E3FEDCB17CA"/>
    <w:rsid w:val="00DB31FF"/>
  </w:style>
  <w:style w:type="paragraph" w:customStyle="1" w:styleId="D1A17F6482F1432A920BFF525C88FEED">
    <w:name w:val="D1A17F6482F1432A920BFF525C88FEED"/>
    <w:rsid w:val="00DB31FF"/>
  </w:style>
  <w:style w:type="paragraph" w:customStyle="1" w:styleId="731EFA9C15E34A979C9308A9A403D9C3">
    <w:name w:val="731EFA9C15E34A979C9308A9A403D9C3"/>
    <w:rsid w:val="00DB31FF"/>
  </w:style>
  <w:style w:type="paragraph" w:customStyle="1" w:styleId="42A6006BF8E04CACAFD4DFE062E5680F">
    <w:name w:val="42A6006BF8E04CACAFD4DFE062E5680F"/>
    <w:rsid w:val="00DB31FF"/>
  </w:style>
  <w:style w:type="paragraph" w:customStyle="1" w:styleId="EF1580381BD54EBA9DD4C898FFE72C28">
    <w:name w:val="EF1580381BD54EBA9DD4C898FFE72C28"/>
    <w:rsid w:val="00DB31FF"/>
  </w:style>
  <w:style w:type="paragraph" w:customStyle="1" w:styleId="177C8F54E843474E9D66729F60BC6AC9">
    <w:name w:val="177C8F54E843474E9D66729F60BC6AC9"/>
    <w:rsid w:val="00DB31FF"/>
  </w:style>
  <w:style w:type="paragraph" w:customStyle="1" w:styleId="A9689DC10FCA4AB8B2FBD4965516AA95">
    <w:name w:val="A9689DC10FCA4AB8B2FBD4965516AA95"/>
    <w:rsid w:val="00DB31FF"/>
  </w:style>
  <w:style w:type="paragraph" w:customStyle="1" w:styleId="7C088C8E502F4EF4851F0572C8E78606">
    <w:name w:val="7C088C8E502F4EF4851F0572C8E78606"/>
    <w:rsid w:val="00DB31FF"/>
  </w:style>
  <w:style w:type="paragraph" w:customStyle="1" w:styleId="1E2BBE0B3E9A4792BE7A6EEA7FD7B5B2">
    <w:name w:val="1E2BBE0B3E9A4792BE7A6EEA7FD7B5B2"/>
    <w:rsid w:val="00DB31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625876-EE79-4180-A632-8CFB4BF31E3A}">
  <we:reference id="wa200009156" version="1.0.0.5" store="en-US" storeType="OMEX"/>
  <we:alternateReferences>
    <we:reference id="WA200009156" version="1.0.0.5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17CE75AC-9DC5-435C-A40B-AC945788E8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DA42EE-3024-4C2F-8931-9EB6F7151F21}">
  <ds:schemaRefs>
    <ds:schemaRef ds:uri="urn:microsoft-dynamics-nav/reports/Qlty_General_Purpose_Inspect/20405/"/>
  </ds:schemaRefs>
</ds:datastoreItem>
</file>

<file path=customXml/itemProps3.xml><?xml version="1.0" encoding="utf-8"?>
<ds:datastoreItem xmlns:ds="http://schemas.openxmlformats.org/officeDocument/2006/customXml" ds:itemID="{7D22A0DD-D26F-4B21-8534-A70495870603}">
  <ds:schemaRefs>
    <ds:schemaRef ds:uri="urn:microsoft-dynamics-businesscentral/internal/extended/reports/Qlty_General_Purpose_Inspect/20405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BC Default _ theme.dotx</Template>
  <TotalTime>620</TotalTime>
  <Pages>1</Pages>
  <Words>31</Words>
  <Characters>633</Characters>
  <Application>Microsoft Office Word</Application>
  <DocSecurity>0</DocSecurity>
  <Lines>70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Dusan Jakovljevic</cp:lastModifiedBy>
  <cp:revision>253</cp:revision>
  <dcterms:created xsi:type="dcterms:W3CDTF">2026-03-13T07:35:00Z</dcterms:created>
  <dcterms:modified xsi:type="dcterms:W3CDTF">2026-05-21T14:13:00Z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