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19"/>
        <w:gridCol w:w="236"/>
        <w:gridCol w:w="3724"/>
        <w:gridCol w:w="236"/>
        <w:gridCol w:w="3441"/>
      </w:tblGrid>
      <w:tr w:rsidR="00E0094A" w:rsidTr="00CB0DCB" w14:paraId="1A6586E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sdt>
          <w:sdtPr>
            <w:rPr>
              <w:bCs/>
            </w:rPr>
            <w:alias w:val="InspectionLabel"/>
            <w:tag w:val="#BC:InsertDataItem,Labels/InspectionLabel"/>
            <w:id w:val="1793091244"/>
            <w:placeholder>
              <w:docPart w:val="689BE888BFF1472D8E27C8760F1B47BA"/>
            </w:placeholder>
            <w:dataBinding w:prefixMappings="xmlns:ns0='urn:microsoft-dynamics-nav/reports/Qlty_Certificate_of_Analysis/20401/'" w:xpath="/ns0:NavWordReportXmlPart[1]/ns0:Labels[1]/ns0:InspectionLabel[1]" w:storeItemID="{F00BF611-06BA-436C-902A-C0D5E8DF929B}"/>
            <w15:color w:val="808080"/>
            <w:text/>
          </w:sdtPr>
          <w:sdtContent>
            <w:tc>
              <w:tcPr>
                <w:tcW w:w="2819" w:type="dxa"/>
                <w:vAlign w:val="bottom"/>
              </w:tcPr>
              <w:p w:rsidR="00E0094A" w:rsidP="00CB0DCB" w:rsidRDefault="00E0094A" w14:paraId="59B71677" w14:textId="77777777">
                <w:pPr>
                  <w:rPr>
                    <w:lang w:val="da-DK"/>
                  </w:rPr>
                </w:pPr>
                <w:r>
                  <w:rPr>
                    <w:bCs/>
                  </w:rPr>
                  <w:t>InspectionLabel</w:t>
                </w:r>
              </w:p>
            </w:tc>
          </w:sdtContent>
        </w:sdt>
        <w:tc>
          <w:tcPr>
            <w:tcW w:w="236" w:type="dxa"/>
          </w:tcPr>
          <w:p w:rsidR="00E0094A" w:rsidP="00CB0DCB" w:rsidRDefault="00E0094A" w14:paraId="5FE5A87F" w14:textId="77777777">
            <w:pPr>
              <w:rPr>
                <w:bCs/>
              </w:rPr>
            </w:pPr>
          </w:p>
        </w:tc>
        <w:sdt>
          <w:sdtPr>
            <w:rPr>
              <w:bCs/>
            </w:rPr>
            <w:alias w:val="InspectionDescriptionLabel"/>
            <w:tag w:val="#BC:InsertDataItem,Labels/InspectionDescriptionLabel"/>
            <w:id w:val="-796517401"/>
            <w:placeholder>
              <w:docPart w:val="DefaultPlaceholder_-1854013440"/>
            </w:placeholder>
            <w:dataBinding w:prefixMappings="xmlns:ns0='urn:microsoft-dynamics-nav/reports/Qlty_Certificate_of_Analysis/20401/' " w:xpath="/ns0:NavWordReportXmlPart[1]/ns0:Labels[1]/ns0:InspectionDescriptionLabel[1]" w:storeItemID="{F00BF611-06BA-436C-902A-C0D5E8DF929B}"/>
            <w:text/>
          </w:sdtPr>
          <w:sdtContent>
            <w:tc>
              <w:tcPr>
                <w:tcW w:w="3724" w:type="dxa"/>
              </w:tcPr>
              <w:p w:rsidRPr="0030241C" w:rsidR="00E0094A" w:rsidP="00CB0DCB" w:rsidRDefault="00F8735E" w14:paraId="087E051A" w14:textId="3C8756A6">
                <w:pPr>
                  <w:rPr>
                    <w:bCs/>
                  </w:rPr>
                </w:pPr>
                <w:r>
                  <w:rPr>
                    <w:bCs/>
                  </w:rPr>
                  <w:t>InspectionDescriptionLabel</w:t>
                </w:r>
              </w:p>
            </w:tc>
          </w:sdtContent>
        </w:sdt>
        <w:tc>
          <w:tcPr>
            <w:tcW w:w="236" w:type="dxa"/>
          </w:tcPr>
          <w:p w:rsidRPr="006D7406" w:rsidR="00E0094A" w:rsidP="00CB0DCB" w:rsidRDefault="00E0094A" w14:paraId="65967EAD" w14:textId="77777777">
            <w:pPr>
              <w:rPr>
                <w:bCs/>
                <w:lang w:val="da-DK"/>
              </w:rPr>
            </w:pPr>
          </w:p>
        </w:tc>
        <w:sdt>
          <w:sdtPr>
            <w:rPr>
              <w:bCs/>
            </w:rPr>
            <w:alias w:val="ResultLabel"/>
            <w:tag w:val="#BC:InsertDataItem,Labels/ResultLabel"/>
            <w:id w:val="-1826118094"/>
            <w:placeholder>
              <w:docPart w:val="DefaultPlaceholder_-1854013440"/>
            </w:placeholder>
            <w:dataBinding w:prefixMappings="xmlns:ns0='urn:microsoft-dynamics-nav/reports/Qlty_Certificate_of_Analysis/20401/' " w:xpath="/ns0:NavWordReportXmlPart[1]/ns0:Labels[1]/ns0:ResultLabel[1]" w:storeItemID="{F00BF611-06BA-436C-902A-C0D5E8DF929B}"/>
            <w:text/>
          </w:sdtPr>
          <w:sdtContent>
            <w:tc>
              <w:tcPr>
                <w:tcW w:w="3441" w:type="dxa"/>
              </w:tcPr>
              <w:p w:rsidRPr="00EA386A" w:rsidR="00E0094A" w:rsidP="00CB0DCB" w:rsidRDefault="00BB2190" w14:paraId="59869095" w14:textId="1245AE7D">
                <w:pPr>
                  <w:rPr>
                    <w:bCs/>
                  </w:rPr>
                </w:pPr>
                <w:r>
                  <w:rPr>
                    <w:bCs/>
                  </w:rPr>
                  <w:t>ResultLabel</w:t>
                </w:r>
              </w:p>
            </w:tc>
          </w:sdtContent>
        </w:sdt>
      </w:tr>
      <w:tr w:rsidRPr="006D7406" w:rsidR="00E0094A" w:rsidTr="00CB0DCB" w14:paraId="7E9327D7" w14:textId="77777777">
        <w:tc>
          <w:tcPr>
            <w:tcW w:w="2819" w:type="dxa"/>
          </w:tcPr>
          <w:p w:rsidR="00E0094A" w:rsidP="00CB0DCB" w:rsidRDefault="00000000" w14:paraId="43F47560" w14:textId="461EAB88">
            <w:sdt>
              <w:sdtPr>
                <w:alias w:val="QltyInspection_No"/>
                <w:tag w:val="#BC:InsertDataItem,DataItems/CurrentInspection/QltyInspection_No"/>
                <w:id w:val="1961220263"/>
                <w:placeholder>
                  <w:docPart w:val="653C3B5A1DC9455CAC82A8C31CEEA911"/>
                </w:placeholder>
                <w:dataBinding w:prefixMappings="xmlns:ns0='urn:microsoft-dynamics-nav/reports/Qlty_Certificate_of_Analysis/20401/'" w:xpath="/ns0:NavWordReportXmlPart[1]/ns0:CurrentInspection[1]/ns0:QltyInspection_No[1]" w:storeItemID="{F00BF611-06BA-436C-902A-C0D5E8DF929B}"/>
                <w15:color w:val="808080"/>
                <w:text/>
              </w:sdtPr>
              <w:sdtContent>
                <w:r w:rsidRPr="007A60FC" w:rsidR="00E0094A">
                  <w:t>QltyInspection_No</w:t>
                </w:r>
              </w:sdtContent>
            </w:sdt>
            <w:r w:rsidR="00E0094A">
              <w:t xml:space="preserve"> </w:t>
            </w:r>
            <w:sdt>
              <w:sdtPr>
                <w:alias w:val="ReinspectionSequenceInformation"/>
                <w:tag w:val="#BC:InsertDataItem,DataItems/CurrentInspection/ReinspectionSequenceInformation"/>
                <w:id w:val="-602108974"/>
                <w:placeholder>
                  <w:docPart w:val="CCFB25846BB14C249ED55F1742B218CA"/>
                </w:placeholder>
                <w15:dataBinding w:prefixMappings="xmlns:ns0='urn:microsoft-dynamics-nav/reports/Qlty_Certificate_of_Analysis/20401/' " w:xpath="/ns0:NavWordReportXmlPart[1]/ns0:CurrentInspection[1]/ns0:ReinspectionSequenceInformation[1]" w:storeItemID="{F00BF611-06BA-436C-902A-C0D5E8DF929B}" w16sdtdh:storeItemChecksum="ezCkJw=="/>
              </w:sdtPr>
              <w:sdtContent>
                <w:r w:rsidR="009B76C7">
                  <w:t>ReinspectionSequenceInformation</w:t>
                </w:r>
              </w:sdtContent>
            </w:sdt>
          </w:p>
        </w:tc>
        <w:tc>
          <w:tcPr>
            <w:tcW w:w="236" w:type="dxa"/>
          </w:tcPr>
          <w:p w:rsidR="00E0094A" w:rsidP="00CB0DCB" w:rsidRDefault="00E0094A" w14:paraId="1447C596" w14:textId="77777777"/>
        </w:tc>
        <w:sdt>
          <w:sdtPr>
            <w:alias w:val="QltyInspection_Description"/>
            <w:tag w:val="#BC:InsertDataItem,DataItems/CurrentInspection/QltyInspection_Description"/>
            <w:id w:val="-654533579"/>
            <w:placeholder>
              <w:docPart w:val="DefaultPlaceholder_-1854013440"/>
            </w:placeholder>
            <w:dataBinding w:prefixMappings="xmlns:ns0='urn:microsoft-dynamics-nav/reports/Qlty_Certificate_of_Analysis/20401/' " w:xpath="/ns0:NavWordReportXmlPart[1]/ns0:CurrentInspection[1]/ns0:QltyInspection_Description[1]" w:storeItemID="{F00BF611-06BA-436C-902A-C0D5E8DF929B}"/>
            <w:text/>
          </w:sdtPr>
          <w:sdtContent>
            <w:tc>
              <w:tcPr>
                <w:tcW w:w="3724" w:type="dxa"/>
              </w:tcPr>
              <w:p w:rsidRPr="007A60FC" w:rsidR="00E0094A" w:rsidP="00CB0DCB" w:rsidRDefault="0078756E" w14:paraId="2073B993" w14:textId="3834C6CC">
                <w:r>
                  <w:t>QltyInspection_Description</w:t>
                </w:r>
              </w:p>
            </w:tc>
          </w:sdtContent>
        </w:sdt>
        <w:tc>
          <w:tcPr>
            <w:tcW w:w="236" w:type="dxa"/>
          </w:tcPr>
          <w:p w:rsidR="00E0094A" w:rsidP="00CB0DCB" w:rsidRDefault="00E0094A" w14:paraId="12A30B15" w14:textId="77777777"/>
        </w:tc>
        <w:sdt>
          <w:sdtPr>
            <w:rPr>
              <w:lang w:val="da-DK"/>
            </w:rPr>
            <w:alias w:val="QltyInspection_Result_Description"/>
            <w:tag w:val="#BC:InsertDataItem,DataItems/CurrentInspection/QltyInspection_Result_Description"/>
            <w:id w:val="-574823321"/>
            <w:placeholder>
              <w:docPart w:val="DefaultPlaceholder_-1854013440"/>
            </w:placeholder>
            <w:dataBinding w:prefixMappings="xmlns:ns0='urn:microsoft-dynamics-nav/reports/Qlty_Certificate_of_Analysis/20401/' " w:xpath="/ns0:NavWordReportXmlPart[1]/ns0:CurrentInspection[1]/ns0:QltyInspection_Result_Description[1]" w:storeItemID="{F00BF611-06BA-436C-902A-C0D5E8DF929B}"/>
            <w:text/>
          </w:sdtPr>
          <w:sdtContent>
            <w:tc>
              <w:tcPr>
                <w:tcW w:w="3441" w:type="dxa"/>
              </w:tcPr>
              <w:p w:rsidRPr="006D7406" w:rsidR="00E0094A" w:rsidP="00CB0DCB" w:rsidRDefault="008C45C0" w14:paraId="13ECCD78" w14:textId="6A867B27">
                <w:pPr>
                  <w:rPr>
                    <w:lang w:val="da-DK"/>
                  </w:rPr>
                </w:pPr>
                <w:r>
                  <w:rPr>
                    <w:lang w:val="da-DK"/>
                  </w:rPr>
                  <w:t>QltyInspection_Result_Description</w:t>
                </w:r>
              </w:p>
            </w:tc>
          </w:sdtContent>
        </w:sdt>
      </w:tr>
      <w:tr w:rsidRPr="006D7406" w:rsidR="00E0094A" w:rsidTr="00CB0DCB" w14:paraId="5AC9791C" w14:textId="77777777">
        <w:tc>
          <w:tcPr>
            <w:tcW w:w="2819" w:type="dxa"/>
          </w:tcPr>
          <w:p w:rsidRPr="006D7406" w:rsidR="00E0094A" w:rsidP="00CB0DCB" w:rsidRDefault="00E0094A" w14:paraId="6E6C6C99" w14:textId="77777777">
            <w:pPr>
              <w:rPr>
                <w:sz w:val="16"/>
                <w:szCs w:val="16"/>
                <w:lang w:val="da-DK"/>
              </w:rPr>
            </w:pPr>
          </w:p>
        </w:tc>
        <w:tc>
          <w:tcPr>
            <w:tcW w:w="236" w:type="dxa"/>
          </w:tcPr>
          <w:p w:rsidRPr="006D7406" w:rsidR="00E0094A" w:rsidP="00CB0DCB" w:rsidRDefault="00E0094A" w14:paraId="508F0F69" w14:textId="77777777">
            <w:pPr>
              <w:rPr>
                <w:sz w:val="16"/>
                <w:szCs w:val="16"/>
                <w:lang w:val="da-DK"/>
              </w:rPr>
            </w:pPr>
          </w:p>
        </w:tc>
        <w:tc>
          <w:tcPr>
            <w:tcW w:w="3724" w:type="dxa"/>
          </w:tcPr>
          <w:p w:rsidRPr="006D7406" w:rsidR="00E0094A" w:rsidP="00CB0DCB" w:rsidRDefault="00E0094A" w14:paraId="1B4F034B" w14:textId="77777777">
            <w:pPr>
              <w:rPr>
                <w:sz w:val="16"/>
                <w:szCs w:val="16"/>
                <w:lang w:val="da-DK"/>
              </w:rPr>
            </w:pPr>
          </w:p>
        </w:tc>
        <w:tc>
          <w:tcPr>
            <w:tcW w:w="236" w:type="dxa"/>
          </w:tcPr>
          <w:p w:rsidRPr="006D7406" w:rsidR="00E0094A" w:rsidP="00CB0DCB" w:rsidRDefault="00E0094A" w14:paraId="413E070C" w14:textId="77777777">
            <w:pPr>
              <w:rPr>
                <w:sz w:val="16"/>
                <w:szCs w:val="16"/>
                <w:lang w:val="da-DK"/>
              </w:rPr>
            </w:pPr>
          </w:p>
        </w:tc>
        <w:tc>
          <w:tcPr>
            <w:tcW w:w="3441" w:type="dxa"/>
          </w:tcPr>
          <w:p w:rsidRPr="006D7406" w:rsidR="00E0094A" w:rsidP="00CB0DCB" w:rsidRDefault="00E0094A" w14:paraId="03A1370C" w14:textId="77777777">
            <w:pPr>
              <w:rPr>
                <w:sz w:val="16"/>
                <w:szCs w:val="16"/>
                <w:lang w:val="da-DK"/>
              </w:rPr>
            </w:pPr>
          </w:p>
        </w:tc>
      </w:tr>
      <w:tr w:rsidR="006D7406" w:rsidTr="00CB0DCB" w14:paraId="0E488B1D" w14:textId="77777777">
        <w:sdt>
          <w:sdtPr>
            <w:rPr>
              <w:b/>
            </w:rPr>
            <w:alias w:val="ItemLabel"/>
            <w:tag w:val="#BC:InsertDataItem,Labels/ItemLabel"/>
            <w:id w:val="-27641608"/>
            <w:placeholder>
              <w:docPart w:val="A17E3AF1DA6C4216BAD9D48E9C1759A6"/>
            </w:placeholder>
            <w:dataBinding w:prefixMappings="xmlns:ns0='urn:microsoft-dynamics-nav/reports/Qlty_Certificate_of_Analysis/20401/'" w:xpath="/ns0:NavWordReportXmlPart[1]/ns0:Labels[1]/ns0:ItemLabel[1]" w:storeItemID="{F00BF611-06BA-436C-902A-C0D5E8DF929B}"/>
            <w15:color w:val="808080"/>
            <w:text/>
          </w:sdtPr>
          <w:sdtContent>
            <w:tc>
              <w:tcPr>
                <w:tcW w:w="2819" w:type="dxa"/>
              </w:tcPr>
              <w:p w:rsidRPr="006D7406" w:rsidR="006D7406" w:rsidP="00CB0DCB" w:rsidRDefault="0030241C" w14:paraId="3FFFDA64" w14:textId="63E22FF8">
                <w:pPr>
                  <w:tabs>
                    <w:tab w:val="left" w:pos="2016"/>
                  </w:tabs>
                  <w:rPr>
                    <w:lang w:val="da-DK"/>
                  </w:rPr>
                </w:pPr>
                <w:r w:rsidRPr="006D7406">
                  <w:rPr>
                    <w:b/>
                  </w:rPr>
                  <w:t>ItemLabel</w:t>
                </w:r>
              </w:p>
            </w:tc>
          </w:sdtContent>
        </w:sdt>
        <w:tc>
          <w:tcPr>
            <w:tcW w:w="236" w:type="dxa"/>
          </w:tcPr>
          <w:p w:rsidRPr="00222295" w:rsidR="006D7406" w:rsidP="00CB0DCB" w:rsidRDefault="006D7406" w14:paraId="5569F968" w14:textId="77777777">
            <w:pPr>
              <w:rPr>
                <w:b/>
              </w:rPr>
            </w:pPr>
          </w:p>
        </w:tc>
        <w:sdt>
          <w:sdtPr>
            <w:rPr>
              <w:b/>
            </w:rPr>
            <w:alias w:val="ItemDescriptionLabel"/>
            <w:tag w:val="#BC:InsertDataItem,Labels/ItemDescriptionLabel"/>
            <w:id w:val="-751035663"/>
            <w:placeholder>
              <w:docPart w:val="DefaultPlaceholder_-1854013440"/>
            </w:placeholder>
            <w:dataBinding w:prefixMappings="xmlns:ns0='urn:microsoft-dynamics-nav/reports/Qlty_Certificate_of_Analysis/20401/' " w:xpath="/ns0:NavWordReportXmlPart[1]/ns0:Labels[1]/ns0:ItemDescriptionLabel[1]" w:storeItemID="{F00BF611-06BA-436C-902A-C0D5E8DF929B}"/>
            <w:text/>
          </w:sdtPr>
          <w:sdtContent>
            <w:tc>
              <w:tcPr>
                <w:tcW w:w="3724" w:type="dxa"/>
              </w:tcPr>
              <w:p w:rsidRPr="00222295" w:rsidR="006D7406" w:rsidP="00CB0DCB" w:rsidRDefault="00222295" w14:paraId="5D91E4C5" w14:textId="32AB89A7">
                <w:pPr>
                  <w:rPr>
                    <w:b/>
                  </w:rPr>
                </w:pPr>
                <w:r w:rsidRPr="00222295">
                  <w:rPr>
                    <w:b/>
                  </w:rPr>
                  <w:t>ItemDescriptionLabel</w:t>
                </w:r>
              </w:p>
            </w:tc>
          </w:sdtContent>
        </w:sdt>
        <w:tc>
          <w:tcPr>
            <w:tcW w:w="236" w:type="dxa"/>
          </w:tcPr>
          <w:p w:rsidR="006D7406" w:rsidP="00CB0DCB" w:rsidRDefault="006D7406" w14:paraId="4102392D" w14:textId="77777777">
            <w:pPr>
              <w:rPr>
                <w:b/>
                <w:bCs/>
                <w:lang w:val="da-DK"/>
              </w:rPr>
            </w:pPr>
          </w:p>
        </w:tc>
        <w:tc>
          <w:tcPr>
            <w:tcW w:w="3441" w:type="dxa"/>
          </w:tcPr>
          <w:p w:rsidR="006D7406" w:rsidP="00CB0DCB" w:rsidRDefault="00000000" w14:paraId="0D584480" w14:textId="02AADD94">
            <w:pPr>
              <w:rPr>
                <w:b/>
                <w:bCs/>
                <w:lang w:val="da-DK"/>
              </w:rPr>
            </w:pPr>
            <w:sdt>
              <w:sdtPr>
                <w:rPr>
                  <w:b/>
                </w:rPr>
                <w:alias w:val="ItemTrackingLabel"/>
                <w:tag w:val="#BC:InsertDataItem,Labels/ItemTrackingLabel"/>
                <w:id w:val="1082493217"/>
                <w:placeholder>
                  <w:docPart w:val="6EA3E70EB4354D4EAD29B1FAB831AE0D"/>
                </w:placeholder>
                <w:dataBinding w:prefixMappings="xmlns:ns0='urn:microsoft-dynamics-nav/reports/Qlty_Certificate_of_Analysis/20401/'" w:xpath="/ns0:NavWordReportXmlPart[1]/ns0:Labels[1]/ns0:ItemTrackingLabel[1]" w:storeItemID="{F00BF611-06BA-436C-902A-C0D5E8DF929B}"/>
                <w15:color w:val="808080"/>
                <w:text/>
              </w:sdtPr>
              <w:sdtContent>
                <w:r w:rsidRPr="006D7406" w:rsidR="006D7406">
                  <w:rPr>
                    <w:b/>
                  </w:rPr>
                  <w:t>ItemTrackingLabel</w:t>
                </w:r>
              </w:sdtContent>
            </w:sdt>
          </w:p>
        </w:tc>
      </w:tr>
      <w:tr w:rsidRPr="006D7406" w:rsidR="0030241C" w:rsidTr="00CB0DCB" w14:paraId="2309FAEF" w14:textId="77777777">
        <w:sdt>
          <w:sdtPr>
            <w:alias w:val="ItemIdentifier"/>
            <w:tag w:val="#BC:InsertDataItem,DataItems/CurrentInspection/ItemIdentifier"/>
            <w:id w:val="-428274953"/>
            <w:placeholder>
              <w:docPart w:val="DefaultPlaceholder_-1854013440"/>
            </w:placeholder>
            <w:dataBinding w:prefixMappings="xmlns:ns0='urn:microsoft-dynamics-nav/reports/Qlty_Certificate_of_Analysis/20401/' " w:xpath="/ns0:NavWordReportXmlPart[1]/ns0:CurrentInspection[1]/ns0:ItemIdentifier[1]" w:storeItemID="{F00BF611-06BA-436C-902A-C0D5E8DF929B}"/>
            <w:text/>
          </w:sdtPr>
          <w:sdtContent>
            <w:tc>
              <w:tcPr>
                <w:tcW w:w="2819" w:type="dxa"/>
              </w:tcPr>
              <w:p w:rsidRPr="005E5FA8" w:rsidR="0030241C" w:rsidP="0030241C" w:rsidRDefault="00666661" w14:paraId="12B5F211" w14:textId="7BF7EB5E">
                <w:pPr>
                  <w:tabs>
                    <w:tab w:val="left" w:pos="2016"/>
                  </w:tabs>
                </w:pPr>
                <w:r>
                  <w:t>ItemIdentifier</w:t>
                </w:r>
              </w:p>
            </w:tc>
          </w:sdtContent>
        </w:sdt>
        <w:tc>
          <w:tcPr>
            <w:tcW w:w="236" w:type="dxa"/>
          </w:tcPr>
          <w:p w:rsidR="0030241C" w:rsidP="0030241C" w:rsidRDefault="0030241C" w14:paraId="6914296D" w14:textId="77777777">
            <w:pPr>
              <w:rPr>
                <w:b/>
                <w:bCs/>
                <w:lang w:val="da-DK"/>
              </w:rPr>
            </w:pPr>
          </w:p>
        </w:tc>
        <w:tc>
          <w:tcPr>
            <w:tcW w:w="3724" w:type="dxa"/>
          </w:tcPr>
          <w:sdt>
            <w:sdtPr>
              <w:alias w:val="ItemDescription"/>
              <w:tag w:val="#BC:InsertDataItem,DataItems/CurrentInspection/ItemDescription"/>
              <w:id w:val="-1168547911"/>
              <w:placeholder>
                <w:docPart w:val="AC18F8A884114D9E80792C0DFFAA4E54"/>
              </w:placeholder>
              <w:dataBinding w:prefixMappings="xmlns:ns0='urn:microsoft-dynamics-nav/reports/Qlty_Certificate_of_Analysis/20401/'" w:xpath="/ns0:NavWordReportXmlPart[1]/ns0:CurrentInspection[1]/ns0:ItemDescription[1]" w:storeItemID="{F00BF611-06BA-436C-902A-C0D5E8DF929B}"/>
              <w15:color w:val="808080"/>
              <w:text/>
            </w:sdtPr>
            <w:sdtContent>
              <w:p w:rsidRPr="006D7406" w:rsidR="0030241C" w:rsidP="0030241C" w:rsidRDefault="0030241C" w14:paraId="45861DBA" w14:textId="61EEF481">
                <w:r w:rsidRPr="006D7406">
                  <w:t>ItemDescription</w:t>
                </w:r>
              </w:p>
            </w:sdtContent>
          </w:sdt>
        </w:tc>
        <w:tc>
          <w:tcPr>
            <w:tcW w:w="236" w:type="dxa"/>
          </w:tcPr>
          <w:p w:rsidR="0030241C" w:rsidP="0030241C" w:rsidRDefault="0030241C" w14:paraId="452F4E53" w14:textId="77777777">
            <w:pPr>
              <w:rPr>
                <w:b/>
                <w:bCs/>
                <w:lang w:val="da-DK"/>
              </w:rPr>
            </w:pPr>
          </w:p>
        </w:tc>
        <w:sdt>
          <w:sdtPr>
            <w:rPr>
              <w:lang w:val="da-DK"/>
            </w:rPr>
            <w:alias w:val="ItemTrackingIdentifier"/>
            <w:tag w:val="#BC:InsertDataItem,DataItems/CurrentInspection/ItemTrackingIdentifier"/>
            <w:id w:val="-1366745750"/>
            <w:placeholder>
              <w:docPart w:val="DefaultPlaceholder_-1854013440"/>
            </w:placeholder>
            <w:dataBinding w:prefixMappings="xmlns:ns0='urn:microsoft-dynamics-nav/reports/Qlty_Certificate_of_Analysis/20401/' " w:xpath="/ns0:NavWordReportXmlPart[1]/ns0:CurrentInspection[1]/ns0:ItemTrackingIdentifier[1]" w:storeItemID="{F00BF611-06BA-436C-902A-C0D5E8DF929B}"/>
            <w:text/>
          </w:sdtPr>
          <w:sdtContent>
            <w:tc>
              <w:tcPr>
                <w:tcW w:w="3441" w:type="dxa"/>
              </w:tcPr>
              <w:p w:rsidRPr="006D7406" w:rsidR="0030241C" w:rsidP="0030241C" w:rsidRDefault="009B76C7" w14:paraId="42DC9341" w14:textId="73390068">
                <w:pPr>
                  <w:rPr>
                    <w:lang w:val="da-DK"/>
                  </w:rPr>
                </w:pPr>
                <w:r>
                  <w:rPr>
                    <w:lang w:val="da-DK"/>
                  </w:rPr>
                  <w:t>ItemTrackingIdentifier</w:t>
                </w:r>
              </w:p>
            </w:tc>
          </w:sdtContent>
        </w:sdt>
      </w:tr>
      <w:tr w:rsidRPr="006D7406" w:rsidR="0030241C" w:rsidTr="00CB0DCB" w14:paraId="6D65364A" w14:textId="77777777">
        <w:tc>
          <w:tcPr>
            <w:tcW w:w="2819" w:type="dxa"/>
          </w:tcPr>
          <w:p w:rsidRPr="006D7406" w:rsidR="0030241C" w:rsidP="0030241C" w:rsidRDefault="0030241C" w14:paraId="652C6127" w14:textId="77777777">
            <w:pPr>
              <w:rPr>
                <w:sz w:val="16"/>
                <w:szCs w:val="16"/>
                <w:lang w:val="da-DK"/>
              </w:rPr>
            </w:pPr>
          </w:p>
        </w:tc>
        <w:tc>
          <w:tcPr>
            <w:tcW w:w="236" w:type="dxa"/>
          </w:tcPr>
          <w:p w:rsidRPr="006D7406" w:rsidR="0030241C" w:rsidP="0030241C" w:rsidRDefault="0030241C" w14:paraId="7297FF43" w14:textId="77777777">
            <w:pPr>
              <w:rPr>
                <w:sz w:val="16"/>
                <w:szCs w:val="16"/>
                <w:lang w:val="da-DK"/>
              </w:rPr>
            </w:pPr>
          </w:p>
        </w:tc>
        <w:tc>
          <w:tcPr>
            <w:tcW w:w="3724" w:type="dxa"/>
          </w:tcPr>
          <w:p w:rsidRPr="006D7406" w:rsidR="0030241C" w:rsidP="0030241C" w:rsidRDefault="0030241C" w14:paraId="4C28B556" w14:textId="77777777">
            <w:pPr>
              <w:rPr>
                <w:sz w:val="16"/>
                <w:szCs w:val="16"/>
                <w:lang w:val="da-DK"/>
              </w:rPr>
            </w:pPr>
          </w:p>
        </w:tc>
        <w:tc>
          <w:tcPr>
            <w:tcW w:w="236" w:type="dxa"/>
          </w:tcPr>
          <w:p w:rsidRPr="006D7406" w:rsidR="0030241C" w:rsidP="0030241C" w:rsidRDefault="0030241C" w14:paraId="50C171CB" w14:textId="77777777">
            <w:pPr>
              <w:rPr>
                <w:sz w:val="16"/>
                <w:szCs w:val="16"/>
                <w:lang w:val="da-DK"/>
              </w:rPr>
            </w:pPr>
          </w:p>
        </w:tc>
        <w:tc>
          <w:tcPr>
            <w:tcW w:w="3441" w:type="dxa"/>
          </w:tcPr>
          <w:p w:rsidRPr="006D7406" w:rsidR="0030241C" w:rsidP="0030241C" w:rsidRDefault="0030241C" w14:paraId="28375283" w14:textId="77777777">
            <w:pPr>
              <w:rPr>
                <w:sz w:val="16"/>
                <w:szCs w:val="16"/>
                <w:lang w:val="da-DK"/>
              </w:rPr>
            </w:pPr>
          </w:p>
        </w:tc>
      </w:tr>
      <w:tr w:rsidR="0030241C" w:rsidTr="00CB0DCB" w14:paraId="0E3D03BE" w14:textId="77777777">
        <w:sdt>
          <w:sdtPr>
            <w:rPr>
              <w:b/>
            </w:rPr>
            <w:alias w:val="StatusLabel"/>
            <w:tag w:val="#BC:InsertDataItem,Labels/StatusLabel"/>
            <w:id w:val="-133575429"/>
            <w:placeholder>
              <w:docPart w:val="DefaultPlaceholder_-1854013440"/>
            </w:placeholder>
            <w:dataBinding w:prefixMappings="xmlns:ns0='urn:microsoft-dynamics-nav/reports/Qlty_Certificate_of_Analysis/20401/' " w:xpath="/ns0:NavWordReportXmlPart[1]/ns0:Labels[1]/ns0:StatusLabel[1]" w:storeItemID="{F00BF611-06BA-436C-902A-C0D5E8DF929B}"/>
            <w:text/>
          </w:sdtPr>
          <w:sdtContent>
            <w:tc>
              <w:tcPr>
                <w:tcW w:w="2819" w:type="dxa"/>
              </w:tcPr>
              <w:p w:rsidRPr="006D7406" w:rsidR="0030241C" w:rsidP="0030241C" w:rsidRDefault="00222295" w14:paraId="7E381863" w14:textId="0150ECDE">
                <w:pPr>
                  <w:tabs>
                    <w:tab w:val="left" w:pos="2016"/>
                  </w:tabs>
                  <w:rPr>
                    <w:lang w:val="da-DK"/>
                  </w:rPr>
                </w:pPr>
                <w:r w:rsidRPr="00222295">
                  <w:rPr>
                    <w:b/>
                  </w:rPr>
                  <w:t>StatusLabel</w:t>
                </w:r>
              </w:p>
            </w:tc>
          </w:sdtContent>
        </w:sdt>
        <w:tc>
          <w:tcPr>
            <w:tcW w:w="236" w:type="dxa"/>
          </w:tcPr>
          <w:p w:rsidR="0030241C" w:rsidP="0030241C" w:rsidRDefault="0030241C" w14:paraId="490C7969" w14:textId="77777777">
            <w:pPr>
              <w:rPr>
                <w:b/>
                <w:bCs/>
                <w:lang w:val="da-DK"/>
              </w:rPr>
            </w:pPr>
          </w:p>
        </w:tc>
        <w:tc>
          <w:tcPr>
            <w:tcW w:w="3724" w:type="dxa"/>
          </w:tcPr>
          <w:p w:rsidRPr="001B5A7B" w:rsidR="0030241C" w:rsidP="0030241C" w:rsidRDefault="00000000" w14:paraId="7E9A9D43" w14:textId="2357F33F">
            <w:pPr>
              <w:rPr>
                <w:b/>
                <w:bCs/>
              </w:rPr>
            </w:pPr>
            <w:sdt>
              <w:sdtPr>
                <w:rPr>
                  <w:b/>
                  <w:bCs/>
                  <w:lang w:val="da-DK"/>
                </w:rPr>
                <w:alias w:val="FinishedOnLabel"/>
                <w:tag w:val="#BC:InsertDataItem,Labels/FinishedOnLabel"/>
                <w:id w:val="500931782"/>
                <w:placeholder>
                  <w:docPart w:val="46143C4E3C274C4B85CEF67A636C58EE"/>
                </w:placeholder>
                <w:dataBinding w:prefixMappings="xmlns:ns0='urn:microsoft-dynamics-nav/reports/Qlty_Certificate_of_Analysis/20401/'" w:xpath="/ns0:NavWordReportXmlPart[1]/ns0:Labels[1]/ns0:FinishedOnLabel[1]" w:storeItemID="{F00BF611-06BA-436C-902A-C0D5E8DF929B}"/>
                <w15:color w:val="808080"/>
                <w:text/>
              </w:sdtPr>
              <w:sdtContent>
                <w:r w:rsidRPr="0078494D" w:rsidR="0030241C">
                  <w:rPr>
                    <w:b/>
                    <w:bCs/>
                    <w:lang w:val="da-DK"/>
                  </w:rPr>
                  <w:t>FinishedOn</w:t>
                </w:r>
                <w:r w:rsidRPr="006A5C03" w:rsidR="0030241C">
                  <w:rPr>
                    <w:b/>
                    <w:bCs/>
                    <w:lang w:val="da-DK"/>
                  </w:rPr>
                  <w:t>Label</w:t>
                </w:r>
              </w:sdtContent>
            </w:sdt>
          </w:p>
        </w:tc>
        <w:tc>
          <w:tcPr>
            <w:tcW w:w="236" w:type="dxa"/>
          </w:tcPr>
          <w:p w:rsidR="0030241C" w:rsidP="0030241C" w:rsidRDefault="0030241C" w14:paraId="0C9017AB" w14:textId="77777777">
            <w:pPr>
              <w:rPr>
                <w:b/>
                <w:bCs/>
                <w:lang w:val="da-DK"/>
              </w:rPr>
            </w:pPr>
          </w:p>
        </w:tc>
        <w:tc>
          <w:tcPr>
            <w:tcW w:w="3441" w:type="dxa"/>
          </w:tcPr>
          <w:p w:rsidRPr="001B5A7B" w:rsidR="0030241C" w:rsidP="0030241C" w:rsidRDefault="00000000" w14:paraId="0EE8A635" w14:textId="3500BF94">
            <w:pPr>
              <w:rPr>
                <w:b/>
                <w:bCs/>
              </w:rPr>
            </w:pPr>
            <w:sdt>
              <w:sdtPr>
                <w:rPr>
                  <w:b/>
                  <w:bCs/>
                  <w:lang w:val="da-DK"/>
                </w:rPr>
                <w:alias w:val="FinishedByLabel"/>
                <w:tag w:val="#BC:InsertDataItem,Labels/FinishedByLabel"/>
                <w:id w:val="-927343786"/>
                <w:placeholder>
                  <w:docPart w:val="5CECB3F569504ADD9C777BBE3B7A02AC"/>
                </w:placeholder>
                <w:dataBinding w:prefixMappings="xmlns:ns0='urn:microsoft-dynamics-nav/reports/Qlty_Certificate_of_Analysis/20401/'" w:xpath="/ns0:NavWordReportXmlPart[1]/ns0:Labels[1]/ns0:FinishedByLabel[1]" w:storeItemID="{F00BF611-06BA-436C-902A-C0D5E8DF929B}"/>
                <w15:color w:val="808080"/>
                <w:text/>
              </w:sdtPr>
              <w:sdtContent>
                <w:r w:rsidRPr="005C2E5B" w:rsidR="0030241C">
                  <w:rPr>
                    <w:b/>
                    <w:bCs/>
                    <w:lang w:val="da-DK"/>
                  </w:rPr>
                  <w:t>Finished</w:t>
                </w:r>
                <w:r w:rsidRPr="00943632" w:rsidR="0030241C">
                  <w:rPr>
                    <w:b/>
                    <w:bCs/>
                    <w:lang w:val="da-DK"/>
                  </w:rPr>
                  <w:t>ByLabel</w:t>
                </w:r>
              </w:sdtContent>
            </w:sdt>
          </w:p>
        </w:tc>
      </w:tr>
      <w:tr w:rsidR="0030241C" w:rsidTr="00CB0DCB" w14:paraId="5791CF4F" w14:textId="77777777">
        <w:sdt>
          <w:sdtPr>
            <w:alias w:val="QltyInspection_Status"/>
            <w:tag w:val="#BC:InsertDataItem,DataItems/CurrentInspection/QltyInspection_Status"/>
            <w:id w:val="-1321263232"/>
            <w:placeholder>
              <w:docPart w:val="E2A83207E6E0493B8088C2691F10B4FD"/>
            </w:placeholder>
            <w:dataBinding w:prefixMappings="xmlns:ns0='urn:microsoft-dynamics-nav/reports/Qlty_Certificate_of_Analysis/20401/' " w:xpath="/ns0:NavWordReportXmlPart[1]/ns0:CurrentInspection[1]/ns0:QltyInspection_Status[1]" w:storeItemID="{F00BF611-06BA-436C-902A-C0D5E8DF929B}"/>
            <w:text/>
          </w:sdtPr>
          <w:sdtContent>
            <w:tc>
              <w:tcPr>
                <w:tcW w:w="2819" w:type="dxa"/>
              </w:tcPr>
              <w:p w:rsidR="0030241C" w:rsidP="0030241C" w:rsidRDefault="0030241C" w14:paraId="55C5443F" w14:textId="6585AC78">
                <w:r>
                  <w:t>QltyInspection_Status</w:t>
                </w:r>
              </w:p>
            </w:tc>
          </w:sdtContent>
        </w:sdt>
        <w:tc>
          <w:tcPr>
            <w:tcW w:w="236" w:type="dxa"/>
          </w:tcPr>
          <w:p w:rsidR="0030241C" w:rsidP="0030241C" w:rsidRDefault="0030241C" w14:paraId="0BD815E2" w14:textId="77777777"/>
        </w:tc>
        <w:sdt>
          <w:sdtPr>
            <w:alias w:val="QltyInspection_Finished_Date"/>
            <w:tag w:val="#BC:InsertDataItem,DataItems/CurrentInspection/QltyInspection_Finished_Date"/>
            <w:id w:val="-850415512"/>
            <w:placeholder>
              <w:docPart w:val="D5BA0598CC71407095844CCCC08BFF32"/>
            </w:placeholder>
            <w:dataBinding w:prefixMappings="xmlns:ns0='urn:microsoft-dynamics-nav/reports/Qlty_Certificate_of_Analysis/20401/' " w:xpath="/ns0:NavWordReportXmlPart[1]/ns0:CurrentInspection[1]/ns0:QltyInspection_Finished_Date[1]" w:storeItemID="{F00BF611-06BA-436C-902A-C0D5E8DF929B}"/>
            <w:text/>
          </w:sdtPr>
          <w:sdtContent>
            <w:tc>
              <w:tcPr>
                <w:tcW w:w="3724" w:type="dxa"/>
              </w:tcPr>
              <w:p w:rsidR="0030241C" w:rsidP="0030241C" w:rsidRDefault="0030241C" w14:paraId="7BCC2F47" w14:textId="77777777">
                <w:r>
                  <w:t>QltyInspection_Finished_Date</w:t>
                </w:r>
              </w:p>
            </w:tc>
          </w:sdtContent>
        </w:sdt>
        <w:tc>
          <w:tcPr>
            <w:tcW w:w="236" w:type="dxa"/>
          </w:tcPr>
          <w:p w:rsidR="0030241C" w:rsidP="0030241C" w:rsidRDefault="0030241C" w14:paraId="633EAF20" w14:textId="77777777"/>
        </w:tc>
        <w:tc>
          <w:tcPr>
            <w:tcW w:w="3441" w:type="dxa"/>
          </w:tcPr>
          <w:sdt>
            <w:sdtPr>
              <w:alias w:val="QltyInspection_Finished_By_UserName"/>
              <w:tag w:val="#BC:InsertDataItem,DataItems/CurrentInspection/QltyInspection_Finished_By_UserName"/>
              <w:id w:val="-140812418"/>
              <w:placeholder>
                <w:docPart w:val="AFC2392F1BBE448DA23FA9038EFD15A9"/>
              </w:placeholder>
              <w:dataBinding w:prefixMappings="xmlns:ns0='urn:microsoft-dynamics-nav/reports/Qlty_Certificate_of_Analysis/20401/'" w:xpath="/ns0:NavWordReportXmlPart[1]/ns0:CurrentInspection[1]/ns0:QltyInspection_Finished_By_UserName[1]" w:storeItemID="{F00BF611-06BA-436C-902A-C0D5E8DF929B}"/>
              <w15:color w:val="808080"/>
              <w:text/>
            </w:sdtPr>
            <w:sdtContent>
              <w:p w:rsidR="0030241C" w:rsidP="0030241C" w:rsidRDefault="0030241C" w14:paraId="76D15409" w14:textId="77777777">
                <w:r w:rsidRPr="007A60FC">
                  <w:t>QltyInspection_Finished_By_UserName</w:t>
                </w:r>
              </w:p>
            </w:sdtContent>
          </w:sdt>
        </w:tc>
      </w:tr>
    </w:tbl>
    <w:tbl>
      <w:tblPr>
        <w:tblStyle w:val="BCDefaulttable"/>
        <w:tblpPr w:leftFromText="180" w:rightFromText="180" w:vertAnchor="text" w:tblpY="230"/>
        <w:tblW w:w="10460" w:type="dxa"/>
        <w:tblLayout w:type="fixed"/>
        <w:tblLook w:val="0420" w:firstRow="1" w:lastRow="0" w:firstColumn="0" w:lastColumn="0" w:noHBand="0" w:noVBand="1"/>
      </w:tblPr>
      <w:tblGrid>
        <w:gridCol w:w="20"/>
        <w:gridCol w:w="2004"/>
        <w:gridCol w:w="2004"/>
        <w:gridCol w:w="2004"/>
        <w:gridCol w:w="2004"/>
        <w:gridCol w:w="2224"/>
        <w:gridCol w:w="180"/>
        <w:gridCol w:w="20"/>
      </w:tblGrid>
      <w:tr w:rsidRPr="000149E5" w:rsidR="008477A7" w:rsidTr="00376ECD" w14:paraId="7B4B978D" w14:textId="77777777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20" w:type="dxa"/>
          <w:tblHeader/>
        </w:trPr>
        <w:tc>
          <w:tcPr>
            <w:tcW w:w="20" w:type="dxa"/>
          </w:tcPr>
          <w:p w:rsidR="008477A7" w:rsidP="008477A7" w:rsidRDefault="008477A7" w14:paraId="67080E40" w14:textId="77777777"/>
        </w:tc>
        <w:sdt>
          <w:sdtPr>
            <w:alias w:val="TestLabel"/>
            <w:tag w:val="#BC:InsertDataItem,Labels/TestLabel"/>
            <w:id w:val="-1546216342"/>
            <w:placeholder>
              <w:docPart w:val="3790034039614CA58B671ACF9F890A21"/>
            </w:placeholder>
            <w:dataBinding w:prefixMappings="xmlns:ns0='urn:microsoft-dynamics-nav/reports/Qlty_Certificate_of_Analysis/20401/'" w:xpath="/ns0:NavWordReportXmlPart[1]/ns0:Labels[1]/ns0:TestLabel[1]" w:storeItemID="{F00BF611-06BA-436C-902A-C0D5E8DF929B}"/>
            <w15:color w:val="808080"/>
            <w:text/>
          </w:sdtPr>
          <w:sdtContent>
            <w:tc>
              <w:tcPr>
                <w:tcW w:w="2004" w:type="dxa"/>
                <w:vAlign w:val="bottom"/>
              </w:tcPr>
              <w:p w:rsidRPr="00745261" w:rsidR="008477A7" w:rsidP="008477A7" w:rsidRDefault="008477A7" w14:paraId="3B17891D" w14:textId="77777777">
                <w:pPr>
                  <w:spacing w:before="0" w:after="0"/>
                  <w:ind w:left="0"/>
                </w:pPr>
                <w:r w:rsidRPr="00745261">
                  <w:t>TestLabel</w:t>
                </w:r>
              </w:p>
            </w:tc>
          </w:sdtContent>
        </w:sdt>
        <w:tc>
          <w:tcPr>
            <w:tcW w:w="2004" w:type="dxa"/>
            <w:vAlign w:val="bottom"/>
          </w:tcPr>
          <w:p w:rsidRPr="00745261" w:rsidR="008477A7" w:rsidP="008477A7" w:rsidRDefault="00000000" w14:paraId="10F3EB8A" w14:textId="77777777">
            <w:pPr>
              <w:spacing w:before="0" w:after="0"/>
              <w:ind w:left="0"/>
            </w:pPr>
            <w:sdt>
              <w:sdtPr>
                <w:alias w:val="TestValueLabel"/>
                <w:tag w:val="#BC:InsertDataItem,Labels/TestValueLabel"/>
                <w:id w:val="-473916647"/>
                <w:placeholder>
                  <w:docPart w:val="DC1D345B68CF4F25A790AF73852A64DC"/>
                </w:placeholder>
                <w:dataBinding w:prefixMappings="xmlns:ns0='urn:microsoft-dynamics-nav/reports/Qlty_Certificate_of_Analysis/20401/'" w:xpath="/ns0:NavWordReportXmlPart[1]/ns0:Labels[1]/ns0:TestValueLabel[1]" w:storeItemID="{F00BF611-06BA-436C-902A-C0D5E8DF929B}"/>
                <w15:color w:val="808080"/>
                <w:text/>
              </w:sdtPr>
              <w:sdtContent>
                <w:r w:rsidRPr="00745261" w:rsidR="008477A7">
                  <w:t>TestValueLabel</w:t>
                </w:r>
              </w:sdtContent>
            </w:sdt>
          </w:p>
        </w:tc>
        <w:tc>
          <w:tcPr>
            <w:tcW w:w="2004" w:type="dxa"/>
            <w:vAlign w:val="bottom"/>
          </w:tcPr>
          <w:p w:rsidRPr="00745261" w:rsidR="008477A7" w:rsidP="008477A7" w:rsidRDefault="00000000" w14:paraId="789FC3FA" w14:textId="77777777">
            <w:pPr>
              <w:spacing w:before="0" w:after="0"/>
              <w:ind w:left="0"/>
            </w:pPr>
            <w:sdt>
              <w:sdtPr>
                <w:alias w:val="ResultLabel"/>
                <w:tag w:val="#BC:InsertDataItem,Labels/ResultLabel"/>
                <w:id w:val="1536853362"/>
                <w:placeholder>
                  <w:docPart w:val="B5812A426F6C434FB5023271BAAD75FE"/>
                </w:placeholder>
                <w:dataBinding w:prefixMappings="xmlns:ns0='urn:microsoft-dynamics-nav/reports/Qlty_Certificate_of_Analysis/20401/'" w:xpath="/ns0:NavWordReportXmlPart[1]/ns0:Labels[1]/ns0:ResultLabel[1]" w:storeItemID="{F00BF611-06BA-436C-902A-C0D5E8DF929B}"/>
                <w15:color w:val="808080"/>
                <w:text/>
              </w:sdtPr>
              <w:sdtContent>
                <w:r w:rsidRPr="00745261" w:rsidR="008477A7">
                  <w:t>ResultLabel</w:t>
                </w:r>
              </w:sdtContent>
            </w:sdt>
          </w:p>
        </w:tc>
        <w:tc>
          <w:tcPr>
            <w:tcW w:w="2004" w:type="dxa"/>
            <w:vAlign w:val="bottom"/>
          </w:tcPr>
          <w:p w:rsidRPr="00745261" w:rsidR="008477A7" w:rsidP="008477A7" w:rsidRDefault="00000000" w14:paraId="242E4C87" w14:textId="77777777">
            <w:pPr>
              <w:spacing w:before="0" w:after="0"/>
              <w:ind w:left="0"/>
            </w:pPr>
            <w:sdt>
              <w:sdtPr>
                <w:alias w:val="ConditionLabel_1"/>
                <w:tag w:val="#BC:InsertDataItem,DataItems/CurrentInspection/CurrentInspectionLine/ConditionLabel_1"/>
                <w:id w:val="-121542516"/>
                <w:placeholder>
                  <w:docPart w:val="B46C77011B1F4E29A3244128A7B78C77"/>
                </w:placeholder>
                <w:dataBinding w:prefixMappings="xmlns:ns0='urn:microsoft-dynamics-nav/reports/Qlty_Certificate_of_Analysis/20401/'" w:xpath="/ns0:NavWordReportXmlPart[1]/ns0:CurrentInspection[1]/ns0:CurrentInspectionLine[1]/ns0:ConditionLabel_1[1]" w:storeItemID="{F00BF611-06BA-436C-902A-C0D5E8DF929B}"/>
                <w15:color w:val="808080"/>
                <w:text/>
              </w:sdtPr>
              <w:sdtContent>
                <w:r w:rsidRPr="00745261" w:rsidR="008477A7">
                  <w:t>ConditionLabel_1</w:t>
                </w:r>
              </w:sdtContent>
            </w:sdt>
          </w:p>
        </w:tc>
        <w:sdt>
          <w:sdtPr>
            <w:alias w:val="ConditionLabel_2"/>
            <w:tag w:val="#BC:InsertDataItem,DataItems/CurrentInspection/CurrentInspectionLine/ConditionLabel_2"/>
            <w:id w:val="499695823"/>
            <w:placeholder>
              <w:docPart w:val="013B7F4C8B4A4874B1B2A8A6586E445C"/>
            </w:placeholder>
            <w:dataBinding w:prefixMappings="xmlns:ns0='urn:microsoft-dynamics-nav/reports/Qlty_Certificate_of_Analysis/20401/'" w:xpath="/ns0:NavWordReportXmlPart[1]/ns0:CurrentInspection[1]/ns0:CurrentInspectionLine[1]/ns0:ConditionLabel_2[1]" w:storeItemID="{F00BF611-06BA-436C-902A-C0D5E8DF929B}"/>
            <w15:color w:val="808080"/>
            <w:text/>
          </w:sdtPr>
          <w:sdtContent>
            <w:tc>
              <w:tcPr>
                <w:tcW w:w="2224" w:type="dxa"/>
                <w:vAlign w:val="bottom"/>
              </w:tcPr>
              <w:p w:rsidRPr="00745261" w:rsidR="008477A7" w:rsidP="008477A7" w:rsidRDefault="008477A7" w14:paraId="1F3A9084" w14:textId="77777777">
                <w:pPr>
                  <w:spacing w:before="0" w:after="0"/>
                  <w:ind w:left="0"/>
                </w:pPr>
                <w:r w:rsidRPr="00745261">
                  <w:t>ConditionLabel_2</w:t>
                </w:r>
              </w:p>
            </w:tc>
          </w:sdtContent>
        </w:sdt>
        <w:tc>
          <w:tcPr>
            <w:tcW w:w="180" w:type="dxa"/>
          </w:tcPr>
          <w:p w:rsidRPr="00745261" w:rsidR="008477A7" w:rsidP="008477A7" w:rsidRDefault="008477A7" w14:paraId="24C6D7A5" w14:textId="77777777">
            <w:pPr>
              <w:rPr>
                <w:b w:val="0"/>
                <w:bCs/>
              </w:rPr>
            </w:pPr>
          </w:p>
        </w:tc>
      </w:tr>
      <w:sdt>
        <w:sdtPr>
          <w:alias w:val="Repeater: CurrentInspectionLine"/>
          <w:tag w:val="#BC:InsertRepeater,DataItems/CurrentInspection/CurrentInspectionLine"/>
          <w:id w:val="-275636358"/>
          <w:placeholder>
            <w:docPart w:val="EAFA4C3784BF42259E73179BCF3AB036"/>
          </w:placeholder>
          <w15:dataBinding w:prefixMappings="xmlns:ns0='urn:microsoft-dynamics-nav/reports/Qlty_Certificate_of_Analysis/20401/' " w:xpath="/ns0:NavWordReportXmlPart[1]/ns0:CurrentInspection[1]/ns0:CurrentInspectionLine" w:storeItemID="{F00BF611-06BA-436C-902A-C0D5E8DF929B}"/>
          <w15:color w:val="808080"/>
          <w15:repeatingSection/>
        </w:sdtPr>
        <w:sdtContent>
          <w:sdt>
            <w:sdtPr>
              <w:id w:val="-2055685518"/>
              <w15:color w:val="808080"/>
              <w15:repeatingSectionItem/>
            </w:sdtPr>
            <w:sdtContent>
              <w:tr w:rsidRPr="000149E5" w:rsidR="008477A7" w:rsidTr="00376ECD" w14:paraId="0F745B2C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trPr>
                <w:tc>
                  <w:tcPr>
                    <w:tcW w:w="20" w:type="dxa"/>
                  </w:tcPr>
                  <w:p w:rsidR="008477A7" w:rsidP="008477A7" w:rsidRDefault="008477A7" w14:paraId="1E01E86C" w14:textId="77777777"/>
                </w:tc>
                <w:tc>
                  <w:tcPr>
                    <w:tcW w:w="10420" w:type="dxa"/>
                    <w:gridSpan w:val="6"/>
                  </w:tcPr>
                  <w:tbl>
                    <w:tblPr>
                      <w:tblStyle w:val="BCThemev1"/>
                      <w:tblW w:w="10326" w:type="dxa"/>
                      <w:tblLook w:val="0600" w:firstRow="0" w:lastRow="0" w:firstColumn="0" w:lastColumn="0" w:noHBand="1" w:noVBand="1"/>
                    </w:tblPr>
                    <w:tblGrid>
                      <w:gridCol w:w="2025"/>
                      <w:gridCol w:w="1980"/>
                      <w:gridCol w:w="1980"/>
                      <w:gridCol w:w="1980"/>
                      <w:gridCol w:w="2361"/>
                    </w:tblGrid>
                    <w:tr w:rsidR="008477A7" w:rsidTr="00376ECD" w14:paraId="5919D5B9" w14:textId="77777777">
                      <w:tc>
                        <w:tcPr>
                          <w:tcW w:w="2025" w:type="dxa"/>
                        </w:tcPr>
                        <w:p w:rsidR="008477A7" w:rsidP="009B76C7" w:rsidRDefault="00000000" w14:paraId="4A3E35CD" w14:textId="77777777">
                          <w:pPr>
                            <w:framePr w:hSpace="180" w:wrap="around" w:hAnchor="text" w:vAnchor="text" w:y="230"/>
                          </w:pPr>
                          <w:sdt>
                            <w:sdtPr>
                              <w:rPr>
                                <w:b/>
                                <w:bCs/>
                              </w:rPr>
                              <w:alias w:val="LabelField_Description"/>
                              <w:tag w:val="#BC:InsertDataItem,DataItems/CurrentInspection/CurrentInspectionLine/LabelField_Description"/>
                              <w:id w:val="765736160"/>
                              <w:placeholder>
                                <w:docPart w:val="3790034039614CA58B671ACF9F890A21"/>
                              </w:placeholder>
                              <w:dataBinding w:prefixMappings="xmlns:ns0='urn:microsoft-dynamics-nav/reports/Qlty_Certificate_of_Analysis/20401/'" w:xpath="/ns0:NavWordReportXmlPart[1]/ns0:CurrentInspection[1]/ns0:CurrentInspectionLine[1]/ns0:LabelField_Description[1]" w:storeItemID="{F00BF611-06BA-436C-902A-C0D5E8DF929B}"/>
                              <w15:color w:val="808080"/>
                              <w:text/>
                            </w:sdtPr>
                            <w:sdtContent>
                              <w:r w:rsidRPr="00FF64D1" w:rsidR="008477A7">
                                <w:rPr>
                                  <w:b/>
                                  <w:bCs/>
                                </w:rPr>
                                <w:t>LabelField_Description</w:t>
                              </w:r>
                            </w:sdtContent>
                          </w:sdt>
                          <w:sdt>
                            <w:sdtPr>
                              <w:alias w:val="WordDescription"/>
                              <w:tag w:val="#BC:InsertDataItem,DataItems/CurrentInspection/CurrentInspectionLine/WordDescription"/>
                              <w:id w:val="137690003"/>
                              <w:placeholder>
                                <w:docPart w:val="3790034039614CA58B671ACF9F890A21"/>
                              </w:placeholder>
                              <w:dataBinding w:prefixMappings="xmlns:ns0='urn:microsoft-dynamics-nav/reports/Qlty_Certificate_of_Analysis/20401/'" w:xpath="/ns0:NavWordReportXmlPart[1]/ns0:CurrentInspection[1]/ns0:CurrentInspectionLine[1]/ns0:WordDescription[1]" w:storeItemID="{F00BF611-06BA-436C-902A-C0D5E8DF929B}"/>
                              <w15:color w:val="808080"/>
                              <w:text/>
                            </w:sdtPr>
                            <w:sdtContent>
                              <w:r w:rsidR="008477A7">
                                <w:t>WordDescription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1980" w:type="dxa"/>
                        </w:tcPr>
                        <w:sdt>
                          <w:sdtPr>
                            <w:rPr>
                              <w:bCs/>
                            </w:rPr>
                            <w:alias w:val="Test_Value"/>
                            <w:tag w:val="#BC:InsertDataItem,DataItems/CurrentInspection/CurrentInspectionLine/Test_Value"/>
                            <w:id w:val="-689456924"/>
                            <w:placeholder>
                              <w:docPart w:val="74E56A02732E4B85B41C3B4B19F9A846"/>
                            </w:placeholder>
                            <w:dataBinding w:prefixMappings="xmlns:ns0='urn:microsoft-dynamics-nav/reports/Qlty_Certificate_of_Analysis/20401/'" w:xpath="/ns0:NavWordReportXmlPart[1]/ns0:CurrentInspection[1]/ns0:CurrentInspectionLine[1]/ns0:Test_Value[1]" w:storeItemID="{F00BF611-06BA-436C-902A-C0D5E8DF929B}"/>
                            <w15:color w:val="808080"/>
                            <w:text/>
                          </w:sdtPr>
                          <w:sdtContent>
                            <w:p w:rsidR="008477A7" w:rsidP="009B76C7" w:rsidRDefault="008477A7" w14:paraId="4FA2C6A6" w14:textId="77777777">
                              <w:pPr>
                                <w:framePr w:hSpace="180" w:wrap="around" w:hAnchor="text" w:vAnchor="text" w:y="230"/>
                              </w:pPr>
                              <w:r w:rsidRPr="00CD4894">
                                <w:rPr>
                                  <w:bCs/>
                                </w:rPr>
                                <w:t>Test_Value</w:t>
                              </w:r>
                            </w:p>
                          </w:sdtContent>
                        </w:sdt>
                      </w:tc>
                      <w:tc>
                        <w:tcPr>
                          <w:tcW w:w="1980" w:type="dxa"/>
                        </w:tcPr>
                        <w:p w:rsidRPr="00E976B4" w:rsidR="008477A7" w:rsidP="009B76C7" w:rsidRDefault="00000000" w14:paraId="32ABAB97" w14:textId="5C0F59B0">
                          <w:pPr>
                            <w:framePr w:hSpace="180" w:wrap="around" w:hAnchor="text" w:vAnchor="text" w:y="230"/>
                            <w:rPr>
                              <w:lang w:val="da-DK"/>
                            </w:rPr>
                          </w:pPr>
                          <w:sdt>
                            <w:sdtPr>
                              <w:rPr>
                                <w:lang w:val="da-DK"/>
                              </w:rPr>
                              <w:alias w:val="WordResultDescription"/>
                              <w:tag w:val="#BC:InsertDataItem,DataItems/CurrentInspection/CurrentInspectionLine/WordResultDescription"/>
                              <w:id w:val="-926574762"/>
                              <w:placeholder>
                                <w:docPart w:val="3790034039614CA58B671ACF9F890A21"/>
                              </w:placeholder>
                              <w:dataBinding w:prefixMappings="xmlns:ns0='urn:microsoft-dynamics-nav/reports/Qlty_Certificate_of_Analysis/20401/'" w:xpath="/ns0:NavWordReportXmlPart[1]/ns0:CurrentInspection[1]/ns0:CurrentInspectionLine[1]/ns0:WordResultDescription[1]" w:storeItemID="{F00BF611-06BA-436C-902A-C0D5E8DF929B}"/>
                              <w15:color w:val="808080"/>
                              <w:text/>
                            </w:sdtPr>
                            <w:sdtContent>
                              <w:r w:rsidR="008477A7">
                                <w:rPr>
                                  <w:lang w:val="da-DK"/>
                                </w:rPr>
                                <w:t>WordResultDescription</w:t>
                              </w:r>
                            </w:sdtContent>
                          </w:sdt>
                          <w:sdt>
                            <w:sdtP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lang w:val="da-DK"/>
                              </w:rPr>
                              <w:alias w:val="WordUnfavorableResultDescription"/>
                              <w:tag w:val="#BC:InsertDataItem,DataItems/CurrentInspection/CurrentInspectionLine/WordUnfavorableResultDescription"/>
                              <w:id w:val="-897057968"/>
                              <w:placeholder>
                                <w:docPart w:val="DefaultPlaceholder_-1854013440"/>
                              </w:placeholder>
                              <w15:dataBinding w:prefixMappings="xmlns:ns0='urn:microsoft-dynamics-nav/reports/Qlty_Certificate_of_Analysis/20401/' " w:xpath="/ns0:NavWordReportXmlPart[1]/ns0:CurrentInspection[1]/ns0:CurrentInspectionLine[1]/ns0:WordUnfavorableResultDescription[1]" w:storeItemID="{F00BF611-06BA-436C-902A-C0D5E8DF929B}" w16sdtdh:storeItemChecksum="ezCkJw=="/>
                            </w:sdtPr>
                            <w:sdtContent>
                              <w:r w:rsidR="009B76C7">
                                <w:rPr>
                                  <w:b/>
                                  <w:bCs/>
                                  <w:i/>
                                  <w:iCs/>
                                  <w:color w:val="C00000"/>
                                  <w:lang w:val="da-DK"/>
                                </w:rPr>
                                <w:t>WordUnfavorableResultDescription</w:t>
                              </w:r>
                            </w:sdtContent>
                          </w:sdt>
                        </w:p>
                      </w:tc>
                      <w:sdt>
                        <w:sdtPr>
                          <w:rPr>
                            <w:bCs/>
                          </w:rPr>
                          <w:alias w:val="PromptedResultConditionDescription_1"/>
                          <w:tag w:val="#BC:InsertDataItem,DataItems/CurrentInspection/CurrentInspectionLine/PromptedResultConditionDescription_1"/>
                          <w:id w:val="-1047610993"/>
                          <w:placeholder>
                            <w:docPart w:val="3790034039614CA58B671ACF9F890A21"/>
                          </w:placeholder>
                          <w:dataBinding w:prefixMappings="xmlns:ns0='urn:microsoft-dynamics-nav/reports/Qlty_Certificate_of_Analysis/20401/'" w:xpath="/ns0:NavWordReportXmlPart[1]/ns0:CurrentInspection[1]/ns0:CurrentInspectionLine[1]/ns0:PromptedResultConditionDescription_1[1]" w:storeItemID="{F00BF611-06BA-436C-902A-C0D5E8DF929B}"/>
                          <w15:color w:val="808080"/>
                          <w:text/>
                        </w:sdtPr>
                        <w:sdtContent>
                          <w:tc>
                            <w:tcPr>
                              <w:tcW w:w="1980" w:type="dxa"/>
                            </w:tcPr>
                            <w:p w:rsidRPr="00B451F7" w:rsidR="008477A7" w:rsidP="009B76C7" w:rsidRDefault="008477A7" w14:paraId="7EE29F29" w14:textId="77777777">
                              <w:pPr>
                                <w:framePr w:hSpace="180" w:wrap="around" w:hAnchor="text" w:vAnchor="text" w:y="230"/>
                                <w:rPr>
                                  <w:bCs/>
                                </w:rPr>
                              </w:pPr>
                              <w:r w:rsidRPr="00B451F7">
                                <w:rPr>
                                  <w:bCs/>
                                </w:rPr>
                                <w:t>PromptedResultConditionDescription_1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PromptedResultConditionDescription_2"/>
                          <w:tag w:val="#BC:InsertDataItem,DataItems/CurrentInspection/CurrentInspectionLine/PromptedResultConditionDescription_2"/>
                          <w:id w:val="759945394"/>
                          <w:placeholder>
                            <w:docPart w:val="3790034039614CA58B671ACF9F890A21"/>
                          </w:placeholder>
                          <w:dataBinding w:prefixMappings="xmlns:ns0='urn:microsoft-dynamics-nav/reports/Qlty_Certificate_of_Analysis/20401/'" w:xpath="/ns0:NavWordReportXmlPart[1]/ns0:CurrentInspection[1]/ns0:CurrentInspectionLine[1]/ns0:PromptedResultConditionDescription_2[1]" w:storeItemID="{F00BF611-06BA-436C-902A-C0D5E8DF929B}"/>
                          <w15:color w:val="808080"/>
                          <w:text/>
                        </w:sdtPr>
                        <w:sdtContent>
                          <w:tc>
                            <w:tcPr>
                              <w:tcW w:w="2361" w:type="dxa"/>
                            </w:tcPr>
                            <w:p w:rsidR="008477A7" w:rsidP="009B76C7" w:rsidRDefault="008477A7" w14:paraId="5700E9E5" w14:textId="77777777">
                              <w:pPr>
                                <w:framePr w:hSpace="180" w:wrap="around" w:hAnchor="text" w:vAnchor="text" w:y="230"/>
                              </w:pPr>
                              <w:r>
                                <w:t>PromptedResultConditionDescription_2</w:t>
                              </w:r>
                            </w:p>
                          </w:tc>
                        </w:sdtContent>
                      </w:sdt>
                    </w:tr>
                  </w:tbl>
                  <w:p w:rsidR="008477A7" w:rsidP="008477A7" w:rsidRDefault="008477A7" w14:paraId="4F290AC0" w14:textId="77777777"/>
                </w:tc>
                <w:tc>
                  <w:tcPr>
                    <w:tcW w:w="20" w:type="dxa"/>
                  </w:tcPr>
                  <w:p w:rsidR="008477A7" w:rsidP="008477A7" w:rsidRDefault="008477A7" w14:paraId="748E3AD8" w14:textId="77777777"/>
                </w:tc>
              </w:tr>
            </w:sdtContent>
          </w:sdt>
        </w:sdtContent>
      </w:sdt>
    </w:tbl>
    <w:p w:rsidR="005E23F6" w:rsidP="00F33B40" w:rsidRDefault="005E23F6" w14:paraId="4950A4D8" w14:textId="6554029E"/>
    <w:p w:rsidRPr="00877D19" w:rsidR="00D40C04" w:rsidP="00823D56" w:rsidRDefault="00D40C04" w14:paraId="5FF4ACCF" w14:textId="77777777">
      <w:pPr>
        <w:tabs>
          <w:tab w:val="left" w:pos="1843"/>
        </w:tabs>
        <w:rPr>
          <w:lang w:val="da-DK"/>
        </w:rPr>
      </w:pPr>
    </w:p>
    <w:tbl>
      <w:tblPr>
        <w:tblStyle w:val="TableGrid"/>
        <w:tblpPr w:leftFromText="180" w:rightFromText="180" w:vertAnchor="text" w:horzAnchor="margin" w:tblpY="157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720"/>
        <w:gridCol w:w="5040"/>
      </w:tblGrid>
      <w:tr w:rsidRPr="005E28AC" w:rsidR="00E54BEF" w:rsidTr="00B44B07" w14:paraId="1BDB436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"/>
        </w:trPr>
        <w:tc>
          <w:tcPr>
            <w:tcW w:w="4680" w:type="dxa"/>
            <w:tcBorders>
              <w:bottom w:val="single" w:color="000000" w:sz="8" w:space="0"/>
            </w:tcBorders>
          </w:tcPr>
          <w:p w:rsidRPr="004A3DF4" w:rsidR="00E54BEF" w:rsidP="00E54BEF" w:rsidRDefault="00000000" w14:paraId="0E2B5157" w14:textId="77777777">
            <w:pPr>
              <w:rPr>
                <w:b w:val="0"/>
                <w:bCs/>
              </w:rPr>
            </w:pPr>
            <w:sdt>
              <w:sdtPr>
                <w:rPr>
                  <w:bCs/>
                </w:rPr>
                <w:alias w:val="QltyInspection_Finished_By_UserName"/>
                <w:tag w:val="#BC:InsertDataItem,DataItems/CurrentInspection/QltyInspection_Finished_By_UserName"/>
                <w:id w:val="1856689696"/>
                <w:placeholder>
                  <w:docPart w:val="B67C658CB47845B593B5C3CBDACE3678"/>
                </w:placeholder>
                <w:dataBinding w:prefixMappings="xmlns:ns0='urn:microsoft-dynamics-nav/reports/Qlty_Certificate_of_Analysis/20401/'" w:xpath="/ns0:NavWordReportXmlPart[1]/ns0:CurrentInspection[1]/ns0:QltyInspection_Finished_By_UserName[1]" w:storeItemID="{F00BF611-06BA-436C-902A-C0D5E8DF929B}"/>
                <w15:color w:val="808080"/>
                <w:text/>
              </w:sdtPr>
              <w:sdtContent>
                <w:r w:rsidRPr="004A3DF4" w:rsidR="00E54BEF">
                  <w:rPr>
                    <w:b w:val="0"/>
                    <w:bCs/>
                  </w:rPr>
                  <w:t>QltyInspection_Finished_By_UserName</w:t>
                </w:r>
              </w:sdtContent>
            </w:sdt>
            <w:r w:rsidRPr="004A3DF4" w:rsidR="00E54BEF">
              <w:rPr>
                <w:b w:val="0"/>
                <w:bCs/>
              </w:rPr>
              <w:tab/>
            </w:r>
          </w:p>
        </w:tc>
        <w:tc>
          <w:tcPr>
            <w:tcW w:w="720" w:type="dxa"/>
          </w:tcPr>
          <w:p w:rsidRPr="005E28AC" w:rsidR="00E54BEF" w:rsidP="00E54BEF" w:rsidRDefault="00E54BEF" w14:paraId="2EDC2C1B" w14:textId="77777777">
            <w:pPr>
              <w:rPr>
                <w:rFonts w:cs="Segoe UI" w:asciiTheme="majorHAnsi" w:hAnsiTheme="majorHAnsi"/>
                <w:sz w:val="16"/>
                <w:szCs w:val="16"/>
              </w:rPr>
            </w:pPr>
          </w:p>
        </w:tc>
        <w:sdt>
          <w:sdtPr>
            <w:rPr>
              <w:bCs/>
            </w:rPr>
            <w:alias w:val="QltyInspection_Director_Name"/>
            <w:tag w:val="#BC:InsertDataItem,DataItems/CurrentInspection/QltyInspection_Director_Name"/>
            <w:id w:val="-545054532"/>
            <w:dataBinding w:prefixMappings="xmlns:ns0='urn:microsoft-dynamics-nav/reports/Qlty_Certificate_of_Analysis/20401/'" w:xpath="/ns0:NavWordReportXmlPart[1]/ns0:CurrentInspection[1]/ns0:QltyInspection_Director_Name[1]" w:storeItemID="{F00BF611-06BA-436C-902A-C0D5E8DF929B}"/>
            <w15:color w:val="808080"/>
            <w:text/>
          </w:sdtPr>
          <w:sdtContent>
            <w:tc>
              <w:tcPr>
                <w:tcW w:w="5040" w:type="dxa"/>
                <w:tcBorders>
                  <w:bottom w:val="single" w:color="000000" w:sz="8" w:space="0"/>
                </w:tcBorders>
              </w:tcPr>
              <w:p w:rsidRPr="005E28AC" w:rsidR="00E54BEF" w:rsidP="00E54BEF" w:rsidRDefault="00E54BEF" w14:paraId="4F94D5CF" w14:textId="77777777">
                <w:pPr>
                  <w:rPr>
                    <w:rFonts w:cs="Segoe UI" w:asciiTheme="majorHAnsi" w:hAnsiTheme="majorHAnsi"/>
                    <w:sz w:val="16"/>
                    <w:szCs w:val="16"/>
                  </w:rPr>
                </w:pPr>
                <w:r w:rsidRPr="00F56715">
                  <w:rPr>
                    <w:b w:val="0"/>
                    <w:bCs/>
                  </w:rPr>
                  <w:t>QltyInspection_Director_Name</w:t>
                </w:r>
              </w:p>
            </w:tc>
          </w:sdtContent>
        </w:sdt>
      </w:tr>
      <w:tr w:rsidRPr="00A82D16" w:rsidR="00E54BEF" w:rsidTr="00B44B07" w14:paraId="359D788B" w14:textId="77777777">
        <w:trPr>
          <w:trHeight w:val="133"/>
        </w:trPr>
        <w:sdt>
          <w:sdtPr>
            <w:rPr>
              <w:rFonts w:asciiTheme="majorHAnsi" w:hAnsiTheme="majorHAnsi"/>
              <w:i/>
              <w:iCs/>
              <w:szCs w:val="18"/>
            </w:rPr>
            <w:alias w:val="FinishedByNameLabel"/>
            <w:tag w:val="#BC:InsertDataItem,DataItems/CurrentInspection/FinishedByNameLabel"/>
            <w:id w:val="-232240568"/>
            <w:placeholder>
              <w:docPart w:val="C2AF25C769504355AEB45303815D2CC9"/>
            </w:placeholder>
            <w:dataBinding w:prefixMappings="xmlns:ns0='urn:microsoft-dynamics-nav/reports/Qlty_Certificate_of_Analysis/20401/'" w:xpath="/ns0:NavWordReportXmlPart[1]/ns0:CurrentInspection[1]/ns0:FinishedByNameLabel[1]" w:storeItemID="{F00BF611-06BA-436C-902A-C0D5E8DF929B}"/>
            <w15:color w:val="808080"/>
            <w:text/>
          </w:sdtPr>
          <w:sdtContent>
            <w:tc>
              <w:tcPr>
                <w:tcW w:w="4680" w:type="dxa"/>
                <w:tcBorders>
                  <w:top w:val="single" w:color="000000" w:sz="8" w:space="0"/>
                </w:tcBorders>
              </w:tcPr>
              <w:p w:rsidRPr="00A82D16" w:rsidR="00E54BEF" w:rsidP="00E54BEF" w:rsidRDefault="00E54BEF" w14:paraId="45B5EB7C" w14:textId="77777777">
                <w:pPr>
                  <w:rPr>
                    <w:rFonts w:asciiTheme="majorHAnsi" w:hAnsiTheme="majorHAnsi"/>
                    <w:szCs w:val="18"/>
                  </w:rPr>
                </w:pPr>
                <w:r w:rsidRPr="00972924">
                  <w:rPr>
                    <w:rFonts w:asciiTheme="majorHAnsi" w:hAnsiTheme="majorHAnsi"/>
                    <w:i/>
                    <w:iCs/>
                    <w:szCs w:val="18"/>
                  </w:rPr>
                  <w:t>FinishedByNameLabel</w:t>
                </w:r>
              </w:p>
            </w:tc>
          </w:sdtContent>
        </w:sdt>
        <w:tc>
          <w:tcPr>
            <w:tcW w:w="720" w:type="dxa"/>
          </w:tcPr>
          <w:p w:rsidRPr="00A82D16" w:rsidR="00E54BEF" w:rsidP="00E54BEF" w:rsidRDefault="00E54BEF" w14:paraId="6F17D3CD" w14:textId="77777777">
            <w:pPr>
              <w:rPr>
                <w:rFonts w:asciiTheme="majorHAnsi" w:hAnsiTheme="majorHAnsi"/>
                <w:szCs w:val="18"/>
              </w:rPr>
            </w:pPr>
          </w:p>
        </w:tc>
        <w:sdt>
          <w:sdtPr>
            <w:rPr>
              <w:rFonts w:asciiTheme="majorHAnsi" w:hAnsiTheme="majorHAnsi"/>
              <w:i/>
              <w:iCs/>
              <w:szCs w:val="18"/>
            </w:rPr>
            <w:alias w:val="ApproverNameLabel"/>
            <w:tag w:val="#BC:InsertDataItem,DataItems/CurrentInspection/ApproverNameLabel"/>
            <w:id w:val="-1418404052"/>
            <w:placeholder>
              <w:docPart w:val="E379C95834A540BC9E91426E2525ABD1"/>
            </w:placeholder>
            <w:dataBinding w:prefixMappings="xmlns:ns0='urn:microsoft-dynamics-nav/reports/Qlty_Certificate_of_Analysis/20401/'" w:xpath="/ns0:NavWordReportXmlPart[1]/ns0:CurrentInspection[1]/ns0:ApproverNameLabel[1]" w:storeItemID="{F00BF611-06BA-436C-902A-C0D5E8DF929B}"/>
            <w15:color w:val="808080"/>
            <w:text/>
          </w:sdtPr>
          <w:sdtContent>
            <w:tc>
              <w:tcPr>
                <w:tcW w:w="5040" w:type="dxa"/>
                <w:tcBorders>
                  <w:top w:val="single" w:color="000000" w:sz="8" w:space="0"/>
                </w:tcBorders>
              </w:tcPr>
              <w:p w:rsidRPr="00A82D16" w:rsidR="00E54BEF" w:rsidP="00E54BEF" w:rsidRDefault="00E54BEF" w14:paraId="002564ED" w14:textId="77777777">
                <w:pPr>
                  <w:rPr>
                    <w:rFonts w:asciiTheme="majorHAnsi" w:hAnsiTheme="majorHAnsi"/>
                    <w:szCs w:val="18"/>
                  </w:rPr>
                </w:pPr>
                <w:r w:rsidRPr="00972924">
                  <w:rPr>
                    <w:rFonts w:asciiTheme="majorHAnsi" w:hAnsiTheme="majorHAnsi"/>
                    <w:i/>
                    <w:iCs/>
                    <w:szCs w:val="18"/>
                  </w:rPr>
                  <w:t>ApproverNameLabel</w:t>
                </w:r>
              </w:p>
            </w:tc>
          </w:sdtContent>
        </w:sdt>
      </w:tr>
      <w:tr w:rsidRPr="00A82D16" w:rsidR="00E54BEF" w:rsidTr="00B44B07" w14:paraId="41123DA0" w14:textId="77777777">
        <w:tc>
          <w:tcPr>
            <w:tcW w:w="4680" w:type="dxa"/>
            <w:tcBorders>
              <w:bottom w:val="single" w:color="auto" w:sz="8" w:space="0"/>
            </w:tcBorders>
          </w:tcPr>
          <w:p w:rsidRPr="00310E59" w:rsidR="00E54BEF" w:rsidP="00E54BEF" w:rsidRDefault="00E54BEF" w14:paraId="21E52137" w14:textId="77777777">
            <w:pPr>
              <w:rPr>
                <w:rFonts w:asciiTheme="majorHAnsi" w:hAnsiTheme="majorHAnsi"/>
                <w:sz w:val="48"/>
                <w:szCs w:val="48"/>
              </w:rPr>
            </w:pPr>
          </w:p>
        </w:tc>
        <w:tc>
          <w:tcPr>
            <w:tcW w:w="720" w:type="dxa"/>
          </w:tcPr>
          <w:p w:rsidRPr="00A82D16" w:rsidR="00E54BEF" w:rsidP="00E54BEF" w:rsidRDefault="00E54BEF" w14:paraId="6E3801DC" w14:textId="77777777">
            <w:pPr>
              <w:rPr>
                <w:rFonts w:asciiTheme="majorHAnsi" w:hAnsiTheme="majorHAnsi"/>
                <w:szCs w:val="18"/>
              </w:rPr>
            </w:pPr>
          </w:p>
        </w:tc>
        <w:tc>
          <w:tcPr>
            <w:tcW w:w="5040" w:type="dxa"/>
            <w:tcBorders>
              <w:bottom w:val="single" w:color="auto" w:sz="8" w:space="0"/>
            </w:tcBorders>
          </w:tcPr>
          <w:p w:rsidRPr="00310E59" w:rsidR="00E54BEF" w:rsidP="00E54BEF" w:rsidRDefault="00E54BEF" w14:paraId="0C37505A" w14:textId="77777777">
            <w:pPr>
              <w:rPr>
                <w:rFonts w:asciiTheme="majorHAnsi" w:hAnsiTheme="majorHAnsi"/>
                <w:sz w:val="48"/>
                <w:szCs w:val="48"/>
              </w:rPr>
            </w:pPr>
          </w:p>
        </w:tc>
      </w:tr>
      <w:tr w:rsidRPr="00A82D16" w:rsidR="00E54BEF" w:rsidTr="00B44B07" w14:paraId="7232AC04" w14:textId="77777777">
        <w:sdt>
          <w:sdtPr>
            <w:rPr>
              <w:rFonts w:asciiTheme="majorHAnsi" w:hAnsiTheme="majorHAnsi"/>
              <w:i/>
              <w:iCs/>
              <w:szCs w:val="18"/>
            </w:rPr>
            <w:alias w:val="FinishedBySignatureLabel"/>
            <w:tag w:val="#BC:InsertDataItem,DataItems/CurrentInspection/FinishedBySignatureLabel"/>
            <w:id w:val="-810949395"/>
            <w:placeholder>
              <w:docPart w:val="7C09E3E9F9FA43929547569CAB677ABC"/>
            </w:placeholder>
            <w:dataBinding w:prefixMappings="xmlns:ns0='urn:microsoft-dynamics-nav/reports/Qlty_Certificate_of_Analysis/20401/'" w:xpath="/ns0:NavWordReportXmlPart[1]/ns0:CurrentInspection[1]/ns0:FinishedBySignatureLabel[1]" w:storeItemID="{F00BF611-06BA-436C-902A-C0D5E8DF929B}"/>
            <w15:color w:val="808080"/>
            <w:text/>
          </w:sdtPr>
          <w:sdtContent>
            <w:tc>
              <w:tcPr>
                <w:tcW w:w="4680" w:type="dxa"/>
                <w:tcBorders>
                  <w:top w:val="single" w:color="auto" w:sz="8" w:space="0"/>
                </w:tcBorders>
              </w:tcPr>
              <w:p w:rsidRPr="00A82D16" w:rsidR="00E54BEF" w:rsidP="00E54BEF" w:rsidRDefault="00E54BEF" w14:paraId="73D2EE0D" w14:textId="77777777">
                <w:pPr>
                  <w:rPr>
                    <w:rFonts w:asciiTheme="majorHAnsi" w:hAnsiTheme="majorHAnsi"/>
                    <w:szCs w:val="18"/>
                  </w:rPr>
                </w:pPr>
                <w:r w:rsidRPr="00972924">
                  <w:rPr>
                    <w:rFonts w:asciiTheme="majorHAnsi" w:hAnsiTheme="majorHAnsi"/>
                    <w:i/>
                    <w:iCs/>
                    <w:szCs w:val="18"/>
                  </w:rPr>
                  <w:t>FinishedBySignatureLabel</w:t>
                </w:r>
              </w:p>
            </w:tc>
          </w:sdtContent>
        </w:sdt>
        <w:tc>
          <w:tcPr>
            <w:tcW w:w="720" w:type="dxa"/>
          </w:tcPr>
          <w:p w:rsidRPr="00A82D16" w:rsidR="00E54BEF" w:rsidP="00E54BEF" w:rsidRDefault="00E54BEF" w14:paraId="7E035B22" w14:textId="77777777">
            <w:pPr>
              <w:rPr>
                <w:rFonts w:asciiTheme="majorHAnsi" w:hAnsiTheme="majorHAnsi"/>
                <w:szCs w:val="18"/>
              </w:rPr>
            </w:pPr>
          </w:p>
        </w:tc>
        <w:sdt>
          <w:sdtPr>
            <w:rPr>
              <w:rFonts w:asciiTheme="majorHAnsi" w:hAnsiTheme="majorHAnsi"/>
              <w:i/>
              <w:iCs/>
              <w:szCs w:val="18"/>
            </w:rPr>
            <w:alias w:val="ApproverSignatureLabel"/>
            <w:tag w:val="#BC:InsertDataItem,DataItems/CurrentInspection/ApproverSignatureLabel"/>
            <w:id w:val="-1201467873"/>
            <w:placeholder>
              <w:docPart w:val="516ADEECF605429B8C18ADC864834E49"/>
            </w:placeholder>
            <w:dataBinding w:prefixMappings="xmlns:ns0='urn:microsoft-dynamics-nav/reports/Qlty_Certificate_of_Analysis/20401/'" w:xpath="/ns0:NavWordReportXmlPart[1]/ns0:CurrentInspection[1]/ns0:ApproverSignatureLabel[1]" w:storeItemID="{F00BF611-06BA-436C-902A-C0D5E8DF929B}"/>
            <w15:color w:val="808080"/>
            <w:text/>
          </w:sdtPr>
          <w:sdtContent>
            <w:tc>
              <w:tcPr>
                <w:tcW w:w="5040" w:type="dxa"/>
                <w:tcBorders>
                  <w:top w:val="single" w:color="auto" w:sz="8" w:space="0"/>
                </w:tcBorders>
              </w:tcPr>
              <w:p w:rsidRPr="00A82D16" w:rsidR="00E54BEF" w:rsidP="00E54BEF" w:rsidRDefault="00E54BEF" w14:paraId="61CC35A3" w14:textId="77777777">
                <w:pPr>
                  <w:rPr>
                    <w:rFonts w:asciiTheme="majorHAnsi" w:hAnsiTheme="majorHAnsi"/>
                    <w:szCs w:val="18"/>
                  </w:rPr>
                </w:pPr>
                <w:r w:rsidRPr="00972924">
                  <w:rPr>
                    <w:rFonts w:asciiTheme="majorHAnsi" w:hAnsiTheme="majorHAnsi"/>
                    <w:i/>
                    <w:iCs/>
                    <w:szCs w:val="18"/>
                  </w:rPr>
                  <w:t>ApproverSignatureLabel</w:t>
                </w:r>
              </w:p>
            </w:tc>
          </w:sdtContent>
        </w:sdt>
      </w:tr>
      <w:tr w:rsidRPr="00A82D16" w:rsidR="00E54BEF" w:rsidTr="00B44B07" w14:paraId="05D7645F" w14:textId="77777777">
        <w:tc>
          <w:tcPr>
            <w:tcW w:w="4680" w:type="dxa"/>
            <w:tcBorders>
              <w:bottom w:val="single" w:color="auto" w:sz="8" w:space="0"/>
            </w:tcBorders>
          </w:tcPr>
          <w:p w:rsidRPr="00310E59" w:rsidR="00E54BEF" w:rsidP="00E54BEF" w:rsidRDefault="00E54BEF" w14:paraId="5A6C4188" w14:textId="77777777">
            <w:pPr>
              <w:rPr>
                <w:rFonts w:asciiTheme="majorHAnsi" w:hAnsiTheme="majorHAnsi"/>
                <w:sz w:val="16"/>
                <w:szCs w:val="16"/>
              </w:rPr>
            </w:pPr>
          </w:p>
          <w:sdt>
            <w:sdtPr>
              <w:rPr>
                <w:rFonts w:asciiTheme="majorHAnsi" w:hAnsiTheme="majorHAnsi"/>
                <w:szCs w:val="18"/>
              </w:rPr>
              <w:alias w:val="FinishedDateOnly"/>
              <w:tag w:val="#BC:InsertDataItem,DataItems/CurrentInspection/FinishedDateOnly"/>
              <w:id w:val="-1399746756"/>
              <w:placeholder>
                <w:docPart w:val="338FD41D27814A389E4025B4907C7E04"/>
              </w:placeholder>
              <w:dataBinding w:prefixMappings="xmlns:ns0='urn:microsoft-dynamics-nav/reports/Qlty_Certificate_of_Analysis/20401/'" w:xpath="/ns0:NavWordReportXmlPart[1]/ns0:CurrentInspection[1]/ns0:FinishedDateOnly[1]" w:storeItemID="{F00BF611-06BA-436C-902A-C0D5E8DF929B}"/>
              <w15:color w:val="808080"/>
              <w:text/>
            </w:sdtPr>
            <w:sdtContent>
              <w:p w:rsidRPr="00A82D16" w:rsidR="00E54BEF" w:rsidP="00E54BEF" w:rsidRDefault="008B2363" w14:paraId="061AF4F2" w14:textId="61678CF9">
                <w:pPr>
                  <w:rPr>
                    <w:rFonts w:asciiTheme="majorHAnsi" w:hAnsiTheme="majorHAnsi"/>
                    <w:szCs w:val="18"/>
                  </w:rPr>
                </w:pPr>
                <w:r>
                  <w:rPr>
                    <w:rFonts w:asciiTheme="majorHAnsi" w:hAnsiTheme="majorHAnsi"/>
                    <w:szCs w:val="18"/>
                  </w:rPr>
                  <w:t>QltyInspection_Finished_Date</w:t>
                </w:r>
              </w:p>
            </w:sdtContent>
          </w:sdt>
        </w:tc>
        <w:tc>
          <w:tcPr>
            <w:tcW w:w="720" w:type="dxa"/>
          </w:tcPr>
          <w:p w:rsidRPr="00A82D16" w:rsidR="00E54BEF" w:rsidP="00E54BEF" w:rsidRDefault="00E54BEF" w14:paraId="5333A907" w14:textId="77777777">
            <w:pPr>
              <w:rPr>
                <w:rFonts w:asciiTheme="majorHAnsi" w:hAnsiTheme="majorHAnsi"/>
                <w:szCs w:val="18"/>
              </w:rPr>
            </w:pPr>
          </w:p>
        </w:tc>
        <w:tc>
          <w:tcPr>
            <w:tcW w:w="5040" w:type="dxa"/>
            <w:tcBorders>
              <w:bottom w:val="single" w:color="auto" w:sz="8" w:space="0"/>
            </w:tcBorders>
          </w:tcPr>
          <w:p w:rsidRPr="00310E59" w:rsidR="00E54BEF" w:rsidP="00E54BEF" w:rsidRDefault="00E54BEF" w14:paraId="0CBDAA7E" w14:textId="77777777">
            <w:pPr>
              <w:rPr>
                <w:rFonts w:asciiTheme="majorHAnsi" w:hAnsiTheme="majorHAnsi"/>
                <w:sz w:val="16"/>
                <w:szCs w:val="16"/>
              </w:rPr>
            </w:pPr>
          </w:p>
          <w:sdt>
            <w:sdtPr>
              <w:rPr>
                <w:rFonts w:asciiTheme="majorHAnsi" w:hAnsiTheme="majorHAnsi"/>
                <w:szCs w:val="18"/>
              </w:rPr>
              <w:alias w:val="FinishedDateOnly"/>
              <w:tag w:val="#BC:InsertDataItem,DataItems/CurrentInspection/FinishedDateOnly"/>
              <w:id w:val="-1795050066"/>
              <w:placeholder>
                <w:docPart w:val="D85163AD4CD240FC8AED1BBE3E10791B"/>
              </w:placeholder>
              <w:dataBinding w:prefixMappings="xmlns:ns0='urn:microsoft-dynamics-nav/reports/Qlty_Certificate_of_Analysis/20401/'" w:xpath="/ns0:NavWordReportXmlPart[1]/ns0:CurrentInspection[1]/ns0:FinishedDateOnly[1]" w:storeItemID="{F00BF611-06BA-436C-902A-C0D5E8DF929B}"/>
              <w15:color w:val="808080"/>
              <w:text/>
            </w:sdtPr>
            <w:sdtContent>
              <w:p w:rsidRPr="00A82D16" w:rsidR="00E54BEF" w:rsidP="00E54BEF" w:rsidRDefault="008B2363" w14:paraId="63426988" w14:textId="79694925">
                <w:pPr>
                  <w:rPr>
                    <w:rFonts w:asciiTheme="majorHAnsi" w:hAnsiTheme="majorHAnsi"/>
                    <w:szCs w:val="18"/>
                  </w:rPr>
                </w:pPr>
                <w:r>
                  <w:rPr>
                    <w:rFonts w:asciiTheme="majorHAnsi" w:hAnsiTheme="majorHAnsi"/>
                    <w:szCs w:val="18"/>
                  </w:rPr>
                  <w:t>QltyInspection_Finished_Date</w:t>
                </w:r>
              </w:p>
            </w:sdtContent>
          </w:sdt>
        </w:tc>
      </w:tr>
      <w:tr w:rsidRPr="00A82D16" w:rsidR="00E54BEF" w:rsidTr="00B44B07" w14:paraId="623EE6E4" w14:textId="77777777">
        <w:trPr>
          <w:trHeight w:val="27"/>
        </w:trPr>
        <w:tc>
          <w:tcPr>
            <w:tcW w:w="4680" w:type="dxa"/>
            <w:tcBorders>
              <w:top w:val="single" w:color="auto" w:sz="8" w:space="0"/>
            </w:tcBorders>
          </w:tcPr>
          <w:sdt>
            <w:sdtPr>
              <w:rPr>
                <w:rFonts w:asciiTheme="majorHAnsi" w:hAnsiTheme="majorHAnsi"/>
                <w:i/>
                <w:iCs/>
                <w:szCs w:val="18"/>
              </w:rPr>
              <w:alias w:val="DateLabel"/>
              <w:tag w:val="#BC:InsertDataItem,Labels/DateLabel"/>
              <w:id w:val="-1723212332"/>
              <w:placeholder>
                <w:docPart w:val="ABE749CAE689432B944C8436875552F6"/>
              </w:placeholder>
              <w:dataBinding w:prefixMappings="xmlns:ns0='urn:microsoft-dynamics-nav/reports/Qlty_Certificate_of_Analysis/20401/'" w:xpath="/ns0:NavWordReportXmlPart[1]/ns0:Labels[1]/ns0:DateLabel[1]" w:storeItemID="{F00BF611-06BA-436C-902A-C0D5E8DF929B}"/>
              <w15:color w:val="808080"/>
              <w:text/>
            </w:sdtPr>
            <w:sdtContent>
              <w:p w:rsidRPr="00051765" w:rsidR="00E54BEF" w:rsidP="00E54BEF" w:rsidRDefault="00E54BEF" w14:paraId="291F6154" w14:textId="538D7E25">
                <w:pPr>
                  <w:rPr>
                    <w:rFonts w:asciiTheme="majorHAnsi" w:hAnsiTheme="majorHAnsi"/>
                    <w:i/>
                    <w:iCs/>
                    <w:szCs w:val="18"/>
                  </w:rPr>
                </w:pPr>
                <w:r w:rsidRPr="00051765">
                  <w:rPr>
                    <w:rFonts w:asciiTheme="majorHAnsi" w:hAnsiTheme="majorHAnsi"/>
                    <w:i/>
                    <w:iCs/>
                    <w:szCs w:val="18"/>
                  </w:rPr>
                  <w:t>DateLabel</w:t>
                </w:r>
              </w:p>
            </w:sdtContent>
          </w:sdt>
        </w:tc>
        <w:tc>
          <w:tcPr>
            <w:tcW w:w="720" w:type="dxa"/>
          </w:tcPr>
          <w:p w:rsidRPr="00A82D16" w:rsidR="00E54BEF" w:rsidP="00E54BEF" w:rsidRDefault="00E54BEF" w14:paraId="33E58FFC" w14:textId="77777777">
            <w:pPr>
              <w:rPr>
                <w:rFonts w:asciiTheme="majorHAnsi" w:hAnsiTheme="majorHAnsi"/>
                <w:szCs w:val="18"/>
              </w:rPr>
            </w:pPr>
          </w:p>
        </w:tc>
        <w:tc>
          <w:tcPr>
            <w:tcW w:w="5040" w:type="dxa"/>
            <w:tcBorders>
              <w:top w:val="single" w:color="auto" w:sz="8" w:space="0"/>
            </w:tcBorders>
          </w:tcPr>
          <w:sdt>
            <w:sdtPr>
              <w:rPr>
                <w:rFonts w:asciiTheme="majorHAnsi" w:hAnsiTheme="majorHAnsi"/>
                <w:i/>
                <w:iCs/>
                <w:szCs w:val="18"/>
              </w:rPr>
              <w:alias w:val="DateLabel"/>
              <w:tag w:val="#BC:InsertDataItem,Labels/DateLabel"/>
              <w:id w:val="-933739439"/>
              <w:placeholder>
                <w:docPart w:val="5F8A664339324F15A349B007BF8B363C"/>
              </w:placeholder>
              <w:dataBinding w:prefixMappings="xmlns:ns0='urn:microsoft-dynamics-nav/reports/Qlty_Certificate_of_Analysis/20401/'" w:xpath="/ns0:NavWordReportXmlPart[1]/ns0:Labels[1]/ns0:DateLabel[1]" w:storeItemID="{F00BF611-06BA-436C-902A-C0D5E8DF929B}"/>
              <w15:color w:val="808080"/>
              <w:text/>
            </w:sdtPr>
            <w:sdtContent>
              <w:p w:rsidRPr="00972924" w:rsidR="00E54BEF" w:rsidP="00E54BEF" w:rsidRDefault="00E54BEF" w14:paraId="08D1806E" w14:textId="77777777">
                <w:pPr>
                  <w:rPr>
                    <w:rFonts w:asciiTheme="majorHAnsi" w:hAnsiTheme="majorHAnsi"/>
                    <w:i/>
                    <w:iCs/>
                    <w:szCs w:val="18"/>
                  </w:rPr>
                </w:pPr>
                <w:r w:rsidRPr="00972924">
                  <w:rPr>
                    <w:rFonts w:asciiTheme="majorHAnsi" w:hAnsiTheme="majorHAnsi"/>
                    <w:i/>
                    <w:iCs/>
                    <w:szCs w:val="18"/>
                  </w:rPr>
                  <w:t>DateLabel</w:t>
                </w:r>
              </w:p>
            </w:sdtContent>
          </w:sdt>
          <w:p w:rsidRPr="00A82D16" w:rsidR="00E54BEF" w:rsidP="00E54BEF" w:rsidRDefault="00E54BEF" w14:paraId="6838B32E" w14:textId="77777777">
            <w:pPr>
              <w:rPr>
                <w:rFonts w:asciiTheme="majorHAnsi" w:hAnsiTheme="majorHAnsi"/>
                <w:szCs w:val="18"/>
              </w:rPr>
            </w:pPr>
          </w:p>
        </w:tc>
      </w:tr>
    </w:tbl>
    <w:p w:rsidR="006F6579" w:rsidP="003E12D1" w:rsidRDefault="006F6579" w14:paraId="43D20F23" w14:textId="77777777">
      <w:pPr>
        <w:spacing w:line="259" w:lineRule="auto"/>
      </w:pPr>
    </w:p>
    <w:sectPr w:rsidR="006F6579" w:rsidSect="002F467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890" w:right="720" w:bottom="1440" w:left="720" w:header="18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C0C4E" w:rsidP="00323AF3" w:rsidRDefault="004C0C4E" w14:paraId="205F1EE3" w14:textId="77777777">
      <w:pPr>
        <w:spacing w:after="0" w:line="240" w:lineRule="auto"/>
      </w:pPr>
      <w:r>
        <w:separator/>
      </w:r>
    </w:p>
  </w:endnote>
  <w:endnote w:type="continuationSeparator" w:id="0">
    <w:p w:rsidR="004C0C4E" w:rsidP="00323AF3" w:rsidRDefault="004C0C4E" w14:paraId="74AE641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itka Text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A386A" w:rsidRDefault="00EA386A" w14:paraId="0148DBB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5671828"/>
      <w:docPartObj>
        <w:docPartGallery w:val="Page Numbers (Top of Page)"/>
        <w:docPartUnique/>
      </w:docPartObj>
    </w:sdtPr>
    <w:sdtEndPr>
      <w:rPr>
        <w:rStyle w:val="SidetalpaginaChar"/>
        <w:kern w:val="0"/>
      </w:rPr>
    </w:sdtEndPr>
    <w:sdtContent>
      <w:p w:rsidR="00D56D3C" w:rsidP="009562AD" w:rsidRDefault="00000000" w14:paraId="24BA5E7E" w14:textId="1A10DBB9">
        <w:pPr>
          <w:pStyle w:val="Style1"/>
          <w:jc w:val="right"/>
        </w:pPr>
        <w:sdt>
          <w:sdtPr>
            <w:rPr>
              <w:rStyle w:val="SidetalpaginaChar"/>
            </w:rPr>
            <w:alias w:val="PageLabel"/>
            <w:tag w:val="#BC:InsertDataItem,Labels/PageLabel"/>
            <w:id w:val="-934898807"/>
            <w:placeholder>
              <w:docPart w:val="D749E14C960744E2B461D0D5C759A3D1"/>
            </w:placeholder>
            <w:dataBinding w:prefixMappings="xmlns:ns0='urn:microsoft-dynamics-nav/reports/Qlty_Certificate_of_Analysis/20401/' " w:xpath="/ns0:NavWordReportXmlPart[1]/ns0:Labels[1]/ns0:PageLabel[1]" w:storeItemID="{F00BF611-06BA-436C-902A-C0D5E8DF929B}"/>
            <w:text/>
          </w:sdtPr>
          <w:sdtContent>
            <w:r w:rsidR="006F6579">
              <w:rPr>
                <w:rStyle w:val="SidetalpaginaChar"/>
              </w:rPr>
              <w:t>PageLabel</w:t>
            </w:r>
          </w:sdtContent>
        </w:sdt>
        <w:r w:rsidRPr="004D0051" w:rsidR="006F6579">
          <w:rPr>
            <w:rStyle w:val="SidetalpaginaChar"/>
          </w:rPr>
          <w:t xml:space="preserve"> </w:t>
        </w:r>
        <w:r w:rsidRPr="004D0051" w:rsidR="009D2002">
          <w:rPr>
            <w:rStyle w:val="SidetalpaginaChar"/>
          </w:rPr>
          <w:fldChar w:fldCharType="begin"/>
        </w:r>
        <w:r w:rsidRPr="004D0051" w:rsidR="009D2002">
          <w:rPr>
            <w:rStyle w:val="SidetalpaginaChar"/>
          </w:rPr>
          <w:instrText xml:space="preserve"> PAGE </w:instrText>
        </w:r>
        <w:r w:rsidRPr="004D0051" w:rsidR="009D2002">
          <w:rPr>
            <w:rStyle w:val="SidetalpaginaChar"/>
          </w:rPr>
          <w:fldChar w:fldCharType="separate"/>
        </w:r>
        <w:r w:rsidR="009D2002">
          <w:rPr>
            <w:rStyle w:val="SidetalpaginaChar"/>
          </w:rPr>
          <w:t>1</w:t>
        </w:r>
        <w:r w:rsidRPr="004D0051" w:rsidR="009D2002">
          <w:rPr>
            <w:rStyle w:val="SidetalpaginaChar"/>
          </w:rPr>
          <w:fldChar w:fldCharType="end"/>
        </w:r>
        <w:r w:rsidRPr="004D0051" w:rsidR="009D2002">
          <w:rPr>
            <w:rStyle w:val="SidetalpaginaChar"/>
          </w:rPr>
          <w:t xml:space="preserve"> </w:t>
        </w:r>
        <w:r w:rsidR="006F6579">
          <w:rPr>
            <w:rStyle w:val="SidetalpaginaChar"/>
          </w:rPr>
          <w:t>/</w:t>
        </w:r>
        <w:r w:rsidRPr="004D0051" w:rsidR="009D2002">
          <w:rPr>
            <w:rStyle w:val="SidetalpaginaChar"/>
          </w:rPr>
          <w:t xml:space="preserve"> </w:t>
        </w:r>
        <w:r w:rsidRPr="004D0051" w:rsidR="009D2002">
          <w:rPr>
            <w:rStyle w:val="SidetalpaginaChar"/>
          </w:rPr>
          <w:fldChar w:fldCharType="begin"/>
        </w:r>
        <w:r w:rsidRPr="004D0051" w:rsidR="009D2002">
          <w:rPr>
            <w:rStyle w:val="SidetalpaginaChar"/>
          </w:rPr>
          <w:instrText xml:space="preserve"> NUMPAGES  </w:instrText>
        </w:r>
        <w:r w:rsidRPr="004D0051" w:rsidR="009D2002">
          <w:rPr>
            <w:rStyle w:val="SidetalpaginaChar"/>
          </w:rPr>
          <w:fldChar w:fldCharType="separate"/>
        </w:r>
        <w:r w:rsidR="009D2002">
          <w:rPr>
            <w:rStyle w:val="SidetalpaginaChar"/>
          </w:rPr>
          <w:t>2</w:t>
        </w:r>
        <w:r w:rsidRPr="004D0051" w:rsidR="009D2002">
          <w:rPr>
            <w:rStyle w:val="SidetalpaginaChar"/>
          </w:rPr>
          <w:fldChar w:fldCharType="end"/>
        </w:r>
      </w:p>
    </w:sdtContent>
  </w:sdt>
  <w:p w:rsidR="00D56D3C" w:rsidRDefault="00D56D3C" w14:paraId="73885C65" w14:textId="77777777">
    <w:pPr>
      <w:pStyle w:val="Footer"/>
    </w:pPr>
  </w:p>
  <w:p w:rsidR="009D2002" w:rsidRDefault="009D2002" w14:paraId="00F93B7C" w14:textId="77777777">
    <w:pPr>
      <w:pStyle w:val="Footer"/>
    </w:pPr>
  </w:p>
  <w:p w:rsidRPr="002C0F1E" w:rsidR="009D2002" w:rsidRDefault="009D2002" w14:paraId="1B9E0AAF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66" w:type="dxa"/>
      <w:tblLook w:val="04A0" w:firstRow="1" w:lastRow="0" w:firstColumn="1" w:lastColumn="0" w:noHBand="0" w:noVBand="1"/>
    </w:tblPr>
    <w:tblGrid>
      <w:gridCol w:w="3503"/>
      <w:gridCol w:w="3421"/>
      <w:gridCol w:w="1010"/>
      <w:gridCol w:w="2532"/>
    </w:tblGrid>
    <w:tr w:rsidR="00B33C96" w:rsidTr="00F758CA" w14:paraId="16D14F8C" w14:textId="44F3F84A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53"/>
      </w:trPr>
      <w:sdt>
        <w:sdtPr>
          <w:alias w:val="HomePageLabel"/>
          <w:tag w:val="#BC:InsertDataItem,DataItems/CurrentInspection/HomePageLabel"/>
          <w:id w:val="-859202947"/>
          <w:placeholder>
            <w:docPart w:val="DefaultPlaceholder_-1854013440"/>
          </w:placeholder>
          <w:dataBinding w:prefixMappings="xmlns:ns0='urn:microsoft-dynamics-nav/reports/Qlty_Certificate_of_Analysis/20401/'" w:xpath="/ns0:NavWordReportXmlPart[1]/ns0:CurrentInspection[1]/ns0:HomePageLabel[1]" w:storeItemID="{F00BF611-06BA-436C-902A-C0D5E8DF929B}"/>
          <w15:color w:val="808080"/>
          <w:text/>
        </w:sdtPr>
        <w:sdtContent>
          <w:tc>
            <w:tcPr>
              <w:tcW w:w="3530" w:type="dxa"/>
              <w:vAlign w:val="center"/>
            </w:tcPr>
            <w:p w:rsidRPr="00B55975" w:rsidR="00B33C96" w:rsidP="00516ED8" w:rsidRDefault="004B081A" w14:paraId="0C1DC712" w14:textId="788B42F4">
              <w:r>
                <w:t>HomePageLabel</w:t>
              </w:r>
            </w:p>
          </w:tc>
        </w:sdtContent>
      </w:sdt>
      <w:sdt>
        <w:sdtPr>
          <w:rPr>
            <w:lang w:val="da-DK"/>
          </w:rPr>
          <w:alias w:val="PhoneNoLabel"/>
          <w:tag w:val="#BC:InsertDataItem,DataItems/CurrentInspection/PhoneNoLabel"/>
          <w:id w:val="-1941904247"/>
          <w:placeholder>
            <w:docPart w:val="DefaultPlaceholder_-1854013440"/>
          </w:placeholder>
          <w:dataBinding w:prefixMappings="xmlns:ns0='urn:microsoft-dynamics-nav/reports/Qlty_Certificate_of_Analysis/20401/'" w:xpath="/ns0:NavWordReportXmlPart[1]/ns0:CurrentInspection[1]/ns0:PhoneNoLabel[1]" w:storeItemID="{F00BF611-06BA-436C-902A-C0D5E8DF929B}"/>
          <w15:color w:val="808080"/>
          <w:text/>
        </w:sdtPr>
        <w:sdtContent>
          <w:tc>
            <w:tcPr>
              <w:tcW w:w="3449" w:type="dxa"/>
              <w:vAlign w:val="center"/>
            </w:tcPr>
            <w:p w:rsidRPr="004B081A" w:rsidR="00B33C96" w:rsidP="00516ED8" w:rsidRDefault="004B081A" w14:paraId="3434D42C" w14:textId="4B711EF1">
              <w:pPr>
                <w:rPr>
                  <w:lang w:val="da-DK"/>
                </w:rPr>
              </w:pPr>
              <w:r>
                <w:rPr>
                  <w:lang w:val="da-DK"/>
                </w:rPr>
                <w:t>PhoneNoLabel</w:t>
              </w:r>
            </w:p>
          </w:tc>
        </w:sdtContent>
      </w:sdt>
      <w:sdt>
        <w:sdtPr>
          <w:rPr>
            <w:lang w:val="da-DK"/>
          </w:rPr>
          <w:alias w:val="EmailLabel"/>
          <w:tag w:val="#BC:InsertDataItem,DataItems/CurrentInspection/EmailLabel"/>
          <w:id w:val="116422885"/>
          <w:placeholder>
            <w:docPart w:val="DefaultPlaceholder_-1854013440"/>
          </w:placeholder>
          <w:dataBinding w:prefixMappings="xmlns:ns0='urn:microsoft-dynamics-nav/reports/Qlty_Certificate_of_Analysis/20401/'" w:xpath="/ns0:NavWordReportXmlPart[1]/ns0:CurrentInspection[1]/ns0:EmailLabel[1]" w:storeItemID="{F00BF611-06BA-436C-902A-C0D5E8DF929B}"/>
          <w15:color w:val="808080"/>
          <w:text/>
        </w:sdtPr>
        <w:sdtContent>
          <w:tc>
            <w:tcPr>
              <w:tcW w:w="930" w:type="dxa"/>
              <w:vAlign w:val="center"/>
            </w:tcPr>
            <w:p w:rsidRPr="004B081A" w:rsidR="00B33C96" w:rsidP="00516ED8" w:rsidRDefault="004B081A" w14:paraId="7EB8E90B" w14:textId="3A4B37FC">
              <w:pPr>
                <w:rPr>
                  <w:lang w:val="da-DK"/>
                </w:rPr>
              </w:pPr>
              <w:r>
                <w:rPr>
                  <w:lang w:val="da-DK"/>
                </w:rPr>
                <w:t>EmailLabel</w:t>
              </w:r>
            </w:p>
          </w:tc>
        </w:sdtContent>
      </w:sdt>
      <w:tc>
        <w:tcPr>
          <w:tcW w:w="2557" w:type="dxa"/>
        </w:tcPr>
        <w:p w:rsidRPr="00B55975" w:rsidR="00B33C96" w:rsidP="00516ED8" w:rsidRDefault="00B33C96" w14:paraId="5E890DBE" w14:textId="77777777"/>
      </w:tc>
    </w:tr>
    <w:tr w:rsidR="00B33C96" w:rsidTr="00F758CA" w14:paraId="736A49DA" w14:textId="771EECCC">
      <w:trPr>
        <w:trHeight w:val="253"/>
      </w:trPr>
      <w:tc>
        <w:tcPr>
          <w:tcW w:w="3530" w:type="dxa"/>
          <w:vAlign w:val="center"/>
        </w:tcPr>
        <w:p w:rsidRPr="00B55975" w:rsidR="00B33C96" w:rsidP="00516ED8" w:rsidRDefault="00000000" w14:paraId="2A80E6E8" w14:textId="7080C1D6">
          <w:sdt>
            <w:sdtPr>
              <w:alias w:val="HomePageValue"/>
              <w:tag w:val="#BC:InsertDataItem,DataItems/CurrentInspection/HomePageValue"/>
              <w:id w:val="-823122945"/>
              <w:placeholder>
                <w:docPart w:val="DefaultPlaceholder_-1854013440"/>
              </w:placeholder>
              <w:dataBinding w:prefixMappings="xmlns:ns0='urn:microsoft-dynamics-nav/reports/Qlty_Certificate_of_Analysis/20401/'" w:xpath="/ns0:NavWordReportXmlPart[1]/ns0:CurrentInspection[1]/ns0:HomePageValue[1]" w:storeItemID="{F00BF611-06BA-436C-902A-C0D5E8DF929B}"/>
              <w15:color w:val="808080"/>
              <w:text/>
            </w:sdtPr>
            <w:sdtContent>
              <w:r w:rsidR="004B081A">
                <w:t>HomePageValue</w:t>
              </w:r>
            </w:sdtContent>
          </w:sdt>
        </w:p>
      </w:tc>
      <w:sdt>
        <w:sdtPr>
          <w:rPr>
            <w:lang w:val="da-DK"/>
          </w:rPr>
          <w:alias w:val="PhoneNoValue"/>
          <w:tag w:val="#BC:InsertDataItem,DataItems/CurrentInspection/PhoneNoValue"/>
          <w:id w:val="625746486"/>
          <w:placeholder>
            <w:docPart w:val="DefaultPlaceholder_-1854013440"/>
          </w:placeholder>
          <w:dataBinding w:prefixMappings="xmlns:ns0='urn:microsoft-dynamics-nav/reports/Qlty_Certificate_of_Analysis/20401/'" w:xpath="/ns0:NavWordReportXmlPart[1]/ns0:CurrentInspection[1]/ns0:PhoneNoValue[1]" w:storeItemID="{F00BF611-06BA-436C-902A-C0D5E8DF929B}"/>
          <w15:color w:val="808080"/>
          <w:text/>
        </w:sdtPr>
        <w:sdtContent>
          <w:tc>
            <w:tcPr>
              <w:tcW w:w="3449" w:type="dxa"/>
              <w:vAlign w:val="center"/>
            </w:tcPr>
            <w:p w:rsidRPr="004B081A" w:rsidR="00B33C96" w:rsidP="00516ED8" w:rsidRDefault="004B081A" w14:paraId="2E270A1B" w14:textId="48F74D0E">
              <w:pPr>
                <w:rPr>
                  <w:lang w:val="da-DK"/>
                </w:rPr>
              </w:pPr>
              <w:r>
                <w:rPr>
                  <w:lang w:val="da-DK"/>
                </w:rPr>
                <w:t>PhoneNoValue</w:t>
              </w:r>
            </w:p>
          </w:tc>
        </w:sdtContent>
      </w:sdt>
      <w:sdt>
        <w:sdtPr>
          <w:rPr>
            <w:lang w:val="da-DK"/>
          </w:rPr>
          <w:alias w:val="EmailValue"/>
          <w:tag w:val="#BC:InsertDataItem,DataItems/CurrentInspection/EmailValue"/>
          <w:id w:val="-605810453"/>
          <w:placeholder>
            <w:docPart w:val="DefaultPlaceholder_-1854013440"/>
          </w:placeholder>
          <w:dataBinding w:prefixMappings="xmlns:ns0='urn:microsoft-dynamics-nav/reports/Qlty_Certificate_of_Analysis/20401/'" w:xpath="/ns0:NavWordReportXmlPart[1]/ns0:CurrentInspection[1]/ns0:EmailValue[1]" w:storeItemID="{F00BF611-06BA-436C-902A-C0D5E8DF929B}"/>
          <w15:color w:val="808080"/>
          <w:text/>
        </w:sdtPr>
        <w:sdtContent>
          <w:tc>
            <w:tcPr>
              <w:tcW w:w="930" w:type="dxa"/>
              <w:vAlign w:val="center"/>
            </w:tcPr>
            <w:p w:rsidRPr="004B081A" w:rsidR="00B33C96" w:rsidP="00516ED8" w:rsidRDefault="004B081A" w14:paraId="2ABB6DA6" w14:textId="3C79D8F9">
              <w:pPr>
                <w:rPr>
                  <w:lang w:val="da-DK"/>
                </w:rPr>
              </w:pPr>
              <w:r>
                <w:rPr>
                  <w:lang w:val="da-DK"/>
                </w:rPr>
                <w:t>EmailValue</w:t>
              </w:r>
            </w:p>
          </w:tc>
        </w:sdtContent>
      </w:sdt>
      <w:tc>
        <w:tcPr>
          <w:tcW w:w="2557" w:type="dxa"/>
        </w:tcPr>
        <w:p w:rsidRPr="00B55975" w:rsidR="00B33C96" w:rsidP="00B33C96" w:rsidRDefault="00000000" w14:paraId="786F3A74" w14:textId="00AF3FD4">
          <w:pPr>
            <w:pStyle w:val="Tabletotalsfornumbersdescriptions"/>
            <w:jc w:val="right"/>
          </w:pPr>
          <w:sdt>
            <w:sdtPr>
              <w:id w:val="1728636285"/>
              <w:docPartObj>
                <w:docPartGallery w:val="Page Numbers (Top of Page)"/>
                <w:docPartUnique/>
              </w:docPartObj>
            </w:sdtPr>
            <w:sdtEndPr>
              <w:rPr>
                <w:rStyle w:val="SidetalpaginaChar"/>
                <w:sz w:val="16"/>
              </w:rPr>
            </w:sdtEndPr>
            <w:sdtContent>
              <w:sdt>
                <w:sdtPr>
                  <w:rPr>
                    <w:rStyle w:val="SidetalpaginaChar"/>
                  </w:rPr>
                  <w:alias w:val="PageLabel"/>
                  <w:tag w:val="#BC:InsertDataItem,Labels/PageLabel"/>
                  <w:id w:val="-2060774807"/>
                  <w:placeholder>
                    <w:docPart w:val="DefaultPlaceholder_-1854013440"/>
                  </w:placeholder>
                  <w:dataBinding w:prefixMappings="xmlns:ns0='urn:microsoft-dynamics-nav/reports/Qlty_Certificate_of_Analysis/20401/' " w:xpath="/ns0:NavWordReportXmlPart[1]/ns0:Labels[1]/ns0:PageLabel[1]" w:storeItemID="{F00BF611-06BA-436C-902A-C0D5E8DF929B}"/>
                  <w:text/>
                </w:sdtPr>
                <w:sdtContent>
                  <w:r w:rsidR="00D91A06">
                    <w:rPr>
                      <w:rStyle w:val="SidetalpaginaChar"/>
                    </w:rPr>
                    <w:t>PageLabel</w:t>
                  </w:r>
                </w:sdtContent>
              </w:sdt>
              <w:r w:rsidRPr="004D0051" w:rsidR="00B33C96">
                <w:rPr>
                  <w:rStyle w:val="SidetalpaginaChar"/>
                </w:rPr>
                <w:t xml:space="preserve"> </w:t>
              </w:r>
              <w:r w:rsidRPr="004D0051" w:rsidR="00B33C96">
                <w:rPr>
                  <w:rStyle w:val="SidetalpaginaChar"/>
                </w:rPr>
                <w:fldChar w:fldCharType="begin"/>
              </w:r>
              <w:r w:rsidRPr="004D0051" w:rsidR="00B33C96">
                <w:rPr>
                  <w:rStyle w:val="SidetalpaginaChar"/>
                </w:rPr>
                <w:instrText xml:space="preserve"> PAGE </w:instrText>
              </w:r>
              <w:r w:rsidRPr="004D0051" w:rsidR="00B33C96">
                <w:rPr>
                  <w:rStyle w:val="SidetalpaginaChar"/>
                </w:rPr>
                <w:fldChar w:fldCharType="separate"/>
              </w:r>
              <w:r w:rsidR="00B33C96">
                <w:rPr>
                  <w:rStyle w:val="SidetalpaginaChar"/>
                </w:rPr>
                <w:t>1</w:t>
              </w:r>
              <w:r w:rsidRPr="004D0051" w:rsidR="00B33C96">
                <w:rPr>
                  <w:rStyle w:val="SidetalpaginaChar"/>
                </w:rPr>
                <w:fldChar w:fldCharType="end"/>
              </w:r>
              <w:r w:rsidRPr="004D0051" w:rsidR="00B33C96">
                <w:rPr>
                  <w:rStyle w:val="SidetalpaginaChar"/>
                </w:rPr>
                <w:t xml:space="preserve"> </w:t>
              </w:r>
              <w:r w:rsidR="00A940FA">
                <w:rPr>
                  <w:rStyle w:val="SidetalpaginaChar"/>
                </w:rPr>
                <w:t>/</w:t>
              </w:r>
              <w:r w:rsidRPr="004D0051" w:rsidR="00B33C96">
                <w:rPr>
                  <w:rStyle w:val="SidetalpaginaChar"/>
                </w:rPr>
                <w:t xml:space="preserve"> </w:t>
              </w:r>
              <w:r w:rsidRPr="004D0051" w:rsidR="00B33C96">
                <w:rPr>
                  <w:rStyle w:val="SidetalpaginaChar"/>
                </w:rPr>
                <w:fldChar w:fldCharType="begin"/>
              </w:r>
              <w:r w:rsidRPr="004D0051" w:rsidR="00B33C96">
                <w:rPr>
                  <w:rStyle w:val="SidetalpaginaChar"/>
                </w:rPr>
                <w:instrText xml:space="preserve"> NUMPAGES  </w:instrText>
              </w:r>
              <w:r w:rsidRPr="004D0051" w:rsidR="00B33C96">
                <w:rPr>
                  <w:rStyle w:val="SidetalpaginaChar"/>
                </w:rPr>
                <w:fldChar w:fldCharType="separate"/>
              </w:r>
              <w:r w:rsidR="00B33C96">
                <w:rPr>
                  <w:rStyle w:val="SidetalpaginaChar"/>
                </w:rPr>
                <w:t>1</w:t>
              </w:r>
              <w:r w:rsidRPr="004D0051" w:rsidR="00B33C96">
                <w:rPr>
                  <w:rStyle w:val="SidetalpaginaChar"/>
                </w:rPr>
                <w:fldChar w:fldCharType="end"/>
              </w:r>
            </w:sdtContent>
          </w:sdt>
        </w:p>
      </w:tc>
    </w:tr>
  </w:tbl>
  <w:p w:rsidR="00031E35" w:rsidP="00E71E19" w:rsidRDefault="00031E35" w14:paraId="3722FBE5" w14:textId="19D2AD75">
    <w:pPr>
      <w:pStyle w:val="BodytekstinHeaderFooter"/>
    </w:pPr>
    <w: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C0C4E" w:rsidP="00323AF3" w:rsidRDefault="004C0C4E" w14:paraId="44A7873D" w14:textId="77777777">
      <w:pPr>
        <w:spacing w:after="0" w:line="240" w:lineRule="auto"/>
      </w:pPr>
      <w:r>
        <w:separator/>
      </w:r>
    </w:p>
  </w:footnote>
  <w:footnote w:type="continuationSeparator" w:id="0">
    <w:p w:rsidR="004C0C4E" w:rsidP="00323AF3" w:rsidRDefault="004C0C4E" w14:paraId="054B32A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A386A" w:rsidRDefault="00EA386A" w14:paraId="040960F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AD630F" w:rsidR="009D2002" w:rsidRDefault="009D2002" w14:paraId="7A4F2910" w14:textId="017F8716">
    <w:pPr>
      <w:rPr>
        <w:rStyle w:val="Strong"/>
      </w:rPr>
    </w:pPr>
  </w:p>
  <w:tbl>
    <w:tblPr>
      <w:tblStyle w:val="TableGrid"/>
      <w:tblW w:w="0" w:type="auto"/>
      <w:tblInd w:w="-5" w:type="dxa"/>
      <w:tblLook w:val="0600" w:firstRow="0" w:lastRow="0" w:firstColumn="0" w:lastColumn="0" w:noHBand="1" w:noVBand="1"/>
    </w:tblPr>
    <w:tblGrid>
      <w:gridCol w:w="3595"/>
      <w:gridCol w:w="1633"/>
      <w:gridCol w:w="5228"/>
    </w:tblGrid>
    <w:tr w:rsidRPr="00AD630F" w:rsidR="00AE47D5" w:rsidTr="003E12D1" w14:paraId="65E72A9C" w14:textId="77777777">
      <w:sdt>
        <w:sdtPr>
          <w:rPr>
            <w:rStyle w:val="Strong"/>
            <w:b/>
          </w:rPr>
          <w:alias w:val="ReportTitleLabel"/>
          <w:tag w:val="#BC:InsertDataItem,Labels/ReportTitleLabel"/>
          <w:id w:val="1430776941"/>
          <w:placeholder>
            <w:docPart w:val="DefaultPlaceholder_-1854013440"/>
          </w:placeholder>
          <w:dataBinding w:prefixMappings="xmlns:ns0='urn:microsoft-dynamics-nav/reports/Qlty_Certificate_of_Analysis/20401/'" w:xpath="/ns0:NavWordReportXmlPart[1]/ns0:Labels[1]/ns0:ReportTitleLabel[1]" w:storeItemID="{F00BF611-06BA-436C-902A-C0D5E8DF929B}"/>
          <w15:color w:val="808080"/>
          <w:text/>
        </w:sdtPr>
        <w:sdtContent>
          <w:tc>
            <w:tcPr>
              <w:tcW w:w="5228" w:type="dxa"/>
              <w:gridSpan w:val="2"/>
            </w:tcPr>
            <w:p w:rsidRPr="00AD630F" w:rsidR="00AE47D5" w:rsidP="009D2002" w:rsidRDefault="00281E5D" w14:paraId="296818DC" w14:textId="0ADA75FC">
              <w:pPr>
                <w:pStyle w:val="Headerfooterheadings"/>
                <w:rPr>
                  <w:rStyle w:val="Strong"/>
                  <w:b/>
                </w:rPr>
              </w:pPr>
              <w:r w:rsidRPr="00AD630F">
                <w:rPr>
                  <w:rStyle w:val="Strong"/>
                  <w:b/>
                </w:rPr>
                <w:t>ReportTitleLabel</w:t>
              </w:r>
            </w:p>
          </w:tc>
        </w:sdtContent>
      </w:sdt>
      <w:tc>
        <w:tcPr>
          <w:tcW w:w="5228" w:type="dxa"/>
        </w:tcPr>
        <w:p w:rsidRPr="00AD630F" w:rsidR="00AE47D5" w:rsidP="009D2002" w:rsidRDefault="00000000" w14:paraId="07586A00" w14:textId="7BD5C773">
          <w:pPr>
            <w:pStyle w:val="Header"/>
            <w:jc w:val="right"/>
            <w:rPr>
              <w:rStyle w:val="Strong"/>
            </w:rPr>
          </w:pPr>
          <w:sdt>
            <w:sdtPr>
              <w:rPr>
                <w:rStyle w:val="Strong"/>
              </w:rPr>
              <w:alias w:val="CompanyInformation_Row1"/>
              <w:tag w:val="#BC:InsertDataItem,DataItems/CurrentInspection/CompanyInformation_Row1"/>
              <w:id w:val="-643049620"/>
              <w:placeholder>
                <w:docPart w:val="DefaultPlaceholder_-1854013440"/>
              </w:placeholder>
              <w:dataBinding w:prefixMappings="xmlns:ns0='urn:microsoft-dynamics-nav/reports/Qlty_Certificate_of_Analysis/20401/'" w:xpath="/ns0:NavWordReportXmlPart[1]/ns0:CurrentInspection[1]/ns0:CompanyInformation_Row1[1]" w:storeItemID="{F00BF611-06BA-436C-902A-C0D5E8DF929B}"/>
              <w15:color w:val="808080"/>
              <w:text/>
            </w:sdtPr>
            <w:sdtContent>
              <w:r w:rsidRPr="00AD630F" w:rsidR="00281E5D">
                <w:rPr>
                  <w:rStyle w:val="Strong"/>
                </w:rPr>
                <w:t>CompanyInformation_Row1</w:t>
              </w:r>
            </w:sdtContent>
          </w:sdt>
        </w:p>
      </w:tc>
    </w:tr>
    <w:tr w:rsidR="003E12D1" w:rsidTr="003E12D1" w14:paraId="3E293F37" w14:textId="77777777">
      <w:tblPrEx>
        <w:tblLook w:val="04A0" w:firstRow="1" w:lastRow="0" w:firstColumn="1" w:lastColumn="0" w:noHBand="0" w:noVBand="1"/>
      </w:tblPrEx>
      <w:trPr>
        <w:gridAfter w:val="2"/>
        <w:wAfter w:w="6861" w:type="dxa"/>
      </w:trPr>
      <w:tc>
        <w:tcPr>
          <w:tcW w:w="3595" w:type="dxa"/>
        </w:tcPr>
        <w:sdt>
          <w:sdtPr>
            <w:alias w:val="QltyInspection_No"/>
            <w:tag w:val="#BC:InsertDataItem,DataItems/CurrentInspection/QltyInspection_No"/>
            <w:id w:val="-846173727"/>
            <w:placeholder>
              <w:docPart w:val="D8C12B4B2CFA4E57A92BC5E3C7E4BC19"/>
            </w:placeholder>
            <w:dataBinding w:prefixMappings="xmlns:ns0='urn:microsoft-dynamics-nav/reports/Qlty_Certificate_of_Analysis/20401/'" w:xpath="/ns0:NavWordReportXmlPart[1]/ns0:CurrentInspection[1]/ns0:QltyInspection_No[1]" w:storeItemID="{F00BF611-06BA-436C-902A-C0D5E8DF929B}"/>
            <w15:color w:val="808080"/>
            <w:text/>
          </w:sdtPr>
          <w:sdtContent>
            <w:p w:rsidR="003E12D1" w:rsidP="003E12D1" w:rsidRDefault="003E12D1" w14:paraId="1D64C6BF" w14:textId="0F71BCA0">
              <w:r w:rsidRPr="007A60FC">
                <w:t>QltyInspection_No</w:t>
              </w:r>
            </w:p>
          </w:sdtContent>
        </w:sdt>
      </w:tc>
    </w:tr>
    <w:tr w:rsidR="00481B57" w:rsidTr="003E12D1" w14:paraId="12378A55" w14:textId="77777777">
      <w:tblPrEx>
        <w:tblLook w:val="04A0" w:firstRow="1" w:lastRow="0" w:firstColumn="1" w:lastColumn="0" w:noHBand="0" w:noVBand="1"/>
      </w:tblPrEx>
      <w:trPr>
        <w:gridAfter w:val="2"/>
        <w:wAfter w:w="6861" w:type="dxa"/>
      </w:trPr>
      <w:sdt>
        <w:sdtPr>
          <w:alias w:val="ReinspectionSequenceInformation"/>
          <w:tag w:val="#BC:InsertDataItem,DataItems/CurrentInspection/ReinspectionSequenceInformation"/>
          <w:id w:val="2112705256"/>
          <w:placeholder>
            <w:docPart w:val="DefaultPlaceholder_-1854013440"/>
          </w:placeholder>
          <w15:dataBinding w:prefixMappings="xmlns:ns0='urn:microsoft-dynamics-nav/reports/Qlty_Certificate_of_Analysis/20401/' " w:xpath="/ns0:NavWordReportXmlPart[1]/ns0:CurrentInspection[1]/ns0:ReinspectionSequenceInformation[1]" w:storeItemID="{F00BF611-06BA-436C-902A-C0D5E8DF929B}" w16sdtdh:storeItemChecksum="ezCkJw=="/>
        </w:sdtPr>
        <w:sdtContent>
          <w:tc>
            <w:tcPr>
              <w:tcW w:w="3595" w:type="dxa"/>
            </w:tcPr>
            <w:p w:rsidR="00481B57" w:rsidP="003E12D1" w:rsidRDefault="009B76C7" w14:paraId="5D048A39" w14:textId="65D13D17">
              <w:r>
                <w:t>ReinspectionSequenceInformation</w:t>
              </w:r>
            </w:p>
          </w:tc>
        </w:sdtContent>
      </w:sdt>
    </w:tr>
  </w:tbl>
  <w:p w:rsidRPr="00AD630F" w:rsidR="00D56D3C" w:rsidP="009D2002" w:rsidRDefault="00D56D3C" w14:paraId="652BF863" w14:textId="0592F2AF">
    <w:pPr>
      <w:pStyle w:val="Header"/>
      <w:rPr>
        <w:rStyle w:val="Strong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5485"/>
      <w:gridCol w:w="4971"/>
    </w:tblGrid>
    <w:tr w:rsidR="002F3EFA" w:rsidTr="00481B57" w14:paraId="5B9615F3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529"/>
      </w:trPr>
      <w:tc>
        <w:tcPr>
          <w:tcW w:w="5485" w:type="dxa"/>
          <w:vAlign w:val="center"/>
        </w:tcPr>
        <w:p w:rsidRPr="00492597" w:rsidR="00492597" w:rsidP="00481B57" w:rsidRDefault="00000000" w14:paraId="3343C7EA" w14:textId="5EA25E25">
          <w:pPr>
            <w:pStyle w:val="Title"/>
          </w:pPr>
          <w:sdt>
            <w:sdtPr>
              <w:rPr>
                <w:bCs/>
              </w:rPr>
              <w:alias w:val="ReportTitleLabel"/>
              <w:tag w:val="#BC:InsertDataItem,Labels/ReportTitleLabel"/>
              <w:id w:val="-190926094"/>
              <w:placeholder>
                <w:docPart w:val="05CE9ED1BF864C9CBFC38D149BAECF67"/>
              </w:placeholder>
              <w:dataBinding w:prefixMappings="xmlns:ns0='urn:microsoft-dynamics-nav/reports/Qlty_Certificate_of_Analysis/20401/'" w:xpath="/ns0:NavWordReportXmlPart[1]/ns0:Labels[1]/ns0:ReportTitleLabel[1]" w:storeItemID="{F00BF611-06BA-436C-902A-C0D5E8DF929B}"/>
              <w15:color w:val="808080"/>
              <w:text/>
            </w:sdtPr>
            <w:sdtContent>
              <w:r w:rsidRPr="00540094" w:rsidR="004F51A7">
                <w:rPr>
                  <w:b/>
                  <w:bCs/>
                </w:rPr>
                <w:t>ReportTitleLabel</w:t>
              </w:r>
            </w:sdtContent>
          </w:sdt>
        </w:p>
      </w:tc>
      <w:tc>
        <w:tcPr>
          <w:tcW w:w="4971" w:type="dxa"/>
        </w:tcPr>
        <w:p w:rsidR="00450311" w:rsidP="00450311" w:rsidRDefault="00450311" w14:paraId="2408E91D" w14:textId="727CE8C2">
          <w:pPr>
            <w:pStyle w:val="BodytekstinHeaderFooter"/>
            <w:jc w:val="right"/>
            <w:rPr>
              <w:noProof/>
            </w:rPr>
          </w:pPr>
        </w:p>
        <w:p w:rsidRPr="002F3EFA" w:rsidR="002F3EFA" w:rsidP="00187C56" w:rsidRDefault="00000000" w14:paraId="4A5936BF" w14:textId="78D4FA35">
          <w:pPr>
            <w:pStyle w:val="BodytekstinHeaderFooter"/>
            <w:tabs>
              <w:tab w:val="left" w:pos="4410"/>
            </w:tabs>
            <w:jc w:val="right"/>
            <w:rPr>
              <w:rStyle w:val="TitleChar"/>
              <w:rFonts w:asciiTheme="minorHAnsi" w:hAnsiTheme="minorHAnsi" w:eastAsiaTheme="minorHAnsi" w:cstheme="minorBidi"/>
              <w:b/>
              <w:spacing w:val="0"/>
              <w:sz w:val="20"/>
              <w:szCs w:val="24"/>
            </w:rPr>
          </w:pPr>
          <w:sdt>
            <w:sdtPr>
              <w:rPr>
                <w:rStyle w:val="TitleChar"/>
                <w:rFonts w:asciiTheme="minorHAnsi" w:hAnsiTheme="minorHAnsi" w:eastAsiaTheme="minorHAnsi" w:cstheme="minorBidi"/>
                <w:spacing w:val="0"/>
                <w:sz w:val="20"/>
                <w:szCs w:val="24"/>
              </w:rPr>
              <w:alias w:val="#Nav: /CurrentInspection/CompanyLogo"/>
              <w:tag w:val="#Nav: Qlty_Certificate_of_Analysis/20401"/>
              <w:id w:val="757102674"/>
              <w:showingPlcHdr/>
              <w:dataBinding w:prefixMappings="xmlns:ns0='urn:microsoft-dynamics-nav/reports/Qlty_Certificate_of_Analysis/20401/'" w:xpath="/ns0:NavWordReportXmlPart[1]/ns0:CurrentInspection[1]/ns0:CompanyLogo[1]" w:storeItemID="{F00BF611-06BA-436C-902A-C0D5E8DF929B}"/>
              <w:picture/>
            </w:sdtPr>
            <w:sdtContent>
              <w:r w:rsidR="005719E7">
                <w:rPr>
                  <w:rStyle w:val="TitleChar"/>
                  <w:rFonts w:asciiTheme="minorHAnsi" w:hAnsiTheme="minorHAnsi" w:eastAsiaTheme="minorHAnsi" w:cstheme="minorBidi"/>
                  <w:noProof/>
                  <w:spacing w:val="0"/>
                  <w:sz w:val="20"/>
                  <w:szCs w:val="24"/>
                </w:rPr>
                <w:drawing>
                  <wp:inline distT="0" distB="0" distL="0" distR="0" wp14:anchorId="233BB8B4" wp14:editId="74C349AB">
                    <wp:extent cx="1266825" cy="1266825"/>
                    <wp:effectExtent l="0" t="0" r="9525" b="9525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266825" cy="1266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  <w:tr w:rsidR="00450311" w:rsidTr="00533B40" w14:paraId="16E5BCBE" w14:textId="77777777">
      <w:trPr>
        <w:trHeight w:val="529"/>
      </w:trPr>
      <w:sdt>
        <w:sdtPr>
          <w:alias w:val="COAContact_All"/>
          <w:tag w:val="#BC:InsertDataItem,DataItems/COAContact_All"/>
          <w:id w:val="-1661616009"/>
          <w:placeholder>
            <w:docPart w:val="DefaultPlaceholder_-1854013440"/>
          </w:placeholder>
          <w15:dataBinding w:prefixMappings="xmlns:ns0='urn:microsoft-dynamics-nav/reports/Qlty_Certificate_of_Analysis/20401/' " w:xpath="/ns0:NavWordReportXmlPart[1]/ns0:CurrentInspection[1]/ns0:COAContact_All[1]" w:storeItemID="{F00BF611-06BA-436C-902A-C0D5E8DF929B}" w16sdtdh:storeItemChecksum="ezCkJw=="/>
        </w:sdtPr>
        <w:sdtContent>
          <w:tc>
            <w:tcPr>
              <w:tcW w:w="5485" w:type="dxa"/>
            </w:tcPr>
            <w:p w:rsidRPr="00AD7670" w:rsidR="00450311" w:rsidP="00533B40" w:rsidRDefault="009B76C7" w14:paraId="5A945935" w14:textId="261C239C">
              <w:pPr>
                <w:pStyle w:val="BodytekstinHeaderFooter"/>
                <w:tabs>
                  <w:tab w:val="left" w:pos="1030"/>
                </w:tabs>
                <w:spacing w:before="240"/>
                <w:rPr>
                  <w:rStyle w:val="TitleChar"/>
                  <w:rFonts w:eastAsiaTheme="minorEastAsia" w:cstheme="minorBidi"/>
                  <w:b w:val="0"/>
                  <w:spacing w:val="0"/>
                  <w:kern w:val="0"/>
                  <w:sz w:val="18"/>
                  <w:szCs w:val="22"/>
                  <w14:ligatures w14:val="none"/>
                </w:rPr>
              </w:pPr>
              <w:r>
                <w:t>COAContact_All</w:t>
              </w:r>
            </w:p>
          </w:tc>
        </w:sdtContent>
      </w:sdt>
      <w:tc>
        <w:tcPr>
          <w:tcW w:w="4971" w:type="dxa"/>
        </w:tcPr>
        <w:p w:rsidR="00450311" w:rsidP="005A7835" w:rsidRDefault="00000000" w14:paraId="082F3A8C" w14:textId="543A55C8">
          <w:pPr>
            <w:jc w:val="right"/>
            <w:rPr>
              <w:noProof/>
            </w:rPr>
          </w:pPr>
          <w:sdt>
            <w:sdtPr>
              <w:rPr>
                <w:rFonts w:asciiTheme="majorHAnsi" w:hAnsiTheme="majorHAnsi" w:eastAsiaTheme="majorEastAsia" w:cstheme="majorBidi"/>
                <w:b/>
                <w:caps/>
                <w:color w:val="0E2841" w:themeColor="text2"/>
                <w:spacing w:val="-10"/>
                <w:kern w:val="28"/>
                <w:sz w:val="40"/>
                <w:szCs w:val="56"/>
              </w:rPr>
              <w:alias w:val="CompanyInformation_All"/>
              <w:tag w:val="#BC:InsertDataItem,DataItems/CurrentInspection/CompanyInformation_All"/>
              <w:id w:val="416912902"/>
              <w:placeholder>
                <w:docPart w:val="F14F35E5DE5F4DE38617B9C7CCD1FCEF"/>
              </w:placeholder>
              <w:dataBinding w:prefixMappings="xmlns:ns0='urn:microsoft-dynamics-nav/reports/Qlty_Certificate_of_Analysis/20401/'" w:xpath="/ns0:NavWordReportXmlPart[1]/ns0:CurrentInspection[1]/ns0:CompanyInformation_All[1]" w:storeItemID="{F00BF611-06BA-436C-902A-C0D5E8DF929B}"/>
              <w15:color w:val="808080"/>
              <w:text/>
            </w:sdtPr>
            <w:sdtEndPr>
              <w:rPr>
                <w:rFonts w:ascii="Segoe UI" w:hAnsi="Segoe UI" w:eastAsiaTheme="minorHAnsi" w:cstheme="minorBidi"/>
                <w:b w:val="0"/>
                <w:spacing w:val="0"/>
                <w:kern w:val="2"/>
                <w:sz w:val="20"/>
                <w:szCs w:val="24"/>
              </w:rPr>
            </w:sdtEndPr>
            <w:sdtContent>
              <w:r w:rsidRPr="005E0CBC" w:rsidR="006E40AE">
                <w:t>CompanyInformation_All</w:t>
              </w:r>
            </w:sdtContent>
          </w:sdt>
        </w:p>
      </w:tc>
    </w:tr>
  </w:tbl>
  <w:p w:rsidRPr="004B081A" w:rsidR="004B081A" w:rsidP="008A4272" w:rsidRDefault="004B081A" w14:paraId="6F634FAD" w14:textId="1E85D32B">
    <w:pPr>
      <w:pStyle w:val="BodytekstinHeaderFooter"/>
      <w:tabs>
        <w:tab w:val="left" w:pos="8380"/>
      </w:tabs>
      <w:spacing w:line="240" w:lineRule="auto"/>
      <w:rPr>
        <w:lang w:val="da-DK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97"/>
    <w:rsid w:val="00002587"/>
    <w:rsid w:val="000043B9"/>
    <w:rsid w:val="00006243"/>
    <w:rsid w:val="00011E96"/>
    <w:rsid w:val="000149E5"/>
    <w:rsid w:val="00016B46"/>
    <w:rsid w:val="00031E35"/>
    <w:rsid w:val="00035CEF"/>
    <w:rsid w:val="000372E8"/>
    <w:rsid w:val="00043160"/>
    <w:rsid w:val="00046D01"/>
    <w:rsid w:val="00051765"/>
    <w:rsid w:val="00051A3B"/>
    <w:rsid w:val="000522FC"/>
    <w:rsid w:val="00054952"/>
    <w:rsid w:val="000553BB"/>
    <w:rsid w:val="0005718D"/>
    <w:rsid w:val="00061F89"/>
    <w:rsid w:val="00064537"/>
    <w:rsid w:val="00065092"/>
    <w:rsid w:val="00065642"/>
    <w:rsid w:val="000658F5"/>
    <w:rsid w:val="0006600F"/>
    <w:rsid w:val="00066AC2"/>
    <w:rsid w:val="00093428"/>
    <w:rsid w:val="00095D16"/>
    <w:rsid w:val="000A0D84"/>
    <w:rsid w:val="000A31CD"/>
    <w:rsid w:val="000B0811"/>
    <w:rsid w:val="000B5DD5"/>
    <w:rsid w:val="000B7317"/>
    <w:rsid w:val="000D30D5"/>
    <w:rsid w:val="000E37CC"/>
    <w:rsid w:val="000E7C6B"/>
    <w:rsid w:val="000F0A87"/>
    <w:rsid w:val="000F0E47"/>
    <w:rsid w:val="00111389"/>
    <w:rsid w:val="00127D39"/>
    <w:rsid w:val="0013309A"/>
    <w:rsid w:val="001334D9"/>
    <w:rsid w:val="001362C0"/>
    <w:rsid w:val="001407E0"/>
    <w:rsid w:val="0015257F"/>
    <w:rsid w:val="00152A0F"/>
    <w:rsid w:val="001716C0"/>
    <w:rsid w:val="00180F98"/>
    <w:rsid w:val="00187C56"/>
    <w:rsid w:val="00192361"/>
    <w:rsid w:val="001A1D54"/>
    <w:rsid w:val="001A3BAD"/>
    <w:rsid w:val="001B5168"/>
    <w:rsid w:val="001B5A7B"/>
    <w:rsid w:val="001B7C16"/>
    <w:rsid w:val="001C1EF7"/>
    <w:rsid w:val="001D4B4D"/>
    <w:rsid w:val="001E5AC3"/>
    <w:rsid w:val="001E6374"/>
    <w:rsid w:val="001E775F"/>
    <w:rsid w:val="001F03BB"/>
    <w:rsid w:val="001F0D00"/>
    <w:rsid w:val="001F4A00"/>
    <w:rsid w:val="001F6408"/>
    <w:rsid w:val="001F7C2F"/>
    <w:rsid w:val="0020049F"/>
    <w:rsid w:val="00204BA5"/>
    <w:rsid w:val="00213B8C"/>
    <w:rsid w:val="00217EA5"/>
    <w:rsid w:val="002219A4"/>
    <w:rsid w:val="00222295"/>
    <w:rsid w:val="0023704B"/>
    <w:rsid w:val="00237BB7"/>
    <w:rsid w:val="0024524E"/>
    <w:rsid w:val="00247798"/>
    <w:rsid w:val="00251DD7"/>
    <w:rsid w:val="002576A3"/>
    <w:rsid w:val="00263B8B"/>
    <w:rsid w:val="00271A97"/>
    <w:rsid w:val="00280993"/>
    <w:rsid w:val="00281E5D"/>
    <w:rsid w:val="00294A75"/>
    <w:rsid w:val="00297D49"/>
    <w:rsid w:val="002A6A1E"/>
    <w:rsid w:val="002B0E31"/>
    <w:rsid w:val="002D208F"/>
    <w:rsid w:val="002D4596"/>
    <w:rsid w:val="002E4CD1"/>
    <w:rsid w:val="002F3254"/>
    <w:rsid w:val="002F3EFA"/>
    <w:rsid w:val="002F467A"/>
    <w:rsid w:val="0030241C"/>
    <w:rsid w:val="00303ECF"/>
    <w:rsid w:val="00305331"/>
    <w:rsid w:val="00306361"/>
    <w:rsid w:val="0030656B"/>
    <w:rsid w:val="00310E59"/>
    <w:rsid w:val="00311430"/>
    <w:rsid w:val="003127CB"/>
    <w:rsid w:val="00323AF3"/>
    <w:rsid w:val="0032500D"/>
    <w:rsid w:val="00335BF4"/>
    <w:rsid w:val="00335F09"/>
    <w:rsid w:val="00342DD1"/>
    <w:rsid w:val="00343B8D"/>
    <w:rsid w:val="003475EC"/>
    <w:rsid w:val="00356163"/>
    <w:rsid w:val="00367294"/>
    <w:rsid w:val="00370CED"/>
    <w:rsid w:val="00373ECB"/>
    <w:rsid w:val="00376ECD"/>
    <w:rsid w:val="00383D31"/>
    <w:rsid w:val="0039053C"/>
    <w:rsid w:val="00391F20"/>
    <w:rsid w:val="003A4934"/>
    <w:rsid w:val="003A75D4"/>
    <w:rsid w:val="003B13C1"/>
    <w:rsid w:val="003B468F"/>
    <w:rsid w:val="003C11CC"/>
    <w:rsid w:val="003C19FD"/>
    <w:rsid w:val="003C5FC2"/>
    <w:rsid w:val="003E12D1"/>
    <w:rsid w:val="003E3242"/>
    <w:rsid w:val="003E37FB"/>
    <w:rsid w:val="003F1FB2"/>
    <w:rsid w:val="003F3F22"/>
    <w:rsid w:val="00402892"/>
    <w:rsid w:val="0040546C"/>
    <w:rsid w:val="0041568C"/>
    <w:rsid w:val="0041728D"/>
    <w:rsid w:val="00432171"/>
    <w:rsid w:val="00450311"/>
    <w:rsid w:val="00451506"/>
    <w:rsid w:val="00452C58"/>
    <w:rsid w:val="00454B33"/>
    <w:rsid w:val="004558A2"/>
    <w:rsid w:val="00463442"/>
    <w:rsid w:val="00481B57"/>
    <w:rsid w:val="00492597"/>
    <w:rsid w:val="004963AC"/>
    <w:rsid w:val="004A2831"/>
    <w:rsid w:val="004A3DF4"/>
    <w:rsid w:val="004B03B9"/>
    <w:rsid w:val="004B081A"/>
    <w:rsid w:val="004B2FE2"/>
    <w:rsid w:val="004B593F"/>
    <w:rsid w:val="004C0C4E"/>
    <w:rsid w:val="004C24D5"/>
    <w:rsid w:val="004C500B"/>
    <w:rsid w:val="004D0051"/>
    <w:rsid w:val="004D21D1"/>
    <w:rsid w:val="004E0C36"/>
    <w:rsid w:val="004E3C3D"/>
    <w:rsid w:val="004F51A7"/>
    <w:rsid w:val="004F5AE7"/>
    <w:rsid w:val="00516ED8"/>
    <w:rsid w:val="00521F21"/>
    <w:rsid w:val="00522AF3"/>
    <w:rsid w:val="00526838"/>
    <w:rsid w:val="00533B40"/>
    <w:rsid w:val="0053446A"/>
    <w:rsid w:val="00535A05"/>
    <w:rsid w:val="00540094"/>
    <w:rsid w:val="00542A9C"/>
    <w:rsid w:val="0054784C"/>
    <w:rsid w:val="00550AE0"/>
    <w:rsid w:val="00553EA0"/>
    <w:rsid w:val="0055465E"/>
    <w:rsid w:val="005548F3"/>
    <w:rsid w:val="005719E7"/>
    <w:rsid w:val="00575B5B"/>
    <w:rsid w:val="00577E41"/>
    <w:rsid w:val="005838BA"/>
    <w:rsid w:val="00586B0D"/>
    <w:rsid w:val="00591A5F"/>
    <w:rsid w:val="005A1429"/>
    <w:rsid w:val="005A6658"/>
    <w:rsid w:val="005A7835"/>
    <w:rsid w:val="005B40EC"/>
    <w:rsid w:val="005B4963"/>
    <w:rsid w:val="005C2997"/>
    <w:rsid w:val="005D1B53"/>
    <w:rsid w:val="005D49E6"/>
    <w:rsid w:val="005E23F6"/>
    <w:rsid w:val="005E28AC"/>
    <w:rsid w:val="005E5FA8"/>
    <w:rsid w:val="005F1672"/>
    <w:rsid w:val="006011D2"/>
    <w:rsid w:val="00610C74"/>
    <w:rsid w:val="006139E4"/>
    <w:rsid w:val="00620CE5"/>
    <w:rsid w:val="0062104A"/>
    <w:rsid w:val="00625300"/>
    <w:rsid w:val="00631A2F"/>
    <w:rsid w:val="00631F2B"/>
    <w:rsid w:val="0063707C"/>
    <w:rsid w:val="0064536C"/>
    <w:rsid w:val="00650F92"/>
    <w:rsid w:val="00654ACF"/>
    <w:rsid w:val="006608A2"/>
    <w:rsid w:val="00666661"/>
    <w:rsid w:val="00670694"/>
    <w:rsid w:val="00672A5D"/>
    <w:rsid w:val="006760E6"/>
    <w:rsid w:val="00676D3F"/>
    <w:rsid w:val="00682747"/>
    <w:rsid w:val="006A2829"/>
    <w:rsid w:val="006A49F8"/>
    <w:rsid w:val="006A5C03"/>
    <w:rsid w:val="006A6566"/>
    <w:rsid w:val="006B0058"/>
    <w:rsid w:val="006B3F93"/>
    <w:rsid w:val="006B4D76"/>
    <w:rsid w:val="006C3C96"/>
    <w:rsid w:val="006C4314"/>
    <w:rsid w:val="006D7406"/>
    <w:rsid w:val="006E3893"/>
    <w:rsid w:val="006E40AE"/>
    <w:rsid w:val="006F6579"/>
    <w:rsid w:val="006F75A5"/>
    <w:rsid w:val="00701599"/>
    <w:rsid w:val="00702792"/>
    <w:rsid w:val="00704482"/>
    <w:rsid w:val="00707F39"/>
    <w:rsid w:val="0071035C"/>
    <w:rsid w:val="00712830"/>
    <w:rsid w:val="007168A2"/>
    <w:rsid w:val="00726857"/>
    <w:rsid w:val="007421DF"/>
    <w:rsid w:val="00745261"/>
    <w:rsid w:val="007526A3"/>
    <w:rsid w:val="0075289F"/>
    <w:rsid w:val="00762DE6"/>
    <w:rsid w:val="0076302E"/>
    <w:rsid w:val="00765F40"/>
    <w:rsid w:val="00766244"/>
    <w:rsid w:val="00767777"/>
    <w:rsid w:val="0077434C"/>
    <w:rsid w:val="00780136"/>
    <w:rsid w:val="00781BF4"/>
    <w:rsid w:val="00782D9D"/>
    <w:rsid w:val="0078494D"/>
    <w:rsid w:val="0078756E"/>
    <w:rsid w:val="00796875"/>
    <w:rsid w:val="007A293E"/>
    <w:rsid w:val="007A3D5A"/>
    <w:rsid w:val="007A4E99"/>
    <w:rsid w:val="007A60FC"/>
    <w:rsid w:val="007A75AC"/>
    <w:rsid w:val="007B47D9"/>
    <w:rsid w:val="007C0322"/>
    <w:rsid w:val="007C077A"/>
    <w:rsid w:val="007C0EFF"/>
    <w:rsid w:val="007D01AB"/>
    <w:rsid w:val="007D1F35"/>
    <w:rsid w:val="007D2E4F"/>
    <w:rsid w:val="007E4C30"/>
    <w:rsid w:val="007E5503"/>
    <w:rsid w:val="007F0073"/>
    <w:rsid w:val="007F2BB7"/>
    <w:rsid w:val="007F2C78"/>
    <w:rsid w:val="007F4501"/>
    <w:rsid w:val="007F589A"/>
    <w:rsid w:val="00805504"/>
    <w:rsid w:val="00806A48"/>
    <w:rsid w:val="00806E6A"/>
    <w:rsid w:val="0081165E"/>
    <w:rsid w:val="00811B47"/>
    <w:rsid w:val="00812E71"/>
    <w:rsid w:val="008144BA"/>
    <w:rsid w:val="00823D56"/>
    <w:rsid w:val="008262BC"/>
    <w:rsid w:val="00826DFB"/>
    <w:rsid w:val="0083117E"/>
    <w:rsid w:val="00834C2E"/>
    <w:rsid w:val="00841AF6"/>
    <w:rsid w:val="0084384F"/>
    <w:rsid w:val="008477A7"/>
    <w:rsid w:val="008504E0"/>
    <w:rsid w:val="00866970"/>
    <w:rsid w:val="00870022"/>
    <w:rsid w:val="008703F4"/>
    <w:rsid w:val="00871EB6"/>
    <w:rsid w:val="00874722"/>
    <w:rsid w:val="00877D19"/>
    <w:rsid w:val="0088416E"/>
    <w:rsid w:val="00891021"/>
    <w:rsid w:val="008916CA"/>
    <w:rsid w:val="008923B1"/>
    <w:rsid w:val="00893F69"/>
    <w:rsid w:val="00895033"/>
    <w:rsid w:val="008A0B23"/>
    <w:rsid w:val="008A3C4E"/>
    <w:rsid w:val="008A4272"/>
    <w:rsid w:val="008A4F99"/>
    <w:rsid w:val="008A678B"/>
    <w:rsid w:val="008B2363"/>
    <w:rsid w:val="008B3444"/>
    <w:rsid w:val="008B520F"/>
    <w:rsid w:val="008B77C6"/>
    <w:rsid w:val="008C00CF"/>
    <w:rsid w:val="008C45C0"/>
    <w:rsid w:val="008C66DF"/>
    <w:rsid w:val="008C7882"/>
    <w:rsid w:val="008D1223"/>
    <w:rsid w:val="008D45AD"/>
    <w:rsid w:val="008E24EC"/>
    <w:rsid w:val="008E39DF"/>
    <w:rsid w:val="008E4B40"/>
    <w:rsid w:val="008E6017"/>
    <w:rsid w:val="008F1383"/>
    <w:rsid w:val="008F265A"/>
    <w:rsid w:val="008F26EA"/>
    <w:rsid w:val="008F3354"/>
    <w:rsid w:val="0090227F"/>
    <w:rsid w:val="009114AD"/>
    <w:rsid w:val="00913647"/>
    <w:rsid w:val="009147B1"/>
    <w:rsid w:val="00917507"/>
    <w:rsid w:val="00921352"/>
    <w:rsid w:val="009377CD"/>
    <w:rsid w:val="00942C83"/>
    <w:rsid w:val="00943632"/>
    <w:rsid w:val="0094593B"/>
    <w:rsid w:val="00951C27"/>
    <w:rsid w:val="009526B1"/>
    <w:rsid w:val="009533AC"/>
    <w:rsid w:val="009562AD"/>
    <w:rsid w:val="00963504"/>
    <w:rsid w:val="00966E73"/>
    <w:rsid w:val="00972924"/>
    <w:rsid w:val="00974DD3"/>
    <w:rsid w:val="00977F22"/>
    <w:rsid w:val="0098018A"/>
    <w:rsid w:val="00981B73"/>
    <w:rsid w:val="00983329"/>
    <w:rsid w:val="009833CB"/>
    <w:rsid w:val="00983ADD"/>
    <w:rsid w:val="009958A5"/>
    <w:rsid w:val="009A0029"/>
    <w:rsid w:val="009A35BC"/>
    <w:rsid w:val="009B2A80"/>
    <w:rsid w:val="009B48FB"/>
    <w:rsid w:val="009B76C7"/>
    <w:rsid w:val="009C3DE7"/>
    <w:rsid w:val="009C4B7F"/>
    <w:rsid w:val="009C4BC2"/>
    <w:rsid w:val="009D2002"/>
    <w:rsid w:val="009D5C61"/>
    <w:rsid w:val="009D709C"/>
    <w:rsid w:val="009E7405"/>
    <w:rsid w:val="009E7C4E"/>
    <w:rsid w:val="009F2674"/>
    <w:rsid w:val="009F310E"/>
    <w:rsid w:val="009F3F12"/>
    <w:rsid w:val="009F43B9"/>
    <w:rsid w:val="009F4CCC"/>
    <w:rsid w:val="00A03566"/>
    <w:rsid w:val="00A0413F"/>
    <w:rsid w:val="00A050BD"/>
    <w:rsid w:val="00A21A4F"/>
    <w:rsid w:val="00A21DE2"/>
    <w:rsid w:val="00A22E9F"/>
    <w:rsid w:val="00A31638"/>
    <w:rsid w:val="00A44BDC"/>
    <w:rsid w:val="00A45D78"/>
    <w:rsid w:val="00A53358"/>
    <w:rsid w:val="00A5657A"/>
    <w:rsid w:val="00A634B1"/>
    <w:rsid w:val="00A63722"/>
    <w:rsid w:val="00A64F6A"/>
    <w:rsid w:val="00A66A0A"/>
    <w:rsid w:val="00A66BCB"/>
    <w:rsid w:val="00A72FCF"/>
    <w:rsid w:val="00A73D9D"/>
    <w:rsid w:val="00A82D16"/>
    <w:rsid w:val="00A844C8"/>
    <w:rsid w:val="00A90FAB"/>
    <w:rsid w:val="00A940FA"/>
    <w:rsid w:val="00AA32E1"/>
    <w:rsid w:val="00AC0097"/>
    <w:rsid w:val="00AC3ED2"/>
    <w:rsid w:val="00AC797D"/>
    <w:rsid w:val="00AD630F"/>
    <w:rsid w:val="00AD66EE"/>
    <w:rsid w:val="00AD7670"/>
    <w:rsid w:val="00AE47D5"/>
    <w:rsid w:val="00AF70AE"/>
    <w:rsid w:val="00AF7276"/>
    <w:rsid w:val="00AF7653"/>
    <w:rsid w:val="00B03B9E"/>
    <w:rsid w:val="00B05370"/>
    <w:rsid w:val="00B33C96"/>
    <w:rsid w:val="00B3548F"/>
    <w:rsid w:val="00B414B5"/>
    <w:rsid w:val="00B41691"/>
    <w:rsid w:val="00B44B07"/>
    <w:rsid w:val="00B451F7"/>
    <w:rsid w:val="00B461C7"/>
    <w:rsid w:val="00B51E34"/>
    <w:rsid w:val="00B55975"/>
    <w:rsid w:val="00B57902"/>
    <w:rsid w:val="00B660C5"/>
    <w:rsid w:val="00B674E2"/>
    <w:rsid w:val="00B7117C"/>
    <w:rsid w:val="00B74694"/>
    <w:rsid w:val="00B75980"/>
    <w:rsid w:val="00B9295C"/>
    <w:rsid w:val="00B9305D"/>
    <w:rsid w:val="00B94C43"/>
    <w:rsid w:val="00BA5E7D"/>
    <w:rsid w:val="00BB2190"/>
    <w:rsid w:val="00BB2ACC"/>
    <w:rsid w:val="00BB44EE"/>
    <w:rsid w:val="00BB709B"/>
    <w:rsid w:val="00BC3360"/>
    <w:rsid w:val="00BD076E"/>
    <w:rsid w:val="00BE1F8E"/>
    <w:rsid w:val="00BF40EB"/>
    <w:rsid w:val="00C00236"/>
    <w:rsid w:val="00C13A1E"/>
    <w:rsid w:val="00C16F1B"/>
    <w:rsid w:val="00C20054"/>
    <w:rsid w:val="00C23B53"/>
    <w:rsid w:val="00C25584"/>
    <w:rsid w:val="00C2662D"/>
    <w:rsid w:val="00C30C03"/>
    <w:rsid w:val="00C31BFC"/>
    <w:rsid w:val="00C31F33"/>
    <w:rsid w:val="00C32B72"/>
    <w:rsid w:val="00C336E9"/>
    <w:rsid w:val="00C35732"/>
    <w:rsid w:val="00C36CB1"/>
    <w:rsid w:val="00C36DA6"/>
    <w:rsid w:val="00C37C0C"/>
    <w:rsid w:val="00C42732"/>
    <w:rsid w:val="00C46E9A"/>
    <w:rsid w:val="00C56C04"/>
    <w:rsid w:val="00C60478"/>
    <w:rsid w:val="00C61AE6"/>
    <w:rsid w:val="00C6572F"/>
    <w:rsid w:val="00C722EB"/>
    <w:rsid w:val="00C739F7"/>
    <w:rsid w:val="00C74AA3"/>
    <w:rsid w:val="00C8300E"/>
    <w:rsid w:val="00C90BA3"/>
    <w:rsid w:val="00C91B71"/>
    <w:rsid w:val="00CA462B"/>
    <w:rsid w:val="00CB5C32"/>
    <w:rsid w:val="00CC1C0E"/>
    <w:rsid w:val="00CC1C10"/>
    <w:rsid w:val="00CC6529"/>
    <w:rsid w:val="00CD0148"/>
    <w:rsid w:val="00CD4894"/>
    <w:rsid w:val="00CD5ED2"/>
    <w:rsid w:val="00CD7A00"/>
    <w:rsid w:val="00CE324D"/>
    <w:rsid w:val="00D00F86"/>
    <w:rsid w:val="00D02935"/>
    <w:rsid w:val="00D03683"/>
    <w:rsid w:val="00D13D2B"/>
    <w:rsid w:val="00D22C36"/>
    <w:rsid w:val="00D245FC"/>
    <w:rsid w:val="00D25F57"/>
    <w:rsid w:val="00D311D5"/>
    <w:rsid w:val="00D378E2"/>
    <w:rsid w:val="00D40443"/>
    <w:rsid w:val="00D40C04"/>
    <w:rsid w:val="00D422E3"/>
    <w:rsid w:val="00D5017B"/>
    <w:rsid w:val="00D52E05"/>
    <w:rsid w:val="00D5446D"/>
    <w:rsid w:val="00D55D41"/>
    <w:rsid w:val="00D56D3C"/>
    <w:rsid w:val="00D611E1"/>
    <w:rsid w:val="00D73B6C"/>
    <w:rsid w:val="00D76CF6"/>
    <w:rsid w:val="00D80BC8"/>
    <w:rsid w:val="00D81C8E"/>
    <w:rsid w:val="00D8229A"/>
    <w:rsid w:val="00D845D6"/>
    <w:rsid w:val="00D86269"/>
    <w:rsid w:val="00D86C80"/>
    <w:rsid w:val="00D91A06"/>
    <w:rsid w:val="00D94530"/>
    <w:rsid w:val="00DA2FB6"/>
    <w:rsid w:val="00DA6DE7"/>
    <w:rsid w:val="00DB47C4"/>
    <w:rsid w:val="00DC0DD6"/>
    <w:rsid w:val="00DC661C"/>
    <w:rsid w:val="00DC6928"/>
    <w:rsid w:val="00DD50E6"/>
    <w:rsid w:val="00DE149E"/>
    <w:rsid w:val="00E0094A"/>
    <w:rsid w:val="00E02605"/>
    <w:rsid w:val="00E14C23"/>
    <w:rsid w:val="00E31BA5"/>
    <w:rsid w:val="00E366AF"/>
    <w:rsid w:val="00E462D8"/>
    <w:rsid w:val="00E47E55"/>
    <w:rsid w:val="00E533F6"/>
    <w:rsid w:val="00E54BEF"/>
    <w:rsid w:val="00E67381"/>
    <w:rsid w:val="00E67FA6"/>
    <w:rsid w:val="00E70354"/>
    <w:rsid w:val="00E71E19"/>
    <w:rsid w:val="00E72B34"/>
    <w:rsid w:val="00E80408"/>
    <w:rsid w:val="00E840D1"/>
    <w:rsid w:val="00E90B6A"/>
    <w:rsid w:val="00E93E35"/>
    <w:rsid w:val="00E95F51"/>
    <w:rsid w:val="00E96395"/>
    <w:rsid w:val="00E976B4"/>
    <w:rsid w:val="00EA386A"/>
    <w:rsid w:val="00EA47B7"/>
    <w:rsid w:val="00EA4A08"/>
    <w:rsid w:val="00EB0652"/>
    <w:rsid w:val="00EB0FBC"/>
    <w:rsid w:val="00EB19E8"/>
    <w:rsid w:val="00EC0FBF"/>
    <w:rsid w:val="00ED03A4"/>
    <w:rsid w:val="00EE227F"/>
    <w:rsid w:val="00EE7812"/>
    <w:rsid w:val="00EF583B"/>
    <w:rsid w:val="00EF5895"/>
    <w:rsid w:val="00F17CE7"/>
    <w:rsid w:val="00F21534"/>
    <w:rsid w:val="00F360EE"/>
    <w:rsid w:val="00F415CA"/>
    <w:rsid w:val="00F56715"/>
    <w:rsid w:val="00F632E7"/>
    <w:rsid w:val="00F758CA"/>
    <w:rsid w:val="00F82BFF"/>
    <w:rsid w:val="00F8735E"/>
    <w:rsid w:val="00F910D0"/>
    <w:rsid w:val="00F942D5"/>
    <w:rsid w:val="00F94BAE"/>
    <w:rsid w:val="00F96079"/>
    <w:rsid w:val="00FA5B61"/>
    <w:rsid w:val="00FA67B4"/>
    <w:rsid w:val="00FB23A7"/>
    <w:rsid w:val="00FB24BA"/>
    <w:rsid w:val="00FC0677"/>
    <w:rsid w:val="00FC4F2A"/>
    <w:rsid w:val="00FD0B3A"/>
    <w:rsid w:val="00FD2374"/>
    <w:rsid w:val="00FD5C14"/>
    <w:rsid w:val="00FD699D"/>
    <w:rsid w:val="00FE0FC3"/>
    <w:rsid w:val="00FE5656"/>
    <w:rsid w:val="00FF30B4"/>
    <w:rsid w:val="00FF6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187C79"/>
  <w15:chartTrackingRefBased/>
  <w15:docId w15:val="{76CC1532-6B23-4D49-B219-7AC1A1C4B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text,tables"/>
    <w:qFormat/>
    <w:rsid w:val="00983329"/>
    <w:pPr>
      <w:spacing w:line="278" w:lineRule="auto"/>
    </w:pPr>
    <w:rPr>
      <w:rFonts w:ascii="Segoe UI" w:eastAsiaTheme="minorHAnsi" w:hAnsi="Segoe UI"/>
      <w:kern w:val="2"/>
      <w:sz w:val="20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3329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3329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3329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983329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983329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983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983329"/>
    <w:pPr>
      <w:keepNext/>
      <w:keepLines/>
      <w:spacing w:before="40" w:after="0"/>
      <w:outlineLvl w:val="6"/>
    </w:pPr>
    <w:rPr>
      <w:rFonts w:eastAsiaTheme="majorEastAsia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983329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983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329"/>
    <w:rPr>
      <w:rFonts w:ascii="Segoe UI" w:eastAsiaTheme="majorEastAsia" w:hAnsi="Segoe UI" w:cstheme="majorBidi"/>
      <w:b/>
      <w:color w:val="000000" w:themeColor="text1"/>
      <w:kern w:val="2"/>
      <w:sz w:val="40"/>
      <w:szCs w:val="40"/>
      <w14:ligatures w14:val="standardContextual"/>
    </w:rPr>
  </w:style>
  <w:style w:type="character" w:customStyle="1" w:styleId="Overskrift2Tegn">
    <w:name w:val="Overskrift 2 Tegn"/>
    <w:basedOn w:val="DefaultParagraphFont"/>
    <w:uiPriority w:val="9"/>
    <w:rsid w:val="00AC0097"/>
    <w:rPr>
      <w:rFonts w:asciiTheme="minorHAnsi" w:eastAsiaTheme="majorEastAsia" w:hAnsiTheme="minorHAnsi" w:cstheme="majorBidi"/>
      <w:kern w:val="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3329"/>
    <w:rPr>
      <w:rFonts w:ascii="Segoe UI" w:eastAsiaTheme="majorEastAsia" w:hAnsi="Segoe UI" w:cstheme="majorBidi"/>
      <w:kern w:val="2"/>
      <w:sz w:val="20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983329"/>
    <w:rPr>
      <w:rFonts w:ascii="Segoe UI" w:eastAsiaTheme="majorEastAsia" w:hAnsi="Segoe UI" w:cstheme="majorBidi"/>
      <w:i/>
      <w:iCs/>
      <w:kern w:val="2"/>
      <w:sz w:val="20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sid w:val="00983329"/>
    <w:rPr>
      <w:rFonts w:ascii="Segoe UI" w:eastAsiaTheme="majorEastAsia" w:hAnsi="Segoe UI" w:cstheme="majorBidi"/>
      <w:color w:val="000000" w:themeColor="text1"/>
      <w:kern w:val="2"/>
      <w:sz w:val="20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rsid w:val="00983329"/>
    <w:rPr>
      <w:rFonts w:ascii="Segoe UI" w:eastAsiaTheme="majorEastAsia" w:hAnsi="Segoe UI" w:cstheme="majorBidi"/>
      <w:i/>
      <w:iCs/>
      <w:color w:val="000000" w:themeColor="text1"/>
      <w:kern w:val="2"/>
      <w:sz w:val="20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rsid w:val="00983329"/>
    <w:rPr>
      <w:rFonts w:ascii="Segoe UI" w:eastAsiaTheme="majorEastAsia" w:hAnsi="Segoe UI" w:cstheme="majorBidi"/>
      <w:color w:val="000000" w:themeColor="text1"/>
      <w:kern w:val="2"/>
      <w:sz w:val="20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rsid w:val="00983329"/>
    <w:rPr>
      <w:rFonts w:ascii="Segoe UI" w:eastAsiaTheme="majorEastAsia" w:hAnsi="Segoe UI" w:cstheme="majorBidi"/>
      <w:i/>
      <w:iCs/>
      <w:kern w:val="2"/>
      <w:sz w:val="20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rsid w:val="00983329"/>
    <w:rPr>
      <w:rFonts w:ascii="Segoe UI" w:eastAsiaTheme="majorEastAsia" w:hAnsi="Segoe UI" w:cstheme="majorBidi"/>
      <w:color w:val="272727" w:themeColor="text1" w:themeTint="D8"/>
      <w:kern w:val="2"/>
      <w:sz w:val="20"/>
      <w:szCs w:val="24"/>
      <w14:ligatures w14:val="standardContextual"/>
    </w:rPr>
  </w:style>
  <w:style w:type="paragraph" w:styleId="Title">
    <w:name w:val="Title"/>
    <w:aliases w:val="Report Title"/>
    <w:basedOn w:val="Normal"/>
    <w:next w:val="Normal"/>
    <w:link w:val="TitleChar"/>
    <w:uiPriority w:val="10"/>
    <w:qFormat/>
    <w:rsid w:val="00983329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elTegn">
    <w:name w:val="Titel Tegn"/>
    <w:basedOn w:val="DefaultParagraphFont"/>
    <w:uiPriority w:val="10"/>
    <w:rsid w:val="00BB709B"/>
    <w:rPr>
      <w:rFonts w:asciiTheme="minorHAnsi" w:eastAsiaTheme="majorEastAsia" w:hAnsiTheme="minorHAnsi" w:cstheme="majorBidi"/>
      <w:kern w:val="0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1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329"/>
    <w:rPr>
      <w:rFonts w:ascii="Segoe UI" w:eastAsiaTheme="majorEastAsia" w:hAnsi="Segoe UI" w:cstheme="majorBidi"/>
      <w:color w:val="595959" w:themeColor="text1" w:themeTint="A6"/>
      <w:spacing w:val="15"/>
      <w:kern w:val="2"/>
      <w:sz w:val="1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983329"/>
    <w:pPr>
      <w:spacing w:before="160"/>
      <w:jc w:val="center"/>
    </w:pPr>
    <w:rPr>
      <w:i/>
      <w:iCs/>
      <w:color w:val="404040" w:themeColor="text1" w:themeTint="BF"/>
      <w:sz w:val="18"/>
    </w:rPr>
  </w:style>
  <w:style w:type="character" w:customStyle="1" w:styleId="QuoteChar">
    <w:name w:val="Quote Char"/>
    <w:basedOn w:val="DefaultParagraphFont"/>
    <w:link w:val="Quote"/>
    <w:uiPriority w:val="29"/>
    <w:rsid w:val="00983329"/>
    <w:rPr>
      <w:rFonts w:ascii="Segoe UI" w:eastAsiaTheme="minorHAnsi" w:hAnsi="Segoe UI"/>
      <w:i/>
      <w:iCs/>
      <w:color w:val="404040" w:themeColor="text1" w:themeTint="BF"/>
      <w:kern w:val="2"/>
      <w:sz w:val="18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983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329"/>
    <w:rPr>
      <w:rFonts w:ascii="Segoe UI" w:hAnsi="Segoe UI"/>
      <w:i/>
      <w:iCs/>
      <w:color w:val="000000" w:themeColor="text1"/>
      <w:sz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  <w:sz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329"/>
    <w:rPr>
      <w:rFonts w:ascii="Segoe UI" w:eastAsiaTheme="minorHAnsi" w:hAnsi="Segoe UI"/>
      <w:i/>
      <w:iCs/>
      <w:color w:val="000000" w:themeColor="text1"/>
      <w:kern w:val="2"/>
      <w:sz w:val="18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983329"/>
    <w:rPr>
      <w:rFonts w:ascii="Segoe UI" w:hAnsi="Segoe UI"/>
      <w:b/>
      <w:bCs/>
      <w:smallCaps/>
      <w:color w:val="auto"/>
      <w:spacing w:val="5"/>
      <w:sz w:val="18"/>
    </w:rPr>
  </w:style>
  <w:style w:type="paragraph" w:customStyle="1" w:styleId="Sidetalpagina">
    <w:name w:val="Sidetal / pagina"/>
    <w:basedOn w:val="Normal"/>
    <w:link w:val="SidetalpaginaChar"/>
    <w:rsid w:val="00B9295C"/>
    <w:pPr>
      <w:jc w:val="right"/>
    </w:pPr>
    <w:rPr>
      <w:sz w:val="16"/>
    </w:rPr>
  </w:style>
  <w:style w:type="character" w:customStyle="1" w:styleId="SidetalpaginaChar">
    <w:name w:val="Sidetal / pagina Char"/>
    <w:basedOn w:val="DefaultParagraphFont"/>
    <w:link w:val="Sidetalpagina"/>
    <w:rsid w:val="00B9295C"/>
    <w:rPr>
      <w:rFonts w:ascii="Segoe UI" w:hAnsi="Segoe UI"/>
      <w:kern w:val="0"/>
      <w:sz w:val="16"/>
    </w:rPr>
  </w:style>
  <w:style w:type="paragraph" w:customStyle="1" w:styleId="BodytekstinHeaderFooter">
    <w:name w:val="Bodytekst in Header/Footer"/>
    <w:link w:val="BodytekstinHeaderFooterChar"/>
    <w:rsid w:val="00B9295C"/>
    <w:rPr>
      <w:rFonts w:ascii="Segoe UI" w:hAnsi="Segoe UI"/>
      <w:sz w:val="18"/>
    </w:rPr>
  </w:style>
  <w:style w:type="character" w:customStyle="1" w:styleId="BodytekstinHeaderFooterChar">
    <w:name w:val="Bodytekst in Header/Footer Char"/>
    <w:basedOn w:val="SidetalpaginaChar"/>
    <w:link w:val="BodytekstinHeaderFooter"/>
    <w:rsid w:val="00B9295C"/>
    <w:rPr>
      <w:rFonts w:ascii="Segoe UI" w:hAnsi="Segoe UI"/>
      <w:kern w:val="0"/>
      <w:sz w:val="18"/>
    </w:rPr>
  </w:style>
  <w:style w:type="paragraph" w:customStyle="1" w:styleId="HeadingsinHeaderFooter">
    <w:name w:val="Headings in Header/Footer"/>
    <w:basedOn w:val="BodytekstinHeaderFooter"/>
    <w:link w:val="HeadingsinHeaderFooterChar"/>
    <w:rsid w:val="00B9295C"/>
    <w:rPr>
      <w:b/>
    </w:rPr>
  </w:style>
  <w:style w:type="character" w:customStyle="1" w:styleId="HeadingsinHeaderFooterChar">
    <w:name w:val="Headings in Header/Footer Char"/>
    <w:basedOn w:val="BodytekstinHeaderFooterChar"/>
    <w:link w:val="HeadingsinHeaderFooter"/>
    <w:rsid w:val="00B9295C"/>
    <w:rPr>
      <w:rFonts w:ascii="Segoe UI" w:hAnsi="Segoe UI"/>
      <w:b/>
      <w:kern w:val="0"/>
      <w:sz w:val="18"/>
    </w:rPr>
  </w:style>
  <w:style w:type="paragraph" w:customStyle="1" w:styleId="Headingsinbodytext">
    <w:name w:val="Headings in bodytext"/>
    <w:basedOn w:val="HeadingsinHeaderFooter"/>
    <w:link w:val="HeadingsinbodytextChar"/>
    <w:rsid w:val="00A82D16"/>
  </w:style>
  <w:style w:type="character" w:customStyle="1" w:styleId="HeadingsinbodytextChar">
    <w:name w:val="Headings in bodytext Char"/>
    <w:basedOn w:val="HeadingsinHeaderFooterChar"/>
    <w:link w:val="Headingsinbodytext"/>
    <w:rsid w:val="00A82D16"/>
    <w:rPr>
      <w:rFonts w:asciiTheme="minorHAnsi" w:hAnsiTheme="minorHAnsi"/>
      <w:b/>
      <w:kern w:val="0"/>
      <w:sz w:val="18"/>
    </w:rPr>
  </w:style>
  <w:style w:type="paragraph" w:customStyle="1" w:styleId="Noterkommentartilrapport">
    <w:name w:val="Noter / kommentar til rapport"/>
    <w:basedOn w:val="Headingsinbodytext"/>
    <w:link w:val="NoterkommentartilrapportChar"/>
    <w:rsid w:val="00B9295C"/>
    <w:rPr>
      <w:i/>
    </w:rPr>
  </w:style>
  <w:style w:type="character" w:customStyle="1" w:styleId="NoterkommentartilrapportChar">
    <w:name w:val="Noter / kommentar til rapport Char"/>
    <w:basedOn w:val="HeadingsinbodytextChar"/>
    <w:link w:val="Noterkommentartilrapport"/>
    <w:rsid w:val="00B9295C"/>
    <w:rPr>
      <w:rFonts w:ascii="Segoe UI" w:hAnsi="Segoe UI"/>
      <w:b/>
      <w:i/>
      <w:kern w:val="0"/>
      <w:sz w:val="18"/>
    </w:rPr>
  </w:style>
  <w:style w:type="paragraph" w:customStyle="1" w:styleId="Tabletotalsfornumbersdescriptions">
    <w:name w:val="Table totals (for numbers &amp; descriptions)"/>
    <w:basedOn w:val="Noterkommentartilrapport"/>
    <w:link w:val="TabletotalsfornumbersdescriptionsChar"/>
    <w:rsid w:val="00B9295C"/>
    <w:rPr>
      <w:b w:val="0"/>
      <w:i w:val="0"/>
    </w:rPr>
  </w:style>
  <w:style w:type="character" w:customStyle="1" w:styleId="TabletotalsfornumbersdescriptionsChar">
    <w:name w:val="Table totals (for numbers &amp; descriptions) Char"/>
    <w:basedOn w:val="NoterkommentartilrapportChar"/>
    <w:link w:val="Tabletotalsfornumbersdescriptions"/>
    <w:rsid w:val="00B9295C"/>
    <w:rPr>
      <w:rFonts w:ascii="Segoe UI" w:hAnsi="Segoe UI"/>
      <w:b w:val="0"/>
      <w:i w:val="0"/>
      <w:kern w:val="0"/>
      <w:sz w:val="18"/>
    </w:rPr>
  </w:style>
  <w:style w:type="table" w:styleId="TableGrid">
    <w:name w:val="Table Grid"/>
    <w:aliases w:val="Default"/>
    <w:basedOn w:val="TableNormal"/>
    <w:uiPriority w:val="39"/>
    <w:rsid w:val="008E24EC"/>
    <w:pPr>
      <w:spacing w:after="0" w:line="240" w:lineRule="auto"/>
    </w:pPr>
    <w:tblPr/>
    <w:tcPr>
      <w:tcMar>
        <w:left w:w="0" w:type="dxa"/>
        <w:right w:w="0" w:type="dxa"/>
      </w:tcMar>
    </w:tcPr>
    <w:tblStylePr w:type="firstRow">
      <w:rPr>
        <w:b/>
      </w:rPr>
    </w:tblStylePr>
  </w:style>
  <w:style w:type="table" w:customStyle="1" w:styleId="BCThemev1">
    <w:name w:val="BC Theme v1"/>
    <w:basedOn w:val="TableNormal"/>
    <w:uiPriority w:val="99"/>
    <w:rsid w:val="009147B1"/>
    <w:pPr>
      <w:spacing w:before="120" w:after="0" w:line="360" w:lineRule="auto"/>
    </w:pPr>
    <w:tblPr>
      <w:tblStyleRowBandSize w:val="1"/>
      <w:tblCellMar>
        <w:left w:w="0" w:type="dxa"/>
        <w:right w:w="0" w:type="dxa"/>
      </w:tblCellMar>
    </w:tblPr>
    <w:tblStylePr w:type="firstRow">
      <w:rPr>
        <w:rFonts w:ascii="Aptos" w:hAnsi="Aptos"/>
        <w:b/>
        <w:sz w:val="24"/>
      </w:rPr>
      <w:tblPr/>
      <w:tcPr>
        <w:tcBorders>
          <w:bottom w:val="single" w:sz="4" w:space="0" w:color="auto"/>
        </w:tcBorders>
      </w:tcPr>
    </w:tblStylePr>
    <w:tblStylePr w:type="band1Horz">
      <w:tblPr/>
      <w:tcPr>
        <w:shd w:val="clear" w:color="auto" w:fill="DAE9F7" w:themeFill="text2" w:themeFillTint="1A"/>
      </w:tcPr>
    </w:tblStylePr>
  </w:style>
  <w:style w:type="paragraph" w:styleId="Header">
    <w:name w:val="header"/>
    <w:basedOn w:val="Normal"/>
    <w:link w:val="HeaderChar"/>
    <w:uiPriority w:val="99"/>
    <w:unhideWhenUsed/>
    <w:rsid w:val="002646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ehovedTegn">
    <w:name w:val="Sidehoved Tegn"/>
    <w:basedOn w:val="DefaultParagraphFont"/>
    <w:uiPriority w:val="99"/>
    <w:rsid w:val="00323AF3"/>
    <w:rPr>
      <w:rFonts w:asciiTheme="minorHAnsi" w:hAnsiTheme="minorHAnsi"/>
      <w:sz w:val="32"/>
    </w:rPr>
  </w:style>
  <w:style w:type="paragraph" w:styleId="Footer">
    <w:name w:val="footer"/>
    <w:basedOn w:val="Normal"/>
    <w:link w:val="FooterChar"/>
    <w:uiPriority w:val="99"/>
    <w:unhideWhenUsed/>
    <w:rsid w:val="002646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efodTegn">
    <w:name w:val="Sidefod Tegn"/>
    <w:basedOn w:val="DefaultParagraphFont"/>
    <w:uiPriority w:val="99"/>
    <w:rsid w:val="00323AF3"/>
    <w:rPr>
      <w:rFonts w:asciiTheme="minorHAnsi" w:hAnsiTheme="minorHAnsi"/>
      <w:sz w:val="32"/>
    </w:rPr>
  </w:style>
  <w:style w:type="table" w:styleId="ListTable1Light-Accent1">
    <w:name w:val="List Table 1 Light Accent 1"/>
    <w:aliases w:val="CL_Sequoia_table style02"/>
    <w:basedOn w:val="ListTable1Light-Accent2"/>
    <w:uiPriority w:val="46"/>
    <w:rsid w:val="0094593B"/>
    <w:tblPr/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E8E8E8" w:themeFill="background2"/>
      </w:tcPr>
    </w:tblStylePr>
  </w:style>
  <w:style w:type="table" w:styleId="ListTable1Light-Accent2">
    <w:name w:val="List Table 1 Light Accent 2"/>
    <w:basedOn w:val="TableNormal"/>
    <w:uiPriority w:val="46"/>
    <w:rsid w:val="003672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26460B"/>
    <w:rPr>
      <w:color w:val="666666"/>
    </w:rPr>
  </w:style>
  <w:style w:type="character" w:customStyle="1" w:styleId="HeaderChar">
    <w:name w:val="Header Char"/>
    <w:basedOn w:val="DefaultParagraphFont"/>
    <w:link w:val="Header"/>
    <w:uiPriority w:val="99"/>
    <w:rsid w:val="0026460B"/>
  </w:style>
  <w:style w:type="character" w:customStyle="1" w:styleId="FooterChar">
    <w:name w:val="Footer Char"/>
    <w:basedOn w:val="DefaultParagraphFont"/>
    <w:link w:val="Footer"/>
    <w:uiPriority w:val="99"/>
    <w:rsid w:val="0026460B"/>
  </w:style>
  <w:style w:type="character" w:customStyle="1" w:styleId="TitleChar">
    <w:name w:val="Title Char"/>
    <w:aliases w:val="Report Title Char"/>
    <w:basedOn w:val="DefaultParagraphFont"/>
    <w:link w:val="Title"/>
    <w:uiPriority w:val="10"/>
    <w:rsid w:val="00983329"/>
    <w:rPr>
      <w:rFonts w:ascii="Segoe UI" w:eastAsiaTheme="majorEastAsia" w:hAnsi="Segoe UI" w:cstheme="majorBidi"/>
      <w:b/>
      <w:spacing w:val="-10"/>
      <w:kern w:val="28"/>
      <w:sz w:val="40"/>
      <w:szCs w:val="56"/>
      <w14:ligatures w14:val="standardContextual"/>
    </w:rPr>
  </w:style>
  <w:style w:type="paragraph" w:customStyle="1" w:styleId="Style1">
    <w:name w:val="Style1"/>
    <w:basedOn w:val="Footer"/>
    <w:link w:val="Style1Char"/>
    <w:rsid w:val="002C0F1E"/>
    <w:pPr>
      <w:jc w:val="center"/>
    </w:pPr>
    <w:rPr>
      <w:sz w:val="16"/>
    </w:rPr>
  </w:style>
  <w:style w:type="character" w:customStyle="1" w:styleId="Style1Char">
    <w:name w:val="Style1 Char"/>
    <w:basedOn w:val="FooterChar"/>
    <w:link w:val="Style1"/>
    <w:rsid w:val="002C0F1E"/>
    <w:rPr>
      <w:sz w:val="16"/>
    </w:rPr>
  </w:style>
  <w:style w:type="character" w:styleId="Strong">
    <w:name w:val="Strong"/>
    <w:basedOn w:val="DefaultParagraphFont"/>
    <w:uiPriority w:val="22"/>
    <w:qFormat/>
    <w:rsid w:val="000F0A87"/>
    <w:rPr>
      <w:b/>
      <w:bCs/>
    </w:rPr>
  </w:style>
  <w:style w:type="paragraph" w:styleId="Revision">
    <w:name w:val="Revision"/>
    <w:hidden/>
    <w:uiPriority w:val="99"/>
    <w:semiHidden/>
    <w:rsid w:val="003921F0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983329"/>
    <w:rPr>
      <w:rFonts w:ascii="Segoe UI" w:eastAsiaTheme="majorEastAsia" w:hAnsi="Segoe UI" w:cstheme="majorBidi"/>
      <w:b/>
      <w:color w:val="000000" w:themeColor="text1"/>
      <w:kern w:val="2"/>
      <w:sz w:val="20"/>
      <w:szCs w:val="32"/>
      <w14:ligatures w14:val="standardContextual"/>
    </w:rPr>
  </w:style>
  <w:style w:type="paragraph" w:customStyle="1" w:styleId="Headerfooter">
    <w:name w:val="Header/footer"/>
    <w:basedOn w:val="Normal"/>
    <w:link w:val="HeaderfooterChar"/>
    <w:rsid w:val="00B9295C"/>
  </w:style>
  <w:style w:type="character" w:customStyle="1" w:styleId="HeaderfooterChar">
    <w:name w:val="Header/footer Char"/>
    <w:basedOn w:val="DefaultParagraphFont"/>
    <w:link w:val="Headerfooter"/>
    <w:rsid w:val="00B9295C"/>
    <w:rPr>
      <w:rFonts w:ascii="Segoe UI" w:hAnsi="Segoe UI"/>
      <w:kern w:val="0"/>
      <w:sz w:val="20"/>
    </w:rPr>
  </w:style>
  <w:style w:type="paragraph" w:customStyle="1" w:styleId="Headerfooterheadings">
    <w:name w:val="Header/footer (headings)"/>
    <w:basedOn w:val="Headerfooter"/>
    <w:link w:val="HeaderfooterheadingsChar"/>
    <w:rsid w:val="00B9295C"/>
    <w:rPr>
      <w:b/>
    </w:rPr>
  </w:style>
  <w:style w:type="character" w:customStyle="1" w:styleId="HeaderfooterheadingsChar">
    <w:name w:val="Header/footer (headings) Char"/>
    <w:basedOn w:val="HeaderfooterChar"/>
    <w:link w:val="Headerfooterheadings"/>
    <w:rsid w:val="00B9295C"/>
    <w:rPr>
      <w:rFonts w:ascii="Segoe UI" w:hAnsi="Segoe UI"/>
      <w:b/>
      <w:kern w:val="0"/>
      <w:sz w:val="20"/>
    </w:rPr>
  </w:style>
  <w:style w:type="table" w:styleId="GridTable1Light">
    <w:name w:val="Grid Table 1 Light"/>
    <w:basedOn w:val="TableNormal"/>
    <w:uiPriority w:val="46"/>
    <w:rsid w:val="006760E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0F0A87"/>
    <w:pPr>
      <w:spacing w:line="240" w:lineRule="auto"/>
    </w:pPr>
    <w:rPr>
      <w:b/>
      <w:bCs/>
      <w:smallCaps/>
      <w:color w:val="0E2841" w:themeColor="text2"/>
    </w:rPr>
  </w:style>
  <w:style w:type="character" w:styleId="Emphasis">
    <w:name w:val="Emphasis"/>
    <w:basedOn w:val="DefaultParagraphFont"/>
    <w:uiPriority w:val="20"/>
    <w:qFormat/>
    <w:rsid w:val="00983329"/>
    <w:rPr>
      <w:rFonts w:ascii="Segoe UI" w:hAnsi="Segoe UI"/>
      <w:i/>
      <w:iCs/>
      <w:sz w:val="18"/>
    </w:rPr>
  </w:style>
  <w:style w:type="paragraph" w:styleId="NoSpacing">
    <w:name w:val="No Spacing"/>
    <w:uiPriority w:val="1"/>
    <w:qFormat/>
    <w:rsid w:val="00983329"/>
    <w:pPr>
      <w:spacing w:after="0" w:line="240" w:lineRule="auto"/>
    </w:pPr>
    <w:rPr>
      <w:rFonts w:ascii="Segoe UI" w:eastAsiaTheme="minorHAnsi" w:hAnsi="Segoe UI"/>
      <w:kern w:val="2"/>
      <w:sz w:val="20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983329"/>
    <w:rPr>
      <w:rFonts w:ascii="Segoe UI" w:hAnsi="Segoe UI"/>
      <w:i/>
      <w:iCs/>
      <w:color w:val="000000" w:themeColor="text1"/>
      <w:sz w:val="18"/>
    </w:rPr>
  </w:style>
  <w:style w:type="character" w:styleId="SubtleReference">
    <w:name w:val="Subtle Reference"/>
    <w:basedOn w:val="DefaultParagraphFont"/>
    <w:uiPriority w:val="31"/>
    <w:qFormat/>
    <w:rsid w:val="00983329"/>
    <w:rPr>
      <w:rFonts w:ascii="Segoe UI" w:hAnsi="Segoe UI"/>
      <w:smallCaps/>
      <w:color w:val="auto"/>
      <w:sz w:val="18"/>
    </w:rPr>
  </w:style>
  <w:style w:type="character" w:styleId="BookTitle">
    <w:name w:val="Book Title"/>
    <w:basedOn w:val="DefaultParagraphFont"/>
    <w:uiPriority w:val="33"/>
    <w:qFormat/>
    <w:rsid w:val="000F0A8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F0A87"/>
    <w:pPr>
      <w:outlineLvl w:val="9"/>
    </w:pPr>
  </w:style>
  <w:style w:type="table" w:customStyle="1" w:styleId="BCDefaulttable">
    <w:name w:val="BC Default _ table"/>
    <w:basedOn w:val="TableNormal"/>
    <w:uiPriority w:val="99"/>
    <w:rsid w:val="00983329"/>
    <w:pPr>
      <w:spacing w:before="120" w:after="120" w:line="360" w:lineRule="auto"/>
      <w:ind w:left="144"/>
    </w:pPr>
    <w:rPr>
      <w:rFonts w:ascii="Segoe UI" w:eastAsiaTheme="minorHAnsi" w:hAnsi="Segoe UI"/>
      <w:kern w:val="2"/>
      <w:sz w:val="24"/>
      <w:szCs w:val="24"/>
      <w14:ligatures w14:val="standardContextual"/>
    </w:rPr>
    <w:tblPr>
      <w:tblStyleRowBandSize w:val="1"/>
      <w:tblCellMar>
        <w:left w:w="0" w:type="dxa"/>
        <w:right w:w="0" w:type="dxa"/>
      </w:tblCellMar>
    </w:tblPr>
    <w:tblStylePr w:type="firstRow">
      <w:rPr>
        <w:rFonts w:ascii="Segoe UI" w:hAnsi="Segoe UI"/>
        <w:b/>
        <w:sz w:val="24"/>
      </w:rPr>
      <w:tblPr/>
      <w:tcPr>
        <w:tcBorders>
          <w:bottom w:val="single" w:sz="4" w:space="0" w:color="auto"/>
        </w:tcBorders>
      </w:tcPr>
    </w:tblStylePr>
    <w:tblStylePr w:type="band1Horz"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E8E8E8" w:themeFill="background2"/>
      </w:tcPr>
    </w:tblStylePr>
  </w:style>
  <w:style w:type="table" w:customStyle="1" w:styleId="BCVariantTable">
    <w:name w:val="BC Variant _ Table"/>
    <w:basedOn w:val="TableNormal"/>
    <w:uiPriority w:val="99"/>
    <w:rsid w:val="00983329"/>
    <w:pPr>
      <w:spacing w:before="120" w:after="120" w:line="240" w:lineRule="auto"/>
    </w:pPr>
    <w:rPr>
      <w:rFonts w:ascii="Sitka Text" w:eastAsiaTheme="minorHAnsi" w:hAnsi="Sitka Text"/>
      <w:color w:val="4D614C"/>
      <w:kern w:val="2"/>
      <w:sz w:val="24"/>
      <w:szCs w:val="24"/>
      <w14:ligatures w14:val="standardContextual"/>
    </w:rPr>
    <w:tblPr/>
    <w:tblStylePr w:type="firstRow">
      <w:pPr>
        <w:wordWrap/>
        <w:spacing w:beforeLines="0" w:before="120" w:beforeAutospacing="0" w:afterLines="0" w:after="120" w:afterAutospacing="0" w:line="240" w:lineRule="auto"/>
      </w:pPr>
      <w:rPr>
        <w:rFonts w:ascii="Sitka Text Semibold" w:hAnsi="Sitka Text Semibold"/>
        <w:b/>
        <w:sz w:val="24"/>
      </w:rPr>
      <w:tblPr/>
      <w:tcPr>
        <w:tcBorders>
          <w:bottom w:val="single" w:sz="8" w:space="0" w:color="4D614C"/>
        </w:tcBorders>
      </w:tcPr>
    </w:tblStylePr>
  </w:style>
  <w:style w:type="table" w:styleId="GridTable1Light-Accent3">
    <w:name w:val="Grid Table 1 Light Accent 3"/>
    <w:basedOn w:val="TableNormal"/>
    <w:uiPriority w:val="46"/>
    <w:rsid w:val="00A66A0A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-lenejennum\OneDrive%20-%20Microsoft\Documents\BC%20Default%20_%20the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4F35E5DE5F4DE38617B9C7CCD1FC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023BC0-7C62-4731-B2AF-58CD6817ADD4}"/>
      </w:docPartPr>
      <w:docPartBody>
        <w:p w:rsidR="00FF51FE" w:rsidRDefault="00D855FC" w:rsidP="00D855FC">
          <w:pPr>
            <w:pStyle w:val="F14F35E5DE5F4DE38617B9C7CCD1FCEF"/>
          </w:pPr>
          <w:r w:rsidRPr="00786C3E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05CE9ED1BF864C9CBFC38D149BAEC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D7281-40E4-45B3-AEF0-CD49793990B8}"/>
      </w:docPartPr>
      <w:docPartBody>
        <w:p w:rsidR="00A70A2D" w:rsidRDefault="00C3763E" w:rsidP="00C3763E">
          <w:pPr>
            <w:pStyle w:val="05CE9ED1BF864C9CBFC38D149BAECF67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AF8A94-7C64-490E-9933-787F190B7236}"/>
      </w:docPartPr>
      <w:docPartBody>
        <w:p w:rsidR="006E63E7" w:rsidRDefault="003636BB">
          <w:r w:rsidRPr="00706B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C12B4B2CFA4E57A92BC5E3C7E4BC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CCE28D-0032-43EB-B8ED-593AB304A06B}"/>
      </w:docPartPr>
      <w:docPartBody>
        <w:p w:rsidR="002A0E84" w:rsidRDefault="000F3B43" w:rsidP="000F3B43">
          <w:pPr>
            <w:pStyle w:val="D8C12B4B2CFA4E57A92BC5E3C7E4BC19"/>
          </w:pPr>
          <w:r w:rsidRPr="00A738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7C658CB47845B593B5C3CBDACE3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02A36-D4F5-4CDD-85DF-6B910482D336}"/>
      </w:docPartPr>
      <w:docPartBody>
        <w:p w:rsidR="002A015A" w:rsidRDefault="00F019AE" w:rsidP="00F019AE">
          <w:pPr>
            <w:pStyle w:val="B67C658CB47845B593B5C3CBDACE3678"/>
          </w:pPr>
          <w:r w:rsidRPr="00786C3E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C2AF25C769504355AEB45303815D2C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223560-8BBE-4C6D-83E4-3651EDF68732}"/>
      </w:docPartPr>
      <w:docPartBody>
        <w:p w:rsidR="002A015A" w:rsidRDefault="00F019AE" w:rsidP="00F019AE">
          <w:pPr>
            <w:pStyle w:val="C2AF25C769504355AEB45303815D2CC9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E379C95834A540BC9E91426E2525AB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0090A1-A9B9-4E91-865E-81F18FA8BE9C}"/>
      </w:docPartPr>
      <w:docPartBody>
        <w:p w:rsidR="002A015A" w:rsidRDefault="00F019AE" w:rsidP="00F019AE">
          <w:pPr>
            <w:pStyle w:val="E379C95834A540BC9E91426E2525ABD1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7C09E3E9F9FA43929547569CAB677A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F6AB86-57BF-45BC-BC45-6BBF7668CE01}"/>
      </w:docPartPr>
      <w:docPartBody>
        <w:p w:rsidR="002A015A" w:rsidRDefault="00F019AE" w:rsidP="00F019AE">
          <w:pPr>
            <w:pStyle w:val="7C09E3E9F9FA43929547569CAB677ABC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516ADEECF605429B8C18ADC864834E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DA13E3-9630-4339-8CC6-8825445309AD}"/>
      </w:docPartPr>
      <w:docPartBody>
        <w:p w:rsidR="002A015A" w:rsidRDefault="00F019AE" w:rsidP="00F019AE">
          <w:pPr>
            <w:pStyle w:val="516ADEECF605429B8C18ADC864834E49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338FD41D27814A389E4025B4907C7E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B997DA-E8F0-490D-8DA5-49C88557CEC1}"/>
      </w:docPartPr>
      <w:docPartBody>
        <w:p w:rsidR="002A015A" w:rsidRDefault="00F019AE" w:rsidP="00F019AE">
          <w:pPr>
            <w:pStyle w:val="338FD41D27814A389E4025B4907C7E04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D85163AD4CD240FC8AED1BBE3E107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C860A-8F32-41A9-859A-49545BC85B22}"/>
      </w:docPartPr>
      <w:docPartBody>
        <w:p w:rsidR="002A015A" w:rsidRDefault="00F019AE" w:rsidP="00F019AE">
          <w:pPr>
            <w:pStyle w:val="D85163AD4CD240FC8AED1BBE3E10791B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ABE749CAE689432B944C8436875552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C5102E-9C06-4102-94CB-9451FF791632}"/>
      </w:docPartPr>
      <w:docPartBody>
        <w:p w:rsidR="002A015A" w:rsidRDefault="00F019AE" w:rsidP="00F019AE">
          <w:pPr>
            <w:pStyle w:val="ABE749CAE689432B944C8436875552F6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5F8A664339324F15A349B007BF8B36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D69035-8E3A-4545-9BB6-282DFAE0E92E}"/>
      </w:docPartPr>
      <w:docPartBody>
        <w:p w:rsidR="002A015A" w:rsidRDefault="00F019AE" w:rsidP="00F019AE">
          <w:pPr>
            <w:pStyle w:val="5F8A664339324F15A349B007BF8B363C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3790034039614CA58B671ACF9F890A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EE7C03-A9C4-46EC-A2C9-FD2FC35CF70D}"/>
      </w:docPartPr>
      <w:docPartBody>
        <w:p w:rsidR="009F5A7A" w:rsidRDefault="00AB6BFF" w:rsidP="00AB6BFF">
          <w:pPr>
            <w:pStyle w:val="3790034039614CA58B671ACF9F890A21"/>
          </w:pPr>
          <w:r w:rsidRPr="00706B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1D345B68CF4F25A790AF73852A6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A2A8C0-5862-4B32-9249-41A2B1352FC8}"/>
      </w:docPartPr>
      <w:docPartBody>
        <w:p w:rsidR="009F5A7A" w:rsidRDefault="00AB6BFF" w:rsidP="00AB6BFF">
          <w:pPr>
            <w:pStyle w:val="DC1D345B68CF4F25A790AF73852A64DC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B5812A426F6C434FB5023271BAAD75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E39E14-A48C-4EE1-9BE6-CBE87AAE227F}"/>
      </w:docPartPr>
      <w:docPartBody>
        <w:p w:rsidR="009F5A7A" w:rsidRDefault="00AB6BFF" w:rsidP="00AB6BFF">
          <w:pPr>
            <w:pStyle w:val="B5812A426F6C434FB5023271BAAD75FE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B46C77011B1F4E29A3244128A7B78C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FB412-0D6B-4309-AE25-D6E589538244}"/>
      </w:docPartPr>
      <w:docPartBody>
        <w:p w:rsidR="009F5A7A" w:rsidRDefault="00AB6BFF" w:rsidP="00AB6BFF">
          <w:pPr>
            <w:pStyle w:val="B46C77011B1F4E29A3244128A7B78C77"/>
          </w:pPr>
          <w:r w:rsidRPr="00786C3E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013B7F4C8B4A4874B1B2A8A6586E44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418E1C-D424-4347-92A5-A204F7083EFE}"/>
      </w:docPartPr>
      <w:docPartBody>
        <w:p w:rsidR="009F5A7A" w:rsidRDefault="00AB6BFF" w:rsidP="00AB6BFF">
          <w:pPr>
            <w:pStyle w:val="013B7F4C8B4A4874B1B2A8A6586E445C"/>
          </w:pPr>
          <w:r w:rsidRPr="00786C3E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EAFA4C3784BF42259E73179BCF3AB0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95B5C7-93A7-478F-829B-56C885BF47EE}"/>
      </w:docPartPr>
      <w:docPartBody>
        <w:p w:rsidR="009F5A7A" w:rsidRDefault="00AB6BFF" w:rsidP="00AB6BFF">
          <w:pPr>
            <w:pStyle w:val="EAFA4C3784BF42259E73179BCF3AB036"/>
          </w:pPr>
          <w:r w:rsidRPr="00F8272F">
            <w:rPr>
              <w:rStyle w:val="PlaceholderText"/>
            </w:rPr>
            <w:t>CurrentInspectionLine: Insert any data item you want to repeat.</w:t>
          </w:r>
        </w:p>
      </w:docPartBody>
    </w:docPart>
    <w:docPart>
      <w:docPartPr>
        <w:name w:val="74E56A02732E4B85B41C3B4B19F9A8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13EB77-5434-4CEA-919C-6C58F3D00B7D}"/>
      </w:docPartPr>
      <w:docPartBody>
        <w:p w:rsidR="009F5A7A" w:rsidRDefault="00AB6BFF" w:rsidP="00AB6BFF">
          <w:pPr>
            <w:pStyle w:val="74E56A02732E4B85B41C3B4B19F9A846"/>
          </w:pPr>
          <w:r w:rsidRPr="00A738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9BE888BFF1472D8E27C8760F1B47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F0653A-C052-44AD-9295-FAD10A9BB649}"/>
      </w:docPartPr>
      <w:docPartBody>
        <w:p w:rsidR="0088055D" w:rsidRDefault="00B52A3F" w:rsidP="00B52A3F">
          <w:pPr>
            <w:pStyle w:val="689BE888BFF1472D8E27C8760F1B47BA"/>
          </w:pPr>
          <w:r w:rsidRPr="00706B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3C3B5A1DC9455CAC82A8C31CEEA9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ECC3D2-67C0-4F6C-A4AF-8D75E94F5270}"/>
      </w:docPartPr>
      <w:docPartBody>
        <w:p w:rsidR="0088055D" w:rsidRDefault="00B52A3F" w:rsidP="00B52A3F">
          <w:pPr>
            <w:pStyle w:val="653C3B5A1DC9455CAC82A8C31CEEA911"/>
          </w:pPr>
          <w:r w:rsidRPr="00A738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FB25846BB14C249ED55F1742B218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F9C261-1C55-447E-BD94-2A9036B9DFA8}"/>
      </w:docPartPr>
      <w:docPartBody>
        <w:p w:rsidR="0088055D" w:rsidRDefault="00B52A3F" w:rsidP="00B52A3F">
          <w:pPr>
            <w:pStyle w:val="CCFB25846BB14C249ED55F1742B218CA"/>
          </w:pPr>
          <w:r w:rsidRPr="00706B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49E14C960744E2B461D0D5C759A3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9382A5-D287-428E-BFE4-0446122FBC2A}"/>
      </w:docPartPr>
      <w:docPartBody>
        <w:p w:rsidR="008603D5" w:rsidRDefault="008D0B19" w:rsidP="008D0B19">
          <w:pPr>
            <w:pStyle w:val="D749E14C960744E2B461D0D5C759A3D1"/>
          </w:pPr>
          <w:r w:rsidRPr="00706B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A3E70EB4354D4EAD29B1FAB831AE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CA86FD-738B-4B98-AB97-3CB48EEE8EE8}"/>
      </w:docPartPr>
      <w:docPartBody>
        <w:p w:rsidR="00541444" w:rsidRDefault="00C0769B" w:rsidP="00C0769B">
          <w:pPr>
            <w:pStyle w:val="6EA3E70EB4354D4EAD29B1FAB831AE0D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A17E3AF1DA6C4216BAD9D48E9C1759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90F5F7-BE3B-4EF1-935F-EF2FE7FFF676}"/>
      </w:docPartPr>
      <w:docPartBody>
        <w:p w:rsidR="0053191A" w:rsidRDefault="00092911" w:rsidP="00092911">
          <w:pPr>
            <w:pStyle w:val="A17E3AF1DA6C4216BAD9D48E9C1759A6"/>
          </w:pPr>
          <w:r w:rsidRPr="00786C3E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AC18F8A884114D9E80792C0DFFAA4E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5BB248-CF59-48C7-BD31-494A8E8462B5}"/>
      </w:docPartPr>
      <w:docPartBody>
        <w:p w:rsidR="0053191A" w:rsidRDefault="00092911" w:rsidP="00092911">
          <w:pPr>
            <w:pStyle w:val="AC18F8A884114D9E80792C0DFFAA4E54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E2A83207E6E0493B8088C2691F10B4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A6276-5F70-4095-B991-618C1236407B}"/>
      </w:docPartPr>
      <w:docPartBody>
        <w:p w:rsidR="0053191A" w:rsidRDefault="00092911" w:rsidP="00092911">
          <w:pPr>
            <w:pStyle w:val="E2A83207E6E0493B8088C2691F10B4FD"/>
          </w:pPr>
          <w:r w:rsidRPr="00706B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143C4E3C274C4B85CEF67A636C58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F69D8-3761-4AF5-B7BF-86B9E3550266}"/>
      </w:docPartPr>
      <w:docPartBody>
        <w:p w:rsidR="0053191A" w:rsidRDefault="00092911" w:rsidP="00092911">
          <w:pPr>
            <w:pStyle w:val="46143C4E3C274C4B85CEF67A636C58EE"/>
          </w:pPr>
          <w:r w:rsidRPr="00786C3E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5CECB3F569504ADD9C777BBE3B7A02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40C9DC-C80E-4B0D-B1F6-3F885E7B0F15}"/>
      </w:docPartPr>
      <w:docPartBody>
        <w:p w:rsidR="0053191A" w:rsidRDefault="00092911" w:rsidP="00092911">
          <w:pPr>
            <w:pStyle w:val="5CECB3F569504ADD9C777BBE3B7A02AC"/>
          </w:pPr>
          <w:r w:rsidRPr="00786C3E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D5BA0598CC71407095844CCCC08BFF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55F9DC-3A11-460A-A555-33AC610A98CD}"/>
      </w:docPartPr>
      <w:docPartBody>
        <w:p w:rsidR="0053191A" w:rsidRDefault="00092911" w:rsidP="00092911">
          <w:pPr>
            <w:pStyle w:val="D5BA0598CC71407095844CCCC08BFF32"/>
          </w:pPr>
          <w:r w:rsidRPr="00706B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C2392F1BBE448DA23FA9038EFD1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7A4CDF-7BFE-405A-86C3-B0D1A45D77FF}"/>
      </w:docPartPr>
      <w:docPartBody>
        <w:p w:rsidR="0053191A" w:rsidRDefault="00092911" w:rsidP="00092911">
          <w:pPr>
            <w:pStyle w:val="AFC2392F1BBE448DA23FA9038EFD15A9"/>
          </w:pPr>
          <w:r w:rsidRPr="00A738A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itka Text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C03"/>
    <w:rsid w:val="00016B46"/>
    <w:rsid w:val="00026C03"/>
    <w:rsid w:val="000374C8"/>
    <w:rsid w:val="000522FC"/>
    <w:rsid w:val="00052384"/>
    <w:rsid w:val="00054952"/>
    <w:rsid w:val="00092911"/>
    <w:rsid w:val="000A48AF"/>
    <w:rsid w:val="000B64D8"/>
    <w:rsid w:val="000B7E6A"/>
    <w:rsid w:val="000C1471"/>
    <w:rsid w:val="000D1880"/>
    <w:rsid w:val="000F3B43"/>
    <w:rsid w:val="000F7F1B"/>
    <w:rsid w:val="00102FEE"/>
    <w:rsid w:val="00111389"/>
    <w:rsid w:val="00113F8A"/>
    <w:rsid w:val="00155323"/>
    <w:rsid w:val="001716C0"/>
    <w:rsid w:val="00171F81"/>
    <w:rsid w:val="0017542B"/>
    <w:rsid w:val="001917C7"/>
    <w:rsid w:val="001C1EF7"/>
    <w:rsid w:val="001D1B62"/>
    <w:rsid w:val="001E6374"/>
    <w:rsid w:val="001E775F"/>
    <w:rsid w:val="001F0D00"/>
    <w:rsid w:val="001F1068"/>
    <w:rsid w:val="00217EA5"/>
    <w:rsid w:val="00271A97"/>
    <w:rsid w:val="00286B44"/>
    <w:rsid w:val="002A015A"/>
    <w:rsid w:val="002A0E84"/>
    <w:rsid w:val="002A6A1E"/>
    <w:rsid w:val="002B3DF6"/>
    <w:rsid w:val="002E5CAE"/>
    <w:rsid w:val="002F3254"/>
    <w:rsid w:val="00311401"/>
    <w:rsid w:val="00317E31"/>
    <w:rsid w:val="00325189"/>
    <w:rsid w:val="003636BB"/>
    <w:rsid w:val="003666A7"/>
    <w:rsid w:val="0037228B"/>
    <w:rsid w:val="00387423"/>
    <w:rsid w:val="0039081A"/>
    <w:rsid w:val="0039155B"/>
    <w:rsid w:val="003A4934"/>
    <w:rsid w:val="003B13C1"/>
    <w:rsid w:val="003E239B"/>
    <w:rsid w:val="003E653C"/>
    <w:rsid w:val="003F3F22"/>
    <w:rsid w:val="00411B2A"/>
    <w:rsid w:val="004271BE"/>
    <w:rsid w:val="00451506"/>
    <w:rsid w:val="004B593F"/>
    <w:rsid w:val="004D1299"/>
    <w:rsid w:val="004D73D0"/>
    <w:rsid w:val="004E0C36"/>
    <w:rsid w:val="004F34B6"/>
    <w:rsid w:val="00501962"/>
    <w:rsid w:val="00521E26"/>
    <w:rsid w:val="0053191A"/>
    <w:rsid w:val="00541444"/>
    <w:rsid w:val="00551A5E"/>
    <w:rsid w:val="005548F3"/>
    <w:rsid w:val="00586B0D"/>
    <w:rsid w:val="005D1B53"/>
    <w:rsid w:val="005F0F84"/>
    <w:rsid w:val="005F4FF1"/>
    <w:rsid w:val="005F5EBC"/>
    <w:rsid w:val="00605CE1"/>
    <w:rsid w:val="00620CE5"/>
    <w:rsid w:val="00645AE6"/>
    <w:rsid w:val="00676D3F"/>
    <w:rsid w:val="0069271F"/>
    <w:rsid w:val="006A2829"/>
    <w:rsid w:val="006D552A"/>
    <w:rsid w:val="006E3893"/>
    <w:rsid w:val="006E63E7"/>
    <w:rsid w:val="00711164"/>
    <w:rsid w:val="007168A2"/>
    <w:rsid w:val="007572CE"/>
    <w:rsid w:val="007575E0"/>
    <w:rsid w:val="0077434C"/>
    <w:rsid w:val="007956A8"/>
    <w:rsid w:val="007A6F92"/>
    <w:rsid w:val="007B47D9"/>
    <w:rsid w:val="007D165C"/>
    <w:rsid w:val="007D65A1"/>
    <w:rsid w:val="007F2C78"/>
    <w:rsid w:val="007F589A"/>
    <w:rsid w:val="00802793"/>
    <w:rsid w:val="00805504"/>
    <w:rsid w:val="008603D5"/>
    <w:rsid w:val="0088055D"/>
    <w:rsid w:val="00890CEF"/>
    <w:rsid w:val="008A4F99"/>
    <w:rsid w:val="008C7882"/>
    <w:rsid w:val="008D0B19"/>
    <w:rsid w:val="008D1223"/>
    <w:rsid w:val="008D2625"/>
    <w:rsid w:val="008D2B27"/>
    <w:rsid w:val="008E6AF9"/>
    <w:rsid w:val="008F1383"/>
    <w:rsid w:val="008F3354"/>
    <w:rsid w:val="008F47B3"/>
    <w:rsid w:val="00913647"/>
    <w:rsid w:val="00922075"/>
    <w:rsid w:val="00957641"/>
    <w:rsid w:val="00957FA4"/>
    <w:rsid w:val="00963504"/>
    <w:rsid w:val="009657E7"/>
    <w:rsid w:val="00974DD3"/>
    <w:rsid w:val="00981B73"/>
    <w:rsid w:val="009958A5"/>
    <w:rsid w:val="009C43D8"/>
    <w:rsid w:val="009D5C61"/>
    <w:rsid w:val="009F310E"/>
    <w:rsid w:val="009F3CE2"/>
    <w:rsid w:val="009F5A7A"/>
    <w:rsid w:val="00A06F7B"/>
    <w:rsid w:val="00A101D6"/>
    <w:rsid w:val="00A21A4F"/>
    <w:rsid w:val="00A21DE2"/>
    <w:rsid w:val="00A22ACD"/>
    <w:rsid w:val="00A22E9F"/>
    <w:rsid w:val="00A23822"/>
    <w:rsid w:val="00A327DB"/>
    <w:rsid w:val="00A42588"/>
    <w:rsid w:val="00A5657A"/>
    <w:rsid w:val="00A70A2D"/>
    <w:rsid w:val="00A74A58"/>
    <w:rsid w:val="00A94A03"/>
    <w:rsid w:val="00A960A0"/>
    <w:rsid w:val="00AB35DC"/>
    <w:rsid w:val="00AB6BFF"/>
    <w:rsid w:val="00AC7C22"/>
    <w:rsid w:val="00AD5F1E"/>
    <w:rsid w:val="00AF1BF3"/>
    <w:rsid w:val="00AF7276"/>
    <w:rsid w:val="00AF7653"/>
    <w:rsid w:val="00B01B39"/>
    <w:rsid w:val="00B05DFF"/>
    <w:rsid w:val="00B06C5E"/>
    <w:rsid w:val="00B205B5"/>
    <w:rsid w:val="00B26145"/>
    <w:rsid w:val="00B30603"/>
    <w:rsid w:val="00B33746"/>
    <w:rsid w:val="00B461C7"/>
    <w:rsid w:val="00B51E34"/>
    <w:rsid w:val="00B52A3F"/>
    <w:rsid w:val="00B606BE"/>
    <w:rsid w:val="00B83A35"/>
    <w:rsid w:val="00BB5F78"/>
    <w:rsid w:val="00C014EB"/>
    <w:rsid w:val="00C0769B"/>
    <w:rsid w:val="00C23B53"/>
    <w:rsid w:val="00C3763E"/>
    <w:rsid w:val="00C579E4"/>
    <w:rsid w:val="00C739F7"/>
    <w:rsid w:val="00C8300E"/>
    <w:rsid w:val="00C85FFE"/>
    <w:rsid w:val="00C92C5C"/>
    <w:rsid w:val="00CA1DF8"/>
    <w:rsid w:val="00CA76BB"/>
    <w:rsid w:val="00CC1C0E"/>
    <w:rsid w:val="00CC1DAE"/>
    <w:rsid w:val="00D16B36"/>
    <w:rsid w:val="00D22C5B"/>
    <w:rsid w:val="00D267B3"/>
    <w:rsid w:val="00D422E3"/>
    <w:rsid w:val="00D5446D"/>
    <w:rsid w:val="00D855FC"/>
    <w:rsid w:val="00D86269"/>
    <w:rsid w:val="00D91F2E"/>
    <w:rsid w:val="00DB4460"/>
    <w:rsid w:val="00DB47C4"/>
    <w:rsid w:val="00DC6E86"/>
    <w:rsid w:val="00DE4368"/>
    <w:rsid w:val="00E077BC"/>
    <w:rsid w:val="00E14C23"/>
    <w:rsid w:val="00E366AF"/>
    <w:rsid w:val="00E42075"/>
    <w:rsid w:val="00E67FA6"/>
    <w:rsid w:val="00E96395"/>
    <w:rsid w:val="00EC0FBF"/>
    <w:rsid w:val="00EC7422"/>
    <w:rsid w:val="00ED6B2E"/>
    <w:rsid w:val="00EF476B"/>
    <w:rsid w:val="00F019AE"/>
    <w:rsid w:val="00F1246A"/>
    <w:rsid w:val="00F22E08"/>
    <w:rsid w:val="00F33AC7"/>
    <w:rsid w:val="00F42812"/>
    <w:rsid w:val="00F42D0E"/>
    <w:rsid w:val="00F736EC"/>
    <w:rsid w:val="00FA67B4"/>
    <w:rsid w:val="00FB23A7"/>
    <w:rsid w:val="00FC0677"/>
    <w:rsid w:val="00FC34CE"/>
    <w:rsid w:val="00FD0CC1"/>
    <w:rsid w:val="00FD2374"/>
    <w:rsid w:val="00FD5C14"/>
    <w:rsid w:val="00FD7636"/>
    <w:rsid w:val="00FF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92911"/>
    <w:rPr>
      <w:color w:val="666666"/>
    </w:rPr>
  </w:style>
  <w:style w:type="paragraph" w:customStyle="1" w:styleId="F14F35E5DE5F4DE38617B9C7CCD1FCEF">
    <w:name w:val="F14F35E5DE5F4DE38617B9C7CCD1FCEF"/>
    <w:rsid w:val="00D855FC"/>
  </w:style>
  <w:style w:type="paragraph" w:customStyle="1" w:styleId="05CE9ED1BF864C9CBFC38D149BAECF67">
    <w:name w:val="05CE9ED1BF864C9CBFC38D149BAECF67"/>
    <w:rsid w:val="00C3763E"/>
  </w:style>
  <w:style w:type="paragraph" w:customStyle="1" w:styleId="54E88215FCB04D4A96ECA2EDA736E877">
    <w:name w:val="54E88215FCB04D4A96ECA2EDA736E877"/>
    <w:rsid w:val="00F42812"/>
  </w:style>
  <w:style w:type="paragraph" w:customStyle="1" w:styleId="9A399367765C4525A49DC7400980BF31">
    <w:name w:val="9A399367765C4525A49DC7400980BF31"/>
    <w:rsid w:val="00F42812"/>
  </w:style>
  <w:style w:type="paragraph" w:customStyle="1" w:styleId="ED80FB550E0B43FB90A910C8E1F18367">
    <w:name w:val="ED80FB550E0B43FB90A910C8E1F18367"/>
    <w:rsid w:val="00F42812"/>
  </w:style>
  <w:style w:type="paragraph" w:customStyle="1" w:styleId="48487D8740B241C192207B9B8EDAA979">
    <w:name w:val="48487D8740B241C192207B9B8EDAA979"/>
    <w:rsid w:val="00F42812"/>
  </w:style>
  <w:style w:type="paragraph" w:customStyle="1" w:styleId="20B0D5AFBB5E4DC4B8EAD8AAD6C206EF">
    <w:name w:val="20B0D5AFBB5E4DC4B8EAD8AAD6C206EF"/>
    <w:rsid w:val="00F42812"/>
  </w:style>
  <w:style w:type="paragraph" w:customStyle="1" w:styleId="D8C12B4B2CFA4E57A92BC5E3C7E4BC19">
    <w:name w:val="D8C12B4B2CFA4E57A92BC5E3C7E4BC19"/>
    <w:rsid w:val="000F3B43"/>
  </w:style>
  <w:style w:type="paragraph" w:customStyle="1" w:styleId="B67C658CB47845B593B5C3CBDACE3678">
    <w:name w:val="B67C658CB47845B593B5C3CBDACE3678"/>
    <w:rsid w:val="00F019AE"/>
  </w:style>
  <w:style w:type="paragraph" w:customStyle="1" w:styleId="C2AF25C769504355AEB45303815D2CC9">
    <w:name w:val="C2AF25C769504355AEB45303815D2CC9"/>
    <w:rsid w:val="00F019AE"/>
  </w:style>
  <w:style w:type="paragraph" w:customStyle="1" w:styleId="E379C95834A540BC9E91426E2525ABD1">
    <w:name w:val="E379C95834A540BC9E91426E2525ABD1"/>
    <w:rsid w:val="00F019AE"/>
  </w:style>
  <w:style w:type="paragraph" w:customStyle="1" w:styleId="7C09E3E9F9FA43929547569CAB677ABC">
    <w:name w:val="7C09E3E9F9FA43929547569CAB677ABC"/>
    <w:rsid w:val="00F019AE"/>
  </w:style>
  <w:style w:type="paragraph" w:customStyle="1" w:styleId="516ADEECF605429B8C18ADC864834E49">
    <w:name w:val="516ADEECF605429B8C18ADC864834E49"/>
    <w:rsid w:val="00F019AE"/>
  </w:style>
  <w:style w:type="paragraph" w:customStyle="1" w:styleId="338FD41D27814A389E4025B4907C7E04">
    <w:name w:val="338FD41D27814A389E4025B4907C7E04"/>
    <w:rsid w:val="00F019AE"/>
  </w:style>
  <w:style w:type="paragraph" w:customStyle="1" w:styleId="D85163AD4CD240FC8AED1BBE3E10791B">
    <w:name w:val="D85163AD4CD240FC8AED1BBE3E10791B"/>
    <w:rsid w:val="00F019AE"/>
  </w:style>
  <w:style w:type="paragraph" w:customStyle="1" w:styleId="ABE749CAE689432B944C8436875552F6">
    <w:name w:val="ABE749CAE689432B944C8436875552F6"/>
    <w:rsid w:val="00F019AE"/>
  </w:style>
  <w:style w:type="paragraph" w:customStyle="1" w:styleId="5F8A664339324F15A349B007BF8B363C">
    <w:name w:val="5F8A664339324F15A349B007BF8B363C"/>
    <w:rsid w:val="00F019AE"/>
  </w:style>
  <w:style w:type="paragraph" w:customStyle="1" w:styleId="22076A8852874FF9BAD248501C49BAF0">
    <w:name w:val="22076A8852874FF9BAD248501C49BAF0"/>
    <w:rsid w:val="001F1068"/>
  </w:style>
  <w:style w:type="paragraph" w:customStyle="1" w:styleId="696A088E51534793916EB4D173AB0EDB">
    <w:name w:val="696A088E51534793916EB4D173AB0EDB"/>
    <w:rsid w:val="001F1068"/>
  </w:style>
  <w:style w:type="paragraph" w:customStyle="1" w:styleId="BC49E4D11631499487812B95F13C6C39">
    <w:name w:val="BC49E4D11631499487812B95F13C6C39"/>
    <w:rsid w:val="001F1068"/>
  </w:style>
  <w:style w:type="paragraph" w:customStyle="1" w:styleId="E6FA60A5C98E4F749DA4ED93BFE20312">
    <w:name w:val="E6FA60A5C98E4F749DA4ED93BFE20312"/>
    <w:rsid w:val="004D1299"/>
  </w:style>
  <w:style w:type="paragraph" w:customStyle="1" w:styleId="ECB3F27933724B1A8C630965E6024B65">
    <w:name w:val="ECB3F27933724B1A8C630965E6024B65"/>
    <w:rsid w:val="004D1299"/>
  </w:style>
  <w:style w:type="paragraph" w:customStyle="1" w:styleId="CAF2966426F1429B9BF7DAAA424ABD99">
    <w:name w:val="CAF2966426F1429B9BF7DAAA424ABD99"/>
    <w:rsid w:val="004D1299"/>
  </w:style>
  <w:style w:type="paragraph" w:customStyle="1" w:styleId="6621457B887942D580412561915523CD">
    <w:name w:val="6621457B887942D580412561915523CD"/>
    <w:rsid w:val="004D1299"/>
  </w:style>
  <w:style w:type="paragraph" w:customStyle="1" w:styleId="5B417DC4BDDF47D5BAF07F17E837C7AE">
    <w:name w:val="5B417DC4BDDF47D5BAF07F17E837C7AE"/>
    <w:rsid w:val="004D1299"/>
  </w:style>
  <w:style w:type="paragraph" w:customStyle="1" w:styleId="C19E5EA0C249448891F06468EC7ACA72">
    <w:name w:val="C19E5EA0C249448891F06468EC7ACA72"/>
    <w:rsid w:val="004D1299"/>
  </w:style>
  <w:style w:type="paragraph" w:customStyle="1" w:styleId="8214464B04194E819F152F5CA1E6D069">
    <w:name w:val="8214464B04194E819F152F5CA1E6D069"/>
    <w:rsid w:val="004D1299"/>
  </w:style>
  <w:style w:type="paragraph" w:customStyle="1" w:styleId="30F240CE45B1491C92022A68B3085E55">
    <w:name w:val="30F240CE45B1491C92022A68B3085E55"/>
    <w:rsid w:val="004D1299"/>
  </w:style>
  <w:style w:type="paragraph" w:customStyle="1" w:styleId="8DC9B09F32944319ACD1DDBB518C0F54">
    <w:name w:val="8DC9B09F32944319ACD1DDBB518C0F54"/>
    <w:rsid w:val="004D1299"/>
  </w:style>
  <w:style w:type="paragraph" w:customStyle="1" w:styleId="3F656ECD2F76424289FAD56BC1C5BA4F">
    <w:name w:val="3F656ECD2F76424289FAD56BC1C5BA4F"/>
    <w:rsid w:val="00AF1BF3"/>
  </w:style>
  <w:style w:type="paragraph" w:customStyle="1" w:styleId="1CA98067E53C40E9A075D6D0FF2C2B68">
    <w:name w:val="1CA98067E53C40E9A075D6D0FF2C2B68"/>
    <w:rsid w:val="00AF1BF3"/>
  </w:style>
  <w:style w:type="paragraph" w:customStyle="1" w:styleId="B5DC83432E794B5B81AD532F12349938">
    <w:name w:val="B5DC83432E794B5B81AD532F12349938"/>
    <w:rsid w:val="00AB6BFF"/>
  </w:style>
  <w:style w:type="paragraph" w:customStyle="1" w:styleId="79AD06837BD840FAAA0CE49021DEA585">
    <w:name w:val="79AD06837BD840FAAA0CE49021DEA585"/>
    <w:rsid w:val="00AB6BFF"/>
  </w:style>
  <w:style w:type="paragraph" w:customStyle="1" w:styleId="8FAF74FED8534777A1927F22527F78AC">
    <w:name w:val="8FAF74FED8534777A1927F22527F78AC"/>
    <w:rsid w:val="00AB6BFF"/>
    <w:rPr>
      <w:rFonts w:ascii="Segoe UI" w:eastAsiaTheme="minorHAnsi" w:hAnsi="Segoe UI"/>
      <w:sz w:val="20"/>
    </w:rPr>
  </w:style>
  <w:style w:type="paragraph" w:customStyle="1" w:styleId="8FAF74FED8534777A1927F22527F78AC1">
    <w:name w:val="8FAF74FED8534777A1927F22527F78AC1"/>
    <w:rsid w:val="00AB6BFF"/>
    <w:rPr>
      <w:rFonts w:ascii="Segoe UI" w:eastAsiaTheme="minorHAnsi" w:hAnsi="Segoe UI"/>
      <w:sz w:val="20"/>
    </w:rPr>
  </w:style>
  <w:style w:type="paragraph" w:customStyle="1" w:styleId="0DAD9EE1C059450F8487A7A4EA67435A">
    <w:name w:val="0DAD9EE1C059450F8487A7A4EA67435A"/>
    <w:rsid w:val="00AB6BFF"/>
  </w:style>
  <w:style w:type="paragraph" w:customStyle="1" w:styleId="73EC30FFC52B4105925192B218BF4079">
    <w:name w:val="73EC30FFC52B4105925192B218BF4079"/>
    <w:rsid w:val="00AB6BFF"/>
  </w:style>
  <w:style w:type="paragraph" w:customStyle="1" w:styleId="28CDCB34C342488AB32D7366B167AB5C">
    <w:name w:val="28CDCB34C342488AB32D7366B167AB5C"/>
    <w:rsid w:val="00AB6BFF"/>
  </w:style>
  <w:style w:type="paragraph" w:customStyle="1" w:styleId="E0413CE24C204700AFEDB79E43A61AB2">
    <w:name w:val="E0413CE24C204700AFEDB79E43A61AB2"/>
    <w:rsid w:val="00AB6BFF"/>
  </w:style>
  <w:style w:type="paragraph" w:customStyle="1" w:styleId="1E473A4D4578456D90C3F7C65672FD8F">
    <w:name w:val="1E473A4D4578456D90C3F7C65672FD8F"/>
    <w:rsid w:val="00AB6BFF"/>
  </w:style>
  <w:style w:type="paragraph" w:customStyle="1" w:styleId="2B9B941FB52C47669CBE7EAA7A8B73F5">
    <w:name w:val="2B9B941FB52C47669CBE7EAA7A8B73F5"/>
    <w:rsid w:val="00AB6BFF"/>
  </w:style>
  <w:style w:type="paragraph" w:customStyle="1" w:styleId="3154DFA9CA3D480D89DB85196955F908">
    <w:name w:val="3154DFA9CA3D480D89DB85196955F908"/>
    <w:rsid w:val="00AB6BFF"/>
  </w:style>
  <w:style w:type="paragraph" w:customStyle="1" w:styleId="3790034039614CA58B671ACF9F890A21">
    <w:name w:val="3790034039614CA58B671ACF9F890A21"/>
    <w:rsid w:val="00AB6BFF"/>
  </w:style>
  <w:style w:type="paragraph" w:customStyle="1" w:styleId="DC1D345B68CF4F25A790AF73852A64DC">
    <w:name w:val="DC1D345B68CF4F25A790AF73852A64DC"/>
    <w:rsid w:val="00AB6BFF"/>
  </w:style>
  <w:style w:type="paragraph" w:customStyle="1" w:styleId="B5812A426F6C434FB5023271BAAD75FE">
    <w:name w:val="B5812A426F6C434FB5023271BAAD75FE"/>
    <w:rsid w:val="00AB6BFF"/>
  </w:style>
  <w:style w:type="paragraph" w:customStyle="1" w:styleId="B46C77011B1F4E29A3244128A7B78C77">
    <w:name w:val="B46C77011B1F4E29A3244128A7B78C77"/>
    <w:rsid w:val="00AB6BFF"/>
  </w:style>
  <w:style w:type="paragraph" w:customStyle="1" w:styleId="013B7F4C8B4A4874B1B2A8A6586E445C">
    <w:name w:val="013B7F4C8B4A4874B1B2A8A6586E445C"/>
    <w:rsid w:val="00AB6BFF"/>
  </w:style>
  <w:style w:type="paragraph" w:customStyle="1" w:styleId="EAFA4C3784BF42259E73179BCF3AB036">
    <w:name w:val="EAFA4C3784BF42259E73179BCF3AB036"/>
    <w:rsid w:val="00AB6BFF"/>
  </w:style>
  <w:style w:type="paragraph" w:customStyle="1" w:styleId="74E56A02732E4B85B41C3B4B19F9A846">
    <w:name w:val="74E56A02732E4B85B41C3B4B19F9A846"/>
    <w:rsid w:val="00AB6BFF"/>
  </w:style>
  <w:style w:type="paragraph" w:customStyle="1" w:styleId="29FE41B505B840328E79EDD08CE06BBC">
    <w:name w:val="29FE41B505B840328E79EDD08CE06BBC"/>
    <w:rsid w:val="0037228B"/>
  </w:style>
  <w:style w:type="paragraph" w:customStyle="1" w:styleId="A5F8369C75C14F91992C696D1B6DA63E">
    <w:name w:val="A5F8369C75C14F91992C696D1B6DA63E"/>
    <w:rsid w:val="00EF476B"/>
  </w:style>
  <w:style w:type="paragraph" w:customStyle="1" w:styleId="9A8F12ACEE3A43368E4AC13289E8815E">
    <w:name w:val="9A8F12ACEE3A43368E4AC13289E8815E"/>
    <w:rsid w:val="00EF476B"/>
  </w:style>
  <w:style w:type="paragraph" w:customStyle="1" w:styleId="0A2C54EC52D140BCA40A58FAD3FBD9A8">
    <w:name w:val="0A2C54EC52D140BCA40A58FAD3FBD9A8"/>
    <w:rsid w:val="00EF476B"/>
  </w:style>
  <w:style w:type="paragraph" w:customStyle="1" w:styleId="7CF44D2866194EDDA8D0493DC288BEAA">
    <w:name w:val="7CF44D2866194EDDA8D0493DC288BEAA"/>
    <w:rsid w:val="00EF476B"/>
  </w:style>
  <w:style w:type="paragraph" w:customStyle="1" w:styleId="83A08B0EB8164087AFD14FE41BE29920">
    <w:name w:val="83A08B0EB8164087AFD14FE41BE29920"/>
    <w:rsid w:val="00EF476B"/>
  </w:style>
  <w:style w:type="paragraph" w:customStyle="1" w:styleId="E05F7696C06D4482B553A41B34F5EED4">
    <w:name w:val="E05F7696C06D4482B553A41B34F5EED4"/>
    <w:rsid w:val="00EF476B"/>
  </w:style>
  <w:style w:type="paragraph" w:customStyle="1" w:styleId="A7FDEC8160F049B993973635CD1BAA73">
    <w:name w:val="A7FDEC8160F049B993973635CD1BAA73"/>
    <w:rsid w:val="00EF476B"/>
  </w:style>
  <w:style w:type="paragraph" w:customStyle="1" w:styleId="8A59596FDF994A09BD7901CBA8E405CB">
    <w:name w:val="8A59596FDF994A09BD7901CBA8E405CB"/>
    <w:rsid w:val="00EF476B"/>
  </w:style>
  <w:style w:type="paragraph" w:customStyle="1" w:styleId="5EC99C319847420E858FAB319856EF91">
    <w:name w:val="5EC99C319847420E858FAB319856EF91"/>
    <w:rsid w:val="00EF476B"/>
  </w:style>
  <w:style w:type="paragraph" w:customStyle="1" w:styleId="C5255F8DB2C34928A02E6ABDD6FB17C1">
    <w:name w:val="C5255F8DB2C34928A02E6ABDD6FB17C1"/>
    <w:rsid w:val="00EF476B"/>
  </w:style>
  <w:style w:type="paragraph" w:customStyle="1" w:styleId="EB6B018AB941480BA6051C562C9B6EE4">
    <w:name w:val="EB6B018AB941480BA6051C562C9B6EE4"/>
    <w:rsid w:val="00EF476B"/>
  </w:style>
  <w:style w:type="paragraph" w:customStyle="1" w:styleId="1ED0DC6D939047D096A4D7D9CA7E4180">
    <w:name w:val="1ED0DC6D939047D096A4D7D9CA7E4180"/>
    <w:rsid w:val="00EF476B"/>
  </w:style>
  <w:style w:type="paragraph" w:customStyle="1" w:styleId="C338FA54A29446948078A02E2B6EA157">
    <w:name w:val="C338FA54A29446948078A02E2B6EA157"/>
    <w:rsid w:val="00EF476B"/>
  </w:style>
  <w:style w:type="paragraph" w:customStyle="1" w:styleId="62B81B045429435DB8425B302DF9D5E5">
    <w:name w:val="62B81B045429435DB8425B302DF9D5E5"/>
    <w:rsid w:val="00EF476B"/>
  </w:style>
  <w:style w:type="paragraph" w:customStyle="1" w:styleId="DAD666AC262343A0946635D5BAABDD4C">
    <w:name w:val="DAD666AC262343A0946635D5BAABDD4C"/>
    <w:rsid w:val="00EF476B"/>
  </w:style>
  <w:style w:type="paragraph" w:customStyle="1" w:styleId="79F4F4D275DC40D8B05E6E395BDB9BB6">
    <w:name w:val="79F4F4D275DC40D8B05E6E395BDB9BB6"/>
    <w:rsid w:val="00EF476B"/>
  </w:style>
  <w:style w:type="paragraph" w:customStyle="1" w:styleId="1F4642114FC841AAB46D90AF7309E30A">
    <w:name w:val="1F4642114FC841AAB46D90AF7309E30A"/>
    <w:rsid w:val="00EF476B"/>
  </w:style>
  <w:style w:type="paragraph" w:customStyle="1" w:styleId="48506863306D4A38BAC3CBE7B69EEF20">
    <w:name w:val="48506863306D4A38BAC3CBE7B69EEF20"/>
    <w:rsid w:val="00EF476B"/>
  </w:style>
  <w:style w:type="paragraph" w:customStyle="1" w:styleId="536B6AC6CE154E0294C56983E6C8880F">
    <w:name w:val="536B6AC6CE154E0294C56983E6C8880F"/>
    <w:rsid w:val="00EF476B"/>
  </w:style>
  <w:style w:type="paragraph" w:customStyle="1" w:styleId="745A73D301644ED4A4042943E43246D6">
    <w:name w:val="745A73D301644ED4A4042943E43246D6"/>
    <w:rsid w:val="00EF476B"/>
  </w:style>
  <w:style w:type="paragraph" w:customStyle="1" w:styleId="71CE818323854B37A9464B90FF553665">
    <w:name w:val="71CE818323854B37A9464B90FF553665"/>
    <w:rsid w:val="00EF476B"/>
  </w:style>
  <w:style w:type="paragraph" w:customStyle="1" w:styleId="BCF1F13CE4F34C98B5D010959913014B">
    <w:name w:val="BCF1F13CE4F34C98B5D010959913014B"/>
    <w:rsid w:val="00EF476B"/>
  </w:style>
  <w:style w:type="paragraph" w:customStyle="1" w:styleId="EC04074DCB894673812E6C2E8245A397">
    <w:name w:val="EC04074DCB894673812E6C2E8245A397"/>
    <w:rsid w:val="00EF476B"/>
  </w:style>
  <w:style w:type="paragraph" w:customStyle="1" w:styleId="BF9458AEE5E54A8D96815D1AE2A413D0">
    <w:name w:val="BF9458AEE5E54A8D96815D1AE2A413D0"/>
    <w:rsid w:val="00EF476B"/>
  </w:style>
  <w:style w:type="paragraph" w:customStyle="1" w:styleId="E4F88A86BFCD45639773505C745A3110">
    <w:name w:val="E4F88A86BFCD45639773505C745A3110"/>
    <w:rsid w:val="00A101D6"/>
  </w:style>
  <w:style w:type="paragraph" w:customStyle="1" w:styleId="183915604FE44F2BB40069A19CB3264E">
    <w:name w:val="183915604FE44F2BB40069A19CB3264E"/>
    <w:rsid w:val="00A23822"/>
  </w:style>
  <w:style w:type="paragraph" w:customStyle="1" w:styleId="117B8D8C4E4C4924986163415DFDFE4A">
    <w:name w:val="117B8D8C4E4C4924986163415DFDFE4A"/>
    <w:rsid w:val="00B52A3F"/>
  </w:style>
  <w:style w:type="paragraph" w:customStyle="1" w:styleId="7F2D967A0DFB4BCEAB2EE7AEEA106D01">
    <w:name w:val="7F2D967A0DFB4BCEAB2EE7AEEA106D01"/>
    <w:rsid w:val="00B52A3F"/>
  </w:style>
  <w:style w:type="paragraph" w:customStyle="1" w:styleId="D2825ED3DE4248CF8D2F7B81BF00D396">
    <w:name w:val="D2825ED3DE4248CF8D2F7B81BF00D396"/>
    <w:rsid w:val="00B52A3F"/>
  </w:style>
  <w:style w:type="paragraph" w:customStyle="1" w:styleId="035B5095F19D4C13B0E3361A2112B0BF">
    <w:name w:val="035B5095F19D4C13B0E3361A2112B0BF"/>
    <w:rsid w:val="00B52A3F"/>
  </w:style>
  <w:style w:type="paragraph" w:customStyle="1" w:styleId="410AEA417A1C4C5CA8ACCF2210434CAC">
    <w:name w:val="410AEA417A1C4C5CA8ACCF2210434CAC"/>
    <w:rsid w:val="00B52A3F"/>
  </w:style>
  <w:style w:type="paragraph" w:customStyle="1" w:styleId="6E0EAB7928E8442195BEBE534610B471">
    <w:name w:val="6E0EAB7928E8442195BEBE534610B471"/>
    <w:rsid w:val="00B52A3F"/>
  </w:style>
  <w:style w:type="paragraph" w:customStyle="1" w:styleId="7C343B2B636A44A5B293954D95B9D892">
    <w:name w:val="7C343B2B636A44A5B293954D95B9D892"/>
    <w:rsid w:val="00B52A3F"/>
  </w:style>
  <w:style w:type="paragraph" w:customStyle="1" w:styleId="7B63B75F7926471885D2C0DEA77DC3B5">
    <w:name w:val="7B63B75F7926471885D2C0DEA77DC3B5"/>
    <w:rsid w:val="00B52A3F"/>
  </w:style>
  <w:style w:type="paragraph" w:customStyle="1" w:styleId="170C34E06FF245BC8E56D26C6D440E81">
    <w:name w:val="170C34E06FF245BC8E56D26C6D440E81"/>
    <w:rsid w:val="00B52A3F"/>
  </w:style>
  <w:style w:type="paragraph" w:customStyle="1" w:styleId="2C2F93DCFE784E7EAA868D647A401F07">
    <w:name w:val="2C2F93DCFE784E7EAA868D647A401F07"/>
    <w:rsid w:val="00B52A3F"/>
  </w:style>
  <w:style w:type="paragraph" w:customStyle="1" w:styleId="E6E579045967417491365F19A03AE0E8">
    <w:name w:val="E6E579045967417491365F19A03AE0E8"/>
    <w:rsid w:val="00B52A3F"/>
  </w:style>
  <w:style w:type="paragraph" w:customStyle="1" w:styleId="4512318B8054412F8C577A83388D981A">
    <w:name w:val="4512318B8054412F8C577A83388D981A"/>
    <w:rsid w:val="00B52A3F"/>
  </w:style>
  <w:style w:type="paragraph" w:customStyle="1" w:styleId="72E0E4DF1A434B6FB1EC2ED436B08C1B">
    <w:name w:val="72E0E4DF1A434B6FB1EC2ED436B08C1B"/>
    <w:rsid w:val="00B52A3F"/>
  </w:style>
  <w:style w:type="paragraph" w:customStyle="1" w:styleId="605356F717ED4EA597FF9EA95EABD351">
    <w:name w:val="605356F717ED4EA597FF9EA95EABD351"/>
    <w:rsid w:val="00B52A3F"/>
  </w:style>
  <w:style w:type="paragraph" w:customStyle="1" w:styleId="D2EA4EEFD3574B1A8641E5109697638D">
    <w:name w:val="D2EA4EEFD3574B1A8641E5109697638D"/>
    <w:rsid w:val="00B52A3F"/>
  </w:style>
  <w:style w:type="paragraph" w:customStyle="1" w:styleId="809DE3C17D7A4ACFAC3FC8C01562C9BC">
    <w:name w:val="809DE3C17D7A4ACFAC3FC8C01562C9BC"/>
    <w:rsid w:val="00B52A3F"/>
  </w:style>
  <w:style w:type="paragraph" w:customStyle="1" w:styleId="6336894FAFB948A7894DFA146F9C9C84">
    <w:name w:val="6336894FAFB948A7894DFA146F9C9C84"/>
    <w:rsid w:val="00B52A3F"/>
  </w:style>
  <w:style w:type="paragraph" w:customStyle="1" w:styleId="97D6C4ABE7274493A5BF78D208EB92F4">
    <w:name w:val="97D6C4ABE7274493A5BF78D208EB92F4"/>
    <w:rsid w:val="00B52A3F"/>
  </w:style>
  <w:style w:type="paragraph" w:customStyle="1" w:styleId="D95C9778B2DB40B68EDBA2FB97EAD773">
    <w:name w:val="D95C9778B2DB40B68EDBA2FB97EAD773"/>
    <w:rsid w:val="00B52A3F"/>
  </w:style>
  <w:style w:type="paragraph" w:customStyle="1" w:styleId="FEDD1EFF441E4DE2A024FF47B9ADA5E9">
    <w:name w:val="FEDD1EFF441E4DE2A024FF47B9ADA5E9"/>
    <w:rsid w:val="00B52A3F"/>
  </w:style>
  <w:style w:type="paragraph" w:customStyle="1" w:styleId="3A10AC5BFCF54BF1852E508F8CBD4D0B">
    <w:name w:val="3A10AC5BFCF54BF1852E508F8CBD4D0B"/>
    <w:rsid w:val="00B52A3F"/>
  </w:style>
  <w:style w:type="paragraph" w:customStyle="1" w:styleId="FE5601A7BA4F40CAAEA0C32ED9F7366E">
    <w:name w:val="FE5601A7BA4F40CAAEA0C32ED9F7366E"/>
    <w:rsid w:val="00B52A3F"/>
  </w:style>
  <w:style w:type="paragraph" w:customStyle="1" w:styleId="C9C6ADE4518D48A2879A6E7AFD563C91">
    <w:name w:val="C9C6ADE4518D48A2879A6E7AFD563C91"/>
    <w:rsid w:val="00B52A3F"/>
  </w:style>
  <w:style w:type="paragraph" w:customStyle="1" w:styleId="65D0A7F4C7B44092B70B61AD790FA69A">
    <w:name w:val="65D0A7F4C7B44092B70B61AD790FA69A"/>
    <w:rsid w:val="00B52A3F"/>
  </w:style>
  <w:style w:type="paragraph" w:customStyle="1" w:styleId="689BE888BFF1472D8E27C8760F1B47BA">
    <w:name w:val="689BE888BFF1472D8E27C8760F1B47BA"/>
    <w:rsid w:val="00B52A3F"/>
  </w:style>
  <w:style w:type="paragraph" w:customStyle="1" w:styleId="FF71EE4101DE474BB9E0488A463E2526">
    <w:name w:val="FF71EE4101DE474BB9E0488A463E2526"/>
    <w:rsid w:val="00B52A3F"/>
  </w:style>
  <w:style w:type="paragraph" w:customStyle="1" w:styleId="720D8BC7856F435891DBD9A3EFEBC90B">
    <w:name w:val="720D8BC7856F435891DBD9A3EFEBC90B"/>
    <w:rsid w:val="00B52A3F"/>
  </w:style>
  <w:style w:type="paragraph" w:customStyle="1" w:styleId="653C3B5A1DC9455CAC82A8C31CEEA911">
    <w:name w:val="653C3B5A1DC9455CAC82A8C31CEEA911"/>
    <w:rsid w:val="00B52A3F"/>
  </w:style>
  <w:style w:type="paragraph" w:customStyle="1" w:styleId="CCFB25846BB14C249ED55F1742B218CA">
    <w:name w:val="CCFB25846BB14C249ED55F1742B218CA"/>
    <w:rsid w:val="00B52A3F"/>
  </w:style>
  <w:style w:type="paragraph" w:customStyle="1" w:styleId="A13A81114EF64334B8E51A09F947B1C5">
    <w:name w:val="A13A81114EF64334B8E51A09F947B1C5"/>
    <w:rsid w:val="00B52A3F"/>
  </w:style>
  <w:style w:type="paragraph" w:customStyle="1" w:styleId="969E5DE1EBD540C9BA10B6F7575C6F06">
    <w:name w:val="969E5DE1EBD540C9BA10B6F7575C6F06"/>
    <w:rsid w:val="00B52A3F"/>
  </w:style>
  <w:style w:type="paragraph" w:customStyle="1" w:styleId="956387B830824AAFBBDA5B13096155E3">
    <w:name w:val="956387B830824AAFBBDA5B13096155E3"/>
    <w:rsid w:val="00B52A3F"/>
  </w:style>
  <w:style w:type="paragraph" w:customStyle="1" w:styleId="16673B5D3190471B982ACDE7EF77C1F7">
    <w:name w:val="16673B5D3190471B982ACDE7EF77C1F7"/>
    <w:rsid w:val="00B52A3F"/>
  </w:style>
  <w:style w:type="paragraph" w:customStyle="1" w:styleId="D7D6E4B6FD5543DA89CF0B73B6E30292">
    <w:name w:val="D7D6E4B6FD5543DA89CF0B73B6E30292"/>
    <w:rsid w:val="00B52A3F"/>
  </w:style>
  <w:style w:type="paragraph" w:customStyle="1" w:styleId="2C3F2D2C612B4B84910A5B67FA64B631">
    <w:name w:val="2C3F2D2C612B4B84910A5B67FA64B631"/>
    <w:rsid w:val="00B52A3F"/>
  </w:style>
  <w:style w:type="paragraph" w:customStyle="1" w:styleId="356FDA147C3941778F5CECA01441805A">
    <w:name w:val="356FDA147C3941778F5CECA01441805A"/>
    <w:rsid w:val="00B52A3F"/>
  </w:style>
  <w:style w:type="paragraph" w:customStyle="1" w:styleId="D749E14C960744E2B461D0D5C759A3D1">
    <w:name w:val="D749E14C960744E2B461D0D5C759A3D1"/>
    <w:rsid w:val="008D0B19"/>
  </w:style>
  <w:style w:type="paragraph" w:customStyle="1" w:styleId="9EE4012110B64D64914C22BD21A18CFD">
    <w:name w:val="9EE4012110B64D64914C22BD21A18CFD"/>
    <w:rsid w:val="008D0B19"/>
  </w:style>
  <w:style w:type="paragraph" w:customStyle="1" w:styleId="3287F80C78A6481AB4F1EEAEEDC55446">
    <w:name w:val="3287F80C78A6481AB4F1EEAEEDC55446"/>
    <w:rsid w:val="00C0769B"/>
  </w:style>
  <w:style w:type="paragraph" w:customStyle="1" w:styleId="4890044FDEAA4420A2FD4A48FEFC26EA">
    <w:name w:val="4890044FDEAA4420A2FD4A48FEFC26EA"/>
    <w:rsid w:val="00C0769B"/>
  </w:style>
  <w:style w:type="paragraph" w:customStyle="1" w:styleId="6EA3E70EB4354D4EAD29B1FAB831AE0D">
    <w:name w:val="6EA3E70EB4354D4EAD29B1FAB831AE0D"/>
    <w:rsid w:val="00C0769B"/>
  </w:style>
  <w:style w:type="paragraph" w:customStyle="1" w:styleId="B7AED78FDDA1453AAD0C9C455DC1F783">
    <w:name w:val="B7AED78FDDA1453AAD0C9C455DC1F783"/>
    <w:rsid w:val="00C0769B"/>
  </w:style>
  <w:style w:type="paragraph" w:customStyle="1" w:styleId="A17E3AF1DA6C4216BAD9D48E9C1759A6">
    <w:name w:val="A17E3AF1DA6C4216BAD9D48E9C1759A6"/>
    <w:rsid w:val="00092911"/>
  </w:style>
  <w:style w:type="paragraph" w:customStyle="1" w:styleId="90DA57EC2C4D45688CCFFCE6B9C1301A">
    <w:name w:val="90DA57EC2C4D45688CCFFCE6B9C1301A"/>
    <w:rsid w:val="00092911"/>
  </w:style>
  <w:style w:type="paragraph" w:customStyle="1" w:styleId="AC18F8A884114D9E80792C0DFFAA4E54">
    <w:name w:val="AC18F8A884114D9E80792C0DFFAA4E54"/>
    <w:rsid w:val="00092911"/>
  </w:style>
  <w:style w:type="paragraph" w:customStyle="1" w:styleId="056C113C46EE44F28DDFAA974FE4EF61">
    <w:name w:val="056C113C46EE44F28DDFAA974FE4EF61"/>
    <w:rsid w:val="00092911"/>
  </w:style>
  <w:style w:type="paragraph" w:customStyle="1" w:styleId="E2A83207E6E0493B8088C2691F10B4FD">
    <w:name w:val="E2A83207E6E0493B8088C2691F10B4FD"/>
    <w:rsid w:val="00092911"/>
  </w:style>
  <w:style w:type="paragraph" w:customStyle="1" w:styleId="46143C4E3C274C4B85CEF67A636C58EE">
    <w:name w:val="46143C4E3C274C4B85CEF67A636C58EE"/>
    <w:rsid w:val="00092911"/>
  </w:style>
  <w:style w:type="paragraph" w:customStyle="1" w:styleId="5CECB3F569504ADD9C777BBE3B7A02AC">
    <w:name w:val="5CECB3F569504ADD9C777BBE3B7A02AC"/>
    <w:rsid w:val="00092911"/>
  </w:style>
  <w:style w:type="paragraph" w:customStyle="1" w:styleId="D5BA0598CC71407095844CCCC08BFF32">
    <w:name w:val="D5BA0598CC71407095844CCCC08BFF32"/>
    <w:rsid w:val="00092911"/>
  </w:style>
  <w:style w:type="paragraph" w:customStyle="1" w:styleId="AFC2392F1BBE448DA23FA9038EFD15A9">
    <w:name w:val="AFC2392F1BBE448DA23FA9038EFD15A9"/>
    <w:rsid w:val="0009291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  <wetp:taskpane dockstate="right" visibility="0" width="525" row="3">
    <wetp:webextensionref xmlns:r="http://schemas.openxmlformats.org/officeDocument/2006/relationships" r:id="rId2"/>
  </wetp:taskpane>
  <wetp:taskpane dockstate="right" visibility="0" width="438" row="3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33625876-EE79-4180-A632-8CFB4BF31E3A}">
  <we:reference id="wa200009156" version="1.0.0.5" store="en-US" storeType="OMEX"/>
  <we:alternateReferences>
    <we:reference id="WA200009156" version="1.0.0.5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FB2BB6AD-C1CB-441F-8EB9-8F0569DFF01C}">
  <we:reference id="4aa8aa70-f34e-4fc4-9c52-61c84e5c61f8" version="1.0.0.6" store="developer" storeType="Registry"/>
  <we:alternateReferences/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7BA8316B-AC2D-4549-9858-99B2DA11E1E9}">
  <we:reference id="WA200007356" version="2.0.0.1" store="Omex" storeType="OMEX"/>
  <we:alternateReferences>
    <we:reference id="WA200007356" version="2.0.0.1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NavWordReportXmlPart xmlns="urn:microsoft-dynamics-nav/reports/Qlty_Certificate_of_Analysis/20401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Labels>
    <ConditionLabel>ConditionLabel</ConditionLabel>
    <DateLabel>DateLabel</DateLabel>
    <FinishedByLabel>FinishedByLabel</FinishedByLabel>
    <FinishedOnLabel>FinishedOnLabel</FinishedOnLabel>
    <InspectionDescriptionLabel>InspectionDescriptionLabel</InspectionDescriptionLabel>
    <InspectionLabel>InspectionLabel</InspectionLabel>
    <ItemDescriptionLabel>ItemDescriptionLabel</ItemDescriptionLabel>
    <ItemLabel>ItemLabel</ItemLabel>
    <ItemTrackingLabel>ItemTrackingLabel</ItemTrackingLabel>
    <PageLabel>PageLabel</PageLabel>
    <ReportTitleLabel>ReportTitleLabel</ReportTitleLabel>
    <ResultLabel>ResultLabel</ResultLabel>
    <StatusLabel>StatusLabel</StatusLabel>
    <TestLabel>TestLabel</TestLabel>
    <TestValueLabel>TestValueLabel</TestValueLabel>
  </Labels>
  <CurrentInspection>
    <ApproverNameLabel>ApproverNameLabel</ApproverNameLabel>
    <ApproverSignatureLabel>ApproverSignatureLabel</ApproverSignatureLabel>
    <COAContact_All>COAContact_All</COAContact_All>
    <COAContact_Row1>COAContact_Row1</COAContact_Row1>
    <COAContact_Row2>COAContact_Row2</COAContact_Row2>
    <COAContact_Row3>COAContact_Row3</COAContact_Row3>
    <COAContact_Row4>COAContact_Row4</COAContact_Row4>
    <COAContact_Row5>COAContact_Row5</COAContact_Row5>
    <COAContact_Row6>COAContact_Row6</COAContact_Row6>
    <COAContact_Row7>COAContact_Row7</COAContact_Row7>
    <COAContact_Row8>COAContact_Row8</COAContact_Row8>
    <CompanyInformation_All>CompanyInformation_All</CompanyInformation_All>
    <CompanyInformation_Row1>CompanyInformation_Row1</CompanyInformation_Row1>
    <CompanyInformation_Row2>CompanyInformation_Row2</CompanyInformation_Row2>
    <CompanyInformation_Row3>CompanyInformation_Row3</CompanyInformation_Row3>
    <CompanyInformation_Row4>CompanyInformation_Row4</CompanyInformation_Row4>
    <CompanyInformation_Row5>CompanyInformation_Row5</CompanyInformation_Row5>
    <CompanyInformation_Row6>CompanyInformation_Row6</CompanyInformation_Row6>
    <CompanyInformation_Row7>CompanyInformation_Row7</CompanyInformation_Row7>
    <CompanyInformation_Row8>CompanyInformation_Row8</CompanyInformation_Row8>
    <CompanyLogo/>
    <EmailLabel>EmailLabel</EmailLabel>
    <EmailValue>EmailValue</EmailValue>
    <FinishedByNameLabel>FinishedByNameLabel</FinishedByNameLabel>
    <FinishedBySignatureLabel>FinishedBySignatureLabel</FinishedBySignatureLabel>
    <HomePageLabel>HomePageLabel</HomePageLabel>
    <HomePageValue>HomePageValue</HomePageValue>
    <ItemDescription>ItemDescription</ItemDescription>
    <ItemIdentifier>ItemIdentifier</ItemIdentifier>
    <ItemTrackingIdentifier>ItemTrackingIdentifier</ItemTrackingIdentifier>
    <PhoneNoLabel>PhoneNoLabel</PhoneNoLabel>
    <PhoneNoValue>PhoneNoValue</PhoneNoValue>
    <QltyInspectionTemplate_Description>QltyInspectionTemplate_Description</QltyInspectionTemplate_Description>
    <QltyInspection_Description>QltyInspection_Description</QltyInspection_Description>
    <QltyInspection_Director_Name>QltyInspection_Director_Name</QltyInspection_Director_Name>
    <QltyInspection_Director_Title>QltyInspection_Director_Title</QltyInspection_Director_Title>
    <QltyInspection_Finished_By_Email>QltyInspection_Finished_By_Email</QltyInspection_Finished_By_Email>
    <QltyInspection_Finished_By_Phone>QltyInspection_Finished_By_Phone</QltyInspection_Finished_By_Phone>
    <QltyInspection_Finished_By_Title>QltyInspection_Finished_By_Title</QltyInspection_Finished_By_Title>
    <QltyInspection_Finished_By_UserName>QltyInspection_Finished_By_UserName</QltyInspection_Finished_By_UserName>
    <QltyInspection_Finished_By_User_ID>QltyInspection_Finished_By_User_ID</QltyInspection_Finished_By_User_ID>
    <QltyInspection_Finished_Date>QltyInspection_Finished_Date</QltyInspection_Finished_Date>
    <QltyInspection_No>QltyInspection_No</QltyInspection_No>
    <QltyInspection_ReinspectionNo>QltyInspection_ReinspectionNo</QltyInspection_ReinspectionNo>
    <QltyInspection_Result_Code>QltyInspection_Result_Code</QltyInspection_Result_Code>
    <QltyInspection_Result_Description>QltyInspection_Result_Description</QltyInspection_Result_Description>
    <QltyInspection_Source_Custom_1>QltyInspection_Source_Custom_1</QltyInspection_Source_Custom_1>
    <QltyInspection_Source_Custom_10>QltyInspection_Source_Custom_10</QltyInspection_Source_Custom_10>
    <QltyInspection_Source_Custom_2>QltyInspection_Source_Custom_2</QltyInspection_Source_Custom_2>
    <QltyInspection_Source_Custom_3>QltyInspection_Source_Custom_3</QltyInspection_Source_Custom_3>
    <QltyInspection_Source_Custom_4>QltyInspection_Source_Custom_4</QltyInspection_Source_Custom_4>
    <QltyInspection_Source_Custom_5>QltyInspection_Source_Custom_5</QltyInspection_Source_Custom_5>
    <QltyInspection_Source_Custom_6>QltyInspection_Source_Custom_6</QltyInspection_Source_Custom_6>
    <QltyInspection_Source_Custom_7>QltyInspection_Source_Custom_7</QltyInspection_Source_Custom_7>
    <QltyInspection_Source_Custom_8>QltyInspection_Source_Custom_8</QltyInspection_Source_Custom_8>
    <QltyInspection_Source_Custom_9>QltyInspection_Source_Custom_9</QltyInspection_Source_Custom_9>
    <QltyInspection_Source_Document_No_>QltyInspection_Source_Document_No_</QltyInspection_Source_Document_No_>
    <QltyInspection_Source_Item_Description>QltyInspection_Source_Item_Description</QltyInspection_Source_Item_Description>
    <QltyInspection_Source_Item_Description2>QltyInspection_Source_Item_Description2</QltyInspection_Source_Item_Description2>
    <QltyInspection_Source_Item_No_>QltyInspection_Source_Item_No_</QltyInspection_Source_Item_No_>
    <QltyInspection_Source_Lot_No_>QltyInspection_Source_Lot_No_</QltyInspection_Source_Lot_No_>
    <QltyInspection_Source_Package_No_>QltyInspection_Source_Package_No_</QltyInspection_Source_Package_No_>
    <QltyInspection_Source_Serial_No_>QltyInspection_Source_Serial_No_</QltyInspection_Source_Serial_No_>
    <QltyInspection_Source_Task_No_>QltyInspection_Source_Task_No_</QltyInspection_Source_Task_No_>
    <QltyInspection_Source_Variant_Code>QltyInspection_Source_Variant_Code</QltyInspection_Source_Variant_Code>
    <QltyInspection_Status>QltyInspection_Status</QltyInspection_Status>
    <ReinspectionSequenceInformation>ReinspectionSequenceInformation</ReinspectionSequenceInformation>
    <CurrentInspectionLine>
      <ConditionLabel_1>ConditionLabel_1</ConditionLabel_1>
      <ConditionLabel_2>ConditionLabel_2</ConditionLabel_2>
      <Field_Code>Field_Code</Field_Code>
      <Field_Description>Field_Description</Field_Description>
      <Field_HasEnteredValue>Field_HasEnteredValue</Field_HasEnteredValue>
      <Field_IfPersonEmail>Field_IfPersonEmail</Field_IfPersonEmail>
      <Field_IfPersonName>Field_IfPersonName</Field_IfPersonName>
      <Field_IfPersonPhone>Field_IfPersonPhone</Field_IfPersonPhone>
      <Field_IfPersonTitle>Field_IfPersonTitle</Field_IfPersonTitle>
      <Field_IsLabel>Field_IsLabel</Field_IsLabel>
      <Field_IsPersonField>Field_IsPersonField</Field_IsPersonField>
      <Field_IsText>Field_IsText</Field_IsText>
      <Field_LineCommentary>Field_LineCommentary</Field_LineCommentary>
      <Field_ModifiedByUserEmail>Field_ModifiedByUserEmail</Field_ModifiedByUserEmail>
      <Field_ModifiedByUserID>Field_ModifiedByUserID</Field_ModifiedByUserID>
      <Field_ModifiedByUserJobTitle>Field_ModifiedByUserJobTitle</Field_ModifiedByUserJobTitle>
      <Field_ModifiedByUserName>Field_ModifiedByUserName</Field_ModifiedByUserName>
      <Field_ModifiedByUserPhone>Field_ModifiedByUserPhone</Field_ModifiedByUserPhone>
      <Field_ModifiedDateTime>Field_ModifiedDateTime</Field_ModifiedDateTime>
      <Field_Type>Field_Type</Field_Type>
      <LabelField_Description>LabelField_Description</LabelField_Description>
      <Numeric_Value>Numeric_Value</Numeric_Value>
      <PromptedResultCaption_1>PromptedResultCaption_1</PromptedResultCaption_1>
      <PromptedResultCaption_10>PromptedResultCaption_10</PromptedResultCaption_10>
      <PromptedResultCaption_2>PromptedResultCaption_2</PromptedResultCaption_2>
      <PromptedResultCaption_3>PromptedResultCaption_3</PromptedResultCaption_3>
      <PromptedResultCaption_4>PromptedResultCaption_4</PromptedResultCaption_4>
      <PromptedResultCaption_5>PromptedResultCaption_5</PromptedResultCaption_5>
      <PromptedResultCaption_6>PromptedResultCaption_6</PromptedResultCaption_6>
      <PromptedResultCaption_7>PromptedResultCaption_7</PromptedResultCaption_7>
      <PromptedResultCaption_8>PromptedResultCaption_8</PromptedResultCaption_8>
      <PromptedResultCaption_9>PromptedResultCaption_9</PromptedResultCaption_9>
      <PromptedResultConditionDescription_1>PromptedResultConditionDescription_1</PromptedResultConditionDescription_1>
      <PromptedResultConditionDescription_10>PromptedResultConditionDescription_10</PromptedResultConditionDescription_10>
      <PromptedResultConditionDescription_2>PromptedResultConditionDescription_2</PromptedResultConditionDescription_2>
      <PromptedResultConditionDescription_3>PromptedResultConditionDescription_3</PromptedResultConditionDescription_3>
      <PromptedResultConditionDescription_4>PromptedResultConditionDescription_4</PromptedResultConditionDescription_4>
      <PromptedResultConditionDescription_5>PromptedResultConditionDescription_5</PromptedResultConditionDescription_5>
      <PromptedResultConditionDescription_6>PromptedResultConditionDescription_6</PromptedResultConditionDescription_6>
      <PromptedResultConditionDescription_7>PromptedResultConditionDescription_7</PromptedResultConditionDescription_7>
      <PromptedResultConditionDescription_8>PromptedResultConditionDescription_8</PromptedResultConditionDescription_8>
      <PromptedResultConditionDescription_9>PromptedResultConditionDescription_9</PromptedResultConditionDescription_9>
      <PromptedResultVisible_1>PromptedResultVisible_1</PromptedResultVisible_1>
      <PromptedResultVisible_10>PromptedResultVisible_10</PromptedResultVisible_10>
      <PromptedResultVisible_2>PromptedResultVisible_2</PromptedResultVisible_2>
      <PromptedResultVisible_3>PromptedResultVisible_3</PromptedResultVisible_3>
      <PromptedResultVisible_4>PromptedResultVisible_4</PromptedResultVisible_4>
      <PromptedResultVisible_5>PromptedResultVisible_5</PromptedResultVisible_5>
      <PromptedResultVisible_6>PromptedResultVisible_6</PromptedResultVisible_6>
      <PromptedResultVisible_7>PromptedResultVisible_7</PromptedResultVisible_7>
      <PromptedResultVisible_8>PromptedResultVisible_8</PromptedResultVisible_8>
      <PromptedResultVisible_9>PromptedResultVisible_9</PromptedResultVisible_9>
      <Test_Result>Test_Result</Test_Result>
      <Test_ResultDescription>Test_ResultDescription</Test_ResultDescription>
      <Test_Value>Test_Value</Test_Value>
      <WordDescription>WordDescription</WordDescription>
      <WordResultDescription>WordResultDescription</WordResultDescription>
      <WordUnfavorableResultDescription>WordUnfavorableResultDescription</WordUnfavorableResultDescription>
    </CurrentInspectionLine>
  </CurrentInspection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1.xml><?xml version="1.0" encoding="utf-8"?>
<ds:datastoreItem xmlns:ds="http://schemas.openxmlformats.org/officeDocument/2006/customXml" ds:itemID="{F00BF611-06BA-436C-902A-C0D5E8DF929B}">
  <ds:schemaRefs>
    <ds:schemaRef ds:uri="urn:microsoft-dynamics-nav/reports/Qlty_Certificate_of_Analysis/20401/"/>
  </ds:schemaRefs>
</ds:datastoreItem>
</file>

<file path=customXml/itemProps2.xml><?xml version="1.0" encoding="utf-8"?>
<ds:datastoreItem xmlns:ds="http://schemas.openxmlformats.org/officeDocument/2006/customXml" ds:itemID="{17CE75AC-9DC5-435C-A40B-AC945788E8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E90A802-7B58-47C9-A22B-9D7F7F3F9F36}">
  <ds:schemaRefs>
    <ds:schemaRef ds:uri="urn:microsoft-dynamics-businesscentral/internal/extended/reports/Qlty_Certificate_of_Analysis/20401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BC Default _ theme.dotx</Template>
  <TotalTime>65</TotalTime>
  <Pages>1</Pages>
  <Words>45</Words>
  <Characters>976</Characters>
  <Application>Microsoft Office Word</Application>
  <DocSecurity>0</DocSecurity>
  <Lines>108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Dusan Jakovljevic</cp:lastModifiedBy>
  <cp:revision>38</cp:revision>
  <dcterms:created xsi:type="dcterms:W3CDTF">2026-05-08T08:31:00Z</dcterms:created>
  <dcterms:modified xsi:type="dcterms:W3CDTF">2026-05-21T14:06:00Z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</Properties>
</file>