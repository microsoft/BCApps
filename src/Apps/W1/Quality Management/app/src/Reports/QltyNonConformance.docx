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19"/>
        <w:gridCol w:w="236"/>
        <w:gridCol w:w="3724"/>
        <w:gridCol w:w="236"/>
        <w:gridCol w:w="3441"/>
      </w:tblGrid>
      <w:tr w:rsidR="00FC3477" w:rsidTr="005D5D46" w14:paraId="259A01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sdt>
          <w:sdtPr>
            <w:rPr>
              <w:bCs/>
            </w:rPr>
            <w:alias w:val="InspectionLabel"/>
            <w:tag w:val="#BC:InsertDataItem,Labels/InspectionLabel"/>
            <w:id w:val="1793091244"/>
            <w:placeholder>
              <w:docPart w:val="F4C688EB3CEF4B68950B4DAF91AE79AD"/>
            </w:placeholder>
            <w:dataBinding w:prefixMappings="xmlns:ns0='urn:microsoft-dynamics-nav/reports/Qlty_Non_Conformance/20403/'" w:xpath="/ns0:NavWordReportXmlPart[1]/ns0:Labels[1]/ns0:InspectionLabel[1]" w:storeItemID="{FEA79526-4D1A-40E9-8DD9-C8C0D611AE53}"/>
            <w15:color w:val="808080"/>
            <w:text/>
          </w:sdtPr>
          <w:sdtContent>
            <w:tc>
              <w:tcPr>
                <w:tcW w:w="2819" w:type="dxa"/>
                <w:vAlign w:val="bottom"/>
              </w:tcPr>
              <w:p w:rsidR="00FC3477" w:rsidP="005D5D46" w:rsidRDefault="00FC3477" w14:paraId="342895CE" w14:textId="77777777">
                <w:pPr>
                  <w:rPr>
                    <w:lang w:val="da-DK"/>
                  </w:rPr>
                </w:pPr>
                <w:proofErr w:type="spellStart"/>
                <w:r>
                  <w:rPr>
                    <w:bCs/>
                  </w:rPr>
                  <w:t>InspectionLabel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FC3477" w:rsidP="005D5D46" w:rsidRDefault="00FC3477" w14:paraId="1407DD46" w14:textId="77777777">
            <w:pPr>
              <w:rPr>
                <w:bCs/>
              </w:rPr>
            </w:pPr>
          </w:p>
        </w:tc>
        <w:sdt>
          <w:sdtPr>
            <w:rPr>
              <w:bCs/>
            </w:rPr>
            <w:alias w:val="ItemLabel"/>
            <w:tag w:val="#BC:InsertDataItem,Labels/ItemLabel"/>
            <w:id w:val="498628940"/>
            <w:placeholder>
              <w:docPart w:val="858F351521DF4288BC6DE84699C419B3"/>
            </w:placeholder>
            <w:dataBinding w:prefixMappings="xmlns:ns0='urn:microsoft-dynamics-nav/reports/Qlty_Non_Conformance/20403/'" w:xpath="/ns0:NavWordReportXmlPart[1]/ns0:Labels[1]/ns0:ItemLabel[1]" w:storeItemID="{FEA79526-4D1A-40E9-8DD9-C8C0D611AE53}"/>
            <w15:color w:val="808080"/>
            <w:text/>
          </w:sdtPr>
          <w:sdtContent>
            <w:tc>
              <w:tcPr>
                <w:tcW w:w="3724" w:type="dxa"/>
              </w:tcPr>
              <w:p w:rsidR="00FC3477" w:rsidP="005D5D46" w:rsidRDefault="00FC3477" w14:paraId="0CC08D51" w14:textId="77777777">
                <w:pPr>
                  <w:rPr>
                    <w:rFonts w:asciiTheme="majorHAnsi" w:hAnsiTheme="majorHAnsi"/>
                  </w:rPr>
                </w:pPr>
                <w:proofErr w:type="spellStart"/>
                <w:r w:rsidRPr="001B5A7B">
                  <w:rPr>
                    <w:bCs/>
                  </w:rPr>
                  <w:t>ItemLabel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FC3477" w:rsidP="005D5D46" w:rsidRDefault="00FC3477" w14:paraId="51FA0975" w14:textId="77777777">
            <w:pPr>
              <w:rPr>
                <w:bCs/>
              </w:rPr>
            </w:pPr>
          </w:p>
        </w:tc>
        <w:tc>
          <w:tcPr>
            <w:tcW w:w="3441" w:type="dxa"/>
          </w:tcPr>
          <w:p w:rsidR="00FC3477" w:rsidP="005D5D46" w:rsidRDefault="00000000" w14:paraId="0049ADB7" w14:textId="77777777">
            <w:pPr>
              <w:rPr>
                <w:rFonts w:asciiTheme="majorHAnsi" w:hAnsiTheme="majorHAnsi"/>
              </w:rPr>
            </w:pPr>
            <w:sdt>
              <w:sdtPr>
                <w:rPr>
                  <w:bCs/>
                </w:rPr>
                <w:alias w:val="ItemTrackingLabel"/>
                <w:tag w:val="#BC:InsertDataItem,Labels/ItemTrackingLabel"/>
                <w:id w:val="-1559471266"/>
                <w:placeholder>
                  <w:docPart w:val="428D3C4CCBDB485A8D59B969546424A7"/>
                </w:placeholder>
                <w:dataBinding w:prefixMappings="xmlns:ns0='urn:microsoft-dynamics-nav/reports/Qlty_Non_Conformance/20403/'" w:xpath="/ns0:NavWordReportXmlPart[1]/ns0:Labels[1]/ns0:ItemTrackingLabel[1]" w:storeItemID="{FEA79526-4D1A-40E9-8DD9-C8C0D611AE53}"/>
                <w15:color w:val="808080"/>
                <w:text/>
              </w:sdtPr>
              <w:sdtContent>
                <w:proofErr w:type="spellStart"/>
                <w:r w:rsidRPr="001B5A7B" w:rsidR="00FC3477">
                  <w:rPr>
                    <w:bCs/>
                  </w:rPr>
                  <w:t>ItemTrackingLabel</w:t>
                </w:r>
                <w:proofErr w:type="spellEnd"/>
              </w:sdtContent>
            </w:sdt>
          </w:p>
        </w:tc>
      </w:tr>
      <w:tr w:rsidR="00FC3477" w:rsidTr="005D5D46" w14:paraId="437500F0" w14:textId="77777777">
        <w:tc>
          <w:tcPr>
            <w:tcW w:w="2819" w:type="dxa"/>
          </w:tcPr>
          <w:p w:rsidR="00FC3477" w:rsidP="005D5D46" w:rsidRDefault="00000000" w14:paraId="203E11AD" w14:textId="77777777">
            <w:sdt>
              <w:sdtPr>
                <w:alias w:val="QltyInspection_No"/>
                <w:tag w:val="#BC:InsertDataItem,DataItems/CurrentInspection/QltyInspection_No"/>
                <w:id w:val="1961220263"/>
                <w:placeholder>
                  <w:docPart w:val="E2D4A4A48373468D8032ECB70840F86C"/>
                </w:placeholder>
                <w:dataBinding w:prefixMappings="xmlns:ns0='urn:microsoft-dynamics-nav/reports/Qlty_Non_Conformance/20403/'" w:xpath="/ns0:NavWordReportXmlPart[1]/ns0:CurrentInspection[1]/ns0:QltyInspection_No[1]" w:storeItemID="{FEA79526-4D1A-40E9-8DD9-C8C0D611AE53}"/>
                <w15:color w:val="808080"/>
                <w:text/>
              </w:sdtPr>
              <w:sdtContent>
                <w:proofErr w:type="spellStart"/>
                <w:r w:rsidRPr="007A60FC" w:rsidR="00FC3477">
                  <w:t>QltyInspection_No</w:t>
                </w:r>
                <w:proofErr w:type="spellEnd"/>
              </w:sdtContent>
            </w:sdt>
            <w:r w:rsidR="00FC3477">
              <w:t xml:space="preserve"> </w:t>
            </w:r>
            <w:sdt>
              <w:sdtPr>
                <w:alias w:val="ReinspectionSequenceInformation"/>
                <w:tag w:val="#BC:InsertDataItem,DataItems/CurrentInspection/ReinspectionSequenceInformation"/>
                <w:id w:val="-602108974"/>
                <w:placeholder>
                  <w:docPart w:val="BB78FB1BCA5149F09DEE4B03B8954F17"/>
                </w:placeholder>
                <w15:dataBinding w:prefixMappings="xmlns:ns0='urn:microsoft-dynamics-nav/reports/Qlty_Certificate_of_Analysis/20401/' " w:xpath="/ns0:NavWordReportXmlPart[1]/ns0:CurrentInspection[1]/ns0:ReinspectionSequenceInformation[1]" w:storeItemID="{F00BF611-06BA-436C-902A-C0D5E8DF929B}"/>
              </w:sdtPr>
              <w:sdtContent>
                <w:proofErr w:type="spellStart"/>
                <w:r w:rsidR="00FC3477">
                  <w:t>ReinspectionSequenceInformation</w:t>
                </w:r>
                <w:proofErr w:type="spellEnd"/>
              </w:sdtContent>
            </w:sdt>
          </w:p>
        </w:tc>
        <w:tc>
          <w:tcPr>
            <w:tcW w:w="236" w:type="dxa"/>
          </w:tcPr>
          <w:p w:rsidR="00FC3477" w:rsidP="005D5D46" w:rsidRDefault="00FC3477" w14:paraId="0838EFF2" w14:textId="77777777"/>
        </w:tc>
        <w:tc>
          <w:tcPr>
            <w:tcW w:w="3724" w:type="dxa"/>
          </w:tcPr>
          <w:sdt>
            <w:sdtPr>
              <w:alias w:val="ItemDescription"/>
              <w:tag w:val="#BC:InsertDataItem,DataItems/CurrentInspection/ItemDescription"/>
              <w:id w:val="1230270698"/>
              <w:placeholder>
                <w:docPart w:val="93E7ED20B3614802BFAF41B2DEA0F634"/>
              </w:placeholder>
              <w:dataBinding w:prefixMappings="xmlns:ns0='urn:microsoft-dynamics-nav/reports/Qlty_Non_Conformance/20403/'" w:xpath="/ns0:NavWordReportXmlPart[1]/ns0:CurrentInspection[1]/ns0:ItemDescription[1]" w:storeItemID="{FEA79526-4D1A-40E9-8DD9-C8C0D611AE53}"/>
              <w15:color w:val="808080"/>
              <w:text/>
            </w:sdtPr>
            <w:sdtContent>
              <w:p w:rsidRPr="007A60FC" w:rsidR="00FC3477" w:rsidP="005D5D46" w:rsidRDefault="00FC3477" w14:paraId="0B59BF14" w14:textId="77777777">
                <w:proofErr w:type="spellStart"/>
                <w:r w:rsidRPr="005E23F6">
                  <w:t>ItemDescription</w:t>
                </w:r>
                <w:proofErr w:type="spellEnd"/>
              </w:p>
            </w:sdtContent>
          </w:sdt>
        </w:tc>
        <w:tc>
          <w:tcPr>
            <w:tcW w:w="236" w:type="dxa"/>
          </w:tcPr>
          <w:p w:rsidR="00FC3477" w:rsidP="005D5D46" w:rsidRDefault="00FC3477" w14:paraId="0D042388" w14:textId="77777777"/>
        </w:tc>
        <w:tc>
          <w:tcPr>
            <w:tcW w:w="3441" w:type="dxa"/>
          </w:tcPr>
          <w:sdt>
            <w:sdtPr>
              <w:alias w:val="ItemTrackingDescription"/>
              <w:tag w:val="#BC:InsertDataItem,DataItems/CurrentInspection/ItemTrackingDescription"/>
              <w:id w:val="-1388635032"/>
              <w:placeholder>
                <w:docPart w:val="B78D9227BEB54F85BD25C35C6BBB0357"/>
              </w:placeholder>
              <w:dataBinding w:prefixMappings="xmlns:ns0='urn:microsoft-dynamics-nav/reports/Qlty_Non_Conformance/20403/'" w:xpath="/ns0:NavWordReportXmlPart[1]/ns0:CurrentInspection[1]/ns0:ItemTrackingDescription[1]" w:storeItemID="{FEA79526-4D1A-40E9-8DD9-C8C0D611AE53}"/>
              <w15:color w:val="808080"/>
              <w:text/>
            </w:sdtPr>
            <w:sdtContent>
              <w:p w:rsidRPr="007A60FC" w:rsidR="00FC3477" w:rsidP="005D5D46" w:rsidRDefault="00FC3477" w14:paraId="72D3D3E6" w14:textId="77777777">
                <w:proofErr w:type="spellStart"/>
                <w:r w:rsidRPr="003A680C">
                  <w:t>ItemTrackingDescription</w:t>
                </w:r>
                <w:proofErr w:type="spellEnd"/>
              </w:p>
            </w:sdtContent>
          </w:sdt>
        </w:tc>
      </w:tr>
      <w:tr w:rsidR="00FC3477" w:rsidTr="005D5D46" w14:paraId="6C2E2EB2" w14:textId="77777777">
        <w:tc>
          <w:tcPr>
            <w:tcW w:w="2819" w:type="dxa"/>
          </w:tcPr>
          <w:p w:rsidRPr="00ED03A4" w:rsidR="00FC3477" w:rsidP="005D5D46" w:rsidRDefault="00FC3477" w14:paraId="7AB1BDB1" w14:textId="77777777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:rsidRPr="00ED03A4" w:rsidR="00FC3477" w:rsidP="005D5D46" w:rsidRDefault="00FC3477" w14:paraId="0FC72C96" w14:textId="77777777">
            <w:pPr>
              <w:rPr>
                <w:sz w:val="16"/>
                <w:szCs w:val="16"/>
              </w:rPr>
            </w:pPr>
          </w:p>
        </w:tc>
        <w:tc>
          <w:tcPr>
            <w:tcW w:w="3724" w:type="dxa"/>
          </w:tcPr>
          <w:p w:rsidRPr="00ED03A4" w:rsidR="00FC3477" w:rsidP="005D5D46" w:rsidRDefault="00FC3477" w14:paraId="67061E94" w14:textId="77777777">
            <w:pPr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:rsidRPr="00ED03A4" w:rsidR="00FC3477" w:rsidP="005D5D46" w:rsidRDefault="00FC3477" w14:paraId="70CFF46C" w14:textId="77777777">
            <w:pPr>
              <w:rPr>
                <w:sz w:val="16"/>
                <w:szCs w:val="16"/>
              </w:rPr>
            </w:pPr>
          </w:p>
        </w:tc>
        <w:tc>
          <w:tcPr>
            <w:tcW w:w="3441" w:type="dxa"/>
          </w:tcPr>
          <w:p w:rsidRPr="00ED03A4" w:rsidR="00FC3477" w:rsidP="005D5D46" w:rsidRDefault="00FC3477" w14:paraId="74E0B935" w14:textId="77777777">
            <w:pPr>
              <w:rPr>
                <w:sz w:val="16"/>
                <w:szCs w:val="16"/>
              </w:rPr>
            </w:pPr>
          </w:p>
        </w:tc>
      </w:tr>
      <w:tr w:rsidR="00FC3477" w:rsidTr="005D5D46" w14:paraId="7B766534" w14:textId="77777777">
        <w:sdt>
          <w:sdtPr>
            <w:alias w:val="InspectionInformation"/>
            <w:tag w:val="#BC:InsertDataItem,DataItems/CurrentInspection/InspectionInformation"/>
            <w:id w:val="-289510379"/>
            <w:placeholder>
              <w:docPart w:val="CA9E1FFD447A4997AC966F3E99012D04"/>
            </w:placeholder>
            <w:dataBinding w:prefixMappings="xmlns:ns0='urn:microsoft-dynamics-nav/reports/Qlty_Non_Conformance/20403/'" w:xpath="/ns0:NavWordReportXmlPart[1]/ns0:CurrentInspection[1]/ns0:InspectionInformation[1]" w:storeItemID="{FEA79526-4D1A-40E9-8DD9-C8C0D611AE53}"/>
            <w15:color w:val="808080"/>
            <w:text/>
          </w:sdtPr>
          <w:sdtContent>
            <w:tc>
              <w:tcPr>
                <w:tcW w:w="2819" w:type="dxa"/>
              </w:tcPr>
              <w:p w:rsidR="00FC3477" w:rsidP="005D5D46" w:rsidRDefault="00FC3477" w14:paraId="734EC09A" w14:textId="77777777">
                <w:proofErr w:type="spellStart"/>
                <w:r>
                  <w:t>InspectionInformation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FC3477" w:rsidP="005D5D46" w:rsidRDefault="00FC3477" w14:paraId="2F3FD6D9" w14:textId="77777777"/>
        </w:tc>
        <w:tc>
          <w:tcPr>
            <w:tcW w:w="3724" w:type="dxa"/>
          </w:tcPr>
          <w:p w:rsidR="00FC3477" w:rsidP="005D5D46" w:rsidRDefault="00FC3477" w14:paraId="3F2202E5" w14:textId="3AB84B21"/>
        </w:tc>
        <w:tc>
          <w:tcPr>
            <w:tcW w:w="236" w:type="dxa"/>
          </w:tcPr>
          <w:p w:rsidR="00FC3477" w:rsidP="005D5D46" w:rsidRDefault="00FC3477" w14:paraId="16D5F0A6" w14:textId="77777777"/>
        </w:tc>
        <w:tc>
          <w:tcPr>
            <w:tcW w:w="3441" w:type="dxa"/>
          </w:tcPr>
          <w:p w:rsidR="00FC3477" w:rsidP="005D5D46" w:rsidRDefault="00FC3477" w14:paraId="287DC189" w14:textId="4C6430FE"/>
        </w:tc>
      </w:tr>
    </w:tbl>
    <w:p w:rsidR="00FC3477" w:rsidP="00F33B40" w:rsidRDefault="00FC3477" w14:paraId="3B1C93FA" w14:textId="77777777"/>
    <w:tbl>
      <w:tblPr>
        <w:tblStyle w:val="PlainTable5"/>
        <w:tblW w:w="10488" w:type="dxa"/>
        <w:tblLayout w:type="fixed"/>
        <w:tblLook w:val="0420" w:firstRow="1" w:lastRow="0" w:firstColumn="0" w:lastColumn="0" w:noHBand="0" w:noVBand="1"/>
      </w:tblPr>
      <w:tblGrid>
        <w:gridCol w:w="236"/>
        <w:gridCol w:w="3634"/>
        <w:gridCol w:w="2935"/>
        <w:gridCol w:w="3447"/>
        <w:gridCol w:w="236"/>
      </w:tblGrid>
      <w:tr w:rsidR="00377360" w:rsidTr="008F6381" w14:paraId="46AA3062" w14:textId="58B89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6" w:type="dxa"/>
          </w:tcPr>
          <w:p w:rsidR="00377360" w:rsidP="00F33B40" w:rsidRDefault="00377360" w14:paraId="74E52890" w14:textId="77777777"/>
        </w:tc>
        <w:sdt>
          <w:sdtPr>
            <w:rPr>
              <w:b/>
              <w:bCs/>
            </w:rPr>
            <w:alias w:val="TestLabel"/>
            <w:tag w:val="#BC:InsertDataItem,Labels/TestLabel"/>
            <w:id w:val="1698126415"/>
            <w:placeholder>
              <w:docPart w:val="DefaultPlaceholder_-1854013440"/>
            </w:placeholder>
            <w:dataBinding w:prefixMappings="xmlns:ns0='urn:microsoft-dynamics-nav/reports/Qlty_Non_Conformance/20403/'" w:xpath="/ns0:NavWordReportXmlPart[1]/ns0:Labels[1]/ns0:TestLabel[1]" w:storeItemID="{FEA79526-4D1A-40E9-8DD9-C8C0D611AE53}"/>
            <w15:color w:val="808080"/>
            <w:text/>
          </w:sdtPr>
          <w:sdtContent>
            <w:tc>
              <w:tcPr>
                <w:tcW w:w="3634" w:type="dxa"/>
              </w:tcPr>
              <w:p w:rsidR="00377360" w:rsidP="00F33B40" w:rsidRDefault="00F31394" w14:paraId="16520F55" w14:textId="5FDF6C0D">
                <w:proofErr w:type="spellStart"/>
                <w:r w:rsidRPr="00F31394">
                  <w:rPr>
                    <w:b/>
                    <w:bCs/>
                    <w:i w:val="0"/>
                    <w:iCs w:val="0"/>
                  </w:rPr>
                  <w:t>TestLabel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TestValueLabel"/>
            <w:tag w:val="#BC:InsertDataItem,Labels/TestValueLabel"/>
            <w:id w:val="673853277"/>
            <w:placeholder>
              <w:docPart w:val="B62181B43AD2425FBE8E0A4246FC8717"/>
            </w:placeholder>
            <w:dataBinding w:prefixMappings="xmlns:ns0='urn:microsoft-dynamics-nav/reports/Qlty_Non_Conformance/20403/'" w:xpath="/ns0:NavWordReportXmlPart[1]/ns0:Labels[1]/ns0:TestValueLabel[1]" w:storeItemID="{FEA79526-4D1A-40E9-8DD9-C8C0D611AE53}"/>
            <w15:color w:val="808080"/>
            <w:text/>
          </w:sdtPr>
          <w:sdtContent>
            <w:tc>
              <w:tcPr>
                <w:tcW w:w="2935" w:type="dxa"/>
              </w:tcPr>
              <w:p w:rsidRPr="007431C8" w:rsidR="00377360" w:rsidP="007431C8" w:rsidRDefault="00326510" w14:paraId="6522DC76" w14:textId="51532FAE">
                <w:pPr>
                  <w:ind w:left="-110"/>
                  <w:rPr>
                    <w:b/>
                    <w:bCs/>
                    <w:i w:val="0"/>
                    <w:iCs w:val="0"/>
                  </w:rPr>
                </w:pPr>
                <w:proofErr w:type="spellStart"/>
                <w:r>
                  <w:rPr>
                    <w:b/>
                    <w:bCs/>
                    <w:i w:val="0"/>
                    <w:iCs w:val="0"/>
                  </w:rPr>
                  <w:t>TestValue</w:t>
                </w:r>
                <w:r w:rsidRPr="00326510">
                  <w:rPr>
                    <w:b/>
                    <w:bCs/>
                    <w:i w:val="0"/>
                    <w:iCs w:val="0"/>
                  </w:rPr>
                  <w:t>Label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EnteredByLabel"/>
            <w:tag w:val="#BC:InsertDataItem,Labels/EnteredByLabel"/>
            <w:id w:val="1916361512"/>
            <w:placeholder>
              <w:docPart w:val="7D0ED8F9FB274A7987E5102A300CA8CA"/>
            </w:placeholder>
            <w:dataBinding w:prefixMappings="xmlns:ns0='urn:microsoft-dynamics-nav/reports/Qlty_Non_Conformance/20403/'" w:xpath="/ns0:NavWordReportXmlPart[1]/ns0:Labels[1]/ns0:EnteredByLabel[1]" w:storeItemID="{FEA79526-4D1A-40E9-8DD9-C8C0D611AE53}"/>
            <w15:color w:val="808080"/>
            <w:text/>
          </w:sdtPr>
          <w:sdtContent>
            <w:tc>
              <w:tcPr>
                <w:tcW w:w="3447" w:type="dxa"/>
              </w:tcPr>
              <w:p w:rsidRPr="00BC58E6" w:rsidR="00377360" w:rsidP="007431C8" w:rsidRDefault="00377360" w14:paraId="057077A2" w14:textId="096A28AB">
                <w:pPr>
                  <w:ind w:left="-110"/>
                  <w:rPr>
                    <w:b/>
                    <w:bCs/>
                    <w:i w:val="0"/>
                    <w:iCs w:val="0"/>
                  </w:rPr>
                </w:pPr>
                <w:proofErr w:type="spellStart"/>
                <w:r w:rsidRPr="00BC58E6">
                  <w:rPr>
                    <w:b/>
                    <w:bCs/>
                    <w:i w:val="0"/>
                    <w:iCs w:val="0"/>
                  </w:rPr>
                  <w:t>EnteredByLabel</w:t>
                </w:r>
                <w:proofErr w:type="spellEnd"/>
              </w:p>
            </w:tc>
          </w:sdtContent>
        </w:sdt>
        <w:tc>
          <w:tcPr>
            <w:tcW w:w="236" w:type="dxa"/>
          </w:tcPr>
          <w:p w:rsidR="00377360" w:rsidP="00F33B40" w:rsidRDefault="00377360" w14:paraId="3DA7EC34" w14:textId="77777777">
            <w:pPr>
              <w:rPr>
                <w:b/>
                <w:bCs/>
              </w:rPr>
            </w:pPr>
          </w:p>
        </w:tc>
      </w:tr>
      <w:sdt>
        <w:sdtPr>
          <w:alias w:val="Repeater: CurrentInspectionLine"/>
          <w:tag w:val="#BC:InsertRepeater,DataItems/CurrentInspection/CurrentInspectionLine"/>
          <w:id w:val="-184441257"/>
          <w:placeholder>
            <w:docPart w:val="757295A992664817BF6DD2344B953BF9"/>
          </w:placeholder>
          <w15:dataBinding w:prefixMappings="xmlns:ns0='urn:microsoft-dynamics-nav/reports/Qlty_Non_Conformance/20403/' " w:xpath="/ns0:NavWordReportXmlPart[1]/ns0:CurrentInspection[1]/ns0:CurrentInspectionLine" w:storeItemID="{FEA79526-4D1A-40E9-8DD9-C8C0D611AE53}"/>
          <w15:color w:val="808080"/>
          <w15:repeatingSection/>
        </w:sdtPr>
        <w:sdtEndPr>
          <w:rPr>
            <w:b/>
            <w:bCs/>
          </w:rPr>
        </w:sdtEndPr>
        <w:sdtContent>
          <w:sdt>
            <w:sdtPr>
              <w:id w:val="568930971"/>
              <w15:color w:val="808080"/>
              <w15:repeatingSectionItem/>
            </w:sdtPr>
            <w:sdtContent>
              <w:tr w:rsidR="00377360" w:rsidTr="009C3AF4" w14:paraId="2E8FE589" w14:textId="7B086999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tc>
                  <w:tcPr>
                    <w:tcW w:w="236" w:type="dxa"/>
                  </w:tcPr>
                  <w:p w:rsidR="00377360" w:rsidP="00F33B40" w:rsidRDefault="00377360" w14:paraId="0741A223" w14:textId="64DADD2B"/>
                </w:tc>
                <w:tc>
                  <w:tcPr>
                    <w:tcW w:w="10016" w:type="dxa"/>
                    <w:gridSpan w:val="3"/>
                  </w:tcPr>
                  <w:tbl>
                    <w:tblPr>
                      <w:tblStyle w:val="TableGrid"/>
                      <w:tblW w:w="10094" w:type="dxa"/>
                      <w:tblLayout w:type="fixed"/>
                      <w:tblLook w:val="0480" w:firstRow="0" w:lastRow="0" w:firstColumn="1" w:lastColumn="0" w:noHBand="0" w:noVBand="1"/>
                    </w:tblPr>
                    <w:tblGrid>
                      <w:gridCol w:w="3522"/>
                      <w:gridCol w:w="2973"/>
                      <w:gridCol w:w="3599"/>
                    </w:tblGrid>
                    <w:tr w:rsidR="00D13BA2" w:rsidTr="009C3AF4" w14:paraId="072F254D" w14:textId="77777777">
                      <w:trPr>
                        <w:cantSplit/>
                      </w:trPr>
                      <w:tc>
                        <w:tcPr>
                          <w:tcW w:w="3522" w:type="dxa"/>
                        </w:tcPr>
                        <w:p w:rsidR="00D13BA2" w:rsidP="00F33B40" w:rsidRDefault="00000000" w14:paraId="41167EAB" w14:textId="70072EE3">
                          <w:pPr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</w:rPr>
                              <w:alias w:val="LabelField_Description"/>
                              <w:tag w:val="#BC:InsertDataItem,DataItems/CurrentInspection/CurrentInspectionLine/LabelField_Description"/>
                              <w:id w:val="1122802100"/>
                              <w:placeholder>
                                <w:docPart w:val="416B7FB5D0904C5BA1E689DE9DE39F9E"/>
                              </w:placeholder>
                              <w:dataBinding w:prefixMappings="xmlns:ns0='urn:microsoft-dynamics-nav/reports/Qlty_Non_Conformance/20403/'" w:xpath="/ns0:NavWordReportXmlPart[1]/ns0:CurrentInspection[1]/ns0:CurrentInspectionLine[1]/ns0:LabelField_Description[1]" w:storeItemID="{FEA79526-4D1A-40E9-8DD9-C8C0D611AE53}"/>
                              <w15:color w:val="808080"/>
                              <w:text/>
                            </w:sdtPr>
                            <w:sdtContent>
                              <w:proofErr w:type="spellStart"/>
                              <w:r w:rsidRPr="00E40096" w:rsidR="00D13BA2">
                                <w:rPr>
                                  <w:b/>
                                  <w:bCs/>
                                </w:rPr>
                                <w:t>LabelField_Description</w:t>
                              </w:r>
                              <w:proofErr w:type="spellEnd"/>
                            </w:sdtContent>
                          </w:sdt>
                          <w:r w:rsidR="001B08C4">
                            <w:rPr>
                              <w:b/>
                              <w:bCs/>
                              <w:lang w:val="da-DK"/>
                            </w:rPr>
                            <w:t xml:space="preserve"> </w:t>
                          </w:r>
                          <w:sdt>
                            <w:sdtPr>
                              <w:alias w:val="WordDescription"/>
                              <w:tag w:val="#BC:InsertDataItem,DataItems/CurrentInspection/CurrentInspectionLine/WordDescription"/>
                              <w:id w:val="-993249008"/>
                              <w:placeholder>
                                <w:docPart w:val="416B7FB5D0904C5BA1E689DE9DE39F9E"/>
                              </w:placeholder>
                              <w:dataBinding w:prefixMappings="xmlns:ns0='urn:microsoft-dynamics-nav/reports/Qlty_Non_Conformance/20403/'" w:xpath="/ns0:NavWordReportXmlPart[1]/ns0:CurrentInspection[1]/ns0:CurrentInspectionLine[1]/ns0:WordDescription[1]" w:storeItemID="{FEA79526-4D1A-40E9-8DD9-C8C0D611AE53}"/>
                              <w15:color w:val="808080"/>
                              <w:text/>
                            </w:sdtPr>
                            <w:sdtContent>
                              <w:proofErr w:type="spellStart"/>
                              <w:r w:rsidR="00D13BA2">
                                <w:t>WordDescription</w:t>
                              </w:r>
                              <w:proofErr w:type="spellEnd"/>
                            </w:sdtContent>
                          </w:sdt>
                        </w:p>
                      </w:tc>
                      <w:sdt>
                        <w:sdtPr>
                          <w:alias w:val="WordTestValue"/>
                          <w:tag w:val="#BC:InsertDataItem,DataItems/CurrentInspection/CurrentInspectionLine/WordTestValue"/>
                          <w:id w:val="1495984300"/>
                          <w:placeholder>
                            <w:docPart w:val="BA8EE40C6A524B3C993FA46A3009A5E0"/>
                          </w:placeholder>
                          <w:dataBinding w:prefixMappings="xmlns:ns0='urn:microsoft-dynamics-nav/reports/Qlty_Non_Conformance/20403/'" w:xpath="/ns0:NavWordReportXmlPart[1]/ns0:CurrentInspection[1]/ns0:CurrentInspectionLine[1]/ns0:WordTestValue[1]" w:storeItemID="{FEA79526-4D1A-40E9-8DD9-C8C0D611AE53}"/>
                          <w15:color w:val="808080"/>
                          <w:text/>
                        </w:sdtPr>
                        <w:sdtContent>
                          <w:tc>
                            <w:tcPr>
                              <w:tcW w:w="2973" w:type="dxa"/>
                            </w:tcPr>
                            <w:p w:rsidR="00D13BA2" w:rsidP="001A7401" w:rsidRDefault="00D13BA2" w14:paraId="17065039" w14:textId="5A1BF9F6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D13BA2">
                                <w:t>WordTestValue</w:t>
                              </w:r>
                              <w:proofErr w:type="spellEnd"/>
                            </w:p>
                          </w:tc>
                        </w:sdtContent>
                      </w:sdt>
                      <w:tc>
                        <w:tcPr>
                          <w:tcW w:w="3599" w:type="dxa"/>
                        </w:tcPr>
                        <w:sdt>
                          <w:sdtPr>
                            <w:alias w:val="WordModifiedByUserName"/>
                            <w:tag w:val="#BC:InsertDataItem,DataItems/CurrentInspection/CurrentInspectionLine/WordModifiedByUserName"/>
                            <w:id w:val="165596656"/>
                            <w:placeholder>
                              <w:docPart w:val="E18040F82B8B4B9AA9F231D2982339DE"/>
                            </w:placeholder>
                            <w:dataBinding w:prefixMappings="xmlns:ns0='urn:microsoft-dynamics-nav/reports/Qlty_Non_Conformance/20403/'" w:xpath="/ns0:NavWordReportXmlPart[1]/ns0:CurrentInspection[1]/ns0:CurrentInspectionLine[1]/ns0:WordModifiedByUserName[1]" w:storeItemID="{FEA79526-4D1A-40E9-8DD9-C8C0D611AE53}"/>
                            <w15:color w:val="808080"/>
                            <w:text/>
                          </w:sdtPr>
                          <w:sdtContent>
                            <w:p w:rsidR="00D13BA2" w:rsidP="001A7401" w:rsidRDefault="00D13BA2" w14:paraId="1763F457" w14:textId="77777777">
                              <w:proofErr w:type="spellStart"/>
                              <w:r>
                                <w:t>WordModifiedByUserName</w:t>
                              </w:r>
                              <w:proofErr w:type="spellEnd"/>
                            </w:p>
                          </w:sdtContent>
                        </w:sdt>
                        <w:p w:rsidR="00D13BA2" w:rsidP="00D13BA2" w:rsidRDefault="00000000" w14:paraId="684055F9" w14:textId="70A163C7">
                          <w:pPr>
                            <w:rPr>
                              <w:b/>
                              <w:bCs/>
                            </w:rPr>
                          </w:pPr>
                          <w:sdt>
                            <w:sdtPr>
                              <w:alias w:val="WordModifiedDateTime"/>
                              <w:tag w:val="#BC:InsertDataItem,DataItems/CurrentInspection/CurrentInspectionLine/WordModifiedDateTime"/>
                              <w:id w:val="861468437"/>
                              <w:placeholder>
                                <w:docPart w:val="E18040F82B8B4B9AA9F231D2982339DE"/>
                              </w:placeholder>
                              <w:dataBinding w:prefixMappings="xmlns:ns0='urn:microsoft-dynamics-nav/reports/Qlty_Non_Conformance/20403/'" w:xpath="/ns0:NavWordReportXmlPart[1]/ns0:CurrentInspection[1]/ns0:CurrentInspectionLine[1]/ns0:WordModifiedDateTime[1]" w:storeItemID="{FEA79526-4D1A-40E9-8DD9-C8C0D611AE53}"/>
                              <w15:color w:val="808080"/>
                              <w:text/>
                            </w:sdtPr>
                            <w:sdtContent>
                              <w:proofErr w:type="spellStart"/>
                              <w:r w:rsidR="00D13BA2">
                                <w:t>WordModifiedDateTime</w:t>
                              </w:r>
                              <w:proofErr w:type="spellEnd"/>
                            </w:sdtContent>
                          </w:sdt>
                        </w:p>
                      </w:tc>
                    </w:tr>
                    <w:tr w:rsidR="001B2B18" w:rsidTr="00602C22" w14:paraId="6BDF90ED" w14:textId="77777777">
                      <w:trPr>
                        <w:cantSplit/>
                      </w:trPr>
                      <w:sdt>
                        <w:sdtPr>
                          <w:alias w:val="Hide Table Row If Empty"/>
                          <w:tag w:val="#BC:HideTableRowIfEmpty"/>
                          <w:id w:val="715403093"/>
                          <w:placeholder>
                            <w:docPart w:val="69EE49BB897E4434B5B59DA40B9245BA"/>
                          </w:placeholder>
                          <w15:color w:val="FFA500"/>
                        </w:sdtPr>
                        <w:sdtContent>
                          <w:sdt>
                            <w:sdtPr>
                              <w:alias w:val="Field_LineCommentary"/>
                              <w:tag w:val="#BC:InsertDataItem,DataItems/CurrentInspection/CurrentInspectionLine/Field_LineCommentary"/>
                              <w:id w:val="1813451854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Qlty_Non_Conformance/20403/'" w:xpath="/ns0:NavWordReportXmlPart[1]/ns0:CurrentInspection[1]/ns0:CurrentInspectionLine[1]/ns0:Field_LineCommentary[1]" w:storeItemID="{FEA79526-4D1A-40E9-8DD9-C8C0D611AE53}"/>
                              <w15:color w:val="808080"/>
                              <w:text/>
                            </w:sdtPr>
                            <w:sdtContent>
                              <w:tc>
                                <w:tcPr>
                                  <w:tcW w:w="10094" w:type="dxa"/>
                                  <w:gridSpan w:val="3"/>
                                </w:tcPr>
                                <w:p w:rsidR="001B2B18" w:rsidP="001A7401" w:rsidRDefault="00A159C6" w14:paraId="40D95004" w14:textId="6F8325EA">
                                  <w:proofErr w:type="spellStart"/>
                                  <w:r>
                                    <w:t>Field_LineCommentary</w:t>
                                  </w:r>
                                  <w:proofErr w:type="spellEnd"/>
                                </w:p>
                              </w:tc>
                            </w:sdtContent>
                          </w:sdt>
                        </w:sdtContent>
                      </w:sdt>
                    </w:tr>
                  </w:tbl>
                  <w:p w:rsidRPr="00BC58E6" w:rsidR="00377360" w:rsidP="00F33B40" w:rsidRDefault="00377360" w14:paraId="12D272EF" w14:textId="77777777">
                    <w:pPr>
                      <w:rPr>
                        <w:b/>
                        <w:bCs/>
                      </w:rPr>
                    </w:pPr>
                  </w:p>
                </w:tc>
                <w:tc>
                  <w:tcPr>
                    <w:tcW w:w="236" w:type="dxa"/>
                  </w:tcPr>
                  <w:p w:rsidRPr="00BC58E6" w:rsidR="00377360" w:rsidP="00F33B40" w:rsidRDefault="00377360" w14:paraId="0CC800CE" w14:textId="4F575814">
                    <w:pPr>
                      <w:rPr>
                        <w:b/>
                        <w:bCs/>
                      </w:rPr>
                    </w:pPr>
                  </w:p>
                </w:tc>
              </w:tr>
            </w:sdtContent>
          </w:sdt>
        </w:sdtContent>
      </w:sdt>
    </w:tbl>
    <w:p w:rsidR="00BC58E6" w:rsidP="00823D56" w:rsidRDefault="00BC58E6" w14:paraId="14EB7079" w14:textId="77777777">
      <w:pPr>
        <w:tabs>
          <w:tab w:val="left" w:pos="1843"/>
        </w:tabs>
      </w:pPr>
    </w:p>
    <w:tbl>
      <w:tblPr>
        <w:tblStyle w:val="TableGrid"/>
        <w:tblpPr w:leftFromText="180" w:rightFromText="180" w:vertAnchor="text" w:horzAnchor="margin" w:tblpY="157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20"/>
        <w:gridCol w:w="5040"/>
      </w:tblGrid>
      <w:tr w:rsidRPr="005E28AC" w:rsidR="00013C25" w:rsidTr="00557CDC" w14:paraId="3F5140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680" w:type="dxa"/>
            <w:tcBorders>
              <w:bottom w:val="single" w:color="000000" w:sz="8" w:space="0"/>
            </w:tcBorders>
          </w:tcPr>
          <w:p w:rsidRPr="004A3DF4" w:rsidR="00013C25" w:rsidP="00557CDC" w:rsidRDefault="00000000" w14:paraId="28385343" w14:textId="77777777">
            <w:pPr>
              <w:rPr>
                <w:b w:val="0"/>
                <w:bCs/>
              </w:rPr>
            </w:pPr>
            <w:sdt>
              <w:sdtPr>
                <w:rPr>
                  <w:bCs/>
                </w:rPr>
                <w:alias w:val="QltyInspection_Finished_By_UserName"/>
                <w:tag w:val="#BC:InsertDataItem,DataItems/CurrentInspection/QltyInspection_Finished_By_UserName"/>
                <w:id w:val="1856689696"/>
                <w:placeholder>
                  <w:docPart w:val="19892FF6B3944225916EAD80BD8AE52A"/>
                </w:placeholder>
                <w:dataBinding w:prefixMappings="xmlns:ns0='urn:microsoft-dynamics-nav/reports/Qlty_Non_Conformance/20403/'" w:xpath="/ns0:NavWordReportXmlPart[1]/ns0:CurrentInspection[1]/ns0:QltyInspection_Finished_By_UserName[1]" w:storeItemID="{FEA79526-4D1A-40E9-8DD9-C8C0D611AE53}"/>
                <w15:color w:val="808080"/>
                <w:text/>
              </w:sdtPr>
              <w:sdtContent>
                <w:proofErr w:type="spellStart"/>
                <w:r w:rsidRPr="004A3DF4" w:rsidR="00013C25">
                  <w:rPr>
                    <w:b w:val="0"/>
                    <w:bCs/>
                  </w:rPr>
                  <w:t>QltyInspection_Finished_By_UserName</w:t>
                </w:r>
                <w:proofErr w:type="spellEnd"/>
              </w:sdtContent>
            </w:sdt>
            <w:r w:rsidRPr="004A3DF4" w:rsidR="00013C25">
              <w:rPr>
                <w:b w:val="0"/>
                <w:bCs/>
              </w:rPr>
              <w:tab/>
            </w:r>
          </w:p>
        </w:tc>
        <w:tc>
          <w:tcPr>
            <w:tcW w:w="720" w:type="dxa"/>
          </w:tcPr>
          <w:p w:rsidRPr="005E28AC" w:rsidR="00013C25" w:rsidP="00557CDC" w:rsidRDefault="00013C25" w14:paraId="13DEFB99" w14:textId="77777777">
            <w:pPr>
              <w:rPr>
                <w:rFonts w:cs="Segoe UI" w:asciiTheme="majorHAnsi" w:hAnsiTheme="majorHAnsi"/>
                <w:sz w:val="16"/>
                <w:szCs w:val="16"/>
              </w:rPr>
            </w:pPr>
          </w:p>
        </w:tc>
        <w:sdt>
          <w:sdtPr>
            <w:rPr>
              <w:bCs/>
            </w:rPr>
            <w:alias w:val="QltyInspection_Director_Name"/>
            <w:tag w:val="#BC:InsertDataItem,DataItems/CurrentInspection/QltyInspection_Director_Name"/>
            <w:id w:val="-545054532"/>
            <w:dataBinding w:prefixMappings="xmlns:ns0='urn:microsoft-dynamics-nav/reports/Qlty_Non_Conformance/20403/'" w:xpath="/ns0:NavWordReportXmlPart[1]/ns0:CurrentInspection[1]/ns0:QltyInspection_Director_Name[1]" w:storeItemID="{FEA79526-4D1A-40E9-8DD9-C8C0D611AE53}"/>
            <w15:color w:val="808080"/>
            <w:text/>
          </w:sdtPr>
          <w:sdtContent>
            <w:tc>
              <w:tcPr>
                <w:tcW w:w="5040" w:type="dxa"/>
                <w:tcBorders>
                  <w:bottom w:val="single" w:color="000000" w:sz="8" w:space="0"/>
                </w:tcBorders>
              </w:tcPr>
              <w:p w:rsidRPr="005E28AC" w:rsidR="00013C25" w:rsidP="00557CDC" w:rsidRDefault="00013C25" w14:paraId="6C66D048" w14:textId="77777777">
                <w:pPr>
                  <w:rPr>
                    <w:rFonts w:cs="Segoe UI" w:asciiTheme="majorHAnsi" w:hAnsiTheme="majorHAnsi"/>
                    <w:sz w:val="16"/>
                    <w:szCs w:val="16"/>
                  </w:rPr>
                </w:pPr>
                <w:proofErr w:type="spellStart"/>
                <w:r w:rsidRPr="00F56715">
                  <w:rPr>
                    <w:b w:val="0"/>
                    <w:bCs/>
                  </w:rPr>
                  <w:t>QltyInspection_Director_Name</w:t>
                </w:r>
                <w:proofErr w:type="spellEnd"/>
              </w:p>
            </w:tc>
          </w:sdtContent>
        </w:sdt>
      </w:tr>
      <w:tr w:rsidRPr="00A82D16" w:rsidR="00013C25" w:rsidTr="00557CDC" w14:paraId="4F06AFD0" w14:textId="77777777">
        <w:trPr>
          <w:trHeight w:val="133"/>
        </w:trPr>
        <w:sdt>
          <w:sdtPr>
            <w:rPr>
              <w:rFonts w:asciiTheme="majorHAnsi" w:hAnsiTheme="majorHAnsi"/>
              <w:i/>
              <w:iCs/>
              <w:szCs w:val="18"/>
            </w:rPr>
            <w:alias w:val="FinishedByNameLabel"/>
            <w:tag w:val="#BC:InsertDataItem,DataItems/CurrentInspection/FinishedByNameLabel"/>
            <w:id w:val="-232240568"/>
            <w:placeholder>
              <w:docPart w:val="BE5BF4D76A974F86B0A274840B52559A"/>
            </w:placeholder>
            <w:dataBinding w:prefixMappings="xmlns:ns0='urn:microsoft-dynamics-nav/reports/Qlty_Non_Conformance/20403/'" w:xpath="/ns0:NavWordReportXmlPart[1]/ns0:CurrentInspection[1]/ns0:FinishedByNameLabel[1]" w:storeItemID="{FEA79526-4D1A-40E9-8DD9-C8C0D611AE53}"/>
            <w15:color w:val="808080"/>
            <w:text/>
          </w:sdtPr>
          <w:sdtContent>
            <w:tc>
              <w:tcPr>
                <w:tcW w:w="4680" w:type="dxa"/>
                <w:tcBorders>
                  <w:top w:val="single" w:color="000000" w:sz="8" w:space="0"/>
                </w:tcBorders>
              </w:tcPr>
              <w:p w:rsidRPr="00A82D16" w:rsidR="00013C25" w:rsidP="00557CDC" w:rsidRDefault="00013C25" w14:paraId="2B2D3966" w14:textId="7777777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FinishedByNameLabel</w:t>
                </w:r>
                <w:proofErr w:type="spellEnd"/>
              </w:p>
            </w:tc>
          </w:sdtContent>
        </w:sdt>
        <w:tc>
          <w:tcPr>
            <w:tcW w:w="720" w:type="dxa"/>
          </w:tcPr>
          <w:p w:rsidRPr="00A82D16" w:rsidR="00013C25" w:rsidP="00557CDC" w:rsidRDefault="00013C25" w14:paraId="00FFD460" w14:textId="77777777">
            <w:pPr>
              <w:rPr>
                <w:rFonts w:asciiTheme="majorHAnsi" w:hAnsiTheme="majorHAnsi"/>
                <w:szCs w:val="18"/>
              </w:rPr>
            </w:pPr>
          </w:p>
        </w:tc>
        <w:sdt>
          <w:sdtPr>
            <w:rPr>
              <w:rFonts w:asciiTheme="majorHAnsi" w:hAnsiTheme="majorHAnsi"/>
              <w:i/>
              <w:iCs/>
              <w:szCs w:val="18"/>
            </w:rPr>
            <w:alias w:val="ApproverNameLabel"/>
            <w:tag w:val="#BC:InsertDataItem,DataItems/CurrentInspection/ApproverNameLabel"/>
            <w:id w:val="-1418404052"/>
            <w:placeholder>
              <w:docPart w:val="B6BCEDE3F8764D7EB9A1036807DDF7A8"/>
            </w:placeholder>
            <w:dataBinding w:prefixMappings="xmlns:ns0='urn:microsoft-dynamics-nav/reports/Qlty_Non_Conformance/20403/'" w:xpath="/ns0:NavWordReportXmlPart[1]/ns0:CurrentInspection[1]/ns0:ApproverNameLabel[1]" w:storeItemID="{FEA79526-4D1A-40E9-8DD9-C8C0D611AE53}"/>
            <w15:color w:val="808080"/>
            <w:text/>
          </w:sdtPr>
          <w:sdtContent>
            <w:tc>
              <w:tcPr>
                <w:tcW w:w="5040" w:type="dxa"/>
                <w:tcBorders>
                  <w:top w:val="single" w:color="000000" w:sz="8" w:space="0"/>
                </w:tcBorders>
              </w:tcPr>
              <w:p w:rsidRPr="00A82D16" w:rsidR="00013C25" w:rsidP="00557CDC" w:rsidRDefault="00013C25" w14:paraId="718323F0" w14:textId="7777777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ApproverNameLabel</w:t>
                </w:r>
                <w:proofErr w:type="spellEnd"/>
              </w:p>
            </w:tc>
          </w:sdtContent>
        </w:sdt>
      </w:tr>
      <w:tr w:rsidRPr="00A82D16" w:rsidR="00013C25" w:rsidTr="00557CDC" w14:paraId="2D4B2594" w14:textId="77777777">
        <w:tc>
          <w:tcPr>
            <w:tcW w:w="4680" w:type="dxa"/>
            <w:tcBorders>
              <w:bottom w:val="single" w:color="auto" w:sz="8" w:space="0"/>
            </w:tcBorders>
          </w:tcPr>
          <w:p w:rsidRPr="00310E59" w:rsidR="00013C25" w:rsidP="00557CDC" w:rsidRDefault="00013C25" w14:paraId="4E93AD15" w14:textId="77777777">
            <w:pPr>
              <w:rPr>
                <w:rFonts w:asciiTheme="majorHAnsi" w:hAnsiTheme="majorHAnsi"/>
                <w:sz w:val="48"/>
                <w:szCs w:val="48"/>
              </w:rPr>
            </w:pPr>
          </w:p>
        </w:tc>
        <w:tc>
          <w:tcPr>
            <w:tcW w:w="720" w:type="dxa"/>
          </w:tcPr>
          <w:p w:rsidRPr="00A82D16" w:rsidR="00013C25" w:rsidP="00557CDC" w:rsidRDefault="00013C25" w14:paraId="1263D566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bottom w:val="single" w:color="auto" w:sz="8" w:space="0"/>
            </w:tcBorders>
          </w:tcPr>
          <w:p w:rsidRPr="00310E59" w:rsidR="00013C25" w:rsidP="00557CDC" w:rsidRDefault="00013C25" w14:paraId="1AFE6A92" w14:textId="77777777">
            <w:pPr>
              <w:rPr>
                <w:rFonts w:asciiTheme="majorHAnsi" w:hAnsiTheme="majorHAnsi"/>
                <w:sz w:val="48"/>
                <w:szCs w:val="48"/>
              </w:rPr>
            </w:pPr>
          </w:p>
        </w:tc>
      </w:tr>
      <w:tr w:rsidRPr="00A82D16" w:rsidR="00013C25" w:rsidTr="00557CDC" w14:paraId="7779E5A1" w14:textId="77777777">
        <w:sdt>
          <w:sdtPr>
            <w:rPr>
              <w:rFonts w:asciiTheme="majorHAnsi" w:hAnsiTheme="majorHAnsi"/>
              <w:i/>
              <w:iCs/>
              <w:szCs w:val="18"/>
            </w:rPr>
            <w:alias w:val="FinishedBySignatureLabel"/>
            <w:tag w:val="#BC:InsertDataItem,DataItems/CurrentInspection/FinishedBySignatureLabel"/>
            <w:id w:val="-810949395"/>
            <w:placeholder>
              <w:docPart w:val="7C8F131FBE1F4347BC1486F174A8E5E3"/>
            </w:placeholder>
            <w:dataBinding w:prefixMappings="xmlns:ns0='urn:microsoft-dynamics-nav/reports/Qlty_Non_Conformance/20403/'" w:xpath="/ns0:NavWordReportXmlPart[1]/ns0:CurrentInspection[1]/ns0:FinishedBySignatureLabel[1]" w:storeItemID="{FEA79526-4D1A-40E9-8DD9-C8C0D611AE53}"/>
            <w15:color w:val="808080"/>
            <w:text/>
          </w:sdtPr>
          <w:sdtContent>
            <w:tc>
              <w:tcPr>
                <w:tcW w:w="4680" w:type="dxa"/>
                <w:tcBorders>
                  <w:top w:val="single" w:color="auto" w:sz="8" w:space="0"/>
                </w:tcBorders>
              </w:tcPr>
              <w:p w:rsidRPr="00A82D16" w:rsidR="00013C25" w:rsidP="00557CDC" w:rsidRDefault="00013C25" w14:paraId="36ED5DA2" w14:textId="7777777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FinishedBySignatureLabel</w:t>
                </w:r>
                <w:proofErr w:type="spellEnd"/>
              </w:p>
            </w:tc>
          </w:sdtContent>
        </w:sdt>
        <w:tc>
          <w:tcPr>
            <w:tcW w:w="720" w:type="dxa"/>
          </w:tcPr>
          <w:p w:rsidRPr="00A82D16" w:rsidR="00013C25" w:rsidP="00557CDC" w:rsidRDefault="00013C25" w14:paraId="4B2DD28A" w14:textId="77777777">
            <w:pPr>
              <w:rPr>
                <w:rFonts w:asciiTheme="majorHAnsi" w:hAnsiTheme="majorHAnsi"/>
                <w:szCs w:val="18"/>
              </w:rPr>
            </w:pPr>
          </w:p>
        </w:tc>
        <w:sdt>
          <w:sdtPr>
            <w:rPr>
              <w:rFonts w:asciiTheme="majorHAnsi" w:hAnsiTheme="majorHAnsi"/>
              <w:i/>
              <w:iCs/>
              <w:szCs w:val="18"/>
            </w:rPr>
            <w:alias w:val="ApproverSignatureLabel"/>
            <w:tag w:val="#BC:InsertDataItem,DataItems/CurrentInspection/ApproverSignatureLabel"/>
            <w:id w:val="-1201467873"/>
            <w:placeholder>
              <w:docPart w:val="10DBE63479F64B4A889C3C9BFD2A6D72"/>
            </w:placeholder>
            <w:dataBinding w:prefixMappings="xmlns:ns0='urn:microsoft-dynamics-nav/reports/Qlty_Non_Conformance/20403/'" w:xpath="/ns0:NavWordReportXmlPart[1]/ns0:CurrentInspection[1]/ns0:ApproverSignatureLabel[1]" w:storeItemID="{FEA79526-4D1A-40E9-8DD9-C8C0D611AE53}"/>
            <w15:color w:val="808080"/>
            <w:text/>
          </w:sdtPr>
          <w:sdtContent>
            <w:tc>
              <w:tcPr>
                <w:tcW w:w="5040" w:type="dxa"/>
                <w:tcBorders>
                  <w:top w:val="single" w:color="auto" w:sz="8" w:space="0"/>
                </w:tcBorders>
              </w:tcPr>
              <w:p w:rsidRPr="00A82D16" w:rsidR="00013C25" w:rsidP="00557CDC" w:rsidRDefault="00013C25" w14:paraId="37F2C4EF" w14:textId="7777777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ApproverSignatureLabel</w:t>
                </w:r>
                <w:proofErr w:type="spellEnd"/>
              </w:p>
            </w:tc>
          </w:sdtContent>
        </w:sdt>
      </w:tr>
      <w:tr w:rsidRPr="00A82D16" w:rsidR="00013C25" w:rsidTr="00557CDC" w14:paraId="3F208C95" w14:textId="77777777">
        <w:tc>
          <w:tcPr>
            <w:tcW w:w="4680" w:type="dxa"/>
            <w:tcBorders>
              <w:bottom w:val="single" w:color="auto" w:sz="8" w:space="0"/>
            </w:tcBorders>
          </w:tcPr>
          <w:p w:rsidRPr="00310E59" w:rsidR="00013C25" w:rsidP="00557CDC" w:rsidRDefault="00013C25" w14:paraId="1A6B4568" w14:textId="77777777">
            <w:pPr>
              <w:rPr>
                <w:rFonts w:asciiTheme="majorHAnsi" w:hAnsiTheme="majorHAnsi"/>
                <w:sz w:val="16"/>
                <w:szCs w:val="16"/>
              </w:rPr>
            </w:pPr>
          </w:p>
          <w:sdt>
            <w:sdtPr>
              <w:rPr>
                <w:rFonts w:asciiTheme="majorHAnsi" w:hAnsiTheme="majorHAnsi"/>
                <w:szCs w:val="18"/>
              </w:rPr>
              <w:alias w:val="FinishedDateOnly"/>
              <w:tag w:val="#BC:InsertDataItem,DataItems/CurrentInspection/FinishedDateOnly"/>
              <w:id w:val="-1399746756"/>
              <w:placeholder>
                <w:docPart w:val="9459E83DAC6847A78454B0A8B6496350"/>
              </w:placeholder>
              <w:dataBinding w:prefixMappings="xmlns:ns0='urn:microsoft-dynamics-nav/reports/Qlty_Non_Conformance/20403/'" w:xpath="/ns0:NavWordReportXmlPart[1]/ns0:CurrentInspection[1]/ns0:FinishedDateOnly[1]" w:storeItemID="{F00BF611-06BA-436C-902A-C0D5E8DF929B}"/>
              <w15:color w:val="808080"/>
              <w:text/>
            </w:sdtPr>
            <w:sdtContent>
              <w:p w:rsidRPr="00A82D16" w:rsidR="00013C25" w:rsidP="00557CDC" w:rsidRDefault="00013C25" w14:paraId="20525A42" w14:textId="7777777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szCs w:val="18"/>
                  </w:rPr>
                  <w:t>QltyInspection_Finished_Date</w:t>
                </w:r>
                <w:proofErr w:type="spellEnd"/>
              </w:p>
            </w:sdtContent>
          </w:sdt>
        </w:tc>
        <w:tc>
          <w:tcPr>
            <w:tcW w:w="720" w:type="dxa"/>
          </w:tcPr>
          <w:p w:rsidRPr="00A82D16" w:rsidR="00013C25" w:rsidP="00557CDC" w:rsidRDefault="00013C25" w14:paraId="125D67A7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bottom w:val="single" w:color="auto" w:sz="8" w:space="0"/>
            </w:tcBorders>
          </w:tcPr>
          <w:p w:rsidRPr="00310E59" w:rsidR="00013C25" w:rsidP="00557CDC" w:rsidRDefault="00013C25" w14:paraId="245E24B2" w14:textId="77777777">
            <w:pPr>
              <w:rPr>
                <w:rFonts w:asciiTheme="majorHAnsi" w:hAnsiTheme="majorHAnsi"/>
                <w:sz w:val="16"/>
                <w:szCs w:val="16"/>
              </w:rPr>
            </w:pPr>
          </w:p>
          <w:sdt>
            <w:sdtPr>
              <w:rPr>
                <w:rFonts w:asciiTheme="majorHAnsi" w:hAnsiTheme="majorHAnsi"/>
                <w:szCs w:val="18"/>
              </w:rPr>
              <w:alias w:val="FinishedDateOnly"/>
              <w:tag w:val="#BC:InsertDataItem,DataItems/CurrentInspection/FinishedDateOnly"/>
              <w:id w:val="-1795050066"/>
              <w:placeholder>
                <w:docPart w:val="BD117D2BD6824ED68A3D3293DE66643C"/>
              </w:placeholder>
              <w:dataBinding w:prefixMappings="xmlns:ns0='urn:microsoft-dynamics-nav/reports/Qlty_Non_Conformance/20403/'" w:xpath="/ns0:NavWordReportXmlPart[1]/ns0:CurrentInspection[1]/ns0:FinishedDateOnly[1]" w:storeItemID="{F00BF611-06BA-436C-902A-C0D5E8DF929B}"/>
              <w15:color w:val="808080"/>
              <w:text/>
            </w:sdtPr>
            <w:sdtContent>
              <w:p w:rsidRPr="00A82D16" w:rsidR="00013C25" w:rsidP="00557CDC" w:rsidRDefault="00013C25" w14:paraId="4AB28EE4" w14:textId="77777777">
                <w:pPr>
                  <w:rPr>
                    <w:rFonts w:asciiTheme="majorHAnsi" w:hAnsiTheme="majorHAnsi"/>
                    <w:szCs w:val="18"/>
                  </w:rPr>
                </w:pPr>
                <w:proofErr w:type="spellStart"/>
                <w:r>
                  <w:rPr>
                    <w:rFonts w:asciiTheme="majorHAnsi" w:hAnsiTheme="majorHAnsi"/>
                    <w:szCs w:val="18"/>
                  </w:rPr>
                  <w:t>QltyInspection_Finished_Date</w:t>
                </w:r>
                <w:proofErr w:type="spellEnd"/>
              </w:p>
            </w:sdtContent>
          </w:sdt>
        </w:tc>
      </w:tr>
      <w:tr w:rsidRPr="00A82D16" w:rsidR="00013C25" w:rsidTr="00557CDC" w14:paraId="204196E8" w14:textId="77777777">
        <w:trPr>
          <w:trHeight w:val="27"/>
        </w:trPr>
        <w:tc>
          <w:tcPr>
            <w:tcW w:w="4680" w:type="dxa"/>
            <w:tcBorders>
              <w:top w:val="single" w:color="auto" w:sz="8" w:space="0"/>
            </w:tcBorders>
          </w:tcPr>
          <w:sdt>
            <w:sdtPr>
              <w:rPr>
                <w:rFonts w:asciiTheme="majorHAnsi" w:hAnsiTheme="majorHAnsi"/>
                <w:i/>
                <w:iCs/>
                <w:szCs w:val="18"/>
              </w:rPr>
              <w:alias w:val="DateLabel"/>
              <w:tag w:val="#BC:InsertDataItem,Labels/DateLabel"/>
              <w:id w:val="-1723212332"/>
              <w:placeholder>
                <w:docPart w:val="33B89C5D5BF044D2B076E14386866B7D"/>
              </w:placeholder>
              <w:dataBinding w:prefixMappings="xmlns:ns0='urn:microsoft-dynamics-nav/reports/Qlty_Non_Conformance/20403/'" w:xpath="/ns0:NavWordReportXmlPart[1]/ns0:Labels[1]/ns0:DateLabel[1]" w:storeItemID="{FEA79526-4D1A-40E9-8DD9-C8C0D611AE53}"/>
              <w15:color w:val="808080"/>
              <w:text/>
            </w:sdtPr>
            <w:sdtContent>
              <w:p w:rsidRPr="00051765" w:rsidR="00013C25" w:rsidP="00557CDC" w:rsidRDefault="00013C25" w14:paraId="5EBDFC1B" w14:textId="77777777">
                <w:pPr>
                  <w:rPr>
                    <w:rFonts w:asciiTheme="majorHAnsi" w:hAnsiTheme="majorHAnsi"/>
                    <w:i/>
                    <w:iCs/>
                    <w:szCs w:val="18"/>
                  </w:rPr>
                </w:pPr>
                <w:proofErr w:type="spellStart"/>
                <w:r w:rsidRPr="00051765">
                  <w:rPr>
                    <w:rFonts w:asciiTheme="majorHAnsi" w:hAnsiTheme="majorHAnsi"/>
                    <w:i/>
                    <w:iCs/>
                    <w:szCs w:val="18"/>
                  </w:rPr>
                  <w:t>DateLabel</w:t>
                </w:r>
                <w:proofErr w:type="spellEnd"/>
              </w:p>
            </w:sdtContent>
          </w:sdt>
        </w:tc>
        <w:tc>
          <w:tcPr>
            <w:tcW w:w="720" w:type="dxa"/>
          </w:tcPr>
          <w:p w:rsidRPr="00A82D16" w:rsidR="00013C25" w:rsidP="00557CDC" w:rsidRDefault="00013C25" w14:paraId="397D78B1" w14:textId="77777777">
            <w:pPr>
              <w:rPr>
                <w:rFonts w:asciiTheme="majorHAnsi" w:hAnsiTheme="majorHAnsi"/>
                <w:szCs w:val="18"/>
              </w:rPr>
            </w:pPr>
          </w:p>
        </w:tc>
        <w:tc>
          <w:tcPr>
            <w:tcW w:w="5040" w:type="dxa"/>
            <w:tcBorders>
              <w:top w:val="single" w:color="auto" w:sz="8" w:space="0"/>
            </w:tcBorders>
          </w:tcPr>
          <w:sdt>
            <w:sdtPr>
              <w:rPr>
                <w:rFonts w:asciiTheme="majorHAnsi" w:hAnsiTheme="majorHAnsi"/>
                <w:i/>
                <w:iCs/>
                <w:szCs w:val="18"/>
              </w:rPr>
              <w:alias w:val="DateLabel"/>
              <w:tag w:val="#BC:InsertDataItem,Labels/DateLabel"/>
              <w:id w:val="-933739439"/>
              <w:placeholder>
                <w:docPart w:val="6937EF46696540FD83DB565E5A4EB89E"/>
              </w:placeholder>
              <w:dataBinding w:prefixMappings="xmlns:ns0='urn:microsoft-dynamics-nav/reports/Qlty_Non_Conformance/20403/'" w:xpath="/ns0:NavWordReportXmlPart[1]/ns0:Labels[1]/ns0:DateLabel[1]" w:storeItemID="{FEA79526-4D1A-40E9-8DD9-C8C0D611AE53}"/>
              <w15:color w:val="808080"/>
              <w:text/>
            </w:sdtPr>
            <w:sdtContent>
              <w:p w:rsidRPr="00972924" w:rsidR="00013C25" w:rsidP="00557CDC" w:rsidRDefault="00013C25" w14:paraId="1D8BF2D3" w14:textId="77777777">
                <w:pPr>
                  <w:rPr>
                    <w:rFonts w:asciiTheme="majorHAnsi" w:hAnsiTheme="majorHAnsi"/>
                    <w:i/>
                    <w:iCs/>
                    <w:szCs w:val="18"/>
                  </w:rPr>
                </w:pPr>
                <w:proofErr w:type="spellStart"/>
                <w:r w:rsidRPr="00972924">
                  <w:rPr>
                    <w:rFonts w:asciiTheme="majorHAnsi" w:hAnsiTheme="majorHAnsi"/>
                    <w:i/>
                    <w:iCs/>
                    <w:szCs w:val="18"/>
                  </w:rPr>
                  <w:t>DateLabel</w:t>
                </w:r>
                <w:proofErr w:type="spellEnd"/>
              </w:p>
            </w:sdtContent>
          </w:sdt>
          <w:p w:rsidRPr="00A82D16" w:rsidR="00013C25" w:rsidP="00557CDC" w:rsidRDefault="00013C25" w14:paraId="1CEF37EF" w14:textId="77777777">
            <w:pPr>
              <w:rPr>
                <w:rFonts w:asciiTheme="majorHAnsi" w:hAnsiTheme="majorHAnsi"/>
                <w:szCs w:val="18"/>
              </w:rPr>
            </w:pPr>
          </w:p>
        </w:tc>
      </w:tr>
    </w:tbl>
    <w:p w:rsidRPr="00BD0C2A" w:rsidR="00014157" w:rsidP="00823D56" w:rsidRDefault="00014157" w14:paraId="06492B0D" w14:textId="77777777">
      <w:pPr>
        <w:tabs>
          <w:tab w:val="left" w:pos="1843"/>
        </w:tabs>
      </w:pPr>
    </w:p>
    <w:sectPr w:rsidRPr="00BD0C2A" w:rsidR="00014157" w:rsidSect="002F467A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890" w:right="720" w:bottom="1440" w:left="720" w:header="1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C7D" w:rsidP="00323AF3" w:rsidRDefault="00155C7D" w14:paraId="390E2445" w14:textId="77777777">
      <w:pPr>
        <w:spacing w:after="0" w:line="240" w:lineRule="auto"/>
      </w:pPr>
      <w:r>
        <w:separator/>
      </w:r>
    </w:p>
  </w:endnote>
  <w:endnote w:type="continuationSeparator" w:id="0">
    <w:p w:rsidR="00155C7D" w:rsidP="00323AF3" w:rsidRDefault="00155C7D" w14:paraId="7D6A1E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5671828"/>
      <w:docPartObj>
        <w:docPartGallery w:val="Page Numbers (Top of Page)"/>
        <w:docPartUnique/>
      </w:docPartObj>
    </w:sdtPr>
    <w:sdtEndPr>
      <w:rPr>
        <w:rStyle w:val="SidetalpaginaChar"/>
        <w:kern w:val="0"/>
      </w:rPr>
    </w:sdtEndPr>
    <w:sdtContent>
      <w:p w:rsidR="00D56D3C" w:rsidP="009562AD" w:rsidRDefault="00000000" w14:paraId="24BA5E7E" w14:textId="23712789">
        <w:pPr>
          <w:pStyle w:val="Style1"/>
          <w:jc w:val="right"/>
        </w:pPr>
        <w:sdt>
          <w:sdtPr>
            <w:rPr>
              <w:rStyle w:val="SidetalpaginaChar"/>
            </w:rPr>
            <w:alias w:val="PageLabel"/>
            <w:tag w:val="#BC:InsertDataItem,Labels/PageLabel"/>
            <w:id w:val="1630272676"/>
            <w:placeholder>
              <w:docPart w:val="4DE21086ED5D42B8A272652EAA3E84B3"/>
            </w:placeholder>
            <w:dataBinding w:prefixMappings="xmlns:ns0='urn:microsoft-dynamics-nav/reports/Qlty_Non_Conformance/20403/'" w:xpath="/ns0:NavWordReportXmlPart[1]/ns0:Labels[1]/ns0:PageLabel[1]" w:storeItemID="{FEA79526-4D1A-40E9-8DD9-C8C0D611AE53}"/>
            <w:text/>
          </w:sdtPr>
          <w:sdtContent>
            <w:proofErr w:type="spellStart"/>
            <w:r w:rsidR="00014157">
              <w:rPr>
                <w:rStyle w:val="SidetalpaginaChar"/>
              </w:rPr>
              <w:t>PageLabel</w:t>
            </w:r>
            <w:proofErr w:type="spellEnd"/>
          </w:sdtContent>
        </w:sdt>
        <w:r w:rsidRPr="004D0051" w:rsidR="00014157">
          <w:rPr>
            <w:rStyle w:val="SidetalpaginaChar"/>
          </w:rPr>
          <w:t xml:space="preserve"> </w:t>
        </w:r>
        <w:r w:rsidRPr="004D0051" w:rsidR="009D2002">
          <w:rPr>
            <w:rStyle w:val="SidetalpaginaChar"/>
          </w:rPr>
          <w:fldChar w:fldCharType="begin"/>
        </w:r>
        <w:r w:rsidRPr="004D0051" w:rsidR="009D2002">
          <w:rPr>
            <w:rStyle w:val="SidetalpaginaChar"/>
          </w:rPr>
          <w:instrText xml:space="preserve"> PAGE </w:instrText>
        </w:r>
        <w:r w:rsidRPr="004D0051" w:rsidR="009D2002">
          <w:rPr>
            <w:rStyle w:val="SidetalpaginaChar"/>
          </w:rPr>
          <w:fldChar w:fldCharType="separate"/>
        </w:r>
        <w:r w:rsidR="009D2002">
          <w:rPr>
            <w:rStyle w:val="SidetalpaginaChar"/>
          </w:rPr>
          <w:t>1</w:t>
        </w:r>
        <w:r w:rsidRPr="004D0051" w:rsidR="009D2002">
          <w:rPr>
            <w:rStyle w:val="SidetalpaginaChar"/>
          </w:rPr>
          <w:fldChar w:fldCharType="end"/>
        </w:r>
        <w:r w:rsidRPr="004D0051" w:rsidR="009D2002">
          <w:rPr>
            <w:rStyle w:val="SidetalpaginaChar"/>
          </w:rPr>
          <w:t xml:space="preserve"> </w:t>
        </w:r>
        <w:r w:rsidR="00014157">
          <w:rPr>
            <w:rStyle w:val="SidetalpaginaChar"/>
          </w:rPr>
          <w:t>/</w:t>
        </w:r>
        <w:r w:rsidRPr="004D0051" w:rsidR="009D2002">
          <w:rPr>
            <w:rStyle w:val="SidetalpaginaChar"/>
          </w:rPr>
          <w:t xml:space="preserve"> </w:t>
        </w:r>
        <w:r w:rsidRPr="004D0051" w:rsidR="009D2002">
          <w:rPr>
            <w:rStyle w:val="SidetalpaginaChar"/>
          </w:rPr>
          <w:fldChar w:fldCharType="begin"/>
        </w:r>
        <w:r w:rsidRPr="004D0051" w:rsidR="009D2002">
          <w:rPr>
            <w:rStyle w:val="SidetalpaginaChar"/>
          </w:rPr>
          <w:instrText xml:space="preserve"> NUMPAGES  </w:instrText>
        </w:r>
        <w:r w:rsidRPr="004D0051" w:rsidR="009D2002">
          <w:rPr>
            <w:rStyle w:val="SidetalpaginaChar"/>
          </w:rPr>
          <w:fldChar w:fldCharType="separate"/>
        </w:r>
        <w:r w:rsidR="009D2002">
          <w:rPr>
            <w:rStyle w:val="SidetalpaginaChar"/>
          </w:rPr>
          <w:t>2</w:t>
        </w:r>
        <w:r w:rsidRPr="004D0051" w:rsidR="009D2002">
          <w:rPr>
            <w:rStyle w:val="SidetalpaginaChar"/>
          </w:rPr>
          <w:fldChar w:fldCharType="end"/>
        </w:r>
      </w:p>
    </w:sdtContent>
  </w:sdt>
  <w:p w:rsidR="00D56D3C" w:rsidRDefault="00D56D3C" w14:paraId="73885C65" w14:textId="77777777">
    <w:pPr>
      <w:pStyle w:val="Footer"/>
    </w:pPr>
  </w:p>
  <w:p w:rsidR="009D2002" w:rsidRDefault="009D2002" w14:paraId="00F93B7C" w14:textId="77777777">
    <w:pPr>
      <w:pStyle w:val="Footer"/>
    </w:pPr>
  </w:p>
  <w:p w:rsidRPr="002C0F1E" w:rsidR="009D2002" w:rsidRDefault="009D2002" w14:paraId="1B9E0AA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66" w:type="dxa"/>
      <w:tblLook w:val="04A0" w:firstRow="1" w:lastRow="0" w:firstColumn="1" w:lastColumn="0" w:noHBand="0" w:noVBand="1"/>
    </w:tblPr>
    <w:tblGrid>
      <w:gridCol w:w="3420"/>
      <w:gridCol w:w="3240"/>
      <w:gridCol w:w="1278"/>
      <w:gridCol w:w="2528"/>
    </w:tblGrid>
    <w:tr w:rsidR="00B33C96" w:rsidTr="00C643FB" w14:paraId="16D14F8C" w14:textId="44F3F84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53"/>
      </w:trPr>
      <w:sdt>
        <w:sdtPr>
          <w:rPr>
            <w:lang w:val="da-DK"/>
          </w:rPr>
          <w:alias w:val="HomePageLabel"/>
          <w:tag w:val="#BC:InsertDataItem,DataItems/CurrentInspection/HomePageLabel"/>
          <w:id w:val="2024508917"/>
          <w:placeholder>
            <w:docPart w:val="DefaultPlaceholder_-1854013440"/>
          </w:placeholder>
          <w:dataBinding w:prefixMappings="xmlns:ns0='urn:microsoft-dynamics-nav/reports/Qlty_Non_Conformance/20403/'" w:xpath="/ns0:NavWordReportXmlPart[1]/ns0:CurrentInspection[1]/ns0:HomePageLabel[1]" w:storeItemID="{FEA79526-4D1A-40E9-8DD9-C8C0D611AE53}"/>
          <w15:color w:val="808080"/>
          <w:text/>
        </w:sdtPr>
        <w:sdtContent>
          <w:tc>
            <w:tcPr>
              <w:tcW w:w="3420" w:type="dxa"/>
              <w:vAlign w:val="center"/>
            </w:tcPr>
            <w:p w:rsidRPr="00401060" w:rsidR="00B33C96" w:rsidP="00516ED8" w:rsidRDefault="00D40651" w14:paraId="0C1DC712" w14:textId="31886F2A">
              <w:pPr>
                <w:rPr>
                  <w:lang w:val="da-DK"/>
                </w:rPr>
              </w:pPr>
              <w:r>
                <w:rPr>
                  <w:lang w:val="da-DK"/>
                </w:rPr>
                <w:t>HomePageLabel</w:t>
              </w:r>
            </w:p>
          </w:tc>
        </w:sdtContent>
      </w:sdt>
      <w:sdt>
        <w:sdtPr>
          <w:alias w:val="PhoneNoLabel"/>
          <w:tag w:val="#BC:InsertDataItem,DataItems/CurrentInspection/PhoneNoLabel"/>
          <w:id w:val="1044250189"/>
          <w:placeholder>
            <w:docPart w:val="DefaultPlaceholder_-1854013440"/>
          </w:placeholder>
          <w:dataBinding w:prefixMappings="xmlns:ns0='urn:microsoft-dynamics-nav/reports/Qlty_Non_Conformance/20403/'" w:xpath="/ns0:NavWordReportXmlPart[1]/ns0:CurrentInspection[1]/ns0:PhoneNoLabel[1]" w:storeItemID="{FEA79526-4D1A-40E9-8DD9-C8C0D611AE53}"/>
          <w15:color w:val="808080"/>
          <w:text/>
        </w:sdtPr>
        <w:sdtContent>
          <w:tc>
            <w:tcPr>
              <w:tcW w:w="3240" w:type="dxa"/>
              <w:vAlign w:val="center"/>
            </w:tcPr>
            <w:p w:rsidRPr="00B55975" w:rsidR="00B33C96" w:rsidP="00516ED8" w:rsidRDefault="00D40651" w14:paraId="3434D42C" w14:textId="5B12E4E6">
              <w:proofErr w:type="spellStart"/>
              <w:r>
                <w:t>PhoneNoLabel</w:t>
              </w:r>
              <w:proofErr w:type="spellEnd"/>
            </w:p>
          </w:tc>
        </w:sdtContent>
      </w:sdt>
      <w:sdt>
        <w:sdtPr>
          <w:alias w:val="EmailLabel"/>
          <w:tag w:val="#BC:InsertDataItem,DataItems/CurrentInspection/EmailLabel"/>
          <w:id w:val="-1146583945"/>
          <w:placeholder>
            <w:docPart w:val="DefaultPlaceholder_-1854013440"/>
          </w:placeholder>
          <w:dataBinding w:prefixMappings="xmlns:ns0='urn:microsoft-dynamics-nav/reports/Qlty_Non_Conformance/20403/'" w:xpath="/ns0:NavWordReportXmlPart[1]/ns0:CurrentInspection[1]/ns0:EmailLabel[1]" w:storeItemID="{FEA79526-4D1A-40E9-8DD9-C8C0D611AE53}"/>
          <w15:color w:val="808080"/>
          <w:text/>
        </w:sdtPr>
        <w:sdtContent>
          <w:tc>
            <w:tcPr>
              <w:tcW w:w="1278" w:type="dxa"/>
              <w:vAlign w:val="center"/>
            </w:tcPr>
            <w:p w:rsidRPr="00B55975" w:rsidR="00B33C96" w:rsidP="00516ED8" w:rsidRDefault="007F0E07" w14:paraId="7EB8E90B" w14:textId="70F858B2">
              <w:proofErr w:type="spellStart"/>
              <w:r>
                <w:t>EmailLabel</w:t>
              </w:r>
              <w:proofErr w:type="spellEnd"/>
            </w:p>
          </w:tc>
        </w:sdtContent>
      </w:sdt>
      <w:tc>
        <w:tcPr>
          <w:tcW w:w="2528" w:type="dxa"/>
        </w:tcPr>
        <w:p w:rsidRPr="00B55975" w:rsidR="00B33C96" w:rsidP="00516ED8" w:rsidRDefault="00B33C96" w14:paraId="5E890DBE" w14:textId="77777777"/>
      </w:tc>
    </w:tr>
    <w:tr w:rsidR="00B33C96" w:rsidTr="00C643FB" w14:paraId="736A49DA" w14:textId="771EECCC">
      <w:trPr>
        <w:trHeight w:val="253"/>
      </w:trPr>
      <w:sdt>
        <w:sdtPr>
          <w:alias w:val="HomePageValue"/>
          <w:tag w:val="#BC:InsertDataItem,DataItems/CurrentInspection/HomePageValue"/>
          <w:id w:val="1019824229"/>
          <w:placeholder>
            <w:docPart w:val="DefaultPlaceholder_-1854013440"/>
          </w:placeholder>
          <w:dataBinding w:prefixMappings="xmlns:ns0='urn:microsoft-dynamics-nav/reports/Qlty_Non_Conformance/20403/'" w:xpath="/ns0:NavWordReportXmlPart[1]/ns0:CurrentInspection[1]/ns0:HomePageValue[1]" w:storeItemID="{FEA79526-4D1A-40E9-8DD9-C8C0D611AE53}"/>
          <w15:color w:val="808080"/>
          <w:text/>
        </w:sdtPr>
        <w:sdtContent>
          <w:tc>
            <w:tcPr>
              <w:tcW w:w="3420" w:type="dxa"/>
              <w:vAlign w:val="center"/>
            </w:tcPr>
            <w:p w:rsidRPr="00B55975" w:rsidR="00B33C96" w:rsidP="00516ED8" w:rsidRDefault="00576A0A" w14:paraId="2A80E6E8" w14:textId="263F5771">
              <w:proofErr w:type="spellStart"/>
              <w:r>
                <w:t>HomePageValue</w:t>
              </w:r>
              <w:proofErr w:type="spellEnd"/>
            </w:p>
          </w:tc>
        </w:sdtContent>
      </w:sdt>
      <w:tc>
        <w:tcPr>
          <w:tcW w:w="3240" w:type="dxa"/>
          <w:vAlign w:val="center"/>
        </w:tcPr>
        <w:sdt>
          <w:sdtPr>
            <w:alias w:val="PhoneNoValue"/>
            <w:tag w:val="#BC:InsertDataItem,DataItems/CurrentInspection/PhoneNoValue"/>
            <w:id w:val="-1434426764"/>
            <w:placeholder>
              <w:docPart w:val="DefaultPlaceholder_-1854013440"/>
            </w:placeholder>
            <w:dataBinding w:prefixMappings="xmlns:ns0='urn:microsoft-dynamics-nav/reports/Qlty_Non_Conformance/20403/'" w:xpath="/ns0:NavWordReportXmlPart[1]/ns0:CurrentInspection[1]/ns0:PhoneNoValue[1]" w:storeItemID="{FEA79526-4D1A-40E9-8DD9-C8C0D611AE53}"/>
            <w15:color w:val="808080"/>
            <w:text/>
          </w:sdtPr>
          <w:sdtContent>
            <w:p w:rsidRPr="00B55975" w:rsidR="00B33C96" w:rsidP="00516ED8" w:rsidRDefault="00576A0A" w14:paraId="2E270A1B" w14:textId="1EA7B8A5">
              <w:proofErr w:type="spellStart"/>
              <w:r>
                <w:t>PhoneNoValue</w:t>
              </w:r>
              <w:proofErr w:type="spellEnd"/>
            </w:p>
          </w:sdtContent>
        </w:sdt>
      </w:tc>
      <w:tc>
        <w:tcPr>
          <w:tcW w:w="1278" w:type="dxa"/>
          <w:vAlign w:val="center"/>
        </w:tcPr>
        <w:sdt>
          <w:sdtPr>
            <w:alias w:val="EmailValue"/>
            <w:tag w:val="#BC:InsertDataItem,DataItems/CurrentInspection/EmailValue"/>
            <w:id w:val="-301772333"/>
            <w:placeholder>
              <w:docPart w:val="DefaultPlaceholder_-1854013440"/>
            </w:placeholder>
            <w:dataBinding w:prefixMappings="xmlns:ns0='urn:microsoft-dynamics-nav/reports/Qlty_Non_Conformance/20403/'" w:xpath="/ns0:NavWordReportXmlPart[1]/ns0:CurrentInspection[1]/ns0:EmailValue[1]" w:storeItemID="{FEA79526-4D1A-40E9-8DD9-C8C0D611AE53}"/>
            <w15:color w:val="808080"/>
            <w:text/>
          </w:sdtPr>
          <w:sdtContent>
            <w:p w:rsidRPr="00B55975" w:rsidR="00B33C96" w:rsidP="00516ED8" w:rsidRDefault="00576A0A" w14:paraId="2ABB6DA6" w14:textId="0E26303D">
              <w:proofErr w:type="spellStart"/>
              <w:r>
                <w:t>EmailValue</w:t>
              </w:r>
              <w:proofErr w:type="spellEnd"/>
            </w:p>
          </w:sdtContent>
        </w:sdt>
      </w:tc>
      <w:tc>
        <w:tcPr>
          <w:tcW w:w="2528" w:type="dxa"/>
        </w:tcPr>
        <w:p w:rsidRPr="00B55975" w:rsidR="00B33C96" w:rsidP="00B33C96" w:rsidRDefault="00000000" w14:paraId="786F3A74" w14:textId="342E2FF1">
          <w:pPr>
            <w:pStyle w:val="Tabletotalsfornumbersdescriptions"/>
            <w:jc w:val="right"/>
          </w:pPr>
          <w:sdt>
            <w:sdtPr>
              <w:id w:val="1728636285"/>
              <w:docPartObj>
                <w:docPartGallery w:val="Page Numbers (Top of Page)"/>
                <w:docPartUnique/>
              </w:docPartObj>
            </w:sdtPr>
            <w:sdtEndPr>
              <w:rPr>
                <w:rStyle w:val="SidetalpaginaChar"/>
                <w:kern w:val="0"/>
                <w:sz w:val="16"/>
              </w:rPr>
            </w:sdtEndPr>
            <w:sdtContent>
              <w:sdt>
                <w:sdtPr>
                  <w:rPr>
                    <w:rStyle w:val="SidetalpaginaChar"/>
                  </w:rPr>
                  <w:alias w:val="PageLabel"/>
                  <w:tag w:val="#BC:InsertDataItem,Labels/PageLabel"/>
                  <w:id w:val="-2060774807"/>
                  <w:placeholder>
                    <w:docPart w:val="FF7D0256A8984BD29F777DD6EE89EAA4"/>
                  </w:placeholder>
                  <w:dataBinding w:prefixMappings="xmlns:ns0='urn:microsoft-dynamics-nav/reports/Qlty_Non_Conformance/20403/'" w:xpath="/ns0:NavWordReportXmlPart[1]/ns0:Labels[1]/ns0:PageLabel[1]" w:storeItemID="{FEA79526-4D1A-40E9-8DD9-C8C0D611AE53}"/>
                  <w:text/>
                </w:sdtPr>
                <w:sdtContent>
                  <w:proofErr w:type="spellStart"/>
                  <w:r w:rsidR="00047B28">
                    <w:rPr>
                      <w:rStyle w:val="SidetalpaginaChar"/>
                    </w:rPr>
                    <w:t>PageLabel</w:t>
                  </w:r>
                  <w:proofErr w:type="spellEnd"/>
                </w:sdtContent>
              </w:sdt>
              <w:r w:rsidRPr="004D0051" w:rsidR="00047B28">
                <w:rPr>
                  <w:rStyle w:val="SidetalpaginaChar"/>
                </w:rPr>
                <w:t xml:space="preserve">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PAGE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  <w:r w:rsidRPr="004D0051" w:rsidR="00B33C96">
                <w:rPr>
                  <w:rStyle w:val="SidetalpaginaChar"/>
                </w:rPr>
                <w:t xml:space="preserve"> </w:t>
              </w:r>
              <w:r w:rsidR="00047B28">
                <w:rPr>
                  <w:rStyle w:val="SidetalpaginaChar"/>
                </w:rPr>
                <w:t>/</w:t>
              </w:r>
              <w:r w:rsidRPr="004D0051" w:rsidR="00B33C96">
                <w:rPr>
                  <w:rStyle w:val="SidetalpaginaChar"/>
                </w:rPr>
                <w:t xml:space="preserve"> </w:t>
              </w:r>
              <w:r w:rsidRPr="004D0051" w:rsidR="00B33C96">
                <w:rPr>
                  <w:rStyle w:val="SidetalpaginaChar"/>
                </w:rPr>
                <w:fldChar w:fldCharType="begin"/>
              </w:r>
              <w:r w:rsidRPr="004D0051" w:rsidR="00B33C96">
                <w:rPr>
                  <w:rStyle w:val="SidetalpaginaChar"/>
                </w:rPr>
                <w:instrText xml:space="preserve"> NUMPAGES  </w:instrText>
              </w:r>
              <w:r w:rsidRPr="004D0051" w:rsidR="00B33C96">
                <w:rPr>
                  <w:rStyle w:val="SidetalpaginaChar"/>
                </w:rPr>
                <w:fldChar w:fldCharType="separate"/>
              </w:r>
              <w:r w:rsidR="00B33C96">
                <w:rPr>
                  <w:rStyle w:val="SidetalpaginaChar"/>
                </w:rPr>
                <w:t>1</w:t>
              </w:r>
              <w:r w:rsidRPr="004D0051" w:rsidR="00B33C96">
                <w:rPr>
                  <w:rStyle w:val="SidetalpaginaChar"/>
                </w:rPr>
                <w:fldChar w:fldCharType="end"/>
              </w:r>
            </w:sdtContent>
          </w:sdt>
        </w:p>
      </w:tc>
    </w:tr>
  </w:tbl>
  <w:p w:rsidR="00031E35" w:rsidP="00E71E19" w:rsidRDefault="00031E35" w14:paraId="3722FBE5" w14:textId="19D2AD75"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C7D" w:rsidP="00323AF3" w:rsidRDefault="00155C7D" w14:paraId="7611F786" w14:textId="77777777">
      <w:pPr>
        <w:spacing w:after="0" w:line="240" w:lineRule="auto"/>
      </w:pPr>
      <w:r>
        <w:separator/>
      </w:r>
    </w:p>
  </w:footnote>
  <w:footnote w:type="continuationSeparator" w:id="0">
    <w:p w:rsidR="00155C7D" w:rsidP="00323AF3" w:rsidRDefault="00155C7D" w14:paraId="1FEE7F6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002" w:rsidRDefault="009D2002" w14:paraId="7A4F2910" w14:textId="7CC4FA26"/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5228"/>
      <w:gridCol w:w="5228"/>
    </w:tblGrid>
    <w:tr w:rsidR="00AE47D5" w:rsidTr="009562AD" w14:paraId="65E72A9C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sdt>
        <w:sdtPr>
          <w:rPr>
            <w:rStyle w:val="Strong"/>
            <w:bCs w:val="0"/>
          </w:rPr>
          <w:alias w:val="ReportTitleLabel"/>
          <w:tag w:val="#BC:InsertDataItem,Labels/ReportTitleLabel"/>
          <w:id w:val="1067229371"/>
          <w:placeholder>
            <w:docPart w:val="DefaultPlaceholder_-1854013440"/>
          </w:placeholder>
          <w:dataBinding w:prefixMappings="xmlns:ns0='urn:microsoft-dynamics-nav/reports/Qlty_Non_Conformance/20403/'" w:xpath="/ns0:NavWordReportXmlPart[1]/ns0:Labels[1]/ns0:ReportTitleLabel[1]" w:storeItemID="{FEA79526-4D1A-40E9-8DD9-C8C0D611AE53}"/>
          <w15:color w:val="808080"/>
          <w:text/>
        </w:sdtPr>
        <w:sdtContent>
          <w:tc>
            <w:tcPr>
              <w:tcW w:w="5228" w:type="dxa"/>
            </w:tcPr>
            <w:p w:rsidR="00AE47D5" w:rsidP="009D2002" w:rsidRDefault="00293C71" w14:paraId="296818DC" w14:textId="167B15CA">
              <w:pPr>
                <w:pStyle w:val="Headerfooterheadings"/>
                <w:rPr>
                  <w:rStyle w:val="Strong"/>
                  <w:bCs w:val="0"/>
                </w:rPr>
              </w:pPr>
              <w:proofErr w:type="spellStart"/>
              <w:r>
                <w:rPr>
                  <w:rStyle w:val="Strong"/>
                  <w:bCs w:val="0"/>
                </w:rPr>
                <w:t>ReportTitleLabel</w:t>
              </w:r>
              <w:proofErr w:type="spellEnd"/>
            </w:p>
          </w:tc>
        </w:sdtContent>
      </w:sdt>
      <w:sdt>
        <w:sdtPr>
          <w:rPr>
            <w:rStyle w:val="Strong"/>
            <w:bCs w:val="0"/>
          </w:rPr>
          <w:alias w:val="CompanyInformation_Row1"/>
          <w:tag w:val="#BC:InsertDataItem,DataItems/CurrentInspection/CompanyInformation_Row1"/>
          <w:id w:val="-804083001"/>
          <w:placeholder>
            <w:docPart w:val="DefaultPlaceholder_-1854013440"/>
          </w:placeholder>
          <w:dataBinding w:prefixMappings="xmlns:ns0='urn:microsoft-dynamics-nav/reports/Qlty_Non_Conformance/20403/'" w:xpath="/ns0:NavWordReportXmlPart[1]/ns0:CurrentInspection[1]/ns0:CompanyInformation_Row1[1]" w:storeItemID="{FEA79526-4D1A-40E9-8DD9-C8C0D611AE53}"/>
          <w15:color w:val="808080"/>
          <w:text/>
        </w:sdtPr>
        <w:sdtContent>
          <w:tc>
            <w:tcPr>
              <w:tcW w:w="5228" w:type="dxa"/>
            </w:tcPr>
            <w:p w:rsidR="00AE47D5" w:rsidP="009D2002" w:rsidRDefault="00494EF0" w14:paraId="07586A00" w14:textId="50D21291">
              <w:pPr>
                <w:pStyle w:val="Header"/>
                <w:jc w:val="right"/>
                <w:rPr>
                  <w:rStyle w:val="Strong"/>
                  <w:b/>
                  <w:bCs w:val="0"/>
                </w:rPr>
              </w:pPr>
              <w:r>
                <w:rPr>
                  <w:rStyle w:val="Strong"/>
                  <w:b/>
                  <w:bCs w:val="0"/>
                </w:rPr>
                <w:t>CompanyInformation_Row1</w:t>
              </w:r>
            </w:p>
          </w:tc>
        </w:sdtContent>
      </w:sdt>
    </w:tr>
    <w:tr w:rsidR="00907694" w:rsidTr="009562AD" w14:paraId="72D82875" w14:textId="77777777">
      <w:tc>
        <w:tcPr>
          <w:tcW w:w="5228" w:type="dxa"/>
        </w:tcPr>
        <w:sdt>
          <w:sdtPr>
            <w:alias w:val="QltyInspection_No"/>
            <w:tag w:val="#BC:InsertDataItem,DataItems/CurrentInspection/QltyInspection_No"/>
            <w:id w:val="-846173727"/>
            <w:placeholder>
              <w:docPart w:val="ABF8A5C86D584E2FBC35CD99FC593E01"/>
            </w:placeholder>
            <w:dataBinding w:prefixMappings="xmlns:ns0='urn:microsoft-dynamics-nav/reports/Qlty_Non_Conformance/20403/'" w:xpath="/ns0:NavWordReportXmlPart[1]/ns0:CurrentInspection[1]/ns0:QltyInspection_No[1]" w:storeItemID="{FEA79526-4D1A-40E9-8DD9-C8C0D611AE53}"/>
            <w15:color w:val="808080"/>
            <w:text/>
          </w:sdtPr>
          <w:sdtContent>
            <w:p w:rsidRPr="00907694" w:rsidR="00907694" w:rsidP="00907694" w:rsidRDefault="00907694" w14:paraId="2D42C602" w14:textId="21691AA6">
              <w:pPr>
                <w:rPr>
                  <w:rStyle w:val="Strong"/>
                  <w:b w:val="0"/>
                  <w:bCs w:val="0"/>
                </w:rPr>
              </w:pPr>
              <w:proofErr w:type="spellStart"/>
              <w:r w:rsidRPr="00907694">
                <w:t>QltyInspection_No</w:t>
              </w:r>
              <w:proofErr w:type="spellEnd"/>
            </w:p>
          </w:sdtContent>
        </w:sdt>
      </w:tc>
      <w:tc>
        <w:tcPr>
          <w:tcW w:w="5228" w:type="dxa"/>
        </w:tcPr>
        <w:p w:rsidR="00907694" w:rsidP="009D2002" w:rsidRDefault="00907694" w14:paraId="75B31922" w14:textId="77777777">
          <w:pPr>
            <w:pStyle w:val="Header"/>
            <w:jc w:val="right"/>
            <w:rPr>
              <w:rStyle w:val="Strong"/>
              <w:bCs w:val="0"/>
            </w:rPr>
          </w:pPr>
        </w:p>
      </w:tc>
    </w:tr>
    <w:tr w:rsidR="00907694" w:rsidTr="009562AD" w14:paraId="4439CB66" w14:textId="77777777">
      <w:sdt>
        <w:sdtPr>
          <w:rPr>
            <w:rFonts w:eastAsia="Aptos" w:cs="Times New Roman"/>
            <w:b w:val="0"/>
            <w:bCs/>
          </w:rPr>
          <w:alias w:val="ReinspectionSequenceInformation"/>
          <w:tag w:val="#BC:InsertDataItem,DataItems/CurrentInspection/ReinspectionSequenceInformation"/>
          <w:id w:val="2112705256"/>
          <w:placeholder>
            <w:docPart w:val="2C66BB5EC77246CB80F223D6F2024470"/>
          </w:placeholder>
          <w15:dataBinding w:prefixMappings="xmlns:ns0='urn:microsoft-dynamics-nav/reports/Qlty_Certificate_of_Analysis/20401/' " w:xpath="/ns0:NavWordReportXmlPart[1]/ns0:CurrentInspection[1]/ns0:ReinspectionSequenceInformation[1]" w:storeItemID="{F00BF611-06BA-436C-902A-C0D5E8DF929B}"/>
        </w:sdtPr>
        <w:sdtContent>
          <w:tc>
            <w:tcPr>
              <w:tcW w:w="5228" w:type="dxa"/>
            </w:tcPr>
            <w:p w:rsidR="00907694" w:rsidP="009D2002" w:rsidRDefault="00907694" w14:paraId="3A0B0B59" w14:textId="09704973">
              <w:pPr>
                <w:pStyle w:val="Headerfooterheadings"/>
                <w:rPr>
                  <w:rStyle w:val="Strong"/>
                  <w:bCs w:val="0"/>
                </w:rPr>
              </w:pPr>
              <w:proofErr w:type="spellStart"/>
              <w:r w:rsidRPr="00907694">
                <w:rPr>
                  <w:rFonts w:eastAsia="Aptos" w:cs="Times New Roman"/>
                  <w:b w:val="0"/>
                </w:rPr>
                <w:t>ReinspectionSequenceInformation</w:t>
              </w:r>
              <w:proofErr w:type="spellEnd"/>
            </w:p>
          </w:tc>
        </w:sdtContent>
      </w:sdt>
      <w:tc>
        <w:tcPr>
          <w:tcW w:w="5228" w:type="dxa"/>
        </w:tcPr>
        <w:p w:rsidR="00907694" w:rsidP="009D2002" w:rsidRDefault="00907694" w14:paraId="54BF26A1" w14:textId="77777777">
          <w:pPr>
            <w:pStyle w:val="Header"/>
            <w:jc w:val="right"/>
            <w:rPr>
              <w:rStyle w:val="Strong"/>
              <w:bCs w:val="0"/>
            </w:rPr>
          </w:pPr>
        </w:p>
      </w:tc>
    </w:tr>
  </w:tbl>
  <w:p w:rsidRPr="00095D16" w:rsidR="00D56D3C" w:rsidP="00293C71" w:rsidRDefault="00D56D3C" w14:paraId="652BF863" w14:textId="0592F2AF">
    <w:pPr>
      <w:pStyle w:val="Header"/>
      <w:rPr>
        <w:rStyle w:val="Strong"/>
        <w:b w:val="0"/>
        <w:bCs w:val="0"/>
      </w:rPr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485"/>
      <w:gridCol w:w="4971"/>
    </w:tblGrid>
    <w:tr w:rsidR="00181CCD" w:rsidTr="008819CA" w14:paraId="6B70D89C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29"/>
      </w:trPr>
      <w:tc>
        <w:tcPr>
          <w:tcW w:w="5485" w:type="dxa"/>
          <w:vAlign w:val="center"/>
        </w:tcPr>
        <w:p w:rsidRPr="00492597" w:rsidR="00181CCD" w:rsidP="008819CA" w:rsidRDefault="00000000" w14:paraId="2E6BC32F" w14:textId="681E7DE7">
          <w:pPr>
            <w:pStyle w:val="Title"/>
          </w:pPr>
          <w:sdt>
            <w:sdtPr>
              <w:rPr>
                <w:bCs/>
              </w:rPr>
              <w:alias w:val="ReportTitleLabel"/>
              <w:tag w:val="#BC:InsertDataItem,Labels/ReportTitleLabel"/>
              <w:id w:val="-190926094"/>
              <w:placeholder>
                <w:docPart w:val="99476979E68D47D8A0F513F4E5EBD730"/>
              </w:placeholder>
              <w:dataBinding w:prefixMappings="xmlns:ns0='urn:microsoft-dynamics-nav/reports/Qlty_Non_Conformance/20403/'" w:xpath="/ns0:NavWordReportXmlPart[1]/ns0:Labels[1]/ns0:ReportTitleLabel[1]" w:storeItemID="{FEA79526-4D1A-40E9-8DD9-C8C0D611AE53}"/>
              <w15:color w:val="808080"/>
              <w:text/>
            </w:sdtPr>
            <w:sdtContent>
              <w:proofErr w:type="spellStart"/>
              <w:r w:rsidRPr="00540094" w:rsidR="00181CCD">
                <w:rPr>
                  <w:b/>
                  <w:bCs/>
                </w:rPr>
                <w:t>ReportTitleLabel</w:t>
              </w:r>
              <w:proofErr w:type="spellEnd"/>
            </w:sdtContent>
          </w:sdt>
        </w:p>
      </w:tc>
      <w:tc>
        <w:tcPr>
          <w:tcW w:w="4971" w:type="dxa"/>
        </w:tcPr>
        <w:p w:rsidR="00181CCD" w:rsidP="00181CCD" w:rsidRDefault="00181CCD" w14:paraId="772B9D1D" w14:textId="77777777">
          <w:pPr>
            <w:pStyle w:val="BodytekstinHeaderFooter"/>
            <w:jc w:val="right"/>
            <w:rPr>
              <w:noProof/>
            </w:rPr>
          </w:pPr>
        </w:p>
        <w:p w:rsidRPr="002F3EFA" w:rsidR="00181CCD" w:rsidP="00181CCD" w:rsidRDefault="00000000" w14:paraId="5F3766D5" w14:textId="77777777">
          <w:pPr>
            <w:pStyle w:val="BodytekstinHeaderFooter"/>
            <w:tabs>
              <w:tab w:val="left" w:pos="4410"/>
            </w:tabs>
            <w:jc w:val="right"/>
            <w:rPr>
              <w:rStyle w:val="TitleChar"/>
              <w:rFonts w:asciiTheme="minorHAnsi" w:hAnsiTheme="minorHAnsi" w:eastAsiaTheme="minorHAnsi" w:cstheme="minorBidi"/>
              <w:b/>
              <w:spacing w:val="0"/>
              <w:sz w:val="20"/>
              <w:szCs w:val="24"/>
            </w:rPr>
          </w:pPr>
          <w:sdt>
            <w:sdtPr>
              <w:rPr>
                <w:rStyle w:val="TitleChar"/>
                <w:rFonts w:asciiTheme="minorHAnsi" w:hAnsiTheme="minorHAnsi" w:eastAsiaTheme="minorHAnsi" w:cstheme="minorBidi"/>
                <w:spacing w:val="0"/>
                <w:sz w:val="20"/>
                <w:szCs w:val="24"/>
              </w:rPr>
              <w:alias w:val="#Nav: /CurrentInspection/CompanyLogo"/>
              <w:tag w:val="#Nav: Qlty_Non_Conformance/20403"/>
              <w:id w:val="757102674"/>
              <w:showingPlcHdr/>
              <w:dataBinding w:prefixMappings="xmlns:ns0='urn:microsoft-dynamics-nav/reports/Qlty_Non_Conformance/20403/'" w:xpath="/ns0:NavWordReportXmlPart[1]/ns0:CurrentInspection[1]/ns0:CompanyLogo[1]" w:storeItemID="{FEA79526-4D1A-40E9-8DD9-C8C0D611AE53}"/>
              <w:picture/>
            </w:sdtPr>
            <w:sdtContent>
              <w:r w:rsidR="00181CCD">
                <w:rPr>
                  <w:rStyle w:val="TitleChar"/>
                  <w:rFonts w:asciiTheme="minorHAnsi" w:hAnsiTheme="minorHAnsi" w:eastAsiaTheme="minorHAnsi" w:cstheme="minorBidi"/>
                  <w:noProof/>
                  <w:spacing w:val="0"/>
                  <w:sz w:val="20"/>
                  <w:szCs w:val="24"/>
                </w:rPr>
                <w:drawing>
                  <wp:inline distT="0" distB="0" distL="0" distR="0" wp14:anchorId="3935ADC4" wp14:editId="5B581184">
                    <wp:extent cx="1266825" cy="126682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  <w:tr w:rsidR="00181CCD" w:rsidTr="00181CCD" w14:paraId="39096A09" w14:textId="77777777">
      <w:trPr>
        <w:trHeight w:val="529"/>
      </w:trPr>
      <w:sdt>
        <w:sdtPr>
          <w:alias w:val="COAContact_All"/>
          <w:tag w:val="#BC:InsertDataItem,DataItems/COAContact_All"/>
          <w:id w:val="-1661616009"/>
          <w:placeholder>
            <w:docPart w:val="93FC2D68704E4E2AAF8B06FCFE73FA2A"/>
          </w:placeholder>
          <w15:dataBinding w:prefixMappings="xmlns:ns0='urn:microsoft-dynamics-nav/reports/Qlty_Certificate_of_Analysis/20401/' " w:xpath="/ns0:NavWordReportXmlPart[1]/ns0:CurrentInspection[1]/ns0:COAContact_All[1]" w:storeItemID="{F00BF611-06BA-436C-902A-C0D5E8DF929B}"/>
        </w:sdtPr>
        <w:sdtContent>
          <w:tc>
            <w:tcPr>
              <w:tcW w:w="5485" w:type="dxa"/>
            </w:tcPr>
            <w:p w:rsidRPr="008819CA" w:rsidR="00181CCD" w:rsidP="008819CA" w:rsidRDefault="00F433BD" w14:paraId="6332D3B4" w14:textId="6E8EF2E4">
              <w:pPr>
                <w:pStyle w:val="BodytekstinHeaderFooter"/>
                <w:tabs>
                  <w:tab w:val="left" w:pos="1030"/>
                </w:tabs>
                <w:spacing w:before="240"/>
                <w:rPr>
                  <w:rStyle w:val="TitleChar"/>
                  <w:sz w:val="18"/>
                  <w:szCs w:val="18"/>
                </w:rPr>
              </w:pPr>
              <w:proofErr w:type="spellStart"/>
              <w:r>
                <w:t>COAContact_All</w:t>
              </w:r>
              <w:proofErr w:type="spellEnd"/>
            </w:p>
          </w:tc>
        </w:sdtContent>
      </w:sdt>
      <w:tc>
        <w:tcPr>
          <w:tcW w:w="4971" w:type="dxa"/>
        </w:tcPr>
        <w:p w:rsidR="00181CCD" w:rsidP="00181CCD" w:rsidRDefault="00000000" w14:paraId="2FF0841F" w14:textId="77777777">
          <w:pPr>
            <w:jc w:val="right"/>
            <w:rPr>
              <w:noProof/>
            </w:rPr>
          </w:pPr>
          <w:sdt>
            <w:sdtPr>
              <w:rPr>
                <w:rFonts w:asciiTheme="majorHAnsi" w:hAnsiTheme="majorHAnsi" w:eastAsiaTheme="majorEastAsia" w:cstheme="majorBidi"/>
                <w:b/>
                <w:caps/>
                <w:color w:val="0E2841" w:themeColor="text2"/>
                <w:spacing w:val="-10"/>
                <w:kern w:val="28"/>
                <w:sz w:val="40"/>
                <w:szCs w:val="56"/>
              </w:rPr>
              <w:alias w:val="CompanyInformation_All"/>
              <w:tag w:val="#BC:InsertDataItem,DataItems/CurrentInspection/CompanyInformation_All"/>
              <w:id w:val="416912902"/>
              <w:placeholder>
                <w:docPart w:val="2A2A329835F947A1B9599BFCF6B026B8"/>
              </w:placeholder>
              <w:dataBinding w:prefixMappings="xmlns:ns0='urn:microsoft-dynamics-nav/reports/Qlty_Non_Conformance/20403/'" w:xpath="/ns0:NavWordReportXmlPart[1]/ns0:CurrentInspection[1]/ns0:CompanyInformation_All[1]" w:storeItemID="{FEA79526-4D1A-40E9-8DD9-C8C0D611AE53}"/>
              <w15:color w:val="808080"/>
              <w:text/>
            </w:sdtPr>
            <w:sdtEndPr>
              <w:rPr>
                <w:rFonts w:ascii="Segoe UI" w:hAnsi="Segoe UI" w:eastAsiaTheme="minorHAnsi" w:cstheme="minorBidi"/>
                <w:b w:val="0"/>
                <w:spacing w:val="0"/>
                <w:kern w:val="2"/>
                <w:sz w:val="20"/>
                <w:szCs w:val="24"/>
              </w:rPr>
            </w:sdtEndPr>
            <w:sdtContent>
              <w:proofErr w:type="spellStart"/>
              <w:r w:rsidRPr="005E0CBC" w:rsidR="00181CCD">
                <w:t>CompanyInformation_All</w:t>
              </w:r>
              <w:proofErr w:type="spellEnd"/>
            </w:sdtContent>
          </w:sdt>
        </w:p>
      </w:tc>
    </w:tr>
  </w:tbl>
  <w:p w:rsidRPr="00781BF4" w:rsidR="00D56D3C" w:rsidP="002F467A" w:rsidRDefault="00D56D3C" w14:paraId="651AAF4F" w14:textId="60874B75">
    <w:pPr>
      <w:tabs>
        <w:tab w:val="right" w:pos="10350"/>
      </w:tabs>
      <w:spacing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97"/>
    <w:rsid w:val="000011A5"/>
    <w:rsid w:val="00002587"/>
    <w:rsid w:val="000043B9"/>
    <w:rsid w:val="000116A9"/>
    <w:rsid w:val="00013C25"/>
    <w:rsid w:val="00014157"/>
    <w:rsid w:val="00025D6D"/>
    <w:rsid w:val="00031E35"/>
    <w:rsid w:val="0003339F"/>
    <w:rsid w:val="00033BE8"/>
    <w:rsid w:val="00035CEF"/>
    <w:rsid w:val="000372E8"/>
    <w:rsid w:val="00042F7E"/>
    <w:rsid w:val="00043160"/>
    <w:rsid w:val="000434F8"/>
    <w:rsid w:val="00044D3A"/>
    <w:rsid w:val="00047B28"/>
    <w:rsid w:val="000638B5"/>
    <w:rsid w:val="00065642"/>
    <w:rsid w:val="00065AD2"/>
    <w:rsid w:val="0006600F"/>
    <w:rsid w:val="00080BD3"/>
    <w:rsid w:val="00085E3F"/>
    <w:rsid w:val="0009184A"/>
    <w:rsid w:val="00095D16"/>
    <w:rsid w:val="000A31CD"/>
    <w:rsid w:val="000B5DD5"/>
    <w:rsid w:val="000B668B"/>
    <w:rsid w:val="000B7317"/>
    <w:rsid w:val="000D1403"/>
    <w:rsid w:val="000D39C1"/>
    <w:rsid w:val="000E37CC"/>
    <w:rsid w:val="000E7754"/>
    <w:rsid w:val="000E7C6B"/>
    <w:rsid w:val="000F2B9C"/>
    <w:rsid w:val="001310C0"/>
    <w:rsid w:val="00132942"/>
    <w:rsid w:val="001362C0"/>
    <w:rsid w:val="001407E0"/>
    <w:rsid w:val="001424BB"/>
    <w:rsid w:val="00147832"/>
    <w:rsid w:val="0015257F"/>
    <w:rsid w:val="00155C7D"/>
    <w:rsid w:val="00181CCD"/>
    <w:rsid w:val="00197E83"/>
    <w:rsid w:val="001A1D54"/>
    <w:rsid w:val="001A3BAD"/>
    <w:rsid w:val="001A7401"/>
    <w:rsid w:val="001B08C4"/>
    <w:rsid w:val="001B2B18"/>
    <w:rsid w:val="001B536B"/>
    <w:rsid w:val="001B5A7B"/>
    <w:rsid w:val="001B7C16"/>
    <w:rsid w:val="001C02E9"/>
    <w:rsid w:val="001C1EF7"/>
    <w:rsid w:val="001C690C"/>
    <w:rsid w:val="001D6464"/>
    <w:rsid w:val="001E2FB7"/>
    <w:rsid w:val="001E5AC3"/>
    <w:rsid w:val="001E7DBC"/>
    <w:rsid w:val="001F0D00"/>
    <w:rsid w:val="001F4A00"/>
    <w:rsid w:val="001F7D8B"/>
    <w:rsid w:val="0020049F"/>
    <w:rsid w:val="00203130"/>
    <w:rsid w:val="00207322"/>
    <w:rsid w:val="00213B8C"/>
    <w:rsid w:val="002167D9"/>
    <w:rsid w:val="00230A5E"/>
    <w:rsid w:val="002339B8"/>
    <w:rsid w:val="0023670A"/>
    <w:rsid w:val="00251DD7"/>
    <w:rsid w:val="00254B7B"/>
    <w:rsid w:val="00266867"/>
    <w:rsid w:val="00280993"/>
    <w:rsid w:val="00293C71"/>
    <w:rsid w:val="00296B37"/>
    <w:rsid w:val="00297D49"/>
    <w:rsid w:val="002A6A1E"/>
    <w:rsid w:val="002A772A"/>
    <w:rsid w:val="002B0C03"/>
    <w:rsid w:val="002B0E31"/>
    <w:rsid w:val="002C0387"/>
    <w:rsid w:val="002C7E51"/>
    <w:rsid w:val="002D3F38"/>
    <w:rsid w:val="002E4CD1"/>
    <w:rsid w:val="002F03D6"/>
    <w:rsid w:val="002F3DB9"/>
    <w:rsid w:val="002F3EFA"/>
    <w:rsid w:val="002F467A"/>
    <w:rsid w:val="002F4953"/>
    <w:rsid w:val="002F66EA"/>
    <w:rsid w:val="00306361"/>
    <w:rsid w:val="0030656B"/>
    <w:rsid w:val="00306778"/>
    <w:rsid w:val="00311430"/>
    <w:rsid w:val="00323AF3"/>
    <w:rsid w:val="00326510"/>
    <w:rsid w:val="0034277D"/>
    <w:rsid w:val="00343B8D"/>
    <w:rsid w:val="003475EC"/>
    <w:rsid w:val="00354107"/>
    <w:rsid w:val="00361B87"/>
    <w:rsid w:val="00367294"/>
    <w:rsid w:val="00373ECB"/>
    <w:rsid w:val="00377360"/>
    <w:rsid w:val="00391F20"/>
    <w:rsid w:val="003A43D1"/>
    <w:rsid w:val="003A4934"/>
    <w:rsid w:val="003A4F63"/>
    <w:rsid w:val="003B468F"/>
    <w:rsid w:val="003C2F23"/>
    <w:rsid w:val="003C5FC2"/>
    <w:rsid w:val="003E3242"/>
    <w:rsid w:val="003E4CF9"/>
    <w:rsid w:val="003F0B7D"/>
    <w:rsid w:val="003F1FB2"/>
    <w:rsid w:val="003F3F22"/>
    <w:rsid w:val="003F462C"/>
    <w:rsid w:val="003F4AC8"/>
    <w:rsid w:val="003F6BA1"/>
    <w:rsid w:val="00401060"/>
    <w:rsid w:val="00402892"/>
    <w:rsid w:val="00407FC1"/>
    <w:rsid w:val="004169FE"/>
    <w:rsid w:val="00417CB3"/>
    <w:rsid w:val="00441714"/>
    <w:rsid w:val="004500D8"/>
    <w:rsid w:val="00450311"/>
    <w:rsid w:val="00452885"/>
    <w:rsid w:val="00454B33"/>
    <w:rsid w:val="004737CF"/>
    <w:rsid w:val="00474E9B"/>
    <w:rsid w:val="004850AC"/>
    <w:rsid w:val="00491071"/>
    <w:rsid w:val="00494EF0"/>
    <w:rsid w:val="004963AC"/>
    <w:rsid w:val="004A2831"/>
    <w:rsid w:val="004A3DF4"/>
    <w:rsid w:val="004B03B9"/>
    <w:rsid w:val="004B2FE2"/>
    <w:rsid w:val="004C24D5"/>
    <w:rsid w:val="004D0051"/>
    <w:rsid w:val="004D6CF8"/>
    <w:rsid w:val="004F2AAF"/>
    <w:rsid w:val="004F51A7"/>
    <w:rsid w:val="004F5881"/>
    <w:rsid w:val="004F5AE7"/>
    <w:rsid w:val="00502B1E"/>
    <w:rsid w:val="00516ED8"/>
    <w:rsid w:val="00520530"/>
    <w:rsid w:val="00522AF3"/>
    <w:rsid w:val="0052700A"/>
    <w:rsid w:val="00534261"/>
    <w:rsid w:val="0053446A"/>
    <w:rsid w:val="00535A05"/>
    <w:rsid w:val="005364D1"/>
    <w:rsid w:val="00541722"/>
    <w:rsid w:val="00542A9C"/>
    <w:rsid w:val="00550AE0"/>
    <w:rsid w:val="0055465E"/>
    <w:rsid w:val="00560179"/>
    <w:rsid w:val="005664B7"/>
    <w:rsid w:val="00575B5B"/>
    <w:rsid w:val="00576A0A"/>
    <w:rsid w:val="005838BA"/>
    <w:rsid w:val="00596279"/>
    <w:rsid w:val="005A3541"/>
    <w:rsid w:val="005B4963"/>
    <w:rsid w:val="005C2997"/>
    <w:rsid w:val="005C2DEF"/>
    <w:rsid w:val="005C2E18"/>
    <w:rsid w:val="005C4446"/>
    <w:rsid w:val="005C6C21"/>
    <w:rsid w:val="005D1D91"/>
    <w:rsid w:val="005D6917"/>
    <w:rsid w:val="005E1BF0"/>
    <w:rsid w:val="005E2194"/>
    <w:rsid w:val="005E23F6"/>
    <w:rsid w:val="005E28AC"/>
    <w:rsid w:val="005E773D"/>
    <w:rsid w:val="005F70FB"/>
    <w:rsid w:val="00602C22"/>
    <w:rsid w:val="00605765"/>
    <w:rsid w:val="00606278"/>
    <w:rsid w:val="00617E57"/>
    <w:rsid w:val="00620CE5"/>
    <w:rsid w:val="0064406F"/>
    <w:rsid w:val="00652CF6"/>
    <w:rsid w:val="006538A7"/>
    <w:rsid w:val="00654ACF"/>
    <w:rsid w:val="006562B1"/>
    <w:rsid w:val="006608A2"/>
    <w:rsid w:val="00661BCD"/>
    <w:rsid w:val="006639C9"/>
    <w:rsid w:val="00667A2B"/>
    <w:rsid w:val="00672687"/>
    <w:rsid w:val="00676028"/>
    <w:rsid w:val="00690ADD"/>
    <w:rsid w:val="006A58AC"/>
    <w:rsid w:val="006C4314"/>
    <w:rsid w:val="006D33C1"/>
    <w:rsid w:val="006D5FFC"/>
    <w:rsid w:val="006E40AE"/>
    <w:rsid w:val="006E56D7"/>
    <w:rsid w:val="006F2889"/>
    <w:rsid w:val="006F5BC2"/>
    <w:rsid w:val="00701599"/>
    <w:rsid w:val="007043EE"/>
    <w:rsid w:val="00704482"/>
    <w:rsid w:val="00704BC6"/>
    <w:rsid w:val="007073D0"/>
    <w:rsid w:val="00707F39"/>
    <w:rsid w:val="0071035C"/>
    <w:rsid w:val="00710E0B"/>
    <w:rsid w:val="0071171D"/>
    <w:rsid w:val="00712830"/>
    <w:rsid w:val="00720535"/>
    <w:rsid w:val="00726857"/>
    <w:rsid w:val="00730E24"/>
    <w:rsid w:val="00741AB1"/>
    <w:rsid w:val="007431C8"/>
    <w:rsid w:val="00762DE6"/>
    <w:rsid w:val="00766244"/>
    <w:rsid w:val="00767777"/>
    <w:rsid w:val="00767832"/>
    <w:rsid w:val="00780136"/>
    <w:rsid w:val="007813B4"/>
    <w:rsid w:val="00781977"/>
    <w:rsid w:val="00781BF4"/>
    <w:rsid w:val="007844CA"/>
    <w:rsid w:val="00787A2C"/>
    <w:rsid w:val="00787C63"/>
    <w:rsid w:val="007A0EE1"/>
    <w:rsid w:val="007A1D9C"/>
    <w:rsid w:val="007A3D5A"/>
    <w:rsid w:val="007A46B4"/>
    <w:rsid w:val="007A4E99"/>
    <w:rsid w:val="007A60FC"/>
    <w:rsid w:val="007A75AC"/>
    <w:rsid w:val="007C1D0B"/>
    <w:rsid w:val="007C42E4"/>
    <w:rsid w:val="007C60A3"/>
    <w:rsid w:val="007D01AB"/>
    <w:rsid w:val="007E4A77"/>
    <w:rsid w:val="007E4C30"/>
    <w:rsid w:val="007E5503"/>
    <w:rsid w:val="007F0073"/>
    <w:rsid w:val="007F0E07"/>
    <w:rsid w:val="008021E4"/>
    <w:rsid w:val="00806A48"/>
    <w:rsid w:val="00806E6A"/>
    <w:rsid w:val="00811B47"/>
    <w:rsid w:val="00812E71"/>
    <w:rsid w:val="008217E5"/>
    <w:rsid w:val="00823D56"/>
    <w:rsid w:val="00826DFB"/>
    <w:rsid w:val="0083117E"/>
    <w:rsid w:val="00834C2E"/>
    <w:rsid w:val="00842E30"/>
    <w:rsid w:val="00852DE3"/>
    <w:rsid w:val="00862E9B"/>
    <w:rsid w:val="00863511"/>
    <w:rsid w:val="00865FB0"/>
    <w:rsid w:val="00866970"/>
    <w:rsid w:val="00874A6B"/>
    <w:rsid w:val="008819CA"/>
    <w:rsid w:val="00881EBB"/>
    <w:rsid w:val="0088416E"/>
    <w:rsid w:val="00886182"/>
    <w:rsid w:val="008907B0"/>
    <w:rsid w:val="008A3C4E"/>
    <w:rsid w:val="008A678B"/>
    <w:rsid w:val="008B6F5A"/>
    <w:rsid w:val="008B7A5A"/>
    <w:rsid w:val="008B7DE4"/>
    <w:rsid w:val="008C1DCE"/>
    <w:rsid w:val="008C5FF1"/>
    <w:rsid w:val="008C66DF"/>
    <w:rsid w:val="008D45AD"/>
    <w:rsid w:val="008E24EC"/>
    <w:rsid w:val="008E4B40"/>
    <w:rsid w:val="008F0D6C"/>
    <w:rsid w:val="008F139B"/>
    <w:rsid w:val="008F6381"/>
    <w:rsid w:val="00900989"/>
    <w:rsid w:val="00907694"/>
    <w:rsid w:val="009147B1"/>
    <w:rsid w:val="0093631F"/>
    <w:rsid w:val="009377CD"/>
    <w:rsid w:val="009377E8"/>
    <w:rsid w:val="00940FAB"/>
    <w:rsid w:val="0094593B"/>
    <w:rsid w:val="009562AD"/>
    <w:rsid w:val="00961A63"/>
    <w:rsid w:val="00975171"/>
    <w:rsid w:val="0098018A"/>
    <w:rsid w:val="00983ADD"/>
    <w:rsid w:val="009850F3"/>
    <w:rsid w:val="009A35BC"/>
    <w:rsid w:val="009A3847"/>
    <w:rsid w:val="009B48FB"/>
    <w:rsid w:val="009C3AF4"/>
    <w:rsid w:val="009C3DE7"/>
    <w:rsid w:val="009C4B7F"/>
    <w:rsid w:val="009C4BC2"/>
    <w:rsid w:val="009D2002"/>
    <w:rsid w:val="009D66D9"/>
    <w:rsid w:val="009E71B0"/>
    <w:rsid w:val="009F310E"/>
    <w:rsid w:val="009F3736"/>
    <w:rsid w:val="009F3B69"/>
    <w:rsid w:val="009F3F12"/>
    <w:rsid w:val="009F4CCC"/>
    <w:rsid w:val="00A0413F"/>
    <w:rsid w:val="00A0709A"/>
    <w:rsid w:val="00A10C77"/>
    <w:rsid w:val="00A1229E"/>
    <w:rsid w:val="00A159C6"/>
    <w:rsid w:val="00A33BE0"/>
    <w:rsid w:val="00A36F4A"/>
    <w:rsid w:val="00A411E8"/>
    <w:rsid w:val="00A437E6"/>
    <w:rsid w:val="00A45A0E"/>
    <w:rsid w:val="00A634B1"/>
    <w:rsid w:val="00A76C70"/>
    <w:rsid w:val="00A82D16"/>
    <w:rsid w:val="00A844C8"/>
    <w:rsid w:val="00A90FAB"/>
    <w:rsid w:val="00A96231"/>
    <w:rsid w:val="00A9687D"/>
    <w:rsid w:val="00AA0DE5"/>
    <w:rsid w:val="00AA727C"/>
    <w:rsid w:val="00AC0097"/>
    <w:rsid w:val="00AC059E"/>
    <w:rsid w:val="00AC1FAE"/>
    <w:rsid w:val="00AC763C"/>
    <w:rsid w:val="00AD66EE"/>
    <w:rsid w:val="00AE11DF"/>
    <w:rsid w:val="00AE3929"/>
    <w:rsid w:val="00AE3E98"/>
    <w:rsid w:val="00AE47D5"/>
    <w:rsid w:val="00AF3246"/>
    <w:rsid w:val="00AF70AE"/>
    <w:rsid w:val="00AF7653"/>
    <w:rsid w:val="00B01349"/>
    <w:rsid w:val="00B03B9E"/>
    <w:rsid w:val="00B0716A"/>
    <w:rsid w:val="00B1523B"/>
    <w:rsid w:val="00B27B25"/>
    <w:rsid w:val="00B27B5A"/>
    <w:rsid w:val="00B33C96"/>
    <w:rsid w:val="00B55975"/>
    <w:rsid w:val="00B665AF"/>
    <w:rsid w:val="00B70D9B"/>
    <w:rsid w:val="00B7117C"/>
    <w:rsid w:val="00B74694"/>
    <w:rsid w:val="00B75133"/>
    <w:rsid w:val="00B8635E"/>
    <w:rsid w:val="00B90BE8"/>
    <w:rsid w:val="00B9295C"/>
    <w:rsid w:val="00B9305D"/>
    <w:rsid w:val="00B94C43"/>
    <w:rsid w:val="00BB44EE"/>
    <w:rsid w:val="00BB709B"/>
    <w:rsid w:val="00BC58E6"/>
    <w:rsid w:val="00BD076E"/>
    <w:rsid w:val="00BD0C2A"/>
    <w:rsid w:val="00BD5E62"/>
    <w:rsid w:val="00BF5B09"/>
    <w:rsid w:val="00BF7F2F"/>
    <w:rsid w:val="00C13F4C"/>
    <w:rsid w:val="00C15A55"/>
    <w:rsid w:val="00C20054"/>
    <w:rsid w:val="00C208A4"/>
    <w:rsid w:val="00C225B2"/>
    <w:rsid w:val="00C31012"/>
    <w:rsid w:val="00C31BFC"/>
    <w:rsid w:val="00C31F33"/>
    <w:rsid w:val="00C336E9"/>
    <w:rsid w:val="00C33717"/>
    <w:rsid w:val="00C37C0C"/>
    <w:rsid w:val="00C61AE6"/>
    <w:rsid w:val="00C63DB1"/>
    <w:rsid w:val="00C643FB"/>
    <w:rsid w:val="00C6572F"/>
    <w:rsid w:val="00C81E1F"/>
    <w:rsid w:val="00C879BE"/>
    <w:rsid w:val="00C90BA3"/>
    <w:rsid w:val="00C91B71"/>
    <w:rsid w:val="00C97E29"/>
    <w:rsid w:val="00CA7021"/>
    <w:rsid w:val="00CB19EF"/>
    <w:rsid w:val="00CB5C32"/>
    <w:rsid w:val="00CC1C10"/>
    <w:rsid w:val="00CD5ED2"/>
    <w:rsid w:val="00CE37CD"/>
    <w:rsid w:val="00CF24E6"/>
    <w:rsid w:val="00CF2E09"/>
    <w:rsid w:val="00D02935"/>
    <w:rsid w:val="00D03683"/>
    <w:rsid w:val="00D0504D"/>
    <w:rsid w:val="00D13BA2"/>
    <w:rsid w:val="00D16875"/>
    <w:rsid w:val="00D17428"/>
    <w:rsid w:val="00D21F06"/>
    <w:rsid w:val="00D233D0"/>
    <w:rsid w:val="00D25F57"/>
    <w:rsid w:val="00D311D5"/>
    <w:rsid w:val="00D40443"/>
    <w:rsid w:val="00D40651"/>
    <w:rsid w:val="00D40C04"/>
    <w:rsid w:val="00D478D3"/>
    <w:rsid w:val="00D55D41"/>
    <w:rsid w:val="00D56D3C"/>
    <w:rsid w:val="00D611E1"/>
    <w:rsid w:val="00D73B6C"/>
    <w:rsid w:val="00D74E5B"/>
    <w:rsid w:val="00D764F0"/>
    <w:rsid w:val="00D81C8E"/>
    <w:rsid w:val="00D8229A"/>
    <w:rsid w:val="00D845D6"/>
    <w:rsid w:val="00D86C80"/>
    <w:rsid w:val="00D8768F"/>
    <w:rsid w:val="00D94530"/>
    <w:rsid w:val="00DA6DE7"/>
    <w:rsid w:val="00DB2AF8"/>
    <w:rsid w:val="00DB3415"/>
    <w:rsid w:val="00DB4ABC"/>
    <w:rsid w:val="00DB63C7"/>
    <w:rsid w:val="00DB6D51"/>
    <w:rsid w:val="00DC661C"/>
    <w:rsid w:val="00DC6928"/>
    <w:rsid w:val="00DD0F96"/>
    <w:rsid w:val="00DD1DF3"/>
    <w:rsid w:val="00DD2B35"/>
    <w:rsid w:val="00DD6995"/>
    <w:rsid w:val="00DE149E"/>
    <w:rsid w:val="00DE72D8"/>
    <w:rsid w:val="00E00C16"/>
    <w:rsid w:val="00E02E5B"/>
    <w:rsid w:val="00E06EA9"/>
    <w:rsid w:val="00E125D9"/>
    <w:rsid w:val="00E31BA5"/>
    <w:rsid w:val="00E40096"/>
    <w:rsid w:val="00E40EE2"/>
    <w:rsid w:val="00E42A10"/>
    <w:rsid w:val="00E462D8"/>
    <w:rsid w:val="00E47277"/>
    <w:rsid w:val="00E523D9"/>
    <w:rsid w:val="00E57D53"/>
    <w:rsid w:val="00E67381"/>
    <w:rsid w:val="00E67FA6"/>
    <w:rsid w:val="00E70354"/>
    <w:rsid w:val="00E71E19"/>
    <w:rsid w:val="00E7235A"/>
    <w:rsid w:val="00E72B34"/>
    <w:rsid w:val="00E840D1"/>
    <w:rsid w:val="00E90B6A"/>
    <w:rsid w:val="00E93E35"/>
    <w:rsid w:val="00E94843"/>
    <w:rsid w:val="00E95F51"/>
    <w:rsid w:val="00EA4A08"/>
    <w:rsid w:val="00EB0652"/>
    <w:rsid w:val="00ED1321"/>
    <w:rsid w:val="00EE17BD"/>
    <w:rsid w:val="00EE227F"/>
    <w:rsid w:val="00EE6C4B"/>
    <w:rsid w:val="00EF53A6"/>
    <w:rsid w:val="00F0702D"/>
    <w:rsid w:val="00F12E87"/>
    <w:rsid w:val="00F17CE7"/>
    <w:rsid w:val="00F21534"/>
    <w:rsid w:val="00F31394"/>
    <w:rsid w:val="00F360EE"/>
    <w:rsid w:val="00F37CD2"/>
    <w:rsid w:val="00F427E5"/>
    <w:rsid w:val="00F433BD"/>
    <w:rsid w:val="00F47813"/>
    <w:rsid w:val="00F56715"/>
    <w:rsid w:val="00F73348"/>
    <w:rsid w:val="00F758CA"/>
    <w:rsid w:val="00F80A18"/>
    <w:rsid w:val="00F910D0"/>
    <w:rsid w:val="00F96079"/>
    <w:rsid w:val="00FA184D"/>
    <w:rsid w:val="00FA1EEA"/>
    <w:rsid w:val="00FC3477"/>
    <w:rsid w:val="00FC4F2A"/>
    <w:rsid w:val="00FC57B3"/>
    <w:rsid w:val="00FD0E24"/>
    <w:rsid w:val="00FD699D"/>
    <w:rsid w:val="00FE0FC3"/>
    <w:rsid w:val="00FF1D27"/>
    <w:rsid w:val="00FF2A69"/>
    <w:rsid w:val="00FF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87C79"/>
  <w15:chartTrackingRefBased/>
  <w15:docId w15:val="{07245D99-2BB7-46E1-99B2-489235FD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text,tables"/>
    <w:qFormat/>
    <w:rsid w:val="00520530"/>
    <w:pPr>
      <w:spacing w:line="278" w:lineRule="auto"/>
    </w:pPr>
    <w:rPr>
      <w:rFonts w:ascii="Segoe UI" w:eastAsiaTheme="minorHAnsi" w:hAnsi="Segoe UI"/>
      <w:kern w:val="2"/>
      <w:sz w:val="20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530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53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530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20530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20530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2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20530"/>
    <w:pPr>
      <w:keepNext/>
      <w:keepLines/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520530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52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530"/>
    <w:rPr>
      <w:rFonts w:ascii="Segoe UI" w:eastAsiaTheme="majorEastAsia" w:hAnsi="Segoe UI" w:cstheme="majorBidi"/>
      <w:b/>
      <w:color w:val="000000" w:themeColor="text1"/>
      <w:kern w:val="2"/>
      <w:sz w:val="40"/>
      <w:szCs w:val="40"/>
      <w14:ligatures w14:val="standardContextual"/>
    </w:rPr>
  </w:style>
  <w:style w:type="character" w:customStyle="1" w:styleId="Overskrift2Tegn">
    <w:name w:val="Overskrift 2 Tegn"/>
    <w:basedOn w:val="DefaultParagraphFont"/>
    <w:uiPriority w:val="9"/>
    <w:rsid w:val="00AC0097"/>
    <w:rPr>
      <w:rFonts w:asciiTheme="minorHAnsi" w:eastAsiaTheme="majorEastAsia" w:hAnsiTheme="minorHAnsi" w:cstheme="majorBidi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530"/>
    <w:rPr>
      <w:rFonts w:ascii="Segoe UI" w:eastAsiaTheme="majorEastAsia" w:hAnsi="Segoe UI" w:cstheme="majorBidi"/>
      <w:kern w:val="2"/>
      <w:sz w:val="20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520530"/>
    <w:rPr>
      <w:rFonts w:ascii="Segoe UI" w:eastAsiaTheme="majorEastAsia" w:hAnsi="Segoe UI" w:cstheme="majorBidi"/>
      <w:i/>
      <w:iCs/>
      <w:kern w:val="2"/>
      <w:sz w:val="20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520530"/>
    <w:rPr>
      <w:rFonts w:ascii="Segoe UI" w:eastAsiaTheme="majorEastAsia" w:hAnsi="Segoe UI" w:cstheme="majorBidi"/>
      <w:color w:val="000000" w:themeColor="text1"/>
      <w:kern w:val="2"/>
      <w:sz w:val="20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520530"/>
    <w:rPr>
      <w:rFonts w:ascii="Segoe UI" w:eastAsiaTheme="majorEastAsia" w:hAnsi="Segoe UI" w:cstheme="majorBidi"/>
      <w:i/>
      <w:iCs/>
      <w:color w:val="000000" w:themeColor="text1"/>
      <w:kern w:val="2"/>
      <w:sz w:val="20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520530"/>
    <w:rPr>
      <w:rFonts w:ascii="Segoe UI" w:eastAsiaTheme="majorEastAsia" w:hAnsi="Segoe UI" w:cstheme="majorBidi"/>
      <w:color w:val="000000" w:themeColor="text1"/>
      <w:kern w:val="2"/>
      <w:sz w:val="20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520530"/>
    <w:rPr>
      <w:rFonts w:ascii="Segoe UI" w:eastAsiaTheme="majorEastAsia" w:hAnsi="Segoe UI" w:cstheme="majorBidi"/>
      <w:i/>
      <w:iCs/>
      <w:kern w:val="2"/>
      <w:sz w:val="20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520530"/>
    <w:rPr>
      <w:rFonts w:ascii="Segoe UI" w:eastAsiaTheme="majorEastAsia" w:hAnsi="Segoe UI" w:cstheme="majorBidi"/>
      <w:color w:val="272727" w:themeColor="text1" w:themeTint="D8"/>
      <w:kern w:val="2"/>
      <w:sz w:val="20"/>
      <w:szCs w:val="24"/>
      <w14:ligatures w14:val="standardContextual"/>
    </w:rPr>
  </w:style>
  <w:style w:type="paragraph" w:styleId="Title">
    <w:name w:val="Title"/>
    <w:aliases w:val="Report Title"/>
    <w:basedOn w:val="Normal"/>
    <w:next w:val="Normal"/>
    <w:link w:val="TitleChar"/>
    <w:uiPriority w:val="10"/>
    <w:qFormat/>
    <w:rsid w:val="0052053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elTegn">
    <w:name w:val="Titel Tegn"/>
    <w:basedOn w:val="DefaultParagraphFont"/>
    <w:uiPriority w:val="10"/>
    <w:rsid w:val="00BB709B"/>
    <w:rPr>
      <w:rFonts w:asciiTheme="minorHAnsi" w:eastAsiaTheme="majorEastAsia" w:hAnsiTheme="minorHAnsi" w:cstheme="majorBidi"/>
      <w:kern w:val="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1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530"/>
    <w:rPr>
      <w:rFonts w:ascii="Segoe UI" w:eastAsiaTheme="majorEastAsia" w:hAnsi="Segoe UI" w:cstheme="majorBidi"/>
      <w:color w:val="595959" w:themeColor="text1" w:themeTint="A6"/>
      <w:spacing w:val="15"/>
      <w:kern w:val="2"/>
      <w:sz w:val="1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20530"/>
    <w:pPr>
      <w:spacing w:before="160"/>
      <w:jc w:val="center"/>
    </w:pPr>
    <w:rPr>
      <w:i/>
      <w:iCs/>
      <w:color w:val="404040" w:themeColor="text1" w:themeTint="BF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520530"/>
    <w:rPr>
      <w:rFonts w:ascii="Segoe UI" w:eastAsiaTheme="minorHAnsi" w:hAnsi="Segoe UI"/>
      <w:i/>
      <w:iCs/>
      <w:color w:val="404040" w:themeColor="text1" w:themeTint="BF"/>
      <w:kern w:val="2"/>
      <w:sz w:val="18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52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530"/>
    <w:rPr>
      <w:rFonts w:ascii="Segoe UI" w:hAnsi="Segoe UI"/>
      <w:i/>
      <w:iCs/>
      <w:color w:val="000000" w:themeColor="text1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530"/>
    <w:rPr>
      <w:rFonts w:ascii="Segoe UI" w:eastAsiaTheme="minorHAnsi" w:hAnsi="Segoe UI"/>
      <w:i/>
      <w:iCs/>
      <w:color w:val="000000" w:themeColor="text1"/>
      <w:kern w:val="2"/>
      <w:sz w:val="18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20530"/>
    <w:rPr>
      <w:rFonts w:ascii="Segoe UI" w:hAnsi="Segoe UI"/>
      <w:b/>
      <w:bCs/>
      <w:smallCaps/>
      <w:color w:val="auto"/>
      <w:spacing w:val="5"/>
      <w:sz w:val="18"/>
    </w:rPr>
  </w:style>
  <w:style w:type="paragraph" w:customStyle="1" w:styleId="Sidetalpagina">
    <w:name w:val="Sidetal / pagina"/>
    <w:basedOn w:val="Normal"/>
    <w:link w:val="SidetalpaginaChar"/>
    <w:rsid w:val="00B9295C"/>
    <w:pPr>
      <w:jc w:val="right"/>
    </w:pPr>
    <w:rPr>
      <w:sz w:val="16"/>
    </w:rPr>
  </w:style>
  <w:style w:type="character" w:customStyle="1" w:styleId="SidetalpaginaChar">
    <w:name w:val="Sidetal / pagina Char"/>
    <w:basedOn w:val="DefaultParagraphFont"/>
    <w:link w:val="Sidetalpagina"/>
    <w:rsid w:val="00B9295C"/>
    <w:rPr>
      <w:rFonts w:ascii="Segoe UI" w:hAnsi="Segoe UI"/>
      <w:kern w:val="0"/>
      <w:sz w:val="16"/>
    </w:rPr>
  </w:style>
  <w:style w:type="paragraph" w:customStyle="1" w:styleId="HeadingsinHeaderFooter">
    <w:name w:val="Headings in Header/Footer"/>
    <w:basedOn w:val="Normal"/>
    <w:link w:val="HeadingsinHeaderFooterChar"/>
    <w:rsid w:val="00E00C16"/>
    <w:rPr>
      <w:b/>
      <w:sz w:val="18"/>
    </w:rPr>
  </w:style>
  <w:style w:type="character" w:customStyle="1" w:styleId="HeadingsinHeaderFooterChar">
    <w:name w:val="Headings in Header/Footer Char"/>
    <w:basedOn w:val="DefaultParagraphFont"/>
    <w:link w:val="HeadingsinHeaderFooter"/>
    <w:rsid w:val="00E00C16"/>
    <w:rPr>
      <w:rFonts w:ascii="Segoe UI" w:hAnsi="Segoe UI"/>
      <w:b/>
      <w:kern w:val="0"/>
      <w:sz w:val="18"/>
    </w:rPr>
  </w:style>
  <w:style w:type="paragraph" w:customStyle="1" w:styleId="Headingsinbodytext">
    <w:name w:val="Headings in bodytext"/>
    <w:basedOn w:val="HeadingsinHeaderFooter"/>
    <w:link w:val="HeadingsinbodytextChar"/>
    <w:rsid w:val="00A82D16"/>
  </w:style>
  <w:style w:type="character" w:customStyle="1" w:styleId="HeadingsinbodytextChar">
    <w:name w:val="Headings in bodytext Char"/>
    <w:basedOn w:val="HeadingsinHeaderFooterChar"/>
    <w:link w:val="Headingsinbodytext"/>
    <w:rsid w:val="00A82D16"/>
    <w:rPr>
      <w:rFonts w:asciiTheme="minorHAnsi" w:hAnsiTheme="minorHAnsi"/>
      <w:b/>
      <w:kern w:val="0"/>
      <w:sz w:val="18"/>
    </w:rPr>
  </w:style>
  <w:style w:type="paragraph" w:customStyle="1" w:styleId="Noterkommentartilrapport">
    <w:name w:val="Noter / kommentar til rapport"/>
    <w:basedOn w:val="Headingsinbodytext"/>
    <w:link w:val="NoterkommentartilrapportChar"/>
    <w:rsid w:val="00B9295C"/>
    <w:rPr>
      <w:i/>
    </w:rPr>
  </w:style>
  <w:style w:type="character" w:customStyle="1" w:styleId="NoterkommentartilrapportChar">
    <w:name w:val="Noter / kommentar til rapport Char"/>
    <w:basedOn w:val="HeadingsinbodytextChar"/>
    <w:link w:val="Noterkommentartilrapport"/>
    <w:rsid w:val="00B9295C"/>
    <w:rPr>
      <w:rFonts w:ascii="Segoe UI" w:hAnsi="Segoe UI"/>
      <w:b/>
      <w:i/>
      <w:kern w:val="0"/>
      <w:sz w:val="18"/>
    </w:rPr>
  </w:style>
  <w:style w:type="paragraph" w:customStyle="1" w:styleId="Tabletotalsfornumbersdescriptions">
    <w:name w:val="Table totals (for numbers &amp; descriptions)"/>
    <w:basedOn w:val="Noterkommentartilrapport"/>
    <w:link w:val="TabletotalsfornumbersdescriptionsChar"/>
    <w:rsid w:val="00B9295C"/>
    <w:rPr>
      <w:b w:val="0"/>
      <w:i w:val="0"/>
    </w:rPr>
  </w:style>
  <w:style w:type="character" w:customStyle="1" w:styleId="TabletotalsfornumbersdescriptionsChar">
    <w:name w:val="Table totals (for numbers &amp; descriptions) Char"/>
    <w:basedOn w:val="NoterkommentartilrapportChar"/>
    <w:link w:val="Tabletotalsfornumbersdescriptions"/>
    <w:rsid w:val="00B9295C"/>
    <w:rPr>
      <w:rFonts w:ascii="Segoe UI" w:hAnsi="Segoe UI"/>
      <w:b w:val="0"/>
      <w:i w:val="0"/>
      <w:kern w:val="0"/>
      <w:sz w:val="18"/>
    </w:rPr>
  </w:style>
  <w:style w:type="table" w:styleId="TableGrid">
    <w:name w:val="Table Grid"/>
    <w:aliases w:val="Default"/>
    <w:basedOn w:val="TableNormal"/>
    <w:uiPriority w:val="39"/>
    <w:rsid w:val="008E24EC"/>
    <w:pPr>
      <w:spacing w:after="0" w:line="240" w:lineRule="auto"/>
    </w:pPr>
    <w:tblPr/>
    <w:tcPr>
      <w:tcMar>
        <w:left w:w="0" w:type="dxa"/>
        <w:right w:w="0" w:type="dxa"/>
      </w:tcMar>
    </w:tcPr>
    <w:tblStylePr w:type="firstRow">
      <w:rPr>
        <w:b/>
      </w:rPr>
    </w:tblStylePr>
  </w:style>
  <w:style w:type="table" w:customStyle="1" w:styleId="BCThemev1">
    <w:name w:val="BC Theme v1"/>
    <w:basedOn w:val="TableNormal"/>
    <w:uiPriority w:val="99"/>
    <w:rsid w:val="00D233D0"/>
    <w:pPr>
      <w:spacing w:before="120" w:after="40" w:line="360" w:lineRule="auto"/>
    </w:pPr>
    <w:tblPr>
      <w:tblStyleRowBandSize w:val="1"/>
      <w:tblCellMar>
        <w:left w:w="0" w:type="dxa"/>
        <w:right w:w="0" w:type="dxa"/>
      </w:tblCellMar>
    </w:tblPr>
    <w:tblStylePr w:type="firstRow">
      <w:rPr>
        <w:rFonts w:ascii="Aptos" w:hAnsi="Aptos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/>
      <w:tcPr>
        <w:shd w:val="clear" w:color="auto" w:fill="DAE9F7" w:themeFill="text2" w:themeFillTint="1A"/>
      </w:tcPr>
    </w:tblStylePr>
  </w:style>
  <w:style w:type="paragraph" w:styleId="Header">
    <w:name w:val="header"/>
    <w:basedOn w:val="Normal"/>
    <w:link w:val="Head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DefaultParagraphFont"/>
    <w:uiPriority w:val="99"/>
    <w:rsid w:val="00323AF3"/>
    <w:rPr>
      <w:rFonts w:asciiTheme="minorHAnsi" w:hAnsiTheme="minorHAnsi"/>
      <w:sz w:val="32"/>
    </w:rPr>
  </w:style>
  <w:style w:type="paragraph" w:styleId="Footer">
    <w:name w:val="footer"/>
    <w:basedOn w:val="Normal"/>
    <w:link w:val="FooterChar"/>
    <w:uiPriority w:val="99"/>
    <w:unhideWhenUsed/>
    <w:rsid w:val="0026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DefaultParagraphFont"/>
    <w:uiPriority w:val="99"/>
    <w:rsid w:val="00323AF3"/>
    <w:rPr>
      <w:rFonts w:asciiTheme="minorHAnsi" w:hAnsiTheme="minorHAnsi"/>
      <w:sz w:val="32"/>
    </w:rPr>
  </w:style>
  <w:style w:type="table" w:styleId="ListTable1Light-Accent1">
    <w:name w:val="List Table 1 Light Accent 1"/>
    <w:aliases w:val="CL_Sequoia_table style02"/>
    <w:basedOn w:val="ListTable1Light-Accent2"/>
    <w:uiPriority w:val="46"/>
    <w:rsid w:val="0094593B"/>
    <w:tblPr/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8E8E8" w:themeFill="background2"/>
      </w:tcPr>
    </w:tblStylePr>
  </w:style>
  <w:style w:type="table" w:styleId="ListTable1Light-Accent2">
    <w:name w:val="List Table 1 Light Accent 2"/>
    <w:basedOn w:val="TableNormal"/>
    <w:uiPriority w:val="46"/>
    <w:rsid w:val="003672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6460B"/>
    <w:rPr>
      <w:color w:val="666666"/>
    </w:rPr>
  </w:style>
  <w:style w:type="character" w:customStyle="1" w:styleId="HeaderChar">
    <w:name w:val="Header Char"/>
    <w:basedOn w:val="DefaultParagraphFont"/>
    <w:link w:val="Header"/>
    <w:uiPriority w:val="99"/>
    <w:rsid w:val="0026460B"/>
  </w:style>
  <w:style w:type="character" w:customStyle="1" w:styleId="FooterChar">
    <w:name w:val="Footer Char"/>
    <w:basedOn w:val="DefaultParagraphFont"/>
    <w:link w:val="Footer"/>
    <w:uiPriority w:val="99"/>
    <w:rsid w:val="0026460B"/>
  </w:style>
  <w:style w:type="character" w:customStyle="1" w:styleId="TitleChar">
    <w:name w:val="Title Char"/>
    <w:aliases w:val="Report Title Char"/>
    <w:basedOn w:val="DefaultParagraphFont"/>
    <w:link w:val="Title"/>
    <w:uiPriority w:val="10"/>
    <w:rsid w:val="00520530"/>
    <w:rPr>
      <w:rFonts w:ascii="Segoe UI" w:eastAsiaTheme="majorEastAsia" w:hAnsi="Segoe UI" w:cstheme="majorBidi"/>
      <w:b/>
      <w:spacing w:val="-10"/>
      <w:kern w:val="28"/>
      <w:sz w:val="40"/>
      <w:szCs w:val="56"/>
      <w14:ligatures w14:val="standardContextual"/>
    </w:rPr>
  </w:style>
  <w:style w:type="paragraph" w:customStyle="1" w:styleId="Style1">
    <w:name w:val="Style1"/>
    <w:basedOn w:val="Footer"/>
    <w:link w:val="Style1Char"/>
    <w:rsid w:val="002C0F1E"/>
    <w:pPr>
      <w:jc w:val="center"/>
    </w:pPr>
    <w:rPr>
      <w:sz w:val="16"/>
    </w:rPr>
  </w:style>
  <w:style w:type="character" w:customStyle="1" w:styleId="Style1Char">
    <w:name w:val="Style1 Char"/>
    <w:basedOn w:val="FooterChar"/>
    <w:link w:val="Style1"/>
    <w:rsid w:val="002C0F1E"/>
    <w:rPr>
      <w:sz w:val="16"/>
    </w:rPr>
  </w:style>
  <w:style w:type="character" w:styleId="Strong">
    <w:name w:val="Strong"/>
    <w:basedOn w:val="DefaultParagraphFont"/>
    <w:uiPriority w:val="22"/>
    <w:qFormat/>
    <w:rsid w:val="00DD1DF3"/>
    <w:rPr>
      <w:b/>
      <w:bCs/>
    </w:rPr>
  </w:style>
  <w:style w:type="paragraph" w:styleId="Revision">
    <w:name w:val="Revision"/>
    <w:hidden/>
    <w:uiPriority w:val="99"/>
    <w:semiHidden/>
    <w:rsid w:val="003921F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20530"/>
    <w:rPr>
      <w:rFonts w:ascii="Segoe UI" w:eastAsiaTheme="majorEastAsia" w:hAnsi="Segoe UI" w:cstheme="majorBidi"/>
      <w:b/>
      <w:color w:val="000000" w:themeColor="text1"/>
      <w:kern w:val="2"/>
      <w:sz w:val="20"/>
      <w:szCs w:val="32"/>
      <w14:ligatures w14:val="standardContextual"/>
    </w:rPr>
  </w:style>
  <w:style w:type="paragraph" w:customStyle="1" w:styleId="Headerfooter">
    <w:name w:val="Header/footer"/>
    <w:basedOn w:val="Normal"/>
    <w:link w:val="HeaderfooterChar"/>
    <w:rsid w:val="00B9295C"/>
  </w:style>
  <w:style w:type="character" w:customStyle="1" w:styleId="HeaderfooterChar">
    <w:name w:val="Header/footer Char"/>
    <w:basedOn w:val="DefaultParagraphFont"/>
    <w:link w:val="Headerfooter"/>
    <w:rsid w:val="00B9295C"/>
    <w:rPr>
      <w:rFonts w:ascii="Segoe UI" w:hAnsi="Segoe UI"/>
      <w:kern w:val="0"/>
      <w:sz w:val="20"/>
    </w:rPr>
  </w:style>
  <w:style w:type="paragraph" w:customStyle="1" w:styleId="Headerfooterheadings">
    <w:name w:val="Header/footer (headings)"/>
    <w:basedOn w:val="Headerfooter"/>
    <w:link w:val="HeaderfooterheadingsChar"/>
    <w:rsid w:val="00B9295C"/>
    <w:rPr>
      <w:b/>
    </w:rPr>
  </w:style>
  <w:style w:type="character" w:customStyle="1" w:styleId="HeaderfooterheadingsChar">
    <w:name w:val="Header/footer (headings) Char"/>
    <w:basedOn w:val="HeaderfooterChar"/>
    <w:link w:val="Headerfooterheadings"/>
    <w:rsid w:val="00B9295C"/>
    <w:rPr>
      <w:rFonts w:ascii="Segoe UI" w:hAnsi="Segoe UI"/>
      <w:b/>
      <w:kern w:val="0"/>
      <w:sz w:val="20"/>
    </w:rPr>
  </w:style>
  <w:style w:type="table" w:styleId="TableGridLight">
    <w:name w:val="Grid Table Light"/>
    <w:basedOn w:val="TableNormal"/>
    <w:uiPriority w:val="40"/>
    <w:rsid w:val="002A77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6062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635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uiPriority w:val="1"/>
    <w:qFormat/>
    <w:rsid w:val="00520530"/>
    <w:pPr>
      <w:spacing w:after="0" w:line="240" w:lineRule="auto"/>
    </w:pPr>
    <w:rPr>
      <w:rFonts w:ascii="Segoe UI" w:eastAsiaTheme="minorHAnsi" w:hAnsi="Segoe UI"/>
      <w:kern w:val="2"/>
      <w:sz w:val="20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20530"/>
    <w:rPr>
      <w:rFonts w:ascii="Segoe UI" w:hAnsi="Segoe UI"/>
      <w:i/>
      <w:iCs/>
      <w:sz w:val="18"/>
    </w:rPr>
  </w:style>
  <w:style w:type="character" w:styleId="SubtleEmphasis">
    <w:name w:val="Subtle Emphasis"/>
    <w:basedOn w:val="DefaultParagraphFont"/>
    <w:uiPriority w:val="19"/>
    <w:qFormat/>
    <w:rsid w:val="00520530"/>
    <w:rPr>
      <w:rFonts w:ascii="Segoe UI" w:hAnsi="Segoe UI"/>
      <w:i/>
      <w:iCs/>
      <w:color w:val="000000" w:themeColor="text1"/>
      <w:sz w:val="18"/>
    </w:rPr>
  </w:style>
  <w:style w:type="character" w:styleId="SubtleReference">
    <w:name w:val="Subtle Reference"/>
    <w:basedOn w:val="DefaultParagraphFont"/>
    <w:uiPriority w:val="31"/>
    <w:qFormat/>
    <w:rsid w:val="00520530"/>
    <w:rPr>
      <w:rFonts w:ascii="Segoe UI" w:hAnsi="Segoe UI"/>
      <w:smallCaps/>
      <w:color w:val="auto"/>
      <w:sz w:val="18"/>
    </w:rPr>
  </w:style>
  <w:style w:type="table" w:customStyle="1" w:styleId="BCDefaulttable">
    <w:name w:val="BC Default _ table"/>
    <w:basedOn w:val="TableNormal"/>
    <w:uiPriority w:val="99"/>
    <w:rsid w:val="00520530"/>
    <w:pPr>
      <w:spacing w:before="120" w:after="120" w:line="360" w:lineRule="auto"/>
      <w:ind w:left="144"/>
    </w:pPr>
    <w:rPr>
      <w:rFonts w:ascii="Segoe UI" w:eastAsiaTheme="minorHAnsi" w:hAnsi="Segoe UI"/>
      <w:kern w:val="2"/>
      <w:sz w:val="24"/>
      <w:szCs w:val="24"/>
      <w14:ligatures w14:val="standardContextual"/>
    </w:rPr>
    <w:tblPr>
      <w:tblStyleRowBandSize w:val="1"/>
      <w:tblCellMar>
        <w:left w:w="0" w:type="dxa"/>
        <w:right w:w="0" w:type="dxa"/>
      </w:tblCellMar>
    </w:tblPr>
    <w:tblStylePr w:type="firstRow">
      <w:rPr>
        <w:rFonts w:ascii="Segoe UI" w:hAnsi="Segoe UI"/>
        <w:b/>
        <w:sz w:val="24"/>
      </w:rPr>
      <w:tblPr/>
      <w:tcPr>
        <w:tcBorders>
          <w:bottom w:val="single" w:sz="4" w:space="0" w:color="auto"/>
        </w:tcBorders>
      </w:tcPr>
    </w:tblStylePr>
    <w:tblStylePr w:type="band1Horz"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E8E8E8" w:themeFill="background2"/>
      </w:tcPr>
    </w:tblStylePr>
  </w:style>
  <w:style w:type="table" w:customStyle="1" w:styleId="BCVariantTable">
    <w:name w:val="BC Variant _ Table"/>
    <w:basedOn w:val="TableNormal"/>
    <w:uiPriority w:val="99"/>
    <w:rsid w:val="00520530"/>
    <w:pPr>
      <w:spacing w:before="120" w:after="120" w:line="240" w:lineRule="auto"/>
    </w:pPr>
    <w:rPr>
      <w:rFonts w:ascii="Sitka Text" w:eastAsiaTheme="minorHAnsi" w:hAnsi="Sitka Text"/>
      <w:color w:val="4D614C"/>
      <w:kern w:val="2"/>
      <w:sz w:val="24"/>
      <w:szCs w:val="24"/>
      <w14:ligatures w14:val="standardContextual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Sitka Text Semibold" w:hAnsi="Sitka Text Semibold"/>
        <w:b/>
        <w:sz w:val="24"/>
      </w:rPr>
      <w:tblPr/>
      <w:tcPr>
        <w:tcBorders>
          <w:bottom w:val="single" w:sz="8" w:space="0" w:color="4D614C"/>
        </w:tcBorders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DD1DF3"/>
    <w:pPr>
      <w:spacing w:line="240" w:lineRule="auto"/>
    </w:pPr>
    <w:rPr>
      <w:b/>
      <w:bCs/>
      <w:smallCaps/>
      <w:color w:val="0E2841" w:themeColor="text2"/>
    </w:rPr>
  </w:style>
  <w:style w:type="character" w:styleId="BookTitle">
    <w:name w:val="Book Title"/>
    <w:basedOn w:val="DefaultParagraphFont"/>
    <w:uiPriority w:val="33"/>
    <w:qFormat/>
    <w:rsid w:val="00DD1DF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1DF3"/>
    <w:pPr>
      <w:outlineLvl w:val="9"/>
    </w:pPr>
  </w:style>
  <w:style w:type="paragraph" w:customStyle="1" w:styleId="BodytekstinHeaderFooter">
    <w:name w:val="Bodytekst in Header/Footer"/>
    <w:link w:val="BodytekstinHeaderFooterChar"/>
    <w:rsid w:val="00181CCD"/>
    <w:rPr>
      <w:rFonts w:ascii="Segoe UI" w:hAnsi="Segoe UI"/>
      <w:sz w:val="18"/>
    </w:rPr>
  </w:style>
  <w:style w:type="character" w:customStyle="1" w:styleId="BodytekstinHeaderFooterChar">
    <w:name w:val="Bodytekst in Header/Footer Char"/>
    <w:basedOn w:val="SidetalpaginaChar"/>
    <w:link w:val="BodytekstinHeaderFooter"/>
    <w:rsid w:val="00181CCD"/>
    <w:rPr>
      <w:rFonts w:ascii="Segoe UI" w:hAnsi="Segoe UI"/>
      <w:kern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-lenejennum\OneDrive%20-%20Microsoft\Documents\BC%20Default%20_%20the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09E7D-0DC7-4B91-9816-0563B94D89C4}"/>
      </w:docPartPr>
      <w:docPartBody>
        <w:p w:rsidR="00BE074C" w:rsidRDefault="00725848">
          <w:r w:rsidRPr="00137B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2181B43AD2425FBE8E0A4246FC8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1E982-3643-43AD-97C2-57C7A6FD1BDE}"/>
      </w:docPartPr>
      <w:docPartBody>
        <w:p w:rsidR="002F2B68" w:rsidRDefault="00255E60" w:rsidP="00255E60">
          <w:pPr>
            <w:pStyle w:val="B62181B43AD2425FBE8E0A4246FC8717"/>
          </w:pPr>
          <w:r w:rsidRPr="00137B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0ED8F9FB274A7987E5102A300CA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35B92-9558-45D3-9167-CE5413AB6B2C}"/>
      </w:docPartPr>
      <w:docPartBody>
        <w:p w:rsidR="002F2B68" w:rsidRDefault="00255E60" w:rsidP="00255E60">
          <w:pPr>
            <w:pStyle w:val="7D0ED8F9FB274A7987E5102A300CA8CA"/>
          </w:pPr>
          <w:r w:rsidRPr="00137B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7295A992664817BF6DD2344B953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664C1-C7F6-4FCA-8D74-14BDFC8A5D93}"/>
      </w:docPartPr>
      <w:docPartBody>
        <w:p w:rsidR="002F2B68" w:rsidRDefault="00255E60">
          <w:r w:rsidRPr="004F7DDA">
            <w:rPr>
              <w:rStyle w:val="PlaceholderText"/>
            </w:rPr>
            <w:t>CurrentInspectionLine: Insert any data item you want to repeat.</w:t>
          </w:r>
        </w:p>
      </w:docPartBody>
    </w:docPart>
    <w:docPart>
      <w:docPartPr>
        <w:name w:val="416B7FB5D0904C5BA1E689DE9DE39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9CE1E-36E7-454B-8930-E38EA4B36EDD}"/>
      </w:docPartPr>
      <w:docPartBody>
        <w:p w:rsidR="002F2B68" w:rsidRDefault="00255E60" w:rsidP="00255E60">
          <w:pPr>
            <w:pStyle w:val="416B7FB5D0904C5BA1E689DE9DE39F9E"/>
          </w:pPr>
          <w:r w:rsidRPr="00137B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8EE40C6A524B3C993FA46A3009A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7B4097-4877-467F-A896-F882D0BE5356}"/>
      </w:docPartPr>
      <w:docPartBody>
        <w:p w:rsidR="002F2B68" w:rsidRDefault="00255E60" w:rsidP="00255E60">
          <w:pPr>
            <w:pStyle w:val="BA8EE40C6A524B3C993FA46A3009A5E0"/>
          </w:pPr>
          <w:r w:rsidRPr="00137B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8040F82B8B4B9AA9F231D298233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5D6F7E-DB7F-456B-A6BB-9EED06C03F01}"/>
      </w:docPartPr>
      <w:docPartBody>
        <w:p w:rsidR="002F2B68" w:rsidRDefault="00255E60" w:rsidP="00255E60">
          <w:pPr>
            <w:pStyle w:val="E18040F82B8B4B9AA9F231D2982339DE"/>
          </w:pPr>
          <w:r w:rsidRPr="00137B1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EE49BB897E4434B5B59DA40B924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F46F1-44BD-406A-AF97-3AF335284D86}"/>
      </w:docPartPr>
      <w:docPartBody>
        <w:p w:rsidR="002F2B68" w:rsidRDefault="00255E60">
          <w:r w:rsidRPr="004F7DDA">
            <w:rPr>
              <w:rStyle w:val="PlaceholderText"/>
            </w:rPr>
            <w:t>Insert a column here.</w:t>
          </w:r>
        </w:p>
      </w:docPartBody>
    </w:docPart>
    <w:docPart>
      <w:docPartPr>
        <w:name w:val="99476979E68D47D8A0F513F4E5EBD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CFC47-2D21-464A-B053-A1435A12851C}"/>
      </w:docPartPr>
      <w:docPartBody>
        <w:p w:rsidR="001D563E" w:rsidRDefault="00893695" w:rsidP="00893695">
          <w:pPr>
            <w:pStyle w:val="99476979E68D47D8A0F513F4E5EBD730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2A2A329835F947A1B9599BFCF6B02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7F1CD-34F8-4DAC-B301-73AD9DAD1D59}"/>
      </w:docPartPr>
      <w:docPartBody>
        <w:p w:rsidR="001D563E" w:rsidRDefault="00893695" w:rsidP="00893695">
          <w:pPr>
            <w:pStyle w:val="2A2A329835F947A1B9599BFCF6B026B8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19892FF6B3944225916EAD80BD8AE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8ECB9-334C-48A5-9A45-322028722E3F}"/>
      </w:docPartPr>
      <w:docPartBody>
        <w:p w:rsidR="00CE2A27" w:rsidRDefault="00DC2E2B" w:rsidP="00DC2E2B">
          <w:pPr>
            <w:pStyle w:val="19892FF6B3944225916EAD80BD8AE52A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E5BF4D76A974F86B0A274840B525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78A0A-5040-4701-86EE-3E6DF4E435F0}"/>
      </w:docPartPr>
      <w:docPartBody>
        <w:p w:rsidR="00CE2A27" w:rsidRDefault="00DC2E2B" w:rsidP="00DC2E2B">
          <w:pPr>
            <w:pStyle w:val="BE5BF4D76A974F86B0A274840B52559A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6BCEDE3F8764D7EB9A1036807DDF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F2423-8C52-4C33-8A64-32C923FCE753}"/>
      </w:docPartPr>
      <w:docPartBody>
        <w:p w:rsidR="00CE2A27" w:rsidRDefault="00DC2E2B" w:rsidP="00DC2E2B">
          <w:pPr>
            <w:pStyle w:val="B6BCEDE3F8764D7EB9A1036807DDF7A8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7C8F131FBE1F4347BC1486F174A8E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B7C94F-AD17-4699-AD31-B30EAEE5FF23}"/>
      </w:docPartPr>
      <w:docPartBody>
        <w:p w:rsidR="00CE2A27" w:rsidRDefault="00DC2E2B" w:rsidP="00DC2E2B">
          <w:pPr>
            <w:pStyle w:val="7C8F131FBE1F4347BC1486F174A8E5E3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10DBE63479F64B4A889C3C9BFD2A6D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FB2A8-6FE8-456E-B5D5-16C955500E91}"/>
      </w:docPartPr>
      <w:docPartBody>
        <w:p w:rsidR="00CE2A27" w:rsidRDefault="00DC2E2B" w:rsidP="00DC2E2B">
          <w:pPr>
            <w:pStyle w:val="10DBE63479F64B4A889C3C9BFD2A6D72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9459E83DAC6847A78454B0A8B6496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8FE80-73D9-4985-804A-59A86DC8AA1F}"/>
      </w:docPartPr>
      <w:docPartBody>
        <w:p w:rsidR="00CE2A27" w:rsidRDefault="00DC2E2B" w:rsidP="00DC2E2B">
          <w:pPr>
            <w:pStyle w:val="9459E83DAC6847A78454B0A8B6496350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D117D2BD6824ED68A3D3293DE666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1C8004-45A5-4138-9BA6-310C15E231C5}"/>
      </w:docPartPr>
      <w:docPartBody>
        <w:p w:rsidR="00CE2A27" w:rsidRDefault="00DC2E2B" w:rsidP="00DC2E2B">
          <w:pPr>
            <w:pStyle w:val="BD117D2BD6824ED68A3D3293DE66643C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33B89C5D5BF044D2B076E14386866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02F616-CB12-4A0E-971C-F22430431855}"/>
      </w:docPartPr>
      <w:docPartBody>
        <w:p w:rsidR="00CE2A27" w:rsidRDefault="00DC2E2B" w:rsidP="00DC2E2B">
          <w:pPr>
            <w:pStyle w:val="33B89C5D5BF044D2B076E14386866B7D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6937EF46696540FD83DB565E5A4EB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A29572-C722-4DC4-B684-65FE34555CF3}"/>
      </w:docPartPr>
      <w:docPartBody>
        <w:p w:rsidR="00CE2A27" w:rsidRDefault="00DC2E2B" w:rsidP="00DC2E2B">
          <w:pPr>
            <w:pStyle w:val="6937EF46696540FD83DB565E5A4EB89E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F4C688EB3CEF4B68950B4DAF91AE7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0F794-D392-45E2-9D9C-1B36117D0082}"/>
      </w:docPartPr>
      <w:docPartBody>
        <w:p w:rsidR="00F7268A" w:rsidRDefault="00CE2A27" w:rsidP="00CE2A27">
          <w:pPr>
            <w:pStyle w:val="F4C688EB3CEF4B68950B4DAF91AE79AD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8F351521DF4288BC6DE84699C419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4D378-27D6-48FD-8519-D55B068FF64A}"/>
      </w:docPartPr>
      <w:docPartBody>
        <w:p w:rsidR="00F7268A" w:rsidRDefault="00CE2A27" w:rsidP="00CE2A27">
          <w:pPr>
            <w:pStyle w:val="858F351521DF4288BC6DE84699C419B3"/>
          </w:pPr>
          <w:r w:rsidRPr="00786C3E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428D3C4CCBDB485A8D59B96954642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F7446F-3A29-4D79-AC92-C43A6A02769C}"/>
      </w:docPartPr>
      <w:docPartBody>
        <w:p w:rsidR="00F7268A" w:rsidRDefault="00CE2A27" w:rsidP="00CE2A27">
          <w:pPr>
            <w:pStyle w:val="428D3C4CCBDB485A8D59B969546424A7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E2D4A4A48373468D8032ECB70840F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3CC28-1563-44AA-A608-41310E616BDE}"/>
      </w:docPartPr>
      <w:docPartBody>
        <w:p w:rsidR="00F7268A" w:rsidRDefault="00CE2A27" w:rsidP="00CE2A27">
          <w:pPr>
            <w:pStyle w:val="E2D4A4A48373468D8032ECB70840F86C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78FB1BCA5149F09DEE4B03B8954F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AD187-C3E4-4AAA-B452-3EEA8DA29894}"/>
      </w:docPartPr>
      <w:docPartBody>
        <w:p w:rsidR="00F7268A" w:rsidRDefault="00CE2A27" w:rsidP="00CE2A27">
          <w:pPr>
            <w:pStyle w:val="BB78FB1BCA5149F09DEE4B03B8954F17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E7ED20B3614802BFAF41B2DEA0F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CE71B8-277C-4905-9024-CC96A2AD0ED8}"/>
      </w:docPartPr>
      <w:docPartBody>
        <w:p w:rsidR="00F7268A" w:rsidRDefault="00CE2A27" w:rsidP="00CE2A27">
          <w:pPr>
            <w:pStyle w:val="93E7ED20B3614802BFAF41B2DEA0F634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B78D9227BEB54F85BD25C35C6BBB0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1A10E-1D25-4723-A8E5-FE25BBEE6184}"/>
      </w:docPartPr>
      <w:docPartBody>
        <w:p w:rsidR="00F7268A" w:rsidRDefault="00CE2A27" w:rsidP="00CE2A27">
          <w:pPr>
            <w:pStyle w:val="B78D9227BEB54F85BD25C35C6BBB0357"/>
          </w:pPr>
          <w:r w:rsidRPr="00D54E85">
            <w:rPr>
              <w:rStyle w:val="PlaceholderText"/>
            </w:rPr>
            <w:t>Klik eller tryk her for at skrive tekst.</w:t>
          </w:r>
        </w:p>
      </w:docPartBody>
    </w:docPart>
    <w:docPart>
      <w:docPartPr>
        <w:name w:val="CA9E1FFD447A4997AC966F3E99012D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53D86-B095-4644-A3B9-4BB92ACD1B41}"/>
      </w:docPartPr>
      <w:docPartBody>
        <w:p w:rsidR="00F7268A" w:rsidRDefault="00CE2A27" w:rsidP="00CE2A27">
          <w:pPr>
            <w:pStyle w:val="CA9E1FFD447A4997AC966F3E99012D04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FC2D68704E4E2AAF8B06FCFE73F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D2301-0FAB-48DF-9250-DBC6B2A82A28}"/>
      </w:docPartPr>
      <w:docPartBody>
        <w:p w:rsidR="00DF4DAD" w:rsidRDefault="00F7268A" w:rsidP="00F7268A">
          <w:pPr>
            <w:pStyle w:val="93FC2D68704E4E2AAF8B06FCFE73FA2A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7D0256A8984BD29F777DD6EE89E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BDF74-294A-4645-BC9A-6F1384859475}"/>
      </w:docPartPr>
      <w:docPartBody>
        <w:p w:rsidR="00283BDD" w:rsidRDefault="00DF4DAD" w:rsidP="00DF4DAD">
          <w:pPr>
            <w:pStyle w:val="FF7D0256A8984BD29F777DD6EE89EAA4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E21086ED5D42B8A272652EAA3E84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404C0-17F1-4526-9E07-9CB55E7B59E4}"/>
      </w:docPartPr>
      <w:docPartBody>
        <w:p w:rsidR="00283BDD" w:rsidRDefault="00DF4DAD" w:rsidP="00DF4DAD">
          <w:pPr>
            <w:pStyle w:val="4DE21086ED5D42B8A272652EAA3E84B3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F8A5C86D584E2FBC35CD99FC593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0C886-5C08-4F82-A5E0-D305C85EAE5E}"/>
      </w:docPartPr>
      <w:docPartBody>
        <w:p w:rsidR="00283BDD" w:rsidRDefault="00DF4DAD" w:rsidP="00DF4DAD">
          <w:pPr>
            <w:pStyle w:val="ABF8A5C86D584E2FBC35CD99FC593E01"/>
          </w:pPr>
          <w:r w:rsidRPr="00A738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66BB5EC77246CB80F223D6F2024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958D8-5F5B-4442-BD45-0897F81A81C1}"/>
      </w:docPartPr>
      <w:docPartBody>
        <w:p w:rsidR="00283BDD" w:rsidRDefault="00DF4DAD" w:rsidP="00DF4DAD">
          <w:pPr>
            <w:pStyle w:val="2C66BB5EC77246CB80F223D6F2024470"/>
          </w:pPr>
          <w:r w:rsidRPr="00706BC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03"/>
    <w:rsid w:val="000202A0"/>
    <w:rsid w:val="00020C7B"/>
    <w:rsid w:val="000260BB"/>
    <w:rsid w:val="00026C03"/>
    <w:rsid w:val="00066805"/>
    <w:rsid w:val="000A6731"/>
    <w:rsid w:val="000F2B9C"/>
    <w:rsid w:val="00102FEE"/>
    <w:rsid w:val="00113F1C"/>
    <w:rsid w:val="00113F8A"/>
    <w:rsid w:val="001C1EF7"/>
    <w:rsid w:val="001C690C"/>
    <w:rsid w:val="001D03CD"/>
    <w:rsid w:val="001D33F3"/>
    <w:rsid w:val="001D563E"/>
    <w:rsid w:val="001E7DBC"/>
    <w:rsid w:val="001F0D00"/>
    <w:rsid w:val="00244C05"/>
    <w:rsid w:val="002509BF"/>
    <w:rsid w:val="00255E60"/>
    <w:rsid w:val="0026184D"/>
    <w:rsid w:val="00266867"/>
    <w:rsid w:val="00283BDD"/>
    <w:rsid w:val="00290699"/>
    <w:rsid w:val="002A6A1E"/>
    <w:rsid w:val="002B3DF6"/>
    <w:rsid w:val="002F2B68"/>
    <w:rsid w:val="002F5736"/>
    <w:rsid w:val="00311401"/>
    <w:rsid w:val="00311484"/>
    <w:rsid w:val="0031659B"/>
    <w:rsid w:val="00317E31"/>
    <w:rsid w:val="003243DF"/>
    <w:rsid w:val="0035493E"/>
    <w:rsid w:val="0039081A"/>
    <w:rsid w:val="003A4934"/>
    <w:rsid w:val="003A7598"/>
    <w:rsid w:val="003F3F22"/>
    <w:rsid w:val="003F462C"/>
    <w:rsid w:val="00417CB3"/>
    <w:rsid w:val="004318A8"/>
    <w:rsid w:val="00441714"/>
    <w:rsid w:val="00521E26"/>
    <w:rsid w:val="00531F42"/>
    <w:rsid w:val="00541440"/>
    <w:rsid w:val="00560179"/>
    <w:rsid w:val="00567C91"/>
    <w:rsid w:val="00577B23"/>
    <w:rsid w:val="005874D2"/>
    <w:rsid w:val="005A66AE"/>
    <w:rsid w:val="005F0F84"/>
    <w:rsid w:val="00605765"/>
    <w:rsid w:val="00620CE5"/>
    <w:rsid w:val="0063561A"/>
    <w:rsid w:val="00667A2B"/>
    <w:rsid w:val="006A3855"/>
    <w:rsid w:val="006C6748"/>
    <w:rsid w:val="006D1AA0"/>
    <w:rsid w:val="006F1CD2"/>
    <w:rsid w:val="007073D0"/>
    <w:rsid w:val="00720535"/>
    <w:rsid w:val="00725848"/>
    <w:rsid w:val="00741626"/>
    <w:rsid w:val="00751326"/>
    <w:rsid w:val="0076561E"/>
    <w:rsid w:val="00765CAA"/>
    <w:rsid w:val="00770073"/>
    <w:rsid w:val="007956A8"/>
    <w:rsid w:val="007E006F"/>
    <w:rsid w:val="00833208"/>
    <w:rsid w:val="00842E30"/>
    <w:rsid w:val="0084712D"/>
    <w:rsid w:val="00867D1B"/>
    <w:rsid w:val="00881EBB"/>
    <w:rsid w:val="00890CEF"/>
    <w:rsid w:val="00893695"/>
    <w:rsid w:val="008A7798"/>
    <w:rsid w:val="008E6AF9"/>
    <w:rsid w:val="008E72D0"/>
    <w:rsid w:val="00900989"/>
    <w:rsid w:val="00902A15"/>
    <w:rsid w:val="0090556C"/>
    <w:rsid w:val="009128A6"/>
    <w:rsid w:val="009231AB"/>
    <w:rsid w:val="00936EF7"/>
    <w:rsid w:val="009377E8"/>
    <w:rsid w:val="009458E0"/>
    <w:rsid w:val="009D2A42"/>
    <w:rsid w:val="009F310E"/>
    <w:rsid w:val="00A40C52"/>
    <w:rsid w:val="00A42BDC"/>
    <w:rsid w:val="00A70A2D"/>
    <w:rsid w:val="00A74A58"/>
    <w:rsid w:val="00AC50FB"/>
    <w:rsid w:val="00AC564C"/>
    <w:rsid w:val="00AC72BE"/>
    <w:rsid w:val="00AE3ED7"/>
    <w:rsid w:val="00AF7653"/>
    <w:rsid w:val="00B20A8E"/>
    <w:rsid w:val="00B26145"/>
    <w:rsid w:val="00B33746"/>
    <w:rsid w:val="00B546AB"/>
    <w:rsid w:val="00BE074C"/>
    <w:rsid w:val="00BE31BD"/>
    <w:rsid w:val="00BE4D4E"/>
    <w:rsid w:val="00BF174D"/>
    <w:rsid w:val="00BF2B5A"/>
    <w:rsid w:val="00BF64E0"/>
    <w:rsid w:val="00C040B3"/>
    <w:rsid w:val="00C07E6E"/>
    <w:rsid w:val="00C21226"/>
    <w:rsid w:val="00C2225B"/>
    <w:rsid w:val="00C3763E"/>
    <w:rsid w:val="00C60778"/>
    <w:rsid w:val="00C757E7"/>
    <w:rsid w:val="00C879BE"/>
    <w:rsid w:val="00CE2A27"/>
    <w:rsid w:val="00CF2E09"/>
    <w:rsid w:val="00D17428"/>
    <w:rsid w:val="00D50F6D"/>
    <w:rsid w:val="00D527B7"/>
    <w:rsid w:val="00D855FC"/>
    <w:rsid w:val="00DC2E2B"/>
    <w:rsid w:val="00DC6E86"/>
    <w:rsid w:val="00DF4DAD"/>
    <w:rsid w:val="00E42A10"/>
    <w:rsid w:val="00E51EE4"/>
    <w:rsid w:val="00E523D9"/>
    <w:rsid w:val="00E67FA6"/>
    <w:rsid w:val="00E97D18"/>
    <w:rsid w:val="00F0702D"/>
    <w:rsid w:val="00F1246A"/>
    <w:rsid w:val="00F656CB"/>
    <w:rsid w:val="00F7268A"/>
    <w:rsid w:val="00F73348"/>
    <w:rsid w:val="00F73828"/>
    <w:rsid w:val="00F83D61"/>
    <w:rsid w:val="00F9313B"/>
    <w:rsid w:val="00FA4CB8"/>
    <w:rsid w:val="00FC34CE"/>
    <w:rsid w:val="00FD0CC1"/>
    <w:rsid w:val="00FE3F4D"/>
    <w:rsid w:val="00FF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4DAD"/>
    <w:rPr>
      <w:color w:val="666666"/>
    </w:rPr>
  </w:style>
  <w:style w:type="paragraph" w:customStyle="1" w:styleId="60155A4394A546C986192963CAFCBF04">
    <w:name w:val="60155A4394A546C986192963CAFCBF04"/>
    <w:rsid w:val="00CE2A27"/>
  </w:style>
  <w:style w:type="paragraph" w:customStyle="1" w:styleId="A7782D92540646DABCD237794FA55664">
    <w:name w:val="A7782D92540646DABCD237794FA55664"/>
    <w:rsid w:val="00CE2A27"/>
  </w:style>
  <w:style w:type="paragraph" w:customStyle="1" w:styleId="C92B418AC6454B758B0D00133CA60211">
    <w:name w:val="C92B418AC6454B758B0D00133CA60211"/>
    <w:rsid w:val="00CE2A27"/>
  </w:style>
  <w:style w:type="paragraph" w:customStyle="1" w:styleId="E20BB3F719634B4EB4EAF8DCCF2CAB6E">
    <w:name w:val="E20BB3F719634B4EB4EAF8DCCF2CAB6E"/>
    <w:rsid w:val="00CE2A27"/>
  </w:style>
  <w:style w:type="paragraph" w:customStyle="1" w:styleId="BC44B3A309A247D7A2AE65FD7588698D">
    <w:name w:val="BC44B3A309A247D7A2AE65FD7588698D"/>
    <w:rsid w:val="00CE2A27"/>
  </w:style>
  <w:style w:type="paragraph" w:customStyle="1" w:styleId="1C2F96E52BDE4640A92E3227A6356518">
    <w:name w:val="1C2F96E52BDE4640A92E3227A6356518"/>
    <w:rsid w:val="00CE2A27"/>
  </w:style>
  <w:style w:type="paragraph" w:customStyle="1" w:styleId="D1DB6962AEEA41C38B85860CB95941C3">
    <w:name w:val="D1DB6962AEEA41C38B85860CB95941C3"/>
    <w:rsid w:val="00CE2A27"/>
  </w:style>
  <w:style w:type="paragraph" w:customStyle="1" w:styleId="857D980557F340059E0C2BDD0CE921CC">
    <w:name w:val="857D980557F340059E0C2BDD0CE921CC"/>
    <w:rsid w:val="00CE2A27"/>
  </w:style>
  <w:style w:type="paragraph" w:customStyle="1" w:styleId="FD9B16F9945640219ADBD595943791E1">
    <w:name w:val="FD9B16F9945640219ADBD595943791E1"/>
    <w:rsid w:val="00CE2A27"/>
  </w:style>
  <w:style w:type="paragraph" w:customStyle="1" w:styleId="8648FF96234C4A018C5724D0157844EB">
    <w:name w:val="8648FF96234C4A018C5724D0157844EB"/>
    <w:rsid w:val="00CE2A27"/>
  </w:style>
  <w:style w:type="paragraph" w:customStyle="1" w:styleId="3165C9EAEC4F4A9B8CEF774E6BD332EB">
    <w:name w:val="3165C9EAEC4F4A9B8CEF774E6BD332EB"/>
    <w:rsid w:val="00CE2A27"/>
  </w:style>
  <w:style w:type="paragraph" w:customStyle="1" w:styleId="7C2711B5BBEF4A578C861C2239E82269">
    <w:name w:val="7C2711B5BBEF4A578C861C2239E82269"/>
    <w:rsid w:val="00CE2A27"/>
  </w:style>
  <w:style w:type="paragraph" w:customStyle="1" w:styleId="F36EAC90D46746EDBFDDE9A5243F112D">
    <w:name w:val="F36EAC90D46746EDBFDDE9A5243F112D"/>
    <w:rsid w:val="00CE2A27"/>
  </w:style>
  <w:style w:type="paragraph" w:customStyle="1" w:styleId="B62181B43AD2425FBE8E0A4246FC8717">
    <w:name w:val="B62181B43AD2425FBE8E0A4246FC8717"/>
    <w:rsid w:val="00255E60"/>
  </w:style>
  <w:style w:type="paragraph" w:customStyle="1" w:styleId="7D0ED8F9FB274A7987E5102A300CA8CA">
    <w:name w:val="7D0ED8F9FB274A7987E5102A300CA8CA"/>
    <w:rsid w:val="00255E60"/>
  </w:style>
  <w:style w:type="paragraph" w:customStyle="1" w:styleId="416B7FB5D0904C5BA1E689DE9DE39F9E">
    <w:name w:val="416B7FB5D0904C5BA1E689DE9DE39F9E"/>
    <w:rsid w:val="00255E60"/>
  </w:style>
  <w:style w:type="paragraph" w:customStyle="1" w:styleId="BA8EE40C6A524B3C993FA46A3009A5E0">
    <w:name w:val="BA8EE40C6A524B3C993FA46A3009A5E0"/>
    <w:rsid w:val="00255E60"/>
  </w:style>
  <w:style w:type="paragraph" w:customStyle="1" w:styleId="E18040F82B8B4B9AA9F231D2982339DE">
    <w:name w:val="E18040F82B8B4B9AA9F231D2982339DE"/>
    <w:rsid w:val="00255E60"/>
  </w:style>
  <w:style w:type="paragraph" w:customStyle="1" w:styleId="99476979E68D47D8A0F513F4E5EBD730">
    <w:name w:val="99476979E68D47D8A0F513F4E5EBD730"/>
    <w:rsid w:val="00893695"/>
  </w:style>
  <w:style w:type="paragraph" w:customStyle="1" w:styleId="2A2A329835F947A1B9599BFCF6B026B8">
    <w:name w:val="2A2A329835F947A1B9599BFCF6B026B8"/>
    <w:rsid w:val="00893695"/>
  </w:style>
  <w:style w:type="paragraph" w:customStyle="1" w:styleId="19892FF6B3944225916EAD80BD8AE52A">
    <w:name w:val="19892FF6B3944225916EAD80BD8AE52A"/>
    <w:rsid w:val="00DC2E2B"/>
  </w:style>
  <w:style w:type="paragraph" w:customStyle="1" w:styleId="BE5BF4D76A974F86B0A274840B52559A">
    <w:name w:val="BE5BF4D76A974F86B0A274840B52559A"/>
    <w:rsid w:val="00DC2E2B"/>
  </w:style>
  <w:style w:type="paragraph" w:customStyle="1" w:styleId="B6BCEDE3F8764D7EB9A1036807DDF7A8">
    <w:name w:val="B6BCEDE3F8764D7EB9A1036807DDF7A8"/>
    <w:rsid w:val="00DC2E2B"/>
  </w:style>
  <w:style w:type="paragraph" w:customStyle="1" w:styleId="7C8F131FBE1F4347BC1486F174A8E5E3">
    <w:name w:val="7C8F131FBE1F4347BC1486F174A8E5E3"/>
    <w:rsid w:val="00DC2E2B"/>
  </w:style>
  <w:style w:type="paragraph" w:customStyle="1" w:styleId="10DBE63479F64B4A889C3C9BFD2A6D72">
    <w:name w:val="10DBE63479F64B4A889C3C9BFD2A6D72"/>
    <w:rsid w:val="00DC2E2B"/>
  </w:style>
  <w:style w:type="paragraph" w:customStyle="1" w:styleId="9459E83DAC6847A78454B0A8B6496350">
    <w:name w:val="9459E83DAC6847A78454B0A8B6496350"/>
    <w:rsid w:val="00DC2E2B"/>
  </w:style>
  <w:style w:type="paragraph" w:customStyle="1" w:styleId="BD117D2BD6824ED68A3D3293DE66643C">
    <w:name w:val="BD117D2BD6824ED68A3D3293DE66643C"/>
    <w:rsid w:val="00DC2E2B"/>
  </w:style>
  <w:style w:type="paragraph" w:customStyle="1" w:styleId="33B89C5D5BF044D2B076E14386866B7D">
    <w:name w:val="33B89C5D5BF044D2B076E14386866B7D"/>
    <w:rsid w:val="00DC2E2B"/>
  </w:style>
  <w:style w:type="paragraph" w:customStyle="1" w:styleId="6937EF46696540FD83DB565E5A4EB89E">
    <w:name w:val="6937EF46696540FD83DB565E5A4EB89E"/>
    <w:rsid w:val="00DC2E2B"/>
  </w:style>
  <w:style w:type="paragraph" w:customStyle="1" w:styleId="46F89A24987246DABFA8567A07BEC95E">
    <w:name w:val="46F89A24987246DABFA8567A07BEC95E"/>
    <w:rsid w:val="00CE2A27"/>
  </w:style>
  <w:style w:type="paragraph" w:customStyle="1" w:styleId="7F3D3AAA14A64D19947A1ED51A53C17F">
    <w:name w:val="7F3D3AAA14A64D19947A1ED51A53C17F"/>
    <w:rsid w:val="00CE2A27"/>
  </w:style>
  <w:style w:type="paragraph" w:customStyle="1" w:styleId="80A6247E8CE14258BD8BCA3852574D7C">
    <w:name w:val="80A6247E8CE14258BD8BCA3852574D7C"/>
    <w:rsid w:val="00CE2A27"/>
  </w:style>
  <w:style w:type="paragraph" w:customStyle="1" w:styleId="B8940095D58340D2951D44DDE1FE4A9F">
    <w:name w:val="B8940095D58340D2951D44DDE1FE4A9F"/>
    <w:rsid w:val="00CE2A27"/>
  </w:style>
  <w:style w:type="paragraph" w:customStyle="1" w:styleId="036035385F1249FFB49EAD09C8FB6556">
    <w:name w:val="036035385F1249FFB49EAD09C8FB6556"/>
    <w:rsid w:val="00CE2A27"/>
  </w:style>
  <w:style w:type="paragraph" w:customStyle="1" w:styleId="F639326FDFA148E3A5B12A23406CB5F0">
    <w:name w:val="F639326FDFA148E3A5B12A23406CB5F0"/>
    <w:rsid w:val="00CE2A27"/>
  </w:style>
  <w:style w:type="paragraph" w:customStyle="1" w:styleId="1E76683E4E5C408F98FE61CD798A11BE">
    <w:name w:val="1E76683E4E5C408F98FE61CD798A11BE"/>
    <w:rsid w:val="00CE2A27"/>
  </w:style>
  <w:style w:type="paragraph" w:customStyle="1" w:styleId="98FF9D2B690B428999EBBE43035E8128">
    <w:name w:val="98FF9D2B690B428999EBBE43035E8128"/>
    <w:rsid w:val="00CE2A27"/>
  </w:style>
  <w:style w:type="paragraph" w:customStyle="1" w:styleId="B5ACB0E4327E47CEA63DFDA4BE6295EF">
    <w:name w:val="B5ACB0E4327E47CEA63DFDA4BE6295EF"/>
    <w:rsid w:val="00CE2A27"/>
  </w:style>
  <w:style w:type="paragraph" w:customStyle="1" w:styleId="7DA48B305BB44ABC96C39F41595A7E9D">
    <w:name w:val="7DA48B305BB44ABC96C39F41595A7E9D"/>
    <w:rsid w:val="00CE2A27"/>
  </w:style>
  <w:style w:type="paragraph" w:customStyle="1" w:styleId="B4A425B1CE6B4EA0B98662A8579AC35F">
    <w:name w:val="B4A425B1CE6B4EA0B98662A8579AC35F"/>
    <w:rsid w:val="00CE2A27"/>
  </w:style>
  <w:style w:type="paragraph" w:customStyle="1" w:styleId="F4C688EB3CEF4B68950B4DAF91AE79AD">
    <w:name w:val="F4C688EB3CEF4B68950B4DAF91AE79AD"/>
    <w:rsid w:val="00CE2A27"/>
  </w:style>
  <w:style w:type="paragraph" w:customStyle="1" w:styleId="858F351521DF4288BC6DE84699C419B3">
    <w:name w:val="858F351521DF4288BC6DE84699C419B3"/>
    <w:rsid w:val="00CE2A27"/>
  </w:style>
  <w:style w:type="paragraph" w:customStyle="1" w:styleId="428D3C4CCBDB485A8D59B969546424A7">
    <w:name w:val="428D3C4CCBDB485A8D59B969546424A7"/>
    <w:rsid w:val="00CE2A27"/>
  </w:style>
  <w:style w:type="paragraph" w:customStyle="1" w:styleId="E2D4A4A48373468D8032ECB70840F86C">
    <w:name w:val="E2D4A4A48373468D8032ECB70840F86C"/>
    <w:rsid w:val="00CE2A27"/>
  </w:style>
  <w:style w:type="paragraph" w:customStyle="1" w:styleId="BB78FB1BCA5149F09DEE4B03B8954F17">
    <w:name w:val="BB78FB1BCA5149F09DEE4B03B8954F17"/>
    <w:rsid w:val="00CE2A27"/>
  </w:style>
  <w:style w:type="paragraph" w:customStyle="1" w:styleId="93E7ED20B3614802BFAF41B2DEA0F634">
    <w:name w:val="93E7ED20B3614802BFAF41B2DEA0F634"/>
    <w:rsid w:val="00CE2A27"/>
  </w:style>
  <w:style w:type="paragraph" w:customStyle="1" w:styleId="B78D9227BEB54F85BD25C35C6BBB0357">
    <w:name w:val="B78D9227BEB54F85BD25C35C6BBB0357"/>
    <w:rsid w:val="00CE2A27"/>
  </w:style>
  <w:style w:type="paragraph" w:customStyle="1" w:styleId="3C2F18A32491414C83AE774232257758">
    <w:name w:val="3C2F18A32491414C83AE774232257758"/>
    <w:rsid w:val="00CE2A27"/>
  </w:style>
  <w:style w:type="paragraph" w:customStyle="1" w:styleId="3B469AEE56F34E54B6E3B85BD7FFC416">
    <w:name w:val="3B469AEE56F34E54B6E3B85BD7FFC416"/>
    <w:rsid w:val="00CE2A27"/>
  </w:style>
  <w:style w:type="paragraph" w:customStyle="1" w:styleId="CA9E1FFD447A4997AC966F3E99012D04">
    <w:name w:val="CA9E1FFD447A4997AC966F3E99012D04"/>
    <w:rsid w:val="00CE2A27"/>
  </w:style>
  <w:style w:type="paragraph" w:customStyle="1" w:styleId="A346B087F6ED4C3FB40BBC9FEAF343D0">
    <w:name w:val="A346B087F6ED4C3FB40BBC9FEAF343D0"/>
    <w:rsid w:val="00CE2A27"/>
  </w:style>
  <w:style w:type="paragraph" w:customStyle="1" w:styleId="2E0194DBD2B44DC994A8B6303FB5D790">
    <w:name w:val="2E0194DBD2B44DC994A8B6303FB5D790"/>
    <w:rsid w:val="00CE2A27"/>
  </w:style>
  <w:style w:type="paragraph" w:customStyle="1" w:styleId="93FC2D68704E4E2AAF8B06FCFE73FA2A">
    <w:name w:val="93FC2D68704E4E2AAF8B06FCFE73FA2A"/>
    <w:rsid w:val="00F7268A"/>
  </w:style>
  <w:style w:type="paragraph" w:customStyle="1" w:styleId="FF7D0256A8984BD29F777DD6EE89EAA4">
    <w:name w:val="FF7D0256A8984BD29F777DD6EE89EAA4"/>
    <w:rsid w:val="00DF4DAD"/>
  </w:style>
  <w:style w:type="paragraph" w:customStyle="1" w:styleId="4DE21086ED5D42B8A272652EAA3E84B3">
    <w:name w:val="4DE21086ED5D42B8A272652EAA3E84B3"/>
    <w:rsid w:val="00DF4DAD"/>
  </w:style>
  <w:style w:type="paragraph" w:customStyle="1" w:styleId="ABF8A5C86D584E2FBC35CD99FC593E01">
    <w:name w:val="ABF8A5C86D584E2FBC35CD99FC593E01"/>
    <w:rsid w:val="00DF4DAD"/>
  </w:style>
  <w:style w:type="paragraph" w:customStyle="1" w:styleId="3405CAF546954E719E4429247F06AE9A">
    <w:name w:val="3405CAF546954E719E4429247F06AE9A"/>
    <w:rsid w:val="00DF4DAD"/>
  </w:style>
  <w:style w:type="paragraph" w:customStyle="1" w:styleId="2C66BB5EC77246CB80F223D6F2024470">
    <w:name w:val="2C66BB5EC77246CB80F223D6F2024470"/>
    <w:rsid w:val="00DF4D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625876-EE79-4180-A632-8CFB4BF31E3A}">
  <we:reference id="wa200009156" version="1.0.0.5" store="en-US" storeType="OMEX"/>
  <we:alternateReferences>
    <we:reference id="WA200009156" version="1.0.0.5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79526-4D1A-40E9-8DD9-C8C0D611AE53}">
  <ds:schemaRefs>
    <ds:schemaRef ds:uri="urn:microsoft-dynamics-nav/reports/Qlty_Non_Conformance/20403/"/>
  </ds:schemaRefs>
</ds:datastoreItem>
</file>

<file path=customXml/itemProps2.xml><?xml version="1.0" encoding="utf-8"?>
<ds:datastoreItem xmlns:ds="http://schemas.openxmlformats.org/officeDocument/2006/customXml" ds:itemID="{03338322-50AA-4232-92FE-5DECCA57D474}">
  <ds:schemaRefs>
    <ds:schemaRef ds:uri="urn:microsoft-dynamics-businesscentral/internal/extended/reports/Qlty_Non_Conformance/20403/"/>
  </ds:schemaRefs>
</ds:datastoreItem>
</file>

<file path=customXml/itemProps3.xml><?xml version="1.0" encoding="utf-8"?>
<ds:datastoreItem xmlns:ds="http://schemas.openxmlformats.org/officeDocument/2006/customXml" ds:itemID="{17CE75AC-9DC5-435C-A40B-AC945788E8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BC Default _ theme.dotx</Template>
  <TotalTime>339</TotalTime>
  <Pages>1</Pages>
  <Words>31</Words>
  <Characters>619</Characters>
  <Application>Microsoft Office Word</Application>
  <DocSecurity>0</DocSecurity>
  <Lines>68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Dusan Jakovljevic</cp:lastModifiedBy>
  <cp:revision>209</cp:revision>
  <dcterms:created xsi:type="dcterms:W3CDTF">2026-03-13T07:35:00Z</dcterms:created>
  <dcterms:modified xsi:type="dcterms:W3CDTF">2026-05-21T09:59:00Z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