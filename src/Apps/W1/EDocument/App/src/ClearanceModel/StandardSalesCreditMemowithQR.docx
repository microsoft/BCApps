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4996EBD0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744F91A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C155627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133E05" w14:paraId="6295F048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E155A4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089F4E9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B120FCA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2FF1AB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356FC1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26D3FB08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EF4A7E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AD92100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54E58B84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52297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40D7F9D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4FB7C3A8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5262CDC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93A89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7F0778DF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7D9E836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DAE33D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24B5F149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CB504F0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278B43D4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2F64C1E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2759B40" w14:textId="77777777">
        <w:sdt>
          <w:sdtPr>
            <w:rPr>
              <w:lang w:val="da-DK"/>
            </w:rPr>
            <w:alias w:val="#Nav: /Header/YourReference_Lbl"/>
            <w:tag w:val="#Nav: Standard_Sales_Credit_Memo/1307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/1307/'" w:xpath="/ns0:NavWordReportXmlPart[1]/ns0:Header[1]/ns0:YourReference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DD3097D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Credit_Memo/1307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/1307/'" w:xpath="/ns0:NavWordReportXmlPart[1]/ns0:Header[1]/ns0:SalesPersonBlank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4200482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B59D20E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FDC5353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68ECA6F5" w14:textId="77777777">
        <w:sdt>
          <w:sdtPr>
            <w:alias w:val="#Nav: /Header/YourReference"/>
            <w:tag w:val="#Nav: Standard_Sales_Credit_Memo/1307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/1307/'" w:xpath="/ns0:NavWordReportXmlPart[1]/ns0:Header[1]/ns0:YourReferenc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4D1C915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F1BF49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E82DCB0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4D58F64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1351379648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E2DF282D-C183-47A3-91D1-8B90BDB0DF4A}"/>
        <w:text/>
      </w:sdtPr>
      <w:sdtContent>
        <w:p w:rsidR="00133E05" w:rsidP="00133E05" w:rsidRDefault="00D8767D" w14:paraId="59CDE270" w14:textId="5A617F12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133E05" w14:paraId="2E7B69BA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E2DF282D-C183-47A3-91D1-8B90BDB0DF4A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A74CFEF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E2DF282D-C183-47A3-91D1-8B90BDB0DF4A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7E59D737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E2DF282D-C183-47A3-91D1-8B90BDB0DF4A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7A25F8D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E2DF282D-C183-47A3-91D1-8B90BDB0DF4A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0B3886C2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12966E7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E2DF282D-C183-47A3-91D1-8B90BDB0DF4A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01952C1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5688896F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E2DF282D-C183-47A3-91D1-8B90BDB0DF4A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F0D4090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4A72BAF7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01C65F76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F93CFCC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7497AD08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79D609A2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233C8443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63AAD448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2B9EB51C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0296BCA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6BD119F4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4FDD8F1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 " w:xpath="/ns0:NavWordReportXmlPart[1]/ns0:Header[1]/ns0:Line" w:storeItemID="{E2DF282D-C183-47A3-91D1-8B90BDB0DF4A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42E8DF66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E2DF282D-C183-47A3-91D1-8B90BDB0DF4A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253981" w:rsidRDefault="00133E05" w14:paraId="3248F501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2DF282D-C183-47A3-91D1-8B90BDB0DF4A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253981" w:rsidRDefault="00133E05" w14:paraId="33EBF79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E2DF282D-C183-47A3-91D1-8B90BDB0DF4A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253981" w:rsidRDefault="00133E05" w14:paraId="7E87211E" w14:textId="77777777">
                        <w:r w:rsidRPr="00133E05">
                          <w:t>ShipmentDate_Line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E2DF282D-C183-47A3-91D1-8B90BDB0DF4A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253981" w:rsidRDefault="00133E05" w14:paraId="210E68FF" w14:textId="77777777">
                        <w:pPr>
                          <w:jc w:val="right"/>
                        </w:pPr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E2DF282D-C183-47A3-91D1-8B90BDB0DF4A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253981" w:rsidRDefault="00133E05" w14:paraId="40DEC418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E2DF282D-C183-47A3-91D1-8B90BDB0DF4A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253981" w:rsidRDefault="00133E05" w14:paraId="3D15B52B" w14:textId="77777777">
                        <w:pPr>
                          <w:jc w:val="right"/>
                        </w:pPr>
                        <w:r w:rsidRPr="00133E0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E2DF282D-C183-47A3-91D1-8B90BDB0DF4A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253981" w:rsidRDefault="00133E05" w14:paraId="04D41468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E2DF282D-C183-47A3-91D1-8B90BDB0DF4A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253981" w:rsidRDefault="00133E05" w14:paraId="571F8ED4" w14:textId="77777777">
                        <w:pPr>
                          <w:jc w:val="right"/>
                        </w:pPr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253981" w:rsidRDefault="00133E05" w14:paraId="70B74BEE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68F5F29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7ACF224B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7639A11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431A841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B499727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138B399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774EB4F1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218082E1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A29C46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F5FCAD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 " w:xpath="/ns0:NavWordReportXmlPart[1]/ns0:Header[1]/ns0:ReportTotalsLine" w:storeItemID="{E2DF282D-C183-47A3-91D1-8B90BDB0DF4A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7CA6C5E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3E67C207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2D8B4B1B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53CD060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7B6C1ADE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7D4FB3E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2DF282D-C183-47A3-91D1-8B90BDB0DF4A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253981" w:rsidRDefault="00133E05" w14:paraId="75B67FE8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253981" w:rsidRDefault="00133E05" w14:paraId="7555EE60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74967992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2502C71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69DBD83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1C7C2ED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31DEFCE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E859BCA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36B641B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903DF34" w14:textId="77777777">
            <w:pPr>
              <w:pStyle w:val="NoSpacing"/>
            </w:pPr>
          </w:p>
        </w:tc>
      </w:tr>
      <w:tr w:rsidRPr="00133E05" w:rsidR="00DF6462" w:rsidTr="00873B21" w14:paraId="29F395E1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4BC2D24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0C098134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63AE5D16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33613D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3CA4332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E2DF282D-C183-47A3-91D1-8B90BDB0DF4A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024BA91B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2BA311E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00C9AEFC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/1307"/>
          <w:id w:val="1234901919"/>
          <w15:dataBinding w:prefixMappings="xmlns:ns0='urn:microsoft-dynamics-nav/reports/Standard_Sales_Credit_Memo/1307/' 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:rsidTr="008A7D4E" w14:paraId="2BE81007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/1307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53981" w:rsidRDefault="008A7D4E" w14:paraId="544AAFA5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/1307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53981" w:rsidRDefault="008A7D4E" w14:paraId="50412C53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/1307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53981" w:rsidRDefault="008A7D4E" w14:paraId="6F4E5A38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8A7D4E" w:rsidTr="008A7D4E" w14:paraId="50B7E55B" w14:textId="77777777">
                <w:trPr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0BBB5C9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8A7D4E" w:rsidP="00090494" w:rsidRDefault="008A7D4E" w14:paraId="3C39A04F" w14:textId="12CFAE1B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9C7CAB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sdt>
      <w:sdtPr>
        <w:id w:val="353926960"/>
        <w:placeholder>
          <w:docPart w:val="DefaultPlaceholder_-1854013440"/>
        </w:placeholder>
        <w:dataBinding w:prefixMappings="xmlns:ns0='urn:microsoft-dynamics-nav/reports/Standard_Sales_Credit_Memo/1307/' " w:xpath="/ns0:NavWordReportXmlPart[1]/ns0:Header[1]/ns0:QR_Code_Image_Lbl[1]" w:storeItemID="{E2DF282D-C183-47A3-91D1-8B90BDB0DF4A}"/>
        <w:text/>
        <w:alias w:val="#Nav: /Header/QR_Code_Image_Lbl"/>
        <w:tag w:val="#Nav: Standard_Sales_Credit_Memo/1307"/>
      </w:sdtPr>
      <w:sdtContent>
        <w:p w:rsidR="00253981" w:rsidP="00133E05" w:rsidRDefault="00253981" w14:paraId="248B1921" w14:textId="559AA666">
          <w:proofErr w:type="spellStart"/>
          <w:r>
            <w:t>QR_Code_Image_Lbl</w:t>
          </w:r>
          <w:proofErr w:type="spellEnd"/>
        </w:p>
      </w:sdtContent>
    </w:sdt>
    <w:p w:rsidRPr="00133E05" w:rsidR="007A68B4" w:rsidP="00133E05" w:rsidRDefault="00253981" w14:paraId="39E6B3F8" w14:textId="7845B058">
      <w:sdt>
        <w:sdtPr>
          <w:id w:val="1496836303"/>
          <w:showingPlcHdr/>
          <w:dataBinding w:prefixMappings="xmlns:ns0='urn:microsoft-dynamics-nav/reports/Standard_Sales_Credit_Memo/1307/' " w:xpath="/ns0:NavWordReportXmlPart[1]/ns0:Header[1]/ns0:QR_Code_Image[1]" w:storeItemID="{E2DF282D-C183-47A3-91D1-8B90BDB0DF4A}"/>
          <w:picture/>
          <w:alias w:val="#Nav: /Header/QR_Code_Image"/>
          <w:tag w:val="#Nav: Standard_Sales_Credit_Memo/1307"/>
        </w:sdtPr>
        <w:sdtContent>
          <w:r>
            <w:rPr>
              <w:noProof/>
            </w:rPr>
            <w:drawing>
              <wp:inline distT="0" distB="0" distL="0" distR="0" wp14:anchorId="485EAB3A" wp14:editId="068D6B2B">
                <wp:extent cx="617517" cy="617517"/>
                <wp:effectExtent l="0" t="0" r="1905" b="1905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7517" cy="617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ectPr w:rsidRPr="00133E05" w:rsidR="007A68B4" w:rsidSect="007827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7C36" w:rsidP="00E40C63" w:rsidRDefault="00F67C36" w14:paraId="14568D97" w14:textId="77777777">
      <w:pPr>
        <w:spacing w:after="0"/>
      </w:pPr>
      <w:r>
        <w:separator/>
      </w:r>
    </w:p>
  </w:endnote>
  <w:endnote w:type="continuationSeparator" w:id="0">
    <w:p w:rsidR="00F67C36" w:rsidP="00E40C63" w:rsidRDefault="00F67C36" w14:paraId="4697460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767D" w:rsidRDefault="00D8767D" w14:paraId="3125606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1AAF625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3DFF3392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026A3572" w14:textId="77777777"/>
      </w:tc>
      <w:tc>
        <w:tcPr>
          <w:tcW w:w="1250" w:type="pct"/>
        </w:tcPr>
        <w:p w:rsidRPr="00873B21" w:rsidR="00873B21" w:rsidP="00873B21" w:rsidRDefault="00873B21" w14:paraId="3F90FBE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81BB9B0" w14:textId="77777777"/>
      </w:tc>
    </w:tr>
    <w:tr w:rsidR="00873B21" w:rsidTr="00782744" w14:paraId="471244C4" w14:textId="77777777">
      <w:sdt>
        <w:sdt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55C6F6F" w14:textId="77777777">
              <w:pPr>
                <w:pStyle w:val="Heading2"/>
              </w:pPr>
              <w:proofErr w:type="spellStart"/>
              <w:r w:rsidRPr="00873B21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Header_Lbl"/>
          <w:tag w:val="#Nav: Standard_Sales_Credit_Memo/1307"/>
          <w:id w:val="1527454957"/>
          <w:placeholder>
            <w:docPart w:val="C3210B833066458281C5B754EF76F2B7"/>
          </w:placeholder>
          <w:dataBinding w:prefixMappings="xmlns:ns0='urn:microsoft-dynamics-nav/reports/Standard_Sales_Credit_Memo/1307/'" w:xpath="/ns0:NavWordReportXmlPart[1]/ns0:Header[1]/ns0:HomePage_Header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62BC845" w14:textId="77777777">
              <w:pPr>
                <w:pStyle w:val="Heading2"/>
              </w:pPr>
              <w:proofErr w:type="spellStart"/>
              <w:r w:rsidRPr="00873B21">
                <w:t>HomePage_Header_Lbl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68AEDBD3" w14:textId="77777777">
              <w:pPr>
                <w:pStyle w:val="Heading2"/>
              </w:pPr>
              <w:proofErr w:type="spellStart"/>
              <w:r w:rsidRPr="00873B21">
                <w:t>CompanyPhoneNo_Lbl</w:t>
              </w:r>
              <w:proofErr w:type="spellEnd"/>
            </w:p>
          </w:tc>
        </w:sdtContent>
      </w:sdt>
      <w:sdt>
        <w:sdtPr>
          <w:alias w:val="#Nav: /Header/EMail_Header_Lbl"/>
          <w:tag w:val="#Nav: Standard_Sales_Credit_Memo/1307"/>
          <w:id w:val="-1185281276"/>
          <w:placeholder>
            <w:docPart w:val="D3BE26172F654C338E99A8469E4E4B79"/>
          </w:placeholder>
          <w:dataBinding w:prefixMappings="xmlns:ns0='urn:microsoft-dynamics-nav/reports/Standard_Sales_Credit_Memo/1307/'" w:xpath="/ns0:NavWordReportXmlPart[1]/ns0:Header[1]/ns0:EMail_Header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73428EA" w14:textId="77777777">
              <w:pPr>
                <w:pStyle w:val="Heading2"/>
              </w:pPr>
              <w:proofErr w:type="spellStart"/>
              <w:r w:rsidRPr="00873B21">
                <w:t>EMail_Header_Lbl</w:t>
              </w:r>
              <w:proofErr w:type="spellEnd"/>
            </w:p>
          </w:tc>
        </w:sdtContent>
      </w:sdt>
    </w:tr>
    <w:tr w:rsidR="00873B21" w:rsidTr="00782744" w14:paraId="709AE86F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22E4F00B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3D98B7F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BC9552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5D3FCE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C0A6C4" w14:textId="77777777">
      <w:sdt>
        <w:sdt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1D3F073" w14:textId="77777777">
              <w:pPr>
                <w:pStyle w:val="Heading2"/>
              </w:pPr>
              <w:proofErr w:type="spellStart"/>
              <w:r w:rsidRPr="00873B21"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3ABC24A6" w14:textId="77777777">
              <w:pPr>
                <w:pStyle w:val="Heading2"/>
              </w:pPr>
              <w:proofErr w:type="spellStart"/>
              <w:r w:rsidRPr="00873B21"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ED6C8F9" w14:textId="77777777">
              <w:pPr>
                <w:pStyle w:val="Heading2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70E8F309" w14:textId="77777777">
              <w:pPr>
                <w:pStyle w:val="Heading2"/>
              </w:pPr>
              <w:proofErr w:type="spellStart"/>
              <w:r w:rsidRPr="00873B21">
                <w:t>CompanyGiroNo_Lbl</w:t>
              </w:r>
              <w:proofErr w:type="spellEnd"/>
            </w:p>
          </w:tc>
        </w:sdtContent>
      </w:sdt>
    </w:tr>
    <w:tr w:rsidR="00873B21" w:rsidTr="00782744" w14:paraId="51B3B87D" w14:textId="77777777">
      <w:tc>
        <w:tcPr>
          <w:tcW w:w="1250" w:type="pct"/>
        </w:tcPr>
        <w:p w:rsidR="00873B21" w:rsidP="00873B21" w:rsidRDefault="00000000" w14:paraId="00CA88D8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E2DF282D-C183-47A3-91D1-8B90BDB0DF4A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E2DF282D-C183-47A3-91D1-8B90BDB0DF4A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74F07F90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95AA0E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34DB074C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6B970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7C36" w:rsidP="00E40C63" w:rsidRDefault="00F67C36" w14:paraId="08E0A331" w14:textId="77777777">
      <w:pPr>
        <w:spacing w:after="0"/>
      </w:pPr>
      <w:r>
        <w:separator/>
      </w:r>
    </w:p>
  </w:footnote>
  <w:footnote w:type="continuationSeparator" w:id="0">
    <w:p w:rsidR="00F67C36" w:rsidP="00E40C63" w:rsidRDefault="00F67C36" w14:paraId="5987662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767D" w:rsidRDefault="00D8767D" w14:paraId="737F4F6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/1307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4D6C450C" w14:textId="77777777">
      <w:tc>
        <w:tcPr>
          <w:tcW w:w="5098" w:type="dxa"/>
        </w:tcPr>
        <w:p w:rsidRPr="0026269B" w:rsidR="00DF6462" w:rsidP="00DF6462" w:rsidRDefault="00000000" w14:paraId="4FBC143F" w14:textId="77777777">
          <w:pPr>
            <w:pStyle w:val="Title"/>
          </w:pPr>
          <w:sdt>
            <w:sdtPr>
              <w:alias w:val="#Nav: /Header/DocumentTitle_Lbl"/>
              <w:tag w:val="#Nav: Standard_Sales_Credit_Memo/1307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DF6462" w:rsidR="00DF6462"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000000" w14:paraId="7D618BCD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223D2C4A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8A7D4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8A7D4E">
            <w:rPr>
              <w:noProof/>
            </w:rPr>
            <w:t>1</w:t>
          </w:r>
          <w:r w:rsidR="00E54AFA">
            <w:rPr>
              <w:noProof/>
            </w:rPr>
            <w:fldChar w:fldCharType="end"/>
          </w:r>
        </w:p>
        <w:p w:rsidR="00DF6462" w:rsidRDefault="00DF6462" w14:paraId="1FD8CD4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E2DF282D-C183-47A3-91D1-8B90BDB0DF4A}"/>
            <w:picture/>
          </w:sdtPr>
          <w:sdtContent>
            <w:p w:rsidR="00DF6462" w:rsidP="00782744" w:rsidRDefault="00DF6462" w14:paraId="5B46FD32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35CE07FD" wp14:editId="3C155066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4DA1CE0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90494"/>
    <w:rsid w:val="000A665A"/>
    <w:rsid w:val="000D5A6D"/>
    <w:rsid w:val="000E071F"/>
    <w:rsid w:val="000E4368"/>
    <w:rsid w:val="00103846"/>
    <w:rsid w:val="0010706B"/>
    <w:rsid w:val="0011793B"/>
    <w:rsid w:val="00126D5A"/>
    <w:rsid w:val="00133E05"/>
    <w:rsid w:val="00134A71"/>
    <w:rsid w:val="00151C73"/>
    <w:rsid w:val="001621D9"/>
    <w:rsid w:val="001A10DB"/>
    <w:rsid w:val="001B793C"/>
    <w:rsid w:val="001D1CE2"/>
    <w:rsid w:val="001D20FA"/>
    <w:rsid w:val="001D6807"/>
    <w:rsid w:val="0020108A"/>
    <w:rsid w:val="00203E85"/>
    <w:rsid w:val="00235CA0"/>
    <w:rsid w:val="00245B0E"/>
    <w:rsid w:val="00253981"/>
    <w:rsid w:val="00261876"/>
    <w:rsid w:val="0026269B"/>
    <w:rsid w:val="002669DB"/>
    <w:rsid w:val="00273BA9"/>
    <w:rsid w:val="0029628E"/>
    <w:rsid w:val="002A29DF"/>
    <w:rsid w:val="002A382C"/>
    <w:rsid w:val="002B6B46"/>
    <w:rsid w:val="002E0ECA"/>
    <w:rsid w:val="002E2A56"/>
    <w:rsid w:val="00337723"/>
    <w:rsid w:val="00355E20"/>
    <w:rsid w:val="00374316"/>
    <w:rsid w:val="0038349C"/>
    <w:rsid w:val="00394029"/>
    <w:rsid w:val="003A31D7"/>
    <w:rsid w:val="003A7D25"/>
    <w:rsid w:val="003A7E69"/>
    <w:rsid w:val="003B1D59"/>
    <w:rsid w:val="003D120B"/>
    <w:rsid w:val="003D4B80"/>
    <w:rsid w:val="003E2178"/>
    <w:rsid w:val="003F77E2"/>
    <w:rsid w:val="00416D70"/>
    <w:rsid w:val="00492354"/>
    <w:rsid w:val="004A4D71"/>
    <w:rsid w:val="004B22F6"/>
    <w:rsid w:val="004B47ED"/>
    <w:rsid w:val="004B6FE5"/>
    <w:rsid w:val="004C60A5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E360C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A7D4E"/>
    <w:rsid w:val="008C3901"/>
    <w:rsid w:val="008D7475"/>
    <w:rsid w:val="008E766D"/>
    <w:rsid w:val="008F0A38"/>
    <w:rsid w:val="009072D1"/>
    <w:rsid w:val="0092542A"/>
    <w:rsid w:val="00933DB5"/>
    <w:rsid w:val="0094104C"/>
    <w:rsid w:val="00943A17"/>
    <w:rsid w:val="009453BC"/>
    <w:rsid w:val="00954C6C"/>
    <w:rsid w:val="00966D04"/>
    <w:rsid w:val="00975A1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E055E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0554A"/>
    <w:rsid w:val="00C27C1A"/>
    <w:rsid w:val="00C36F18"/>
    <w:rsid w:val="00C40BE4"/>
    <w:rsid w:val="00C41DE3"/>
    <w:rsid w:val="00C47206"/>
    <w:rsid w:val="00CA6394"/>
    <w:rsid w:val="00CB70AD"/>
    <w:rsid w:val="00CD07C7"/>
    <w:rsid w:val="00CD1B92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A0F11"/>
    <w:rsid w:val="00DA580A"/>
    <w:rsid w:val="00DB4B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67C36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47358"/>
    <w:rsid w:val="00105DBE"/>
    <w:rsid w:val="00232AFF"/>
    <w:rsid w:val="00305D63"/>
    <w:rsid w:val="003F65E8"/>
    <w:rsid w:val="0044675D"/>
    <w:rsid w:val="0070272D"/>
    <w:rsid w:val="00715456"/>
    <w:rsid w:val="007D6AAE"/>
    <w:rsid w:val="008E0D2D"/>
    <w:rsid w:val="008F7AC0"/>
    <w:rsid w:val="00933889"/>
    <w:rsid w:val="0094104C"/>
    <w:rsid w:val="00945954"/>
    <w:rsid w:val="009A0924"/>
    <w:rsid w:val="009C647B"/>
    <w:rsid w:val="009F034B"/>
    <w:rsid w:val="009F2F42"/>
    <w:rsid w:val="00A268AC"/>
    <w:rsid w:val="00B243DB"/>
    <w:rsid w:val="00CF76A8"/>
    <w:rsid w:val="00D975F4"/>
    <w:rsid w:val="00DB65E8"/>
    <w:rsid w:val="00E04FEE"/>
    <w:rsid w:val="00E76BA6"/>
    <w:rsid w:val="00E96142"/>
    <w:rsid w:val="00EE3E56"/>
    <w:rsid w:val="00F9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7AC0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CACAA25B1FA34A8D9DB956D964E309EA">
    <w:name w:val="CACAA25B1FA34A8D9DB956D964E309EA"/>
    <w:rsid w:val="009A0924"/>
    <w:rPr>
      <w:lang w:val="da-DK" w:eastAsia="da-DK"/>
    </w:rPr>
  </w:style>
  <w:style w:type="paragraph" w:customStyle="1" w:styleId="BD581F8E458641EEB9609482D5A1D099">
    <w:name w:val="BD581F8E458641EEB9609482D5A1D099"/>
    <w:rsid w:val="009F034B"/>
    <w:rPr>
      <w:lang w:val="da-DK" w:eastAsia="da-DK"/>
    </w:rPr>
  </w:style>
  <w:style w:type="paragraph" w:customStyle="1" w:styleId="5C83E2818A37461AA6854EA98E0CB606">
    <w:name w:val="5C83E2818A37461AA6854EA98E0CB606"/>
    <w:rsid w:val="009F034B"/>
    <w:rPr>
      <w:lang w:val="da-DK" w:eastAsia="da-DK"/>
    </w:rPr>
  </w:style>
  <w:style w:type="paragraph" w:customStyle="1" w:styleId="6BAB2E95715B49D88A7DC843A8315F32">
    <w:name w:val="6BAB2E95715B49D88A7DC843A8315F32"/>
    <w:rsid w:val="009C647B"/>
    <w:rPr>
      <w:lang w:val="da-DK" w:eastAsia="da-DK"/>
    </w:rPr>
  </w:style>
  <w:style w:type="paragraph" w:customStyle="1" w:styleId="75A0EB2196804D43BF358BB6AB0D611D">
    <w:name w:val="75A0EB2196804D43BF358BB6AB0D611D"/>
    <w:rsid w:val="009C647B"/>
    <w:rPr>
      <w:lang w:val="da-DK" w:eastAsia="da-DK"/>
    </w:rPr>
  </w:style>
  <w:style w:type="paragraph" w:customStyle="1" w:styleId="7442122DE2FC4CF3A0868E4FD36D3DA6">
    <w:name w:val="7442122DE2FC4CF3A0868E4FD36D3DA6"/>
    <w:rsid w:val="009C647B"/>
    <w:rPr>
      <w:lang w:val="da-DK" w:eastAsia="da-DK"/>
    </w:rPr>
  </w:style>
  <w:style w:type="paragraph" w:customStyle="1" w:styleId="69384C3EC55F4B2F911BCEFCA0D09FB3">
    <w:name w:val="69384C3EC55F4B2F911BCEFCA0D09FB3"/>
    <w:rsid w:val="003F65E8"/>
    <w:rPr>
      <w:lang w:val="da-DK" w:eastAsia="da-DK"/>
    </w:rPr>
  </w:style>
  <w:style w:type="paragraph" w:customStyle="1" w:styleId="A76D8E059E5D4C5D9AC396E3661CF7DD">
    <w:name w:val="A76D8E059E5D4C5D9AC396E3661CF7DD"/>
    <w:rsid w:val="003F65E8"/>
    <w:rPr>
      <w:lang w:val="da-DK" w:eastAsia="da-DK"/>
    </w:rPr>
  </w:style>
  <w:style w:type="paragraph" w:customStyle="1" w:styleId="3312B5AE9C104F3D9FB6361996B738D0">
    <w:name w:val="3312B5AE9C104F3D9FB6361996B738D0"/>
    <w:rsid w:val="00DB65E8"/>
    <w:rPr>
      <w:lang w:val="da-DK" w:eastAsia="da-DK"/>
    </w:rPr>
  </w:style>
  <w:style w:type="paragraph" w:customStyle="1" w:styleId="8FA23FA141BE4A42B8FD9AEDC2EACE30">
    <w:name w:val="8FA23FA141BE4A42B8FD9AEDC2EACE30"/>
    <w:rsid w:val="00DB65E8"/>
    <w:rPr>
      <w:lang w:val="da-DK" w:eastAsia="da-DK"/>
    </w:rPr>
  </w:style>
  <w:style w:type="paragraph" w:customStyle="1" w:styleId="F211EF8975444E42B6DF62C850966ADA">
    <w:name w:val="F211EF8975444E42B6DF62C850966ADA"/>
    <w:rsid w:val="00DB65E8"/>
    <w:rPr>
      <w:lang w:val="da-DK" w:eastAsia="da-DK"/>
    </w:rPr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F282D-C183-47A3-91D1-8B90BDB0DF4A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2019-04-09T09:31:00Z</dcterms:created>
  <dcterms:modified xsi:type="dcterms:W3CDTF">2025-10-17T09:50:00Z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