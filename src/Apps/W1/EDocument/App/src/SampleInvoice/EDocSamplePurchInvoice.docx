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5000" w:type="pct"/>
        <w:tblLook w:val="04A0" w:firstRow="1" w:lastRow="0" w:firstColumn="1" w:lastColumn="0" w:noHBand="0" w:noVBand="1"/>
      </w:tblPr>
      <w:tblGrid>
        <w:gridCol w:w="4219"/>
        <w:gridCol w:w="5977"/>
      </w:tblGrid>
      <w:tr w:rsidRPr="00204F31" w:rsidR="006331AD" w:rsidTr="00EA251C" w14:paraId="0868331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sdt>
          <w:sdtPr>
            <w:rPr>
              <w:sz w:val="28"/>
              <w:szCs w:val="28"/>
            </w:rPr>
            <w:alias w:val="#Nav: /Header/FromCaption"/>
            <w:tag w:val="#Nav: E_Doc_Sample_Purchase_Invoice/6102"/>
            <w:id w:val="-1241245404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FromCaption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69" w:type="pct"/>
              </w:tcPr>
              <w:p w:rsidRPr="006C50CB" w:rsidR="006331AD" w:rsidP="00D54DEE" w:rsidRDefault="000C3A25" w14:paraId="78BACAEB" w14:textId="7A337A32">
                <w:pPr>
                  <w:pStyle w:val="NoSpacing"/>
                  <w:rPr>
                    <w:b w:val="0"/>
                    <w:bCs w:val="0"/>
                  </w:rPr>
                </w:pPr>
                <w:proofErr w:type="spellStart"/>
                <w:r w:rsidRPr="000C3A25">
                  <w:rPr>
                    <w:sz w:val="28"/>
                    <w:szCs w:val="28"/>
                  </w:rPr>
                  <w:t>FromCaption</w:t>
                </w:r>
                <w:proofErr w:type="spellEnd"/>
              </w:p>
            </w:tc>
          </w:sdtContent>
        </w:sdt>
        <w:sdt>
          <w:sdtPr>
            <w:rPr>
              <w:sz w:val="28"/>
              <w:szCs w:val="28"/>
            </w:rPr>
            <w:alias w:val="#Nav: /Header/BillToCaption"/>
            <w:tag w:val="#Nav: E_Doc_Sample_Purchase_Invoice/6102"/>
            <w:id w:val="1398854820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BillToCaption[1]" w:storeItemID="{77DCDA3D-DC37-4B69-A105-295A851BE58A}"/>
            <w:text/>
          </w:sdtPr>
          <w:sdtContent>
            <w:tc>
              <w:tcPr>
                <w:tcW w:w="2931" w:type="pct"/>
              </w:tcPr>
              <w:p w:rsidR="006331AD" w:rsidP="00D54DEE" w:rsidRDefault="000C3A25" w14:paraId="31078438" w14:textId="4B89BA46">
                <w:pPr>
                  <w:pStyle w:val="NoSpacing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 w:rsidRPr="000C3A25">
                  <w:rPr>
                    <w:sz w:val="28"/>
                    <w:szCs w:val="28"/>
                  </w:rPr>
                  <w:t>BillToCaption</w:t>
                </w:r>
                <w:proofErr w:type="spellEnd"/>
              </w:p>
            </w:tc>
          </w:sdtContent>
        </w:sdt>
      </w:tr>
      <w:tr w:rsidRPr="00204F31" w:rsidR="00C43401" w:rsidTr="00EA251C" w14:paraId="5770917A" w14:textId="77777777">
        <w:trPr>
          <w:trHeight w:val="290"/>
        </w:trPr>
        <w:sdt>
          <w:sdtPr>
            <w:alias w:val="#Nav: /Header/VendAddr1"/>
            <w:tag w:val="#Nav: E_Doc_Sample_Purchase_Invoice/6102"/>
            <w:id w:val="117346350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VendAddr1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69" w:type="pct"/>
              </w:tcPr>
              <w:p w:rsidRPr="00204F31" w:rsidR="00C43401" w:rsidP="00D54DEE" w:rsidRDefault="00C30032" w14:paraId="21CA28F0" w14:textId="79618171">
                <w:pPr>
                  <w:pStyle w:val="NoSpacing"/>
                </w:pPr>
                <w:r w:rsidRPr="006C50CB">
                  <w:t>VendAddr1</w:t>
                </w:r>
              </w:p>
            </w:tc>
          </w:sdtContent>
        </w:sdt>
        <w:sdt>
          <w:sdtPr>
            <w:rPr>
              <w:b/>
              <w:bCs/>
            </w:rPr>
            <w:alias w:val="#Nav: /Header/CompanyAddr1"/>
            <w:tag w:val="#Nav: E_Doc_Sample_Purchase_Invoice/6102"/>
            <w:id w:val="271673639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CompanyAddr1[1]" w:storeItemID="{77DCDA3D-DC37-4B69-A105-295A851BE58A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AC7F6E" w14:paraId="6391477E" w14:textId="78BDE100">
                <w:pPr>
                  <w:pStyle w:val="NoSpacing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0C3A25">
                  <w:rPr>
                    <w:b/>
                    <w:bCs/>
                  </w:rPr>
                  <w:t>CompanyAddr1</w:t>
                </w:r>
              </w:p>
            </w:tc>
          </w:sdtContent>
        </w:sdt>
      </w:tr>
      <w:tr w:rsidRPr="00204F31" w:rsidR="00C43401" w:rsidTr="00EA251C" w14:paraId="222AF212" w14:textId="77777777">
        <w:trPr>
          <w:trHeight w:val="290"/>
        </w:trPr>
        <w:sdt>
          <w:sdtPr>
            <w:alias w:val="#Nav: /Header/VendAddr2"/>
            <w:tag w:val="#Nav: E_Doc_Sample_Purchase_Invoice/6102"/>
            <w:id w:val="-328908829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VendAddr2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69" w:type="pct"/>
              </w:tcPr>
              <w:p w:rsidRPr="00204F31" w:rsidR="00C43401" w:rsidP="00D54DEE" w:rsidRDefault="00C30032" w14:paraId="1489D3F5" w14:textId="1DD94019">
                <w:pPr>
                  <w:pStyle w:val="NoSpacing"/>
                </w:pPr>
                <w:r>
                  <w:t>VendAddr2</w:t>
                </w:r>
              </w:p>
            </w:tc>
          </w:sdtContent>
        </w:sdt>
        <w:sdt>
          <w:sdtPr>
            <w:alias w:val="#Nav: /Header/CompanyAddr2"/>
            <w:tag w:val="#Nav: E_Doc_Sample_Purchase_Invoice/6102"/>
            <w:id w:val="-1617297745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CompanyAddr2[1]" w:storeItemID="{77DCDA3D-DC37-4B69-A105-295A851BE58A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AC7F6E" w14:paraId="0695214B" w14:textId="3398D3C0">
                <w:pPr>
                  <w:pStyle w:val="NoSpacing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CompanyAddr2</w:t>
                </w:r>
              </w:p>
            </w:tc>
          </w:sdtContent>
        </w:sdt>
      </w:tr>
      <w:tr w:rsidRPr="00204F31" w:rsidR="00C43401" w:rsidTr="00EA251C" w14:paraId="658193F9" w14:textId="77777777">
        <w:trPr>
          <w:trHeight w:val="290"/>
        </w:trPr>
        <w:sdt>
          <w:sdtPr>
            <w:alias w:val="#Nav: /Header/VendAddr3"/>
            <w:tag w:val="#Nav: E_Doc_Sample_Purchase_Invoice/6102"/>
            <w:id w:val="1301654583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VendAddr3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69" w:type="pct"/>
              </w:tcPr>
              <w:p w:rsidRPr="00204F31" w:rsidR="00C43401" w:rsidP="00D54DEE" w:rsidRDefault="00C30032" w14:paraId="64955C60" w14:textId="2EBE1FB6">
                <w:pPr>
                  <w:pStyle w:val="NoSpacing"/>
                </w:pPr>
                <w:r>
                  <w:t>VendAddr3</w:t>
                </w:r>
              </w:p>
            </w:tc>
          </w:sdtContent>
        </w:sdt>
        <w:sdt>
          <w:sdtPr>
            <w:alias w:val="#Nav: /Header/CompanyAddr3"/>
            <w:tag w:val="#Nav: E_Doc_Sample_Purchase_Invoice/6102"/>
            <w:id w:val="-618225456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CompanyAddr3[1]" w:storeItemID="{77DCDA3D-DC37-4B69-A105-295A851BE58A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AC7F6E" w14:paraId="5105C5C9" w14:textId="6EC12599">
                <w:pPr>
                  <w:pStyle w:val="NoSpacing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CompanyAddr3</w:t>
                </w:r>
              </w:p>
            </w:tc>
          </w:sdtContent>
        </w:sdt>
      </w:tr>
      <w:tr w:rsidRPr="00204F31" w:rsidR="00C43401" w:rsidTr="00EA251C" w14:paraId="32FB1846" w14:textId="77777777">
        <w:trPr>
          <w:trHeight w:val="290"/>
        </w:trPr>
        <w:sdt>
          <w:sdtPr>
            <w:alias w:val="#Nav: /Header/VendAddr4"/>
            <w:tag w:val="#Nav: E_Doc_Sample_Purchase_Invoice/6102"/>
            <w:id w:val="600370691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VendAddr4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69" w:type="pct"/>
              </w:tcPr>
              <w:p w:rsidRPr="00204F31" w:rsidR="00C43401" w:rsidP="00D54DEE" w:rsidRDefault="00C30032" w14:paraId="37169D23" w14:textId="749B64A8">
                <w:pPr>
                  <w:pStyle w:val="NoSpacing"/>
                </w:pPr>
                <w:r>
                  <w:t>VendAddr4</w:t>
                </w:r>
              </w:p>
            </w:tc>
          </w:sdtContent>
        </w:sdt>
        <w:sdt>
          <w:sdtPr>
            <w:alias w:val="#Nav: /Header/CompanyAddr4"/>
            <w:tag w:val="#Nav: E_Doc_Sample_Purchase_Invoice/6102"/>
            <w:id w:val="-1798895962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CompanyAddr4[1]" w:storeItemID="{77DCDA3D-DC37-4B69-A105-295A851BE58A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AC7F6E" w14:paraId="79970DD8" w14:textId="6B3782F5">
                <w:pPr>
                  <w:pStyle w:val="NoSpacing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CompanyAddr4</w:t>
                </w:r>
              </w:p>
            </w:tc>
          </w:sdtContent>
        </w:sdt>
      </w:tr>
      <w:tr w:rsidRPr="00204F31" w:rsidR="00C43401" w:rsidTr="00EA251C" w14:paraId="1AFFFD7A" w14:textId="77777777">
        <w:trPr>
          <w:trHeight w:val="290"/>
        </w:trPr>
        <w:sdt>
          <w:sdtPr>
            <w:alias w:val="#Nav: /Header/VendAddr5"/>
            <w:tag w:val="#Nav: E_Doc_Sample_Purchase_Invoice/6102"/>
            <w:id w:val="1594131699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VendAddr5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69" w:type="pct"/>
              </w:tcPr>
              <w:p w:rsidRPr="00204F31" w:rsidR="00C43401" w:rsidP="00D54DEE" w:rsidRDefault="00C30032" w14:paraId="65DEF232" w14:textId="7DF0E0D8">
                <w:pPr>
                  <w:pStyle w:val="NoSpacing"/>
                </w:pPr>
                <w:r>
                  <w:t>VendAddr5</w:t>
                </w:r>
              </w:p>
            </w:tc>
          </w:sdtContent>
        </w:sdt>
        <w:sdt>
          <w:sdtPr>
            <w:alias w:val="#Nav: /Header/CompanyAddr5"/>
            <w:tag w:val="#Nav: E_Doc_Sample_Purchase_Invoice/6102"/>
            <w:id w:val="1902703685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CompanyAddr5[1]" w:storeItemID="{77DCDA3D-DC37-4B69-A105-295A851BE58A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AC7F6E" w14:paraId="34FE4DEB" w14:textId="7FCD3BDA">
                <w:pPr>
                  <w:pStyle w:val="NoSpacing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CompanyAddr5</w:t>
                </w:r>
              </w:p>
            </w:tc>
          </w:sdtContent>
        </w:sdt>
      </w:tr>
      <w:tr w:rsidRPr="00204F31" w:rsidR="00C43401" w:rsidTr="00EA251C" w14:paraId="26FC5C30" w14:textId="77777777">
        <w:trPr>
          <w:trHeight w:val="274"/>
        </w:trPr>
        <w:sdt>
          <w:sdtPr>
            <w:alias w:val="#Nav: /Header/VendAddr6"/>
            <w:tag w:val="#Nav: E_Doc_Sample_Purchase_Invoice/6102"/>
            <w:id w:val="-352571803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VendAddr6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69" w:type="pct"/>
              </w:tcPr>
              <w:p w:rsidRPr="00204F31" w:rsidR="00C43401" w:rsidP="00D54DEE" w:rsidRDefault="00C30032" w14:paraId="69ABE146" w14:textId="7F3F5A14">
                <w:pPr>
                  <w:pStyle w:val="NoSpacing"/>
                </w:pPr>
                <w:r>
                  <w:t>VendAddr6</w:t>
                </w:r>
              </w:p>
            </w:tc>
          </w:sdtContent>
        </w:sdt>
        <w:sdt>
          <w:sdtPr>
            <w:alias w:val="#Nav: /Header/CompanyAddr6"/>
            <w:tag w:val="#Nav: E_Doc_Sample_Purchase_Invoice/6102"/>
            <w:id w:val="678701908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CompanyAddr6[1]" w:storeItemID="{77DCDA3D-DC37-4B69-A105-295A851BE58A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AC7F6E" w14:paraId="01EE1DDD" w14:textId="155AA1BB">
                <w:pPr>
                  <w:pStyle w:val="NoSpacing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CompanyAddr6</w:t>
                </w:r>
              </w:p>
            </w:tc>
          </w:sdtContent>
        </w:sdt>
      </w:tr>
      <w:tr w:rsidRPr="00204F31" w:rsidR="00C43401" w:rsidTr="00EA251C" w14:paraId="74D8C58E" w14:textId="77777777">
        <w:trPr>
          <w:trHeight w:val="274"/>
        </w:trPr>
        <w:sdt>
          <w:sdtPr>
            <w:alias w:val="#Nav: /Header/VendAddr7"/>
            <w:tag w:val="#Nav: E_Doc_Sample_Purchase_Invoice/6102"/>
            <w:id w:val="-1166476326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VendAddr7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69" w:type="pct"/>
              </w:tcPr>
              <w:p w:rsidRPr="00204F31" w:rsidR="00C43401" w:rsidP="00D54DEE" w:rsidRDefault="00C30032" w14:paraId="3A695A0F" w14:textId="7DAB7B43">
                <w:pPr>
                  <w:pStyle w:val="NoSpacing"/>
                </w:pPr>
                <w:r>
                  <w:t>VendAddr7</w:t>
                </w:r>
              </w:p>
            </w:tc>
          </w:sdtContent>
        </w:sdt>
        <w:sdt>
          <w:sdtPr>
            <w:alias w:val="#Nav: /Header/CompanyAddr7"/>
            <w:tag w:val="#Nav: E_Doc_Sample_Purchase_Invoice/6102"/>
            <w:id w:val="436563820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CompanyAddr7[1]" w:storeItemID="{77DCDA3D-DC37-4B69-A105-295A851BE58A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AC7F6E" w14:paraId="76B0B9E7" w14:textId="159B8271">
                <w:pPr>
                  <w:pStyle w:val="NoSpacing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CompanyAddr7</w:t>
                </w:r>
              </w:p>
            </w:tc>
          </w:sdtContent>
        </w:sdt>
      </w:tr>
      <w:tr w:rsidRPr="00204F31" w:rsidR="00C43401" w:rsidTr="00EA251C" w14:paraId="01819229" w14:textId="77777777">
        <w:trPr>
          <w:trHeight w:val="274"/>
        </w:trPr>
        <w:sdt>
          <w:sdtPr>
            <w:alias w:val="#Nav: /Header/VendAddr8"/>
            <w:tag w:val="#Nav: E_Doc_Sample_Purchase_Invoice/6102"/>
            <w:id w:val="-819570311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VendAddr8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069" w:type="pct"/>
              </w:tcPr>
              <w:p w:rsidRPr="00204F31" w:rsidR="00C43401" w:rsidP="00D54DEE" w:rsidRDefault="00C30032" w14:paraId="3B1FD57E" w14:textId="6C13F7F7">
                <w:pPr>
                  <w:pStyle w:val="NoSpacing"/>
                </w:pPr>
                <w:r>
                  <w:t>VendAddr8</w:t>
                </w:r>
              </w:p>
            </w:tc>
          </w:sdtContent>
        </w:sdt>
        <w:sdt>
          <w:sdtPr>
            <w:alias w:val="#Nav: /Header/CompanyAddr8"/>
            <w:tag w:val="#Nav: E_Doc_Sample_Purchase_Invoice/6102"/>
            <w:id w:val="-1285265658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CompanyAddr8[1]" w:storeItemID="{77DCDA3D-DC37-4B69-A105-295A851BE58A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AC7F6E" w14:paraId="4F4E14D2" w14:textId="76B4FF1C">
                <w:pPr>
                  <w:pStyle w:val="NoSpacing"/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CompanyAddr8</w:t>
                </w:r>
              </w:p>
            </w:tc>
          </w:sdtContent>
        </w:sdt>
      </w:tr>
    </w:tbl>
    <w:p w:rsidRPr="00DB3913" w:rsidR="00D54DEE" w:rsidP="00D54DEE" w:rsidRDefault="00D54DEE" w14:paraId="62D0E883" w14:textId="77777777">
      <w:pPr>
        <w:spacing w:after="0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D54DEE" w:rsidTr="00772EA7" w14:paraId="63EAA84E" w14:textId="77777777">
        <w:tc>
          <w:tcPr>
            <w:tcW w:w="2549" w:type="dxa"/>
          </w:tcPr>
          <w:p w:rsidR="00D54DEE" w:rsidP="00D54DEE" w:rsidRDefault="00D54DEE" w14:paraId="0374DD96" w14:textId="105EBD2C">
            <w:pPr>
              <w:pStyle w:val="Heading1"/>
            </w:pPr>
          </w:p>
        </w:tc>
        <w:tc>
          <w:tcPr>
            <w:tcW w:w="2549" w:type="dxa"/>
          </w:tcPr>
          <w:p w:rsidR="00D54DEE" w:rsidP="00D54DEE" w:rsidRDefault="00D54DEE" w14:paraId="356562F7" w14:textId="3C50ECEE">
            <w:pPr>
              <w:pStyle w:val="Heading1"/>
            </w:pPr>
          </w:p>
        </w:tc>
        <w:tc>
          <w:tcPr>
            <w:tcW w:w="2549" w:type="dxa"/>
          </w:tcPr>
          <w:p w:rsidR="00D54DEE" w:rsidP="00D54DEE" w:rsidRDefault="00D54DEE" w14:paraId="0D925C4D" w14:textId="23643AD3">
            <w:pPr>
              <w:pStyle w:val="Heading1"/>
            </w:pPr>
          </w:p>
        </w:tc>
        <w:tc>
          <w:tcPr>
            <w:tcW w:w="2549" w:type="dxa"/>
            <w:tcMar>
              <w:right w:w="0" w:type="dxa"/>
            </w:tcMar>
          </w:tcPr>
          <w:p w:rsidR="00D54DEE" w:rsidP="00D54DEE" w:rsidRDefault="00D54DEE" w14:paraId="42EB9CC9" w14:textId="1FC955E9">
            <w:pPr>
              <w:pStyle w:val="Heading1"/>
            </w:pPr>
          </w:p>
        </w:tc>
      </w:tr>
      <w:tr w:rsidRPr="00FD3C3E" w:rsidR="00D54DEE" w:rsidTr="00772EA7" w14:paraId="1A902A60" w14:textId="77777777">
        <w:tc>
          <w:tcPr>
            <w:tcW w:w="2549" w:type="dxa"/>
          </w:tcPr>
          <w:p w:rsidRPr="00FD3C3E" w:rsidR="00D54DEE" w:rsidP="00D54DEE" w:rsidRDefault="00D54DEE" w14:paraId="3C4797A5" w14:textId="19A13043"/>
        </w:tc>
        <w:tc>
          <w:tcPr>
            <w:tcW w:w="2549" w:type="dxa"/>
          </w:tcPr>
          <w:p w:rsidRPr="002764F7" w:rsidR="00D54DEE" w:rsidP="002764F7" w:rsidRDefault="00D54DEE" w14:paraId="21917095" w14:textId="488BFD58">
            <w:pPr>
              <w:jc w:val="right"/>
              <w:rPr>
                <w:b/>
                <w:bCs/>
              </w:rPr>
            </w:pPr>
          </w:p>
        </w:tc>
        <w:sdt>
          <w:sdtPr>
            <w:rPr>
              <w:b/>
              <w:bCs/>
              <w:sz w:val="28"/>
              <w:szCs w:val="28"/>
            </w:rPr>
            <w:alias w:val="#Nav: /Header/InvoiceCaption"/>
            <w:tag w:val="#Nav: E_Doc_Sample_Purchase_Invoice/6102"/>
            <w:id w:val="4264436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InvoiceCaption[1]" w:storeItemID="{77DCDA3D-DC37-4B69-A105-295A851BE58A}"/>
            <w:text/>
          </w:sdtPr>
          <w:sdtContent>
            <w:tc>
              <w:tcPr>
                <w:tcW w:w="2549" w:type="dxa"/>
              </w:tcPr>
              <w:p w:rsidRPr="00FD3C3E" w:rsidR="00D54DEE" w:rsidP="002764F7" w:rsidRDefault="00C335EF" w14:paraId="6398BD39" w14:textId="3DDF0A63">
                <w:pPr>
                  <w:jc w:val="both"/>
                </w:pPr>
                <w:proofErr w:type="spellStart"/>
                <w:r w:rsidRPr="00C335EF">
                  <w:rPr>
                    <w:b/>
                    <w:bCs/>
                    <w:sz w:val="28"/>
                    <w:szCs w:val="28"/>
                  </w:rPr>
                  <w:t>InvoiceCaption</w:t>
                </w:r>
                <w:proofErr w:type="spellEnd"/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:rsidRPr="00FD3C3E" w:rsidR="00D54DEE" w:rsidP="00D54DEE" w:rsidRDefault="00D54DEE" w14:paraId="75A01D47" w14:textId="573177AF"/>
        </w:tc>
      </w:tr>
      <w:tr w:rsidRPr="00C516A1" w:rsidR="00D54DEE" w:rsidTr="00772EA7" w14:paraId="4437BB5A" w14:textId="77777777">
        <w:tc>
          <w:tcPr>
            <w:tcW w:w="2549" w:type="dxa"/>
          </w:tcPr>
          <w:p w:rsidRPr="00C516A1" w:rsidR="00D54DEE" w:rsidP="00D54DEE" w:rsidRDefault="00D54DEE" w14:paraId="27B668D6" w14:textId="3EAFDF54">
            <w:pPr>
              <w:pStyle w:val="Heading1"/>
            </w:pPr>
          </w:p>
        </w:tc>
        <w:tc>
          <w:tcPr>
            <w:tcW w:w="2549" w:type="dxa"/>
          </w:tcPr>
          <w:p w:rsidRPr="00C516A1" w:rsidR="00D54DEE" w:rsidP="00D54DEE" w:rsidRDefault="00D54DEE" w14:paraId="1BE0A9EB" w14:textId="4F8865A2">
            <w:pPr>
              <w:pStyle w:val="Heading1"/>
            </w:pPr>
          </w:p>
        </w:tc>
        <w:tc>
          <w:tcPr>
            <w:tcW w:w="2549" w:type="dxa"/>
          </w:tcPr>
          <w:p w:rsidRPr="00C516A1" w:rsidR="00D54DEE" w:rsidP="00D54DEE" w:rsidRDefault="00D54DEE" w14:paraId="14E35D7D" w14:textId="0902E7EF">
            <w:pPr>
              <w:pStyle w:val="Heading1"/>
            </w:pPr>
          </w:p>
        </w:tc>
        <w:tc>
          <w:tcPr>
            <w:tcW w:w="2549" w:type="dxa"/>
            <w:tcMar>
              <w:right w:w="0" w:type="dxa"/>
            </w:tcMar>
          </w:tcPr>
          <w:p w:rsidRPr="00C516A1" w:rsidR="00D54DEE" w:rsidP="00D54DEE" w:rsidRDefault="00D54DEE" w14:paraId="718631F7" w14:textId="3E958458">
            <w:pPr>
              <w:pStyle w:val="Heading1"/>
            </w:pPr>
          </w:p>
        </w:tc>
      </w:tr>
      <w:tr w:rsidRPr="00FD3C3E" w:rsidR="00D54DEE" w:rsidTr="00772EA7" w14:paraId="477F7895" w14:textId="77777777">
        <w:tc>
          <w:tcPr>
            <w:tcW w:w="2549" w:type="dxa"/>
          </w:tcPr>
          <w:p w:rsidRPr="00FD3C3E" w:rsidR="00D54DEE" w:rsidP="00D54DEE" w:rsidRDefault="00D54DEE" w14:paraId="291B57D2" w14:textId="6838B43A"/>
        </w:tc>
        <w:tc>
          <w:tcPr>
            <w:tcW w:w="2549" w:type="dxa"/>
          </w:tcPr>
          <w:p w:rsidRPr="00FD3C3E" w:rsidR="00D54DEE" w:rsidP="00D54DEE" w:rsidRDefault="00D54DEE" w14:paraId="1904CAE3" w14:textId="6492A109"/>
        </w:tc>
        <w:tc>
          <w:tcPr>
            <w:tcW w:w="2549" w:type="dxa"/>
          </w:tcPr>
          <w:p w:rsidRPr="00FD3C3E" w:rsidR="00D54DEE" w:rsidP="00D54DEE" w:rsidRDefault="00D54DEE" w14:paraId="67E837C3" w14:textId="29CE25F3"/>
        </w:tc>
        <w:tc>
          <w:tcPr>
            <w:tcW w:w="2549" w:type="dxa"/>
            <w:tcMar>
              <w:right w:w="0" w:type="dxa"/>
            </w:tcMar>
          </w:tcPr>
          <w:p w:rsidRPr="00FD3C3E" w:rsidR="00D54DEE" w:rsidP="00D54DEE" w:rsidRDefault="00D54DEE" w14:paraId="52B010C0" w14:textId="7C176D6F"/>
        </w:tc>
      </w:tr>
      <w:tr w:rsidRPr="00FD3C3E" w:rsidR="008179F0" w:rsidTr="00417ABE" w14:paraId="46026BBD" w14:textId="77777777">
        <w:tc>
          <w:tcPr>
            <w:tcW w:w="2549" w:type="dxa"/>
          </w:tcPr>
          <w:p w:rsidRPr="008179F0" w:rsidR="008179F0" w:rsidP="00D54DEE" w:rsidRDefault="00000000" w14:paraId="0041B603" w14:textId="356C1D5D">
            <w:pPr>
              <w:contextualSpacing/>
              <w:rPr>
                <w:b/>
                <w:sz w:val="18"/>
                <w:szCs w:val="18"/>
              </w:rPr>
            </w:pPr>
            <w:sdt>
              <w:sdtPr>
                <w:alias w:val="#Nav: /Header/InvoiceNoCaption"/>
                <w:tag w:val="#Nav: E_Doc_Sample_Purchase_Invoice/6102"/>
                <w:id w:val="826714786"/>
                <w:placeholder>
                  <w:docPart w:val="80CCBF3FCCE24855A82AECA6600F263C"/>
                </w:placeholder>
                <w:dataBinding w:prefixMappings="xmlns:ns0='urn:microsoft-dynamics-nav/reports/E_Doc_Sample_Purchase_Invoice/6102/'" w:xpath="/ns0:NavWordReportXmlPart[1]/ns0:Header[1]/ns0:InvoiceNoCaption[1]" w:storeItemID="{77DCDA3D-DC37-4B69-A105-295A851BE58A}"/>
                <w:text/>
              </w:sdtPr>
              <w:sdtContent>
                <w:proofErr w:type="spellStart"/>
                <w:r w:rsidR="002764F7">
                  <w:t>InvoiceNoCaption</w:t>
                </w:r>
                <w:proofErr w:type="spellEnd"/>
              </w:sdtContent>
            </w:sdt>
          </w:p>
        </w:tc>
        <w:sdt>
          <w:sdtPr>
            <w:rPr>
              <w:bCs/>
              <w:lang w:val="da-DK"/>
            </w:rPr>
            <w:alias w:val="#Nav: /Header/VendorInvoiceNo"/>
            <w:tag w:val="#Nav: E_Doc_Sample_Purchase_Invoice/6102"/>
            <w:id w:val="864402717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VendorInvoiceNo[1]" w:storeItemID="{77DCDA3D-DC37-4B69-A105-295A851BE58A}"/>
            <w:text/>
          </w:sdtPr>
          <w:sdtContent>
            <w:tc>
              <w:tcPr>
                <w:tcW w:w="2549" w:type="dxa"/>
              </w:tcPr>
              <w:p w:rsidRPr="008179F0" w:rsidR="008179F0" w:rsidP="00D54DEE" w:rsidRDefault="00290413" w14:paraId="73F0484F" w14:textId="098B0F2C">
                <w:pPr>
                  <w:contextualSpacing/>
                  <w:rPr>
                    <w:b/>
                    <w:sz w:val="18"/>
                    <w:szCs w:val="18"/>
                    <w:lang w:val="da-DK"/>
                  </w:rPr>
                </w:pPr>
                <w:r w:rsidRPr="00290413">
                  <w:rPr>
                    <w:bCs/>
                    <w:lang w:val="da-DK"/>
                  </w:rPr>
                  <w:t>VendorInvoiceNo</w:t>
                </w:r>
              </w:p>
            </w:tc>
          </w:sdtContent>
        </w:sdt>
        <w:tc>
          <w:tcPr>
            <w:tcW w:w="2549" w:type="dxa"/>
          </w:tcPr>
          <w:p w:rsidR="008179F0" w:rsidP="00D54DEE" w:rsidRDefault="008179F0" w14:paraId="6412F9E2" w14:textId="31364445">
            <w:pPr>
              <w:contextualSpacing/>
              <w:rPr>
                <w:lang w:val="da-DK"/>
              </w:rPr>
            </w:pPr>
          </w:p>
        </w:tc>
        <w:tc>
          <w:tcPr>
            <w:tcW w:w="2549" w:type="dxa"/>
            <w:tcMar>
              <w:right w:w="0" w:type="dxa"/>
            </w:tcMar>
          </w:tcPr>
          <w:p w:rsidR="008179F0" w:rsidP="00D54DEE" w:rsidRDefault="008179F0" w14:paraId="47092CA4" w14:textId="77777777">
            <w:pPr>
              <w:contextualSpacing/>
              <w:rPr>
                <w:lang w:val="da-DK"/>
              </w:rPr>
            </w:pPr>
          </w:p>
        </w:tc>
      </w:tr>
      <w:tr w:rsidRPr="00FD3C3E" w:rsidR="008179F0" w:rsidTr="00417ABE" w14:paraId="091E3B2B" w14:textId="77777777">
        <w:sdt>
          <w:sdtPr>
            <w:alias w:val="#Nav: /Header/PostingDateCaption"/>
            <w:tag w:val="#Nav: E_Doc_Sample_Purchase_Invoice/6102"/>
            <w:id w:val="1995756141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PostingDateCaption[1]" w:storeItemID="{77DCDA3D-DC37-4B69-A105-295A851BE58A}"/>
            <w:text/>
          </w:sdtPr>
          <w:sdtContent>
            <w:tc>
              <w:tcPr>
                <w:tcW w:w="2549" w:type="dxa"/>
              </w:tcPr>
              <w:p w:rsidRPr="008179F0" w:rsidR="008179F0" w:rsidP="00D54DEE" w:rsidRDefault="002764F7" w14:paraId="65EC1B88" w14:textId="40905096">
                <w:proofErr w:type="spellStart"/>
                <w:r>
                  <w:t>PostingDateCaption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alias w:val="#Nav: /Header/PostingDate"/>
            <w:tag w:val="#Nav: E_Doc_Sample_Purchase_Invoice/6102"/>
            <w:id w:val="-1400431888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PostingDate[1]" w:storeItemID="{77DCDA3D-DC37-4B69-A105-295A851BE58A}"/>
            <w:text/>
          </w:sdtPr>
          <w:sdtContent>
            <w:tc>
              <w:tcPr>
                <w:tcW w:w="2549" w:type="dxa"/>
              </w:tcPr>
              <w:p w:rsidRPr="008179F0" w:rsidR="008179F0" w:rsidP="00D54DEE" w:rsidRDefault="002764F7" w14:paraId="2DE9237F" w14:textId="3D500AA6">
                <w:pPr>
                  <w:rPr>
                    <w:lang w:val="da-DK"/>
                  </w:rPr>
                </w:pPr>
                <w:r>
                  <w:rPr>
                    <w:lang w:val="da-DK"/>
                  </w:rPr>
                  <w:t>PostingDate</w:t>
                </w:r>
              </w:p>
            </w:tc>
          </w:sdtContent>
        </w:sdt>
        <w:tc>
          <w:tcPr>
            <w:tcW w:w="2549" w:type="dxa"/>
          </w:tcPr>
          <w:p w:rsidR="008179F0" w:rsidP="00D54DEE" w:rsidRDefault="008179F0" w14:paraId="640398F9" w14:textId="19DFE3FC">
            <w:pPr>
              <w:rPr>
                <w:lang w:val="da-DK"/>
              </w:rPr>
            </w:pPr>
          </w:p>
        </w:tc>
        <w:tc>
          <w:tcPr>
            <w:tcW w:w="2549" w:type="dxa"/>
            <w:tcMar>
              <w:right w:w="0" w:type="dxa"/>
            </w:tcMar>
          </w:tcPr>
          <w:p w:rsidR="008179F0" w:rsidP="00D54DEE" w:rsidRDefault="008179F0" w14:paraId="7910807D" w14:textId="77777777">
            <w:pPr>
              <w:rPr>
                <w:lang w:val="da-DK"/>
              </w:rPr>
            </w:pPr>
          </w:p>
        </w:tc>
      </w:tr>
    </w:tbl>
    <w:p w:rsidR="00D54DEE" w:rsidP="009B66A4" w:rsidRDefault="00D54DEE" w14:paraId="67D0888E" w14:textId="25BC1D70"/>
    <w:tbl>
      <w:tblPr>
        <w:tblStyle w:val="GridTable1Light-Accent1"/>
        <w:tblW w:w="10212" w:type="dxa"/>
        <w:tblLayout w:type="fixed"/>
        <w:tblLook w:val="04A0" w:firstRow="1" w:lastRow="0" w:firstColumn="1" w:lastColumn="0" w:noHBand="0" w:noVBand="1"/>
      </w:tblPr>
      <w:tblGrid>
        <w:gridCol w:w="1592"/>
        <w:gridCol w:w="1575"/>
        <w:gridCol w:w="1170"/>
        <w:gridCol w:w="1328"/>
        <w:gridCol w:w="236"/>
        <w:gridCol w:w="813"/>
        <w:gridCol w:w="799"/>
        <w:gridCol w:w="358"/>
        <w:gridCol w:w="2341"/>
      </w:tblGrid>
      <w:tr w:rsidRPr="00DB3913" w:rsidR="008150B0" w:rsidTr="00EA251C" w14:paraId="1CE1B97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6"/>
        </w:trPr>
        <w:sdt>
          <w:sdtPr>
            <w:alias w:val="#Nav: /Header/Line/NoCaptionLbl"/>
            <w:tag w:val="#Nav: E_Doc_Sample_Purchase_Invoice/6102"/>
            <w:id w:val="-1972204656"/>
            <w:placeholder>
              <w:docPart w:val="DefaultPlaceholder_-1854013440"/>
            </w:placeholder>
            <w:dataBinding w:prefixMappings="xmlns:ns0='urn:microsoft-dynamics-nav/reports/E_Doc_Sample_Purchase_Invoice/6102/' " w:xpath="/ns0:NavWordReportXmlPart[1]/ns0:Header[1]/ns0:Line[1]/ns0:NoCaptionLbl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620" w:type="dxa"/>
              </w:tcPr>
              <w:p w:rsidRPr="00DB3913" w:rsidR="008150B0" w:rsidP="00CD6775" w:rsidRDefault="00450DA2" w14:paraId="4613A8AC" w14:textId="4378FBD6">
                <w:pPr>
                  <w:pStyle w:val="Heading1"/>
                </w:pPr>
                <w:proofErr w:type="spellStart"/>
                <w:r>
                  <w:t>NoCaptionLbl</w:t>
                </w:r>
                <w:proofErr w:type="spellEnd"/>
              </w:p>
            </w:tc>
          </w:sdtContent>
        </w:sdt>
        <w:sdt>
          <w:sdtPr>
            <w:alias w:val="#Nav: /Header/Line/ItemDescription_Lbl"/>
            <w:tag w:val="#Nav: E_Doc_Sample_Purchase_Invoice/6102"/>
            <w:id w:val="-1728828612"/>
            <w:placeholder>
              <w:docPart w:val="ADE9E9BD970F42A4A9221DFA9F96DD78"/>
            </w:placeholder>
            <w:dataBinding w:prefixMappings="xmlns:ns0='urn:microsoft-dynamics-nav/reports/E_Doc_Sample_Purchase_Invoice/6102/'" w:xpath="/ns0:NavWordReportXmlPart[1]/ns0:Header[1]/ns0:Line[1]/ns0:ItemDescription_Lbl[1]" w:storeItemID="{77DCDA3D-DC37-4B69-A105-295A851BE58A}"/>
            <w:text/>
          </w:sdtPr>
          <w:sdtContent>
            <w:tc>
              <w:tcPr>
                <w:tcW w:w="2790" w:type="dxa"/>
                <w:gridSpan w:val="2"/>
              </w:tcPr>
              <w:p w:rsidRPr="00DB3913" w:rsidR="008150B0" w:rsidP="005C4C73" w:rsidRDefault="008150B0" w14:paraId="11A668DE" w14:textId="618A7030">
                <w:pPr>
                  <w:pStyle w:val="Heading1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proofErr w:type="gramStart"/>
                <w:r>
                  <w:t>ItemDescription</w:t>
                </w:r>
                <w:proofErr w:type="gramEnd"/>
                <w:r>
                  <w:t>_Lbl</w:t>
                </w:r>
                <w:proofErr w:type="spellEnd"/>
              </w:p>
            </w:tc>
          </w:sdtContent>
        </w:sdt>
        <w:sdt>
          <w:sdtPr>
            <w:alias w:val="#Nav: /Header/Line/ItemQuantity_Lbl"/>
            <w:tag w:val="#Nav: E_Doc_Sample_Purchase_Invoice/6102"/>
            <w:id w:val="716479830"/>
            <w:placeholder>
              <w:docPart w:val="EEC1B11DDE1148F59A5FC794ED19ED9C"/>
            </w:placeholder>
            <w:dataBinding w:prefixMappings="xmlns:ns0='urn:microsoft-dynamics-nav/reports/E_Doc_Sample_Purchase_Invoice/6102/'" w:xpath="/ns0:NavWordReportXmlPart[1]/ns0:Header[1]/ns0:Line[1]/ns0:ItemQuantity_Lbl[1]" w:storeItemID="{77DCDA3D-DC37-4B69-A105-295A851BE58A}"/>
            <w:text/>
          </w:sdtPr>
          <w:sdtContent>
            <w:tc>
              <w:tcPr>
                <w:tcW w:w="1349" w:type="dxa"/>
              </w:tcPr>
              <w:p w:rsidRPr="00DB3913" w:rsidR="008150B0" w:rsidP="005C4C73" w:rsidRDefault="008150B0" w14:paraId="3811B76F" w14:textId="78A0CAAC">
                <w:pPr>
                  <w:pStyle w:val="Heading1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ItemQuantity_Lbl</w:t>
                </w:r>
                <w:proofErr w:type="spellEnd"/>
              </w:p>
            </w:tc>
          </w:sdtContent>
        </w:sdt>
        <w:sdt>
          <w:sdtPr>
            <w:alias w:val="#Nav: /Header/Line/UOM_PurchLine_Lbl"/>
            <w:tag w:val="#Nav: E_Doc_Sample_Purchase_Invoice/6102"/>
            <w:id w:val="603773301"/>
            <w:placeholder>
              <w:docPart w:val="EFC59DBDC3EC4989A259BACE9875468A"/>
            </w:placeholder>
            <w:dataBinding w:prefixMappings="xmlns:ns0='urn:microsoft-dynamics-nav/reports/E_Doc_Sample_Purchase_Invoice/6102/'" w:xpath="/ns0:NavWordReportXmlPart[1]/ns0:Header[1]/ns0:Line[1]/ns0:UOM_PurchLine_Lbl[1]" w:storeItemID="{77DCDA3D-DC37-4B69-A105-295A851BE58A}"/>
            <w:text/>
          </w:sdtPr>
          <w:sdtContent>
            <w:tc>
              <w:tcPr>
                <w:tcW w:w="901" w:type="dxa"/>
                <w:gridSpan w:val="2"/>
              </w:tcPr>
              <w:p w:rsidRPr="00DB3913" w:rsidR="008150B0" w:rsidP="005C4C73" w:rsidRDefault="008150B0" w14:paraId="76940AAE" w14:textId="585CE1DB">
                <w:pPr>
                  <w:pStyle w:val="Heading1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UOM_PurchLine_Lbl</w:t>
                </w:r>
                <w:proofErr w:type="spellEnd"/>
              </w:p>
            </w:tc>
          </w:sdtContent>
        </w:sdt>
        <w:sdt>
          <w:sdtPr>
            <w:alias w:val="#Nav: /Header/Line/DirectUnitCostCaption"/>
            <w:tag w:val="#Nav: E_Doc_Sample_Purchase_Invoice/6102"/>
            <w:id w:val="1874882450"/>
            <w:placeholder>
              <w:docPart w:val="FB2E185EDF314BF1A772C5062CDF6055"/>
            </w:placeholder>
            <w:dataBinding w:prefixMappings="xmlns:ns0='urn:microsoft-dynamics-nav/reports/E_Doc_Sample_Purchase_Invoice/6102/'" w:xpath="/ns0:NavWordReportXmlPart[1]/ns0:Header[1]/ns0:Line[1]/ns0:DirectUnitCostCaption[1]" w:storeItemID="{77DCDA3D-DC37-4B69-A105-295A851BE58A}"/>
            <w:text/>
          </w:sdtPr>
          <w:sdtContent>
            <w:tc>
              <w:tcPr>
                <w:tcW w:w="1170" w:type="dxa"/>
                <w:gridSpan w:val="2"/>
              </w:tcPr>
              <w:p w:rsidRPr="00DB3913" w:rsidR="008150B0" w:rsidP="00D54DEE" w:rsidRDefault="008150B0" w14:paraId="1E3D7206" w14:textId="37ECFEE6">
                <w:pPr>
                  <w:pStyle w:val="Heading1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DirectUnitCostCaption</w:t>
                </w:r>
                <w:proofErr w:type="spellEnd"/>
              </w:p>
            </w:tc>
          </w:sdtContent>
        </w:sdt>
        <w:sdt>
          <w:sdtPr>
            <w:alias w:val="#Nav: /Header/Line/LineAmountCaption"/>
            <w:tag w:val="#Nav: E_Doc_Sample_Purchase_Invoice/6102"/>
            <w:id w:val="-463503916"/>
            <w:placeholder>
              <w:docPart w:val="5851EFDA76FA48B885FAE71BD4983264"/>
            </w:placeholder>
            <w:dataBinding w:prefixMappings="xmlns:ns0='urn:microsoft-dynamics-nav/reports/E_Doc_Sample_Purchase_Invoice/6102/'" w:xpath="/ns0:NavWordReportXmlPart[1]/ns0:Header[1]/ns0:Line[1]/ns0:LineAmountCaption[1]" w:storeItemID="{77DCDA3D-DC37-4B69-A105-295A851BE58A}"/>
            <w:text/>
          </w:sdtPr>
          <w:sdtContent>
            <w:tc>
              <w:tcPr>
                <w:tcW w:w="2382" w:type="dxa"/>
              </w:tcPr>
              <w:p w:rsidRPr="00DB3913" w:rsidR="008150B0" w:rsidP="005C4C73" w:rsidRDefault="008150B0" w14:paraId="364C017C" w14:textId="0CB82158">
                <w:pPr>
                  <w:pStyle w:val="Heading1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LineAmountCaption</w:t>
                </w:r>
                <w:proofErr w:type="spellEnd"/>
              </w:p>
            </w:tc>
          </w:sdtContent>
        </w:sdt>
      </w:tr>
      <w:tr w:rsidRPr="00FD3C3E" w:rsidR="008150B0" w:rsidTr="00EA251C" w14:paraId="0EC5B037" w14:textId="77777777">
        <w:trPr>
          <w:trHeight w:val="1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:rsidRPr="00FD3C3E" w:rsidR="008150B0" w:rsidP="00772EA7" w:rsidRDefault="008150B0" w14:paraId="1A9474F4" w14:textId="0D0F964F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790" w:type="dxa"/>
            <w:gridSpan w:val="2"/>
          </w:tcPr>
          <w:p w:rsidRPr="00FD3C3E" w:rsidR="008150B0" w:rsidP="00772EA7" w:rsidRDefault="008150B0" w14:paraId="52A37D27" w14:textId="0085AEE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49" w:type="dxa"/>
          </w:tcPr>
          <w:p w:rsidRPr="00FD3C3E" w:rsidR="008150B0" w:rsidP="00772EA7" w:rsidRDefault="008150B0" w14:paraId="6505233F" w14:textId="6B258058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901" w:type="dxa"/>
            <w:gridSpan w:val="2"/>
          </w:tcPr>
          <w:p w:rsidRPr="00FD3C3E" w:rsidR="008150B0" w:rsidP="00772EA7" w:rsidRDefault="008150B0" w14:paraId="7E86BB6A" w14:textId="496A078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170" w:type="dxa"/>
            <w:gridSpan w:val="2"/>
          </w:tcPr>
          <w:p w:rsidRPr="00FD3C3E" w:rsidR="008150B0" w:rsidP="00772EA7" w:rsidRDefault="008150B0" w14:paraId="11B9B413" w14:textId="7777777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382" w:type="dxa"/>
          </w:tcPr>
          <w:p w:rsidRPr="00FD3C3E" w:rsidR="008150B0" w:rsidP="00772EA7" w:rsidRDefault="008150B0" w14:paraId="1C3DED4F" w14:textId="7237326E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sdt>
        <w:sdtPr>
          <w:rPr>
            <w:b w:val="0"/>
            <w:bCs w:val="0"/>
            <w:sz w:val="18"/>
            <w:szCs w:val="18"/>
          </w:rPr>
          <w:alias w:val="#Nav: /Header/Line"/>
          <w:tag w:val="#Nav: E_Doc_Sample_Purchase_Invoice/6102"/>
          <w:id w:val="1327254768"/>
          <w15:dataBinding w:prefixMappings="xmlns:ns0='urn:microsoft-dynamics-nav/reports/E_Doc_Sample_Purchase_Invoice/6102/' " w:xpath="/ns0:NavWordReportXmlPart[1]/ns0:Header[1]/ns0:Line" w:storeItemID="{77DCDA3D-DC37-4B69-A105-295A851BE58A}"/>
          <w15:repeatingSection/>
        </w:sdtPr>
        <w:sdtContent>
          <w:sdt>
            <w:sdtPr>
              <w:rPr>
                <w:b w:val="0"/>
                <w:bCs w:val="0"/>
                <w:sz w:val="18"/>
                <w:szCs w:val="18"/>
              </w:rPr>
              <w:id w:val="872800820"/>
              <w:placeholder>
                <w:docPart w:val="5D8717A3A67849F7B04F718D8E907CE3"/>
              </w:placeholder>
              <w15:repeatingSectionItem/>
            </w:sdtPr>
            <w:sdtContent>
              <w:tr w:rsidRPr="00FD3C3E" w:rsidR="008150B0" w:rsidTr="00EA251C" w14:paraId="2E5EEEAC" w14:textId="77777777">
                <w:trPr>
                  <w:trHeight w:val="227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620" w:type="dxa"/>
                  </w:tcPr>
                  <w:p w:rsidRPr="00DA1FBA" w:rsidR="008150B0" w:rsidP="00CD6775" w:rsidRDefault="008150B0" w14:paraId="5105F084" w14:textId="0F6B5B68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sdt>
                      <w:sdtPr>
                        <w:rPr>
                          <w:sz w:val="18"/>
                          <w:szCs w:val="18"/>
                        </w:rPr>
                        <w:alias w:val="#Nav: /Header/Line/No"/>
                        <w:tag w:val="#Nav: E_Doc_Sample_Purchase_Invoice/6102"/>
                        <w:id w:val="-892263824"/>
                        <w:placeholder>
                          <w:docPart w:val="DefaultPlaceholder_-1854013440"/>
                        </w:placeholder>
                        <w:dataBinding w:prefixMappings="xmlns:ns0='urn:microsoft-dynamics-nav/reports/E_Doc_Sample_Purchase_Invoice/6102/' " w:xpath="/ns0:NavWordReportXmlPart[1]/ns0:Header[1]/ns0:Line[1]/ns0:No[1]" w:storeItemID="{77DCDA3D-DC37-4B69-A105-295A851BE58A}"/>
                        <w:text/>
                      </w:sdtPr>
                      <w:sdtContent>
                        <w:r w:rsidRPr="00450DA2" w:rsidR="00450DA2">
                          <w:rPr>
                            <w:sz w:val="18"/>
                            <w:szCs w:val="18"/>
                          </w:rPr>
                          <w:t>No</w:t>
                        </w:r>
                      </w:sdtContent>
                    </w:sdt>
                  </w:p>
                </w:tc>
                <w:tc>
                  <w:tcPr>
                    <w:tcW w:w="2790" w:type="dxa"/>
                    <w:gridSpan w:val="2"/>
                  </w:tcPr>
                  <w:p w:rsidRPr="00DA1FBA" w:rsidR="008150B0" w:rsidP="008150B0" w:rsidRDefault="00000000" w14:paraId="5F7A16C2" w14:textId="0B776D0F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sz w:val="18"/>
                          <w:szCs w:val="18"/>
                        </w:rPr>
                        <w:alias w:val="#Nav: /Header/Line/Description"/>
                        <w:tag w:val="#Nav: E_Doc_Sample_Purchase_Invoice/6102"/>
                        <w:id w:val="682938944"/>
                        <w:placeholder>
                          <w:docPart w:val="0F40288125BF447EBEEB47A742F0089B"/>
                        </w:placeholder>
                        <w:dataBinding w:prefixMappings="xmlns:ns0='urn:microsoft-dynamics-nav/reports/E_Doc_Sample_Purchase_Invoice/6102/'" w:xpath="/ns0:NavWordReportXmlPart[1]/ns0:Header[1]/ns0:Line[1]/ns0:Description[1]" w:storeItemID="{77DCDA3D-DC37-4B69-A105-295A851BE58A}"/>
                        <w:text/>
                      </w:sdtPr>
                      <w:sdtContent>
                        <w:r w:rsidR="008150B0">
                          <w:rPr>
                            <w:sz w:val="18"/>
                            <w:szCs w:val="18"/>
                          </w:rPr>
                          <w:t>Description</w:t>
                        </w:r>
                      </w:sdtContent>
                    </w:sdt>
                  </w:p>
                </w:tc>
                <w:sdt>
                  <w:sdtPr>
                    <w:rPr>
                      <w:sz w:val="18"/>
                      <w:szCs w:val="18"/>
                    </w:rPr>
                    <w:alias w:val="#Nav: /Header/Line/Quantity"/>
                    <w:tag w:val="#Nav: E_Doc_Sample_Purchase_Invoice/6102"/>
                    <w:id w:val="363337243"/>
                    <w:placeholder>
                      <w:docPart w:val="844CD3D2851247B5839E796D03A97306"/>
                    </w:placeholder>
                    <w:dataBinding w:prefixMappings="xmlns:ns0='urn:microsoft-dynamics-nav/reports/E_Doc_Sample_Purchase_Invoice/6102/'" w:xpath="/ns0:NavWordReportXmlPart[1]/ns0:Header[1]/ns0:Line[1]/ns0:Quantity[1]" w:storeItemID="{77DCDA3D-DC37-4B69-A105-295A851BE58A}"/>
                    <w:text/>
                  </w:sdtPr>
                  <w:sdtContent>
                    <w:tc>
                      <w:tcPr>
                        <w:tcW w:w="1349" w:type="dxa"/>
                      </w:tcPr>
                      <w:p w:rsidRPr="00DA1FBA" w:rsidR="008150B0" w:rsidP="00262FE7" w:rsidRDefault="008150B0" w14:paraId="69C803CA" w14:textId="6597C4DD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Quantity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Code"/>
                    <w:tag w:val="#Nav: E_Doc_Sample_Purchase_Invoice/6102"/>
                    <w:id w:val="-1227834110"/>
                    <w:placeholder>
                      <w:docPart w:val="2739BDD8BF6B44F7936D96D4C091AEB5"/>
                    </w:placeholder>
                    <w:dataBinding w:prefixMappings="xmlns:ns0='urn:microsoft-dynamics-nav/reports/E_Doc_Sample_Purchase_Invoice/6102/'" w:xpath="/ns0:NavWordReportXmlPart[1]/ns0:Header[1]/ns0:Line[1]/ns0:UnitOfMeasureCode[1]" w:storeItemID="{77DCDA3D-DC37-4B69-A105-295A851BE58A}"/>
                    <w:text/>
                  </w:sdtPr>
                  <w:sdtContent>
                    <w:tc>
                      <w:tcPr>
                        <w:tcW w:w="901" w:type="dxa"/>
                        <w:gridSpan w:val="2"/>
                      </w:tcPr>
                      <w:p w:rsidRPr="00DA1FBA" w:rsidR="008150B0" w:rsidP="00262FE7" w:rsidRDefault="008150B0" w14:paraId="58BCF64C" w14:textId="75C5C8D3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UnitOfMeasureCode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irectUnitCost"/>
                    <w:tag w:val="#Nav: E_Doc_Sample_Purchase_Invoice/6102"/>
                    <w:id w:val="-1466345015"/>
                    <w:placeholder>
                      <w:docPart w:val="53F2C629F9C242D9B0A8A1F0B7478043"/>
                    </w:placeholder>
                    <w:dataBinding w:prefixMappings="xmlns:ns0='urn:microsoft-dynamics-nav/reports/E_Doc_Sample_Purchase_Invoice/6102/'" w:xpath="/ns0:NavWordReportXmlPart[1]/ns0:Header[1]/ns0:Line[1]/ns0:DirectUnitCost[1]" w:storeItemID="{77DCDA3D-DC37-4B69-A105-295A851BE58A}"/>
                    <w:text/>
                  </w:sdtPr>
                  <w:sdtContent>
                    <w:tc>
                      <w:tcPr>
                        <w:tcW w:w="1170" w:type="dxa"/>
                        <w:gridSpan w:val="2"/>
                      </w:tcPr>
                      <w:p w:rsidRPr="00DA1FBA" w:rsidR="008150B0" w:rsidP="00262FE7" w:rsidRDefault="008150B0" w14:paraId="440F3B49" w14:textId="063E3884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DirectUnitCost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Amount"/>
                    <w:tag w:val="#Nav: E_Doc_Sample_Purchase_Invoice/6102"/>
                    <w:id w:val="-1893343318"/>
                    <w:placeholder>
                      <w:docPart w:val="EB3873CB984E47F29A70FE923FBD495E"/>
                    </w:placeholder>
                    <w:dataBinding w:prefixMappings="xmlns:ns0='urn:microsoft-dynamics-nav/reports/E_Doc_Sample_Purchase_Invoice/6102/'" w:xpath="/ns0:NavWordReportXmlPart[1]/ns0:Header[1]/ns0:Line[1]/ns0:LineAmount[1]" w:storeItemID="{77DCDA3D-DC37-4B69-A105-295A851BE58A}"/>
                    <w:text/>
                  </w:sdtPr>
                  <w:sdtContent>
                    <w:tc>
                      <w:tcPr>
                        <w:tcW w:w="2382" w:type="dxa"/>
                      </w:tcPr>
                      <w:p w:rsidRPr="00DA1FBA" w:rsidR="008150B0" w:rsidP="00262FE7" w:rsidRDefault="008150B0" w14:paraId="17623A30" w14:textId="0B04D457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LineAmount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FD3C3E" w:rsidR="00D54DEE" w:rsidTr="00EA251C" w14:paraId="573CB31E" w14:textId="77777777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</w:tcPr>
          <w:p w:rsidRPr="00FD3C3E" w:rsidR="00D54DEE" w:rsidP="00D54DEE" w:rsidRDefault="00D54DEE" w14:paraId="0AF70EE9" w14:textId="77777777">
            <w:pPr>
              <w:pStyle w:val="NoSpacing"/>
            </w:pPr>
          </w:p>
        </w:tc>
        <w:tc>
          <w:tcPr>
            <w:tcW w:w="1602" w:type="dxa"/>
          </w:tcPr>
          <w:p w:rsidRPr="00FD3C3E" w:rsidR="00D54DEE" w:rsidP="00D54DEE" w:rsidRDefault="00D54DEE" w14:paraId="4303ACA1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88" w:type="dxa"/>
          </w:tcPr>
          <w:p w:rsidRPr="00FD3C3E" w:rsidR="00D54DEE" w:rsidP="00D54DEE" w:rsidRDefault="00D54DEE" w14:paraId="7F0267DD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49" w:type="dxa"/>
          </w:tcPr>
          <w:p w:rsidRPr="00FD3C3E" w:rsidR="00D54DEE" w:rsidP="00D54DEE" w:rsidRDefault="00D54DEE" w14:paraId="1A577F26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" w:type="dxa"/>
          </w:tcPr>
          <w:p w:rsidRPr="00FD3C3E" w:rsidR="00D54DEE" w:rsidP="00D54DEE" w:rsidRDefault="00D54DEE" w14:paraId="29B5A401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24" w:type="dxa"/>
          </w:tcPr>
          <w:p w:rsidRPr="00FD3C3E" w:rsidR="00D54DEE" w:rsidP="00D54DEE" w:rsidRDefault="00D54DEE" w14:paraId="386193FA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10" w:type="dxa"/>
          </w:tcPr>
          <w:p w:rsidRPr="00FD3C3E" w:rsidR="00D54DEE" w:rsidP="00D54DEE" w:rsidRDefault="00D54DEE" w14:paraId="1276C0F4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60" w:type="dxa"/>
          </w:tcPr>
          <w:p w:rsidRPr="00FD3C3E" w:rsidR="00D54DEE" w:rsidP="00D54DEE" w:rsidRDefault="00D54DEE" w14:paraId="70D51007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82" w:type="dxa"/>
          </w:tcPr>
          <w:p w:rsidRPr="00FD3C3E" w:rsidR="00D54DEE" w:rsidP="00D54DEE" w:rsidRDefault="00D54DEE" w14:paraId="38D4D002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FD3C3E" w:rsidR="00D54DEE" w:rsidTr="00EA251C" w14:paraId="2BFBA2EB" w14:textId="77777777">
        <w:trPr>
          <w:trHeight w:val="227"/>
        </w:trPr>
        <w:sdt>
          <w:sdtPr>
            <w:id w:val="201367925"/>
            <w:placeholder>
              <w:docPart w:val="DefaultPlaceholder_-1854013440"/>
            </w:placeholder>
            <w15:dataBinding w:prefixMappings="xmlns:ns0='urn:microsoft-dynamics-nav/reports/Sample_Purchase_Invoice/6102/' " w:xpath="/ns0:NavWordReportXmlPart[1]/ns0:Header[1]/ns0:SubTotalCaption[1]" w:storeItemID="{DCAC51E3-981D-4A2C-9039-F837A4FEB9FB}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620" w:type="dxa"/>
              </w:tcPr>
              <w:p w:rsidRPr="00FD3C3E" w:rsidR="00D54DEE" w:rsidP="00D54DEE" w:rsidRDefault="00290413" w14:paraId="4EB0704C" w14:textId="4E1F8BFC">
                <w:pPr>
                  <w:pStyle w:val="NoSpacing"/>
                </w:pPr>
                <w:proofErr w:type="spellStart"/>
                <w:r>
                  <w:t>SubTotalCaption</w:t>
                </w:r>
                <w:proofErr w:type="spellEnd"/>
              </w:p>
            </w:tc>
          </w:sdtContent>
        </w:sdt>
        <w:tc>
          <w:tcPr>
            <w:tcW w:w="1602" w:type="dxa"/>
          </w:tcPr>
          <w:p w:rsidRPr="00FD3C3E" w:rsidR="00D54DEE" w:rsidP="00D54DEE" w:rsidRDefault="00D54DEE" w14:paraId="61D0EAC0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sdt>
          <w:sdtPr>
            <w:alias w:val="#Nav: /Header/Totals/TotalAmountExclVAT"/>
            <w:tag w:val="#Nav: E_Doc_Sample_Purchase_Invoice/6102"/>
            <w:id w:val="2045242759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Totals[1]/ns0:TotalAmountExclVAT[1]" w:storeItemID="{77DCDA3D-DC37-4B69-A105-295A851BE58A}"/>
            <w:text/>
          </w:sdtPr>
          <w:sdtContent>
            <w:tc>
              <w:tcPr>
                <w:tcW w:w="1188" w:type="dxa"/>
              </w:tcPr>
              <w:p w:rsidRPr="00FD3C3E" w:rsidR="00D54DEE" w:rsidP="00D54DEE" w:rsidRDefault="00C335EF" w14:paraId="26CAAB1B" w14:textId="10ED189D">
                <w:pPr>
                  <w:pStyle w:val="NoSpacing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TotalAmountExclVAT</w:t>
                </w:r>
                <w:proofErr w:type="spellEnd"/>
              </w:p>
            </w:tc>
          </w:sdtContent>
        </w:sdt>
        <w:tc>
          <w:tcPr>
            <w:tcW w:w="1349" w:type="dxa"/>
          </w:tcPr>
          <w:p w:rsidRPr="00FD3C3E" w:rsidR="00D54DEE" w:rsidP="00D54DEE" w:rsidRDefault="00D54DEE" w14:paraId="4812FF1A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" w:type="dxa"/>
          </w:tcPr>
          <w:p w:rsidRPr="00FD3C3E" w:rsidR="00D54DEE" w:rsidP="00D54DEE" w:rsidRDefault="00D54DEE" w14:paraId="1BD16F8D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4" w:type="dxa"/>
            <w:gridSpan w:val="3"/>
          </w:tcPr>
          <w:p w:rsidRPr="00FD3C3E" w:rsidR="00D54DEE" w:rsidP="009B66A4" w:rsidRDefault="00D54DEE" w14:paraId="4CB1254D" w14:textId="7166AD62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82" w:type="dxa"/>
          </w:tcPr>
          <w:p w:rsidRPr="00FD3C3E" w:rsidR="00D54DEE" w:rsidP="009B66A4" w:rsidRDefault="00D54DEE" w14:paraId="42F0D3D6" w14:textId="31D7012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FD3C3E" w:rsidR="00D54DEE" w:rsidTr="00EA251C" w14:paraId="518508DB" w14:textId="77777777">
        <w:trPr>
          <w:trHeight w:val="113"/>
        </w:trPr>
        <w:sdt>
          <w:sdtPr>
            <w:alias w:val="#Nav: /Header/TaxCaption"/>
            <w:tag w:val="#Nav: E_Doc_Sample_Purchase_Invoice/6102"/>
            <w:id w:val="1355531487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TaxCaption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620" w:type="dxa"/>
              </w:tcPr>
              <w:p w:rsidRPr="00FD3C3E" w:rsidR="00D54DEE" w:rsidP="00D54DEE" w:rsidRDefault="00C335EF" w14:paraId="6FA5D39B" w14:textId="2FE4715A">
                <w:pPr>
                  <w:pStyle w:val="NoSpacing"/>
                </w:pPr>
                <w:proofErr w:type="spellStart"/>
                <w:r>
                  <w:t>TaxCaption</w:t>
                </w:r>
                <w:proofErr w:type="spellEnd"/>
              </w:p>
            </w:tc>
          </w:sdtContent>
        </w:sdt>
        <w:tc>
          <w:tcPr>
            <w:tcW w:w="1602" w:type="dxa"/>
          </w:tcPr>
          <w:p w:rsidRPr="00FD3C3E" w:rsidR="00D54DEE" w:rsidP="00D54DEE" w:rsidRDefault="00D54DEE" w14:paraId="47B3D107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sdt>
          <w:sdtPr>
            <w:alias w:val="#Nav: /Header/Totals/VATAmount"/>
            <w:tag w:val="#Nav: E_Doc_Sample_Purchase_Invoice/6102"/>
            <w:id w:val="-2131468871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Totals[1]/ns0:VATAmount[1]" w:storeItemID="{77DCDA3D-DC37-4B69-A105-295A851BE58A}"/>
            <w:text/>
          </w:sdtPr>
          <w:sdtContent>
            <w:tc>
              <w:tcPr>
                <w:tcW w:w="1188" w:type="dxa"/>
              </w:tcPr>
              <w:p w:rsidRPr="00FD3C3E" w:rsidR="00D54DEE" w:rsidP="00D54DEE" w:rsidRDefault="00C335EF" w14:paraId="5866CCCA" w14:textId="04537024">
                <w:pPr>
                  <w:pStyle w:val="NoSpacing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VATAmount</w:t>
                </w:r>
                <w:proofErr w:type="spellEnd"/>
              </w:p>
            </w:tc>
          </w:sdtContent>
        </w:sdt>
        <w:tc>
          <w:tcPr>
            <w:tcW w:w="1349" w:type="dxa"/>
          </w:tcPr>
          <w:p w:rsidRPr="00FD3C3E" w:rsidR="00D54DEE" w:rsidP="00D54DEE" w:rsidRDefault="00D54DEE" w14:paraId="7ACB33A7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" w:type="dxa"/>
          </w:tcPr>
          <w:p w:rsidRPr="00FD3C3E" w:rsidR="00D54DEE" w:rsidP="00D54DEE" w:rsidRDefault="00D54DEE" w14:paraId="60897870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4" w:type="dxa"/>
            <w:gridSpan w:val="3"/>
          </w:tcPr>
          <w:p w:rsidRPr="00FD3C3E" w:rsidR="00D54DEE" w:rsidP="00D54DEE" w:rsidRDefault="00D54DEE" w14:paraId="14DE5AC0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82" w:type="dxa"/>
          </w:tcPr>
          <w:p w:rsidRPr="00FD3C3E" w:rsidR="00D54DEE" w:rsidP="00D54DEE" w:rsidRDefault="00D54DEE" w14:paraId="314C271B" w14:textId="0F7B778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FD3C3E" w:rsidR="00D54DEE" w:rsidTr="00EA251C" w14:paraId="45C60C20" w14:textId="77777777">
        <w:trPr>
          <w:trHeight w:val="227"/>
        </w:trPr>
        <w:sdt>
          <w:sdtPr>
            <w:alias w:val="#Nav: /Header/TotalCaption"/>
            <w:tag w:val="#Nav: E_Doc_Sample_Purchase_Invoice/6102"/>
            <w:id w:val="806662324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TotalCaption[1]" w:storeItemID="{77DCDA3D-DC37-4B69-A105-295A851BE58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620" w:type="dxa"/>
              </w:tcPr>
              <w:p w:rsidRPr="00FD3C3E" w:rsidR="00D54DEE" w:rsidP="00D54DEE" w:rsidRDefault="00C335EF" w14:paraId="77B18F6C" w14:textId="00390895">
                <w:pPr>
                  <w:pStyle w:val="NoSpacing"/>
                </w:pPr>
                <w:proofErr w:type="spellStart"/>
                <w:r>
                  <w:t>TotalCaption</w:t>
                </w:r>
                <w:proofErr w:type="spellEnd"/>
              </w:p>
            </w:tc>
          </w:sdtContent>
        </w:sdt>
        <w:tc>
          <w:tcPr>
            <w:tcW w:w="1602" w:type="dxa"/>
          </w:tcPr>
          <w:p w:rsidRPr="00FD3C3E" w:rsidR="00D54DEE" w:rsidP="00D54DEE" w:rsidRDefault="00D54DEE" w14:paraId="71D82894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sdt>
          <w:sdtPr>
            <w:alias w:val="#Nav: /Header/Totals/TotalAmountInclVAT"/>
            <w:tag w:val="#Nav: E_Doc_Sample_Purchase_Invoice/6102"/>
            <w:id w:val="-1827743560"/>
            <w:placeholder>
              <w:docPart w:val="DefaultPlaceholder_-1854013440"/>
            </w:placeholder>
            <w:dataBinding w:prefixMappings="xmlns:ns0='urn:microsoft-dynamics-nav/reports/E_Doc_Sample_Purchase_Invoice/6102/'" w:xpath="/ns0:NavWordReportXmlPart[1]/ns0:Header[1]/ns0:Totals[1]/ns0:TotalAmountInclVAT[1]" w:storeItemID="{77DCDA3D-DC37-4B69-A105-295A851BE58A}"/>
            <w:text/>
          </w:sdtPr>
          <w:sdtContent>
            <w:tc>
              <w:tcPr>
                <w:tcW w:w="1188" w:type="dxa"/>
              </w:tcPr>
              <w:p w:rsidRPr="00FD3C3E" w:rsidR="00D54DEE" w:rsidP="00D54DEE" w:rsidRDefault="00C335EF" w14:paraId="0C99A9D5" w14:textId="427D65FE">
                <w:pPr>
                  <w:pStyle w:val="NoSpacing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proofErr w:type="spellStart"/>
                <w:r>
                  <w:t>TotalAmountInclVAT</w:t>
                </w:r>
                <w:proofErr w:type="spellEnd"/>
              </w:p>
            </w:tc>
          </w:sdtContent>
        </w:sdt>
        <w:tc>
          <w:tcPr>
            <w:tcW w:w="1349" w:type="dxa"/>
          </w:tcPr>
          <w:p w:rsidRPr="00FD3C3E" w:rsidR="00D54DEE" w:rsidP="00D54DEE" w:rsidRDefault="00D54DEE" w14:paraId="7E1511CA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7" w:type="dxa"/>
          </w:tcPr>
          <w:p w:rsidRPr="00FD3C3E" w:rsidR="00D54DEE" w:rsidP="00D54DEE" w:rsidRDefault="00D54DEE" w14:paraId="0958622E" w14:textId="77777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4" w:type="dxa"/>
            <w:gridSpan w:val="3"/>
          </w:tcPr>
          <w:p w:rsidRPr="00FD3C3E" w:rsidR="00D54DEE" w:rsidP="00DF7E1B" w:rsidRDefault="00D54DEE" w14:paraId="1EBB327D" w14:textId="5358A64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382" w:type="dxa"/>
          </w:tcPr>
          <w:p w:rsidRPr="00FD3C3E" w:rsidR="00D54DEE" w:rsidP="00D54DEE" w:rsidRDefault="00D54DEE" w14:paraId="0E8CAC98" w14:textId="2419A22E">
            <w:pPr>
              <w:pStyle w:val="NoSpacing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</w:tbl>
    <w:p w:rsidRPr="005E42A0" w:rsidR="00D54DEE" w:rsidP="005E42A0" w:rsidRDefault="00D54DEE" w14:paraId="59CBF759" w14:textId="420384EE">
      <w:pPr>
        <w:keepNext/>
        <w:spacing w:before="60" w:after="60"/>
        <w:jc w:val="right"/>
        <w:rPr>
          <w:b/>
        </w:rPr>
      </w:pPr>
    </w:p>
    <w:p w:rsidRPr="004C5683" w:rsidR="004C5683" w:rsidP="004C5683" w:rsidRDefault="004C5683" w14:paraId="482C9382" w14:textId="593CED82"/>
    <w:sectPr w:rsidRPr="004C5683" w:rsidR="004C5683" w:rsidSect="0090637C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210F" w:rsidP="00E40C63" w:rsidRDefault="00D0210F" w14:paraId="6F969C4C" w14:textId="77777777">
      <w:pPr>
        <w:spacing w:after="0"/>
      </w:pPr>
      <w:r>
        <w:separator/>
      </w:r>
    </w:p>
  </w:endnote>
  <w:endnote w:type="continuationSeparator" w:id="0">
    <w:p w:rsidR="00D0210F" w:rsidP="00E40C63" w:rsidRDefault="00D0210F" w14:paraId="41B3CC81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070198CE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7E22F6EB" w14:textId="77777777">
            <w:sdt>
              <w:sdtPr>
                <w:rPr>
                  <w:lang w:val="da-DK"/>
                </w:rPr>
                <w:alias w:val="#Nav: /Header/CompanyLegalStatement"/>
                <w:tag w:val="#Nav: E_Doc_Sample_Purchase_Invoice/6102"/>
                <w:id w:val="-207500241"/>
                <w:placeholder>
                  <w:docPart w:val="D74323E5E83F4DBCB91329738FC0774A"/>
                </w:placeholder>
                <w:dataBinding w:prefixMappings="xmlns:ns0='urn:microsoft-dynamics-nav/reports/E_Doc_Sample_Purchase_Invoice/6102/'" w:xpath="/ns0:NavWordReportXmlPart[1]/ns0:Header[1]/ns0:CompanyLegalStatement[1]" w:storeItemID="{AF7A6226-6056-400F-ADDA-E1ADA7C08250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4562E61E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1E679666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634FD0D4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C43401" w:rsidTr="0090637C" w14:paraId="5A6F1AF8" w14:textId="77777777">
      <w:sdt>
        <w:sdtPr>
          <w:rPr>
            <w:lang w:val="da-DK"/>
          </w:rPr>
          <w:alias w:val="#Nav: /Header/CompanyLegalStatement"/>
          <w:tag w:val="#Nav: E_Doc_Sample_Purchase_Invoice/6102"/>
          <w:id w:val="1896625259"/>
          <w:placeholder>
            <w:docPart w:val="054778FD3B804B0395E33E0348229CE9"/>
          </w:placeholder>
          <w:dataBinding w:prefixMappings="xmlns:ns0='urn:microsoft-dynamics-nav/reports/E_Doc_Sample_Purchase_Invoice/6102/'" w:xpath="/ns0:NavWordReportXmlPart[1]/ns0:Header[1]/ns0:CompanyLegalStatement[1]" w:storeItemID="{AF7A6226-6056-400F-ADDA-E1ADA7C08250}"/>
          <w:text/>
        </w:sdtPr>
        <w:sdtContent>
          <w:tc>
            <w:tcPr>
              <w:tcW w:w="5000" w:type="pct"/>
              <w:gridSpan w:val="4"/>
            </w:tcPr>
            <w:p w:rsidR="00C43401" w:rsidP="00262FE7" w:rsidRDefault="00C43401" w14:paraId="6FF66434" w14:textId="77777777">
              <w:pPr>
                <w:rPr>
                  <w:sz w:val="16"/>
                  <w:szCs w:val="16"/>
                </w:rPr>
              </w:pPr>
              <w:r w:rsidRPr="00F83594">
                <w:rPr>
                  <w:lang w:val="da-DK"/>
                </w:rPr>
                <w:t>CompanyLegalStatement</w:t>
              </w:r>
            </w:p>
          </w:tc>
        </w:sdtContent>
      </w:sdt>
    </w:tr>
    <w:tr w:rsidR="00C43401" w:rsidTr="0090637C" w14:paraId="39F5D24D" w14:textId="77777777">
      <w:sdt>
        <w:sdtPr>
          <w:alias w:val="#Nav: /Header/CompanyVATRegistrationNo_Lbl"/>
          <w:tag w:val="#Nav: E_Doc_Sample_Purchase_Invoice/6102"/>
          <w:id w:val="1000698169"/>
          <w:placeholder>
            <w:docPart w:val="5B0A98CDBECA4FC3BC7918DD25E7F753"/>
          </w:placeholder>
          <w:dataBinding w:prefixMappings="xmlns:ns0='urn:microsoft-dynamics-nav/reports/E_Doc_Sample_Purchase_Invoice/6102/'" w:xpath="/ns0:NavWordReportXmlPart[1]/ns0:Header[1]/ns0:CompanyVATRegistrationNo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262FE7" w:rsidRDefault="00C43401" w14:paraId="736A9480" w14:textId="77777777">
              <w:pPr>
                <w:pStyle w:val="Heading2"/>
              </w:pPr>
              <w:r w:rsidRPr="00985550">
                <w:rPr>
                  <w:lang w:val="da-DK"/>
                </w:rPr>
                <w:t>CompanyVATRegistrationNo_Lbl</w:t>
              </w:r>
            </w:p>
          </w:tc>
        </w:sdtContent>
      </w:sdt>
      <w:sdt>
        <w:sdtPr>
          <w:alias w:val="#Nav: /Header/HomePage_Header_Lbl"/>
          <w:tag w:val="#Nav: E_Doc_Sample_Purchase_Invoice/6102"/>
          <w:id w:val="-23945152"/>
          <w:placeholder>
            <w:docPart w:val="38D3127B98B147CAAFA424A5F82950C8"/>
          </w:placeholder>
          <w:dataBinding w:prefixMappings="xmlns:ns0='urn:microsoft-dynamics-nav/reports/E_Doc_Sample_Purchase_Invoice/6102/'" w:xpath="/ns0:NavWordReportXmlPart[1]/ns0:Header[1]/ns0:HomePage_Header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262FE7" w:rsidRDefault="00C43401" w14:paraId="5ACFEEBB" w14:textId="77777777">
              <w:pPr>
                <w:pStyle w:val="Heading2"/>
              </w:pPr>
              <w:r w:rsidRPr="00985550">
                <w:rPr>
                  <w:lang w:val="da-DK"/>
                </w:rPr>
                <w:t>HomePage_Header_Lbl</w:t>
              </w:r>
            </w:p>
          </w:tc>
        </w:sdtContent>
      </w:sdt>
      <w:sdt>
        <w:sdtPr>
          <w:alias w:val="#Nav: /Header/CompanyPhoneNo_Lbl"/>
          <w:tag w:val="#Nav: E_Doc_Sample_Purchase_Invoice/6102"/>
          <w:id w:val="560367384"/>
          <w:placeholder>
            <w:docPart w:val="A81DB1F39E204D46A84F95F9F080C66B"/>
          </w:placeholder>
          <w:dataBinding w:prefixMappings="xmlns:ns0='urn:microsoft-dynamics-nav/reports/E_Doc_Sample_Purchase_Invoice/6102/'" w:xpath="/ns0:NavWordReportXmlPart[1]/ns0:Header[1]/ns0:CompanyPhoneNo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262FE7" w:rsidRDefault="00C43401" w14:paraId="76065C10" w14:textId="77777777">
              <w:pPr>
                <w:pStyle w:val="Heading2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Header_Lbl"/>
          <w:tag w:val="#Nav: E_Doc_Sample_Purchase_Invoice/6102"/>
          <w:id w:val="-272474917"/>
          <w:placeholder>
            <w:docPart w:val="7F8B9C0B253F40E1A624578D9A23ECDD"/>
          </w:placeholder>
          <w:dataBinding w:prefixMappings="xmlns:ns0='urn:microsoft-dynamics-nav/reports/E_Doc_Sample_Purchase_Invoice/6102/'" w:xpath="/ns0:NavWordReportXmlPart[1]/ns0:Header[1]/ns0:EMail_Header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262FE7" w:rsidRDefault="00C43401" w14:paraId="6D06D3BC" w14:textId="77777777">
              <w:pPr>
                <w:pStyle w:val="Heading2"/>
              </w:pPr>
              <w:r w:rsidRPr="00985550">
                <w:rPr>
                  <w:lang w:val="da-DK"/>
                </w:rPr>
                <w:t>EMail_Header_Lbl</w:t>
              </w:r>
            </w:p>
          </w:tc>
        </w:sdtContent>
      </w:sdt>
    </w:tr>
    <w:tr w:rsidRPr="00F83594" w:rsidR="00C43401" w:rsidTr="0090637C" w14:paraId="4E7F6B5F" w14:textId="77777777">
      <w:sdt>
        <w:sdtPr>
          <w:alias w:val="#Nav: /Header/CompanyVATRegistrationNo"/>
          <w:tag w:val="#Nav: E_Doc_Sample_Purchase_Invoice/6102"/>
          <w:id w:val="-1968960596"/>
          <w:placeholder>
            <w:docPart w:val="542B45161D324E28AEE5E66E927497EC"/>
          </w:placeholder>
          <w:dataBinding w:prefixMappings="xmlns:ns0='urn:microsoft-dynamics-nav/reports/E_Doc_Sample_Purchase_Invoice/6102/'" w:xpath="/ns0:NavWordReportXmlPart[1]/ns0:Header[1]/ns0:CompanyVATRegistrationNo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262FE7" w:rsidRDefault="00C43401" w14:paraId="2691A951" w14:textId="77777777">
              <w:r w:rsidRPr="00F83594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E_Doc_Sample_Purchase_Invoice/6102"/>
          <w:id w:val="412437649"/>
          <w:placeholder>
            <w:docPart w:val="67B453FC7B04421CBE247EE125419382"/>
          </w:placeholder>
          <w:dataBinding w:prefixMappings="xmlns:ns0='urn:microsoft-dynamics-nav/reports/E_Doc_Sample_Purchase_Invoice/6102/'" w:xpath="/ns0:NavWordReportXmlPart[1]/ns0:Header[1]/ns0:CompanyHomePage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262FE7" w:rsidRDefault="00C43401" w14:paraId="3D195DFF" w14:textId="77777777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E_Doc_Sample_Purchase_Invoice/6102"/>
          <w:id w:val="-1162540195"/>
          <w:placeholder>
            <w:docPart w:val="4FD74BEB63934A8DB0749BA4D6B083ED"/>
          </w:placeholder>
          <w:dataBinding w:prefixMappings="xmlns:ns0='urn:microsoft-dynamics-nav/reports/E_Doc_Sample_Purchase_Invoice/6102/'" w:xpath="/ns0:NavWordReportXmlPart[1]/ns0:Header[1]/ns0:CompanyPhoneNo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262FE7" w:rsidRDefault="00C43401" w14:paraId="1137C3C0" w14:textId="77777777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E_Doc_Sample_Purchase_Invoice/6102"/>
          <w:id w:val="860396444"/>
          <w:placeholder>
            <w:docPart w:val="54068B715CF34F89A307530FB3EFB91B"/>
          </w:placeholder>
          <w:dataBinding w:prefixMappings="xmlns:ns0='urn:microsoft-dynamics-nav/reports/E_Doc_Sample_Purchase_Invoice/6102/'" w:xpath="/ns0:NavWordReportXmlPart[1]/ns0:Header[1]/ns0:CompanyEMai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262FE7" w:rsidRDefault="00C43401" w14:paraId="235D5480" w14:textId="77777777">
              <w:r w:rsidRPr="00F83594">
                <w:rPr>
                  <w:lang w:val="da-DK"/>
                </w:rPr>
                <w:t>CompanyEMail</w:t>
              </w:r>
            </w:p>
          </w:tc>
        </w:sdtContent>
      </w:sdt>
    </w:tr>
    <w:tr w:rsidR="00C43401" w:rsidTr="0090637C" w14:paraId="3EDFD237" w14:textId="77777777">
      <w:sdt>
        <w:sdtPr>
          <w:alias w:val="#Nav: /Header/CompanyBankName"/>
          <w:tag w:val="#Nav: E_Doc_Sample_Purchase_Invoice/6102"/>
          <w:id w:val="536472809"/>
          <w:placeholder>
            <w:docPart w:val="AF51C37BE9C544C0B02CEF6870C757E4"/>
          </w:placeholder>
          <w:dataBinding w:prefixMappings="xmlns:ns0='urn:microsoft-dynamics-nav/reports/E_Doc_Sample_Purchase_Invoice/6102/'" w:xpath="/ns0:NavWordReportXmlPart[1]/ns0:Header[1]/ns0:CompanyBankName[1]" w:storeItemID="{AF7A6226-6056-400F-ADDA-E1ADA7C08250}"/>
          <w:text/>
        </w:sdtPr>
        <w:sdtContent>
          <w:tc>
            <w:tcPr>
              <w:tcW w:w="1250" w:type="pct"/>
            </w:tcPr>
            <w:p w:rsidR="00C43401" w:rsidP="00262FE7" w:rsidRDefault="00C43401" w14:paraId="0946F02F" w14:textId="77777777">
              <w:pPr>
                <w:pStyle w:val="Heading2"/>
              </w:pPr>
              <w:r w:rsidRPr="00985550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E_Doc_Sample_Purchase_Invoice/6102"/>
          <w:id w:val="72087598"/>
          <w:placeholder>
            <w:docPart w:val="8BB73B2AFE6D4228987D25F8338CE8D7"/>
          </w:placeholder>
          <w:dataBinding w:prefixMappings="xmlns:ns0='urn:microsoft-dynamics-nav/reports/E_Doc_Sample_Purchase_Invoice/6102/'" w:xpath="/ns0:NavWordReportXmlPart[1]/ns0:Header[1]/ns0:CompanyIBAN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262FE7" w:rsidRDefault="00C43401" w14:paraId="0178F84B" w14:textId="77777777">
              <w:pPr>
                <w:pStyle w:val="Heading2"/>
              </w:pPr>
              <w:r w:rsidRPr="00985550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E_Doc_Sample_Purchase_Invoice/6102"/>
          <w:id w:val="-687442409"/>
          <w:placeholder>
            <w:docPart w:val="07CDFF1FA1804FACA6815EAA30AEA205"/>
          </w:placeholder>
          <w:dataBinding w:prefixMappings="xmlns:ns0='urn:microsoft-dynamics-nav/reports/E_Doc_Sample_Purchase_Invoice/6102/'" w:xpath="/ns0:NavWordReportXmlPart[1]/ns0:Header[1]/ns0:CompanySWIFT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262FE7" w:rsidRDefault="00C43401" w14:paraId="18DA1816" w14:textId="77777777">
              <w:pPr>
                <w:pStyle w:val="Heading2"/>
              </w:pPr>
              <w:r w:rsidRPr="00985550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E_Doc_Sample_Purchase_Invoice/6102"/>
          <w:id w:val="-1395651447"/>
          <w:placeholder>
            <w:docPart w:val="C6D430F265AB42D5A18429D7044A0AD9"/>
          </w:placeholder>
          <w:dataBinding w:prefixMappings="xmlns:ns0='urn:microsoft-dynamics-nav/reports/E_Doc_Sample_Purchase_Invoice/6102/'" w:xpath="/ns0:NavWordReportXmlPart[1]/ns0:Header[1]/ns0:CompanyGiroNo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262FE7" w:rsidRDefault="00C43401" w14:paraId="01DAB85F" w14:textId="77777777">
              <w:pPr>
                <w:pStyle w:val="Heading2"/>
              </w:pPr>
              <w:r w:rsidRPr="00985550">
                <w:rPr>
                  <w:lang w:val="da-DK"/>
                </w:rPr>
                <w:t>CompanyGiroNo_Lbl</w:t>
              </w:r>
            </w:p>
          </w:tc>
        </w:sdtContent>
      </w:sdt>
    </w:tr>
    <w:tr w:rsidRPr="00F83594" w:rsidR="00C43401" w:rsidTr="0090637C" w14:paraId="61C0991A" w14:textId="77777777">
      <w:tc>
        <w:tcPr>
          <w:tcW w:w="1250" w:type="pct"/>
        </w:tcPr>
        <w:p w:rsidRPr="00F83594" w:rsidR="00C43401" w:rsidP="00262FE7" w:rsidRDefault="00000000" w14:paraId="2B9064EF" w14:textId="77777777">
          <w:pPr>
            <w:pStyle w:val="NoSpacing"/>
          </w:pPr>
          <w:sdt>
            <w:sdtPr>
              <w:alias w:val="#Nav: /Header/CompanyBankBranchNo"/>
              <w:tag w:val="#Nav: E_Doc_Sample_Purchase_Invoice/6102"/>
              <w:id w:val="800194651"/>
              <w:placeholder>
                <w:docPart w:val="405406A4FC564D2182F4A115F0F9E0CF"/>
              </w:placeholder>
              <w:dataBinding w:prefixMappings="xmlns:ns0='urn:microsoft-dynamics-nav/reports/E_Doc_Sample_Purchase_Invoice/6102/'" w:xpath="/ns0:NavWordReportXmlPart[1]/ns0:Header[1]/ns0:CompanyBankBranchNo[1]" w:storeItemID="{AF7A6226-6056-400F-ADDA-E1ADA7C08250}"/>
              <w:text/>
            </w:sdtPr>
            <w:sdtContent>
              <w:r w:rsidRPr="00F83594" w:rsidR="00C43401">
                <w:rPr>
                  <w:lang w:val="da-DK"/>
                </w:rPr>
                <w:t>CompanyBankBranchNo</w:t>
              </w:r>
            </w:sdtContent>
          </w:sdt>
          <w:r w:rsidRPr="00F83594" w:rsidR="00C43401">
            <w:t xml:space="preserve"> </w:t>
          </w:r>
          <w:sdt>
            <w:sdtPr>
              <w:alias w:val="#Nav: /Header/CompanyBankAccountNo"/>
              <w:tag w:val="#Nav: E_Doc_Sample_Purchase_Invoice/6102"/>
              <w:id w:val="-578668554"/>
              <w:placeholder>
                <w:docPart w:val="BB7EA51D2D6D4A77A524CEE5744643E8"/>
              </w:placeholder>
              <w:dataBinding w:prefixMappings="xmlns:ns0='urn:microsoft-dynamics-nav/reports/E_Doc_Sample_Purchase_Invoice/6102/'" w:xpath="/ns0:NavWordReportXmlPart[1]/ns0:Header[1]/ns0:CompanyBankAccountNo[1]" w:storeItemID="{AF7A6226-6056-400F-ADDA-E1ADA7C08250}"/>
              <w:text/>
            </w:sdtPr>
            <w:sdtContent>
              <w:r w:rsidRPr="00F83594" w:rsidR="00C43401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E_Doc_Sample_Purchase_Invoice/6102"/>
          <w:id w:val="513045610"/>
          <w:placeholder>
            <w:docPart w:val="EFC7A9B9C4594CF8B0D6449E717EF56F"/>
          </w:placeholder>
          <w:dataBinding w:prefixMappings="xmlns:ns0='urn:microsoft-dynamics-nav/reports/E_Doc_Sample_Purchase_Invoice/6102/'" w:xpath="/ns0:NavWordReportXmlPart[1]/ns0:Header[1]/ns0:CompanyIBAN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262FE7" w:rsidRDefault="00C43401" w14:paraId="5D7CE88F" w14:textId="77777777">
              <w:pPr>
                <w:pStyle w:val="NoSpacing"/>
              </w:pPr>
              <w:r w:rsidRPr="00F83594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E_Doc_Sample_Purchase_Invoice/6102"/>
          <w:id w:val="1536079020"/>
          <w:placeholder>
            <w:docPart w:val="A3D56298C27C447A84E225A91C2B10E0"/>
          </w:placeholder>
          <w:dataBinding w:prefixMappings="xmlns:ns0='urn:microsoft-dynamics-nav/reports/E_Doc_Sample_Purchase_Invoice/6102/'" w:xpath="/ns0:NavWordReportXmlPart[1]/ns0:Header[1]/ns0:CompanySWIFT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262FE7" w:rsidRDefault="00C43401" w14:paraId="1BF29795" w14:textId="77777777">
              <w:pPr>
                <w:pStyle w:val="NoSpacing"/>
              </w:pPr>
              <w:r w:rsidRPr="00F83594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E_Doc_Sample_Purchase_Invoice/6102"/>
          <w:id w:val="-1971888300"/>
          <w:placeholder>
            <w:docPart w:val="7854EDE10DC34A08B41378DE66AE7F7B"/>
          </w:placeholder>
          <w:dataBinding w:prefixMappings="xmlns:ns0='urn:microsoft-dynamics-nav/reports/E_Doc_Sample_Purchase_Invoice/6102/'" w:xpath="/ns0:NavWordReportXmlPart[1]/ns0:Header[1]/ns0:CompanyGiroNo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262FE7" w:rsidRDefault="00C43401" w14:paraId="44ADFC9B" w14:textId="77777777">
              <w:pPr>
                <w:pStyle w:val="NoSpacing"/>
              </w:pPr>
              <w:r w:rsidRPr="00F83594">
                <w:rPr>
                  <w:lang w:val="da-DK"/>
                </w:rPr>
                <w:t>CompanyGiroNo</w:t>
              </w:r>
            </w:p>
          </w:tc>
        </w:sdtContent>
      </w:sdt>
    </w:tr>
  </w:tbl>
  <w:p w:rsidRPr="005C497A" w:rsidR="00C43401" w:rsidP="00262FE7" w:rsidRDefault="00C43401" w14:paraId="34BE6FA2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210F" w:rsidP="00E40C63" w:rsidRDefault="00D0210F" w14:paraId="0098C49F" w14:textId="77777777">
      <w:pPr>
        <w:spacing w:after="0"/>
      </w:pPr>
      <w:r>
        <w:separator/>
      </w:r>
    </w:p>
  </w:footnote>
  <w:footnote w:type="continuationSeparator" w:id="0">
    <w:p w:rsidR="00D0210F" w:rsidP="00E40C63" w:rsidRDefault="00D0210F" w14:paraId="5E83F66C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1BD680FE" w14:textId="77777777">
      <w:tc>
        <w:tcPr>
          <w:tcW w:w="2929" w:type="pct"/>
        </w:tcPr>
        <w:p w:rsidRPr="00C43401" w:rsidR="00C43401" w:rsidP="00C43401" w:rsidRDefault="00000000" w14:paraId="30E8CFF0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E_Doc_Sample_Purchase_Invoice/6102"/>
              <w:id w:val="1118172250"/>
              <w:placeholder>
                <w:docPart w:val="85F17D8968A64DA6A4F66CAAC909213D"/>
              </w:placeholder>
              <w:dataBinding w:prefixMappings="xmlns:ns0='urn:microsoft-dynamics-nav/reports/E_Doc_Sample_Purchase_Invoice/6102/'" w:xpath="/ns0:NavWordReportXmlPart[1]/ns0:Header[1]/ns0:DocumentTitle_Lbl[1]" w:storeItemID="{AF7A6226-6056-400F-ADDA-E1ADA7C08250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Line/DocumentNo"/>
              <w:tag w:val="#Nav: E_Doc_Sample_Purchase_Invoice/6102"/>
              <w:id w:val="-1792285139"/>
              <w:placeholder>
                <w:docPart w:val="85F17D8968A64DA6A4F66CAAC909213D"/>
              </w:placeholder>
              <w:dataBinding w:prefixMappings="xmlns:ns0='urn:microsoft-dynamics-nav/reports/E_Doc_Sample_Purchase_Invoice/6102/'" w:xpath="/ns0:NavWordReportXmlPart[1]/ns0:Header[1]/ns0:Line[1]/ns0:DocumentNo[1]" w:storeItemID="{77DCDA3D-DC37-4B69-A105-295A851BE58A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E_Doc_Sample_Purchase_Invoice/6102"/>
            <w:id w:val="-1183590736"/>
            <w:placeholder>
              <w:docPart w:val="647FBC123D0D4A4C8824A50443E4DFC1"/>
            </w:placeholder>
            <w:dataBinding w:prefixMappings="xmlns:ns0='urn:microsoft-dynamics-nav/reports/E_Doc_Sample_Purchase_Invoice/6102/'" w:xpath="/ns0:NavWordReportXmlPart[1]/ns0:Header[1]/ns0:DocumentDate[1]" w:storeItemID="{AF7A6226-6056-400F-ADDA-E1ADA7C08250}"/>
            <w:text/>
          </w:sdtPr>
          <w:sdtContent>
            <w:p w:rsidR="00C43401" w:rsidP="00C43401" w:rsidRDefault="00C43401" w14:paraId="6E7DE9F3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000000" w14:paraId="6F84FF38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E_Doc_Sample_Purchase_Invoice/6102"/>
              <w:id w:val="-1719745130"/>
              <w:placeholder>
                <w:docPart w:val="85F17D8968A64DA6A4F66CAAC909213D"/>
              </w:placeholder>
              <w:dataBinding w:prefixMappings="xmlns:ns0='urn:microsoft-dynamics-nav/reports/E_Doc_Sample_Purchase_Invoice/6102/'" w:xpath="/ns0:NavWordReportXmlPart[1]/ns0:Header[1]/ns0:Page_Lbl[1]" w:storeItemID="{AF7A6226-6056-400F-ADDA-E1ADA7C08250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5C3FEF91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0F1F58A8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3401" w:rsidRDefault="00282278" w14:paraId="0506655D" w14:textId="34C8722C">
    <w:pPr>
      <w:pStyle w:val="Header"/>
    </w:pPr>
    <w:r w:rsidRPr="00282278">
      <w:rPr>
        <w:noProof/>
        <w:szCs w:val="20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editId="4D3DD9F7" wp14:anchorId="08D0CC6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82278" w:rsidRDefault="00282278" w14:paraId="3A8C425E" w14:textId="6DF48F8C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20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spid="_x0000_s1026" o:allowoverlap="f" fillcolor="#5b9bd5 [3204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w14:anchorId="08D0CC64">
              <v:textbox style="mso-fit-shape-to-text:t">
                <w:txbxContent>
                  <w:p w:rsidR="00282278" w:rsidRDefault="00282278" w14:paraId="3A8C425E" w14:textId="6DF48F8C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21B11"/>
    <w:rsid w:val="00032E69"/>
    <w:rsid w:val="000357EB"/>
    <w:rsid w:val="00043319"/>
    <w:rsid w:val="00051A15"/>
    <w:rsid w:val="00052A25"/>
    <w:rsid w:val="000542DC"/>
    <w:rsid w:val="00070EE8"/>
    <w:rsid w:val="00074151"/>
    <w:rsid w:val="0008245A"/>
    <w:rsid w:val="000844A3"/>
    <w:rsid w:val="0008693A"/>
    <w:rsid w:val="00095681"/>
    <w:rsid w:val="000A4801"/>
    <w:rsid w:val="000A665A"/>
    <w:rsid w:val="000C3A25"/>
    <w:rsid w:val="000D5A6D"/>
    <w:rsid w:val="000E071F"/>
    <w:rsid w:val="000E240F"/>
    <w:rsid w:val="000E7D76"/>
    <w:rsid w:val="00103846"/>
    <w:rsid w:val="0011793B"/>
    <w:rsid w:val="00123A7D"/>
    <w:rsid w:val="00126D5A"/>
    <w:rsid w:val="00130677"/>
    <w:rsid w:val="00134A71"/>
    <w:rsid w:val="00151C65"/>
    <w:rsid w:val="00151C73"/>
    <w:rsid w:val="001621D9"/>
    <w:rsid w:val="001B793C"/>
    <w:rsid w:val="001C7C1D"/>
    <w:rsid w:val="001C7E7F"/>
    <w:rsid w:val="001D1CE2"/>
    <w:rsid w:val="001D6807"/>
    <w:rsid w:val="001E0523"/>
    <w:rsid w:val="001E1EF7"/>
    <w:rsid w:val="001E6648"/>
    <w:rsid w:val="001F76A3"/>
    <w:rsid w:val="0020108A"/>
    <w:rsid w:val="002334A5"/>
    <w:rsid w:val="00235CA0"/>
    <w:rsid w:val="00245B0E"/>
    <w:rsid w:val="0024677E"/>
    <w:rsid w:val="0024716B"/>
    <w:rsid w:val="00261876"/>
    <w:rsid w:val="0026269B"/>
    <w:rsid w:val="00262FE7"/>
    <w:rsid w:val="002669DB"/>
    <w:rsid w:val="00273BA9"/>
    <w:rsid w:val="002764F7"/>
    <w:rsid w:val="00282278"/>
    <w:rsid w:val="00287237"/>
    <w:rsid w:val="00290413"/>
    <w:rsid w:val="00294966"/>
    <w:rsid w:val="0029628E"/>
    <w:rsid w:val="002A29DF"/>
    <w:rsid w:val="002A382C"/>
    <w:rsid w:val="002B06EE"/>
    <w:rsid w:val="002B36AD"/>
    <w:rsid w:val="002B5226"/>
    <w:rsid w:val="002B6B46"/>
    <w:rsid w:val="002C05A4"/>
    <w:rsid w:val="002D7EC8"/>
    <w:rsid w:val="002E2A56"/>
    <w:rsid w:val="002F589A"/>
    <w:rsid w:val="00317D08"/>
    <w:rsid w:val="00337723"/>
    <w:rsid w:val="00344393"/>
    <w:rsid w:val="00355667"/>
    <w:rsid w:val="00355E20"/>
    <w:rsid w:val="00374316"/>
    <w:rsid w:val="003814DC"/>
    <w:rsid w:val="0038349C"/>
    <w:rsid w:val="00394029"/>
    <w:rsid w:val="00394628"/>
    <w:rsid w:val="003A0907"/>
    <w:rsid w:val="003A31D7"/>
    <w:rsid w:val="003A705C"/>
    <w:rsid w:val="003A7E69"/>
    <w:rsid w:val="003B1D59"/>
    <w:rsid w:val="003C2C96"/>
    <w:rsid w:val="003C2F56"/>
    <w:rsid w:val="003D120B"/>
    <w:rsid w:val="003D4B80"/>
    <w:rsid w:val="003E2178"/>
    <w:rsid w:val="003F77E2"/>
    <w:rsid w:val="00417ABE"/>
    <w:rsid w:val="004250C2"/>
    <w:rsid w:val="004406A0"/>
    <w:rsid w:val="00450DA2"/>
    <w:rsid w:val="00451877"/>
    <w:rsid w:val="00455E78"/>
    <w:rsid w:val="00492354"/>
    <w:rsid w:val="004A4D71"/>
    <w:rsid w:val="004B22F6"/>
    <w:rsid w:val="004B47ED"/>
    <w:rsid w:val="004B4EE3"/>
    <w:rsid w:val="004B6FE5"/>
    <w:rsid w:val="004C5683"/>
    <w:rsid w:val="004C60A5"/>
    <w:rsid w:val="004E18A1"/>
    <w:rsid w:val="004F2432"/>
    <w:rsid w:val="005008BF"/>
    <w:rsid w:val="0051660C"/>
    <w:rsid w:val="00524FE6"/>
    <w:rsid w:val="0052705F"/>
    <w:rsid w:val="00533517"/>
    <w:rsid w:val="00543913"/>
    <w:rsid w:val="00544480"/>
    <w:rsid w:val="00545331"/>
    <w:rsid w:val="00545960"/>
    <w:rsid w:val="00552846"/>
    <w:rsid w:val="00563DCD"/>
    <w:rsid w:val="00565DCB"/>
    <w:rsid w:val="00571FE0"/>
    <w:rsid w:val="005731CF"/>
    <w:rsid w:val="00582FAA"/>
    <w:rsid w:val="00587157"/>
    <w:rsid w:val="00595F7F"/>
    <w:rsid w:val="005963DE"/>
    <w:rsid w:val="005A0994"/>
    <w:rsid w:val="005C497A"/>
    <w:rsid w:val="005C4C73"/>
    <w:rsid w:val="005D0338"/>
    <w:rsid w:val="005D2423"/>
    <w:rsid w:val="005E42A0"/>
    <w:rsid w:val="005F2559"/>
    <w:rsid w:val="005F5EC9"/>
    <w:rsid w:val="005F6BCC"/>
    <w:rsid w:val="0060202A"/>
    <w:rsid w:val="0060753B"/>
    <w:rsid w:val="00610A30"/>
    <w:rsid w:val="00612ABF"/>
    <w:rsid w:val="006206C2"/>
    <w:rsid w:val="00620FA7"/>
    <w:rsid w:val="006245DA"/>
    <w:rsid w:val="006331AD"/>
    <w:rsid w:val="0063620D"/>
    <w:rsid w:val="006418FA"/>
    <w:rsid w:val="0067225B"/>
    <w:rsid w:val="00672BD1"/>
    <w:rsid w:val="00677AD5"/>
    <w:rsid w:val="0068273F"/>
    <w:rsid w:val="00683CCE"/>
    <w:rsid w:val="00684C66"/>
    <w:rsid w:val="00684EEB"/>
    <w:rsid w:val="006907F2"/>
    <w:rsid w:val="006A2A7B"/>
    <w:rsid w:val="006B6D9A"/>
    <w:rsid w:val="006C30D9"/>
    <w:rsid w:val="006C4581"/>
    <w:rsid w:val="006C50CB"/>
    <w:rsid w:val="006D4B90"/>
    <w:rsid w:val="006D64AE"/>
    <w:rsid w:val="006E7759"/>
    <w:rsid w:val="006F2626"/>
    <w:rsid w:val="006F4F98"/>
    <w:rsid w:val="006F7E85"/>
    <w:rsid w:val="0071439C"/>
    <w:rsid w:val="00715BF0"/>
    <w:rsid w:val="00716E24"/>
    <w:rsid w:val="00733FD3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B235B"/>
    <w:rsid w:val="007E323C"/>
    <w:rsid w:val="007E486F"/>
    <w:rsid w:val="007F7EF4"/>
    <w:rsid w:val="00802B5B"/>
    <w:rsid w:val="008033F9"/>
    <w:rsid w:val="008055BF"/>
    <w:rsid w:val="00807754"/>
    <w:rsid w:val="008150B0"/>
    <w:rsid w:val="00815D27"/>
    <w:rsid w:val="008179F0"/>
    <w:rsid w:val="00817EE6"/>
    <w:rsid w:val="00820262"/>
    <w:rsid w:val="00836184"/>
    <w:rsid w:val="00844D12"/>
    <w:rsid w:val="00845DAF"/>
    <w:rsid w:val="00845E08"/>
    <w:rsid w:val="00850F45"/>
    <w:rsid w:val="008533EF"/>
    <w:rsid w:val="00854F56"/>
    <w:rsid w:val="00856BBF"/>
    <w:rsid w:val="00860150"/>
    <w:rsid w:val="008758FF"/>
    <w:rsid w:val="00886903"/>
    <w:rsid w:val="008915BC"/>
    <w:rsid w:val="00892F16"/>
    <w:rsid w:val="008A3828"/>
    <w:rsid w:val="008B120D"/>
    <w:rsid w:val="008C248C"/>
    <w:rsid w:val="008C3901"/>
    <w:rsid w:val="008D450A"/>
    <w:rsid w:val="008D7475"/>
    <w:rsid w:val="008D7FC6"/>
    <w:rsid w:val="008E6F68"/>
    <w:rsid w:val="008E766D"/>
    <w:rsid w:val="008F0A38"/>
    <w:rsid w:val="0090637C"/>
    <w:rsid w:val="009072D1"/>
    <w:rsid w:val="0092542A"/>
    <w:rsid w:val="00933DB5"/>
    <w:rsid w:val="00940735"/>
    <w:rsid w:val="00943A17"/>
    <w:rsid w:val="009453BC"/>
    <w:rsid w:val="00954C6C"/>
    <w:rsid w:val="00966D04"/>
    <w:rsid w:val="00972E96"/>
    <w:rsid w:val="00977150"/>
    <w:rsid w:val="00982950"/>
    <w:rsid w:val="00991278"/>
    <w:rsid w:val="0099175E"/>
    <w:rsid w:val="009943A4"/>
    <w:rsid w:val="00997858"/>
    <w:rsid w:val="009B485A"/>
    <w:rsid w:val="009B66A4"/>
    <w:rsid w:val="009C4CED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2551A"/>
    <w:rsid w:val="00A30C38"/>
    <w:rsid w:val="00A364AF"/>
    <w:rsid w:val="00A42BE5"/>
    <w:rsid w:val="00A76F36"/>
    <w:rsid w:val="00A9010E"/>
    <w:rsid w:val="00A940EF"/>
    <w:rsid w:val="00A9726D"/>
    <w:rsid w:val="00AA7326"/>
    <w:rsid w:val="00AB4956"/>
    <w:rsid w:val="00AC7F6E"/>
    <w:rsid w:val="00AD7DA5"/>
    <w:rsid w:val="00AF1EDD"/>
    <w:rsid w:val="00AF4452"/>
    <w:rsid w:val="00AF62CA"/>
    <w:rsid w:val="00B01DA6"/>
    <w:rsid w:val="00B10D67"/>
    <w:rsid w:val="00B22FDE"/>
    <w:rsid w:val="00B23D05"/>
    <w:rsid w:val="00B32D4B"/>
    <w:rsid w:val="00B402B9"/>
    <w:rsid w:val="00B437D5"/>
    <w:rsid w:val="00B55072"/>
    <w:rsid w:val="00B57659"/>
    <w:rsid w:val="00B60D54"/>
    <w:rsid w:val="00B63554"/>
    <w:rsid w:val="00B8205C"/>
    <w:rsid w:val="00B86BCD"/>
    <w:rsid w:val="00B86E6F"/>
    <w:rsid w:val="00B91CA1"/>
    <w:rsid w:val="00B92F96"/>
    <w:rsid w:val="00B96060"/>
    <w:rsid w:val="00BC21B4"/>
    <w:rsid w:val="00BC232B"/>
    <w:rsid w:val="00BC3BE0"/>
    <w:rsid w:val="00BD2533"/>
    <w:rsid w:val="00BD35AE"/>
    <w:rsid w:val="00BE065A"/>
    <w:rsid w:val="00BE5952"/>
    <w:rsid w:val="00BE6BE6"/>
    <w:rsid w:val="00BF0F10"/>
    <w:rsid w:val="00C27C1A"/>
    <w:rsid w:val="00C30032"/>
    <w:rsid w:val="00C32E88"/>
    <w:rsid w:val="00C335EF"/>
    <w:rsid w:val="00C36F18"/>
    <w:rsid w:val="00C37817"/>
    <w:rsid w:val="00C40BE4"/>
    <w:rsid w:val="00C41DE3"/>
    <w:rsid w:val="00C43401"/>
    <w:rsid w:val="00C47206"/>
    <w:rsid w:val="00C51B0D"/>
    <w:rsid w:val="00C77159"/>
    <w:rsid w:val="00C968AD"/>
    <w:rsid w:val="00CA3F43"/>
    <w:rsid w:val="00CA6394"/>
    <w:rsid w:val="00CB70AD"/>
    <w:rsid w:val="00CD1B92"/>
    <w:rsid w:val="00CD6775"/>
    <w:rsid w:val="00CE4EFC"/>
    <w:rsid w:val="00CE76C9"/>
    <w:rsid w:val="00D0210F"/>
    <w:rsid w:val="00D21D63"/>
    <w:rsid w:val="00D235D0"/>
    <w:rsid w:val="00D31FC2"/>
    <w:rsid w:val="00D40A70"/>
    <w:rsid w:val="00D41DC8"/>
    <w:rsid w:val="00D46A2F"/>
    <w:rsid w:val="00D46F80"/>
    <w:rsid w:val="00D53B6F"/>
    <w:rsid w:val="00D54A61"/>
    <w:rsid w:val="00D54DEB"/>
    <w:rsid w:val="00D54DEE"/>
    <w:rsid w:val="00D6006D"/>
    <w:rsid w:val="00D66DFE"/>
    <w:rsid w:val="00D714F5"/>
    <w:rsid w:val="00D72A07"/>
    <w:rsid w:val="00D72E02"/>
    <w:rsid w:val="00D754C6"/>
    <w:rsid w:val="00D75AAF"/>
    <w:rsid w:val="00D7635D"/>
    <w:rsid w:val="00DA0F11"/>
    <w:rsid w:val="00DA161D"/>
    <w:rsid w:val="00DA1FBA"/>
    <w:rsid w:val="00DA580A"/>
    <w:rsid w:val="00DB4B5B"/>
    <w:rsid w:val="00DE3986"/>
    <w:rsid w:val="00DF30F1"/>
    <w:rsid w:val="00DF7E1B"/>
    <w:rsid w:val="00E111C4"/>
    <w:rsid w:val="00E17B0A"/>
    <w:rsid w:val="00E22B7E"/>
    <w:rsid w:val="00E2712B"/>
    <w:rsid w:val="00E40C63"/>
    <w:rsid w:val="00E41182"/>
    <w:rsid w:val="00E4361D"/>
    <w:rsid w:val="00E4786B"/>
    <w:rsid w:val="00E54F17"/>
    <w:rsid w:val="00E559CF"/>
    <w:rsid w:val="00E65451"/>
    <w:rsid w:val="00E67097"/>
    <w:rsid w:val="00E82558"/>
    <w:rsid w:val="00E902EA"/>
    <w:rsid w:val="00E96A2B"/>
    <w:rsid w:val="00EA246E"/>
    <w:rsid w:val="00EA251C"/>
    <w:rsid w:val="00EA259E"/>
    <w:rsid w:val="00EA27AA"/>
    <w:rsid w:val="00EB26BB"/>
    <w:rsid w:val="00EB5B19"/>
    <w:rsid w:val="00EC1995"/>
    <w:rsid w:val="00EC4C86"/>
    <w:rsid w:val="00EC5B1E"/>
    <w:rsid w:val="00ED0377"/>
    <w:rsid w:val="00EE2CA3"/>
    <w:rsid w:val="00EE53F7"/>
    <w:rsid w:val="00EF50F0"/>
    <w:rsid w:val="00F14176"/>
    <w:rsid w:val="00F20F72"/>
    <w:rsid w:val="00F219F1"/>
    <w:rsid w:val="00F36FA0"/>
    <w:rsid w:val="00F44822"/>
    <w:rsid w:val="00F47692"/>
    <w:rsid w:val="00F66A1F"/>
    <w:rsid w:val="00F7015A"/>
    <w:rsid w:val="00F7093D"/>
    <w:rsid w:val="00F81AE9"/>
    <w:rsid w:val="00F848FB"/>
    <w:rsid w:val="00F86468"/>
    <w:rsid w:val="00F924C7"/>
    <w:rsid w:val="00F97B0E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84A3B94E-9FA3-48C5-B950-C44A90855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table" w:styleId="GridTable1Light-Accent2">
    <w:name w:val="Grid Table 1 Light Accent 2"/>
    <w:basedOn w:val="TableNormal"/>
    <w:uiPriority w:val="46"/>
    <w:rsid w:val="00EA251C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A251C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glossaryDocument" Target="glossary/document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customXml" Target="/customXml/item3.xml" Id="R89f987f5babd4e27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4778FD3B804B0395E33E0348229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0A64-673A-48C8-8508-E370749A8501}"/>
      </w:docPartPr>
      <w:docPartBody>
        <w:p w:rsidR="001D6FE3" w:rsidRDefault="005E35BE" w:rsidP="005E35BE">
          <w:pPr>
            <w:pStyle w:val="054778FD3B804B0395E33E0348229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0A98CDBECA4FC3BC7918DD25E7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4074E-71CF-4119-A8B5-40B16F085921}"/>
      </w:docPartPr>
      <w:docPartBody>
        <w:p w:rsidR="001D6FE3" w:rsidRDefault="005E35BE" w:rsidP="005E35BE">
          <w:pPr>
            <w:pStyle w:val="5B0A98CDBECA4FC3BC7918DD25E7F75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D3127B98B147CAAFA424A5F8295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EAEF3-CFE9-4576-9615-EACA852671DA}"/>
      </w:docPartPr>
      <w:docPartBody>
        <w:p w:rsidR="001D6FE3" w:rsidRDefault="005E35BE" w:rsidP="005E35BE">
          <w:pPr>
            <w:pStyle w:val="38D3127B98B147CAAFA424A5F82950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81DB1F39E204D46A84F95F9F080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7FC05-B207-4F04-994F-319F69FEB64A}"/>
      </w:docPartPr>
      <w:docPartBody>
        <w:p w:rsidR="001D6FE3" w:rsidRDefault="005E35BE" w:rsidP="005E35BE">
          <w:pPr>
            <w:pStyle w:val="A81DB1F39E204D46A84F95F9F080C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8B9C0B253F40E1A624578D9A23E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9D0EE-702C-4776-AF10-BAB6A025E039}"/>
      </w:docPartPr>
      <w:docPartBody>
        <w:p w:rsidR="001D6FE3" w:rsidRDefault="005E35BE" w:rsidP="005E35BE">
          <w:pPr>
            <w:pStyle w:val="7F8B9C0B253F40E1A624578D9A23EC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2B45161D324E28AEE5E66E92749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A09DB-7514-4D40-8DBA-EC3F07371F31}"/>
      </w:docPartPr>
      <w:docPartBody>
        <w:p w:rsidR="001D6FE3" w:rsidRDefault="005E35BE" w:rsidP="005E35BE">
          <w:pPr>
            <w:pStyle w:val="542B45161D324E28AEE5E66E927497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7B453FC7B04421CBE247EE125419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2D19F-BA82-46F4-90D5-790D61D29968}"/>
      </w:docPartPr>
      <w:docPartBody>
        <w:p w:rsidR="001D6FE3" w:rsidRDefault="005E35BE" w:rsidP="005E35BE">
          <w:pPr>
            <w:pStyle w:val="67B453FC7B04421CBE247EE1254193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D74BEB63934A8DB0749BA4D6B08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F5A74-6C58-4B79-8408-8C9B649E4B79}"/>
      </w:docPartPr>
      <w:docPartBody>
        <w:p w:rsidR="001D6FE3" w:rsidRDefault="005E35BE" w:rsidP="005E35BE">
          <w:pPr>
            <w:pStyle w:val="4FD74BEB63934A8DB0749BA4D6B083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068B715CF34F89A307530FB3EFB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2D081-D519-49AC-9F04-A009EF3CD091}"/>
      </w:docPartPr>
      <w:docPartBody>
        <w:p w:rsidR="001D6FE3" w:rsidRDefault="005E35BE" w:rsidP="005E35BE">
          <w:pPr>
            <w:pStyle w:val="54068B715CF34F89A307530FB3EFB9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51C37BE9C544C0B02CEF6870C75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79FC3-9B91-41B7-9BFA-6F3523B20506}"/>
      </w:docPartPr>
      <w:docPartBody>
        <w:p w:rsidR="001D6FE3" w:rsidRDefault="005E35BE" w:rsidP="005E35BE">
          <w:pPr>
            <w:pStyle w:val="AF51C37BE9C544C0B02CEF6870C757E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B73B2AFE6D4228987D25F8338CE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AA77D-ABF4-4EF3-B227-F6DF4D0A0776}"/>
      </w:docPartPr>
      <w:docPartBody>
        <w:p w:rsidR="001D6FE3" w:rsidRDefault="005E35BE" w:rsidP="005E35BE">
          <w:pPr>
            <w:pStyle w:val="8BB73B2AFE6D4228987D25F8338CE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7CDFF1FA1804FACA6815EAA30AEA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1372E-E476-4420-82B4-7C1F1735C7FD}"/>
      </w:docPartPr>
      <w:docPartBody>
        <w:p w:rsidR="001D6FE3" w:rsidRDefault="005E35BE" w:rsidP="005E35BE">
          <w:pPr>
            <w:pStyle w:val="07CDFF1FA1804FACA6815EAA30AEA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D430F265AB42D5A18429D7044A0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E2FC8-4A71-46AB-871E-D36D509518F6}"/>
      </w:docPartPr>
      <w:docPartBody>
        <w:p w:rsidR="001D6FE3" w:rsidRDefault="005E35BE" w:rsidP="005E35BE">
          <w:pPr>
            <w:pStyle w:val="C6D430F265AB42D5A18429D7044A0A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5406A4FC564D2182F4A115F0F9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E5F83-F25E-4939-974D-AA19DD937C43}"/>
      </w:docPartPr>
      <w:docPartBody>
        <w:p w:rsidR="001D6FE3" w:rsidRDefault="005E35BE" w:rsidP="005E35BE">
          <w:pPr>
            <w:pStyle w:val="405406A4FC564D2182F4A115F0F9E0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7EA51D2D6D4A77A524CEE574464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FCB8B-D268-49EA-9848-A23A45844253}"/>
      </w:docPartPr>
      <w:docPartBody>
        <w:p w:rsidR="001D6FE3" w:rsidRDefault="005E35BE" w:rsidP="005E35BE">
          <w:pPr>
            <w:pStyle w:val="BB7EA51D2D6D4A77A524CEE5744643E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7A9B9C4594CF8B0D6449E717EF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DCD94-78EC-46FD-AD80-27DA836C75C6}"/>
      </w:docPartPr>
      <w:docPartBody>
        <w:p w:rsidR="001D6FE3" w:rsidRDefault="005E35BE" w:rsidP="005E35BE">
          <w:pPr>
            <w:pStyle w:val="EFC7A9B9C4594CF8B0D6449E717EF5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D56298C27C447A84E225A91C2B1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03A03-729A-43CD-BE8D-EB3A0CCF5D98}"/>
      </w:docPartPr>
      <w:docPartBody>
        <w:p w:rsidR="001D6FE3" w:rsidRDefault="005E35BE" w:rsidP="005E35BE">
          <w:pPr>
            <w:pStyle w:val="A3D56298C27C447A84E225A91C2B10E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54EDE10DC34A08B41378DE66AE7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133-9CED-412D-916C-89FA7526E32E}"/>
      </w:docPartPr>
      <w:docPartBody>
        <w:p w:rsidR="001D6FE3" w:rsidRDefault="005E35BE" w:rsidP="005E35BE">
          <w:pPr>
            <w:pStyle w:val="7854EDE10DC34A08B41378DE66AE7F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CCBF3FCCE24855A82AECA6600F26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8D2778-708A-471D-A42D-12B06D884B18}"/>
      </w:docPartPr>
      <w:docPartBody>
        <w:p w:rsidR="009C0246" w:rsidRDefault="002C722D" w:rsidP="002C722D">
          <w:pPr>
            <w:pStyle w:val="80CCBF3FCCE24855A82AECA6600F263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C1B11DDE1148F59A5FC794ED19ED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9371A6-3098-4C66-A991-9060692E9796}"/>
      </w:docPartPr>
      <w:docPartBody>
        <w:p w:rsidR="005A6E5D" w:rsidRDefault="000705F8" w:rsidP="000705F8">
          <w:pPr>
            <w:pStyle w:val="EEC1B11DDE1148F59A5FC794ED19ED9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C59DBDC3EC4989A259BACE987546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0894E-1651-4690-B580-B565758F0F0D}"/>
      </w:docPartPr>
      <w:docPartBody>
        <w:p w:rsidR="005A6E5D" w:rsidRDefault="000705F8" w:rsidP="000705F8">
          <w:pPr>
            <w:pStyle w:val="EFC59DBDC3EC4989A259BACE9875468A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2E185EDF314BF1A772C5062CDF60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C3FFB3-2C68-46AC-87CB-669ED7B072BF}"/>
      </w:docPartPr>
      <w:docPartBody>
        <w:p w:rsidR="005A6E5D" w:rsidRDefault="000705F8" w:rsidP="000705F8">
          <w:pPr>
            <w:pStyle w:val="FB2E185EDF314BF1A772C5062CDF605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51EFDA76FA48B885FAE71BD49832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E85F29-BC72-41B9-B12F-50F953B3FD45}"/>
      </w:docPartPr>
      <w:docPartBody>
        <w:p w:rsidR="005A6E5D" w:rsidRDefault="000705F8" w:rsidP="000705F8">
          <w:pPr>
            <w:pStyle w:val="5851EFDA76FA48B885FAE71BD498326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8717A3A67849F7B04F718D8E907C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CB7F2-3049-4016-9CBA-59DCBC06FE4A}"/>
      </w:docPartPr>
      <w:docPartBody>
        <w:p w:rsidR="005A6E5D" w:rsidRDefault="000705F8" w:rsidP="000705F8">
          <w:pPr>
            <w:pStyle w:val="5D8717A3A67849F7B04F718D8E907CE3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44CD3D2851247B5839E796D03A973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D2902-EA47-42FA-BFEF-4BF5C8C544C7}"/>
      </w:docPartPr>
      <w:docPartBody>
        <w:p w:rsidR="005A6E5D" w:rsidRDefault="000705F8" w:rsidP="000705F8">
          <w:pPr>
            <w:pStyle w:val="844CD3D2851247B5839E796D03A97306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39BDD8BF6B44F7936D96D4C091AE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3AAA70-644E-451C-95BE-EA42E2DDAEDD}"/>
      </w:docPartPr>
      <w:docPartBody>
        <w:p w:rsidR="005A6E5D" w:rsidRDefault="000705F8" w:rsidP="000705F8">
          <w:pPr>
            <w:pStyle w:val="2739BDD8BF6B44F7936D96D4C091AEB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F2C629F9C242D9B0A8A1F0B74780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16044-3FD6-4E19-844E-94572B0C30F7}"/>
      </w:docPartPr>
      <w:docPartBody>
        <w:p w:rsidR="005A6E5D" w:rsidRDefault="000705F8" w:rsidP="000705F8">
          <w:pPr>
            <w:pStyle w:val="53F2C629F9C242D9B0A8A1F0B7478043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3873CB984E47F29A70FE923FBD49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A36245-6316-4911-9C04-A502356D607E}"/>
      </w:docPartPr>
      <w:docPartBody>
        <w:p w:rsidR="005A6E5D" w:rsidRDefault="000705F8" w:rsidP="000705F8">
          <w:pPr>
            <w:pStyle w:val="EB3873CB984E47F29A70FE923FBD495E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DE9E9BD970F42A4A9221DFA9F96DD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5EE85E-AD60-434D-B853-FC659B3B38CD}"/>
      </w:docPartPr>
      <w:docPartBody>
        <w:p w:rsidR="005A6E5D" w:rsidRDefault="000705F8" w:rsidP="000705F8">
          <w:pPr>
            <w:pStyle w:val="ADE9E9BD970F42A4A9221DFA9F96DD78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40288125BF447EBEEB47A742F008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389E3E-EACA-4C36-A9F5-F81F0A70A283}"/>
      </w:docPartPr>
      <w:docPartBody>
        <w:p w:rsidR="005A6E5D" w:rsidRDefault="000705F8" w:rsidP="000705F8">
          <w:pPr>
            <w:pStyle w:val="0F40288125BF447EBEEB47A742F0089B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705F8"/>
    <w:rsid w:val="00073078"/>
    <w:rsid w:val="001024F7"/>
    <w:rsid w:val="00111065"/>
    <w:rsid w:val="00133336"/>
    <w:rsid w:val="00136742"/>
    <w:rsid w:val="001D6FE3"/>
    <w:rsid w:val="001F6C15"/>
    <w:rsid w:val="00200930"/>
    <w:rsid w:val="0027442B"/>
    <w:rsid w:val="00286065"/>
    <w:rsid w:val="002A6E8F"/>
    <w:rsid w:val="002B3B07"/>
    <w:rsid w:val="002B6532"/>
    <w:rsid w:val="002C722D"/>
    <w:rsid w:val="002E3907"/>
    <w:rsid w:val="002F6AA1"/>
    <w:rsid w:val="00331BE2"/>
    <w:rsid w:val="003514EE"/>
    <w:rsid w:val="00370CA9"/>
    <w:rsid w:val="00372737"/>
    <w:rsid w:val="00377866"/>
    <w:rsid w:val="003C12CB"/>
    <w:rsid w:val="003C2F56"/>
    <w:rsid w:val="003D1B0C"/>
    <w:rsid w:val="003E037C"/>
    <w:rsid w:val="003F5C4E"/>
    <w:rsid w:val="00401EE8"/>
    <w:rsid w:val="00437165"/>
    <w:rsid w:val="00441283"/>
    <w:rsid w:val="00494CB4"/>
    <w:rsid w:val="004966EF"/>
    <w:rsid w:val="004A6555"/>
    <w:rsid w:val="004C1ED3"/>
    <w:rsid w:val="005073E4"/>
    <w:rsid w:val="00507E0A"/>
    <w:rsid w:val="00545331"/>
    <w:rsid w:val="00551F7A"/>
    <w:rsid w:val="00590795"/>
    <w:rsid w:val="00591BD2"/>
    <w:rsid w:val="005A6E5D"/>
    <w:rsid w:val="005E35BE"/>
    <w:rsid w:val="006F4005"/>
    <w:rsid w:val="00710EB5"/>
    <w:rsid w:val="00781235"/>
    <w:rsid w:val="00782D71"/>
    <w:rsid w:val="00784F9C"/>
    <w:rsid w:val="007D72A8"/>
    <w:rsid w:val="007F1293"/>
    <w:rsid w:val="008055BF"/>
    <w:rsid w:val="0080614B"/>
    <w:rsid w:val="008239E9"/>
    <w:rsid w:val="00850F45"/>
    <w:rsid w:val="00854F56"/>
    <w:rsid w:val="00875F87"/>
    <w:rsid w:val="00886903"/>
    <w:rsid w:val="008915BC"/>
    <w:rsid w:val="0089757A"/>
    <w:rsid w:val="008A720C"/>
    <w:rsid w:val="008B7450"/>
    <w:rsid w:val="008C3CF8"/>
    <w:rsid w:val="00916429"/>
    <w:rsid w:val="00920D69"/>
    <w:rsid w:val="00922BEA"/>
    <w:rsid w:val="00954932"/>
    <w:rsid w:val="009A5EC5"/>
    <w:rsid w:val="009C0246"/>
    <w:rsid w:val="009C4954"/>
    <w:rsid w:val="00A01C7A"/>
    <w:rsid w:val="00A103E8"/>
    <w:rsid w:val="00A10449"/>
    <w:rsid w:val="00A33DF1"/>
    <w:rsid w:val="00A364AF"/>
    <w:rsid w:val="00A46F73"/>
    <w:rsid w:val="00A702AB"/>
    <w:rsid w:val="00A837EC"/>
    <w:rsid w:val="00AB4956"/>
    <w:rsid w:val="00AC48B9"/>
    <w:rsid w:val="00AF7336"/>
    <w:rsid w:val="00B06A1E"/>
    <w:rsid w:val="00B2656D"/>
    <w:rsid w:val="00B709A0"/>
    <w:rsid w:val="00B71D9A"/>
    <w:rsid w:val="00B95809"/>
    <w:rsid w:val="00BD662E"/>
    <w:rsid w:val="00BE065A"/>
    <w:rsid w:val="00BF27CE"/>
    <w:rsid w:val="00C03606"/>
    <w:rsid w:val="00C22D25"/>
    <w:rsid w:val="00C74721"/>
    <w:rsid w:val="00CA3F43"/>
    <w:rsid w:val="00CB7A61"/>
    <w:rsid w:val="00CB7A74"/>
    <w:rsid w:val="00CC7327"/>
    <w:rsid w:val="00CD6CA3"/>
    <w:rsid w:val="00D52343"/>
    <w:rsid w:val="00E51C83"/>
    <w:rsid w:val="00EB4E6A"/>
    <w:rsid w:val="00ED4A72"/>
    <w:rsid w:val="00F635C5"/>
    <w:rsid w:val="00F64A28"/>
    <w:rsid w:val="00F97378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705F8"/>
    <w:rPr>
      <w:color w:val="808080"/>
    </w:rPr>
  </w:style>
  <w:style w:type="paragraph" w:customStyle="1" w:styleId="165D8BA39C174FBFBE3777C4B02B1E9A">
    <w:name w:val="165D8BA39C174FBFBE3777C4B02B1E9A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DBC34A719484F078A865C34F4F80931">
    <w:name w:val="EDBC34A719484F078A865C34F4F80931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75FB7D0484843549582DBEF8771B460">
    <w:name w:val="875FB7D0484843549582DBEF8771B460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16F7DAEBB7A4CF68C688BF4094E6D5C">
    <w:name w:val="916F7DAEBB7A4CF68C688BF4094E6D5C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901A1E42F254961B4BE53280CF98E1E">
    <w:name w:val="B901A1E42F254961B4BE53280CF98E1E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74C424247DD4021BC35C2A42E3DA81B">
    <w:name w:val="474C424247DD4021BC35C2A42E3DA81B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11D1FA19579423E975150759C0ED3DF">
    <w:name w:val="C11D1FA19579423E975150759C0ED3DF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0CCBF3FCCE24855A82AECA6600F263C">
    <w:name w:val="80CCBF3FCCE24855A82AECA6600F263C"/>
    <w:rsid w:val="002C72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8637355E05A482D90C2DB53169AD62C">
    <w:name w:val="48637355E05A482D90C2DB53169AD62C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3D26899C774B75B69F4E9F469B552D">
    <w:name w:val="E33D26899C774B75B69F4E9F469B552D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3402E381B6C433AA19C0A50ED5B722A">
    <w:name w:val="13402E381B6C433AA19C0A50ED5B722A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BB08322F5B04C50B91C4A661592F8AA">
    <w:name w:val="2BB08322F5B04C50B91C4A661592F8AA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F1D9A9F93044B16AC6E3E9AF1B05FC7">
    <w:name w:val="DF1D9A9F93044B16AC6E3E9AF1B05FC7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941E5DD33AF421991A6439C92C5CD35">
    <w:name w:val="A941E5DD33AF421991A6439C92C5CD35"/>
    <w:rsid w:val="00494CB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AFB475065A0498982A514057F967A79">
    <w:name w:val="FAFB475065A0498982A514057F967A79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CE9459F61144B76BD418E43EEE49F6D">
    <w:name w:val="3CE9459F61144B76BD418E43EEE49F6D"/>
    <w:rsid w:val="0095493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6F771E3BE0F4FCEBAB3E604C85FC4CC">
    <w:name w:val="76F771E3BE0F4FCEBAB3E604C85FC4CC"/>
    <w:rsid w:val="0095493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091C00F37DF44CD9B34621E92ECBE54">
    <w:name w:val="6091C00F37DF44CD9B34621E92ECBE54"/>
    <w:rsid w:val="0095493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E7D20EC93F941E69722CBC977654BDA">
    <w:name w:val="AE7D20EC93F941E69722CBC977654BDA"/>
    <w:rsid w:val="0095493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4D284B272D84487B74888812779277F">
    <w:name w:val="94D284B272D84487B74888812779277F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976512BDC1948BE89ADE02E67FA7E2D">
    <w:name w:val="3976512BDC1948BE89ADE02E67FA7E2D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BF70ABE6ADE43EDA50E931EED6052A6">
    <w:name w:val="6BF70ABE6ADE43EDA50E931EED6052A6"/>
    <w:rsid w:val="0095493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E9F4FB0C82A41E0918D4ABD013ECDD8">
    <w:name w:val="BE9F4FB0C82A41E0918D4ABD013ECDD8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3D7A129A7404E76BD439DF6345629D5">
    <w:name w:val="23D7A129A7404E76BD439DF6345629D5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EC0F0C2FC274E768FB792EFDC4DA047">
    <w:name w:val="1EC0F0C2FC274E768FB792EFDC4DA047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D07722C812D4463BD3D1A6D135E5E28">
    <w:name w:val="CD07722C812D4463BD3D1A6D135E5E28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8C1F5F29384B1EB4E0BF5F52D9AA00">
    <w:name w:val="E88C1F5F29384B1EB4E0BF5F52D9AA00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9EECE1822574A5B8246EEE1B07CBF7E">
    <w:name w:val="C9EECE1822574A5B8246EEE1B07CBF7E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ECAA80C60F84D7C844ADC0BAB5E93ED">
    <w:name w:val="EECAA80C60F84D7C844ADC0BAB5E93ED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7C0F8A3395A4E5A8257F93AA0623164">
    <w:name w:val="07C0F8A3395A4E5A8257F93AA0623164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EA0512D99EA44BBB3165070E1532940">
    <w:name w:val="8EA0512D99EA44BBB3165070E1532940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4C3EA4CB70443548BD77D29C06BA5FF">
    <w:name w:val="04C3EA4CB70443548BD77D29C06BA5FF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EC1B11DDE1148F59A5FC794ED19ED9C">
    <w:name w:val="EEC1B11DDE1148F59A5FC794ED19ED9C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FC59DBDC3EC4989A259BACE9875468A">
    <w:name w:val="EFC59DBDC3EC4989A259BACE9875468A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B2E185EDF314BF1A772C5062CDF6055">
    <w:name w:val="FB2E185EDF314BF1A772C5062CDF6055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851EFDA76FA48B885FAE71BD4983264">
    <w:name w:val="5851EFDA76FA48B885FAE71BD4983264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D8717A3A67849F7B04F718D8E907CE3">
    <w:name w:val="5D8717A3A67849F7B04F718D8E907CE3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C825688E413473DBADEBA3AE90097FA">
    <w:name w:val="1C825688E413473DBADEBA3AE90097FA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44CD3D2851247B5839E796D03A97306">
    <w:name w:val="844CD3D2851247B5839E796D03A97306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739BDD8BF6B44F7936D96D4C091AEB5">
    <w:name w:val="2739BDD8BF6B44F7936D96D4C091AEB5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3F2C629F9C242D9B0A8A1F0B7478043">
    <w:name w:val="53F2C629F9C242D9B0A8A1F0B7478043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B3873CB984E47F29A70FE923FBD495E">
    <w:name w:val="EB3873CB984E47F29A70FE923FBD495E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DE9E9BD970F42A4A9221DFA9F96DD78">
    <w:name w:val="ADE9E9BD970F42A4A9221DFA9F96DD78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40288125BF447EBEEB47A742F0089B">
    <w:name w:val="0F40288125BF447EBEEB47A742F0089B"/>
    <w:rsid w:val="000705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EECE557D6DC4B7B985BEEEBE6570A82">
    <w:name w:val="9EECE557D6DC4B7B985BEEEBE6570A82"/>
    <w:rsid w:val="00370C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0E37A49D17D49E6978F79AEED3CE3E8">
    <w:name w:val="20E37A49D17D49E6978F79AEED3CE3E8"/>
    <w:rsid w:val="00370CA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3.xml>��
</file>

<file path=customXml/itemProps1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DCDA3D-DC37-4B69-A105-295A851BE58A}">
  <ds:schemaRefs>
    <ds:schemaRef ds:uri="urn:microsoft-dynamics-nav/reports/E_Doc_Sample_Purchase_Invoice/6102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5581</TotalTime>
  <Pages>1</Pages>
  <Words>53</Words>
  <Characters>662</Characters>
  <Application>Microsoft Office Word</Application>
  <DocSecurity>0</DocSecurity>
  <Lines>165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Artur Ventsel</cp:lastModifiedBy>
  <cp:revision>34</cp:revision>
  <dcterms:created xsi:type="dcterms:W3CDTF">2018-08-23T08:35:00Z</dcterms:created>
  <dcterms:modified xsi:type="dcterms:W3CDTF">2026-01-08T12:31:00Z</dcterms:modified>
</cp:coreProperties>
</file>