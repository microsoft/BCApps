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4996EBD0" w14:textId="77777777">
        <w:trPr>
          <w:cantSplit/>
          <w:trHeight w:val="290"/>
        </w:trPr>
        <w:sdt>
          <w:sdt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744F91A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C155627" w14:textId="77777777">
                <w:pPr>
                  <w:pStyle w:val="NoSpacing"/>
                  <w:jc w:val="right"/>
                </w:pPr>
                <w:r w:rsidRPr="00133E05">
                  <w:t>CompanyAddress1</w:t>
                </w:r>
              </w:p>
            </w:tc>
          </w:sdtContent>
        </w:sdt>
      </w:tr>
      <w:tr w:rsidRPr="00133E05" w:rsidR="00133E05" w:rsidTr="00133E05" w14:paraId="6295F048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DE155A4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089F4E92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5B120FCA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2FF1AB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356FC19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26D3FB08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EF4A7E0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6AD92100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54E58B84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522977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40D7F9D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4FB7C3A8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05262CDC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493A899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7F0778DF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7D9E836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5DAE33D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133E05" w14:paraId="24B5F149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CB504F0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278B43D4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72F64C1E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72759B40" w14:textId="77777777">
        <w:sdt>
          <w:sdtPr>
            <w:rPr>
              <w:lang w:val="da-DK"/>
            </w:rPr>
            <w:alias w:val="#Nav: /Header/YourReference_Lbl"/>
            <w:tag w:val="#Nav: Standard_Sales_Credit_Memo/1307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/1307/'" w:xpath="/ns0:NavWordReportXmlPart[1]/ns0:Header[1]/ns0:YourReference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DD3097D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Credit_Memo/1307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/1307/'" w:xpath="/ns0:NavWordReportXmlPart[1]/ns0:Header[1]/ns0:SalesPersonBlank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54200482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B59D20E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FDC5353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68ECA6F5" w14:textId="77777777">
        <w:sdt>
          <w:sdtPr>
            <w:alias w:val="#Nav: /Header/YourReference"/>
            <w:tag w:val="#Nav: Standard_Sales_Credit_Memo/1307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/1307/'" w:xpath="/ns0:NavWordReportXmlPart[1]/ns0:Header[1]/ns0:YourReferenc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4D1C915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F1BF496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0E82DCB0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4D58F646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/1307"/>
        <w:id w:val="1351379648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E2DF282D-C183-47A3-91D1-8B90BDB0DF4A}"/>
        <w:text/>
      </w:sdtPr>
      <w:sdtContent>
        <w:p w:rsidR="00133E05" w:rsidP="00133E05" w:rsidRDefault="00D8767D" w14:paraId="59CDE270" w14:textId="5A617F12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133E05" w14:paraId="2E7B69BA" w14:textId="77777777">
        <w:trPr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ItemNo_Line_Lbl[1]" w:storeItemID="{E2DF282D-C183-47A3-91D1-8B90BDB0DF4A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A74CFEF" w14:textId="77777777">
                <w:pPr>
                  <w:pStyle w:val="Heading1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Description_Line_Lbl[1]" w:storeItemID="{E2DF282D-C183-47A3-91D1-8B90BDB0DF4A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7E59D737" w14:textId="77777777">
                <w:pPr>
                  <w:pStyle w:val="Heading1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/1307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ShipmentDate_Line_Lbl[1]" w:storeItemID="{E2DF282D-C183-47A3-91D1-8B90BDB0DF4A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57A25F8D" w14:textId="77777777">
                <w:pPr>
                  <w:pStyle w:val="Heading1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Quantity_Line_Lbl[1]" w:storeItemID="{E2DF282D-C183-47A3-91D1-8B90BDB0DF4A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0B3886C2" w14:textId="77777777">
                <w:pPr>
                  <w:pStyle w:val="Heading1"/>
                  <w:jc w:val="right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12966E7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Credit_Memo/1307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UnitPrice_Lbl[1]" w:storeItemID="{E2DF282D-C183-47A3-91D1-8B90BDB0DF4A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301952C1" w14:textId="77777777">
                <w:pPr>
                  <w:pStyle w:val="Heading1"/>
                  <w:jc w:val="right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5688896F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Credit_Memo/1307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VATPct_Line_Lbl[1]" w:storeItemID="{E2DF282D-C183-47A3-91D1-8B90BDB0DF4A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F0D4090" w14:textId="77777777">
                <w:pPr>
                  <w:pStyle w:val="Heading1"/>
                  <w:jc w:val="right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/1307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LineAmount_Line_Lbl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4A72BAF7" w14:textId="77777777">
                <w:pPr>
                  <w:pStyle w:val="Heading1"/>
                  <w:jc w:val="right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133E05" w14:paraId="01C65F76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4F93CFCC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7497AD08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79D609A2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233C8443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63AAD448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2B9EB51C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0296BCA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6BD119F4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4FDD8F1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 " w:xpath="/ns0:NavWordReportXmlPart[1]/ns0:Header[1]/ns0:Line" w:storeItemID="{E2DF282D-C183-47A3-91D1-8B90BDB0DF4A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42E8DF66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/1307/'" w:xpath="/ns0:NavWordReportXmlPart[1]/ns0:Header[1]/ns0:Line[1]/ns0:ItemNo_Line[1]" w:storeItemID="{E2DF282D-C183-47A3-91D1-8B90BDB0DF4A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253981" w:rsidRDefault="00133E05" w14:paraId="3248F501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2DF282D-C183-47A3-91D1-8B90BDB0DF4A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253981" w:rsidRDefault="00133E05" w14:paraId="33EBF79D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/1307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E2DF282D-C183-47A3-91D1-8B90BDB0DF4A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253981" w:rsidRDefault="00133E05" w14:paraId="7E87211E" w14:textId="77777777">
                        <w:r w:rsidRPr="00133E05">
                          <w:t>ShipmentDate_Line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/1307/'" w:xpath="/ns0:NavWordReportXmlPart[1]/ns0:Header[1]/ns0:Line[1]/ns0:Quantity_Line[1]" w:storeItemID="{E2DF282D-C183-47A3-91D1-8B90BDB0DF4A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253981" w:rsidRDefault="00133E05" w14:paraId="210E68FF" w14:textId="77777777">
                        <w:pPr>
                          <w:jc w:val="right"/>
                        </w:pPr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/1307/'" w:xpath="/ns0:NavWordReportXmlPart[1]/ns0:Header[1]/ns0:Line[1]/ns0:UnitOfMeasure[1]" w:storeItemID="{E2DF282D-C183-47A3-91D1-8B90BDB0DF4A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253981" w:rsidRDefault="00133E05" w14:paraId="40DEC418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/1307/'" w:xpath="/ns0:NavWordReportXmlPart[1]/ns0:Header[1]/ns0:Line[1]/ns0:UnitPrice[1]" w:storeItemID="{E2DF282D-C183-47A3-91D1-8B90BDB0DF4A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253981" w:rsidRDefault="00133E05" w14:paraId="3D15B52B" w14:textId="77777777">
                        <w:pPr>
                          <w:jc w:val="right"/>
                        </w:pPr>
                        <w:r w:rsidRPr="00133E0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E2DF282D-C183-47A3-91D1-8B90BDB0DF4A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253981" w:rsidRDefault="00133E05" w14:paraId="04D41468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/1307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/1307/'" w:xpath="/ns0:NavWordReportXmlPart[1]/ns0:Header[1]/ns0:Line[1]/ns0:VATPct_Line[1]" w:storeItemID="{E2DF282D-C183-47A3-91D1-8B90BDB0DF4A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253981" w:rsidRDefault="00133E05" w14:paraId="571F8ED4" w14:textId="77777777">
                        <w:pPr>
                          <w:jc w:val="right"/>
                        </w:pPr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253981" w:rsidRDefault="00133E05" w14:paraId="70B74BEE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68F5F292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7ACF224B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7639A11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431A841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B499727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138B399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774EB4F1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218082E1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A29C462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F5FCAD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 " w:xpath="/ns0:NavWordReportXmlPart[1]/ns0:Header[1]/ns0:ReportTotalsLine" w:storeItemID="{E2DF282D-C183-47A3-91D1-8B90BDB0DF4A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7CA6C5E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3E67C207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2D8B4B1B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53CD0600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7B6C1ADE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7D4FB3E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2DF282D-C183-47A3-91D1-8B90BDB0DF4A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253981" w:rsidRDefault="00133E05" w14:paraId="75B67FE8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253981" w:rsidRDefault="00133E05" w14:paraId="7555EE60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74967992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2502C71F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69DBD83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1C7C2ED9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31DEFCE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E859BCA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36B641B7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903DF34" w14:textId="77777777">
            <w:pPr>
              <w:pStyle w:val="NoSpacing"/>
            </w:pPr>
          </w:p>
        </w:tc>
      </w:tr>
      <w:tr w:rsidRPr="00133E05" w:rsidR="00DF6462" w:rsidTr="00873B21" w14:paraId="29F395E1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4BC2D24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0C098134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63AE5D16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33613D9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3CA4332A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/1307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IncludingVATText[1]" w:storeItemID="{E2DF282D-C183-47A3-91D1-8B90BDB0DF4A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133E05" w:rsidR="00133E05" w:rsidP="00DF6462" w:rsidRDefault="00133E05" w14:paraId="024BA91B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AmountIncludingVAT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2BA311E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00C9AEFC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Credit_Memo/1307"/>
          <w:id w:val="1234901919"/>
          <w15:dataBinding w:prefixMappings="xmlns:ns0='urn:microsoft-dynamics-nav/reports/Standard_Sales_Credit_Memo/1307/' 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A4E0485FD7CE4039A72B69366F355DC4"/>
              </w:placeholder>
              <w15:repeatingSectionItem/>
            </w:sdtPr>
            <w:sdtContent>
              <w:tr w:rsidR="008A7D4E" w:rsidTr="008A7D4E" w14:paraId="2BE81007" w14:textId="77777777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Credit_Memo/1307"/>
                    <w:id w:val="-483620067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53981" w:rsidRDefault="008A7D4E" w14:paraId="544AAFA5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Credit_Memo/1307"/>
                    <w:id w:val="983973089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53981" w:rsidRDefault="008A7D4E" w14:paraId="50412C53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Credit_Memo/1307"/>
                    <w:id w:val="-1432200154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53981" w:rsidRDefault="008A7D4E" w14:paraId="6F4E5A38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8A7D4E" w:rsidTr="008A7D4E" w14:paraId="50B7E55B" w14:textId="77777777">
                <w:trPr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0BBB5C9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:rsidR="008A7D4E" w:rsidP="00090494" w:rsidRDefault="008A7D4E" w14:paraId="3C39A04F" w14:textId="12CFAE1B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9C7CAB3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sdt>
      <w:sdtPr>
        <w:id w:val="353926960"/>
        <w:placeholder>
          <w:docPart w:val="DefaultPlaceholder_-1854013440"/>
        </w:placeholder>
        <w:dataBinding w:prefixMappings="xmlns:ns0='urn:microsoft-dynamics-nav/reports/Standard_Sales_Credit_Memo/1307/' " w:xpath="/ns0:NavWordReportXmlPart[1]/ns0:Header[1]/ns0:QR_Code_Image_Lbl[1]" w:storeItemID="{E2DF282D-C183-47A3-91D1-8B90BDB0DF4A}"/>
        <w:text/>
        <w:alias w:val="#Nav: /Header/QR_Code_Image_Lbl"/>
        <w:tag w:val="#Nav: Standard_Sales_Credit_Memo/1307"/>
      </w:sdtPr>
      <w:sdtContent>
        <w:p w:rsidR="00253981" w:rsidP="00133E05" w:rsidRDefault="00253981" w14:paraId="248B1921" w14:textId="559AA666">
          <w:proofErr w:type="spellStart"/>
          <w:r>
            <w:t>QR_Code_Image_Lbl</w:t>
          </w:r>
          <w:proofErr w:type="spellEnd"/>
        </w:p>
      </w:sdtContent>
    </w:sdt>
    <w:p w:rsidRPr="00133E05" w:rsidR="007A68B4" w:rsidP="00133E05" w:rsidRDefault="00253981" w14:paraId="39E6B3F8" w14:textId="7845B058">
      <w:sdt>
        <w:sdtPr>
          <w:id w:val="1496836303"/>
          <w:showingPlcHdr/>
          <w:dataBinding w:prefixMappings="xmlns:ns0='urn:microsoft-dynamics-nav/reports/Standard_Sales_Credit_Memo/1307/' " w:xpath="/ns0:NavWordReportXmlPart[1]/ns0:Header[1]/ns0:QR_Code_Image[1]" w:storeItemID="{E2DF282D-C183-47A3-91D1-8B90BDB0DF4A}"/>
          <w:picture/>
          <w:alias w:val="#Nav: /Header/QR_Code_Image"/>
          <w:tag w:val="#Nav: Standard_Sales_Credit_Memo/1307"/>
        </w:sdtPr>
        <w:sdtContent>
          <w:r>
            <w:rPr>
              <w:noProof/>
            </w:rPr>
            <w:drawing>
              <wp:inline distT="0" distB="0" distL="0" distR="0" wp14:anchorId="485EAB3A" wp14:editId="068D6B2B">
                <wp:extent cx="617517" cy="617517"/>
                <wp:effectExtent l="0" t="0" r="1905" b="1905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7517" cy="617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ectPr w:rsidRPr="00133E05" w:rsidR="007A68B4" w:rsidSect="007827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7C36" w:rsidP="00E40C63" w:rsidRDefault="00F67C36" w14:paraId="14568D97" w14:textId="77777777">
      <w:pPr>
        <w:spacing w:after="0"/>
      </w:pPr>
      <w:r>
        <w:separator/>
      </w:r>
    </w:p>
  </w:endnote>
  <w:endnote w:type="continuationSeparator" w:id="0">
    <w:p w:rsidR="00F67C36" w:rsidP="00E40C63" w:rsidRDefault="00F67C36" w14:paraId="4697460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767D" w:rsidRDefault="00D8767D" w14:paraId="3125606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4EBFF3E6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766614C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DAF43D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C9DDBA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64C0DF3" w14:textId="77777777">
          <w:pPr>
            <w:pStyle w:val="NoSpacing"/>
          </w:pPr>
        </w:p>
      </w:tc>
    </w:tr>
  </w:tbl>
  <w:p w:rsidRPr="001D1CE2" w:rsidR="000E071F" w:rsidP="001D1CE2" w:rsidRDefault="000E071F" w14:paraId="34FCA97A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1AAF6257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3DFF3392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026A3572" w14:textId="77777777"/>
      </w:tc>
      <w:tc>
        <w:tcPr>
          <w:tcW w:w="1250" w:type="pct"/>
        </w:tcPr>
        <w:p w:rsidRPr="00873B21" w:rsidR="00873B21" w:rsidP="00873B21" w:rsidRDefault="00873B21" w14:paraId="3F90FBE1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81BB9B0" w14:textId="77777777"/>
      </w:tc>
    </w:tr>
    <w:tr w:rsidR="00873B21" w:rsidTr="00782744" w14:paraId="471244C4" w14:textId="77777777">
      <w:sdt>
        <w:sdt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55C6F6F" w14:textId="77777777">
              <w:pPr>
                <w:pStyle w:val="Heading2"/>
              </w:pPr>
              <w:proofErr w:type="spellStart"/>
              <w:r w:rsidRPr="00873B21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Header_Lbl"/>
          <w:tag w:val="#Nav: Standard_Sales_Credit_Memo/1307"/>
          <w:id w:val="1527454957"/>
          <w:placeholder>
            <w:docPart w:val="C3210B833066458281C5B754EF76F2B7"/>
          </w:placeholder>
          <w:dataBinding w:prefixMappings="xmlns:ns0='urn:microsoft-dynamics-nav/reports/Standard_Sales_Credit_Memo/1307/'" w:xpath="/ns0:NavWordReportXmlPart[1]/ns0:Header[1]/ns0:HomePage_Header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62BC845" w14:textId="77777777">
              <w:pPr>
                <w:pStyle w:val="Heading2"/>
              </w:pPr>
              <w:proofErr w:type="spellStart"/>
              <w:r w:rsidRPr="00873B21">
                <w:t>HomePage_Header_Lbl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68AEDBD3" w14:textId="77777777">
              <w:pPr>
                <w:pStyle w:val="Heading2"/>
              </w:pPr>
              <w:proofErr w:type="spellStart"/>
              <w:r w:rsidRPr="00873B21">
                <w:t>CompanyPhoneNo_Lbl</w:t>
              </w:r>
              <w:proofErr w:type="spellEnd"/>
            </w:p>
          </w:tc>
        </w:sdtContent>
      </w:sdt>
      <w:sdt>
        <w:sdtPr>
          <w:alias w:val="#Nav: /Header/EMail_Header_Lbl"/>
          <w:tag w:val="#Nav: Standard_Sales_Credit_Memo/1307"/>
          <w:id w:val="-1185281276"/>
          <w:placeholder>
            <w:docPart w:val="D3BE26172F654C338E99A8469E4E4B79"/>
          </w:placeholder>
          <w:dataBinding w:prefixMappings="xmlns:ns0='urn:microsoft-dynamics-nav/reports/Standard_Sales_Credit_Memo/1307/'" w:xpath="/ns0:NavWordReportXmlPart[1]/ns0:Header[1]/ns0:EMail_Header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173428EA" w14:textId="77777777">
              <w:pPr>
                <w:pStyle w:val="Heading2"/>
              </w:pPr>
              <w:proofErr w:type="spellStart"/>
              <w:r w:rsidRPr="00873B21">
                <w:t>EMail_Header_Lbl</w:t>
              </w:r>
              <w:proofErr w:type="spellEnd"/>
            </w:p>
          </w:tc>
        </w:sdtContent>
      </w:sdt>
    </w:tr>
    <w:tr w:rsidR="00873B21" w:rsidTr="00782744" w14:paraId="709AE86F" w14:textId="77777777">
      <w:sdt>
        <w:sdt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22E4F00B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3D98B7F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BC95524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5D3FCED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33C0A6C4" w14:textId="77777777">
      <w:sdt>
        <w:sdt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1D3F073" w14:textId="77777777">
              <w:pPr>
                <w:pStyle w:val="Heading2"/>
              </w:pPr>
              <w:proofErr w:type="spellStart"/>
              <w:r w:rsidRPr="00873B21">
                <w:t>CompanyBankName</w:t>
              </w:r>
              <w:proofErr w:type="spellEnd"/>
            </w:p>
          </w:tc>
        </w:sdtContent>
      </w:sdt>
      <w:sdt>
        <w:sdt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3ABC24A6" w14:textId="77777777">
              <w:pPr>
                <w:pStyle w:val="Heading2"/>
              </w:pPr>
              <w:proofErr w:type="spellStart"/>
              <w:r w:rsidRPr="00873B21">
                <w:t>CompanyIBAN_Lbl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ED6C8F9" w14:textId="77777777">
              <w:pPr>
                <w:pStyle w:val="Heading2"/>
              </w:pPr>
              <w:r w:rsidRPr="00873B21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70E8F309" w14:textId="77777777">
              <w:pPr>
                <w:pStyle w:val="Heading2"/>
              </w:pPr>
              <w:proofErr w:type="spellStart"/>
              <w:r w:rsidRPr="00873B21">
                <w:t>CompanyGiroNo_Lbl</w:t>
              </w:r>
              <w:proofErr w:type="spellEnd"/>
            </w:p>
          </w:tc>
        </w:sdtContent>
      </w:sdt>
    </w:tr>
    <w:tr w:rsidR="00873B21" w:rsidTr="00782744" w14:paraId="51B3B87D" w14:textId="77777777">
      <w:tc>
        <w:tcPr>
          <w:tcW w:w="1250" w:type="pct"/>
        </w:tcPr>
        <w:p w:rsidR="00873B21" w:rsidP="00873B21" w:rsidRDefault="00000000" w14:paraId="00CA88D8" w14:textId="77777777">
          <w:pPr>
            <w:pStyle w:val="NoSpacing"/>
          </w:pPr>
          <w:sdt>
            <w:sdt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E2DF282D-C183-47A3-91D1-8B90BDB0DF4A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E2DF282D-C183-47A3-91D1-8B90BDB0DF4A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74F07F90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95AA0E3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34DB074C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76B970F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7C36" w:rsidP="00E40C63" w:rsidRDefault="00F67C36" w14:paraId="08E0A331" w14:textId="77777777">
      <w:pPr>
        <w:spacing w:after="0"/>
      </w:pPr>
      <w:r>
        <w:separator/>
      </w:r>
    </w:p>
  </w:footnote>
  <w:footnote w:type="continuationSeparator" w:id="0">
    <w:p w:rsidR="00F67C36" w:rsidP="00E40C63" w:rsidRDefault="00F67C36" w14:paraId="5987662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767D" w:rsidRDefault="00D8767D" w14:paraId="737F4F6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1595F918" w14:textId="77777777">
      <w:tc>
        <w:tcPr>
          <w:tcW w:w="5098" w:type="dxa"/>
        </w:tcPr>
        <w:p w:rsidRPr="00BD4E95" w:rsidR="00BD4E95" w:rsidP="00BD4E95" w:rsidRDefault="00000000" w14:paraId="252119B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/1307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1E5822B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5CBF4D90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A68B4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7A68B4">
            <w:rPr>
              <w:noProof/>
            </w:rPr>
            <w:t>2</w:t>
          </w:r>
          <w:r w:rsidR="00E54AFA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20F7205" w14:textId="77777777">
          <w:pPr>
            <w:pStyle w:val="Header"/>
          </w:pPr>
        </w:p>
      </w:tc>
    </w:tr>
  </w:tbl>
  <w:p w:rsidRPr="001D1CE2" w:rsidR="00D6006D" w:rsidP="00D6006D" w:rsidRDefault="00D6006D" w14:paraId="3581C7F0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4D6C450C" w14:textId="77777777">
      <w:tc>
        <w:tcPr>
          <w:tcW w:w="5098" w:type="dxa"/>
        </w:tcPr>
        <w:p w:rsidRPr="0026269B" w:rsidR="00DF6462" w:rsidP="00DF6462" w:rsidRDefault="00000000" w14:paraId="4FBC143F" w14:textId="77777777">
          <w:pPr>
            <w:pStyle w:val="Title"/>
          </w:pPr>
          <w:sdt>
            <w:sdtPr>
              <w:alias w:val="#Nav: /Header/DocumentTitle_Lbl"/>
              <w:tag w:val="#Nav: Standard_Sales_Credit_Memo/1307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DF6462" w:rsidR="00DF6462">
                <w:t>DocumentTitle_Lbl</w:t>
              </w:r>
              <w:proofErr w:type="spellEnd"/>
            </w:sdtContent>
          </w:sdt>
          <w:r w:rsidRPr="0026269B" w:rsidR="00DF6462">
            <w:t xml:space="preserve"> </w:t>
          </w:r>
          <w:sdt>
            <w:sdt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DF6462" w:rsidR="00DF6462">
                <w:t>DocumentNo</w:t>
              </w:r>
              <w:proofErr w:type="spellEnd"/>
            </w:sdtContent>
          </w:sdt>
        </w:p>
        <w:p w:rsidRPr="00DF6462" w:rsidR="00DF6462" w:rsidP="00DF6462" w:rsidRDefault="00000000" w14:paraId="7D618BCD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223D2C4A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8A7D4E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8A7D4E">
            <w:rPr>
              <w:noProof/>
            </w:rPr>
            <w:t>1</w:t>
          </w:r>
          <w:r w:rsidR="00E54AFA">
            <w:rPr>
              <w:noProof/>
            </w:rPr>
            <w:fldChar w:fldCharType="end"/>
          </w:r>
        </w:p>
        <w:p w:rsidR="00DF6462" w:rsidRDefault="00DF6462" w14:paraId="1FD8CD41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E2DF282D-C183-47A3-91D1-8B90BDB0DF4A}"/>
            <w:picture/>
          </w:sdtPr>
          <w:sdtContent>
            <w:p w:rsidR="00DF6462" w:rsidP="00782744" w:rsidRDefault="00DF6462" w14:paraId="5B46FD32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35CE07FD" wp14:editId="3C155066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4DA1CE0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70EE8"/>
    <w:rsid w:val="00074151"/>
    <w:rsid w:val="000844A3"/>
    <w:rsid w:val="00090494"/>
    <w:rsid w:val="000A665A"/>
    <w:rsid w:val="000D5A6D"/>
    <w:rsid w:val="000E071F"/>
    <w:rsid w:val="000E4368"/>
    <w:rsid w:val="00103846"/>
    <w:rsid w:val="0010706B"/>
    <w:rsid w:val="0011793B"/>
    <w:rsid w:val="00126D5A"/>
    <w:rsid w:val="00133E05"/>
    <w:rsid w:val="00134A71"/>
    <w:rsid w:val="00151C73"/>
    <w:rsid w:val="001621D9"/>
    <w:rsid w:val="001A10DB"/>
    <w:rsid w:val="001B793C"/>
    <w:rsid w:val="001D1CE2"/>
    <w:rsid w:val="001D20FA"/>
    <w:rsid w:val="001D6807"/>
    <w:rsid w:val="0020108A"/>
    <w:rsid w:val="00203E85"/>
    <w:rsid w:val="00235CA0"/>
    <w:rsid w:val="00245B0E"/>
    <w:rsid w:val="00253981"/>
    <w:rsid w:val="00261876"/>
    <w:rsid w:val="0026269B"/>
    <w:rsid w:val="002669DB"/>
    <w:rsid w:val="00273BA9"/>
    <w:rsid w:val="0029628E"/>
    <w:rsid w:val="002A29DF"/>
    <w:rsid w:val="002A382C"/>
    <w:rsid w:val="002B6B46"/>
    <w:rsid w:val="002E0ECA"/>
    <w:rsid w:val="002E2A56"/>
    <w:rsid w:val="00337723"/>
    <w:rsid w:val="00355E20"/>
    <w:rsid w:val="00374316"/>
    <w:rsid w:val="0038349C"/>
    <w:rsid w:val="00394029"/>
    <w:rsid w:val="003A31D7"/>
    <w:rsid w:val="003A7D25"/>
    <w:rsid w:val="003A7E69"/>
    <w:rsid w:val="003B1D59"/>
    <w:rsid w:val="003D120B"/>
    <w:rsid w:val="003D4B80"/>
    <w:rsid w:val="003E2178"/>
    <w:rsid w:val="003F77E2"/>
    <w:rsid w:val="00416D70"/>
    <w:rsid w:val="00492354"/>
    <w:rsid w:val="004A4D71"/>
    <w:rsid w:val="004B22F6"/>
    <w:rsid w:val="004B47ED"/>
    <w:rsid w:val="004B6FE5"/>
    <w:rsid w:val="004C60A5"/>
    <w:rsid w:val="004F051A"/>
    <w:rsid w:val="004F2432"/>
    <w:rsid w:val="0051660C"/>
    <w:rsid w:val="00524FE6"/>
    <w:rsid w:val="00543913"/>
    <w:rsid w:val="00552846"/>
    <w:rsid w:val="00563DCD"/>
    <w:rsid w:val="005731CF"/>
    <w:rsid w:val="00586F7E"/>
    <w:rsid w:val="00587157"/>
    <w:rsid w:val="00595F7F"/>
    <w:rsid w:val="005963DE"/>
    <w:rsid w:val="005A0994"/>
    <w:rsid w:val="005E360C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8B4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A7D4E"/>
    <w:rsid w:val="008C3901"/>
    <w:rsid w:val="008D7475"/>
    <w:rsid w:val="008E766D"/>
    <w:rsid w:val="008F0A38"/>
    <w:rsid w:val="009072D1"/>
    <w:rsid w:val="0092542A"/>
    <w:rsid w:val="00933DB5"/>
    <w:rsid w:val="0094104C"/>
    <w:rsid w:val="00943A17"/>
    <w:rsid w:val="009453BC"/>
    <w:rsid w:val="00954C6C"/>
    <w:rsid w:val="00966D04"/>
    <w:rsid w:val="00975A1C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E055E"/>
    <w:rsid w:val="00AF1EDD"/>
    <w:rsid w:val="00AF4452"/>
    <w:rsid w:val="00AF652F"/>
    <w:rsid w:val="00B01DA6"/>
    <w:rsid w:val="00B22FDE"/>
    <w:rsid w:val="00B32D4B"/>
    <w:rsid w:val="00B402B9"/>
    <w:rsid w:val="00B437D5"/>
    <w:rsid w:val="00B57659"/>
    <w:rsid w:val="00B60D54"/>
    <w:rsid w:val="00B7270F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0554A"/>
    <w:rsid w:val="00C27C1A"/>
    <w:rsid w:val="00C36F18"/>
    <w:rsid w:val="00C40BE4"/>
    <w:rsid w:val="00C41DE3"/>
    <w:rsid w:val="00C47206"/>
    <w:rsid w:val="00CA6394"/>
    <w:rsid w:val="00CB70AD"/>
    <w:rsid w:val="00CD07C7"/>
    <w:rsid w:val="00CD1B92"/>
    <w:rsid w:val="00D162C4"/>
    <w:rsid w:val="00D21D63"/>
    <w:rsid w:val="00D235D0"/>
    <w:rsid w:val="00D41DC8"/>
    <w:rsid w:val="00D42806"/>
    <w:rsid w:val="00D53B6F"/>
    <w:rsid w:val="00D54A61"/>
    <w:rsid w:val="00D6006D"/>
    <w:rsid w:val="00D72A07"/>
    <w:rsid w:val="00D72E02"/>
    <w:rsid w:val="00D75AAF"/>
    <w:rsid w:val="00D8767D"/>
    <w:rsid w:val="00DA0F11"/>
    <w:rsid w:val="00DA580A"/>
    <w:rsid w:val="00DB4B5B"/>
    <w:rsid w:val="00DC363D"/>
    <w:rsid w:val="00DF30F1"/>
    <w:rsid w:val="00DF6462"/>
    <w:rsid w:val="00E111C4"/>
    <w:rsid w:val="00E22B7E"/>
    <w:rsid w:val="00E40C63"/>
    <w:rsid w:val="00E41182"/>
    <w:rsid w:val="00E4361D"/>
    <w:rsid w:val="00E454FC"/>
    <w:rsid w:val="00E54AFA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E2CA3"/>
    <w:rsid w:val="00EE53F7"/>
    <w:rsid w:val="00F14176"/>
    <w:rsid w:val="00F20F72"/>
    <w:rsid w:val="00F219F1"/>
    <w:rsid w:val="00F36FA0"/>
    <w:rsid w:val="00F44822"/>
    <w:rsid w:val="00F66A1F"/>
    <w:rsid w:val="00F67C36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e1ab4900d70f4b6d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210B833066458281C5B754EF76F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E08D-EA3E-443C-9F6C-AA8FB7DECA00}"/>
      </w:docPartPr>
      <w:docPartBody>
        <w:p w:rsidR="008E0D2D" w:rsidRDefault="00047358" w:rsidP="00047358">
          <w:pPr>
            <w:pStyle w:val="C3210B833066458281C5B754EF76F2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BE26172F654C338E99A8469E4E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7340-8D2B-4ABD-AACB-D00DAD07963C}"/>
      </w:docPartPr>
      <w:docPartBody>
        <w:p w:rsidR="008E0D2D" w:rsidRDefault="00047358" w:rsidP="00047358">
          <w:pPr>
            <w:pStyle w:val="D3BE26172F654C338E99A8469E4E4B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9A0924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9A0924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9A0924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2519C3C87A402190A263046FDDB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A1DED-6C9F-4E87-9A6E-9790544DDB22}"/>
      </w:docPartPr>
      <w:docPartBody>
        <w:p w:rsidR="008F7AC0" w:rsidRDefault="00B243DB" w:rsidP="00B243DB">
          <w:pPr>
            <w:pStyle w:val="5F2519C3C87A402190A263046FDDBD8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4E0485FD7CE4039A72B69366F355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A67-34CB-43BA-85BC-BCF69148A161}"/>
      </w:docPartPr>
      <w:docPartBody>
        <w:p w:rsidR="008F7AC0" w:rsidRDefault="00B243DB" w:rsidP="00B243DB">
          <w:pPr>
            <w:pStyle w:val="A4E0485FD7CE4039A72B69366F355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47358"/>
    <w:rsid w:val="00105DBE"/>
    <w:rsid w:val="00232AFF"/>
    <w:rsid w:val="00305D63"/>
    <w:rsid w:val="003F65E8"/>
    <w:rsid w:val="0044675D"/>
    <w:rsid w:val="0070272D"/>
    <w:rsid w:val="00715456"/>
    <w:rsid w:val="007D6AAE"/>
    <w:rsid w:val="008E0D2D"/>
    <w:rsid w:val="008F7AC0"/>
    <w:rsid w:val="00933889"/>
    <w:rsid w:val="0094104C"/>
    <w:rsid w:val="00945954"/>
    <w:rsid w:val="009A0924"/>
    <w:rsid w:val="009C647B"/>
    <w:rsid w:val="009F034B"/>
    <w:rsid w:val="009F2F42"/>
    <w:rsid w:val="00A268AC"/>
    <w:rsid w:val="00B243DB"/>
    <w:rsid w:val="00CF76A8"/>
    <w:rsid w:val="00D975F4"/>
    <w:rsid w:val="00DB65E8"/>
    <w:rsid w:val="00E04FEE"/>
    <w:rsid w:val="00E76BA6"/>
    <w:rsid w:val="00E96142"/>
    <w:rsid w:val="00EE3E56"/>
    <w:rsid w:val="00F9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7AC0"/>
    <w:rPr>
      <w:color w:val="808080"/>
    </w:rPr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CACAA25B1FA34A8D9DB956D964E309EA">
    <w:name w:val="CACAA25B1FA34A8D9DB956D964E309EA"/>
    <w:rsid w:val="009A0924"/>
    <w:rPr>
      <w:lang w:val="da-DK" w:eastAsia="da-DK"/>
    </w:rPr>
  </w:style>
  <w:style w:type="paragraph" w:customStyle="1" w:styleId="BD581F8E458641EEB9609482D5A1D099">
    <w:name w:val="BD581F8E458641EEB9609482D5A1D099"/>
    <w:rsid w:val="009F034B"/>
    <w:rPr>
      <w:lang w:val="da-DK" w:eastAsia="da-DK"/>
    </w:rPr>
  </w:style>
  <w:style w:type="paragraph" w:customStyle="1" w:styleId="5C83E2818A37461AA6854EA98E0CB606">
    <w:name w:val="5C83E2818A37461AA6854EA98E0CB606"/>
    <w:rsid w:val="009F034B"/>
    <w:rPr>
      <w:lang w:val="da-DK" w:eastAsia="da-DK"/>
    </w:rPr>
  </w:style>
  <w:style w:type="paragraph" w:customStyle="1" w:styleId="6BAB2E95715B49D88A7DC843A8315F32">
    <w:name w:val="6BAB2E95715B49D88A7DC843A8315F32"/>
    <w:rsid w:val="009C647B"/>
    <w:rPr>
      <w:lang w:val="da-DK" w:eastAsia="da-DK"/>
    </w:rPr>
  </w:style>
  <w:style w:type="paragraph" w:customStyle="1" w:styleId="75A0EB2196804D43BF358BB6AB0D611D">
    <w:name w:val="75A0EB2196804D43BF358BB6AB0D611D"/>
    <w:rsid w:val="009C647B"/>
    <w:rPr>
      <w:lang w:val="da-DK" w:eastAsia="da-DK"/>
    </w:rPr>
  </w:style>
  <w:style w:type="paragraph" w:customStyle="1" w:styleId="7442122DE2FC4CF3A0868E4FD36D3DA6">
    <w:name w:val="7442122DE2FC4CF3A0868E4FD36D3DA6"/>
    <w:rsid w:val="009C647B"/>
    <w:rPr>
      <w:lang w:val="da-DK" w:eastAsia="da-DK"/>
    </w:rPr>
  </w:style>
  <w:style w:type="paragraph" w:customStyle="1" w:styleId="69384C3EC55F4B2F911BCEFCA0D09FB3">
    <w:name w:val="69384C3EC55F4B2F911BCEFCA0D09FB3"/>
    <w:rsid w:val="003F65E8"/>
    <w:rPr>
      <w:lang w:val="da-DK" w:eastAsia="da-DK"/>
    </w:rPr>
  </w:style>
  <w:style w:type="paragraph" w:customStyle="1" w:styleId="A76D8E059E5D4C5D9AC396E3661CF7DD">
    <w:name w:val="A76D8E059E5D4C5D9AC396E3661CF7DD"/>
    <w:rsid w:val="003F65E8"/>
    <w:rPr>
      <w:lang w:val="da-DK" w:eastAsia="da-DK"/>
    </w:rPr>
  </w:style>
  <w:style w:type="paragraph" w:customStyle="1" w:styleId="3312B5AE9C104F3D9FB6361996B738D0">
    <w:name w:val="3312B5AE9C104F3D9FB6361996B738D0"/>
    <w:rsid w:val="00DB65E8"/>
    <w:rPr>
      <w:lang w:val="da-DK" w:eastAsia="da-DK"/>
    </w:rPr>
  </w:style>
  <w:style w:type="paragraph" w:customStyle="1" w:styleId="8FA23FA141BE4A42B8FD9AEDC2EACE30">
    <w:name w:val="8FA23FA141BE4A42B8FD9AEDC2EACE30"/>
    <w:rsid w:val="00DB65E8"/>
    <w:rPr>
      <w:lang w:val="da-DK" w:eastAsia="da-DK"/>
    </w:rPr>
  </w:style>
  <w:style w:type="paragraph" w:customStyle="1" w:styleId="F211EF8975444E42B6DF62C850966ADA">
    <w:name w:val="F211EF8975444E42B6DF62C850966ADA"/>
    <w:rsid w:val="00DB65E8"/>
    <w:rPr>
      <w:lang w:val="da-DK" w:eastAsia="da-DK"/>
    </w:rPr>
  </w:style>
  <w:style w:type="paragraph" w:customStyle="1" w:styleId="5F2519C3C87A402190A263046FDDBD86">
    <w:name w:val="5F2519C3C87A402190A263046FDDBD86"/>
    <w:rsid w:val="00B243DB"/>
    <w:rPr>
      <w:lang w:val="da-DK" w:eastAsia="da-DK"/>
    </w:rPr>
  </w:style>
  <w:style w:type="paragraph" w:customStyle="1" w:styleId="A4E0485FD7CE4039A72B69366F355DC4">
    <w:name w:val="A4E0485FD7CE4039A72B69366F355DC4"/>
    <w:rsid w:val="00B243DB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E2DF282D-C183-47A3-91D1-8B90BDB0DF4A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2019-04-09T09:31:00Z</dcterms:created>
  <dcterms:modified xsi:type="dcterms:W3CDTF">2025-10-17T09:50:00Z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