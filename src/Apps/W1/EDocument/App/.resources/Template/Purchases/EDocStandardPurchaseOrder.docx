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  <w:outlineLvl w:val="0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  <w:outlineLvl w:val="0"/>
            </w:pPr>
          </w:p>
        </w:tc>
        <w:sdt>
          <w:sdtPr>
            <w:alias w:val="#Nav: /Purchase_Header/ShiptoAddress_Lbl"/>
            <w:tag w:val="#Nav: E_Doc_Standard_Purchase_Order/6199"/>
            <w:id w:val="-1743247001"/>
            <w:placeholder>
              <w:docPart w:val="91B5E8ABC584427DAE793DF6A8F4A35A"/>
            </w:placeholder>
            <w:dataBinding w:prefixMappings="xmlns:ns0='urn:microsoft-dynamics-nav/reports/E_Doc_Standard_Purchase_Order/6199/'" w:xpath="/ns0:NavWordReportXmlPart[1]/ns0:Purchase_Header[1]/ns0:ShiptoAddress_Lbl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  <w:outlineLvl w:val="0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  <w:outlineLvl w:val="0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E_Doc_Standard_Purchase_Order/6199"/>
            <w:id w:val="1115949697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BuyFrom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E_Doc_Standard_Purchase_Order/6199"/>
            <w:id w:val="-1477758454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ShipTo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E_Doc_Standard_Purchase_Order/6199"/>
            <w:id w:val="543332441"/>
            <w:placeholder>
              <w:docPart w:val="7D9E37430DCB48BF9C7F29F1AE4E21D0"/>
            </w:placeholder>
            <w:dataBinding w:prefixMappings="xmlns:ns0='urn:microsoft-dynamics-nav/reports/E_Doc_Standard_Purchase_Order/6199/'" w:xpath="/ns0:NavWordReportXmlPart[1]/ns0:Purchase_Header[1]/ns0:CompanyAddress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E_Doc_Standard_Purchase_Order/6199"/>
            <w:id w:val="-1412156141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BuyFrom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E_Doc_Standard_Purchase_Order/6199"/>
            <w:id w:val="-229392333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ShipTo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E_Doc_Standard_Purchase_Order/6199"/>
            <w:id w:val="-503211096"/>
            <w:placeholder>
              <w:docPart w:val="8A02928710804C16ABBDEF5544AE5693"/>
            </w:placeholder>
            <w:dataBinding w:prefixMappings="xmlns:ns0='urn:microsoft-dynamics-nav/reports/E_Doc_Standard_Purchase_Order/6199/'" w:xpath="/ns0:NavWordReportXmlPart[1]/ns0:Purchase_Header[1]/ns0:CompanyAddress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E_Doc_Standard_Purchase_Order/6199"/>
            <w:id w:val="1819614024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BuyFrom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E_Doc_Standard_Purchase_Order/6199"/>
            <w:id w:val="-1181434376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ShipTo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E_Doc_Standard_Purchase_Order/6199"/>
            <w:id w:val="-490486326"/>
            <w:placeholder>
              <w:docPart w:val="C3C8F42419BC4CF19A81C875FEB126C8"/>
            </w:placeholder>
            <w:dataBinding w:prefixMappings="xmlns:ns0='urn:microsoft-dynamics-nav/reports/E_Doc_Standard_Purchase_Order/6199/'" w:xpath="/ns0:NavWordReportXmlPart[1]/ns0:Purchase_Header[1]/ns0:CompanyAddress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E_Doc_Standard_Purchase_Order/6199"/>
            <w:id w:val="-267086038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BuyFrom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E_Doc_Standard_Purchase_Order/6199"/>
            <w:id w:val="1116787563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ShipTo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E_Doc_Standard_Purchase_Order/6199"/>
            <w:id w:val="1221334029"/>
            <w:placeholder>
              <w:docPart w:val="644575690FA0464D847145EF11CA0989"/>
            </w:placeholder>
            <w:dataBinding w:prefixMappings="xmlns:ns0='urn:microsoft-dynamics-nav/reports/E_Doc_Standard_Purchase_Order/6199/'" w:xpath="/ns0:NavWordReportXmlPart[1]/ns0:Purchase_Header[1]/ns0:CompanyAddress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E_Doc_Standard_Purchase_Order/6199"/>
            <w:id w:val="2143303583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BuyFrom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E_Doc_Standard_Purchase_Order/6199"/>
            <w:id w:val="260579305"/>
            <w:placeholder>
              <w:docPart w:val="598DD3ABF51348559E5D6211D2ACE404"/>
            </w:placeholder>
            <w:dataBinding w:prefixMappings="xmlns:ns0='urn:microsoft-dynamics-nav/reports/E_Doc_Standard_Purchase_Order/6199/'" w:xpath="/ns0:NavWordReportXmlPart[1]/ns0:Purchase_Header[1]/ns0:ShipTo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E_Doc_Standard_Purchase_Order/6199"/>
            <w:id w:val="1983809205"/>
            <w:placeholder>
              <w:docPart w:val="B8F3BA27E3374E15A18EF017A46592C4"/>
            </w:placeholder>
            <w:dataBinding w:prefixMappings="xmlns:ns0='urn:microsoft-dynamics-nav/reports/E_Doc_Standard_Purchase_Order/6199/'" w:xpath="/ns0:NavWordReportXmlPart[1]/ns0:Purchase_Header[1]/ns0:CompanyAddress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E_Doc_Standard_Purchase_Order/6199"/>
            <w:id w:val="-1892104548"/>
            <w:placeholder>
              <w:docPart w:val="6BBB53A26AA84408BF854D29A3581C5C"/>
            </w:placeholder>
            <w:dataBinding w:prefixMappings="xmlns:ns0='urn:microsoft-dynamics-nav/reports/E_Doc_Standard_Purchase_Order/6199/'" w:xpath="/ns0:NavWordReportXmlPart[1]/ns0:Purchase_Header[1]/ns0:VATNoText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E_Doc_Standard_Purchase_Order/6199"/>
            <w:id w:val="-298684255"/>
            <w:placeholder>
              <w:docPart w:val="6BBB53A26AA84408BF854D29A3581C5C"/>
            </w:placeholder>
            <w:dataBinding w:prefixMappings="xmlns:ns0='urn:microsoft-dynamics-nav/reports/E_Doc_Standard_Purchase_Order/6199/'" w:xpath="/ns0:NavWordReportXmlPart[1]/ns0:Purchase_Header[1]/ns0:VATRegNo_PurchHeader[1]" w:storeItemID="{7C9D7B99-3F0A-4DC8-9D28-B3E523DBEA5C}"/>
            <w:text/>
          </w:sdtPr>
          <w:sdtEndPr/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alias w:val="#Nav: /Purchase_Header/PaymentTermsDesc_Lbl"/>
            <w:tag w:val="#Nav: E_Doc_Standard_Purchase_Order/6199"/>
            <w:id w:val="1373032941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aymentTermsDesc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E_Doc_Standard_Purchase_Order/6199"/>
            <w:id w:val="1423834676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Buy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  <w:outlineLvl w:val="0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E_Doc_Standard_Purchase_Order/6199"/>
            <w:id w:val="-1334292021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Receiveby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E_Doc_Standard_Purchase_Order/6199"/>
            <w:id w:val="677701220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ShipmentMethodDesc_Lbl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E_Doc_Standard_Purchase_Order/6199"/>
            <w:id w:val="-973978232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aymentTermsDesc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E_Doc_Standard_Purchase_Order/6199"/>
            <w:id w:val="628057728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SalesPurchPersonName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E_Doc_Standard_Purchase_Order/6199"/>
            <w:id w:val="1477340993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ExptRecptDt_Purchase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E_Doc_Standard_Purchase_Order/6199"/>
            <w:id w:val="1047028566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ShipmentMethodDesc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alias w:val="#Nav: /Purchase_Header/PricesInclVAT_PurchHeader_Lbl"/>
            <w:tag w:val="#Nav: E_Doc_Standard_Purchase_Order/6199"/>
            <w:id w:val="2005547210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ricesInclVAT_PurchHead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  <w:outlineLvl w:val="0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E_Doc_Standard_Purchase_Order/6199"/>
            <w:id w:val="1194957528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CompanyVATRegistration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  <w:outlineLvl w:val="0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E_Doc_Standard_Purchase_Order/6199"/>
            <w:id w:val="1306353529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CompanyGiro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  <w:outlineLvl w:val="0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  <w:outlineLvl w:val="0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E_Doc_Standard_Purchase_Order/6199"/>
            <w:id w:val="-1811322242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ricesInclVAT_Purch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E_Doc_Standard_Purchase_Order/6199"/>
            <w:id w:val="1022521379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CompanyVATRegistration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E_Doc_Standard_Purchase_Order/6199"/>
            <w:id w:val="-360285768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CompanyGiro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alias w:val="#Nav: /Purchase_Header/VendorInvoiceNo_Lbl"/>
            <w:tag w:val="#Nav: E_Doc_Standard_Purchase_Order/6199"/>
            <w:id w:val="-1548986422"/>
            <w:placeholder>
              <w:docPart w:val="DefaultPlaceholder_1081868574"/>
            </w:placeholder>
            <w:dataBinding w:prefixMappings="xmlns:ns0='urn:microsoft-dynamics-nav/reports/E_Doc_Standard_Purchase_Order/6199/'" w:xpath="/ns0:NavWordReportXmlPart[1]/ns0:Purchase_Header[1]/ns0:VendorInvoice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  <w:outlineLvl w:val="0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E_Doc_Standard_Purchase_Order/6199"/>
            <w:id w:val="349456387"/>
            <w:placeholder>
              <w:docPart w:val="DefaultPlaceholder_1081868574"/>
            </w:placeholder>
            <w:dataBinding w:prefixMappings="xmlns:ns0='urn:microsoft-dynamics-nav/reports/E_Doc_Standard_Purchase_Order/6199/'" w:xpath="/ns0:NavWordReportXmlPart[1]/ns0:Purchase_Header[1]/ns0:VendorOrder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  <w:outlineLvl w:val="0"/>
                </w:pPr>
                <w: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E_Doc_Standard_Purchase_Order/6199"/>
            <w:id w:val="1917357329"/>
            <w:placeholder>
              <w:docPart w:val="DefaultPlaceholder_1081868574"/>
            </w:placeholder>
            <w:dataBinding w:prefixMappings="xmlns:ns0='urn:microsoft-dynamics-nav/reports/E_Doc_Standard_Purchase_Order/6199/'" w:xpath="/ns0:NavWordReportXmlPart[1]/ns0:Purchase_Header[1]/ns0:VendorInvoice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E_Doc_Standard_Purchase_Order/6199"/>
            <w:id w:val="-244652487"/>
            <w:placeholder>
              <w:docPart w:val="DefaultPlaceholder_1081868574"/>
            </w:placeholder>
            <w:dataBinding w:prefixMappings="xmlns:ns0='urn:microsoft-dynamics-nav/reports/E_Doc_Standard_Purchase_Order/6199/'" w:xpath="/ns0:NavWordReportXmlPart[1]/ns0:Purchase_Header[1]/ns0:VendorOrder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:rsidTr="005948C5" w14:paraId="1346DF2D" w14:textId="77777777">
        <w:trPr>
          <w:trHeight w:val="547"/>
        </w:trPr>
        <w:sdt>
          <w:sdtPr>
            <w:alias w:val="#Nav: /Purchase_Header/Purchase_Line/No_PurchLine_Lbl"/>
            <w:tag w:val="#Nav: E_Doc_Standard_Purchase_Order/6199"/>
            <w:id w:val="-409309781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urchase_Line[1]/ns0:No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1A6513E3" w14:textId="77777777">
                <w:pPr>
                  <w:pStyle w:val="Heading1"/>
                  <w:outlineLvl w:val="0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E_Doc_Standard_Purchase_Order/6199"/>
            <w:id w:val="590206617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urchase_Line[1]/ns0:Desc_PurchLine_Lbl[1]" w:storeItemID="{7C9D7B99-3F0A-4DC8-9D28-B3E523DBEA5C}"/>
            <w:text/>
          </w:sdtPr>
          <w:sdtEndPr/>
          <w:sdtContent>
            <w:tc>
              <w:tcPr>
                <w:tcW w:w="3139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32B8B139" w14:textId="77777777">
                <w:pPr>
                  <w:pStyle w:val="Heading1"/>
                  <w:outlineLvl w:val="0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E_Doc_Standard_Purchase_Order/6199"/>
            <w:id w:val="53900689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urchase_Line[1]/ns0:Qty_PurchLine_Lbl[1]" w:storeItemID="{7C9D7B99-3F0A-4DC8-9D28-B3E523DBEA5C}"/>
            <w:text/>
          </w:sdtPr>
          <w:sdtEndPr/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7273B5AA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E_Doc_Standard_Purchase_Order/6199"/>
            <w:id w:val="-1783717093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urchase_Line[1]/ns0:UOM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F37E8E" w14:paraId="5C0D326B" w14:textId="77777777">
                <w:pPr>
                  <w:pStyle w:val="Heading1"/>
                  <w:outlineLvl w:val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E_Doc_Standard_Purchase_Order/6199"/>
            <w:id w:val="641704104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Purchase_Line[1]/ns0:DirectUniCost_Lbl[1]" w:storeItemID="{7C9D7B99-3F0A-4DC8-9D28-B3E523DBEA5C}"/>
            <w:text/>
          </w:sdtPr>
          <w:sdtEndPr/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="00A64E32" w:rsidP="007A2170" w:rsidRDefault="00F37E8E" w14:paraId="01540FDC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VATAmtLineVA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2C4945" w14:paraId="10F12E5C" w14:textId="27996F90">
                <w:pPr>
                  <w:pStyle w:val="Heading1"/>
                  <w:jc w:val="right"/>
                  <w:outlineLvl w:val="0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E_Doc_Standard_Purchase_Order/6199"/>
            <w:id w:val="-1587685460"/>
            <w:placeholder>
              <w:docPart w:val="CC73F41B86934876B06443C7FA7A1F10"/>
            </w:placeholder>
            <w:dataBinding w:prefixMappings="xmlns:ns0='urn:microsoft-dynamics-nav/reports/E_Doc_Standard_Purchase_Order/6199/'" w:xpath="/ns0:NavWordReportXmlPart[1]/ns0:Purchase_Header[1]/ns0:ItemLineAmoun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6E60E9" w:rsidRDefault="00A64E32" w14:paraId="0F8C452F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:rsidTr="00A9275C" w14:paraId="5F606CF2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0EC7AEF" w14:textId="77777777">
            <w:pPr>
              <w:pStyle w:val="Heading1"/>
              <w:outlineLvl w:val="0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B34D9C9" w14:textId="77777777">
            <w:pPr>
              <w:pStyle w:val="Heading1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593C3A2" w14:textId="77777777">
            <w:pPr>
              <w:pStyle w:val="Heading1"/>
              <w:jc w:val="right"/>
              <w:outlineLvl w:val="0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30C4E43F" w14:textId="77777777">
            <w:pPr>
              <w:pStyle w:val="Heading1"/>
              <w:outlineLvl w:val="0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C75248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5075D3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6E60E9" w:rsidRDefault="00FA77C5" w14:paraId="06900D71" w14:textId="77777777">
            <w:pPr>
              <w:pStyle w:val="Heading1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E_Doc_Standard_Purchase_Order/6199"/>
          <w:id w:val="1326716514"/>
          <w15:dataBinding w:prefixMappings="xmlns:ns0='urn:microsoft-dynamics-nav/reports/E_Doc_Standard_Purchase_Order/6199/'" w:xpath="/ns0:NavWordReportXmlPart[1]/ns0:Purchase_Header[1]/ns0:Purchase_Line" w:storeItemID="{7C9D7B99-3F0A-4DC8-9D28-B3E523DBEA5C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E434C9" w:rsidTr="005948C5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E_Doc_Standard_Purchase_Order/6199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No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E434C9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E_Doc_Standard_Purchase_Order/6199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Desc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3139" w:type="dxa"/>
                      </w:tcPr>
                      <w:p w:rsidRPr="001D4852" w:rsidR="00A64E32" w:rsidP="00B74119" w:rsidRDefault="00E434C9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E_Doc_Standard_Purchase_Order/6199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Qty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1D4852" w:rsidR="00A64E32" w:rsidP="00B74119" w:rsidRDefault="00E434C9" w14:paraId="7DA5C450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E_Doc_Standard_Purchase_Order/6199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UOM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F37E8E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E_Doc_Standard_Purchase_Order/6199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DirUnitCos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282" w:type="dxa"/>
                      </w:tcPr>
                      <w:p w:rsidRPr="001D4852" w:rsidR="00A64E32" w:rsidP="00B74119" w:rsidRDefault="00F37E8E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E_Doc_Standard_Purchase_Order/6199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PurchLine_VATPct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255327" w14:paraId="21AEE1CA" w14:textId="4DFF5B5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E_Doc_Standard_Purchase_Order/6199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E_Doc_Standard_Purchase_Order/6199/'" w:xpath="/ns0:NavWordReportXmlPart[1]/ns0:Purchase_Header[1]/ns0:Purchase_Line[1]/ns0:LineAm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8A3400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:rsidTr="00A9275C" w14:paraId="5C40C58E" w14:textId="77777777">
        <w:trPr>
          <w:trHeight w:val="144" w:hRule="exact"/>
        </w:trPr>
        <w:tc>
          <w:tcPr>
            <w:tcW w:w="994" w:type="dxa"/>
          </w:tcPr>
          <w:p w:rsidR="00A64E32" w:rsidP="00A9275C" w:rsidRDefault="00A64E32" w14:paraId="1F3E52DE" w14:textId="77777777">
            <w:pPr>
              <w:pStyle w:val="Heading1"/>
              <w:outlineLvl w:val="0"/>
            </w:pPr>
          </w:p>
        </w:tc>
        <w:tc>
          <w:tcPr>
            <w:tcW w:w="3139" w:type="dxa"/>
          </w:tcPr>
          <w:p w:rsidR="00A64E32" w:rsidP="00A9275C" w:rsidRDefault="00A64E32" w14:paraId="34FDC619" w14:textId="77777777">
            <w:pPr>
              <w:pStyle w:val="Heading1"/>
              <w:outlineLvl w:val="0"/>
            </w:pPr>
          </w:p>
        </w:tc>
        <w:tc>
          <w:tcPr>
            <w:tcW w:w="1080" w:type="dxa"/>
          </w:tcPr>
          <w:p w:rsidR="00A64E32" w:rsidP="00A9275C" w:rsidRDefault="00A64E32" w14:paraId="06A57072" w14:textId="77777777">
            <w:pPr>
              <w:pStyle w:val="Heading1"/>
              <w:outlineLvl w:val="0"/>
            </w:pPr>
          </w:p>
        </w:tc>
        <w:tc>
          <w:tcPr>
            <w:tcW w:w="994" w:type="dxa"/>
          </w:tcPr>
          <w:p w:rsidR="00A64E32" w:rsidP="00A9275C" w:rsidRDefault="00A64E32" w14:paraId="13D78435" w14:textId="77777777">
            <w:pPr>
              <w:pStyle w:val="Heading1"/>
              <w:outlineLvl w:val="0"/>
            </w:pPr>
          </w:p>
        </w:tc>
        <w:tc>
          <w:tcPr>
            <w:tcW w:w="1282" w:type="dxa"/>
          </w:tcPr>
          <w:p w:rsidR="00A64E32" w:rsidP="00A9275C" w:rsidRDefault="00A64E32" w14:paraId="4DF7A0F9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2FE74162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55C406AC" w14:textId="77777777">
            <w:pPr>
              <w:pStyle w:val="Heading1"/>
              <w:outlineLvl w:val="0"/>
            </w:pPr>
          </w:p>
        </w:tc>
      </w:tr>
      <w:tr w:rsidR="004D1000" w:rsidTr="00867EBF" w14:paraId="1142AF37" w14:textId="77777777">
        <w:trPr>
          <w:trHeight w:val="230"/>
        </w:trPr>
        <w:tc>
          <w:tcPr>
            <w:tcW w:w="994" w:type="dxa"/>
          </w:tcPr>
          <w:p w:rsidR="004D1000" w:rsidP="00C645A2" w:rsidRDefault="004D1000" w14:paraId="3BE7C6F5" w14:textId="77777777">
            <w:pPr>
              <w:pStyle w:val="NoSpacing"/>
            </w:pPr>
          </w:p>
        </w:tc>
        <w:tc>
          <w:tcPr>
            <w:tcW w:w="3139" w:type="dxa"/>
          </w:tcPr>
          <w:p w:rsidR="004D1000" w:rsidP="00C645A2" w:rsidRDefault="004D1000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4D1000" w:rsidP="00C645A2" w:rsidRDefault="004D1000" w14:paraId="352A7380" w14:textId="77777777">
            <w:pPr>
              <w:pStyle w:val="NoSpacing"/>
            </w:pPr>
          </w:p>
        </w:tc>
        <w:tc>
          <w:tcPr>
            <w:tcW w:w="994" w:type="dxa"/>
          </w:tcPr>
          <w:p w:rsidR="004D1000" w:rsidP="00C645A2" w:rsidRDefault="004D1000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E_Doc_Standard_Purchase_Order/6199"/>
            <w:id w:val="2070601664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Totals[1]/ns0:TotalEx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E_Doc_Standard_Purchase_Order/6199"/>
            <w:id w:val="1365244649"/>
            <w:placeholder>
              <w:docPart w:val="31734764C5034B06B1C5E45712C3E8A9"/>
            </w:placeholder>
            <w:dataBinding w:prefixMappings="xmlns:ns0='urn:microsoft-dynamics-nav/reports/E_Doc_Standard_Purchase_Order/6199/'" w:xpath="/ns0:NavWordReportXmlPart[1]/ns0:Purchase_Header[1]/ns0:Totals[1]/ns0:Total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:rsidTr="00B2674F" w14:paraId="6A629914" w14:textId="77777777">
        <w:trPr>
          <w:trHeight w:val="230"/>
        </w:trPr>
        <w:tc>
          <w:tcPr>
            <w:tcW w:w="994" w:type="dxa"/>
          </w:tcPr>
          <w:p w:rsidR="00A64E32" w:rsidP="001541E0" w:rsidRDefault="00A64E3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A64E32" w:rsidP="001541E0" w:rsidRDefault="00A64E3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A64E32" w:rsidP="001541E0" w:rsidRDefault="00A64E32" w14:paraId="22E1062A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A64E32" w:rsidP="001541E0" w:rsidRDefault="00A64E3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A64E32" w:rsidP="001541E0" w:rsidRDefault="00A64E3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E_Doc_Standard_Purchase_Order/6199"/>
            <w:id w:val="1102075981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Totals[1]/ns0:VATAmountTex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4B787A" w:rsidRDefault="004B787A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E_Doc_Standard_Purchase_Order/6199"/>
            <w:id w:val="145866456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Totals[1]/ns0:TotalVAT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6E60E9" w:rsidRDefault="005948C5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:rsidTr="00A628A5" w14:paraId="069A4241" w14:textId="77777777">
        <w:trPr>
          <w:trHeight w:val="230"/>
        </w:trPr>
        <w:tc>
          <w:tcPr>
            <w:tcW w:w="994" w:type="dxa"/>
          </w:tcPr>
          <w:p w:rsidR="004D1000" w:rsidP="005948C5" w:rsidRDefault="004D1000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4D1000" w:rsidP="005948C5" w:rsidRDefault="004D1000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4D1000" w:rsidP="005948C5" w:rsidRDefault="004D1000" w14:paraId="1DCF69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4D1000" w:rsidP="005948C5" w:rsidRDefault="004D1000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E_Doc_Standard_Purchase_Order/6199"/>
            <w:id w:val="-357901485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Totals[1]/ns0:TotalIn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E_Doc_Standard_Purchase_Order/6199"/>
            <w:id w:val="904270891"/>
            <w:placeholder>
              <w:docPart w:val="3F861A4BBE3C4F7EB94F810207A61B13"/>
            </w:placeholder>
            <w:dataBinding w:prefixMappings="xmlns:ns0='urn:microsoft-dynamics-nav/reports/E_Doc_Standard_Purchase_Order/6199/'" w:xpath="/ns0:NavWordReportXmlPart[1]/ns0:Purchase_Header[1]/ns0:Totals[1]/ns0:TotalAmountInclVA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0D8E" w:rsidP="00E40C63" w:rsidRDefault="00D10D8E" w14:paraId="6CA77BE4" w14:textId="77777777">
      <w:pPr>
        <w:spacing w:after="0"/>
      </w:pPr>
      <w:r>
        <w:separator/>
      </w:r>
    </w:p>
  </w:endnote>
  <w:endnote w:type="continuationSeparator" w:id="0">
    <w:p w:rsidR="00D10D8E" w:rsidP="00E40C63" w:rsidRDefault="00D10D8E" w14:paraId="3157EAE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168FF0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alias w:val="#Nav: /Purchase_Header/CompanyHomePage_Lbl"/>
          <w:tag w:val="#Nav: E_Doc_Standard_Purchase_Order/6199"/>
          <w:id w:val="578952943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HomePage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  <w:outlineLvl w:val="1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E_Doc_Standard_Purchase_Order/6199"/>
          <w:id w:val="26232117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PhoneNo_Lbl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  <w:outlineLvl w:val="1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E_Doc_Standard_Purchase_Order/6199"/>
          <w:id w:val="1558133212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Email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  <w:outlineLvl w:val="1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E_Doc_Standard_Purchase_Order/6199"/>
          <w:id w:val="-36891213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HomePage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E_Doc_Standard_Purchase_Order/6199"/>
          <w:id w:val="-1210418887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PhoneNo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E_Doc_Standard_Purchase_Order/6199"/>
          <w:id w:val="-921179310"/>
          <w:placeholder>
            <w:docPart w:val="DefaultPlaceholder_-1854013440"/>
          </w:placeholder>
          <w:dataBinding w:prefixMappings="xmlns:ns0='urn:microsoft-dynamics-nav/reports/E_Doc_Standard_Purchase_Order/6199/'" w:xpath="/ns0:NavWordReportXmlPart[1]/ns0:Purchase_Header[1]/ns0:CompanyEMai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0D8E" w:rsidP="00E40C63" w:rsidRDefault="00D10D8E" w14:paraId="3C7BFFE1" w14:textId="77777777">
      <w:pPr>
        <w:spacing w:after="0"/>
      </w:pPr>
      <w:r>
        <w:separator/>
      </w:r>
    </w:p>
  </w:footnote>
  <w:footnote w:type="continuationSeparator" w:id="0">
    <w:p w:rsidR="00D10D8E" w:rsidP="00E40C63" w:rsidRDefault="00D10D8E" w14:paraId="2EB8FD5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29C95D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D10D8E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E_Doc_Standard_Purchase_Order/6199"/>
              <w:id w:val="-1643734038"/>
              <w:placeholder>
                <w:docPart w:val="9485722AD625498C8BC2196EF140A656"/>
              </w:placeholder>
              <w:dataBinding w:prefixMappings="xmlns:ns0='urn:microsoft-dynamics-nav/reports/E_Doc_Standard_Purchase_Order/6199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E_Doc_Standard_Purchase_Order/6199"/>
              <w:id w:val="-1095469703"/>
              <w:placeholder>
                <w:docPart w:val="9485722AD625498C8BC2196EF140A656"/>
              </w:placeholder>
              <w:dataBinding w:prefixMappings="xmlns:ns0='urn:microsoft-dynamics-nav/reports/E_Doc_Standard_Purchase_Order/6199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E_Doc_Standard_Purchase_Order/6199"/>
            <w:id w:val="185729155"/>
            <w:placeholder>
              <w:docPart w:val="9485722AD625498C8BC2196EF140A656"/>
            </w:placeholder>
            <w:dataBinding w:prefixMappings="xmlns:ns0='urn:microsoft-dynamics-nav/reports/E_Doc_Standard_Purchase_Order/6199/'" w:xpath="/ns0:NavWordReportXmlPart[1]/ns0:Purchase_Header[1]/ns0:DocumentDate[1]" w:storeItemID="{7C9D7B99-3F0A-4DC8-9D28-B3E523DBEA5C}"/>
            <w:text/>
          </w:sdtPr>
          <w:sdtEndPr/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D10D8E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E_Doc_Standard_Purchase_Order/6199"/>
              <w:id w:val="-554851619"/>
              <w:placeholder>
                <w:docPart w:val="9485722AD625498C8BC2196EF140A656"/>
              </w:placeholder>
              <w:dataBinding w:prefixMappings="xmlns:ns0='urn:microsoft-dynamics-nav/reports/E_Doc_Standard_Purchase_Order/6199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="00C43401" w:rsidP="00291EF5" w:rsidRDefault="00D10D8E" w14:paraId="40183AF9" w14:textId="77777777">
          <w:pPr>
            <w:pStyle w:val="Title"/>
          </w:pPr>
          <w:sdt>
            <w:sdtPr>
              <w:alias w:val="#Nav: /Purchase_Header/DocumentTitle_Lbl"/>
              <w:tag w:val="#Nav: E_Doc_Standard_Purchase_Order/6199"/>
              <w:id w:val="-34973664"/>
              <w:placeholder>
                <w:docPart w:val="DefaultPlaceholder_-1854013440"/>
              </w:placeholder>
              <w:dataBinding w:prefixMappings="xmlns:ns0='urn:microsoft-dynamics-nav/reports/E_Doc_Standard_Purchase_Order/6199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BD2158" w:rsidR="00BD2158">
                <w:t>DocumentTitle_Lbl</w:t>
              </w:r>
              <w:proofErr w:type="spellEnd"/>
            </w:sdtContent>
          </w:sdt>
          <w:r w:rsidR="00FA08E4">
            <w:t xml:space="preserve"> </w:t>
          </w:r>
          <w:sdt>
            <w:sdtPr>
              <w:alias w:val="#Nav: /Purchase_Header/No_PurchHeader"/>
              <w:tag w:val="#Nav: E_Doc_Standard_Purchase_Order/6199"/>
              <w:id w:val="-1021395110"/>
              <w:placeholder>
                <w:docPart w:val="DefaultPlaceholder_-1854013440"/>
              </w:placeholder>
              <w:dataBinding w:prefixMappings="xmlns:ns0='urn:microsoft-dynamics-nav/reports/E_Doc_Standard_Purchase_Order/6199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E_Doc_Standard_Purchase_Order/6199"/>
            <w:id w:val="-1874838677"/>
            <w:placeholder>
              <w:docPart w:val="DefaultPlaceholder_-1854013440"/>
            </w:placeholder>
            <w:dataBinding w:prefixMappings="xmlns:ns0='urn:microsoft-dynamics-nav/reports/E_Doc_Standard_Purchase_Order/6199/'" w:xpath="/ns0:NavWordReportXmlPart[1]/ns0:Purchase_Header[1]/ns0:DocumentDate[1]" w:storeItemID="{7C9D7B99-3F0A-4DC8-9D28-B3E523DBEA5C}"/>
            <w:text/>
          </w:sdtPr>
          <w:sdtEndPr/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D10D8E" w14:paraId="6C33CC75" w14:textId="77777777">
          <w:pPr>
            <w:pStyle w:val="Subtitle"/>
          </w:pPr>
          <w:sdt>
            <w:sdtPr>
              <w:alias w:val="#Nav: /Purchase_Header/Page_Lbl"/>
              <w:tag w:val="#Nav: E_Doc_Standard_Purchase_Order/6199"/>
              <w:id w:val="-821274198"/>
              <w:placeholder>
                <w:docPart w:val="DefaultPlaceholder_-1854013440"/>
              </w:placeholder>
              <w:dataBinding w:prefixMappings="xmlns:ns0='urn:microsoft-dynamics-nav/reports/E_Doc_Standard_Purchase_Order/6199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9B3A60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E_Doc_Standard_Purchase_Order/6199"/>
              <w:id w:val="-2008820458"/>
              <w:dataBinding w:prefixMappings="xmlns:ns0='urn:microsoft-dynamics-nav/reports/E_Doc_Standard_Purchase_Order/6199/'" w:xpath="/ns0:NavWordReportXmlPart[1]/ns0:Purchase_Header[1]/ns0:CompanyPicture[1]" w:storeItemID="{7C9D7B99-3F0A-4DC8-9D28-B3E523DBEA5C}"/>
              <w:picture/>
            </w:sdtPr>
            <w:sdtEndPr/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0C7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4c34713aa694139" /><Relationship Type="http://schemas.openxmlformats.org/officeDocument/2006/relationships/customXml" Target="/customXml/item4.xml" Id="R52badcedcaea414b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5F6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��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2018-03-14T15:58:00Z</dcterms:created>
  <dcterms:modified xsi:type="dcterms:W3CDTF">2022-02-07T14:22:00Z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