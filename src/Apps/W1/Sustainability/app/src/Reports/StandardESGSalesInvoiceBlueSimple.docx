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44095899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23400D" w:rsidRDefault="0023400D" w14:paraId="77D6C249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405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029"/>
        <w:gridCol w:w="2958"/>
        <w:gridCol w:w="1085"/>
        <w:gridCol w:w="993"/>
        <w:gridCol w:w="646"/>
        <w:gridCol w:w="935"/>
        <w:gridCol w:w="540"/>
        <w:gridCol w:w="103"/>
        <w:gridCol w:w="324"/>
        <w:gridCol w:w="451"/>
        <w:gridCol w:w="1306"/>
        <w:gridCol w:w="35"/>
      </w:tblGrid>
      <w:tr w:rsidRPr="0046083A" w:rsidR="000F1FCD" w:rsidTr="66EE1D08" w14:paraId="3F2C0651" w14:textId="77777777">
        <w:trPr>
          <w:gridAfter w:val="1"/>
          <w:wAfter w:w="35" w:type="dxa"/>
          <w:trHeight w:val="531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2F352B0A66EB42E1AA6FB5359B5AF08E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037" w:type="dxa"/>
                <w:shd w:val="clear" w:color="auto" w:fill="0070C0"/>
                <w:vAlign w:val="bottom"/>
              </w:tcPr>
              <w:p w:rsidRPr="00871B1C" w:rsidR="000F1FCD" w:rsidP="00346B21" w:rsidRDefault="000F1FCD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2F352B0A66EB42E1AA6FB5359B5AF08E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2987" w:type="dxa"/>
                <w:shd w:val="clear" w:color="auto" w:fill="0070C0"/>
                <w:vAlign w:val="bottom"/>
              </w:tcPr>
              <w:p w:rsidRPr="00871B1C" w:rsidR="000F1FCD" w:rsidP="00346B21" w:rsidRDefault="000F1FCD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23197298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2ePerUnit_Lbl[1]" w:storeItemID="{449FD958-388F-4BB5-BF33-B32A63E27B5D}" w16sdtdh:storeItemChecksum="QDBezw=="/>
          </w:sdtPr>
          <w:sdtContent>
            <w:tc>
              <w:tcPr>
                <w:tcW w:w="1095" w:type="dxa"/>
                <w:shd w:val="clear" w:color="auto" w:fill="0070C0"/>
                <w:vAlign w:val="bottom"/>
              </w:tcPr>
              <w:p w:rsidR="000F1FCD" w:rsidP="00346B21" w:rsidRDefault="006772AC" w14:paraId="5B9ADB7C" w14:textId="4AB2997B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CO2ePerUnit_Lbl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672C1368F2E141E1901E9380DE9D8C51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909" w:type="dxa"/>
                <w:shd w:val="clear" w:color="auto" w:fill="0070C0"/>
                <w:vAlign w:val="bottom"/>
              </w:tcPr>
              <w:p w:rsidRPr="00871B1C" w:rsidR="000F1FCD" w:rsidP="00346B21" w:rsidRDefault="000F1FCD" w14:paraId="7D9860BD" w14:textId="3DB81F70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672C1368F2E141E1901E9380DE9D8C51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651" w:type="dxa"/>
                <w:shd w:val="clear" w:color="auto" w:fill="0070C0"/>
                <w:vAlign w:val="bottom"/>
              </w:tcPr>
              <w:p w:rsidRPr="00871B1C" w:rsidR="000F1FCD" w:rsidP="00346B21" w:rsidRDefault="000F1FCD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F77F8EF5D7724A0CBDBE57183CA99152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943" w:type="dxa"/>
                <w:shd w:val="clear" w:color="auto" w:fill="0070C0"/>
                <w:vAlign w:val="bottom"/>
              </w:tcPr>
              <w:p w:rsidRPr="00871B1C" w:rsidR="000F1FCD" w:rsidP="00346B21" w:rsidRDefault="000F1FCD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44" w:type="dxa"/>
            <w:shd w:val="clear" w:color="auto" w:fill="0070C0"/>
            <w:vAlign w:val="bottom"/>
          </w:tcPr>
          <w:p w:rsidR="000F1FCD" w:rsidP="00346B21" w:rsidRDefault="000F1FCD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CE2E7E871ADD4E1583064885C9E1D270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886" w:type="dxa"/>
                <w:gridSpan w:val="3"/>
                <w:shd w:val="clear" w:color="auto" w:fill="0070C0"/>
                <w:vAlign w:val="bottom"/>
              </w:tcPr>
              <w:p w:rsidR="000F1FCD" w:rsidP="00346B21" w:rsidRDefault="000F1FCD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F77F8EF5D7724A0CBDBE57183CA99152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318" w:type="dxa"/>
                <w:shd w:val="clear" w:color="auto" w:fill="0070C0"/>
                <w:vAlign w:val="bottom"/>
              </w:tcPr>
              <w:p w:rsidRPr="00871B1C" w:rsidR="000F1FCD" w:rsidP="00346B21" w:rsidRDefault="000F1FCD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40DF0429C94E4DC49ED894748D257D5F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0F1FCD" w:rsidTr="000F1FCD" w14:paraId="7B88E292" w14:textId="77777777">
                <w:trPr>
                  <w:gridAfter w:val="1"/>
                  <w:wAfter w:w="35" w:type="dxa"/>
                  <w:trHeight w:val="219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AF9E6915C48E462E80033F05A168E55E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037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0F1FCD" w:rsidP="006772AC" w:rsidRDefault="000F1FCD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A0EB1DC067CA4B49A1B3650CF4FD2A3E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2987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0F1FCD" w:rsidP="006772AC" w:rsidRDefault="000F1FCD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tc>
                  <w:tcPr>
                    <w:tcW w:w="1002" w:type="dxa"/>
                    <w:tcBorders>
                      <w:bottom w:val="single" w:color="auto" w:sz="4" w:space="0"/>
                    </w:tcBorders>
                    <w:vAlign w:val="center"/>
                  </w:tcPr>
                  <w:sdt>
                    <w:sdtPr>
                      <w:rPr>
                        <w:sz w:val="20"/>
                        <w:szCs w:val="20"/>
                        <w:lang w:val="da-DK"/>
                      </w:rPr>
                      <w:alias w:val="#Nav: /Header/Line/CO2ePerUnit_Line"/>
                      <w:tag w:val="#Nav: Standard_Sales_Invoice/1306"/>
                      <w:id w:val="628059285"/>
                      <w:placeholder>
                        <w:docPart w:val="DefaultPlaceholder_-1854013440"/>
                      </w:placeholder>
                      <w15:dataBinding w:prefixMappings="xmlns:ns0='urn:microsoft-dynamics-nav/reports/Standard_Sales_Invoice/1306/' " w:xpath="/ns0:NavWordReportXmlPart[1]/ns0:Header[1]/ns0:Line[1]/ns0:CO2ePerUnit_Line[1]" w:storeItemID="{449FD958-388F-4BB5-BF33-B32A63E27B5D}" w16sdtdh:storeItemChecksum="QDBezw=="/>
                    </w:sdtPr>
                    <w:sdtContent>
                      <w:p w:rsidRPr="00AC36CD" w:rsidR="000F1FCD" w:rsidP="000F1FCD" w:rsidRDefault="006772AC" w14:paraId="47C50185" w14:textId="06C129E6">
                        <w:pPr>
                          <w:rPr>
                            <w:sz w:val="20"/>
                            <w:szCs w:val="20"/>
                            <w:lang w:val="da-DK"/>
                          </w:rPr>
                        </w:pPr>
                        <w:r>
                          <w:rPr>
                            <w:sz w:val="20"/>
                            <w:szCs w:val="20"/>
                            <w:lang w:val="da-DK"/>
                          </w:rPr>
                          <w:t>CO2ePerUnit_Line</w:t>
                        </w:r>
                      </w:p>
                    </w:sdtContent>
                  </w:sdt>
                </w:tc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EDC31FC23CF347C5B170F7118C9FBEC5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02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0F1FCD" w:rsidP="006772AC" w:rsidRDefault="000F1FCD" w14:paraId="0BB974AE" w14:textId="5EE30F0B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F7A7B993AC94448E96808752D081E705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65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0F1FCD" w:rsidP="006772AC" w:rsidRDefault="000F1FCD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7DE905BA8E214C98A2A128C7FA2B253D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943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0F1FCD" w:rsidP="006772AC" w:rsidRDefault="000F1FCD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447EFCC940CD4D1CA525927E27FA5D28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64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0F1FCD" w:rsidP="006772AC" w:rsidRDefault="000F1FCD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CE2E7E871ADD4E1583064885C9E1D270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782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0F1FCD" w:rsidP="006772AC" w:rsidRDefault="000F1FCD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690E1515A3A049E8A3E04F10B770646B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318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0F1FCD" w:rsidP="006772AC" w:rsidRDefault="000F1FCD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FEC4155550054430A7DDB55EC12B0B09"/>
              </w:placeholder>
              <w15:repeatingSectionItem/>
            </w:sdtPr>
            <w:sdtContent>
              <w:tr w:rsidRPr="0046083A" w:rsidR="000F1FCD" w:rsidTr="000F1FCD" w14:paraId="2CD71595" w14:textId="77777777">
                <w:trPr>
                  <w:gridAfter w:val="1"/>
                  <w:wAfter w:w="35" w:type="dxa"/>
                  <w:cantSplit/>
                  <w:trHeight w:val="219"/>
                </w:trPr>
                <w:tc>
                  <w:tcPr>
                    <w:tcW w:w="1037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0F1FCD" w:rsidP="00346B21" w:rsidRDefault="000F1FCD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987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0F1FCD" w:rsidP="00346B21" w:rsidRDefault="000F1FCD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02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0F1FCD" w:rsidP="00346B21" w:rsidRDefault="000F1FCD" w14:paraId="60524777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02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0F1FCD" w:rsidP="00346B21" w:rsidRDefault="000F1FCD" w14:paraId="5BC30DB4" w14:textId="6BD83410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8AC29BFB57B04FF7A2788D2CDCD4BE1E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024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0F1FCD" w:rsidP="006772AC" w:rsidRDefault="000F1FCD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8AC29BFB57B04FF7A2788D2CDCD4BE1E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318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0F1FCD" w:rsidP="006772AC" w:rsidRDefault="000F1FCD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0F1FCD" w:rsidTr="66EE1D08" w14:paraId="4DD58FA2" w14:textId="77777777">
        <w:trPr>
          <w:cantSplit/>
          <w:trHeight w:val="222"/>
        </w:trPr>
        <w:tc>
          <w:tcPr>
            <w:tcW w:w="4024" w:type="dxa"/>
            <w:gridSpan w:val="2"/>
            <w:tcBorders>
              <w:top w:val="single" w:color="9B9482" w:themeColor="text2" w:themeTint="99" w:sz="4" w:space="0"/>
              <w:bottom w:val="single" w:color="9B9482" w:themeColor="text2" w:themeTint="99" w:sz="4" w:space="0"/>
            </w:tcBorders>
          </w:tcPr>
          <w:p w:rsidRPr="00947B95" w:rsidR="000F1FCD" w:rsidP="00346B21" w:rsidRDefault="000F1FCD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9B9482" w:themeColor="text2" w:themeTint="99" w:sz="4" w:space="0"/>
              <w:bottom w:val="single" w:color="9B9482" w:themeColor="text2" w:themeTint="99" w:sz="4" w:space="0"/>
            </w:tcBorders>
          </w:tcPr>
          <w:p w:rsidRPr="00947B95" w:rsidR="000F1FCD" w:rsidP="00346B21" w:rsidRDefault="000F1FCD" w14:paraId="5EBA6D9A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color="9B9482" w:themeColor="text2" w:themeTint="99" w:sz="4" w:space="0"/>
              <w:bottom w:val="single" w:color="9B9482" w:themeColor="text2" w:themeTint="99" w:sz="4" w:space="0"/>
            </w:tcBorders>
          </w:tcPr>
          <w:p w:rsidRPr="00947B95" w:rsidR="000F1FCD" w:rsidP="00346B21" w:rsidRDefault="000F1FCD" w14:paraId="555367F4" w14:textId="4F8C9199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9087D0D200474C89BB48CF2919BE21E5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569" w:type="dxa"/>
                <w:gridSpan w:val="5"/>
                <w:tcBorders>
                  <w:top w:val="single" w:color="9B9482" w:themeColor="text2" w:themeTint="99" w:sz="4" w:space="0"/>
                  <w:bottom w:val="single" w:color="9B9482" w:themeColor="text2" w:themeTint="99" w:sz="4" w:space="0"/>
                </w:tcBorders>
                <w:vAlign w:val="center"/>
              </w:tcPr>
              <w:p w:rsidR="000F1FCD" w:rsidP="00346B21" w:rsidRDefault="000F1FCD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35695382A2094A08BB3E61B5E5E36869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808" w:type="dxa"/>
                <w:gridSpan w:val="3"/>
                <w:tcBorders>
                  <w:top w:val="single" w:color="9B9482" w:themeColor="text2" w:themeTint="99" w:sz="4" w:space="0"/>
                  <w:bottom w:val="single" w:color="9B9482" w:themeColor="text2" w:themeTint="99" w:sz="4" w:space="0"/>
                </w:tcBorders>
                <w:vAlign w:val="center"/>
              </w:tcPr>
              <w:p w:rsidRPr="00947B95" w:rsidR="000F1FCD" w:rsidP="00346B21" w:rsidRDefault="000F1FCD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  <w:tr w:rsidRPr="00FD3C3E" w:rsidR="000F1FCD" w:rsidTr="66EE1D08" w14:paraId="289B1354" w14:textId="77777777">
        <w:trPr>
          <w:cantSplit/>
          <w:trHeight w:val="222"/>
        </w:trPr>
        <w:tc>
          <w:tcPr>
            <w:tcW w:w="4024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0F1FCD" w:rsidP="00346B21" w:rsidRDefault="000F1FCD" w14:paraId="01176A07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0F1FCD" w:rsidP="00346B21" w:rsidRDefault="000F1FCD" w14:paraId="7A4B3D38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0F1FCD" w:rsidP="00346B21" w:rsidRDefault="000F1FCD" w14:paraId="337893C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id w:val="212734173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TotalCO2e_Lbl[1]" w:storeItemID="{449FD958-388F-4BB5-BF33-B32A63E27B5D}" w16sdtdh:storeItemChecksum="QDBezw=="/>
          </w:sdtPr>
          <w:sdtContent>
            <w:tc>
              <w:tcPr>
                <w:tcW w:w="2569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0F1FCD" w:rsidP="00346B21" w:rsidRDefault="006772AC" w14:paraId="33C9A656" w14:textId="062447FF">
                <w:pPr>
                  <w:pStyle w:val="StrongnospacingForceRight"/>
                  <w:spacing w:before="40" w:after="4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TotalCO2e_Lbl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8612199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Totals[1]/ns0:TotalCO2e[1]" w:storeItemID="{449FD958-388F-4BB5-BF33-B32A63E27B5D}" w16sdtdh:storeItemChecksum="QDBezw=="/>
          </w:sdtPr>
          <w:sdtContent>
            <w:tc>
              <w:tcPr>
                <w:tcW w:w="1808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0F1FCD" w:rsidP="00346B21" w:rsidRDefault="006772AC" w14:paraId="59FF0CCE" w14:textId="40AC75E1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TotalCO2e</w:t>
                </w:r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 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tc>
                        <w:tcPr>
                          <w:tcW w:w="4572" w:type="dxa"/>
                        </w:tcPr>
                        <w:p w:rsidR="00B25A22" w:rsidP="006772AC" w:rsidRDefault="00000000" w14:paraId="183DE8A0" w14:textId="1E70F426">
                          <w:pPr>
                            <w:pStyle w:val="GroupSeparation"/>
                            <w:tabs>
                              <w:tab w:val="left" w:pos="3310"/>
                            </w:tabs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alias w:val="#Nav: /Header/VATClauseLine/Description_VATClauseLine"/>
                              <w:tag w:val="#Nav: Standard_Sales_Invoice/1306"/>
                              <w:id w:val="1603843035"/>
                              <w:placeholder>
                                <w:docPart w:val="DefaultPlaceholder_1081868574"/>
                              </w:placeholder>
    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    <w:text/>
                            </w:sdtPr>
                            <w:sdtContent>
                              <w:r w:rsidR="00B25A22"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</w:sdtContent>
                          </w:sdt>
                          <w:r w:rsidR="006772AC"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  <w:tab/>
                          </w:r>
                        </w:p>
                      </w:tc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6772AC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 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6772AC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6772AC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6772AC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156D" w:rsidP="00E40C63" w:rsidRDefault="00BB156D" w14:paraId="001A956E" w14:textId="77777777">
      <w:pPr>
        <w:spacing w:after="0"/>
      </w:pPr>
      <w:r>
        <w:separator/>
      </w:r>
    </w:p>
  </w:endnote>
  <w:endnote w:type="continuationSeparator" w:id="0">
    <w:p w:rsidR="00BB156D" w:rsidP="00E40C63" w:rsidRDefault="00BB156D" w14:paraId="28A8D4D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7EE4E533" w:rsidTr="66EE1D08" w14:paraId="7253DC79" w14:textId="77777777">
      <w:trPr>
        <w:trHeight w:val="300"/>
      </w:trPr>
      <w:sdt>
        <w:sdtPr>
          <w:rPr>
            <w:rFonts w:asciiTheme="minorHAnsi" w:hAnsiTheme="minorHAnsi" w:cstheme="minorBidi"/>
            <w:caps w:val="0"/>
            <w:color w:val="0070C0"/>
            <w:sz w:val="20"/>
            <w:szCs w:val="20"/>
            <w:lang w:val="da-DK"/>
          </w:rPr>
          <w:id w:val="-2123766830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Disclaimer_Lbl[1]" w:storeItemID="{449FD958-388F-4BB5-BF33-B32A63E27B5D}" w16sdtdh:storeItemChecksum="QDBezw=="/>
        </w:sdtPr>
        <w:sdtContent>
          <w:tc>
            <w:tcPr>
              <w:tcW w:w="10197" w:type="dxa"/>
              <w:gridSpan w:val="4"/>
            </w:tcPr>
            <w:p w:rsidRPr="006772AC" w:rsidR="7EE4E533" w:rsidP="7EE4E533" w:rsidRDefault="006772AC" w14:paraId="23020F84" w14:textId="0FD034A4">
              <w:pPr>
                <w:pStyle w:val="Heading2"/>
                <w:rPr>
                  <w:rFonts w:asciiTheme="minorHAnsi" w:hAnsiTheme="minorHAnsi" w:cstheme="minorBid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6772AC">
                <w:rPr>
                  <w:rFonts w:asciiTheme="minorHAnsi" w:hAnsiTheme="minorHAnsi" w:cstheme="minorBidi"/>
                  <w:caps w:val="0"/>
                  <w:color w:val="000000" w:themeColor="text1"/>
                  <w:sz w:val="20"/>
                  <w:szCs w:val="20"/>
                  <w:lang w:val="da-DK"/>
                </w:rPr>
                <w:t>Disclaimer</w:t>
              </w:r>
              <w:r w:rsidRPr="006772AC">
                <w:rPr>
                  <w:rFonts w:asciiTheme="minorHAnsi" w:hAnsiTheme="minorHAnsi" w:cstheme="minorBidi"/>
                  <w:caps w:val="0"/>
                  <w:color w:val="0070C0"/>
                  <w:sz w:val="20"/>
                  <w:szCs w:val="20"/>
                  <w:lang w:val="da-DK"/>
                </w:rPr>
                <w:t>_</w:t>
              </w:r>
              <w:r w:rsidRPr="006772AC">
                <w:rPr>
                  <w:rFonts w:asciiTheme="minorHAnsi" w:hAnsiTheme="minorHAnsi" w:cstheme="minorBidi"/>
                  <w:caps w:val="0"/>
                  <w:color w:val="000000" w:themeColor="text1"/>
                  <w:sz w:val="20"/>
                  <w:szCs w:val="20"/>
                  <w:lang w:val="da-DK"/>
                </w:rPr>
                <w:t>Lbl</w:t>
              </w:r>
            </w:p>
          </w:tc>
        </w:sdtContent>
      </w:sdt>
    </w:tr>
    <w:tr w:rsidR="0023400D" w:rsidTr="66EE1D08" w14:paraId="2600AD72" w14:textId="77777777">
      <w:trPr>
        <w:trHeight w:val="300"/>
      </w:trPr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QDBezw=="/>
        </w:sdtPr>
        <w:sdtContent>
          <w:tc>
            <w:tcPr>
              <w:tcW w:w="1250" w:type="pct"/>
            </w:tcPr>
            <w:p w:rsidRPr="003260F6" w:rsidR="0023400D" w:rsidP="00C43401" w:rsidRDefault="006772AC" w14:paraId="12176169" w14:textId="3BAE86F2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66EE1D08" w14:paraId="5DA9E08C" w14:textId="77777777">
      <w:trPr>
        <w:trHeight w:val="300"/>
      </w:trPr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QDBezw=="/>
        </w:sdtPr>
        <w:sdtContent>
          <w:tc>
            <w:tcPr>
              <w:tcW w:w="1250" w:type="pct"/>
            </w:tcPr>
            <w:p w:rsidRPr="005A2FAF" w:rsidR="0023400D" w:rsidP="00C43401" w:rsidRDefault="006772AC" w14:paraId="009E8D93" w14:textId="3E0DE657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156D" w:rsidP="00E40C63" w:rsidRDefault="00BB156D" w14:paraId="35C8EF36" w14:textId="77777777">
      <w:pPr>
        <w:spacing w:after="0"/>
      </w:pPr>
      <w:r>
        <w:separator/>
      </w:r>
    </w:p>
  </w:footnote>
  <w:footnote w:type="continuationSeparator" w:id="0">
    <w:p w:rsidR="00BB156D" w:rsidP="00E40C63" w:rsidRDefault="00BB156D" w14:paraId="6DEAF9E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EE4E533" w:rsidTr="7EE4E533" w14:paraId="5F7F0895" w14:textId="77777777">
      <w:trPr>
        <w:trHeight w:val="300"/>
      </w:trPr>
      <w:tc>
        <w:tcPr>
          <w:tcW w:w="3400" w:type="dxa"/>
        </w:tcPr>
        <w:p w:rsidR="7EE4E533" w:rsidP="7EE4E533" w:rsidRDefault="7EE4E533" w14:paraId="770B2260" w14:textId="468B32DE">
          <w:pPr>
            <w:pStyle w:val="Header"/>
            <w:ind w:left="-115"/>
          </w:pPr>
        </w:p>
      </w:tc>
      <w:tc>
        <w:tcPr>
          <w:tcW w:w="3400" w:type="dxa"/>
        </w:tcPr>
        <w:p w:rsidR="7EE4E533" w:rsidP="7EE4E533" w:rsidRDefault="7EE4E533" w14:paraId="63EB716C" w14:textId="107900C2">
          <w:pPr>
            <w:pStyle w:val="Header"/>
            <w:jc w:val="center"/>
          </w:pPr>
        </w:p>
      </w:tc>
      <w:tc>
        <w:tcPr>
          <w:tcW w:w="3400" w:type="dxa"/>
        </w:tcPr>
        <w:p w:rsidR="7EE4E533" w:rsidP="7EE4E533" w:rsidRDefault="7EE4E533" w14:paraId="33CFCB60" w14:textId="3844230F">
          <w:pPr>
            <w:pStyle w:val="Header"/>
            <w:ind w:right="-115"/>
            <w:jc w:val="right"/>
          </w:pPr>
        </w:p>
      </w:tc>
    </w:tr>
  </w:tbl>
  <w:p w:rsidR="7EE4E533" w:rsidP="7EE4E533" w:rsidRDefault="7EE4E533" w14:paraId="24FDC729" w14:textId="35E7D0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4420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0F1FCD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2E44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0824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6633D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7664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2AC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06FD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3C7C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358F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C36CD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037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156D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75926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  <w:rsid w:val="2A02083D"/>
    <w:rsid w:val="5361D1DF"/>
    <w:rsid w:val="66EE1D08"/>
    <w:rsid w:val="7EE4E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bin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32967d144d3e416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2F352B0A66EB42E1AA6FB5359B5AF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8F11F-37B2-4596-9D19-D0F3B3C39D27}"/>
      </w:docPartPr>
      <w:docPartBody>
        <w:p w:rsidR="00A04815" w:rsidRDefault="007E581F" w:rsidP="007E581F">
          <w:pPr>
            <w:pStyle w:val="2F352B0A66EB42E1AA6FB5359B5AF08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2C1368F2E141E1901E9380DE9D8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0DB5B-F0FB-4103-9E18-4C9E15404C7E}"/>
      </w:docPartPr>
      <w:docPartBody>
        <w:p w:rsidR="00A04815" w:rsidRDefault="007E581F" w:rsidP="007E581F">
          <w:pPr>
            <w:pStyle w:val="672C1368F2E141E1901E9380DE9D8C5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7F8EF5D7724A0CBDBE57183CA99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8B322-20D5-4D64-9F5B-D2E8C6339757}"/>
      </w:docPartPr>
      <w:docPartBody>
        <w:p w:rsidR="00A04815" w:rsidRDefault="007E581F" w:rsidP="007E581F">
          <w:pPr>
            <w:pStyle w:val="F77F8EF5D7724A0CBDBE57183CA9915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2E7E871ADD4E1583064885C9E1D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7BF1D-44B2-4497-818F-A1062CB8A689}"/>
      </w:docPartPr>
      <w:docPartBody>
        <w:p w:rsidR="00A04815" w:rsidRDefault="007E581F" w:rsidP="007E581F">
          <w:pPr>
            <w:pStyle w:val="CE2E7E871ADD4E1583064885C9E1D27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DF0429C94E4DC49ED894748D257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881C0-E879-4D00-917A-02EADBA48F4B}"/>
      </w:docPartPr>
      <w:docPartBody>
        <w:p w:rsidR="00A04815" w:rsidRDefault="007E581F" w:rsidP="007E581F">
          <w:pPr>
            <w:pStyle w:val="40DF0429C94E4DC49ED894748D257D5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F9E6915C48E462E80033F05A168E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A9BCB-09B7-4B45-AE9F-100FCD81C99F}"/>
      </w:docPartPr>
      <w:docPartBody>
        <w:p w:rsidR="00A04815" w:rsidRDefault="007E581F" w:rsidP="007E581F">
          <w:pPr>
            <w:pStyle w:val="AF9E6915C48E462E80033F05A168E5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0EB1DC067CA4B49A1B3650CF4FD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8FB07-2182-4D03-8E28-A0B12E8EC05C}"/>
      </w:docPartPr>
      <w:docPartBody>
        <w:p w:rsidR="00A04815" w:rsidRDefault="007E581F" w:rsidP="007E581F">
          <w:pPr>
            <w:pStyle w:val="A0EB1DC067CA4B49A1B3650CF4FD2A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DC31FC23CF347C5B170F7118C9FB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93601-2E67-4892-A8DA-598EFB23D9CE}"/>
      </w:docPartPr>
      <w:docPartBody>
        <w:p w:rsidR="00A04815" w:rsidRDefault="007E581F" w:rsidP="007E581F">
          <w:pPr>
            <w:pStyle w:val="EDC31FC23CF347C5B170F7118C9FBEC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A7B993AC94448E96808752D081E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AE5C2C-D426-483A-8BB2-9F1B77F2D81C}"/>
      </w:docPartPr>
      <w:docPartBody>
        <w:p w:rsidR="00A04815" w:rsidRDefault="007E581F" w:rsidP="007E581F">
          <w:pPr>
            <w:pStyle w:val="F7A7B993AC94448E96808752D081E7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DE905BA8E214C98A2A128C7FA2B2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668CB-468F-4833-9779-D8EAC0264A03}"/>
      </w:docPartPr>
      <w:docPartBody>
        <w:p w:rsidR="00A04815" w:rsidRDefault="007E581F" w:rsidP="007E581F">
          <w:pPr>
            <w:pStyle w:val="7DE905BA8E214C98A2A128C7FA2B25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7EFCC940CD4D1CA525927E27FA5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11997-3060-4440-8E1A-4C62C0C568DA}"/>
      </w:docPartPr>
      <w:docPartBody>
        <w:p w:rsidR="00A04815" w:rsidRDefault="007E581F" w:rsidP="007E581F">
          <w:pPr>
            <w:pStyle w:val="447EFCC940CD4D1CA525927E27FA5D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0E1515A3A049E8A3E04F10B7706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F9BD0-82F4-47B4-AD8C-100116A5DE3A}"/>
      </w:docPartPr>
      <w:docPartBody>
        <w:p w:rsidR="00A04815" w:rsidRDefault="007E581F" w:rsidP="007E581F">
          <w:pPr>
            <w:pStyle w:val="690E1515A3A049E8A3E04F10B77064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EC4155550054430A7DDB55EC12B0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4D1BE-31FF-4F41-BE2E-5717356D2B35}"/>
      </w:docPartPr>
      <w:docPartBody>
        <w:p w:rsidR="00A04815" w:rsidRDefault="007E581F" w:rsidP="007E581F">
          <w:pPr>
            <w:pStyle w:val="FEC4155550054430A7DDB55EC12B0B09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AC29BFB57B04FF7A2788D2CDCD4B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4A8F9-D0B3-410F-9B23-7E9D65BA05B4}"/>
      </w:docPartPr>
      <w:docPartBody>
        <w:p w:rsidR="00A04815" w:rsidRDefault="007E581F" w:rsidP="007E581F">
          <w:pPr>
            <w:pStyle w:val="8AC29BFB57B04FF7A2788D2CDCD4BE1E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87D0D200474C89BB48CF2919BE2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AE5EA-9E6F-43EA-8EC7-7D979D160E08}"/>
      </w:docPartPr>
      <w:docPartBody>
        <w:p w:rsidR="00A04815" w:rsidRDefault="007E581F" w:rsidP="007E581F">
          <w:pPr>
            <w:pStyle w:val="9087D0D200474C89BB48CF2919BE21E5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695382A2094A08BB3E61B5E5E36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2E662-D24E-4905-AD15-39D60CC970A1}"/>
      </w:docPartPr>
      <w:docPartBody>
        <w:p w:rsidR="00A04815" w:rsidRDefault="007E581F" w:rsidP="007E581F">
          <w:pPr>
            <w:pStyle w:val="35695382A2094A08BB3E61B5E5E36869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44420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B61F6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6633D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A111F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7E581F"/>
    <w:rsid w:val="007F3C7C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6358F"/>
    <w:rsid w:val="00997A5F"/>
    <w:rsid w:val="009B550E"/>
    <w:rsid w:val="009C7718"/>
    <w:rsid w:val="009E09CC"/>
    <w:rsid w:val="00A04815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  <w:rsid w:val="00F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581F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2F352B0A66EB42E1AA6FB5359B5AF08E">
    <w:name w:val="2F352B0A66EB42E1AA6FB5359B5AF08E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2C1368F2E141E1901E9380DE9D8C51">
    <w:name w:val="672C1368F2E141E1901E9380DE9D8C51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7F8EF5D7724A0CBDBE57183CA99152">
    <w:name w:val="F77F8EF5D7724A0CBDBE57183CA99152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2E7E871ADD4E1583064885C9E1D270">
    <w:name w:val="CE2E7E871ADD4E1583064885C9E1D270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DF0429C94E4DC49ED894748D257D5F">
    <w:name w:val="40DF0429C94E4DC49ED894748D257D5F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9E6915C48E462E80033F05A168E55E">
    <w:name w:val="AF9E6915C48E462E80033F05A168E55E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EB1DC067CA4B49A1B3650CF4FD2A3E">
    <w:name w:val="A0EB1DC067CA4B49A1B3650CF4FD2A3E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C31FC23CF347C5B170F7118C9FBEC5">
    <w:name w:val="EDC31FC23CF347C5B170F7118C9FBEC5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A7B993AC94448E96808752D081E705">
    <w:name w:val="F7A7B993AC94448E96808752D081E705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E905BA8E214C98A2A128C7FA2B253D">
    <w:name w:val="7DE905BA8E214C98A2A128C7FA2B253D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7EFCC940CD4D1CA525927E27FA5D28">
    <w:name w:val="447EFCC940CD4D1CA525927E27FA5D28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0E1515A3A049E8A3E04F10B770646B">
    <w:name w:val="690E1515A3A049E8A3E04F10B770646B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C4155550054430A7DDB55EC12B0B09">
    <w:name w:val="FEC4155550054430A7DDB55EC12B0B09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C29BFB57B04FF7A2788D2CDCD4BE1E">
    <w:name w:val="8AC29BFB57B04FF7A2788D2CDCD4BE1E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87D0D200474C89BB48CF2919BE21E5">
    <w:name w:val="9087D0D200474C89BB48CF2919BE21E5"/>
    <w:rsid w:val="007E5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695382A2094A08BB3E61B5E5E36869">
    <w:name w:val="35695382A2094A08BB3E61B5E5E36869"/>
    <w:rsid w:val="007E581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2</Pages>
  <Words>67</Words>
  <Characters>1032</Characters>
  <Application>Microsoft Office Word</Application>
  <DocSecurity>0</DocSecurity>
  <Lines>129</Lines>
  <Paragraphs>64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2025-08-23T17:59:00Z</dcterms:created>
  <dcterms:modified xsi:type="dcterms:W3CDTF">2025-09-12T11:51:00Z</dcterms:modified>
</cp:coreProperties>
</file>