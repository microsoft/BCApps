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0A15D15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864F31" w14:paraId="5EB8F824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864F31" w14:paraId="791472CA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208496F0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864F31" w14:paraId="199F29DD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26609FE0" wp14:editId="63E225D2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4B81B7E5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20D9A9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5EF0DA2A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EndPr/>
            <w:sdtContent>
              <w:p w:rsidRPr="006921DE" w:rsidR="0023400D" w:rsidP="0023400D" w:rsidRDefault="0023400D" w14:paraId="58EE5D64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7A672D92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4A789B9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FF6C48F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864F31" w14:paraId="08DF525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B8F5FE7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634C22F0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AE5366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864F31" w14:paraId="4665698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6F60B22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65EE9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228F449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864F31" w14:paraId="783048A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33A5B24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6B9F271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AC25C7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864F31" w14:paraId="0E321D9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0AD36B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6B401E9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2BA3E7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864F31" w14:paraId="6DFBD1D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69FFA067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4019B53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54A06F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73FA724B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0A88842E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EB984A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E23EB50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43074FAD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50AB3F0B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3243948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5A4F0C1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B4F86E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549E73D8" w14:textId="77777777">
      <w:pPr>
        <w:pStyle w:val="SubGroupSeparation"/>
      </w:pPr>
    </w:p>
    <w:tbl>
      <w:tblPr>
        <w:tblStyle w:val="TableGrid"/>
        <w:tblW w:w="100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2633"/>
        <w:gridCol w:w="3463"/>
      </w:tblGrid>
      <w:tr w:rsidR="00095461" w:rsidTr="00321B8B" w14:paraId="25C6122C" w14:textId="237F4793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ED18BB7F4FB047729FA448C94C337AEE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EndPr/>
          <w:sdtContent>
            <w:tc>
              <w:tcPr>
                <w:tcW w:w="2268" w:type="dxa"/>
              </w:tcPr>
              <w:p w:rsidRPr="00854DDE" w:rsidR="00095461" w:rsidP="00095461" w:rsidRDefault="00095461" w14:paraId="5DCF000E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8A238A52BAE04B0D8C87FCDFA67D5F5D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EndPr/>
          <w:sdtContent>
            <w:tc>
              <w:tcPr>
                <w:tcW w:w="1701" w:type="dxa"/>
              </w:tcPr>
              <w:p w:rsidRPr="0033761E" w:rsidR="00095461" w:rsidP="006F25A3" w:rsidRDefault="00095461" w14:paraId="69420A13" w14:textId="77777777">
                <w:pPr>
                  <w:pStyle w:val="Heading1"/>
                  <w:spacing w:before="0" w:after="96" w:afterLines="40"/>
                  <w:ind w:right="-428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16F4DF730F1C40D99DAF7A3EBC5B50B8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095461" w:rsidP="00095461" w:rsidRDefault="00095461" w14:paraId="258977CF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Cs/>
              <w:caps w:val="0"/>
              <w:color w:val="0070C0"/>
              <w:sz w:val="20"/>
              <w:szCs w:val="20"/>
              <w:lang w:val="da-DK"/>
            </w:rPr>
            <w:alias w:val="#Nav: /Header/KundeIDCaption"/>
            <w:tag w:val="#Nav: Standard_Sales_Invoice/1306"/>
            <w:id w:val="1190496402"/>
            <w:placeholder>
              <w:docPart w:val="7F75C8FBA4F44AAC9D40271D3C0002D2"/>
            </w:placeholder>
            <w:dataBinding w:prefixMappings="xmlns:ns0='urn:microsoft-dynamics-nav/reports/Standard_Sales_Invoice/1306/'" w:xpath="/ns0:NavWordReportXmlPart[1]/ns0:Header[1]/ns0:KundeIDCaption[1]" w:storeItemID="{449FD958-388F-4BB5-BF33-B32A63E27B5D}"/>
            <w:text/>
          </w:sdtPr>
          <w:sdtEndPr/>
          <w:sdtContent>
            <w:tc>
              <w:tcPr>
                <w:tcW w:w="3463" w:type="dxa"/>
              </w:tcPr>
              <w:p w:rsidR="00095461" w:rsidP="00321B8B" w:rsidRDefault="00095461" w14:paraId="64E9910A" w14:textId="291E665A">
                <w:pPr>
                  <w:pStyle w:val="Heading1"/>
                  <w:spacing w:before="0" w:after="96" w:afterLines="40"/>
                  <w:ind w:left="63" w:right="-554" w:firstLine="141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  <w:lang w:val="da-DK"/>
                  </w:rPr>
                </w:pPr>
                <w:r w:rsidRPr="00E41654">
                  <w:rPr>
                    <w:rFonts w:asciiTheme="minorHAnsi" w:hAnsiTheme="minorHAnsi" w:cstheme="minorHAnsi"/>
                    <w:bCs/>
                    <w:caps w:val="0"/>
                    <w:color w:val="0070C0"/>
                    <w:sz w:val="20"/>
                    <w:szCs w:val="20"/>
                    <w:lang w:val="da-DK"/>
                  </w:rPr>
                  <w:t>KundeIDCaption</w:t>
                </w:r>
              </w:p>
            </w:tc>
          </w:sdtContent>
        </w:sdt>
      </w:tr>
      <w:tr w:rsidRPr="00FD3C3E" w:rsidR="00095461" w:rsidTr="00321B8B" w14:paraId="29D1411E" w14:textId="6F6E2723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7C569DA92BC64158BBADE67A5D71660F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tc>
              <w:tcPr>
                <w:tcW w:w="2268" w:type="dxa"/>
              </w:tcPr>
              <w:p w:rsidRPr="00854DDE" w:rsidR="00095461" w:rsidP="006F25A3" w:rsidRDefault="00095461" w14:paraId="3AB3F0E2" w14:textId="77777777">
                <w:pPr>
                  <w:pStyle w:val="NoSpacing"/>
                  <w:spacing w:after="480"/>
                  <w:ind w:right="-285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F3FB264862444447A15D6939FED4CBB7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EndPr/>
          <w:sdtContent>
            <w:tc>
              <w:tcPr>
                <w:tcW w:w="1701" w:type="dxa"/>
              </w:tcPr>
              <w:p w:rsidRPr="00854DDE" w:rsidR="00095461" w:rsidP="006F25A3" w:rsidRDefault="00095461" w14:paraId="242CF235" w14:textId="77777777">
                <w:pPr>
                  <w:pStyle w:val="NoSpacing"/>
                  <w:spacing w:after="480"/>
                  <w:ind w:right="-428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B626D2864F0C4C32AC0D8F958FAD671D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095461" w:rsidP="00095461" w:rsidRDefault="00095461" w14:paraId="6B54A88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KundeID"/>
            <w:tag w:val="#Nav: Standard_Sales_Invoice/1306"/>
            <w:id w:val="1221325131"/>
            <w:placeholder>
              <w:docPart w:val="76BA7B517BBE489E872B3AEABF288518"/>
            </w:placeholder>
            <w:dataBinding w:prefixMappings="xmlns:ns0='urn:microsoft-dynamics-nav/reports/Standard_Sales_Invoice/1306/'" w:xpath="/ns0:NavWordReportXmlPart[1]/ns0:Header[1]/ns0:KundeID[1]" w:storeItemID="{449FD958-388F-4BB5-BF33-B32A63E27B5D}"/>
            <w:text/>
          </w:sdtPr>
          <w:sdtEndPr/>
          <w:sdtContent>
            <w:tc>
              <w:tcPr>
                <w:tcW w:w="3463" w:type="dxa"/>
              </w:tcPr>
              <w:p w:rsidR="00095461" w:rsidP="00321B8B" w:rsidRDefault="00095461" w14:paraId="6FE0693D" w14:textId="2C3F4755">
                <w:pPr>
                  <w:pStyle w:val="NoSpacing"/>
                  <w:spacing w:after="480"/>
                  <w:ind w:right="-554" w:firstLine="204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KundeID</w:t>
                </w:r>
                <w:proofErr w:type="spellEnd"/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4C1E6FE5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5BBBF73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EndPr/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508A2BF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EndPr/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47584D15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2191F459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EndPr/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7757CC6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7E487B1A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EndPr/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3DA79AF1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61EFEB3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0C05F7BE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5B097B" w:rsidRDefault="0055738E" w14:paraId="46B78DC4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5B097B" w:rsidRDefault="0055738E" w14:paraId="0AC66F6C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5B097B" w:rsidRDefault="0055738E" w14:paraId="79AD4631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5B097B" w:rsidRDefault="0055738E" w14:paraId="076ABC57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5B097B" w:rsidRDefault="0055738E" w14:paraId="24C816DF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5B097B" w:rsidRDefault="00DE3BB2" w14:paraId="2B222482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5B097B" w:rsidRDefault="0055738E" w14:paraId="57DF4B3E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5B097B" w:rsidRDefault="0055738E" w14:paraId="2C567652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 " w:xpath="/ns0:NavWordReportXmlPart[1]/ns0:Header[1]/ns0:ReportTotalsLine" w:storeItemID="{449FD958-388F-4BB5-BF33-B32A63E27B5D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EndPr/>
            <w:sdtContent>
              <w:tr w:rsidRPr="0046083A" w:rsidR="0055738E" w:rsidTr="00346B21" w14:paraId="67B0CC73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5BFDE03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359017B8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3EAB0FA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5B097B" w:rsidRDefault="0055738E" w14:paraId="0D945D6F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5B097B" w:rsidRDefault="0055738E" w14:paraId="0FD1337C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2F25C4E6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04A03EA8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12907592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EndPr/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4AFB20E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1F2A26F8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56FF65FF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C0B89FD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EndPr/>
          <w:sdtContent>
            <w:tc>
              <w:tcPr>
                <w:tcW w:w="7830" w:type="dxa"/>
              </w:tcPr>
              <w:p w:rsidRPr="005B41A2" w:rsidR="00B25A22" w:rsidP="00B62B53" w:rsidRDefault="00B25A22" w14:paraId="1EF8DB8E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 " w:xpath="/ns0:NavWordReportXmlPart[1]/ns0:Header[1]/ns0:VATClauseLine" w:storeItemID="{449FD958-388F-4BB5-BF33-B32A63E27B5D}"/>
          <w15:repeatingSection/>
        </w:sdtPr>
        <w:sdtEndPr/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EndPr/>
            <w:sdtContent>
              <w:tr w:rsidR="00B25A22" w:rsidTr="00B25A22" w14:paraId="5B9E0A0E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5E271DB5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5B097B" w:rsidRDefault="00B25A22" w14:paraId="71B9799C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2880" w:type="dxa"/>
                            </w:tcPr>
                            <w:p w:rsidR="00B25A22" w:rsidP="005B097B" w:rsidRDefault="00B25A22" w14:paraId="737B598B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66A22D8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2_VATClauseLine"/>
                          <w:tag w:val="#Nav: Standard_Sales_Invoice/1306"/>
                          <w:id w:val="-185842516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2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5B097B" w:rsidRDefault="00B25A22" w14:paraId="1DAB9E78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Description2_VATClauseLine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880" w:type="dxa"/>
                        </w:tcPr>
                        <w:p w:rsidR="00B25A22" w:rsidP="00B25A22" w:rsidRDefault="00B25A22" w14:paraId="5BEB22C8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76BA13FF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8F4B4FE" w14:textId="77777777">
      <w:pPr>
        <w:pStyle w:val="GroupSeparation"/>
        <w:spacing w:after="0" w:line="240" w:lineRule="auto"/>
      </w:pPr>
    </w:p>
    <w:tbl>
      <w:tblPr>
        <w:tblStyle w:val="TableGrid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9C0E57" w:rsidR="005B097B" w:rsidTr="00F43D1F" w14:paraId="120B508C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Specification_Lbl"/>
            <w:tag w:val="#Nav: Standard_Sales_Invoice/1306"/>
            <w:id w:val="592601378"/>
            <w:placeholder>
              <w:docPart w:val="08D18EA25D8345BAA29C4BBE12B65835"/>
            </w:placeholder>
            <w:dataBinding w:prefixMappings="xmlns:ns0='urn:microsoft-dynamics-nav/reports/Standard_Sales_Invoice/1306/'" w:xpath="/ns0:NavWordReportXmlPart[1]/ns0:Header[1]/ns0:VATAmountSpecification_Lbl[1]" w:storeItemID="{449FD958-388F-4BB5-BF33-B32A63E27B5D}"/>
            <w:text/>
          </w:sdtPr>
          <w:sdtContent>
            <w:tc>
              <w:tcPr>
                <w:tcW w:w="10170" w:type="dxa"/>
                <w:gridSpan w:val="6"/>
              </w:tcPr>
              <w:p w:rsidRPr="009C0E57" w:rsidR="005B097B" w:rsidP="00F43D1F" w:rsidRDefault="005B097B" w14:paraId="7A7FC090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3E647E" w:rsidR="005B097B" w:rsidTr="00F43D1F" w14:paraId="25DD8B9F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Line/VATIdentifier_VatAmountLine_Lbl"/>
            <w:tag w:val="#Nav: Standard_Sales_Invoice/1306"/>
            <w:id w:val="-1625768685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VATAmountLine[1]/ns0:VATIdentifier_VatAmountLine_Lbl[1]" w:storeItemID="{449FD958-388F-4BB5-BF33-B32A63E27B5D}"/>
            <w:text/>
          </w:sdtPr>
          <w:sdtContent>
            <w:tc>
              <w:tcPr>
                <w:tcW w:w="1695" w:type="dxa"/>
              </w:tcPr>
              <w:p w:rsidRPr="003E647E" w:rsidR="005B097B" w:rsidP="00F43D1F" w:rsidRDefault="005B097B" w14:paraId="571DC4A1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Pct_VatAmountLine_Lbl"/>
            <w:tag w:val="#Nav: Standard_Sales_Invoice/1306"/>
            <w:id w:val="420607187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VATAmountLine[1]/ns0:VATPct_VatAmountLine_Lbl[1]" w:storeItemID="{449FD958-388F-4BB5-BF33-B32A63E27B5D}"/>
            <w:text/>
          </w:sdtPr>
          <w:sdtContent>
            <w:tc>
              <w:tcPr>
                <w:tcW w:w="1365" w:type="dxa"/>
              </w:tcPr>
              <w:p w:rsidRPr="003E647E" w:rsidR="005B097B" w:rsidP="00F43D1F" w:rsidRDefault="005B097B" w14:paraId="2C0D300D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_VatAmountLine_Lbl"/>
            <w:tag w:val="#Nav: Standard_Sales_Invoice/1306"/>
            <w:id w:val="1300191147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VATAmountLine[1]/ns0:VATBase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5B097B" w:rsidP="00F43D1F" w:rsidRDefault="005B097B" w14:paraId="10F93B37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_VatAmountLine_Lbl"/>
            <w:tag w:val="#Nav: Standard_Sales_Invoice/1306"/>
            <w:id w:val="350611914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VATAmountLine[1]/ns0:VATAmount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5B097B" w:rsidP="00F43D1F" w:rsidRDefault="005B097B" w14:paraId="44617450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LCY_VATAmountLine_Lbl"/>
            <w:tag w:val="#Nav: Standard_Sales_Invoice/1306"/>
            <w:id w:val="-881393095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VATAmountLine[1]/ns0:VATBaseLCY_VATAmountLine_Lbl[1]" w:storeItemID="{449FD958-388F-4BB5-BF33-B32A63E27B5D}"/>
            <w:text/>
          </w:sdtPr>
          <w:sdtContent>
            <w:tc>
              <w:tcPr>
                <w:tcW w:w="1710" w:type="dxa"/>
              </w:tcPr>
              <w:p w:rsidRPr="003E647E" w:rsidR="005B097B" w:rsidP="00F43D1F" w:rsidRDefault="005B097B" w14:paraId="69B7F7E7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VATBaseLCY_VATAmountLine_Lbl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LCY_VATAmountLine_Lbl"/>
            <w:tag w:val="#Nav: Standard_Sales_Invoice/1306"/>
            <w:id w:val="-1082066763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VATAmountLine[1]/ns0:VATAmountLCY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5B097B" w:rsidP="00F43D1F" w:rsidRDefault="005B097B" w14:paraId="51AE46C3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VATAmountLCY_VATAmountLine_Lbl</w:t>
                </w:r>
                <w:proofErr w:type="spellEnd"/>
              </w:p>
            </w:tc>
          </w:sdtContent>
        </w:sdt>
      </w:tr>
      <w:sdt>
        <w:sdtPr>
          <w:rPr>
            <w:sz w:val="18"/>
            <w:szCs w:val="18"/>
          </w:rPr>
          <w:alias w:val="#Nav: /Header/VATAmountLine"/>
          <w:tag w:val="#Nav: Standard_Sales_Invoice/1306"/>
          <w:id w:val="595054573"/>
          <w15:dataBinding w:prefixMappings="xmlns:ns0='urn:microsoft-dynamics-nav/reports/Standard_Sales_Invoice/1306/' " w:xpath="/ns0:NavWordReportXmlPart[1]/ns0:Header[1]/ns0:VATAmountLine" w:storeItemID="{449FD958-388F-4BB5-BF33-B32A63E27B5D}"/>
          <w15:repeatingSection/>
        </w:sdtPr>
        <w:sdtContent>
          <w:sdt>
            <w:sdtPr>
              <w:rPr>
                <w:sz w:val="18"/>
                <w:szCs w:val="18"/>
              </w:rPr>
              <w:id w:val="988219774"/>
              <w:placeholder>
                <w:docPart w:val="0035D1C359A54A62B9FA880E2F20A0E2"/>
              </w:placeholder>
              <w15:repeatingSectionItem/>
            </w:sdtPr>
            <w:sdtContent>
              <w:tr w:rsidRPr="006A4BF0" w:rsidR="005B097B" w:rsidTr="00F43D1F" w14:paraId="53C20C74" w14:textId="77777777">
                <w:trPr>
                  <w:cantSplit/>
                </w:trPr>
                <w:sdt>
                  <w:sdtPr>
                    <w:rPr>
                      <w:sz w:val="18"/>
                      <w:szCs w:val="18"/>
                    </w:rPr>
                    <w:alias w:val="#Nav: /Header/VATAmountLine/VATIdentifier_VatAmountLine"/>
                    <w:tag w:val="#Nav: Standard_Sales_Invoice/1306"/>
                    <w:id w:val="1656719032"/>
                    <w:placeholder>
                      <w:docPart w:val="6D55F3027A404DD6B4EEFE3948B8AF27"/>
                    </w:placeholder>
                    <w:dataBinding w:prefixMappings="xmlns:ns0='urn:microsoft-dynamics-nav/reports/Standard_Sales_Invoice/1306/'" w:xpath="/ns0:NavWordReportXmlPart[1]/ns0:Header[1]/ns0:VATAmountLine[1]/ns0:VATIdentifier_VatAmountLine[1]" w:storeItemID="{449FD958-388F-4BB5-BF33-B32A63E27B5D}"/>
                    <w:text/>
                  </w:sdtPr>
                  <w:sdtContent>
                    <w:tc>
                      <w:tcPr>
                        <w:tcW w:w="1695" w:type="dxa"/>
                      </w:tcPr>
                      <w:p w:rsidRPr="006A4BF0" w:rsidR="005B097B" w:rsidP="00F43D1F" w:rsidRDefault="005B097B" w14:paraId="3F42120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Pct_VatAmountLine"/>
                    <w:tag w:val="#Nav: Standard_Sales_Invoice/1306"/>
                    <w:id w:val="1402412575"/>
                    <w:placeholder>
                      <w:docPart w:val="6D55F3027A404DD6B4EEFE3948B8AF27"/>
                    </w:placeholder>
                    <w:dataBinding w:prefixMappings="xmlns:ns0='urn:microsoft-dynamics-nav/reports/Standard_Sales_Invoice/1306/'" w:xpath="/ns0:NavWordReportXmlPart[1]/ns0:Header[1]/ns0:VATAmountLine[1]/ns0:VATPct_VatAmountLine[1]" w:storeItemID="{449FD958-388F-4BB5-BF33-B32A63E27B5D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6A4BF0" w:rsidR="005B097B" w:rsidP="00F43D1F" w:rsidRDefault="005B097B" w14:paraId="64B96F87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_VatAmountLine"/>
                    <w:tag w:val="#Nav: Standard_Sales_Invoice/1306"/>
                    <w:id w:val="-1193222661"/>
                    <w:placeholder>
                      <w:docPart w:val="6D55F3027A404DD6B4EEFE3948B8AF27"/>
                    </w:placeholder>
                    <w:dataBinding w:prefixMappings="xmlns:ns0='urn:microsoft-dynamics-nav/reports/Standard_Sales_Invoice/1306/'" w:xpath="/ns0:NavWordReportXmlPart[1]/ns0:Header[1]/ns0:VATAmountLine[1]/ns0:VATBase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5B097B" w:rsidP="00F43D1F" w:rsidRDefault="005B097B" w14:paraId="38F86C9A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_VatAmountLine"/>
                    <w:tag w:val="#Nav: Standard_Sales_Invoice/1306"/>
                    <w:id w:val="1197042123"/>
                    <w:placeholder>
                      <w:docPart w:val="6D55F3027A404DD6B4EEFE3948B8AF27"/>
                    </w:placeholder>
                    <w:dataBinding w:prefixMappings="xmlns:ns0='urn:microsoft-dynamics-nav/reports/Standard_Sales_Invoice/1306/'" w:xpath="/ns0:NavWordReportXmlPart[1]/ns0:Header[1]/ns0:VATAmountLine[1]/ns0:VATAmount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5B097B" w:rsidP="00F43D1F" w:rsidRDefault="005B097B" w14:paraId="2D6B32A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LCY_VATAmountLine"/>
                    <w:tag w:val="#Nav: Standard_Sales_Invoice/1306"/>
                    <w:id w:val="-1714338738"/>
                    <w:placeholder>
                      <w:docPart w:val="6D55F3027A404DD6B4EEFE3948B8AF27"/>
                    </w:placeholder>
                    <w:dataBinding w:prefixMappings="xmlns:ns0='urn:microsoft-dynamics-nav/reports/Standard_Sales_Invoice/1306/'" w:xpath="/ns0:NavWordReportXmlPart[1]/ns0:Header[1]/ns0:VATAmountLine[1]/ns0:VATBaseLCY_VATAmountLine[1]" w:storeItemID="{449FD958-388F-4BB5-BF33-B32A63E27B5D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6A4BF0" w:rsidR="005B097B" w:rsidP="00F43D1F" w:rsidRDefault="005B097B" w14:paraId="0482066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VATBaseLCY_VATAmountLine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LCY_VATAmountLine"/>
                    <w:tag w:val="#Nav: Standard_Sales_Invoice/1306"/>
                    <w:id w:val="1301114300"/>
                    <w:placeholder>
                      <w:docPart w:val="6D55F3027A404DD6B4EEFE3948B8AF27"/>
                    </w:placeholder>
                    <w:dataBinding w:prefixMappings="xmlns:ns0='urn:microsoft-dynamics-nav/reports/Standard_Sales_Invoice/1306/'" w:xpath="/ns0:NavWordReportXmlPart[1]/ns0:Header[1]/ns0:VATAmountLine[1]/ns0:VATAmountLCY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5B097B" w:rsidP="00F43D1F" w:rsidRDefault="005B097B" w14:paraId="0B3D8FCB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60596" w:rsidR="005B097B" w:rsidTr="00F43D1F" w14:paraId="49909035" w14:textId="77777777">
        <w:trPr>
          <w:cantSplit/>
        </w:trPr>
        <w:tc>
          <w:tcPr>
            <w:tcW w:w="1695" w:type="dxa"/>
          </w:tcPr>
          <w:p w:rsidRPr="00D60596" w:rsidR="005B097B" w:rsidP="00F43D1F" w:rsidRDefault="005B097B" w14:paraId="56649056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65" w:type="dxa"/>
          </w:tcPr>
          <w:p w:rsidRPr="00D60596" w:rsidR="005B097B" w:rsidP="00F43D1F" w:rsidRDefault="005B097B" w14:paraId="6B02170B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sdt>
          <w:sdtPr>
            <w:rPr>
              <w:b/>
              <w:bCs/>
              <w:sz w:val="18"/>
              <w:szCs w:val="18"/>
            </w:rPr>
            <w:alias w:val="#Nav: /Header/Totals/TotalVATBaseOnVATAmtLine"/>
            <w:tag w:val="#Nav: Standard_Sales_Invoice/1306"/>
            <w:id w:val="-178117756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Totals[1]/ns0:TotalVATBase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5B097B" w:rsidP="00F43D1F" w:rsidRDefault="005B097B" w14:paraId="4A3AFF1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OnVATAmtLine"/>
            <w:tag w:val="#Nav: Standard_Sales_Invoice/1306"/>
            <w:id w:val="1681929779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Totals[1]/ns0:TotalVATAmount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5B097B" w:rsidP="00F43D1F" w:rsidRDefault="005B097B" w14:paraId="545956E5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BaseLCY"/>
            <w:tag w:val="#Nav: Standard_Sales_Invoice/1306"/>
            <w:id w:val="1009259033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Totals[1]/ns0:TotalVATBaseLCY[1]" w:storeItemID="{449FD958-388F-4BB5-BF33-B32A63E27B5D}"/>
            <w:text/>
          </w:sdtPr>
          <w:sdtContent>
            <w:tc>
              <w:tcPr>
                <w:tcW w:w="1710" w:type="dxa"/>
              </w:tcPr>
              <w:p w:rsidRPr="00D60596" w:rsidR="005B097B" w:rsidP="00F43D1F" w:rsidRDefault="005B097B" w14:paraId="02676FD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TotalVATBaseLCY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LCY"/>
            <w:tag w:val="#Nav: Standard_Sales_Invoice/1306"/>
            <w:id w:val="-1026172993"/>
            <w:placeholder>
              <w:docPart w:val="6D55F3027A404DD6B4EEFE3948B8AF27"/>
            </w:placeholder>
            <w:dataBinding w:prefixMappings="xmlns:ns0='urn:microsoft-dynamics-nav/reports/Standard_Sales_Invoice/1306/'" w:xpath="/ns0:NavWordReportXmlPart[1]/ns0:Header[1]/ns0:Totals[1]/ns0:TotalVATAmountLCY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5B097B" w:rsidP="00F43D1F" w:rsidRDefault="005B097B" w14:paraId="553ABDCF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TotalVATAmountLCY</w:t>
                </w:r>
                <w:proofErr w:type="spellEnd"/>
              </w:p>
            </w:tc>
          </w:sdtContent>
        </w:sdt>
      </w:tr>
    </w:tbl>
    <w:p w:rsidR="00B25A22" w:rsidP="005B41A2" w:rsidRDefault="00B25A22" w14:paraId="3ED0626B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 " w:xpath="/ns0:NavWordReportXmlPart[1]/ns0:Header[1]/ns0:WorkDescriptionLines" w:storeItemID="{449FD958-388F-4BB5-BF33-B32A63E27B5D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EndPr/>
              <w:sdtContent>
                <w:p w:rsidR="00D54DEE" w:rsidP="005B097B" w:rsidRDefault="001A63CC" w14:paraId="5B5C7D29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063A6304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EndPr/>
              <w:sdtContent>
                <w:p w:rsidR="00A97B8A" w:rsidP="005B097B" w:rsidRDefault="00A97B8A" w14:paraId="08F5511F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75D1D422" wp14:editId="0DC41D4E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EndPr/>
              <w:sdtContent>
                <w:p w:rsidR="00A97B8A" w:rsidP="005B097B" w:rsidRDefault="00A97B8A" w14:paraId="4635BC5F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6886580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09AAA2F0" w14:textId="77777777">
      <w:pPr>
        <w:pStyle w:val="SubGroupSeparation"/>
      </w:pPr>
    </w:p>
    <w:p w:rsidR="008166C0" w:rsidP="00FF5235" w:rsidRDefault="008166C0" w14:paraId="723996F1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4F31" w:rsidP="00E40C63" w:rsidRDefault="00864F31" w14:paraId="144285D7" w14:textId="77777777">
      <w:pPr>
        <w:spacing w:after="0"/>
      </w:pPr>
      <w:r>
        <w:separator/>
      </w:r>
    </w:p>
  </w:endnote>
  <w:endnote w:type="continuationSeparator" w:id="0">
    <w:p w:rsidR="00864F31" w:rsidP="00E40C63" w:rsidRDefault="00864F31" w14:paraId="64BF11E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0BED3812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E02079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5F61979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6EE96C50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68CB985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5FEA95DE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 w14:paraId="0319E094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 w14:paraId="12C94597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4E7F71B2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d/WDpQ=="/>
        </w:sdtPr>
        <w:sdtEndPr/>
        <w:sdtContent>
          <w:tc>
            <w:tcPr>
              <w:tcW w:w="1250" w:type="pct"/>
            </w:tcPr>
            <w:p w:rsidRPr="003260F6" w:rsidR="0023400D" w:rsidP="00C43401" w:rsidRDefault="005B097B" w14:paraId="0A39A138" w14:textId="11343E15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2B5BD9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 w14:paraId="45844C26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 w14:paraId="7F6A3A39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2948968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d/WDpQ=="/>
        </w:sdtPr>
        <w:sdtEndPr/>
        <w:sdtContent>
          <w:tc>
            <w:tcPr>
              <w:tcW w:w="1250" w:type="pct"/>
            </w:tcPr>
            <w:p w:rsidRPr="005A2FAF" w:rsidR="0023400D" w:rsidP="00C43401" w:rsidRDefault="005B097B" w14:paraId="60C41375" w14:textId="38B63D47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636F86B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4F31" w:rsidP="00E40C63" w:rsidRDefault="00864F31" w14:paraId="56E2B0FE" w14:textId="77777777">
      <w:pPr>
        <w:spacing w:after="0"/>
      </w:pPr>
      <w:r>
        <w:separator/>
      </w:r>
    </w:p>
  </w:footnote>
  <w:footnote w:type="continuationSeparator" w:id="0">
    <w:p w:rsidR="00864F31" w:rsidP="00E40C63" w:rsidRDefault="00864F31" w14:paraId="6F329C7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Pr="00321B8B" w:rsidR="00C43401" w:rsidTr="00772EA7" w14:paraId="05BD7760" w14:textId="77777777">
      <w:tc>
        <w:tcPr>
          <w:tcW w:w="2929" w:type="pct"/>
        </w:tcPr>
        <w:p w:rsidRPr="00095461" w:rsidR="00C43401" w:rsidP="00C43401" w:rsidRDefault="00864F31" w14:paraId="39A45B74" w14:textId="77777777">
          <w:pPr>
            <w:rPr>
              <w:rStyle w:val="Strong"/>
              <w:lang w:val="es-MX"/>
            </w:rPr>
          </w:pPr>
          <w:sdt>
            <w:sdtPr>
              <w:rPr>
                <w:rStyle w:val="Strong"/>
                <w:lang w:val="es-MX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r w:rsidRPr="00095461" w:rsidR="00C43401">
                <w:rPr>
                  <w:rStyle w:val="Strong"/>
                  <w:lang w:val="es-MX"/>
                </w:rPr>
                <w:t>DocumentTitle_Lbl</w:t>
              </w:r>
            </w:sdtContent>
          </w:sdt>
          <w:r w:rsidRPr="00095461" w:rsidR="00C43401">
            <w:rPr>
              <w:rStyle w:val="Strong"/>
              <w:lang w:val="es-MX"/>
            </w:rPr>
            <w:t xml:space="preserve"> </w:t>
          </w:r>
          <w:sdt>
            <w:sdtPr>
              <w:rPr>
                <w:rStyle w:val="Strong"/>
                <w:lang w:val="es-MX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r w:rsidRPr="00095461" w:rsidR="001D2965">
                <w:rPr>
                  <w:rStyle w:val="Strong"/>
                  <w:lang w:val="es-MX"/>
                </w:rPr>
                <w:t>DocumentNo</w:t>
              </w:r>
            </w:sdtContent>
          </w:sdt>
        </w:p>
        <w:sdt>
          <w:sdtPr>
            <w:rPr>
              <w:lang w:val="es-MX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p w:rsidRPr="00095461" w:rsidR="00C43401" w:rsidP="00C43401" w:rsidRDefault="00C43401" w14:paraId="71553E04" w14:textId="77777777">
              <w:pPr>
                <w:pStyle w:val="NoSpacing"/>
                <w:rPr>
                  <w:lang w:val="es-MX"/>
                </w:rPr>
              </w:pPr>
              <w:r w:rsidRPr="00095461">
                <w:rPr>
                  <w:lang w:val="es-MX"/>
                </w:rPr>
                <w:t>DocumentDate</w:t>
              </w:r>
            </w:p>
          </w:sdtContent>
        </w:sdt>
        <w:p w:rsidRPr="00095461" w:rsidR="00C43401" w:rsidP="00C43401" w:rsidRDefault="00864F31" w14:paraId="6E39073A" w14:textId="77777777">
          <w:pPr>
            <w:pStyle w:val="NoSpacing"/>
            <w:rPr>
              <w:b/>
              <w:lang w:val="es-MX"/>
            </w:rPr>
          </w:pPr>
          <w:sdt>
            <w:sdtPr>
              <w:rPr>
                <w:lang w:val="es-MX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EndPr/>
            <w:sdtContent>
              <w:r w:rsidRPr="00095461" w:rsidR="00C43401">
                <w:rPr>
                  <w:lang w:val="es-MX"/>
                </w:rPr>
                <w:t>Page_Lbl</w:t>
              </w:r>
            </w:sdtContent>
          </w:sdt>
          <w:r w:rsidRPr="00095461" w:rsidR="00C43401">
            <w:rPr>
              <w:lang w:val="es-MX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095461" w:rsidR="00C43401">
            <w:rPr>
              <w:bCs/>
              <w:lang w:val="es-MX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095461" w:rsidR="00653AB2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  <w:r w:rsidRPr="00095461" w:rsidR="00C43401">
            <w:rPr>
              <w:lang w:val="es-MX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095461" w:rsidR="00C43401">
            <w:rPr>
              <w:bCs/>
              <w:lang w:val="es-MX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095461" w:rsidR="00653AB2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Pr="00095461" w:rsidR="00C43401" w:rsidP="00C43401" w:rsidRDefault="00C43401" w14:paraId="1CD72BF1" w14:textId="77777777">
          <w:pPr>
            <w:pStyle w:val="Header"/>
            <w:jc w:val="right"/>
            <w:rPr>
              <w:b/>
              <w:lang w:val="es-MX"/>
            </w:rPr>
          </w:pPr>
        </w:p>
      </w:tc>
    </w:tr>
  </w:tbl>
  <w:p w:rsidRPr="00095461" w:rsidR="00D6006D" w:rsidP="00D6006D" w:rsidRDefault="00D6006D" w14:paraId="5099418A" w14:textId="77777777">
    <w:pPr>
      <w:pStyle w:val="Header"/>
      <w:ind w:right="141"/>
      <w:rPr>
        <w:b/>
        <w:sz w:val="12"/>
        <w:szCs w:val="12"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95461"/>
    <w:rsid w:val="000A2D83"/>
    <w:rsid w:val="000A665A"/>
    <w:rsid w:val="000B5F02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1B8B"/>
    <w:rsid w:val="003260F6"/>
    <w:rsid w:val="003312E9"/>
    <w:rsid w:val="00335150"/>
    <w:rsid w:val="0033761E"/>
    <w:rsid w:val="00337723"/>
    <w:rsid w:val="00341222"/>
    <w:rsid w:val="00341E83"/>
    <w:rsid w:val="00346B21"/>
    <w:rsid w:val="00355AF4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097B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64C38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5A3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64F31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87E68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6095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c7bfb4acc4ab49a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ED18BB7F4FB047729FA448C94C337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A0A8F-77B1-4C41-B31F-D97E8F210982}"/>
      </w:docPartPr>
      <w:docPartBody>
        <w:p w:rsidR="009617B3" w:rsidRDefault="00560523" w:rsidP="00560523">
          <w:pPr>
            <w:pStyle w:val="ED18BB7F4FB047729FA448C94C337AEE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238A52BAE04B0D8C87FCDFA67D5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648B5-D14E-43CF-9C7C-C515CCD11321}"/>
      </w:docPartPr>
      <w:docPartBody>
        <w:p w:rsidR="009617B3" w:rsidRDefault="00560523" w:rsidP="00560523">
          <w:pPr>
            <w:pStyle w:val="8A238A52BAE04B0D8C87FCDFA67D5F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6F4DF730F1C40D99DAF7A3EBC5B50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F1B36-06C5-4525-AD6E-BCC329A014ED}"/>
      </w:docPartPr>
      <w:docPartBody>
        <w:p w:rsidR="009617B3" w:rsidRDefault="00560523" w:rsidP="00560523">
          <w:pPr>
            <w:pStyle w:val="16F4DF730F1C40D99DAF7A3EBC5B50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75C8FBA4F44AAC9D40271D3C000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7650D-F1FE-4CA9-ABA4-39685F65F4D7}"/>
      </w:docPartPr>
      <w:docPartBody>
        <w:p w:rsidR="009617B3" w:rsidRDefault="00560523" w:rsidP="00560523">
          <w:pPr>
            <w:pStyle w:val="7F75C8FBA4F44AAC9D40271D3C0002D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569DA92BC64158BBADE67A5D716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3D5AC-9AE4-42FD-9B52-66E9565A4927}"/>
      </w:docPartPr>
      <w:docPartBody>
        <w:p w:rsidR="009617B3" w:rsidRDefault="00560523" w:rsidP="00560523">
          <w:pPr>
            <w:pStyle w:val="7C569DA92BC64158BBADE67A5D71660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FB264862444447A15D6939FED4C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08BBC-191E-49F9-A7C9-A7266C5A9315}"/>
      </w:docPartPr>
      <w:docPartBody>
        <w:p w:rsidR="009617B3" w:rsidRDefault="00560523" w:rsidP="00560523">
          <w:pPr>
            <w:pStyle w:val="F3FB264862444447A15D6939FED4CB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26D2864F0C4C32AC0D8F958FAD6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02B4E-1787-4C1B-BAF8-4C95A09EAA89}"/>
      </w:docPartPr>
      <w:docPartBody>
        <w:p w:rsidR="009617B3" w:rsidRDefault="00560523" w:rsidP="00560523">
          <w:pPr>
            <w:pStyle w:val="B626D2864F0C4C32AC0D8F958FAD67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BA7B517BBE489E872B3AEABF288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FC644-9AB9-4162-81E0-D531D5D3515C}"/>
      </w:docPartPr>
      <w:docPartBody>
        <w:p w:rsidR="009617B3" w:rsidRDefault="00560523" w:rsidP="00560523">
          <w:pPr>
            <w:pStyle w:val="76BA7B517BBE489E872B3AEABF28851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D18EA25D8345BAA29C4BBE12B65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E9E82-7C41-438E-A891-F75D3D065B56}"/>
      </w:docPartPr>
      <w:docPartBody>
        <w:p w:rsidR="00000000" w:rsidRDefault="0025199B" w:rsidP="0025199B">
          <w:pPr>
            <w:pStyle w:val="08D18EA25D8345BAA29C4BBE12B6583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55F3027A404DD6B4EEFE3948B8A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7AC8D-F0D4-4DA8-8C00-FDA4A0891281}"/>
      </w:docPartPr>
      <w:docPartBody>
        <w:p w:rsidR="00000000" w:rsidRDefault="0025199B" w:rsidP="0025199B">
          <w:pPr>
            <w:pStyle w:val="6D55F3027A404DD6B4EEFE3948B8AF2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35D1C359A54A62B9FA880E2F20A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09CAC-7C62-4302-88A2-993C0B634434}"/>
      </w:docPartPr>
      <w:docPartBody>
        <w:p w:rsidR="00000000" w:rsidRDefault="0025199B" w:rsidP="0025199B">
          <w:pPr>
            <w:pStyle w:val="0035D1C359A54A62B9FA880E2F20A0E2"/>
          </w:pPr>
          <w:r w:rsidRPr="00F571B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086E"/>
    <w:rsid w:val="001F6C15"/>
    <w:rsid w:val="00235D29"/>
    <w:rsid w:val="00236015"/>
    <w:rsid w:val="00237D72"/>
    <w:rsid w:val="0025199B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473FA"/>
    <w:rsid w:val="00560523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51A21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617B3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46A14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199B"/>
    <w:rPr>
      <w:color w:val="808080"/>
    </w:rPr>
  </w:style>
  <w:style w:type="paragraph" w:customStyle="1" w:styleId="08D18EA25D8345BAA29C4BBE12B65835">
    <w:name w:val="08D18EA25D8345BAA29C4BBE12B65835"/>
    <w:rsid w:val="0025199B"/>
  </w:style>
  <w:style w:type="paragraph" w:customStyle="1" w:styleId="6D55F3027A404DD6B4EEFE3948B8AF27">
    <w:name w:val="6D55F3027A404DD6B4EEFE3948B8AF27"/>
    <w:rsid w:val="0025199B"/>
  </w:style>
  <w:style w:type="paragraph" w:customStyle="1" w:styleId="0035D1C359A54A62B9FA880E2F20A0E2">
    <w:name w:val="0035D1C359A54A62B9FA880E2F20A0E2"/>
    <w:rsid w:val="0025199B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ED18BB7F4FB047729FA448C94C337AEE">
    <w:name w:val="ED18BB7F4FB047729FA448C94C337AEE"/>
    <w:rsid w:val="00560523"/>
  </w:style>
  <w:style w:type="paragraph" w:customStyle="1" w:styleId="8A238A52BAE04B0D8C87FCDFA67D5F5D">
    <w:name w:val="8A238A52BAE04B0D8C87FCDFA67D5F5D"/>
    <w:rsid w:val="00560523"/>
  </w:style>
  <w:style w:type="paragraph" w:customStyle="1" w:styleId="16F4DF730F1C40D99DAF7A3EBC5B50B8">
    <w:name w:val="16F4DF730F1C40D99DAF7A3EBC5B50B8"/>
    <w:rsid w:val="00560523"/>
  </w:style>
  <w:style w:type="paragraph" w:customStyle="1" w:styleId="7F75C8FBA4F44AAC9D40271D3C0002D2">
    <w:name w:val="7F75C8FBA4F44AAC9D40271D3C0002D2"/>
    <w:rsid w:val="00560523"/>
  </w:style>
  <w:style w:type="paragraph" w:customStyle="1" w:styleId="7C569DA92BC64158BBADE67A5D71660F">
    <w:name w:val="7C569DA92BC64158BBADE67A5D71660F"/>
    <w:rsid w:val="00560523"/>
  </w:style>
  <w:style w:type="paragraph" w:customStyle="1" w:styleId="F3FB264862444447A15D6939FED4CBB7">
    <w:name w:val="F3FB264862444447A15D6939FED4CBB7"/>
    <w:rsid w:val="00560523"/>
  </w:style>
  <w:style w:type="paragraph" w:customStyle="1" w:styleId="B626D2864F0C4C32AC0D8F958FAD671D">
    <w:name w:val="B626D2864F0C4C32AC0D8F958FAD671D"/>
    <w:rsid w:val="00560523"/>
  </w:style>
  <w:style w:type="paragraph" w:customStyle="1" w:styleId="76BA7B517BBE489E872B3AEABF288518">
    <w:name w:val="76BA7B517BBE489E872B3AEABF288518"/>
    <w:rsid w:val="005605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KundeID>KundeID</KundeID>
    <KundeIDCaption>KundeIDCaption</KundeIDCaption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EBC0A994-E6BB-4780-9A25-E402443A218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2022-05-05T14:07:00Z</dcterms:modified>
</cp:coreProperties>
</file>