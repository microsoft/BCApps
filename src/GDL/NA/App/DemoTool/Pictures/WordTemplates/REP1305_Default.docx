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8"/>
        <w:gridCol w:w="3625"/>
        <w:gridCol w:w="3476"/>
      </w:tblGrid>
      <w:tr w:rsidR="00423860" w:rsidTr="00423860" w14:paraId="18403CB4" w14:textId="77777777">
        <w:trPr>
          <w:cantSplit/>
          <w:trHeight w:val="290"/>
        </w:trPr>
        <w:tc>
          <w:tcPr>
            <w:tcW w:w="1631" w:type="pct"/>
          </w:tcPr>
          <w:p w:rsidR="00423860" w:rsidP="00676789" w:rsidRDefault="00423860" w14:paraId="7E970A68" w14:textId="77777777">
            <w:pPr>
              <w:pStyle w:val="NoSpacing"/>
              <w:rPr>
                <w:b/>
                <w:bCs/>
              </w:rPr>
            </w:pPr>
          </w:p>
        </w:tc>
        <w:sdt>
          <w:sdtPr>
            <w:alias w:val="#Nav: /Header/ShipToAddress_Lbl"/>
            <w:tag w:val="#Nav: Standard_Sales_Order_Conf/1305"/>
            <w:id w:val="941655649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_Lbl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="00423860" w:rsidP="00423860" w:rsidRDefault="00423860" w14:paraId="037740D4" w14:textId="77777777">
                <w:pPr>
                  <w:pStyle w:val="Heading1"/>
                  <w:outlineLvl w:val="0"/>
                </w:pPr>
                <w:proofErr w:type="spellStart"/>
                <w:r>
                  <w:t>ShipToAddress_Lbl</w:t>
                </w:r>
                <w:proofErr w:type="spellEnd"/>
              </w:p>
            </w:tc>
          </w:sdtContent>
        </w:sdt>
        <w:tc>
          <w:tcPr>
            <w:tcW w:w="1649" w:type="pct"/>
          </w:tcPr>
          <w:p w:rsidR="00423860" w:rsidP="00676789" w:rsidRDefault="00423860" w14:paraId="10FEC109" w14:textId="77777777">
            <w:pPr>
              <w:pStyle w:val="NoSpacing"/>
              <w:jc w:val="right"/>
            </w:pPr>
          </w:p>
        </w:tc>
      </w:tr>
      <w:tr w:rsidR="00423860" w:rsidTr="00423860" w14:paraId="49DCD4BA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820BBDA49D29432D97D009D51699800C"/>
            </w:placeholder>
            <w:dataBinding w:prefixMappings="xmlns:ns0='urn:microsoft-dynamics-nav/reports/Standard_Sales_Order_Conf/1305/'" w:xpath="/ns0:NavWordReportXmlPart[1]/ns0:Header[1]/ns0:CustomerAddress1[1]" w:storeItemID="{EE782172-FD63-4F4B-B896-592DF0FBA5DC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1631" w:type="pct"/>
              </w:tcPr>
              <w:p w:rsidRPr="00456AFC" w:rsidR="00423860" w:rsidP="00676789" w:rsidRDefault="00423860" w14:paraId="73659556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ShipToAddress1"/>
            <w:tag w:val="#Nav: Standard_Sales_Order_Conf/1305"/>
            <w:id w:val="-1651516615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1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="00423860" w:rsidP="00423860" w:rsidRDefault="00423860" w14:paraId="1B1EFD2E" w14:textId="77777777">
                <w:pPr>
                  <w:pStyle w:val="NoSpacing"/>
                </w:pPr>
                <w:r>
                  <w:t>ShipToAddress1</w:t>
                </w:r>
              </w:p>
            </w:tc>
          </w:sdtContent>
        </w:sdt>
        <w:sdt>
          <w:sdtPr>
            <w:alias w:val="#Nav: /Header/CompanyAddress1"/>
            <w:tag w:val="#Nav: Standard_Sales_Order_Conf/1305"/>
            <w:id w:val="-1171950695"/>
            <w:placeholder>
              <w:docPart w:val="8D5BF65E2F054A67A2CF40B522B19CDF"/>
            </w:placeholder>
            <w:dataBinding w:prefixMappings="xmlns:ns0='urn:microsoft-dynamics-nav/reports/Standard_Sales_Order_Conf/1305/'" w:xpath="/ns0:NavWordReportXmlPart[1]/ns0:Header[1]/ns0:CompanyAddress1[1]" w:storeItemID="{EE782172-FD63-4F4B-B896-592DF0FBA5DC}"/>
            <w:text/>
          </w:sdtPr>
          <w:sdtEndPr/>
          <w:sdtContent>
            <w:tc>
              <w:tcPr>
                <w:tcW w:w="1649" w:type="pct"/>
              </w:tcPr>
              <w:p w:rsidRPr="00456AFC" w:rsidR="00423860" w:rsidP="00676789" w:rsidRDefault="00423860" w14:paraId="0EE387C9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423860" w:rsidTr="00423860" w14:paraId="1AA0CE36" w14:textId="77777777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820BBDA49D29432D97D009D51699800C"/>
            </w:placeholder>
            <w:dataBinding w:prefixMappings="xmlns:ns0='urn:microsoft-dynamics-nav/reports/Standard_Sales_Order_Conf/1305/'" w:xpath="/ns0:NavWordReportXmlPart[1]/ns0:Header[1]/ns0:CustomerAddress2[1]" w:storeItemID="{EE782172-FD63-4F4B-B896-592DF0FBA5DC}"/>
            <w:text/>
          </w:sdtPr>
          <w:sdtEndPr/>
          <w:sdtContent>
            <w:tc>
              <w:tcPr>
                <w:tcW w:w="1631" w:type="pct"/>
              </w:tcPr>
              <w:p w:rsidRPr="00456AFC" w:rsidR="00423860" w:rsidP="00676789" w:rsidRDefault="00423860" w14:paraId="37D9D1F1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ShipToAddress2"/>
            <w:tag w:val="#Nav: Standard_Sales_Order_Conf/1305"/>
            <w:id w:val="-1854174319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2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="00423860" w:rsidP="00423860" w:rsidRDefault="00423860" w14:paraId="3A57D362" w14:textId="77777777">
                <w:pPr>
                  <w:pStyle w:val="NoSpacing"/>
                </w:pPr>
                <w:r>
                  <w:t>ShipToAddress2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F6F7E9BD45C640328C1574C1BA280A5B"/>
            </w:placeholder>
            <w:dataBinding w:prefixMappings="xmlns:ns0='urn:microsoft-dynamics-nav/reports/Standard_Sales_Order_Conf/1305/'" w:xpath="/ns0:NavWordReportXmlPart[1]/ns0:Header[1]/ns0:CompanyAddress2[1]" w:storeItemID="{EE782172-FD63-4F4B-B896-592DF0FBA5DC}"/>
            <w:text/>
          </w:sdtPr>
          <w:sdtEndPr/>
          <w:sdtContent>
            <w:tc>
              <w:tcPr>
                <w:tcW w:w="1649" w:type="pct"/>
              </w:tcPr>
              <w:p w:rsidRPr="00456AFC" w:rsidR="00423860" w:rsidP="00676789" w:rsidRDefault="00423860" w14:paraId="56551F5B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423860" w:rsidTr="00423860" w14:paraId="7C8732F2" w14:textId="77777777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820BBDA49D29432D97D009D51699800C"/>
            </w:placeholder>
            <w:dataBinding w:prefixMappings="xmlns:ns0='urn:microsoft-dynamics-nav/reports/Standard_Sales_Order_Conf/1305/'" w:xpath="/ns0:NavWordReportXmlPart[1]/ns0:Header[1]/ns0:CustomerAddress3[1]" w:storeItemID="{EE782172-FD63-4F4B-B896-592DF0FBA5DC}"/>
            <w:text/>
          </w:sdtPr>
          <w:sdtEndPr/>
          <w:sdtContent>
            <w:tc>
              <w:tcPr>
                <w:tcW w:w="1631" w:type="pct"/>
              </w:tcPr>
              <w:p w:rsidRPr="00456AFC" w:rsidR="00423860" w:rsidP="00676789" w:rsidRDefault="00423860" w14:paraId="2613B387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ShipToAddress3"/>
            <w:tag w:val="#Nav: Standard_Sales_Order_Conf/1305"/>
            <w:id w:val="-1812867948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3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="00423860" w:rsidP="00423860" w:rsidRDefault="00423860" w14:paraId="5CDB0793" w14:textId="77777777">
                <w:pPr>
                  <w:pStyle w:val="NoSpacing"/>
                </w:pPr>
                <w:r>
                  <w:t>ShipToAddress3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F6F7E9BD45C640328C1574C1BA280A5B"/>
            </w:placeholder>
            <w:dataBinding w:prefixMappings="xmlns:ns0='urn:microsoft-dynamics-nav/reports/Standard_Sales_Order_Conf/1305/'" w:xpath="/ns0:NavWordReportXmlPart[1]/ns0:Header[1]/ns0:CompanyAddress3[1]" w:storeItemID="{EE782172-FD63-4F4B-B896-592DF0FBA5DC}"/>
            <w:text/>
          </w:sdtPr>
          <w:sdtEndPr/>
          <w:sdtContent>
            <w:tc>
              <w:tcPr>
                <w:tcW w:w="1649" w:type="pct"/>
              </w:tcPr>
              <w:p w:rsidRPr="00456AFC" w:rsidR="00423860" w:rsidP="00676789" w:rsidRDefault="00423860" w14:paraId="59BE81D2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423860" w:rsidTr="00423860" w14:paraId="7B996158" w14:textId="77777777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820BBDA49D29432D97D009D51699800C"/>
            </w:placeholder>
            <w:dataBinding w:prefixMappings="xmlns:ns0='urn:microsoft-dynamics-nav/reports/Standard_Sales_Order_Conf/1305/'" w:xpath="/ns0:NavWordReportXmlPart[1]/ns0:Header[1]/ns0:CustomerAddress4[1]" w:storeItemID="{EE782172-FD63-4F4B-B896-592DF0FBA5DC}"/>
            <w:text/>
          </w:sdtPr>
          <w:sdtEndPr/>
          <w:sdtContent>
            <w:tc>
              <w:tcPr>
                <w:tcW w:w="1631" w:type="pct"/>
              </w:tcPr>
              <w:p w:rsidRPr="00456AFC" w:rsidR="00423860" w:rsidP="00676789" w:rsidRDefault="00423860" w14:paraId="69BA7010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ShipToAddress4"/>
            <w:tag w:val="#Nav: Standard_Sales_Order_Conf/1305"/>
            <w:id w:val="-188014920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4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="00423860" w:rsidP="00423860" w:rsidRDefault="00423860" w14:paraId="306A0349" w14:textId="77777777">
                <w:pPr>
                  <w:pStyle w:val="NoSpacing"/>
                </w:pPr>
                <w:r>
                  <w:t>ShipToAddress4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F6F7E9BD45C640328C1574C1BA280A5B"/>
            </w:placeholder>
            <w:dataBinding w:prefixMappings="xmlns:ns0='urn:microsoft-dynamics-nav/reports/Standard_Sales_Order_Conf/1305/'" w:xpath="/ns0:NavWordReportXmlPart[1]/ns0:Header[1]/ns0:CompanyAddress4[1]" w:storeItemID="{EE782172-FD63-4F4B-B896-592DF0FBA5DC}"/>
            <w:text/>
          </w:sdtPr>
          <w:sdtEndPr/>
          <w:sdtContent>
            <w:tc>
              <w:tcPr>
                <w:tcW w:w="1649" w:type="pct"/>
              </w:tcPr>
              <w:p w:rsidRPr="00456AFC" w:rsidR="00423860" w:rsidP="00676789" w:rsidRDefault="00423860" w14:paraId="6E0CC974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423860" w:rsidTr="00423860" w14:paraId="77758243" w14:textId="77777777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820BBDA49D29432D97D009D51699800C"/>
            </w:placeholder>
            <w:dataBinding w:prefixMappings="xmlns:ns0='urn:microsoft-dynamics-nav/reports/Standard_Sales_Order_Conf/1305/'" w:xpath="/ns0:NavWordReportXmlPart[1]/ns0:Header[1]/ns0:CustomerAddress5[1]" w:storeItemID="{EE782172-FD63-4F4B-B896-592DF0FBA5DC}"/>
            <w:text/>
          </w:sdtPr>
          <w:sdtEndPr/>
          <w:sdtContent>
            <w:tc>
              <w:tcPr>
                <w:tcW w:w="1631" w:type="pct"/>
              </w:tcPr>
              <w:p w:rsidRPr="00456AFC" w:rsidR="00423860" w:rsidP="00676789" w:rsidRDefault="00423860" w14:paraId="46387710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ShipToAddress5"/>
            <w:tag w:val="#Nav: Standard_Sales_Order_Conf/1305"/>
            <w:id w:val="54438081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5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="00423860" w:rsidP="00423860" w:rsidRDefault="00423860" w14:paraId="7F3C71A8" w14:textId="77777777">
                <w:pPr>
                  <w:pStyle w:val="NoSpacing"/>
                </w:pPr>
                <w:r>
                  <w:t>ShipToAddress5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F6F7E9BD45C640328C1574C1BA280A5B"/>
            </w:placeholder>
            <w:dataBinding w:prefixMappings="xmlns:ns0='urn:microsoft-dynamics-nav/reports/Standard_Sales_Order_Conf/1305/'" w:xpath="/ns0:NavWordReportXmlPart[1]/ns0:Header[1]/ns0:CompanyAddress5[1]" w:storeItemID="{EE782172-FD63-4F4B-B896-592DF0FBA5DC}"/>
            <w:text/>
          </w:sdtPr>
          <w:sdtEndPr/>
          <w:sdtContent>
            <w:tc>
              <w:tcPr>
                <w:tcW w:w="1649" w:type="pct"/>
              </w:tcPr>
              <w:p w:rsidRPr="00456AFC" w:rsidR="00423860" w:rsidP="00676789" w:rsidRDefault="00423860" w14:paraId="4CE139DC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423860" w:rsidTr="00423860" w14:paraId="413D0269" w14:textId="77777777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820BBDA49D29432D97D009D51699800C"/>
            </w:placeholder>
            <w:dataBinding w:prefixMappings="xmlns:ns0='urn:microsoft-dynamics-nav/reports/Standard_Sales_Order_Conf/1305/'" w:xpath="/ns0:NavWordReportXmlPart[1]/ns0:Header[1]/ns0:CustomerAddress6[1]" w:storeItemID="{EE782172-FD63-4F4B-B896-592DF0FBA5DC}"/>
            <w:text/>
          </w:sdtPr>
          <w:sdtEndPr/>
          <w:sdtContent>
            <w:tc>
              <w:tcPr>
                <w:tcW w:w="1631" w:type="pct"/>
              </w:tcPr>
              <w:p w:rsidRPr="00456AFC" w:rsidR="00423860" w:rsidP="00676789" w:rsidRDefault="00423860" w14:paraId="72134045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ShipToAddress6"/>
            <w:tag w:val="#Nav: Standard_Sales_Order_Conf/1305"/>
            <w:id w:val="1196659915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6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="00423860" w:rsidP="00423860" w:rsidRDefault="00423860" w14:paraId="679581B0" w14:textId="77777777">
                <w:pPr>
                  <w:pStyle w:val="NoSpacing"/>
                </w:pPr>
                <w:r>
                  <w:t>ShipToAddress6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F6F7E9BD45C640328C1574C1BA280A5B"/>
            </w:placeholder>
            <w:dataBinding w:prefixMappings="xmlns:ns0='urn:microsoft-dynamics-nav/reports/Standard_Sales_Order_Conf/1305/'" w:xpath="/ns0:NavWordReportXmlPart[1]/ns0:Header[1]/ns0:CompanyAddress6[1]" w:storeItemID="{EE782172-FD63-4F4B-B896-592DF0FBA5DC}"/>
            <w:text/>
          </w:sdtPr>
          <w:sdtEndPr/>
          <w:sdtContent>
            <w:tc>
              <w:tcPr>
                <w:tcW w:w="1649" w:type="pct"/>
              </w:tcPr>
              <w:p w:rsidRPr="00456AFC" w:rsidR="00423860" w:rsidP="00676789" w:rsidRDefault="00423860" w14:paraId="6D9D290E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423860" w:rsidTr="00423860" w14:paraId="3ED694E3" w14:textId="77777777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820BBDA49D29432D97D009D51699800C"/>
            </w:placeholder>
            <w:dataBinding w:prefixMappings="xmlns:ns0='urn:microsoft-dynamics-nav/reports/Standard_Sales_Order_Conf/1305/'" w:xpath="/ns0:NavWordReportXmlPart[1]/ns0:Header[1]/ns0:CustomerAddress7[1]" w:storeItemID="{EE782172-FD63-4F4B-B896-592DF0FBA5DC}"/>
            <w:text/>
          </w:sdtPr>
          <w:sdtEndPr/>
          <w:sdtContent>
            <w:tc>
              <w:tcPr>
                <w:tcW w:w="1631" w:type="pct"/>
              </w:tcPr>
              <w:p w:rsidRPr="00456AFC" w:rsidR="00423860" w:rsidP="00676789" w:rsidRDefault="00423860" w14:paraId="5C924797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sdt>
          <w:sdtPr>
            <w:alias w:val="#Nav: /Header/ShipToAddress7"/>
            <w:tag w:val="#Nav: Standard_Sales_Order_Conf/1305"/>
            <w:id w:val="-171796382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7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="00423860" w:rsidP="00423860" w:rsidRDefault="00423860" w14:paraId="72D156B3" w14:textId="77777777">
                <w:pPr>
                  <w:pStyle w:val="NoSpacing"/>
                </w:pPr>
                <w:r>
                  <w:t>ShipToAddress7</w:t>
                </w:r>
              </w:p>
            </w:tc>
          </w:sdtContent>
        </w:sdt>
        <w:tc>
          <w:tcPr>
            <w:tcW w:w="1649" w:type="pct"/>
          </w:tcPr>
          <w:p w:rsidRPr="00456AFC" w:rsidR="00423860" w:rsidP="00676789" w:rsidRDefault="00ED5F0B" w14:paraId="63F811FA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1895C5A02D404881AC20B215E6D4D1FE"/>
                </w:placeholder>
                <w:dataBinding w:prefixMappings="xmlns:ns0='urn:microsoft-dynamics-nav/reports/Standard_Sales_Order_Conf/1305/'" w:xpath="/ns0:NavWordReportXmlPart[1]/ns0:Header[1]/ns0:CompanyLegalOffice_Lbl[1]" w:storeItemID="{EE782172-FD63-4F4B-B896-592DF0FBA5DC}"/>
                <w:text/>
              </w:sdtPr>
              <w:sdtEndPr/>
              <w:sdtContent>
                <w:r w:rsidRPr="00456AFC" w:rsidR="00423860">
                  <w:rPr>
                    <w:lang w:val="da-DK"/>
                  </w:rPr>
                  <w:t>CompanyLegalOffice_Lbl</w:t>
                </w:r>
              </w:sdtContent>
            </w:sdt>
            <w:r w:rsidR="00423860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913F659EDCF24CFFB4CCCD1C482BBADA"/>
                </w:placeholder>
                <w:dataBinding w:prefixMappings="xmlns:ns0='urn:microsoft-dynamics-nav/reports/Standard_Sales_Order_Conf/1305/'" w:xpath="/ns0:NavWordReportXmlPart[1]/ns0:Header[1]/ns0:CompanyLegalOffice[1]" w:storeItemID="{EE782172-FD63-4F4B-B896-592DF0FBA5DC}"/>
                <w:text/>
              </w:sdtPr>
              <w:sdtEndPr/>
              <w:sdtContent>
                <w:r w:rsidRPr="00456AFC" w:rsidR="00423860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423860" w:rsidTr="00423860" w14:paraId="2264B110" w14:textId="77777777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820BBDA49D29432D97D009D51699800C"/>
            </w:placeholder>
            <w:dataBinding w:prefixMappings="xmlns:ns0='urn:microsoft-dynamics-nav/reports/Standard_Sales_Order_Conf/1305/'" w:xpath="/ns0:NavWordReportXmlPart[1]/ns0:Header[1]/ns0:CustomerAddress8[1]" w:storeItemID="{EE782172-FD63-4F4B-B896-592DF0FBA5DC}"/>
            <w:text/>
          </w:sdtPr>
          <w:sdtEndPr/>
          <w:sdtContent>
            <w:tc>
              <w:tcPr>
                <w:tcW w:w="1631" w:type="pct"/>
              </w:tcPr>
              <w:p w:rsidRPr="00456AFC" w:rsidR="00423860" w:rsidP="00676789" w:rsidRDefault="00423860" w14:paraId="491AA5FA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sdt>
          <w:sdtPr>
            <w:alias w:val="#Nav: /Header/ShipToAddress8"/>
            <w:tag w:val="#Nav: Standard_Sales_Order_Conf/1305"/>
            <w:id w:val="212526552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hipToAddress8[1]" w:storeItemID="{EE782172-FD63-4F4B-B896-592DF0FBA5DC}"/>
            <w:text/>
          </w:sdtPr>
          <w:sdtEndPr/>
          <w:sdtContent>
            <w:tc>
              <w:tcPr>
                <w:tcW w:w="1720" w:type="pct"/>
              </w:tcPr>
              <w:p w:rsidRPr="00456AFC" w:rsidR="00423860" w:rsidP="00423860" w:rsidRDefault="00423860" w14:paraId="1E5E35AC" w14:textId="77777777">
                <w:pPr>
                  <w:pStyle w:val="NoSpacing"/>
                </w:pPr>
                <w:r>
                  <w:t>ShipToAddress8</w:t>
                </w:r>
              </w:p>
            </w:tc>
          </w:sdtContent>
        </w:sdt>
        <w:tc>
          <w:tcPr>
            <w:tcW w:w="1649" w:type="pct"/>
          </w:tcPr>
          <w:p w:rsidRPr="00456AFC" w:rsidR="00423860" w:rsidP="00676789" w:rsidRDefault="00423860" w14:paraId="1F3DD6C3" w14:textId="77777777">
            <w:pPr>
              <w:pStyle w:val="NoSpacing"/>
              <w:jc w:val="right"/>
            </w:pPr>
          </w:p>
        </w:tc>
      </w:tr>
    </w:tbl>
    <w:p w:rsidRPr="00675FB4" w:rsidR="00245B0E" w:rsidP="00E33456" w:rsidRDefault="00245B0E" w14:paraId="0BE96B76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2"/>
        <w:gridCol w:w="2633"/>
      </w:tblGrid>
      <w:tr w:rsidR="00676789" w:rsidTr="00525764" w14:paraId="1F6CE7EE" w14:textId="77777777">
        <w:sdt>
          <w:sdtPr>
            <w:alias w:val="#Nav: /Header/Salesperson_Lbl2"/>
            <w:tag w:val="#Nav: Standard_Sales_Order_Conf/1305"/>
            <w:id w:val="-805155669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alesperson_Lbl2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="00676789" w:rsidP="008350A8" w:rsidRDefault="007101F1" w14:paraId="14CC4DA2" w14:textId="77777777">
                <w:pPr>
                  <w:pStyle w:val="Heading1"/>
                  <w:outlineLvl w:val="0"/>
                </w:pPr>
                <w:r>
                  <w:t>Salesperson_Lbl2</w:t>
                </w:r>
              </w:p>
            </w:tc>
          </w:sdtContent>
        </w:sdt>
        <w:sdt>
          <w:sdtPr>
            <w:alias w:val="#Nav: /Header/QuoteNo_Lbl"/>
            <w:tag w:val="#Nav: Standard_Sales_Order_Conf/1305"/>
            <w:id w:val="-1266381342"/>
            <w:placeholder>
              <w:docPart w:val="CAD2EF50678E4C239DD8C39771EC215E"/>
            </w:placeholder>
            <w:dataBinding w:prefixMappings="xmlns:ns0='urn:microsoft-dynamics-nav/reports/Standard_Sales_Order_Conf/1305/'" w:xpath="/ns0:NavWordReportXmlPart[1]/ns0:Header[1]/ns0:QuoteNo_Lbl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="00676789" w:rsidP="008350A8" w:rsidRDefault="00D566B6" w14:paraId="7CCB096E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910CCD03C7914D43A5AE413960A11BD4"/>
            </w:placeholder>
            <w:dataBinding w:prefixMappings="xmlns:ns0='urn:microsoft-dynamics-nav/reports/Standard_Sales_Order_Conf/1305/'" w:xpath="/ns0:NavWordReportXmlPart[1]/ns0:Header[1]/ns0:ShipmentMethodDescription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="00676789" w:rsidP="008350A8" w:rsidRDefault="00D566B6" w14:paraId="1435A90A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="00676789" w:rsidP="008350A8" w:rsidRDefault="00676789" w14:paraId="69A2A3A5" w14:textId="77777777">
            <w:pPr>
              <w:pStyle w:val="Heading1"/>
              <w:outlineLvl w:val="0"/>
            </w:pPr>
          </w:p>
        </w:tc>
      </w:tr>
      <w:tr w:rsidR="00676789" w:rsidTr="00525764" w14:paraId="79523AC3" w14:textId="77777777">
        <w:sdt>
          <w:sdtPr>
            <w:alias w:val="#Nav: /Header/SalesPersonName"/>
            <w:tag w:val="#Nav: Standard_Sales_Order_Conf/1305"/>
            <w:id w:val="-2093382796"/>
            <w:placeholder>
              <w:docPart w:val="1938A739DF3146C5A11530AADBA56030"/>
            </w:placeholder>
            <w:dataBinding w:prefixMappings="xmlns:ns0='urn:microsoft-dynamics-nav/reports/Standard_Sales_Order_Conf/1305/'" w:xpath="/ns0:NavWordReportXmlPart[1]/ns0:Header[1]/ns0:SalesPersonName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="00676789" w:rsidP="008350A8" w:rsidRDefault="00D566B6" w14:paraId="300A5A06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03A94BE726E54C97A01C5A1A82679A86"/>
            </w:placeholder>
            <w:dataBinding w:prefixMappings="xmlns:ns0='urn:microsoft-dynamics-nav/reports/Standard_Sales_Order_Conf/1305/'" w:xpath="/ns0:NavWordReportXmlPart[1]/ns0:Header[1]/ns0:QuoteNo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="00676789" w:rsidP="008350A8" w:rsidRDefault="00D566B6" w14:paraId="182C5360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ED99E6E542B449D7BDD4C9E20AA6CE1A"/>
            </w:placeholder>
            <w:dataBinding w:prefixMappings="xmlns:ns0='urn:microsoft-dynamics-nav/reports/Standard_Sales_Order_Conf/1305/'" w:xpath="/ns0:NavWordReportXmlPart[1]/ns0:Header[1]/ns0:ShipmentMethodDescription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="00676789" w:rsidP="008350A8" w:rsidRDefault="00D566B6" w14:paraId="77875061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="00676789" w:rsidP="008350A8" w:rsidRDefault="00676789" w14:paraId="1D239685" w14:textId="77777777"/>
        </w:tc>
      </w:tr>
      <w:tr w:rsidR="00423860" w:rsidTr="00525764" w14:paraId="7B22EE67" w14:textId="77777777">
        <w:sdt>
          <w:sdtPr>
            <w:alias w:val="#Nav: /Header/PONumber_Lbl"/>
            <w:tag w:val="#Nav: Standard_Sales_Order_Conf/1305"/>
            <w:id w:val="195412536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PONumber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="00423860" w:rsidP="00423860" w:rsidRDefault="00423860" w14:paraId="62A551DC" w14:textId="77777777">
                <w:pPr>
                  <w:pStyle w:val="Heading1"/>
                  <w:outlineLvl w:val="0"/>
                </w:pPr>
                <w:proofErr w:type="spellStart"/>
                <w:r>
                  <w:t>PONumber_Lbl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Order_Conf/1305"/>
            <w:id w:val="196509215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PaymentTermsDescription_Lbl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="00423860" w:rsidP="00423860" w:rsidRDefault="00423860" w14:paraId="7B424B0C" w14:textId="77777777">
                <w:pPr>
                  <w:pStyle w:val="Heading1"/>
                  <w:outlineLvl w:val="0"/>
                </w:pPr>
                <w:proofErr w:type="spellStart"/>
                <w: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ShipmentDate_Lbl"/>
            <w:tag w:val="#Nav: Standard_Sales_Order_Conf/1305"/>
            <w:id w:val="-503977185"/>
            <w:placeholder>
              <w:docPart w:val="7CE2723418ED4B0BA4E8F8D6B69186C5"/>
            </w:placeholder>
            <w:dataBinding w:prefixMappings="xmlns:ns0='urn:microsoft-dynamics-nav/reports/Standard_Sales_Order_Conf/1305/'" w:xpath="/ns0:NavWordReportXmlPart[1]/ns0:Header[1]/ns0:ShipmentDate_Lbl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="00423860" w:rsidP="00423860" w:rsidRDefault="00386DB7" w14:paraId="3945FB4E" w14:textId="77777777">
                <w:pPr>
                  <w:pStyle w:val="Heading1"/>
                  <w:outlineLvl w:val="0"/>
                </w:pPr>
                <w:proofErr w:type="spellStart"/>
                <w:r>
                  <w:t>ShipmentDate_Lbl</w:t>
                </w:r>
                <w:proofErr w:type="spellEnd"/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="00423860" w:rsidP="00423860" w:rsidRDefault="00423860" w14:paraId="4CC6A133" w14:textId="77777777">
            <w:pPr>
              <w:pStyle w:val="Heading1"/>
              <w:outlineLvl w:val="0"/>
              <w:rPr>
                <w:lang w:val="da-DK"/>
              </w:rPr>
            </w:pPr>
          </w:p>
        </w:tc>
      </w:tr>
      <w:tr w:rsidR="00423860" w:rsidTr="00525764" w14:paraId="5B6CCC7D" w14:textId="77777777">
        <w:sdt>
          <w:sdtPr>
            <w:alias w:val="#Nav: /Header/ExtDocNo_SalesHeader"/>
            <w:tag w:val="#Nav: Standard_Sales_Order_Conf/1305"/>
            <w:id w:val="1875954688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ExtDocNo_SalesHeader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="00423860" w:rsidP="008350A8" w:rsidRDefault="008436D6" w14:paraId="0620CD33" w14:textId="77777777"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PaymentTermsDescription"/>
            <w:tag w:val="#Nav: Standard_Sales_Order_Conf/1305"/>
            <w:id w:val="840052581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PaymentTermsDescription[1]" w:storeItemID="{EE782172-FD63-4F4B-B896-592DF0FBA5DC}"/>
            <w:text/>
          </w:sdtPr>
          <w:sdtEndPr/>
          <w:sdtContent>
            <w:tc>
              <w:tcPr>
                <w:tcW w:w="2633" w:type="dxa"/>
              </w:tcPr>
              <w:p w:rsidR="00423860" w:rsidP="008350A8" w:rsidRDefault="00423860" w14:paraId="336CC0AB" w14:textId="77777777">
                <w:proofErr w:type="spellStart"/>
                <w:r>
                  <w:t>PaymentTermsDescription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ShipmentDate"/>
            <w:tag w:val="#Nav: Standard_Sales_Order_Conf/1305"/>
            <w:id w:val="1557046473"/>
            <w:placeholder>
              <w:docPart w:val="7140512D12644D409364C4272D12839D"/>
            </w:placeholder>
            <w:dataBinding w:prefixMappings="xmlns:ns0='urn:microsoft-dynamics-nav/reports/Standard_Sales_Order_Conf/1305/'" w:xpath="/ns0:NavWordReportXmlPart[1]/ns0:Header[1]/ns0:ShipmentDate[1]" w:storeItemID="{EE782172-FD63-4F4B-B896-592DF0FBA5DC}"/>
            <w:text/>
          </w:sdtPr>
          <w:sdtEndPr/>
          <w:sdtContent>
            <w:tc>
              <w:tcPr>
                <w:tcW w:w="2632" w:type="dxa"/>
              </w:tcPr>
              <w:p w:rsidR="00423860" w:rsidP="008350A8" w:rsidRDefault="00386DB7" w14:paraId="6E28413A" w14:textId="77777777">
                <w:proofErr w:type="spellStart"/>
                <w:r>
                  <w:t>ShipmentDate</w:t>
                </w:r>
                <w:proofErr w:type="spellEnd"/>
              </w:p>
            </w:tc>
          </w:sdtContent>
        </w:sdt>
        <w:tc>
          <w:tcPr>
            <w:tcW w:w="2633" w:type="dxa"/>
            <w:tcMar>
              <w:right w:w="0" w:type="dxa"/>
            </w:tcMar>
          </w:tcPr>
          <w:p w:rsidR="00423860" w:rsidP="008350A8" w:rsidRDefault="00423860" w14:paraId="195B377F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Order_Conf/1305"/>
        <w:id w:val="930859597"/>
        <w15:dataBinding w:prefixMappings="xmlns:ns0='urn:microsoft-dynamics-nav/reports/Standard_Sales_Order_Conf/1305/'" w:xpath="/ns0:NavWordReportXmlPart[1]/ns0:Header[1]/ns0:WorkDescriptionLines" w:storeItemID="{EE782172-FD63-4F4B-B896-592DF0FBA5DC}"/>
        <w15:repeatingSection/>
      </w:sdtPr>
      <w:sdtEndPr/>
      <w:sdtContent>
        <w:sdt>
          <w:sdtPr>
            <w:id w:val="1666747329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Order_Conf/1305"/>
                <w:id w:val="1351918718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EE782172-FD63-4F4B-B896-592DF0FBA5DC}"/>
                <w:text/>
              </w:sdtPr>
              <w:sdtEndPr/>
              <w:sdtContent>
                <w:p w:rsidR="00905C44" w:rsidP="00ED5F0B" w:rsidRDefault="00905C44" w14:paraId="4335DC14" w14:textId="73B9033C">
                  <w:proofErr w:type="spellStart"/>
                  <w:r>
                    <w:t>WorkDescriptionLine</w:t>
                  </w:r>
                  <w:proofErr w:type="spellEnd"/>
                </w:p>
              </w:sdtContent>
            </w:sdt>
          </w:sdtContent>
        </w:sdt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850"/>
        <w:gridCol w:w="709"/>
        <w:gridCol w:w="1701"/>
        <w:gridCol w:w="709"/>
        <w:gridCol w:w="709"/>
        <w:gridCol w:w="2166"/>
      </w:tblGrid>
      <w:tr w:rsidRPr="008350A8" w:rsidR="008350A8" w:rsidTr="00FB2F44" w14:paraId="327F3691" w14:textId="77777777">
        <w:trPr>
          <w:trHeight w:val="546"/>
        </w:trPr>
        <w:bookmarkStart w:name="_GoBack" w:displacedByCustomXml="next" w:id="0"/>
        <w:bookmarkEnd w:displacedByCustomXml="next" w:id="0"/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EE782172-FD63-4F4B-B896-592DF0FBA5DC}"/>
            <w:text/>
          </w:sdtPr>
          <w:sdtEndPr/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79759F37" w14:textId="77777777">
                <w:pPr>
                  <w:pStyle w:val="Heading1"/>
                  <w:outlineLvl w:val="0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EE782172-FD63-4F4B-B896-592DF0FBA5DC}"/>
            <w:text/>
          </w:sdtPr>
          <w:sdtEndPr/>
          <w:sdtContent>
            <w:tc>
              <w:tcPr>
                <w:tcW w:w="2732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3069EFF3" w14:textId="77777777">
                <w:pPr>
                  <w:pStyle w:val="Heading1"/>
                  <w:outlineLvl w:val="0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EE782172-FD63-4F4B-B896-592DF0FBA5DC}"/>
            <w:text/>
          </w:sdtPr>
          <w:sdtEndPr/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6B271790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Order_Conf/1305"/>
            <w:id w:val="749460726"/>
            <w:placeholder>
              <w:docPart w:val="81B6C312E65C4F76B073A91B3B1F7719"/>
            </w:placeholder>
            <w:dataBinding w:prefixMappings="xmlns:ns0='urn:microsoft-dynamics-nav/reports/Standard_Sales_Order_Conf/1305/'" w:xpath="/ns0:NavWordReportXmlPart[1]/ns0:Header[1]/ns0:Line[1]/ns0:Unit_Lbl[1]" w:storeItemID="{EE782172-FD63-4F4B-B896-592DF0FBA5DC}"/>
            <w:text/>
          </w:sdtPr>
          <w:sdtEndPr/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7E01E1" w14:paraId="55BFEACB" w14:textId="77777777">
                <w:pPr>
                  <w:pStyle w:val="Heading1"/>
                  <w:outlineLvl w:val="0"/>
                </w:pPr>
                <w:proofErr w:type="spellStart"/>
                <w:r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Order_Conf/1305"/>
            <w:id w:val="-7583107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UnitPrice_Lbl2[1]" w:storeItemID="{EE782172-FD63-4F4B-B896-592DF0FBA5DC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DE52FD" w14:paraId="3E9F54C6" w14:textId="77777777">
                <w:pPr>
                  <w:pStyle w:val="Heading1"/>
                  <w:jc w:val="right"/>
                  <w:outlineLvl w:val="0"/>
                </w:pPr>
                <w:r>
                  <w:t>UnitPrice_Lbl2</w:t>
                </w:r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01840068" w14:textId="77777777">
            <w:pPr>
              <w:pStyle w:val="Heading1"/>
              <w:outlineLvl w:val="0"/>
            </w:pPr>
          </w:p>
        </w:tc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40104C68" w14:textId="77777777">
            <w:pPr>
              <w:pStyle w:val="Heading1"/>
              <w:jc w:val="right"/>
              <w:outlineLvl w:val="0"/>
            </w:pPr>
          </w:p>
        </w:tc>
        <w:sdt>
          <w:sdtPr>
            <w:alias w:val="#Nav: /Header/Line/LineAmount_Lbl"/>
            <w:tag w:val="#Nav: Standard_Sales_Order_Conf/1305"/>
            <w:id w:val="-23987673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LineAmount_Lbl[1]" w:storeItemID="{EE782172-FD63-4F4B-B896-592DF0FBA5DC}"/>
            <w:text/>
          </w:sdtPr>
          <w:sdtEndPr/>
          <w:sdtContent>
            <w:tc>
              <w:tcPr>
                <w:tcW w:w="2166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8350A8" w:rsidR="008350A8" w:rsidP="008350A8" w:rsidRDefault="00DE52FD" w14:paraId="4C4FF538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LineAmount_Lbl</w:t>
                </w:r>
                <w:proofErr w:type="spellEnd"/>
              </w:p>
            </w:tc>
          </w:sdtContent>
        </w:sdt>
      </w:tr>
      <w:tr w:rsidRPr="008350A8" w:rsidR="008350A8" w:rsidTr="00FB2F44" w14:paraId="21B27EDD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555D2E9E" w14:textId="77777777">
            <w:pPr>
              <w:pStyle w:val="NoSpacing"/>
            </w:pPr>
          </w:p>
        </w:tc>
        <w:tc>
          <w:tcPr>
            <w:tcW w:w="2732" w:type="dxa"/>
            <w:tcBorders>
              <w:top w:val="single" w:color="auto" w:sz="4" w:space="0"/>
            </w:tcBorders>
          </w:tcPr>
          <w:p w:rsidRPr="008350A8" w:rsidR="008350A8" w:rsidP="008350A8" w:rsidRDefault="008350A8" w14:paraId="72D24A59" w14:textId="77777777">
            <w:pPr>
              <w:pStyle w:val="NoSpacing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8350A8" w:rsidR="008350A8" w:rsidP="008350A8" w:rsidRDefault="008350A8" w14:paraId="087B2834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77C20DB5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8350A8" w:rsidR="008350A8" w:rsidP="008350A8" w:rsidRDefault="008350A8" w14:paraId="6A94C925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68F57BF6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2CA17F4F" w14:textId="77777777">
            <w:pPr>
              <w:pStyle w:val="NoSpacing"/>
            </w:pPr>
          </w:p>
        </w:tc>
        <w:tc>
          <w:tcPr>
            <w:tcW w:w="2166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4A9DC59A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EE782172-FD63-4F4B-B896-592DF0FBA5DC}"/>
          <w15:repeatingSection/>
        </w:sdtPr>
        <w:sdtEndPr/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FB2F44" w14:paraId="0BCC784D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954" w:type="dxa"/>
                      </w:tcPr>
                      <w:p w:rsidRPr="008350A8" w:rsidR="008350A8" w:rsidP="00ED5F0B" w:rsidRDefault="008350A8" w14:paraId="57B99690" w14:textId="77777777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732" w:type="dxa"/>
                      </w:tcPr>
                      <w:p w:rsidRPr="008350A8" w:rsidR="008350A8" w:rsidP="00ED5F0B" w:rsidRDefault="008350A8" w14:paraId="05D1E796" w14:textId="77777777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850" w:type="dxa"/>
                      </w:tcPr>
                      <w:p w:rsidRPr="008350A8" w:rsidR="008350A8" w:rsidP="00ED5F0B" w:rsidRDefault="008350A8" w14:paraId="60AE0DBA" w14:textId="77777777">
                        <w:pPr>
                          <w:pStyle w:val="ForceRight"/>
                        </w:pPr>
                        <w:r w:rsidRPr="008350A8">
                          <w:t>Quantity_Line</w:t>
                        </w:r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8350A8" w:rsidR="008350A8" w:rsidP="00ED5F0B" w:rsidRDefault="008350A8" w14:paraId="1051872B" w14:textId="77777777">
                        <w:proofErr w:type="spellStart"/>
                        <w:r w:rsidRPr="008350A8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Pr="008350A8" w:rsidR="008350A8" w:rsidP="00ED5F0B" w:rsidRDefault="008350A8" w14:paraId="22BB33FF" w14:textId="77777777">
                        <w:pPr>
                          <w:pStyle w:val="ForceRight"/>
                        </w:pPr>
                        <w:proofErr w:type="spellStart"/>
                        <w:r w:rsidRPr="007C1F4C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9" w:type="dxa"/>
                  </w:tcPr>
                  <w:p w:rsidRPr="008350A8" w:rsidR="008350A8" w:rsidP="00252F2D" w:rsidRDefault="008350A8" w14:paraId="02C67A08" w14:textId="77777777">
                    <w:pPr>
                      <w:pStyle w:val="ForceRight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252F2D" w:rsidRDefault="008350A8" w14:paraId="134447D2" w14:textId="77777777">
                    <w:pPr>
                      <w:pStyle w:val="ForceRight"/>
                    </w:pPr>
                  </w:p>
                </w:tc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66" w:type="dxa"/>
                        <w:tcMar>
                          <w:right w:w="0" w:type="dxa"/>
                        </w:tcMar>
                      </w:tcPr>
                      <w:p w:rsidRPr="008350A8" w:rsidR="008350A8" w:rsidP="00ED5F0B" w:rsidRDefault="008350A8" w14:paraId="3D83FEA3" w14:textId="77777777">
                        <w:pPr>
                          <w:pStyle w:val="ForceRight"/>
                        </w:pPr>
                        <w:proofErr w:type="spellStart"/>
                        <w:r w:rsidRPr="00252F2D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FB2F44" w14:paraId="100544FA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3E2FE795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4ED40F27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385624B5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5BCB0FEA" w14:textId="77777777">
            <w:pPr>
              <w:pStyle w:val="NoSpacing"/>
            </w:pPr>
          </w:p>
        </w:tc>
        <w:tc>
          <w:tcPr>
            <w:tcW w:w="1701" w:type="dxa"/>
          </w:tcPr>
          <w:p w:rsidRPr="008350A8" w:rsidR="008350A8" w:rsidP="008350A8" w:rsidRDefault="008350A8" w14:paraId="182E6DE2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483A43D4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7E48F5DA" w14:textId="77777777">
            <w:pPr>
              <w:pStyle w:val="NoSpacing"/>
            </w:pPr>
          </w:p>
        </w:tc>
        <w:tc>
          <w:tcPr>
            <w:tcW w:w="2166" w:type="dxa"/>
            <w:tcMar>
              <w:right w:w="0" w:type="dxa"/>
            </w:tcMar>
          </w:tcPr>
          <w:p w:rsidRPr="008350A8" w:rsidR="008350A8" w:rsidP="008350A8" w:rsidRDefault="008350A8" w14:paraId="500CA43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Order_Conf/1305"/>
          <w:id w:val="1495296070"/>
          <w15:dataBinding w:prefixMappings="xmlns:ns0='urn:microsoft-dynamics-nav/reports/Standard_Sales_Order_Conf/1305/'" w:xpath="/ns0:NavWordReportXmlPart[1]/ns0:Header[1]/ns0:ReportTotalsLine" w:storeItemID="{EE782172-FD63-4F4B-B896-592DF0FBA5DC}"/>
          <w15:repeatingSection/>
        </w:sdtPr>
        <w:sdtEndPr/>
        <w:sdtContent>
          <w:sdt>
            <w:sdtPr>
              <w:id w:val="-1238704418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8350A8" w:rsidR="008350A8" w:rsidTr="00FB2F44" w14:paraId="7780C27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3533E09F" w14:textId="77777777">
                    <w:pPr>
                      <w:pStyle w:val="NoSpacing"/>
                    </w:pPr>
                  </w:p>
                </w:tc>
                <w:tc>
                  <w:tcPr>
                    <w:tcW w:w="2732" w:type="dxa"/>
                  </w:tcPr>
                  <w:p w:rsidRPr="008350A8" w:rsidR="008350A8" w:rsidP="008350A8" w:rsidRDefault="008350A8" w14:paraId="223CF746" w14:textId="77777777">
                    <w:pPr>
                      <w:pStyle w:val="NoSpacing"/>
                    </w:pPr>
                  </w:p>
                </w:tc>
                <w:tc>
                  <w:tcPr>
                    <w:tcW w:w="850" w:type="dxa"/>
                  </w:tcPr>
                  <w:p w:rsidRPr="008350A8" w:rsidR="008350A8" w:rsidP="008350A8" w:rsidRDefault="008350A8" w14:paraId="17E70529" w14:textId="77777777">
                    <w:pPr>
                      <w:pStyle w:val="NoSpacing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8350A8" w:rsidRDefault="008350A8" w14:paraId="14BDA960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-1499731649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3119" w:type="dxa"/>
                        <w:gridSpan w:val="3"/>
                      </w:tcPr>
                      <w:p w:rsidRPr="008350A8" w:rsidR="008350A8" w:rsidP="00ED5F0B" w:rsidRDefault="004F3F13" w14:paraId="4B17732F" w14:textId="77777777">
                        <w:pPr>
                          <w:pStyle w:val="NoSpacing"/>
                        </w:pPr>
                        <w:proofErr w:type="spellStart"/>
                        <w: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917204956"/>
                    <w:placeholder>
                      <w:docPart w:val="DefaultPlaceholder_-1854013440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EE782172-FD63-4F4B-B896-592DF0FBA5DC}"/>
                    <w:text/>
                  </w:sdtPr>
                  <w:sdtEndPr/>
                  <w:sdtContent>
                    <w:tc>
                      <w:tcPr>
                        <w:tcW w:w="2166" w:type="dxa"/>
                        <w:tcMar>
                          <w:right w:w="0" w:type="dxa"/>
                        </w:tcMar>
                      </w:tcPr>
                      <w:p w:rsidRPr="008350A8" w:rsidR="008350A8" w:rsidP="00ED5F0B" w:rsidRDefault="004F3F13" w14:paraId="5DAAAB76" w14:textId="77777777">
                        <w:pPr>
                          <w:pStyle w:val="NoSpacing"/>
                        </w:pPr>
                        <w: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FB2F44" w14:paraId="16479C9A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21B0CE42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16E58608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7E53A264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6989CD16" w14:textId="77777777">
            <w:pPr>
              <w:pStyle w:val="NoSpacing"/>
            </w:pPr>
          </w:p>
        </w:tc>
        <w:tc>
          <w:tcPr>
            <w:tcW w:w="3119" w:type="dxa"/>
            <w:gridSpan w:val="3"/>
          </w:tcPr>
          <w:p w:rsidRPr="008350A8" w:rsidR="008350A8" w:rsidP="008350A8" w:rsidRDefault="008350A8" w14:paraId="668DC172" w14:textId="77777777">
            <w:pPr>
              <w:pStyle w:val="NoSpacing"/>
            </w:pPr>
          </w:p>
        </w:tc>
        <w:tc>
          <w:tcPr>
            <w:tcW w:w="2166" w:type="dxa"/>
            <w:tcMar>
              <w:right w:w="0" w:type="dxa"/>
            </w:tcMar>
          </w:tcPr>
          <w:p w:rsidRPr="008350A8" w:rsidR="008350A8" w:rsidP="008350A8" w:rsidRDefault="008350A8" w14:paraId="6743274D" w14:textId="77777777">
            <w:pPr>
              <w:pStyle w:val="NoSpacing"/>
            </w:pPr>
          </w:p>
        </w:tc>
      </w:tr>
      <w:tr w:rsidRPr="008350A8" w:rsidR="008350A8" w:rsidTr="00FB2F44" w14:paraId="6FDE9A94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544F7B70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083F5A12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016F2AFA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20D06268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Text"/>
            <w:tag w:val="#Nav: Standard_Sales_Order_Conf/1305"/>
            <w:id w:val="1628299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Totals[1]/ns0:TotalTex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3119" w:type="dxa"/>
                <w:gridSpan w:val="3"/>
                <w:tcBorders>
                  <w:bottom w:val="single" w:color="auto" w:sz="4" w:space="0"/>
                </w:tcBorders>
              </w:tcPr>
              <w:p w:rsidRPr="008350A8" w:rsidR="008350A8" w:rsidP="008350A8" w:rsidRDefault="00423860" w14:paraId="755C025A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EE782172-FD63-4F4B-B896-592DF0FBA5DC}"/>
            <w:text/>
          </w:sdtPr>
          <w:sdtEndPr>
            <w:rPr>
              <w:rStyle w:val="Strong"/>
            </w:rPr>
          </w:sdtEndPr>
          <w:sdtContent>
            <w:tc>
              <w:tcPr>
                <w:tcW w:w="2166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8350A8" w:rsidP="00826088" w:rsidRDefault="008350A8" w14:paraId="65D3227A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80" w:rightFromText="180" w:vertAnchor="text" w:horzAnchor="margin" w:tblpY="160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="00FE388D" w:rsidTr="007C1F4C" w14:paraId="5357E2B9" w14:textId="77777777">
        <w:sdt>
          <w:sdtPr>
            <w:alias w:val="#Nav: /Header/Totals/AmountSubjectToSalesTaxLbl"/>
            <w:tag w:val="#Nav: Standard_Sales_Order_Conf/1305"/>
            <w:id w:val="-822341908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SubjectToSalesTaxLbl[1]" w:storeItemID="{EE782172-FD63-4F4B-B896-592DF0FBA5DC}"/>
            <w:text/>
          </w:sdtPr>
          <w:sdtEndPr/>
          <w:sdtContent>
            <w:tc>
              <w:tcPr>
                <w:tcW w:w="3150" w:type="dxa"/>
                <w:tcMar>
                  <w:left w:w="115" w:type="dxa"/>
                  <w:right w:w="115" w:type="dxa"/>
                </w:tcMar>
              </w:tcPr>
              <w:p w:rsidR="00FE388D" w:rsidP="007C1F4C" w:rsidRDefault="00FE388D" w14:paraId="49DD0E0F" w14:textId="77777777">
                <w:proofErr w:type="spellStart"/>
                <w:r>
                  <w:t>AmountSubjectToSalesTaxLbl</w:t>
                </w:r>
                <w:proofErr w:type="spellEnd"/>
              </w:p>
            </w:tc>
          </w:sdtContent>
        </w:sdt>
        <w:sdt>
          <w:sdtPr>
            <w:alias w:val="#Nav: /Header/Totals/AmountSubjectToSalesTax"/>
            <w:tag w:val="#Nav: Standard_Sales_Order_Conf/1305"/>
            <w:id w:val="-1180584573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SubjectToSalesTax[1]" w:storeItemID="{EE782172-FD63-4F4B-B896-592DF0FBA5DC}"/>
            <w:text/>
          </w:sdtPr>
          <w:sdtEndPr/>
          <w:sdtContent>
            <w:tc>
              <w:tcPr>
                <w:tcW w:w="2070" w:type="dxa"/>
                <w:tcMar>
                  <w:left w:w="115" w:type="dxa"/>
                  <w:right w:w="115" w:type="dxa"/>
                </w:tcMar>
              </w:tcPr>
              <w:p w:rsidR="00FE388D" w:rsidP="007C1F4C" w:rsidRDefault="00FE388D" w14:paraId="40713DAD" w14:textId="77777777">
                <w:pPr>
                  <w:pStyle w:val="ForceRight"/>
                </w:pPr>
                <w:proofErr w:type="spellStart"/>
                <w:r>
                  <w:t>AmountSubjectToSalesTax</w:t>
                </w:r>
                <w:proofErr w:type="spellEnd"/>
              </w:p>
            </w:tc>
          </w:sdtContent>
        </w:sdt>
      </w:tr>
      <w:tr w:rsidR="00FE388D" w:rsidTr="007C1F4C" w14:paraId="3DA436F6" w14:textId="77777777">
        <w:sdt>
          <w:sdtPr>
            <w:alias w:val="#Nav: /Header/Totals/AmountExemptFromSalesTaxLbl"/>
            <w:tag w:val="#Nav: Standard_Sales_Order_Conf/1305"/>
            <w:id w:val="-133258447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ExemptFromSalesTaxLbl[1]" w:storeItemID="{EE782172-FD63-4F4B-B896-592DF0FBA5DC}"/>
            <w:text/>
          </w:sdtPr>
          <w:sdtEndPr/>
          <w:sdtContent>
            <w:tc>
              <w:tcPr>
                <w:tcW w:w="3150" w:type="dxa"/>
                <w:tcMar>
                  <w:left w:w="115" w:type="dxa"/>
                  <w:right w:w="115" w:type="dxa"/>
                </w:tcMar>
              </w:tcPr>
              <w:p w:rsidR="00FE388D" w:rsidP="007C1F4C" w:rsidRDefault="00FE388D" w14:paraId="6DA1BAFB" w14:textId="77777777">
                <w:proofErr w:type="spellStart"/>
                <w:r>
                  <w:t>AmountExemptFromSalesTaxLbl</w:t>
                </w:r>
                <w:proofErr w:type="spellEnd"/>
              </w:p>
            </w:tc>
          </w:sdtContent>
        </w:sdt>
        <w:sdt>
          <w:sdtPr>
            <w:alias w:val="#Nav: /Header/Totals/AmountExemptFromSalesTax"/>
            <w:tag w:val="#Nav: Standard_Sales_Order_Conf/1305"/>
            <w:id w:val="-19628359"/>
            <w:placeholder>
              <w:docPart w:val="090DBE3F1C7E4DE6BADBA24E70E2B93B"/>
            </w:placeholder>
            <w:dataBinding w:prefixMappings="xmlns:ns0='urn:microsoft-dynamics-nav/reports/Standard_Sales_Order_Conf/1305/'" w:xpath="/ns0:NavWordReportXmlPart[1]/ns0:Header[1]/ns0:Totals[1]/ns0:AmountExemptFromSalesTax[1]" w:storeItemID="{EE782172-FD63-4F4B-B896-592DF0FBA5DC}"/>
            <w:text/>
          </w:sdtPr>
          <w:sdtEndPr/>
          <w:sdtContent>
            <w:tc>
              <w:tcPr>
                <w:tcW w:w="2070" w:type="dxa"/>
                <w:tcMar>
                  <w:left w:w="115" w:type="dxa"/>
                  <w:right w:w="115" w:type="dxa"/>
                </w:tcMar>
              </w:tcPr>
              <w:p w:rsidR="00FE388D" w:rsidP="007C1F4C" w:rsidRDefault="00FE388D" w14:paraId="708F1EF9" w14:textId="77777777">
                <w:pPr>
                  <w:pStyle w:val="ForceRight"/>
                </w:pPr>
                <w:proofErr w:type="spellStart"/>
                <w:r>
                  <w:t>AmountExemptFromSalesTax</w:t>
                </w:r>
                <w:proofErr w:type="spellEnd"/>
              </w:p>
            </w:tc>
          </w:sdtContent>
        </w:sdt>
      </w:tr>
    </w:tbl>
    <w:p w:rsidR="00576AEC" w:rsidP="00576AEC" w:rsidRDefault="00576AEC" w14:paraId="5FDD429F" w14:textId="77777777">
      <w:pPr>
        <w:rPr>
          <w:sz w:val="12"/>
          <w:szCs w:val="12"/>
        </w:rPr>
      </w:pPr>
    </w:p>
    <w:p w:rsidR="00BF4E46" w:rsidP="00576AEC" w:rsidRDefault="00BF4E46" w14:paraId="4651C400" w14:textId="77777777">
      <w:pPr>
        <w:rPr>
          <w:sz w:val="12"/>
          <w:szCs w:val="12"/>
        </w:rPr>
      </w:pPr>
    </w:p>
    <w:p w:rsidR="00BF4E46" w:rsidP="00576AEC" w:rsidRDefault="00BF4E46" w14:paraId="49D8FF9A" w14:textId="77777777">
      <w:pPr>
        <w:rPr>
          <w:sz w:val="12"/>
          <w:szCs w:val="12"/>
        </w:rPr>
      </w:pPr>
    </w:p>
    <w:p w:rsidR="00BF4E46" w:rsidP="00576AEC" w:rsidRDefault="00BF4E46" w14:paraId="24D29B5A" w14:textId="77777777">
      <w:pPr>
        <w:rPr>
          <w:sz w:val="12"/>
          <w:szCs w:val="12"/>
        </w:rPr>
      </w:pPr>
    </w:p>
    <w:p w:rsidR="00BF4E46" w:rsidP="00576AEC" w:rsidRDefault="00BF4E46" w14:paraId="3E9E8E75" w14:textId="77777777">
      <w:pPr>
        <w:rPr>
          <w:sz w:val="12"/>
          <w:szCs w:val="12"/>
        </w:rPr>
      </w:pPr>
    </w:p>
    <w:p w:rsidR="00BF4E46" w:rsidP="00576AEC" w:rsidRDefault="00BF4E46" w14:paraId="63CBF246" w14:textId="77777777">
      <w:pPr>
        <w:rPr>
          <w:sz w:val="12"/>
          <w:szCs w:val="12"/>
        </w:rPr>
      </w:pPr>
    </w:p>
    <w:p w:rsidR="00BF4E46" w:rsidP="00576AEC" w:rsidRDefault="00BF4E46" w14:paraId="221A441E" w14:textId="77777777">
      <w:pPr>
        <w:rPr>
          <w:sz w:val="12"/>
          <w:szCs w:val="12"/>
        </w:rPr>
      </w:pPr>
    </w:p>
    <w:p w:rsidR="00BF4E46" w:rsidP="00576AEC" w:rsidRDefault="00BF4E46" w14:paraId="64B400D2" w14:textId="77777777">
      <w:pPr>
        <w:rPr>
          <w:sz w:val="12"/>
          <w:szCs w:val="12"/>
        </w:rPr>
      </w:pPr>
    </w:p>
    <w:p w:rsidRPr="00675FB4" w:rsidR="00BF4E46" w:rsidP="00576AEC" w:rsidRDefault="00BF4E46" w14:paraId="689074E5" w14:textId="77777777">
      <w:pPr>
        <w:rPr>
          <w:sz w:val="12"/>
          <w:szCs w:val="12"/>
        </w:rPr>
      </w:pPr>
    </w:p>
    <w:sectPr w:rsidRPr="00675FB4" w:rsidR="00BF4E46" w:rsidSect="00FB2F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721" w:rsidP="00E40C63" w:rsidRDefault="00422721" w14:paraId="49410408" w14:textId="77777777">
      <w:pPr>
        <w:spacing w:after="0"/>
      </w:pPr>
      <w:r>
        <w:separator/>
      </w:r>
    </w:p>
  </w:endnote>
  <w:endnote w:type="continuationSeparator" w:id="0">
    <w:p w:rsidR="00422721" w:rsidP="00E40C63" w:rsidRDefault="00422721" w14:paraId="06A41EB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5583" w:rsidRDefault="00CA5583" w14:paraId="5601DA6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49BAE2EB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EE782172-FD63-4F4B-B896-592DF0FBA5DC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25F1D667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21A01F6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365"/>
      <w:gridCol w:w="2500"/>
      <w:gridCol w:w="2837"/>
      <w:gridCol w:w="2837"/>
    </w:tblGrid>
    <w:tr w:rsidRPr="002411A3" w:rsidR="00CA5583" w:rsidTr="00CA5583" w14:paraId="50637231" w14:textId="77777777">
      <w:sdt>
        <w:sdtPr>
          <w:alias w:val="#Nav: /Header/HomePage_Lbl"/>
          <w:tag w:val="#Nav: Standard_Sales_Order_Conf/1305"/>
          <w:id w:val="1890613349"/>
          <w:placeholder>
            <w:docPart w:val="E3267BCD46A34CACB743A0E4AB276280"/>
          </w:placeholder>
          <w:dataBinding w:prefixMappings="xmlns:ns0='urn:microsoft-dynamics-nav/reports/Standard_Sales_Order_Conf/1305/'" w:xpath="/ns0:NavWordReportXmlPart[1]/ns0:Header[1]/ns0:HomePage_Lbl[1]" w:storeItemID="{EE782172-FD63-4F4B-B896-592DF0FBA5DC}"/>
          <w:text/>
        </w:sdtPr>
        <w:sdtEndPr/>
        <w:sdtContent>
          <w:tc>
            <w:tcPr>
              <w:tcW w:w="1122" w:type="pct"/>
            </w:tcPr>
            <w:p w:rsidRPr="002411A3" w:rsidR="00CA5583" w:rsidP="002411A3" w:rsidRDefault="00CA5583" w14:paraId="40BB36E3" w14:textId="77777777">
              <w:pPr>
                <w:pStyle w:val="Heading2"/>
                <w:outlineLvl w:val="1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/1305"/>
          <w:id w:val="1012960786"/>
          <w:placeholder>
            <w:docPart w:val="B7A71D833A1C4D1B995FDA818377FF56"/>
          </w:placeholder>
          <w:dataBinding w:prefixMappings="xmlns:ns0='urn:microsoft-dynamics-nav/reports/Standard_Sales_Order_Conf/1305/'" w:xpath="/ns0:NavWordReportXmlPart[1]/ns0:Header[1]/ns0:CompanyPhoneNo_Lbl[1]" w:storeItemID="{EE782172-FD63-4F4B-B896-592DF0FBA5DC}"/>
          <w:text/>
        </w:sdtPr>
        <w:sdtEndPr/>
        <w:sdtContent>
          <w:tc>
            <w:tcPr>
              <w:tcW w:w="1186" w:type="pct"/>
            </w:tcPr>
            <w:p w:rsidRPr="002411A3" w:rsidR="00CA5583" w:rsidP="002411A3" w:rsidRDefault="00CA5583" w14:paraId="69356DEA" w14:textId="77777777">
              <w:pPr>
                <w:pStyle w:val="Heading2"/>
                <w:outlineLvl w:val="1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/1305"/>
          <w:id w:val="1106304509"/>
          <w:placeholder>
            <w:docPart w:val="57BF26BC357149D39D94C30828525D05"/>
          </w:placeholder>
          <w:dataBinding w:prefixMappings="xmlns:ns0='urn:microsoft-dynamics-nav/reports/Standard_Sales_Order_Conf/1305/'" w:xpath="/ns0:NavWordReportXmlPart[1]/ns0:Header[1]/ns0:EMail_Lbl[1]" w:storeItemID="{EE782172-FD63-4F4B-B896-592DF0FBA5DC}"/>
          <w:text/>
        </w:sdtPr>
        <w:sdtEndPr/>
        <w:sdtContent>
          <w:tc>
            <w:tcPr>
              <w:tcW w:w="1346" w:type="pct"/>
              <w:tcMar>
                <w:right w:w="0" w:type="dxa"/>
              </w:tcMar>
            </w:tcPr>
            <w:p w:rsidRPr="002411A3" w:rsidR="00CA5583" w:rsidP="002411A3" w:rsidRDefault="00CA5583" w14:paraId="41C6A6D7" w14:textId="77777777">
              <w:pPr>
                <w:pStyle w:val="Heading2"/>
                <w:outlineLvl w:val="1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  <w:sdt>
        <w:sdtPr>
          <w:id w:val="177631156"/>
          <w:placeholder>
            <w:docPart w:val="DefaultPlaceholder_-1854013440"/>
          </w:placeholder>
          <w15:dataBinding w:prefixMappings="xmlns:ns0='urn:microsoft-dynamics-nav/reports/Standard_Sales_Order_Conf/1305/' " w:xpath="/ns0:NavWordReportXmlPart[1]/ns0:Header[1]/ns0:CompanyVATRegNo_Lbl[1]" w:storeItemID="{EE782172-FD63-4F4B-B896-592DF0FBA5DC}"/>
        </w:sdtPr>
        <w:sdtEndPr/>
        <w:sdtContent>
          <w:tc>
            <w:tcPr>
              <w:tcW w:w="1346" w:type="pct"/>
            </w:tcPr>
            <w:p w:rsidR="00CA5583" w:rsidP="002411A3" w:rsidRDefault="00ED5F0B" w14:paraId="7CFB511B" w14:textId="35C3A5D8">
              <w:pPr>
                <w:pStyle w:val="Heading2"/>
                <w:outlineLvl w:val="1"/>
              </w:pPr>
              <w:proofErr w:type="spellStart"/>
              <w:r>
                <w:t>CompanyVATRegNo_Lbl</w:t>
              </w:r>
              <w:proofErr w:type="spellEnd"/>
            </w:p>
          </w:tc>
        </w:sdtContent>
      </w:sdt>
    </w:tr>
    <w:tr w:rsidR="00CA5583" w:rsidTr="00CA5583" w14:paraId="1D01684C" w14:textId="77777777">
      <w:sdt>
        <w:sdtPr>
          <w:alias w:val="#Nav: /Header/CompanyHomePage"/>
          <w:tag w:val="#Nav: Standard_Sales_Order_Conf/1305"/>
          <w:id w:val="-2039804412"/>
          <w:placeholder>
            <w:docPart w:val="92730428DA124493A4485C9C56CEBA52"/>
          </w:placeholder>
          <w:dataBinding w:prefixMappings="xmlns:ns0='urn:microsoft-dynamics-nav/reports/Standard_Sales_Order_Conf/1305/'" w:xpath="/ns0:NavWordReportXmlPart[1]/ns0:Header[1]/ns0:CompanyHomePage[1]" w:storeItemID="{EE782172-FD63-4F4B-B896-592DF0FBA5DC}"/>
          <w:text/>
        </w:sdtPr>
        <w:sdtEndPr/>
        <w:sdtContent>
          <w:tc>
            <w:tcPr>
              <w:tcW w:w="1122" w:type="pct"/>
            </w:tcPr>
            <w:p w:rsidR="00CA5583" w:rsidP="002411A3" w:rsidRDefault="00CA5583" w14:paraId="1220A589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AA4F2C0AF2A94B28B07B5194A37744E1"/>
          </w:placeholder>
          <w:dataBinding w:prefixMappings="xmlns:ns0='urn:microsoft-dynamics-nav/reports/Standard_Sales_Order_Conf/1305/'" w:xpath="/ns0:NavWordReportXmlPart[1]/ns0:Header[1]/ns0:CompanyPhoneNo[1]" w:storeItemID="{EE782172-FD63-4F4B-B896-592DF0FBA5DC}"/>
          <w:text/>
        </w:sdtPr>
        <w:sdtEndPr/>
        <w:sdtContent>
          <w:tc>
            <w:tcPr>
              <w:tcW w:w="1186" w:type="pct"/>
            </w:tcPr>
            <w:p w:rsidR="00CA5583" w:rsidP="002411A3" w:rsidRDefault="00CA5583" w14:paraId="097B232F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AD20C473D9BE40C6BB0A742CE4BA4B66"/>
          </w:placeholder>
          <w:dataBinding w:prefixMappings="xmlns:ns0='urn:microsoft-dynamics-nav/reports/Standard_Sales_Order_Conf/1305/'" w:xpath="/ns0:NavWordReportXmlPart[1]/ns0:Header[1]/ns0:CompanyEMail[1]" w:storeItemID="{EE782172-FD63-4F4B-B896-592DF0FBA5DC}"/>
          <w:text/>
        </w:sdtPr>
        <w:sdtEndPr/>
        <w:sdtContent>
          <w:tc>
            <w:tcPr>
              <w:tcW w:w="1346" w:type="pct"/>
              <w:tcMar>
                <w:right w:w="0" w:type="dxa"/>
              </w:tcMar>
            </w:tcPr>
            <w:p w:rsidR="00CA5583" w:rsidP="002411A3" w:rsidRDefault="00CA5583" w14:paraId="54016E35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  <w:sdt>
        <w:sdtPr>
          <w:rPr>
            <w:lang w:val="da-DK"/>
          </w:rPr>
          <w:id w:val="1486828453"/>
          <w:placeholder>
            <w:docPart w:val="DefaultPlaceholder_-1854013440"/>
          </w:placeholder>
          <w15:dataBinding w:prefixMappings="xmlns:ns0='urn:microsoft-dynamics-nav/reports/Standard_Sales_Order_Conf/1305/' " w:xpath="/ns0:NavWordReportXmlPart[1]/ns0:Header[1]/ns0:CompanyVATRegNo[1]" w:storeItemID="{EE782172-FD63-4F4B-B896-592DF0FBA5DC}"/>
        </w:sdtPr>
        <w:sdtEndPr/>
        <w:sdtContent>
          <w:tc>
            <w:tcPr>
              <w:tcW w:w="1346" w:type="pct"/>
            </w:tcPr>
            <w:p w:rsidRPr="00CA5583" w:rsidR="00CA5583" w:rsidP="002411A3" w:rsidRDefault="00ED5F0B" w14:paraId="55EDC091" w14:textId="2B32F2E7">
              <w:pPr>
                <w:rPr>
                  <w:lang w:val="da-DK"/>
                </w:rPr>
              </w:pPr>
              <w:r>
                <w:rPr>
                  <w:lang w:val="da-DK"/>
                </w:rPr>
                <w:t>CompanyVATRegNo</w:t>
              </w:r>
            </w:p>
          </w:tc>
        </w:sdtContent>
      </w:sdt>
    </w:tr>
  </w:tbl>
  <w:p w:rsidRPr="001D5AC3" w:rsidR="001D5AC3" w:rsidRDefault="001D5AC3" w14:paraId="5A0AFB7B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721" w:rsidP="00E40C63" w:rsidRDefault="00422721" w14:paraId="47D338A0" w14:textId="77777777">
      <w:pPr>
        <w:spacing w:after="0"/>
      </w:pPr>
      <w:r>
        <w:separator/>
      </w:r>
    </w:p>
  </w:footnote>
  <w:footnote w:type="continuationSeparator" w:id="0">
    <w:p w:rsidR="00422721" w:rsidP="00E40C63" w:rsidRDefault="00422721" w14:paraId="09AC501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5583" w:rsidRDefault="00CA5583" w14:paraId="32B54EF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240EF245" w14:textId="77777777">
      <w:tc>
        <w:tcPr>
          <w:tcW w:w="5098" w:type="dxa"/>
        </w:tcPr>
        <w:p w:rsidRPr="002F0999" w:rsidR="002F0999" w:rsidP="002F0999" w:rsidRDefault="00ED5F0B" w14:paraId="37FF95CB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EE782172-FD63-4F4B-B896-592DF0FBA5D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p w:rsidRPr="002F2688" w:rsidR="002F0999" w:rsidP="002F0999" w:rsidRDefault="002F0999" w14:paraId="63225281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ED5F0B" w14:paraId="36C3FCD3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EE782172-FD63-4F4B-B896-592DF0FBA5DC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0A6384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fldSimple w:instr=" NUMPAGES  \* Arabic  \* MERGEFORMAT ">
            <w:r w:rsidR="000A6384">
              <w:rPr>
                <w:noProof/>
              </w:rPr>
              <w:t>3</w:t>
            </w:r>
          </w:fldSimple>
        </w:p>
        <w:p w:rsidR="00D6006D" w:rsidP="001D1CE2" w:rsidRDefault="00D6006D" w14:paraId="17C6FBF4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47BC7630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6C710AF1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432"/>
    </w:tblGrid>
    <w:tr w:rsidR="002F2688" w:rsidTr="00252F2D" w14:paraId="76BCA8FB" w14:textId="77777777">
      <w:tc>
        <w:tcPr>
          <w:tcW w:w="5098" w:type="dxa"/>
        </w:tcPr>
        <w:p w:rsidRPr="0026269B" w:rsidR="002F2688" w:rsidP="002F2688" w:rsidRDefault="00ED5F0B" w14:paraId="3851FD8C" w14:textId="77777777">
          <w:pPr>
            <w:pStyle w:val="Title"/>
          </w:pPr>
          <w:sdt>
            <w:sdtPr>
              <w:alias w:val="#Nav: /Header/DocumentTitle"/>
              <w:tag w:val="#Nav: Standard_Sales_Order_Conf/1305"/>
              <w:id w:val="1958685660"/>
              <w:placeholder>
                <w:docPart w:val="DefaultPlaceholder_-1854013440"/>
              </w:placeholder>
              <w:dataBinding w:prefixMappings="xmlns:ns0='urn:microsoft-dynamics-nav/reports/Standard_Sales_Order_Conf/1305/'" w:xpath="/ns0:NavWordReportXmlPart[1]/ns0:Header[1]/ns0:DocumentTitle[1]" w:storeItemID="{EE782172-FD63-4F4B-B896-592DF0FBA5DC}"/>
              <w:text/>
            </w:sdtPr>
            <w:sdtEndPr/>
            <w:sdtContent>
              <w:proofErr w:type="spellStart"/>
              <w:r w:rsidRPr="00212253" w:rsidR="00EB3EDD">
                <w:t>DocumentTitle</w:t>
              </w:r>
              <w:proofErr w:type="spellEnd"/>
            </w:sdtContent>
          </w:sdt>
          <w:r w:rsidR="003362BF">
            <w:t xml:space="preserve"> </w:t>
          </w:r>
          <w:sdt>
            <w:sdtPr>
              <w:alias w:val="#Nav: /Header/DocumentNo"/>
              <w:tag w:val="#Nav: Standard_Sales_Order_Conf/1305"/>
              <w:id w:val="-1661532074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DocumentNo[1]" w:storeItemID="{EE782172-FD63-4F4B-B896-592DF0FBA5DC}"/>
              <w:text/>
            </w:sdtPr>
            <w:sdtEndPr/>
            <w:sdtContent>
              <w:proofErr w:type="spellStart"/>
              <w:r w:rsidRPr="002F2688" w:rsidR="002F2688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EndPr/>
          <w:sdtContent>
            <w:p w:rsidRPr="002F2688" w:rsidR="002F2688" w:rsidP="002F2688" w:rsidRDefault="002F2688" w14:paraId="3C78C39E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ED5F0B" w14:paraId="7FF5637B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EE782172-FD63-4F4B-B896-592DF0FBA5DC}"/>
              <w:text/>
            </w:sdtPr>
            <w:sdtEndPr/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0A6384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 w:rsidR="000A6384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:rsidR="002F2688" w:rsidP="002F2688" w:rsidRDefault="002F2688" w14:paraId="03F652C8" w14:textId="77777777">
          <w:pPr>
            <w:pStyle w:val="Header"/>
          </w:pPr>
        </w:p>
      </w:tc>
      <w:tc>
        <w:tcPr>
          <w:tcW w:w="5432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EE782172-FD63-4F4B-B896-592DF0FBA5DC}"/>
            <w:picture/>
          </w:sdtPr>
          <w:sdtEndPr/>
          <w:sdtContent>
            <w:p w:rsidR="002F2688" w:rsidP="00252F2D" w:rsidRDefault="002F2688" w14:paraId="1BD2881E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5FC983E0" wp14:editId="50D52282">
                    <wp:extent cx="2160000" cy="1080000"/>
                    <wp:effectExtent l="0" t="0" r="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3EABAD5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/>
  <w:formsDesign/>
  <w:attachedTemplate r:id="rId1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01820"/>
    <w:rsid w:val="00032E69"/>
    <w:rsid w:val="000357EB"/>
    <w:rsid w:val="00070EE8"/>
    <w:rsid w:val="00074151"/>
    <w:rsid w:val="000844A3"/>
    <w:rsid w:val="000A6384"/>
    <w:rsid w:val="000A665A"/>
    <w:rsid w:val="000D5A6D"/>
    <w:rsid w:val="000E071F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B793C"/>
    <w:rsid w:val="001D1CE2"/>
    <w:rsid w:val="001D5AC3"/>
    <w:rsid w:val="001D6807"/>
    <w:rsid w:val="0020108A"/>
    <w:rsid w:val="00212253"/>
    <w:rsid w:val="00235CA0"/>
    <w:rsid w:val="002411A3"/>
    <w:rsid w:val="00245B0E"/>
    <w:rsid w:val="00252F2D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2F0999"/>
    <w:rsid w:val="002F2688"/>
    <w:rsid w:val="00324C58"/>
    <w:rsid w:val="003362BF"/>
    <w:rsid w:val="00337723"/>
    <w:rsid w:val="00355E20"/>
    <w:rsid w:val="00374316"/>
    <w:rsid w:val="0038349C"/>
    <w:rsid w:val="00386DB7"/>
    <w:rsid w:val="00394029"/>
    <w:rsid w:val="003A31D7"/>
    <w:rsid w:val="003A7E69"/>
    <w:rsid w:val="003B1D59"/>
    <w:rsid w:val="003D120B"/>
    <w:rsid w:val="003D4B80"/>
    <w:rsid w:val="003E2178"/>
    <w:rsid w:val="003F77E2"/>
    <w:rsid w:val="00422721"/>
    <w:rsid w:val="00423860"/>
    <w:rsid w:val="00492354"/>
    <w:rsid w:val="004A4D71"/>
    <w:rsid w:val="004B22F6"/>
    <w:rsid w:val="004B47ED"/>
    <w:rsid w:val="004B6FE5"/>
    <w:rsid w:val="004C60A5"/>
    <w:rsid w:val="004D7978"/>
    <w:rsid w:val="004F2432"/>
    <w:rsid w:val="004F3F13"/>
    <w:rsid w:val="0051660C"/>
    <w:rsid w:val="00524FE6"/>
    <w:rsid w:val="00525764"/>
    <w:rsid w:val="00543913"/>
    <w:rsid w:val="00552846"/>
    <w:rsid w:val="00563DCD"/>
    <w:rsid w:val="005731CF"/>
    <w:rsid w:val="00576AEC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52E3F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D4B90"/>
    <w:rsid w:val="006D64AE"/>
    <w:rsid w:val="006F2626"/>
    <w:rsid w:val="007101F1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30C4"/>
    <w:rsid w:val="00797305"/>
    <w:rsid w:val="007A0A2F"/>
    <w:rsid w:val="007B235B"/>
    <w:rsid w:val="007C1F4C"/>
    <w:rsid w:val="007E01E1"/>
    <w:rsid w:val="007E323C"/>
    <w:rsid w:val="00802B5B"/>
    <w:rsid w:val="00815D27"/>
    <w:rsid w:val="00817EE6"/>
    <w:rsid w:val="00820262"/>
    <w:rsid w:val="00826088"/>
    <w:rsid w:val="008350A8"/>
    <w:rsid w:val="00836184"/>
    <w:rsid w:val="008436D6"/>
    <w:rsid w:val="00844D12"/>
    <w:rsid w:val="00845DAF"/>
    <w:rsid w:val="00845E08"/>
    <w:rsid w:val="008533EF"/>
    <w:rsid w:val="00856BBF"/>
    <w:rsid w:val="008A1263"/>
    <w:rsid w:val="008C3901"/>
    <w:rsid w:val="008D7475"/>
    <w:rsid w:val="008E766D"/>
    <w:rsid w:val="008F0A38"/>
    <w:rsid w:val="00905C44"/>
    <w:rsid w:val="009072D1"/>
    <w:rsid w:val="0092542A"/>
    <w:rsid w:val="00933DB5"/>
    <w:rsid w:val="00943A17"/>
    <w:rsid w:val="009440A3"/>
    <w:rsid w:val="009453BC"/>
    <w:rsid w:val="00954C6C"/>
    <w:rsid w:val="00966D04"/>
    <w:rsid w:val="00982950"/>
    <w:rsid w:val="00991278"/>
    <w:rsid w:val="0099175E"/>
    <w:rsid w:val="009934ED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76F1"/>
    <w:rsid w:val="00A76F36"/>
    <w:rsid w:val="00A9010E"/>
    <w:rsid w:val="00A940EF"/>
    <w:rsid w:val="00A9726D"/>
    <w:rsid w:val="00A972B2"/>
    <w:rsid w:val="00AD6C23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57BD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BF10E9"/>
    <w:rsid w:val="00BF3695"/>
    <w:rsid w:val="00BF4E46"/>
    <w:rsid w:val="00C27C1A"/>
    <w:rsid w:val="00C36F18"/>
    <w:rsid w:val="00C40BE4"/>
    <w:rsid w:val="00C41DE3"/>
    <w:rsid w:val="00C47206"/>
    <w:rsid w:val="00CA5583"/>
    <w:rsid w:val="00CA6394"/>
    <w:rsid w:val="00CB70AD"/>
    <w:rsid w:val="00CD0451"/>
    <w:rsid w:val="00CD1B92"/>
    <w:rsid w:val="00CF4F6E"/>
    <w:rsid w:val="00D21D63"/>
    <w:rsid w:val="00D235D0"/>
    <w:rsid w:val="00D41DC8"/>
    <w:rsid w:val="00D53B6F"/>
    <w:rsid w:val="00D54A61"/>
    <w:rsid w:val="00D566B6"/>
    <w:rsid w:val="00D6006D"/>
    <w:rsid w:val="00D72A07"/>
    <w:rsid w:val="00D72E02"/>
    <w:rsid w:val="00D75AAF"/>
    <w:rsid w:val="00D935E5"/>
    <w:rsid w:val="00DA0F11"/>
    <w:rsid w:val="00DA580A"/>
    <w:rsid w:val="00DB4B5B"/>
    <w:rsid w:val="00DC0688"/>
    <w:rsid w:val="00DE52FD"/>
    <w:rsid w:val="00DF30F1"/>
    <w:rsid w:val="00E0255D"/>
    <w:rsid w:val="00E111C4"/>
    <w:rsid w:val="00E22B7E"/>
    <w:rsid w:val="00E33456"/>
    <w:rsid w:val="00E36B6D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3EDD"/>
    <w:rsid w:val="00EB5B19"/>
    <w:rsid w:val="00EC1995"/>
    <w:rsid w:val="00EC4C86"/>
    <w:rsid w:val="00ED0377"/>
    <w:rsid w:val="00ED5F0B"/>
    <w:rsid w:val="00EE2CA3"/>
    <w:rsid w:val="00EE53F7"/>
    <w:rsid w:val="00F14176"/>
    <w:rsid w:val="00F20F72"/>
    <w:rsid w:val="00F219F1"/>
    <w:rsid w:val="00F36FA0"/>
    <w:rsid w:val="00F419B4"/>
    <w:rsid w:val="00F44822"/>
    <w:rsid w:val="00F66A1F"/>
    <w:rsid w:val="00F81AE9"/>
    <w:rsid w:val="00F848FB"/>
    <w:rsid w:val="00F86468"/>
    <w:rsid w:val="00FA4D66"/>
    <w:rsid w:val="00FB06A1"/>
    <w:rsid w:val="00FB2F44"/>
    <w:rsid w:val="00FB3DCE"/>
    <w:rsid w:val="00FD6A00"/>
    <w:rsid w:val="00FE1868"/>
    <w:rsid w:val="00FE388D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24B2BE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ForceRight">
    <w:name w:val="ForceRight"/>
    <w:basedOn w:val="Normal"/>
    <w:link w:val="ForceRightChar"/>
    <w:qFormat/>
    <w:rsid w:val="00252F2D"/>
    <w:pPr>
      <w:jc w:val="right"/>
    </w:pPr>
  </w:style>
  <w:style w:type="character" w:customStyle="1" w:styleId="ForceRightChar">
    <w:name w:val="ForceRight Char"/>
    <w:basedOn w:val="DefaultParagraphFont"/>
    <w:link w:val="ForceRight"/>
    <w:rsid w:val="00252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67c9678361f64046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E219A-17D9-42E6-8D94-7E1E3D1B9DC8}"/>
      </w:docPartPr>
      <w:docPartBody>
        <w:p w:rsidR="00B84D80" w:rsidRDefault="006B4C0D"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0BBDA49D29432D97D009D516998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7D6D6-BDBB-41C2-814C-63459C48B7B7}"/>
      </w:docPartPr>
      <w:docPartBody>
        <w:p w:rsidR="00966DB3" w:rsidRDefault="00253AE8" w:rsidP="00253AE8">
          <w:pPr>
            <w:pStyle w:val="820BBDA49D29432D97D009D51699800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D5BF65E2F054A67A2CF40B522B19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583D2-ECF0-4650-99C9-A4E8F0F2D516}"/>
      </w:docPartPr>
      <w:docPartBody>
        <w:p w:rsidR="00966DB3" w:rsidRDefault="00253AE8" w:rsidP="00253AE8">
          <w:pPr>
            <w:pStyle w:val="8D5BF65E2F054A67A2CF40B522B19CD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6F7E9BD45C640328C1574C1BA280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1DC4C-38FD-4023-98CD-A464FBAD6183}"/>
      </w:docPartPr>
      <w:docPartBody>
        <w:p w:rsidR="00966DB3" w:rsidRDefault="00253AE8" w:rsidP="00253AE8">
          <w:pPr>
            <w:pStyle w:val="F6F7E9BD45C640328C1574C1BA280A5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95C5A02D404881AC20B215E6D4D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A854B-8DAB-43FD-817B-7DFB8D57CAE0}"/>
      </w:docPartPr>
      <w:docPartBody>
        <w:p w:rsidR="00966DB3" w:rsidRDefault="00253AE8" w:rsidP="00253AE8">
          <w:pPr>
            <w:pStyle w:val="1895C5A02D404881AC20B215E6D4D1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13F659EDCF24CFFB4CCCD1C482BB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43C20-55EF-4506-9CC6-DCE6D377D2CE}"/>
      </w:docPartPr>
      <w:docPartBody>
        <w:p w:rsidR="00966DB3" w:rsidRDefault="00253AE8" w:rsidP="00253AE8">
          <w:pPr>
            <w:pStyle w:val="913F659EDCF24CFFB4CCCD1C482BBAD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0DBE3F1C7E4DE6BADBA24E70E2B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425D6-119E-4058-84E8-3DC57ACF5A48}"/>
      </w:docPartPr>
      <w:docPartBody>
        <w:p w:rsidR="00077AA3" w:rsidRDefault="003A7CEE" w:rsidP="003A7CEE">
          <w:pPr>
            <w:pStyle w:val="090DBE3F1C7E4DE6BADBA24E70E2B93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AC4A5-C575-4DDD-BE27-B352CD001CD0}"/>
      </w:docPartPr>
      <w:docPartBody>
        <w:p w:rsidR="00D2147A" w:rsidRDefault="00AF25F5"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1B6C312E65C4F76B073A91B3B1F7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1FF48-5832-4CFD-B6BB-ED0E63304DC1}"/>
      </w:docPartPr>
      <w:docPartBody>
        <w:p w:rsidR="00C64B99" w:rsidRDefault="00BA7280" w:rsidP="00BA7280">
          <w:pPr>
            <w:pStyle w:val="81B6C312E65C4F76B073A91B3B1F771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38A739DF3146C5A11530AADBA56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6B974-EC1B-4BA9-BC50-A9E3C4506DC2}"/>
      </w:docPartPr>
      <w:docPartBody>
        <w:p w:rsidR="00D21E39" w:rsidRDefault="009B1A13" w:rsidP="009B1A13">
          <w:pPr>
            <w:pStyle w:val="1938A739DF3146C5A11530AADBA5603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AD2EF50678E4C239DD8C39771EC2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2E979-2A20-4408-B121-17A4C0AE714F}"/>
      </w:docPartPr>
      <w:docPartBody>
        <w:p w:rsidR="00D21E39" w:rsidRDefault="009B1A13" w:rsidP="009B1A13">
          <w:pPr>
            <w:pStyle w:val="CAD2EF50678E4C239DD8C39771EC21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3A94BE726E54C97A01C5A1A8267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817FE-5B67-455B-AC04-1A70DDA5FC26}"/>
      </w:docPartPr>
      <w:docPartBody>
        <w:p w:rsidR="00D21E39" w:rsidRDefault="009B1A13" w:rsidP="009B1A13">
          <w:pPr>
            <w:pStyle w:val="03A94BE726E54C97A01C5A1A82679A8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10CCD03C7914D43A5AE413960A11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DB5F0-43C4-4B40-B0FE-0200CBBBD1C7}"/>
      </w:docPartPr>
      <w:docPartBody>
        <w:p w:rsidR="00D21E39" w:rsidRDefault="009B1A13" w:rsidP="009B1A13">
          <w:pPr>
            <w:pStyle w:val="910CCD03C7914D43A5AE413960A11BD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D99E6E542B449D7BDD4C9E20AA6C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08EAA-66F1-4504-99C0-FE51F2A5AC63}"/>
      </w:docPartPr>
      <w:docPartBody>
        <w:p w:rsidR="00D21E39" w:rsidRDefault="009B1A13" w:rsidP="009B1A13">
          <w:pPr>
            <w:pStyle w:val="ED99E6E542B449D7BDD4C9E20AA6CE1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E2723418ED4B0BA4E8F8D6B6918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BD822-9DA1-4BD3-9C05-22CD2BFB80D4}"/>
      </w:docPartPr>
      <w:docPartBody>
        <w:p w:rsidR="002F691A" w:rsidRDefault="00C03419" w:rsidP="00C03419">
          <w:pPr>
            <w:pStyle w:val="7CE2723418ED4B0BA4E8F8D6B69186C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40512D12644D409364C4272D128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CA049-E2B8-4860-87B9-88CD6436C68A}"/>
      </w:docPartPr>
      <w:docPartBody>
        <w:p w:rsidR="002F691A" w:rsidRDefault="00C03419" w:rsidP="00C03419">
          <w:pPr>
            <w:pStyle w:val="7140512D12644D409364C4272D12839D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267BCD46A34CACB743A0E4AB276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6125F-77B1-41A3-B973-00F2543CCFFC}"/>
      </w:docPartPr>
      <w:docPartBody>
        <w:p w:rsidR="00A43828" w:rsidRDefault="004077A2" w:rsidP="004077A2">
          <w:pPr>
            <w:pStyle w:val="E3267BCD46A34CACB743A0E4AB27628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7A71D833A1C4D1B995FDA818377F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C8A06-4B14-48E1-A7E7-1F67A1FDC6C6}"/>
      </w:docPartPr>
      <w:docPartBody>
        <w:p w:rsidR="00A43828" w:rsidRDefault="004077A2" w:rsidP="004077A2">
          <w:pPr>
            <w:pStyle w:val="B7A71D833A1C4D1B995FDA818377FF5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BF26BC357149D39D94C30828525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1F8E5-C7C9-492D-9A4B-8B4E91F2364F}"/>
      </w:docPartPr>
      <w:docPartBody>
        <w:p w:rsidR="00A43828" w:rsidRDefault="004077A2" w:rsidP="004077A2">
          <w:pPr>
            <w:pStyle w:val="57BF26BC357149D39D94C30828525D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2730428DA124493A4485C9C56CEB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6C964-6007-43F6-A4E5-D676C2E48200}"/>
      </w:docPartPr>
      <w:docPartBody>
        <w:p w:rsidR="00A43828" w:rsidRDefault="004077A2" w:rsidP="004077A2">
          <w:pPr>
            <w:pStyle w:val="92730428DA124493A4485C9C56CEBA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A4F2C0AF2A94B28B07B5194A377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DAA64-C088-44DB-A1BF-9A96E7701F54}"/>
      </w:docPartPr>
      <w:docPartBody>
        <w:p w:rsidR="00A43828" w:rsidRDefault="004077A2" w:rsidP="004077A2">
          <w:pPr>
            <w:pStyle w:val="AA4F2C0AF2A94B28B07B5194A37744E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D20C473D9BE40C6BB0A742CE4BA4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E35C1-60C1-4456-9A20-3FA0D9B4F8E9}"/>
      </w:docPartPr>
      <w:docPartBody>
        <w:p w:rsidR="00A43828" w:rsidRDefault="004077A2" w:rsidP="004077A2">
          <w:pPr>
            <w:pStyle w:val="AD20C473D9BE40C6BB0A742CE4BA4B66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77AA3"/>
    <w:rsid w:val="00093A62"/>
    <w:rsid w:val="000D46EE"/>
    <w:rsid w:val="00253AE8"/>
    <w:rsid w:val="00281485"/>
    <w:rsid w:val="002D6060"/>
    <w:rsid w:val="002F691A"/>
    <w:rsid w:val="003917DA"/>
    <w:rsid w:val="003A7CEE"/>
    <w:rsid w:val="004077A2"/>
    <w:rsid w:val="004A0979"/>
    <w:rsid w:val="005421E0"/>
    <w:rsid w:val="006B4C0D"/>
    <w:rsid w:val="0085216E"/>
    <w:rsid w:val="00930259"/>
    <w:rsid w:val="00966DB3"/>
    <w:rsid w:val="009B1A13"/>
    <w:rsid w:val="00A43828"/>
    <w:rsid w:val="00A97C90"/>
    <w:rsid w:val="00AF25F5"/>
    <w:rsid w:val="00B56AF6"/>
    <w:rsid w:val="00B84D80"/>
    <w:rsid w:val="00BA7280"/>
    <w:rsid w:val="00C03419"/>
    <w:rsid w:val="00C35DA8"/>
    <w:rsid w:val="00C64B99"/>
    <w:rsid w:val="00CD1329"/>
    <w:rsid w:val="00D05ADC"/>
    <w:rsid w:val="00D2147A"/>
    <w:rsid w:val="00D21E39"/>
    <w:rsid w:val="00D72C86"/>
    <w:rsid w:val="00D8119B"/>
    <w:rsid w:val="00E45027"/>
    <w:rsid w:val="00E75C1C"/>
    <w:rsid w:val="00EF3B30"/>
    <w:rsid w:val="00F05179"/>
    <w:rsid w:val="00FB3D5F"/>
    <w:rsid w:val="00FE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77A2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820BBDA49D29432D97D009D51699800C">
    <w:name w:val="820BBDA49D29432D97D009D51699800C"/>
    <w:rsid w:val="00253AE8"/>
  </w:style>
  <w:style w:type="paragraph" w:customStyle="1" w:styleId="8D5BF65E2F054A67A2CF40B522B19CDF">
    <w:name w:val="8D5BF65E2F054A67A2CF40B522B19CDF"/>
    <w:rsid w:val="00253AE8"/>
  </w:style>
  <w:style w:type="paragraph" w:customStyle="1" w:styleId="F6F7E9BD45C640328C1574C1BA280A5B">
    <w:name w:val="F6F7E9BD45C640328C1574C1BA280A5B"/>
    <w:rsid w:val="00253AE8"/>
  </w:style>
  <w:style w:type="paragraph" w:customStyle="1" w:styleId="1895C5A02D404881AC20B215E6D4D1FE">
    <w:name w:val="1895C5A02D404881AC20B215E6D4D1FE"/>
    <w:rsid w:val="00253AE8"/>
  </w:style>
  <w:style w:type="paragraph" w:customStyle="1" w:styleId="913F659EDCF24CFFB4CCCD1C482BBADA">
    <w:name w:val="913F659EDCF24CFFB4CCCD1C482BBADA"/>
    <w:rsid w:val="00253AE8"/>
  </w:style>
  <w:style w:type="paragraph" w:customStyle="1" w:styleId="4BD290DD86404B008D5B7B376C573980">
    <w:name w:val="4BD290DD86404B008D5B7B376C573980"/>
    <w:rsid w:val="00253AE8"/>
  </w:style>
  <w:style w:type="paragraph" w:customStyle="1" w:styleId="75FE13BFEA8B498185A7194494F87DE2">
    <w:name w:val="75FE13BFEA8B498185A7194494F87DE2"/>
    <w:rsid w:val="00253AE8"/>
  </w:style>
  <w:style w:type="paragraph" w:customStyle="1" w:styleId="940686A86C34487CBD0B4AC499797801">
    <w:name w:val="940686A86C34487CBD0B4AC499797801"/>
    <w:rsid w:val="00253AE8"/>
  </w:style>
  <w:style w:type="paragraph" w:customStyle="1" w:styleId="E40FB72524714B70849C542A85C38EEC">
    <w:name w:val="E40FB72524714B70849C542A85C38EEC"/>
    <w:rsid w:val="00253AE8"/>
  </w:style>
  <w:style w:type="paragraph" w:customStyle="1" w:styleId="D441DD085E7E45F683E5499D9630800D">
    <w:name w:val="D441DD085E7E45F683E5499D9630800D"/>
    <w:rsid w:val="00253AE8"/>
  </w:style>
  <w:style w:type="paragraph" w:customStyle="1" w:styleId="B4226F083BD34623B017E7A4FBFA3CEA">
    <w:name w:val="B4226F083BD34623B017E7A4FBFA3CEA"/>
    <w:rsid w:val="00253AE8"/>
  </w:style>
  <w:style w:type="paragraph" w:customStyle="1" w:styleId="EF318B927BCE4C34B2B94B45B57516B9">
    <w:name w:val="EF318B927BCE4C34B2B94B45B57516B9"/>
    <w:rsid w:val="005421E0"/>
  </w:style>
  <w:style w:type="paragraph" w:customStyle="1" w:styleId="2BA46B01C13441DFB3C2262FCBAC176B">
    <w:name w:val="2BA46B01C13441DFB3C2262FCBAC176B"/>
    <w:rsid w:val="000D46EE"/>
  </w:style>
  <w:style w:type="paragraph" w:customStyle="1" w:styleId="9603761FCC984B34B1A6ACB3278B2381">
    <w:name w:val="9603761FCC984B34B1A6ACB3278B2381"/>
    <w:rsid w:val="000D46EE"/>
  </w:style>
  <w:style w:type="paragraph" w:customStyle="1" w:styleId="B5148CAFA7B640088DBB05874712018A">
    <w:name w:val="B5148CAFA7B640088DBB05874712018A"/>
    <w:rsid w:val="003A7CEE"/>
  </w:style>
  <w:style w:type="paragraph" w:customStyle="1" w:styleId="FE051DCB3CF8460B9598595EE8A8C569">
    <w:name w:val="FE051DCB3CF8460B9598595EE8A8C569"/>
    <w:rsid w:val="003A7CEE"/>
  </w:style>
  <w:style w:type="paragraph" w:customStyle="1" w:styleId="58E02FE40F0846358B4B1187A138FFCB">
    <w:name w:val="58E02FE40F0846358B4B1187A138FFCB"/>
    <w:rsid w:val="003A7CEE"/>
  </w:style>
  <w:style w:type="paragraph" w:customStyle="1" w:styleId="375E3F4BA7124FAC9404CE291D2DF3DF">
    <w:name w:val="375E3F4BA7124FAC9404CE291D2DF3DF"/>
    <w:rsid w:val="003A7CEE"/>
  </w:style>
  <w:style w:type="paragraph" w:customStyle="1" w:styleId="B9687B16E31B4B51AFABA14BB138347A">
    <w:name w:val="B9687B16E31B4B51AFABA14BB138347A"/>
    <w:rsid w:val="003A7CEE"/>
  </w:style>
  <w:style w:type="paragraph" w:customStyle="1" w:styleId="95A18BE9CCDB4C8E9623EB351FA79ECA">
    <w:name w:val="95A18BE9CCDB4C8E9623EB351FA79ECA"/>
    <w:rsid w:val="003A7CEE"/>
  </w:style>
  <w:style w:type="paragraph" w:customStyle="1" w:styleId="CC1026F1182A41279B6E867F33C89C91">
    <w:name w:val="CC1026F1182A41279B6E867F33C89C91"/>
    <w:rsid w:val="003A7CEE"/>
  </w:style>
  <w:style w:type="paragraph" w:customStyle="1" w:styleId="B73C49ADE56D43C295D39F6D95F2DB2E">
    <w:name w:val="B73C49ADE56D43C295D39F6D95F2DB2E"/>
    <w:rsid w:val="003A7CEE"/>
  </w:style>
  <w:style w:type="paragraph" w:customStyle="1" w:styleId="2EB1C326E953473AAD039514545007E7">
    <w:name w:val="2EB1C326E953473AAD039514545007E7"/>
    <w:rsid w:val="003A7CEE"/>
  </w:style>
  <w:style w:type="paragraph" w:customStyle="1" w:styleId="7A3DD971216B44158153BC6179B6685D">
    <w:name w:val="7A3DD971216B44158153BC6179B6685D"/>
    <w:rsid w:val="003A7CEE"/>
  </w:style>
  <w:style w:type="paragraph" w:customStyle="1" w:styleId="5C10D9AF8BF6499088F8DA929414BBE0">
    <w:name w:val="5C10D9AF8BF6499088F8DA929414BBE0"/>
    <w:rsid w:val="003A7CEE"/>
  </w:style>
  <w:style w:type="paragraph" w:customStyle="1" w:styleId="9E6C1AA798374594801ACBFA1771F7F2">
    <w:name w:val="9E6C1AA798374594801ACBFA1771F7F2"/>
    <w:rsid w:val="003A7CEE"/>
  </w:style>
  <w:style w:type="paragraph" w:customStyle="1" w:styleId="388971CDE0BA4D9DBDB4C573AC2412D0">
    <w:name w:val="388971CDE0BA4D9DBDB4C573AC2412D0"/>
    <w:rsid w:val="003A7CEE"/>
  </w:style>
  <w:style w:type="paragraph" w:customStyle="1" w:styleId="BAC0FD7222264023BE61A942440E4026">
    <w:name w:val="BAC0FD7222264023BE61A942440E4026"/>
    <w:rsid w:val="003A7CEE"/>
  </w:style>
  <w:style w:type="paragraph" w:customStyle="1" w:styleId="090DBE3F1C7E4DE6BADBA24E70E2B93B">
    <w:name w:val="090DBE3F1C7E4DE6BADBA24E70E2B93B"/>
    <w:rsid w:val="003A7CEE"/>
  </w:style>
  <w:style w:type="paragraph" w:customStyle="1" w:styleId="81B6C312E65C4F76B073A91B3B1F7719">
    <w:name w:val="81B6C312E65C4F76B073A91B3B1F7719"/>
    <w:rsid w:val="00BA7280"/>
  </w:style>
  <w:style w:type="paragraph" w:customStyle="1" w:styleId="D880886B33CD4408A3198087EE4BF16A">
    <w:name w:val="D880886B33CD4408A3198087EE4BF16A"/>
    <w:rsid w:val="009B1A13"/>
  </w:style>
  <w:style w:type="paragraph" w:customStyle="1" w:styleId="1938A739DF3146C5A11530AADBA56030">
    <w:name w:val="1938A739DF3146C5A11530AADBA56030"/>
    <w:rsid w:val="009B1A13"/>
  </w:style>
  <w:style w:type="paragraph" w:customStyle="1" w:styleId="CAD2EF50678E4C239DD8C39771EC215E">
    <w:name w:val="CAD2EF50678E4C239DD8C39771EC215E"/>
    <w:rsid w:val="009B1A13"/>
  </w:style>
  <w:style w:type="paragraph" w:customStyle="1" w:styleId="03A94BE726E54C97A01C5A1A82679A86">
    <w:name w:val="03A94BE726E54C97A01C5A1A82679A86"/>
    <w:rsid w:val="009B1A13"/>
  </w:style>
  <w:style w:type="paragraph" w:customStyle="1" w:styleId="910CCD03C7914D43A5AE413960A11BD4">
    <w:name w:val="910CCD03C7914D43A5AE413960A11BD4"/>
    <w:rsid w:val="009B1A13"/>
  </w:style>
  <w:style w:type="paragraph" w:customStyle="1" w:styleId="ED99E6E542B449D7BDD4C9E20AA6CE1A">
    <w:name w:val="ED99E6E542B449D7BDD4C9E20AA6CE1A"/>
    <w:rsid w:val="009B1A13"/>
  </w:style>
  <w:style w:type="paragraph" w:customStyle="1" w:styleId="7CE2723418ED4B0BA4E8F8D6B69186C5">
    <w:name w:val="7CE2723418ED4B0BA4E8F8D6B69186C5"/>
    <w:rsid w:val="00C03419"/>
  </w:style>
  <w:style w:type="paragraph" w:customStyle="1" w:styleId="7140512D12644D409364C4272D12839D">
    <w:name w:val="7140512D12644D409364C4272D12839D"/>
    <w:rsid w:val="00C03419"/>
  </w:style>
  <w:style w:type="paragraph" w:customStyle="1" w:styleId="E3267BCD46A34CACB743A0E4AB276280">
    <w:name w:val="E3267BCD46A34CACB743A0E4AB276280"/>
    <w:rsid w:val="004077A2"/>
  </w:style>
  <w:style w:type="paragraph" w:customStyle="1" w:styleId="B7A71D833A1C4D1B995FDA818377FF56">
    <w:name w:val="B7A71D833A1C4D1B995FDA818377FF56"/>
    <w:rsid w:val="004077A2"/>
  </w:style>
  <w:style w:type="paragraph" w:customStyle="1" w:styleId="57BF26BC357149D39D94C30828525D05">
    <w:name w:val="57BF26BC357149D39D94C30828525D05"/>
    <w:rsid w:val="004077A2"/>
  </w:style>
  <w:style w:type="paragraph" w:customStyle="1" w:styleId="92730428DA124493A4485C9C56CEBA52">
    <w:name w:val="92730428DA124493A4485C9C56CEBA52"/>
    <w:rsid w:val="004077A2"/>
  </w:style>
  <w:style w:type="paragraph" w:customStyle="1" w:styleId="AA4F2C0AF2A94B28B07B5194A37744E1">
    <w:name w:val="AA4F2C0AF2A94B28B07B5194A37744E1"/>
    <w:rsid w:val="004077A2"/>
  </w:style>
  <w:style w:type="paragraph" w:customStyle="1" w:styleId="AD20C473D9BE40C6BB0A742CE4BA4B66">
    <w:name w:val="AD20C473D9BE40C6BB0A742CE4BA4B66"/>
    <w:rsid w:val="004077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Order_Conf/1305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_Lbl>PricesIncludingVAT_Lbl</PricesIncludingVAT_Lbl>
    <PricesIncludingVATYesNo>PricesIncludingVATYesNo</PricesIncludingVATYesNo>
    <QuoteNo>QuoteNo</QuoteNo>
    <QuoteNo_Lbl>QuoteNo_Lbl</QuoteNo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rossReferenceNo>CrossReferenceNo</CrossReferenceNo>
      <CrossReferenceNo_Lbl>CrossReferenceNo_Lbl</CrossReferenceNo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63FAA94F-4C2A-4207-9B6F-EA0EE895A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3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2017-01-10T21:54:00Z</dcterms:created>
  <dcterms:modified xsi:type="dcterms:W3CDTF">2018-03-27T13:33:00Z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v-seiazo@microsoft.com</vt:lpwstr>
  </property>
  <property fmtid="{D5CDD505-2E9C-101B-9397-08002B2CF9AE}" pid="6" name="MSIP_Label_f42aa342-8706-4288-bd11-ebb85995028c_SetDate">
    <vt:lpwstr>2017-06-29T13:02:41.1364877+03:00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