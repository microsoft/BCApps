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570"/>
        <w:gridCol w:w="3960"/>
      </w:tblGrid>
      <w:tr w:rsidR="007727B8" w:rsidTr="007A68B6" w14:paraId="66EDA04C" w14:textId="77777777">
        <w:trPr>
          <w:trHeight w:val="1494"/>
        </w:trPr>
        <w:tc>
          <w:tcPr>
            <w:tcW w:w="6570" w:type="dxa"/>
          </w:tcPr>
          <w:sdt>
            <w:sdtPr>
              <w:rPr>
                <w:rFonts w:asciiTheme="majorHAnsi" w:hAnsiTheme="majorHAnsi"/>
                <w:color w:val="FF0000"/>
                <w:sz w:val="36"/>
                <w:szCs w:val="36"/>
              </w:rPr>
              <w:alias w:val="#Nav: /Header/CompanyAddress1"/>
              <w:tag w:val="#Nav: Standard_Sales_Credit_Memo/1307"/>
              <w:id w:val="572850006"/>
              <w:placeholder>
                <w:docPart w:val="E8AD097F174741A3A7CF31DFDD748F57"/>
              </w:placeholder>
              <w:dataBinding w:prefixMappings="xmlns:ns0='urn:microsoft-dynamics-nav/reports/Standard_Sales_Credit_Memo/1307/'" w:xpath="/ns0:NavWordReportXmlPart[1]/ns0:Header[1]/ns0:CompanyAddress1[1]" w:storeItemID="{EC8BCD55-D3A7-46A7-8DF2-D3764C9E84EB}"/>
              <w:text/>
            </w:sdtPr>
            <w:sdtEndPr/>
            <w:sdtContent>
              <w:p w:rsidRPr="003B6EAE" w:rsidR="007727B8" w:rsidP="007727B8" w:rsidRDefault="003B6EAE" w14:paraId="1AB447C6" w14:textId="77777777">
                <w:pPr>
                  <w:contextualSpacing/>
                  <w:rPr>
                    <w:rFonts w:asciiTheme="majorHAnsi" w:hAnsiTheme="majorHAnsi"/>
                    <w:color w:val="FF0000"/>
                    <w:sz w:val="36"/>
                    <w:szCs w:val="36"/>
                  </w:rPr>
                </w:pPr>
                <w:r w:rsidRPr="005E7E1B">
                  <w:rPr>
                    <w:rFonts w:asciiTheme="majorHAnsi" w:hAnsiTheme="majorHAnsi"/>
                    <w:color w:val="FF0000"/>
                    <w:sz w:val="36"/>
                    <w:szCs w:val="36"/>
                  </w:rPr>
                  <w:t>CompanyAddress1</w:t>
                </w:r>
              </w:p>
            </w:sdtContent>
          </w:sdt>
          <w:p w:rsidR="00BD3A28" w:rsidP="007727B8" w:rsidRDefault="0050733F" w14:paraId="1132357F" w14:textId="77777777">
            <w:pPr>
              <w:contextualSpacing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Credit_Memo/1307"/>
                <w:id w:val="326646094"/>
                <w:placeholder>
                  <w:docPart w:val="BF696AE117C542AB83F8975EDBE312A1"/>
                </w:placeholder>
                <w:dataBinding w:prefixMappings="xmlns:ns0='urn:microsoft-dynamics-nav/reports/Standard_Sales_Credit_Memo/1307/'" w:xpath="/ns0:NavWordReportXmlPart[1]/ns0:Header[1]/ns0:CompanyAddress2[1]" w:storeItemID="{EC8BCD55-D3A7-46A7-8DF2-D3764C9E84EB}"/>
                <w:text/>
              </w:sdtPr>
              <w:sdtEndPr/>
              <w:sdtContent>
                <w:r w:rsidRPr="005E7E1B" w:rsidR="003B6EAE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  <w:p w:rsidR="00BD3A28" w:rsidP="007727B8" w:rsidRDefault="0050733F" w14:paraId="4E3B1650" w14:textId="77777777">
            <w:pPr>
              <w:contextualSpacing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Credit_Memo/1307"/>
                <w:id w:val="112026821"/>
                <w:placeholder>
                  <w:docPart w:val="D3DCD1BCC56842808F4E6F7FF4D79D31"/>
                </w:placeholder>
                <w:dataBinding w:prefixMappings="xmlns:ns0='urn:microsoft-dynamics-nav/reports/Standard_Sales_Credit_Memo/1307/'" w:xpath="/ns0:NavWordReportXmlPart[1]/ns0:Header[1]/ns0:CompanyAddress3[1]" w:storeItemID="{EC8BCD55-D3A7-46A7-8DF2-D3764C9E84EB}"/>
                <w:text/>
              </w:sdtPr>
              <w:sdtEndPr/>
              <w:sdtContent>
                <w:r w:rsidRPr="005E7E1B" w:rsidR="003B6EAE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  <w:p w:rsidR="003B6EAE" w:rsidP="007727B8" w:rsidRDefault="0050733F" w14:paraId="4BD3D859" w14:textId="77777777">
            <w:pPr>
              <w:contextualSpacing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ard_Sales_Credit_Memo/1307"/>
                <w:id w:val="-1083451669"/>
                <w:placeholder>
                  <w:docPart w:val="EEF80ACE6FE845B883BDD20A1FBC70E6"/>
                </w:placeholder>
                <w:dataBinding w:prefixMappings="xmlns:ns0='urn:microsoft-dynamics-nav/reports/Standard_Sales_Credit_Memo/1307/'" w:xpath="/ns0:NavWordReportXmlPart[1]/ns0:Header[1]/ns0:CompanyAddress4[1]" w:storeItemID="{EC8BCD55-D3A7-46A7-8DF2-D3764C9E84EB}"/>
                <w:text/>
              </w:sdtPr>
              <w:sdtEndPr/>
              <w:sdtContent>
                <w:r w:rsidRPr="005E7E1B" w:rsidR="003B6EAE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  <w:p w:rsidR="00BD3A28" w:rsidP="007727B8" w:rsidRDefault="0050733F" w14:paraId="191FADA5" w14:textId="77777777">
            <w:pPr>
              <w:contextualSpacing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ard_Sales_Credit_Memo/1307"/>
                <w:id w:val="-957878921"/>
                <w:placeholder>
                  <w:docPart w:val="1B1650A742F74052A3480E5313844A66"/>
                </w:placeholder>
                <w:dataBinding w:prefixMappings="xmlns:ns0='urn:microsoft-dynamics-nav/reports/Standard_Sales_Credit_Memo/1307/'" w:xpath="/ns0:NavWordReportXmlPart[1]/ns0:Header[1]/ns0:CompanyAddress5[1]" w:storeItemID="{EC8BCD55-D3A7-46A7-8DF2-D3764C9E84EB}"/>
                <w:text/>
              </w:sdtPr>
              <w:sdtEndPr/>
              <w:sdtContent>
                <w:r w:rsidRPr="005E7E1B" w:rsidR="003B6EAE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  <w:p w:rsidR="003B6EAE" w:rsidP="007727B8" w:rsidRDefault="0050733F" w14:paraId="6F554836" w14:textId="77777777">
            <w:pPr>
              <w:contextualSpacing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ard_Sales_Credit_Memo/1307"/>
                <w:id w:val="2018655839"/>
                <w:placeholder>
                  <w:docPart w:val="C8E54556261140989C26103049E0F0CC"/>
                </w:placeholder>
                <w:dataBinding w:prefixMappings="xmlns:ns0='urn:microsoft-dynamics-nav/reports/Standard_Sales_Credit_Memo/1307/'" w:xpath="/ns0:NavWordReportXmlPart[1]/ns0:Header[1]/ns0:CompanyAddress6[1]" w:storeItemID="{EC8BCD55-D3A7-46A7-8DF2-D3764C9E84EB}"/>
                <w:text/>
              </w:sdtPr>
              <w:sdtEndPr/>
              <w:sdtContent>
                <w:r w:rsidRPr="005E7E1B" w:rsidR="003B6EAE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  <w:p w:rsidR="003B6EAE" w:rsidP="007727B8" w:rsidRDefault="003B6EAE" w14:paraId="35C04571" w14:textId="77777777">
            <w:pPr>
              <w:contextualSpacing/>
              <w:rPr>
                <w:sz w:val="20"/>
                <w:szCs w:val="20"/>
              </w:rPr>
            </w:pPr>
          </w:p>
          <w:p w:rsidRPr="003B6EAE" w:rsidR="003B6EAE" w:rsidP="007727B8" w:rsidRDefault="0050733F" w14:paraId="2C34C36A" w14:textId="77777777">
            <w:pPr>
              <w:contextualSpacing/>
              <w:rPr>
                <w:rFonts w:asciiTheme="majorHAnsi" w:hAnsiTheme="majorHAnsi"/>
                <w:color w:val="FF0000"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color w:val="FF0000"/>
                  <w:sz w:val="20"/>
                  <w:szCs w:val="20"/>
                </w:rPr>
                <w:alias w:val="#Nav: /Header/CompanyLegalOffice_Lbl"/>
                <w:tag w:val="#Nav: Standard_Sales_Credit_Memo/1307"/>
                <w:id w:val="1768582778"/>
                <w:placeholder>
                  <w:docPart w:val="C2973435D5D74AF3ABC78623DC3EDE5D"/>
                </w:placeholder>
                <w:dataBinding w:prefixMappings="xmlns:ns0='urn:microsoft-dynamics-nav/reports/Standard_Sales_Credit_Memo/1307/'" w:xpath="/ns0:NavWordReportXmlPart[1]/ns0:Header[1]/ns0:CompanyLegalOffice_Lbl[1]" w:storeItemID="{EC8BCD55-D3A7-46A7-8DF2-D3764C9E84EB}"/>
                <w:text/>
              </w:sdtPr>
              <w:sdtEndPr/>
              <w:sdtContent>
                <w:r w:rsidRPr="003B6EAE" w:rsidR="003B6EAE">
                  <w:rPr>
                    <w:rFonts w:asciiTheme="majorHAnsi" w:hAnsiTheme="majorHAnsi"/>
                    <w:color w:val="FF0000"/>
                    <w:sz w:val="20"/>
                    <w:szCs w:val="20"/>
                    <w:lang w:val="da-DK"/>
                  </w:rPr>
                  <w:t>CompanyLegalOffice_Lbl</w:t>
                </w:r>
              </w:sdtContent>
            </w:sdt>
          </w:p>
          <w:p w:rsidR="003B6EAE" w:rsidP="007727B8" w:rsidRDefault="0050733F" w14:paraId="7F39784B" w14:textId="77777777">
            <w:pPr>
              <w:contextualSpacing/>
            </w:pPr>
            <w:sdt>
              <w:sdtPr>
                <w:rPr>
                  <w:sz w:val="20"/>
                  <w:szCs w:val="20"/>
                </w:rPr>
                <w:alias w:val="#Nav: /Header/CompanyLegalOffice"/>
                <w:tag w:val="#Nav: Standard_Sales_Credit_Memo/1307"/>
                <w:id w:val="-1827740848"/>
                <w:placeholder>
                  <w:docPart w:val="28E939FD434C4E64BE0BEDFAAEE1BDFB"/>
                </w:placeholder>
                <w:dataBinding w:prefixMappings="xmlns:ns0='urn:microsoft-dynamics-nav/reports/Standard_Sales_Credit_Memo/1307/'" w:xpath="/ns0:NavWordReportXmlPart[1]/ns0:Header[1]/ns0:CompanyLegalOffice[1]" w:storeItemID="{EC8BCD55-D3A7-46A7-8DF2-D3764C9E84EB}"/>
                <w:text/>
              </w:sdtPr>
              <w:sdtEndPr/>
              <w:sdtContent>
                <w:r w:rsidRPr="00AF30D4" w:rsidR="003B6EAE">
                  <w:rPr>
                    <w:sz w:val="20"/>
                    <w:szCs w:val="20"/>
                    <w:lang w:val="da-DK"/>
                  </w:rPr>
                  <w:t>CompanyLegalOffice</w:t>
                </w:r>
              </w:sdtContent>
            </w:sdt>
          </w:p>
        </w:tc>
        <w:tc>
          <w:tcPr>
            <w:tcW w:w="3960" w:type="dxa"/>
          </w:tcPr>
          <w:sdt>
            <w:sdtPr>
              <w:alias w:val="#Nav: /Header/CompanyPicture"/>
              <w:tag w:val="#Nav: Standard_Sales_Credit_Memo/1307"/>
              <w:id w:val="-283887918"/>
              <w:dataBinding w:prefixMappings="xmlns:ns0='urn:microsoft-dynamics-nav/reports/Standard_Sales_Credit_Memo/1307/'" w:xpath="/ns0:NavWordReportXmlPart[1]/ns0:Header[1]/ns0:CompanyPicture[1]" w:storeItemID="{EC8BCD55-D3A7-46A7-8DF2-D3764C9E84EB}"/>
              <w:picture/>
            </w:sdtPr>
            <w:sdtEndPr/>
            <w:sdtContent>
              <w:p w:rsidR="007727B8" w:rsidP="00912CF2" w:rsidRDefault="00912CF2" w14:paraId="5AC8DDB0" w14:textId="77777777">
                <w:pPr>
                  <w:pStyle w:val="Header"/>
                  <w:jc w:val="right"/>
                </w:pPr>
                <w:r>
                  <w:rPr>
                    <w:noProof/>
                  </w:rPr>
                  <w:drawing>
                    <wp:inline distT="0" distB="0" distL="0" distR="0" wp14:anchorId="47F315BD" wp14:editId="5395DA89">
                      <wp:extent cx="2160000" cy="1080000"/>
                      <wp:effectExtent l="0" t="0" r="0" b="635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6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</w:tbl>
    <w:p w:rsidR="007727B8" w:rsidRDefault="007727B8" w14:paraId="452B6B03" w14:textId="77777777">
      <w:r w:rsidRPr="007B3D39">
        <w:rPr>
          <w:noProof/>
          <w:color w:val="4C483D" w:themeColor="text2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55865F59" wp14:anchorId="36EDA2AC">
                <wp:simplePos x="0" y="0"/>
                <wp:positionH relativeFrom="leftMargin">
                  <wp:posOffset>123825</wp:posOffset>
                </wp:positionH>
                <wp:positionV relativeFrom="margin">
                  <wp:posOffset>97155</wp:posOffset>
                </wp:positionV>
                <wp:extent cx="678180" cy="6069330"/>
                <wp:effectExtent l="0" t="0" r="0" b="7620"/>
                <wp:wrapNone/>
                <wp:docPr id="4" name="Text Box 4" descr="Document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6069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Pr="001B4DC7" w:rsidR="007727B8" w:rsidP="0056680E" w:rsidRDefault="0050733F" w14:paraId="4F1B7822" w14:textId="77777777">
                            <w:pPr>
                              <w:pStyle w:val="SideBarBlack"/>
                              <w:jc w:val="left"/>
                              <w:rPr>
                                <w:b/>
                                <w:color w:val="F24F4F" w:themeColor="accent1"/>
                              </w:rPr>
                            </w:pPr>
                            <w:sdt>
                              <w:sdtPr>
                                <w:rPr>
                                  <w:rStyle w:val="Strong"/>
                                  <w:b w:val="0"/>
                                </w:rPr>
                                <w:alias w:val="#Nav: /Header/DocumentTitle"/>
                                <w:tag w:val="#Nav: Standard_Sales_Credit_Memo/1307"/>
                                <w:id w:val="1097590439"/>
                                <w:placeholder>
                                  <w:docPart w:val="667E112975B44A9BB4E7005432CA0A1D"/>
                                </w:placeholder>
                                <w:dataBinding w:prefixMappings="xmlns:ns0='urn:microsoft-dynamics-nav/reports/Standard_Sales_Credit_Memo/1307/'" w:xpath="/ns0:NavWordReportXmlPart[1]/ns0:Header[1]/ns0:DocumentTitle[1]" w:storeItemID="{EC8BCD55-D3A7-46A7-8DF2-D3764C9E84EB}"/>
                                <w:text/>
                              </w:sdtPr>
                              <w:sdtEndPr>
                                <w:rPr>
                                  <w:rStyle w:val="Strong"/>
                                </w:rPr>
                              </w:sdtEndPr>
                              <w:sdtContent>
                                <w:proofErr w:type="spellStart"/>
                                <w:r w:rsidR="005E7E1B">
                                  <w:rPr>
                                    <w:rStyle w:val="Strong"/>
                                    <w:b w:val="0"/>
                                  </w:rPr>
                                  <w:t>DocumentTitle</w:t>
                                </w:r>
                                <w:proofErr w:type="spellEnd"/>
                              </w:sdtContent>
                            </w:sdt>
                            <w:r w:rsidR="007727B8">
                              <w:rPr>
                                <w:rStyle w:val="Strong"/>
                                <w:b w:val="0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Style w:val="Strong"/>
                                  <w:b w:val="0"/>
                                  <w:color w:val="F24F4F" w:themeColor="accent1"/>
                                </w:rPr>
                                <w:alias w:val="DocumentNo"/>
                                <w:id w:val="-2097392844"/>
                                <w:placeholder>
                                  <w:docPart w:val="9F97D73632884999AEB45522FA5CD79D"/>
                                </w:placeholder>
                                <w15:dataBinding w:prefixMappings="urn:microsoft-dynamics-nav/reports/Mini_Sales_Invoice/1306/" w:xpath="/ns0:NavWordReportXmlPart[1]/ns0:Header[1]/ns0:DocumentNo[1]" w:storeItemID="{87E5A65C-DE4E-46DF-BBC2-6CEFFEA62251}"/>
                              </w:sdtPr>
                              <w:sdtEndPr>
                                <w:rPr>
                                  <w:rStyle w:val="Strong"/>
                                </w:rPr>
                              </w:sdtEndPr>
                              <w:sdtContent>
                                <w:r w:rsidRPr="001B4DC7" w:rsidR="007727B8">
                                  <w:rPr>
                                    <w:rStyle w:val="SideBarRedChar"/>
                                    <w:color w:val="F24F4F" w:themeColor="accent1"/>
                                    <w:lang w:val="en-US"/>
                                  </w:rPr>
                                  <w:t>Document No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vert270" wrap="square" lIns="0" tIns="182880" rIns="22860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36EDA2AC">
                <v:stroke joinstyle="miter"/>
                <v:path gradientshapeok="t" o:connecttype="rect"/>
              </v:shapetype>
              <v:shape id="Text Box 4" style="position:absolute;margin-left:9.75pt;margin-top:7.65pt;width:53.4pt;height:477.9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margin;mso-height-relative:margin;v-text-anchor:bottom" alt="Document title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">
                <v:textbox style="layout-flow:vertical;mso-layout-flow-alt:bottom-to-top" inset="0,14.4pt,18pt">
                  <w:txbxContent>
                    <w:p w:rsidRPr="001B4DC7" w:rsidR="007727B8" w:rsidP="0056680E" w:rsidRDefault="0050733F" w14:paraId="4F1B7822" w14:textId="77777777">
                      <w:pPr>
                        <w:pStyle w:val="SideBarBlack"/>
                        <w:jc w:val="left"/>
                        <w:rPr>
                          <w:b/>
                          <w:color w:val="F24F4F" w:themeColor="accent1"/>
                        </w:rPr>
                      </w:pPr>
                      <w:sdt>
                        <w:sdtPr>
                          <w:rPr>
                            <w:rStyle w:val="Strong"/>
                            <w:b w:val="0"/>
                          </w:rPr>
                          <w:alias w:val="#Nav: /Header/DocumentTitle"/>
                          <w:tag w:val="#Nav: Standard_Sales_Credit_Memo/1307"/>
                          <w:id w:val="1097590439"/>
                          <w:placeholder>
                            <w:docPart w:val="667E112975B44A9BB4E7005432CA0A1D"/>
                          </w:placeholder>
                          <w:dataBinding w:prefixMappings="xmlns:ns0='urn:microsoft-dynamics-nav/reports/Standard_Sales_Credit_Memo/1307/'" w:xpath="/ns0:NavWordReportXmlPart[1]/ns0:Header[1]/ns0:DocumentTitle[1]" w:storeItemID="{EC8BCD55-D3A7-46A7-8DF2-D3764C9E84EB}"/>
                          <w:text/>
                        </w:sdtPr>
                        <w:sdtEndPr>
                          <w:rPr>
                            <w:rStyle w:val="Strong"/>
                          </w:rPr>
                        </w:sdtEndPr>
                        <w:sdtContent>
                          <w:proofErr w:type="spellStart"/>
                          <w:r w:rsidR="005E7E1B">
                            <w:rPr>
                              <w:rStyle w:val="Strong"/>
                              <w:b w:val="0"/>
                            </w:rPr>
                            <w:t>DocumentTitle</w:t>
                          </w:r>
                          <w:proofErr w:type="spellEnd"/>
                        </w:sdtContent>
                      </w:sdt>
                      <w:r w:rsidR="007727B8">
                        <w:rPr>
                          <w:rStyle w:val="Strong"/>
                          <w:b w:val="0"/>
                        </w:rPr>
                        <w:t xml:space="preserve"> </w:t>
                      </w:r>
                      <w:sdt>
                        <w:sdtPr>
                          <w:rPr>
                            <w:rStyle w:val="Strong"/>
                            <w:b w:val="0"/>
                            <w:color w:val="F24F4F" w:themeColor="accent1"/>
                          </w:rPr>
                          <w:alias w:val="DocumentNo"/>
                          <w:id w:val="-2097392844"/>
                          <w:placeholder>
                            <w:docPart w:val="9F97D73632884999AEB45522FA5CD79D"/>
                          </w:placeholder>
                          <w15:dataBinding w:prefixMappings="urn:microsoft-dynamics-nav/reports/Mini_Sales_Invoice/1306/" w:xpath="/ns0:NavWordReportXmlPart[1]/ns0:Header[1]/ns0:DocumentNo[1]" w:storeItemID="{87E5A65C-DE4E-46DF-BBC2-6CEFFEA62251}"/>
                        </w:sdtPr>
                        <w:sdtEndPr>
                          <w:rPr>
                            <w:rStyle w:val="Strong"/>
                          </w:rPr>
                        </w:sdtEndPr>
                        <w:sdtContent>
                          <w:r w:rsidRPr="001B4DC7" w:rsidR="007727B8">
                            <w:rPr>
                              <w:rStyle w:val="SideBarRedChar"/>
                              <w:color w:val="F24F4F" w:themeColor="accent1"/>
                              <w:lang w:val="en-US"/>
                            </w:rPr>
                            <w:t>Document No</w:t>
                          </w:r>
                        </w:sdtContent>
                      </w:sdt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3"/>
        <w:gridCol w:w="3514"/>
        <w:gridCol w:w="3512"/>
      </w:tblGrid>
      <w:tr w:rsidR="003B6EAE" w:rsidTr="00327976" w14:paraId="6AED245F" w14:textId="77777777">
        <w:trPr>
          <w:cantSplit/>
          <w:trHeight w:val="290"/>
        </w:trPr>
        <w:sdt>
          <w:sdtPr>
            <w:rPr>
              <w:rFonts w:asciiTheme="majorHAnsi" w:hAnsiTheme="majorHAnsi"/>
              <w:bCs/>
              <w:color w:val="FF0000"/>
              <w:sz w:val="20"/>
              <w:szCs w:val="20"/>
            </w:rPr>
            <w:alias w:val="#Nav: /Header/DocumentDate_Lbl"/>
            <w:tag w:val="#Nav: Standard_Sales_Credit_Memo/1307"/>
            <w:id w:val="-1043829091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DocumentDate_Lbl[1]" w:storeItemID="{EC8BCD55-D3A7-46A7-8DF2-D3764C9E84EB}"/>
            <w:text/>
          </w:sdtPr>
          <w:sdtEndPr/>
          <w:sdtContent>
            <w:tc>
              <w:tcPr>
                <w:tcW w:w="1667" w:type="pct"/>
              </w:tcPr>
              <w:p w:rsidR="003B6EAE" w:rsidP="003B6EAE" w:rsidRDefault="003B6EAE" w14:paraId="2DB51F0B" w14:textId="77777777">
                <w:pPr>
                  <w:pStyle w:val="NoSpacing"/>
                  <w:rPr>
                    <w:b/>
                    <w:bCs/>
                  </w:rPr>
                </w:pPr>
                <w:proofErr w:type="spellStart"/>
                <w:r w:rsidRPr="003B6EAE">
                  <w:rPr>
                    <w:rFonts w:asciiTheme="majorHAnsi" w:hAnsiTheme="majorHAnsi"/>
                    <w:bCs/>
                    <w:color w:val="FF0000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tc>
          <w:tcPr>
            <w:tcW w:w="1667" w:type="pct"/>
          </w:tcPr>
          <w:p w:rsidRPr="00AF30D4" w:rsidR="003B6EAE" w:rsidP="003B6EAE" w:rsidRDefault="003B6EAE" w14:paraId="1874B161" w14:textId="77777777">
            <w:pPr>
              <w:pStyle w:val="Heading1"/>
              <w:outlineLvl w:val="0"/>
              <w:rPr>
                <w:rFonts w:asciiTheme="majorHAnsi" w:hAnsiTheme="majorHAnsi"/>
                <w:b w:val="0"/>
                <w:sz w:val="20"/>
                <w:szCs w:val="20"/>
              </w:rPr>
            </w:pPr>
          </w:p>
        </w:tc>
        <w:sdt>
          <w:sdtPr>
            <w:rPr>
              <w:rFonts w:asciiTheme="majorHAnsi" w:hAnsiTheme="majorHAnsi"/>
              <w:b w:val="0"/>
              <w:color w:val="F24F4F" w:themeColor="accent1"/>
              <w:sz w:val="20"/>
              <w:szCs w:val="20"/>
            </w:rPr>
            <w:alias w:val="#Nav: /Header/ShipToAddress_Lbl"/>
            <w:tag w:val="#Nav: Standard_Sales_Credit_Memo/1307"/>
            <w:id w:val="-1451465521"/>
            <w:placeholder>
              <w:docPart w:val="F5D41929E2504EB8BBB766E1EC024D9A"/>
            </w:placeholder>
            <w:dataBinding w:prefixMappings="xmlns:ns0='urn:microsoft-dynamics-nav/reports/Standard_Sales_Credit_Memo/1307/'" w:xpath="/ns0:NavWordReportXmlPart[1]/ns0:Header[1]/ns0:ShipToAddress_Lbl[1]" w:storeItemID="{EC8BCD55-D3A7-46A7-8DF2-D3764C9E84EB}"/>
            <w:text/>
          </w:sdtPr>
          <w:sdtEndPr/>
          <w:sdtContent>
            <w:tc>
              <w:tcPr>
                <w:tcW w:w="1667" w:type="pct"/>
              </w:tcPr>
              <w:p w:rsidRPr="00AF30D4" w:rsidR="003B6EAE" w:rsidP="003B6EAE" w:rsidRDefault="003B6EAE" w14:paraId="4FC59B8C" w14:textId="77777777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sz w:val="20"/>
                    <w:szCs w:val="20"/>
                  </w:rPr>
                </w:pPr>
                <w:proofErr w:type="spellStart"/>
                <w:r w:rsidRPr="00AF30D4"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  <w:t>ShipToAddress_Lbl</w:t>
                </w:r>
                <w:proofErr w:type="spellEnd"/>
              </w:p>
            </w:tc>
          </w:sdtContent>
        </w:sdt>
      </w:tr>
      <w:tr w:rsidR="003B6EAE" w:rsidTr="00327976" w14:paraId="1719750D" w14:textId="77777777">
        <w:trPr>
          <w:cantSplit/>
          <w:trHeight w:val="290"/>
        </w:trPr>
        <w:sdt>
          <w:sdtPr>
            <w:rPr>
              <w:sz w:val="20"/>
              <w:szCs w:val="20"/>
            </w:rPr>
            <w:alias w:val="#Nav: /Header/DocumentDate"/>
            <w:tag w:val="#Nav: Standard_Sales_Credit_Memo/1307"/>
            <w:id w:val="-396593043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DocumentDate[1]" w:storeItemID="{EC8BCD55-D3A7-46A7-8DF2-D3764C9E84EB}"/>
            <w:text/>
          </w:sdtPr>
          <w:sdtEndPr/>
          <w:sdtContent>
            <w:tc>
              <w:tcPr>
                <w:tcW w:w="1667" w:type="pct"/>
              </w:tcPr>
              <w:p w:rsidRPr="00AF30D4" w:rsidR="003B6EAE" w:rsidP="003B6EAE" w:rsidRDefault="003B6EAE" w14:paraId="26993A8A" w14:textId="77777777">
                <w:pPr>
                  <w:pStyle w:val="NoSpacing"/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0"/>
              <w:szCs w:val="20"/>
            </w:rPr>
            <w:alias w:val="#Nav: /Header/CustomerAddress1"/>
            <w:tag w:val="#Nav: Standard_Sales_Credit_Memo/1307"/>
            <w:id w:val="790551823"/>
            <w:placeholder>
              <w:docPart w:val="95E70E9492D44191968D8E33F72A8C3A"/>
            </w:placeholder>
            <w:dataBinding w:prefixMappings="xmlns:ns0='urn:microsoft-dynamics-nav/reports/Standard_Sales_Credit_Memo/1307/'" w:xpath="/ns0:NavWordReportXmlPart[1]/ns0:Header[1]/ns0:CustomerAddress1[1]" w:storeItemID="{EC8BCD55-D3A7-46A7-8DF2-D3764C9E84EB}"/>
            <w:text/>
          </w:sdtPr>
          <w:sdtEndPr/>
          <w:sdtContent>
            <w:tc>
              <w:tcPr>
                <w:tcW w:w="1667" w:type="pct"/>
              </w:tcPr>
              <w:p w:rsidRPr="00AF30D4" w:rsidR="003B6EAE" w:rsidP="003B6EAE" w:rsidRDefault="003B6EAE" w14:paraId="5F677482" w14:textId="77777777">
                <w:pPr>
                  <w:pStyle w:val="NoSpacing"/>
                  <w:rPr>
                    <w:sz w:val="20"/>
                    <w:szCs w:val="20"/>
                  </w:rPr>
                </w:pPr>
                <w:r w:rsidRPr="00AF30D4">
                  <w:rPr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ShipToAddress1"/>
            <w:tag w:val="#Nav: Standard_Sales_Credit_Memo/1307"/>
            <w:id w:val="1839190934"/>
            <w:placeholder>
              <w:docPart w:val="DDF69F4C2D694ED899511FDD239BAC01"/>
            </w:placeholder>
            <w:dataBinding w:prefixMappings="xmlns:ns0='urn:microsoft-dynamics-nav/reports/Standard_Sales_Credit_Memo/1307/'" w:xpath="/ns0:NavWordReportXmlPart[1]/ns0:Header[1]/ns0:ShipToAddress1[1]" w:storeItemID="{EC8BCD55-D3A7-46A7-8DF2-D3764C9E84EB}"/>
            <w:text/>
          </w:sdtPr>
          <w:sdtEndPr/>
          <w:sdtContent>
            <w:tc>
              <w:tcPr>
                <w:tcW w:w="1667" w:type="pct"/>
              </w:tcPr>
              <w:p w:rsidRPr="00AF30D4" w:rsidR="003B6EAE" w:rsidP="003B6EAE" w:rsidRDefault="003B6EAE" w14:paraId="1EED77CB" w14:textId="77777777">
                <w:pPr>
                  <w:pStyle w:val="NoSpacing"/>
                  <w:rPr>
                    <w:sz w:val="20"/>
                    <w:szCs w:val="20"/>
                  </w:rPr>
                </w:pPr>
                <w:r w:rsidRPr="00AF30D4">
                  <w:rPr>
                    <w:sz w:val="20"/>
                    <w:szCs w:val="20"/>
                  </w:rPr>
                  <w:t>ShipToAddress1</w:t>
                </w:r>
              </w:p>
            </w:tc>
          </w:sdtContent>
        </w:sdt>
      </w:tr>
      <w:tr w:rsidR="003B6EAE" w:rsidTr="00327976" w14:paraId="2FE11456" w14:textId="77777777">
        <w:trPr>
          <w:cantSplit/>
          <w:trHeight w:val="290"/>
        </w:trPr>
        <w:tc>
          <w:tcPr>
            <w:tcW w:w="1667" w:type="pct"/>
          </w:tcPr>
          <w:p w:rsidRPr="00AF30D4" w:rsidR="003B6EAE" w:rsidP="003B6EAE" w:rsidRDefault="003B6EAE" w14:paraId="46AC2015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alias w:val="#Nav: /Header/CustomerAddress2"/>
            <w:tag w:val="#Nav: Standard_Sales_Credit_Memo/1307"/>
            <w:id w:val="83885042"/>
            <w:placeholder>
              <w:docPart w:val="FBC5F7DBCE444581A103B854A791C3DE"/>
            </w:placeholder>
            <w:dataBinding w:prefixMappings="xmlns:ns0='urn:microsoft-dynamics-nav/reports/Standard_Sales_Credit_Memo/1307/'" w:xpath="/ns0:NavWordReportXmlPart[1]/ns0:Header[1]/ns0:CustomerAddress2[1]" w:storeItemID="{EC8BCD55-D3A7-46A7-8DF2-D3764C9E84EB}"/>
            <w:text/>
          </w:sdtPr>
          <w:sdtEndPr/>
          <w:sdtContent>
            <w:tc>
              <w:tcPr>
                <w:tcW w:w="1667" w:type="pct"/>
              </w:tcPr>
              <w:p w:rsidRPr="00AF30D4" w:rsidR="003B6EAE" w:rsidP="003B6EAE" w:rsidRDefault="003B6EAE" w14:paraId="54578D7C" w14:textId="77777777">
                <w:pPr>
                  <w:pStyle w:val="NoSpacing"/>
                  <w:rPr>
                    <w:sz w:val="20"/>
                    <w:szCs w:val="20"/>
                  </w:rPr>
                </w:pPr>
                <w:r w:rsidRPr="00AF30D4">
                  <w:rPr>
                    <w:sz w:val="20"/>
                    <w:szCs w:val="20"/>
                    <w:lang w:val="da-DK"/>
                  </w:rPr>
                  <w:t>CustomerAddress2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ShipToAddress2"/>
            <w:tag w:val="#Nav: Standard_Sales_Credit_Memo/1307"/>
            <w:id w:val="1152488433"/>
            <w:placeholder>
              <w:docPart w:val="BF83624DA736486A874D3A9CCFDFE276"/>
            </w:placeholder>
            <w:dataBinding w:prefixMappings="xmlns:ns0='urn:microsoft-dynamics-nav/reports/Standard_Sales_Credit_Memo/1307/'" w:xpath="/ns0:NavWordReportXmlPart[1]/ns0:Header[1]/ns0:ShipToAddress2[1]" w:storeItemID="{EC8BCD55-D3A7-46A7-8DF2-D3764C9E84EB}"/>
            <w:text/>
          </w:sdtPr>
          <w:sdtEndPr/>
          <w:sdtContent>
            <w:tc>
              <w:tcPr>
                <w:tcW w:w="1667" w:type="pct"/>
              </w:tcPr>
              <w:p w:rsidRPr="00AF30D4" w:rsidR="003B6EAE" w:rsidP="003B6EAE" w:rsidRDefault="003B6EAE" w14:paraId="3DDBAF4E" w14:textId="77777777">
                <w:pPr>
                  <w:pStyle w:val="NoSpacing"/>
                  <w:rPr>
                    <w:sz w:val="20"/>
                    <w:szCs w:val="20"/>
                  </w:rPr>
                </w:pPr>
                <w:r w:rsidRPr="00AF30D4">
                  <w:rPr>
                    <w:sz w:val="20"/>
                    <w:szCs w:val="20"/>
                  </w:rPr>
                  <w:t>ShipToAddress2</w:t>
                </w:r>
              </w:p>
            </w:tc>
          </w:sdtContent>
        </w:sdt>
      </w:tr>
      <w:tr w:rsidR="003B6EAE" w:rsidTr="00327976" w14:paraId="2FD6F60C" w14:textId="77777777">
        <w:trPr>
          <w:cantSplit/>
          <w:trHeight w:val="290"/>
        </w:trPr>
        <w:tc>
          <w:tcPr>
            <w:tcW w:w="1667" w:type="pct"/>
          </w:tcPr>
          <w:p w:rsidRPr="00AF30D4" w:rsidR="003B6EAE" w:rsidP="003B6EAE" w:rsidRDefault="003B6EAE" w14:paraId="68D5E847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alias w:val="#Nav: /Header/CustomerAddress3"/>
            <w:tag w:val="#Nav: Standard_Sales_Credit_Memo/1307"/>
            <w:id w:val="88200697"/>
            <w:placeholder>
              <w:docPart w:val="94A6ABE3DB18418A9D252A505586FB66"/>
            </w:placeholder>
            <w:dataBinding w:prefixMappings="xmlns:ns0='urn:microsoft-dynamics-nav/reports/Standard_Sales_Credit_Memo/1307/'" w:xpath="/ns0:NavWordReportXmlPart[1]/ns0:Header[1]/ns0:CustomerAddress3[1]" w:storeItemID="{EC8BCD55-D3A7-46A7-8DF2-D3764C9E84EB}"/>
            <w:text/>
          </w:sdtPr>
          <w:sdtEndPr/>
          <w:sdtContent>
            <w:tc>
              <w:tcPr>
                <w:tcW w:w="1667" w:type="pct"/>
              </w:tcPr>
              <w:p w:rsidRPr="00AF30D4" w:rsidR="003B6EAE" w:rsidP="003B6EAE" w:rsidRDefault="003B6EAE" w14:paraId="713CDF1B" w14:textId="77777777">
                <w:pPr>
                  <w:pStyle w:val="NoSpacing"/>
                  <w:rPr>
                    <w:sz w:val="20"/>
                    <w:szCs w:val="20"/>
                  </w:rPr>
                </w:pPr>
                <w:r w:rsidRPr="00AF30D4">
                  <w:rPr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ShipToAddress3"/>
            <w:tag w:val="#Nav: Standard_Sales_Credit_Memo/1307"/>
            <w:id w:val="1323547824"/>
            <w:placeholder>
              <w:docPart w:val="E0B2695EA3524C86A4788216DCA2B32D"/>
            </w:placeholder>
            <w:dataBinding w:prefixMappings="xmlns:ns0='urn:microsoft-dynamics-nav/reports/Standard_Sales_Credit_Memo/1307/'" w:xpath="/ns0:NavWordReportXmlPart[1]/ns0:Header[1]/ns0:ShipToAddress3[1]" w:storeItemID="{EC8BCD55-D3A7-46A7-8DF2-D3764C9E84EB}"/>
            <w:text/>
          </w:sdtPr>
          <w:sdtEndPr/>
          <w:sdtContent>
            <w:tc>
              <w:tcPr>
                <w:tcW w:w="1667" w:type="pct"/>
              </w:tcPr>
              <w:p w:rsidRPr="00AF30D4" w:rsidR="003B6EAE" w:rsidP="003B6EAE" w:rsidRDefault="003B6EAE" w14:paraId="4747FD8D" w14:textId="77777777">
                <w:pPr>
                  <w:pStyle w:val="NoSpacing"/>
                  <w:rPr>
                    <w:sz w:val="20"/>
                    <w:szCs w:val="20"/>
                  </w:rPr>
                </w:pPr>
                <w:r w:rsidRPr="00AF30D4">
                  <w:rPr>
                    <w:sz w:val="20"/>
                    <w:szCs w:val="20"/>
                  </w:rPr>
                  <w:t>ShipToAddress3</w:t>
                </w:r>
              </w:p>
            </w:tc>
          </w:sdtContent>
        </w:sdt>
      </w:tr>
      <w:tr w:rsidR="003B6EAE" w:rsidTr="00327976" w14:paraId="6550D851" w14:textId="77777777">
        <w:trPr>
          <w:cantSplit/>
          <w:trHeight w:val="290"/>
        </w:trPr>
        <w:tc>
          <w:tcPr>
            <w:tcW w:w="1667" w:type="pct"/>
          </w:tcPr>
          <w:p w:rsidRPr="00AF30D4" w:rsidR="003B6EAE" w:rsidP="003B6EAE" w:rsidRDefault="003B6EAE" w14:paraId="64A9EC72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alias w:val="#Nav: /Header/CustomerAddress4"/>
            <w:tag w:val="#Nav: Standard_Sales_Credit_Memo/1307"/>
            <w:id w:val="-1849163558"/>
            <w:placeholder>
              <w:docPart w:val="1DBB4AAD32734F89B02855F1A32FB380"/>
            </w:placeholder>
            <w:dataBinding w:prefixMappings="xmlns:ns0='urn:microsoft-dynamics-nav/reports/Standard_Sales_Credit_Memo/1307/'" w:xpath="/ns0:NavWordReportXmlPart[1]/ns0:Header[1]/ns0:CustomerAddress4[1]" w:storeItemID="{EC8BCD55-D3A7-46A7-8DF2-D3764C9E84EB}"/>
            <w:text/>
          </w:sdtPr>
          <w:sdtEndPr/>
          <w:sdtContent>
            <w:tc>
              <w:tcPr>
                <w:tcW w:w="1667" w:type="pct"/>
              </w:tcPr>
              <w:p w:rsidRPr="00AF30D4" w:rsidR="003B6EAE" w:rsidP="003B6EAE" w:rsidRDefault="003B6EAE" w14:paraId="65E0B332" w14:textId="77777777">
                <w:pPr>
                  <w:pStyle w:val="NoSpacing"/>
                  <w:rPr>
                    <w:sz w:val="20"/>
                    <w:szCs w:val="20"/>
                  </w:rPr>
                </w:pPr>
                <w:r w:rsidRPr="00AF30D4">
                  <w:rPr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ShipToAddress4"/>
            <w:tag w:val="#Nav: Standard_Sales_Credit_Memo/1307"/>
            <w:id w:val="-1394111513"/>
            <w:placeholder>
              <w:docPart w:val="C7D2536A452646F484F8B08EEAE5F406"/>
            </w:placeholder>
            <w:dataBinding w:prefixMappings="xmlns:ns0='urn:microsoft-dynamics-nav/reports/Standard_Sales_Credit_Memo/1307/'" w:xpath="/ns0:NavWordReportXmlPart[1]/ns0:Header[1]/ns0:ShipToAddress4[1]" w:storeItemID="{EC8BCD55-D3A7-46A7-8DF2-D3764C9E84EB}"/>
            <w:text/>
          </w:sdtPr>
          <w:sdtEndPr/>
          <w:sdtContent>
            <w:tc>
              <w:tcPr>
                <w:tcW w:w="1667" w:type="pct"/>
              </w:tcPr>
              <w:p w:rsidRPr="00AF30D4" w:rsidR="003B6EAE" w:rsidP="003B6EAE" w:rsidRDefault="003B6EAE" w14:paraId="78476093" w14:textId="77777777">
                <w:pPr>
                  <w:pStyle w:val="NoSpacing"/>
                  <w:rPr>
                    <w:sz w:val="20"/>
                    <w:szCs w:val="20"/>
                  </w:rPr>
                </w:pPr>
                <w:r w:rsidRPr="00AF30D4">
                  <w:rPr>
                    <w:sz w:val="20"/>
                    <w:szCs w:val="20"/>
                  </w:rPr>
                  <w:t>ShipToAddress4</w:t>
                </w:r>
              </w:p>
            </w:tc>
          </w:sdtContent>
        </w:sdt>
      </w:tr>
      <w:tr w:rsidR="003B6EAE" w:rsidTr="00327976" w14:paraId="6891722B" w14:textId="77777777">
        <w:trPr>
          <w:cantSplit/>
          <w:trHeight w:val="290"/>
        </w:trPr>
        <w:tc>
          <w:tcPr>
            <w:tcW w:w="1667" w:type="pct"/>
          </w:tcPr>
          <w:p w:rsidRPr="00AF30D4" w:rsidR="003B6EAE" w:rsidP="003B6EAE" w:rsidRDefault="003B6EAE" w14:paraId="69879170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alias w:val="#Nav: /Header/CustomerAddress5"/>
            <w:tag w:val="#Nav: Standard_Sales_Credit_Memo/1307"/>
            <w:id w:val="-586235688"/>
            <w:placeholder>
              <w:docPart w:val="D53B25E9228C4D5EA51BC7FDAAC60DDC"/>
            </w:placeholder>
            <w:dataBinding w:prefixMappings="xmlns:ns0='urn:microsoft-dynamics-nav/reports/Standard_Sales_Credit_Memo/1307/'" w:xpath="/ns0:NavWordReportXmlPart[1]/ns0:Header[1]/ns0:CustomerAddress5[1]" w:storeItemID="{EC8BCD55-D3A7-46A7-8DF2-D3764C9E84EB}"/>
            <w:text/>
          </w:sdtPr>
          <w:sdtEndPr/>
          <w:sdtContent>
            <w:tc>
              <w:tcPr>
                <w:tcW w:w="1667" w:type="pct"/>
              </w:tcPr>
              <w:p w:rsidRPr="00AF30D4" w:rsidR="003B6EAE" w:rsidP="003B6EAE" w:rsidRDefault="003B6EAE" w14:paraId="10E352C0" w14:textId="77777777">
                <w:pPr>
                  <w:pStyle w:val="NoSpacing"/>
                  <w:rPr>
                    <w:sz w:val="20"/>
                    <w:szCs w:val="20"/>
                  </w:rPr>
                </w:pPr>
                <w:r w:rsidRPr="00AF30D4">
                  <w:rPr>
                    <w:sz w:val="20"/>
                    <w:szCs w:val="20"/>
                    <w:lang w:val="da-DK"/>
                  </w:rPr>
                  <w:t>CustomerAddress5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ShipToAddress5"/>
            <w:tag w:val="#Nav: Standard_Sales_Credit_Memo/1307"/>
            <w:id w:val="-850265675"/>
            <w:placeholder>
              <w:docPart w:val="E2EDA53052A5438398133EC3ADBBDA60"/>
            </w:placeholder>
            <w:dataBinding w:prefixMappings="xmlns:ns0='urn:microsoft-dynamics-nav/reports/Standard_Sales_Credit_Memo/1307/'" w:xpath="/ns0:NavWordReportXmlPart[1]/ns0:Header[1]/ns0:ShipToAddress5[1]" w:storeItemID="{EC8BCD55-D3A7-46A7-8DF2-D3764C9E84EB}"/>
            <w:text/>
          </w:sdtPr>
          <w:sdtEndPr/>
          <w:sdtContent>
            <w:tc>
              <w:tcPr>
                <w:tcW w:w="1667" w:type="pct"/>
              </w:tcPr>
              <w:p w:rsidRPr="00AF30D4" w:rsidR="003B6EAE" w:rsidP="003B6EAE" w:rsidRDefault="003B6EAE" w14:paraId="7BEA5A27" w14:textId="77777777">
                <w:pPr>
                  <w:pStyle w:val="NoSpacing"/>
                  <w:rPr>
                    <w:sz w:val="20"/>
                    <w:szCs w:val="20"/>
                  </w:rPr>
                </w:pPr>
                <w:r w:rsidRPr="00AF30D4">
                  <w:rPr>
                    <w:sz w:val="20"/>
                    <w:szCs w:val="20"/>
                  </w:rPr>
                  <w:t>ShipToAddress5</w:t>
                </w:r>
              </w:p>
            </w:tc>
          </w:sdtContent>
        </w:sdt>
      </w:tr>
      <w:tr w:rsidR="003B6EAE" w:rsidTr="00327976" w14:paraId="1442C313" w14:textId="77777777">
        <w:trPr>
          <w:cantSplit/>
          <w:trHeight w:val="274"/>
        </w:trPr>
        <w:tc>
          <w:tcPr>
            <w:tcW w:w="1667" w:type="pct"/>
          </w:tcPr>
          <w:p w:rsidRPr="00AF30D4" w:rsidR="003B6EAE" w:rsidP="003B6EAE" w:rsidRDefault="003B6EAE" w14:paraId="2ED5B9F5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alias w:val="#Nav: /Header/CustomerAddress6"/>
            <w:tag w:val="#Nav: Standard_Sales_Credit_Memo/1307"/>
            <w:id w:val="1562821778"/>
            <w:placeholder>
              <w:docPart w:val="BFA042D7FBF94A578BD8C67892BF0D0F"/>
            </w:placeholder>
            <w:dataBinding w:prefixMappings="xmlns:ns0='urn:microsoft-dynamics-nav/reports/Standard_Sales_Credit_Memo/1307/'" w:xpath="/ns0:NavWordReportXmlPart[1]/ns0:Header[1]/ns0:CustomerAddress6[1]" w:storeItemID="{EC8BCD55-D3A7-46A7-8DF2-D3764C9E84EB}"/>
            <w:text/>
          </w:sdtPr>
          <w:sdtEndPr/>
          <w:sdtContent>
            <w:tc>
              <w:tcPr>
                <w:tcW w:w="1667" w:type="pct"/>
              </w:tcPr>
              <w:p w:rsidRPr="00AF30D4" w:rsidR="003B6EAE" w:rsidP="003B6EAE" w:rsidRDefault="003B6EAE" w14:paraId="584BB9C7" w14:textId="77777777">
                <w:pPr>
                  <w:pStyle w:val="NoSpacing"/>
                  <w:rPr>
                    <w:sz w:val="20"/>
                    <w:szCs w:val="20"/>
                  </w:rPr>
                </w:pPr>
                <w:r w:rsidRPr="00AF30D4">
                  <w:rPr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ShipToAddress6"/>
            <w:tag w:val="#Nav: Standard_Sales_Credit_Memo/1307"/>
            <w:id w:val="-377086154"/>
            <w:placeholder>
              <w:docPart w:val="8F851A0080004177A50864BE842D395E"/>
            </w:placeholder>
            <w:dataBinding w:prefixMappings="xmlns:ns0='urn:microsoft-dynamics-nav/reports/Standard_Sales_Credit_Memo/1307/'" w:xpath="/ns0:NavWordReportXmlPart[1]/ns0:Header[1]/ns0:ShipToAddress6[1]" w:storeItemID="{EC8BCD55-D3A7-46A7-8DF2-D3764C9E84EB}"/>
            <w:text/>
          </w:sdtPr>
          <w:sdtEndPr/>
          <w:sdtContent>
            <w:tc>
              <w:tcPr>
                <w:tcW w:w="1667" w:type="pct"/>
              </w:tcPr>
              <w:p w:rsidRPr="00AF30D4" w:rsidR="003B6EAE" w:rsidP="003B6EAE" w:rsidRDefault="003B6EAE" w14:paraId="6C22F5F6" w14:textId="77777777">
                <w:pPr>
                  <w:pStyle w:val="NoSpacing"/>
                  <w:rPr>
                    <w:sz w:val="20"/>
                    <w:szCs w:val="20"/>
                  </w:rPr>
                </w:pPr>
                <w:r w:rsidRPr="00AF30D4">
                  <w:rPr>
                    <w:sz w:val="20"/>
                    <w:szCs w:val="20"/>
                  </w:rPr>
                  <w:t>ShipToAddress6</w:t>
                </w:r>
              </w:p>
            </w:tc>
          </w:sdtContent>
        </w:sdt>
      </w:tr>
      <w:tr w:rsidR="003B6EAE" w:rsidTr="00327976" w14:paraId="5D24018C" w14:textId="77777777">
        <w:trPr>
          <w:cantSplit/>
          <w:trHeight w:val="290"/>
        </w:trPr>
        <w:tc>
          <w:tcPr>
            <w:tcW w:w="1667" w:type="pct"/>
          </w:tcPr>
          <w:p w:rsidRPr="00AF30D4" w:rsidR="003B6EAE" w:rsidP="003B6EAE" w:rsidRDefault="003B6EAE" w14:paraId="6042682C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alias w:val="#Nav: /Header/CustomerAddress7"/>
            <w:tag w:val="#Nav: Standard_Sales_Credit_Memo/1307"/>
            <w:id w:val="1319078354"/>
            <w:placeholder>
              <w:docPart w:val="5C54E9253BA544F19FE154EA814E48FE"/>
            </w:placeholder>
            <w:dataBinding w:prefixMappings="xmlns:ns0='urn:microsoft-dynamics-nav/reports/Standard_Sales_Credit_Memo/1307/'" w:xpath="/ns0:NavWordReportXmlPart[1]/ns0:Header[1]/ns0:CustomerAddress7[1]" w:storeItemID="{EC8BCD55-D3A7-46A7-8DF2-D3764C9E84EB}"/>
            <w:text/>
          </w:sdtPr>
          <w:sdtEndPr/>
          <w:sdtContent>
            <w:tc>
              <w:tcPr>
                <w:tcW w:w="1667" w:type="pct"/>
              </w:tcPr>
              <w:p w:rsidRPr="00AF30D4" w:rsidR="003B6EAE" w:rsidP="003B6EAE" w:rsidRDefault="003B6EAE" w14:paraId="6EA349A1" w14:textId="77777777">
                <w:pPr>
                  <w:pStyle w:val="NoSpacing"/>
                  <w:rPr>
                    <w:sz w:val="20"/>
                    <w:szCs w:val="20"/>
                  </w:rPr>
                </w:pPr>
                <w:r w:rsidRPr="00AF30D4">
                  <w:rPr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ShipToAddress7"/>
            <w:tag w:val="#Nav: Standard_Sales_Credit_Memo/1307"/>
            <w:id w:val="-427735738"/>
            <w:placeholder>
              <w:docPart w:val="EE206982844642479DF8544E8F118991"/>
            </w:placeholder>
            <w:dataBinding w:prefixMappings="xmlns:ns0='urn:microsoft-dynamics-nav/reports/Standard_Sales_Credit_Memo/1307/'" w:xpath="/ns0:NavWordReportXmlPart[1]/ns0:Header[1]/ns0:ShipToAddress7[1]" w:storeItemID="{EC8BCD55-D3A7-46A7-8DF2-D3764C9E84EB}"/>
            <w:text/>
          </w:sdtPr>
          <w:sdtEndPr/>
          <w:sdtContent>
            <w:tc>
              <w:tcPr>
                <w:tcW w:w="1667" w:type="pct"/>
              </w:tcPr>
              <w:p w:rsidRPr="00AF30D4" w:rsidR="003B6EAE" w:rsidP="003B6EAE" w:rsidRDefault="003B6EAE" w14:paraId="094CAA0A" w14:textId="77777777">
                <w:pPr>
                  <w:pStyle w:val="NoSpacing"/>
                  <w:rPr>
                    <w:sz w:val="20"/>
                    <w:szCs w:val="20"/>
                  </w:rPr>
                </w:pPr>
                <w:r w:rsidRPr="00AF30D4">
                  <w:rPr>
                    <w:sz w:val="20"/>
                    <w:szCs w:val="20"/>
                  </w:rPr>
                  <w:t>ShipToAddress7</w:t>
                </w:r>
              </w:p>
            </w:tc>
          </w:sdtContent>
        </w:sdt>
      </w:tr>
      <w:tr w:rsidR="003B6EAE" w:rsidTr="00327976" w14:paraId="401955F6" w14:textId="77777777">
        <w:trPr>
          <w:cantSplit/>
          <w:trHeight w:val="290"/>
        </w:trPr>
        <w:tc>
          <w:tcPr>
            <w:tcW w:w="1667" w:type="pct"/>
          </w:tcPr>
          <w:p w:rsidRPr="00AF30D4" w:rsidR="003B6EAE" w:rsidP="003B6EAE" w:rsidRDefault="003B6EAE" w14:paraId="495C2F60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alias w:val="#Nav: /Header/CustomerAddress8"/>
            <w:tag w:val="#Nav: Standard_Sales_Credit_Memo/1307"/>
            <w:id w:val="-381937341"/>
            <w:placeholder>
              <w:docPart w:val="921D076942B9412491191EE69AD677CA"/>
            </w:placeholder>
            <w:dataBinding w:prefixMappings="xmlns:ns0='urn:microsoft-dynamics-nav/reports/Standard_Sales_Credit_Memo/1307/'" w:xpath="/ns0:NavWordReportXmlPart[1]/ns0:Header[1]/ns0:CustomerAddress8[1]" w:storeItemID="{EC8BCD55-D3A7-46A7-8DF2-D3764C9E84EB}"/>
            <w:text/>
          </w:sdtPr>
          <w:sdtEndPr/>
          <w:sdtContent>
            <w:tc>
              <w:tcPr>
                <w:tcW w:w="1667" w:type="pct"/>
              </w:tcPr>
              <w:p w:rsidRPr="00AF30D4" w:rsidR="003B6EAE" w:rsidP="003B6EAE" w:rsidRDefault="003B6EAE" w14:paraId="709255B5" w14:textId="77777777">
                <w:pPr>
                  <w:pStyle w:val="NoSpacing"/>
                  <w:rPr>
                    <w:sz w:val="20"/>
                    <w:szCs w:val="20"/>
                  </w:rPr>
                </w:pPr>
                <w:r w:rsidRPr="00AF30D4">
                  <w:rPr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ShipToAddress8"/>
            <w:tag w:val="#Nav: Standard_Sales_Credit_Memo/1307"/>
            <w:id w:val="1562913149"/>
            <w:placeholder>
              <w:docPart w:val="2762726456044CC9A378CC538373F237"/>
            </w:placeholder>
            <w:dataBinding w:prefixMappings="xmlns:ns0='urn:microsoft-dynamics-nav/reports/Standard_Sales_Credit_Memo/1307/'" w:xpath="/ns0:NavWordReportXmlPart[1]/ns0:Header[1]/ns0:ShipToAddress8[1]" w:storeItemID="{EC8BCD55-D3A7-46A7-8DF2-D3764C9E84EB}"/>
            <w:text/>
          </w:sdtPr>
          <w:sdtEndPr/>
          <w:sdtContent>
            <w:tc>
              <w:tcPr>
                <w:tcW w:w="1667" w:type="pct"/>
              </w:tcPr>
              <w:p w:rsidRPr="00AF30D4" w:rsidR="003B6EAE" w:rsidP="003B6EAE" w:rsidRDefault="003B6EAE" w14:paraId="38EEE6CF" w14:textId="77777777">
                <w:pPr>
                  <w:pStyle w:val="NoSpacing"/>
                  <w:rPr>
                    <w:sz w:val="20"/>
                    <w:szCs w:val="20"/>
                  </w:rPr>
                </w:pPr>
                <w:r w:rsidRPr="00AF30D4">
                  <w:rPr>
                    <w:sz w:val="20"/>
                    <w:szCs w:val="20"/>
                  </w:rPr>
                  <w:t>ShipToAddress8</w:t>
                </w:r>
              </w:p>
            </w:tc>
          </w:sdtContent>
        </w:sdt>
      </w:tr>
    </w:tbl>
    <w:p w:rsidR="00245B0E" w:rsidP="00782744" w:rsidRDefault="00245B0E" w14:paraId="27039224" w14:textId="77777777">
      <w:pPr>
        <w:pStyle w:val="NoSpacing"/>
        <w:rPr>
          <w:sz w:val="12"/>
          <w:szCs w:val="12"/>
        </w:rPr>
      </w:pPr>
    </w:p>
    <w:p w:rsidRPr="00782744" w:rsidR="00F30373" w:rsidP="00782744" w:rsidRDefault="00F30373" w14:paraId="4F0A2567" w14:textId="77777777">
      <w:pPr>
        <w:pStyle w:val="NoSpacing"/>
        <w:rPr>
          <w:sz w:val="12"/>
          <w:szCs w:val="12"/>
        </w:rPr>
      </w:pPr>
    </w:p>
    <w:tbl>
      <w:tblPr>
        <w:tblStyle w:val="TableGrid"/>
        <w:tblW w:w="105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3510"/>
        <w:gridCol w:w="3510"/>
        <w:gridCol w:w="3510"/>
      </w:tblGrid>
      <w:tr w:rsidR="00EC7F82" w:rsidTr="00327976" w14:paraId="20219EA7" w14:textId="77777777">
        <w:sdt>
          <w:sdtPr>
            <w:rPr>
              <w:rFonts w:asciiTheme="majorHAnsi" w:hAnsiTheme="majorHAnsi"/>
              <w:b w:val="0"/>
              <w:color w:val="F24F4F" w:themeColor="accent1"/>
              <w:sz w:val="20"/>
              <w:szCs w:val="20"/>
            </w:rPr>
            <w:alias w:val="#Nav: /Header/Salesperson_Lbl2"/>
            <w:tag w:val="#Nav: Standard_Sales_Credit_Memo/1307"/>
            <w:id w:val="835958157"/>
            <w:placeholder>
              <w:docPart w:val="4FC7C1C3EDDF4FE4A8A3929E351B564F"/>
            </w:placeholder>
            <w:dataBinding w:prefixMappings="xmlns:ns0='urn:microsoft-dynamics-nav/reports/Standard_Sales_Credit_Memo/1307/'" w:xpath="/ns0:NavWordReportXmlPart[1]/ns0:Header[1]/ns0:Salesperson_Lbl2[1]" w:storeItemID="{EC8BCD55-D3A7-46A7-8DF2-D3764C9E84EB}"/>
            <w:text/>
          </w:sdtPr>
          <w:sdtEndPr/>
          <w:sdtContent>
            <w:tc>
              <w:tcPr>
                <w:tcW w:w="3510" w:type="dxa"/>
              </w:tcPr>
              <w:p w:rsidRPr="00AF30D4" w:rsidR="00EC7F82" w:rsidP="004158EC" w:rsidRDefault="00EC7F82" w14:paraId="5349AE58" w14:textId="77777777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</w:pPr>
                <w:r w:rsidRPr="00AF30D4"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  <w:t>Salesperson_Lbl2</w:t>
                </w:r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F24F4F" w:themeColor="accent1"/>
              <w:sz w:val="20"/>
              <w:szCs w:val="20"/>
            </w:rPr>
            <w:alias w:val="#Nav: /Header/AppliesToDocument_Lbl"/>
            <w:tag w:val="#Nav: Standard_Sales_Credit_Memo/1307"/>
            <w:id w:val="-277109058"/>
            <w:placeholder>
              <w:docPart w:val="125CDD512C0846F5A510A851BF02B3AB"/>
            </w:placeholder>
            <w:dataBinding w:prefixMappings="xmlns:ns0='urn:microsoft-dynamics-nav/reports/Standard_Sales_Credit_Memo/1307/'" w:xpath="/ns0:NavWordReportXmlPart[1]/ns0:Header[1]/ns0:AppliesToDocument_Lbl[1]" w:storeItemID="{EC8BCD55-D3A7-46A7-8DF2-D3764C9E84EB}"/>
            <w:text/>
          </w:sdtPr>
          <w:sdtEndPr/>
          <w:sdtContent>
            <w:tc>
              <w:tcPr>
                <w:tcW w:w="3510" w:type="dxa"/>
              </w:tcPr>
              <w:p w:rsidRPr="00AF30D4" w:rsidR="00EC7F82" w:rsidP="00DF6462" w:rsidRDefault="00EC7F82" w14:paraId="4CB23C36" w14:textId="77777777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</w:pPr>
                <w:r w:rsidRPr="00AF30D4"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  <w:lang w:val="da-DK"/>
                  </w:rPr>
                  <w:t>AppliesToDocument_Lbl</w:t>
                </w:r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F24F4F" w:themeColor="accent1"/>
              <w:sz w:val="20"/>
              <w:szCs w:val="20"/>
              <w:lang w:val="da-DK"/>
            </w:rPr>
            <w:alias w:val="#Nav: /Header/DueDate_Lbl"/>
            <w:tag w:val="#Nav: Standard_Sales_Credit_Memo/1307"/>
            <w:id w:val="-1251649982"/>
            <w:placeholder>
              <w:docPart w:val="09F40828DBB242C3A5C3B8E2430D1479"/>
            </w:placeholder>
            <w:dataBinding w:prefixMappings="xmlns:ns0='urn:microsoft-dynamics-nav/reports/Standard_Sales_Credit_Memo/1307/'" w:xpath="/ns0:NavWordReportXmlPart[1]/ns0:Header[1]/ns0:DueDate_Lbl[1]" w:storeItemID="{EC8BCD55-D3A7-46A7-8DF2-D3764C9E84EB}"/>
            <w:text/>
          </w:sdtPr>
          <w:sdtEndPr/>
          <w:sdtContent>
            <w:tc>
              <w:tcPr>
                <w:tcW w:w="3510" w:type="dxa"/>
                <w:tcMar>
                  <w:right w:w="0" w:type="dxa"/>
                </w:tcMar>
              </w:tcPr>
              <w:p w:rsidRPr="00AF30D4" w:rsidR="00EC7F82" w:rsidP="00DF6462" w:rsidRDefault="00EC7F82" w14:paraId="6CBCC014" w14:textId="77777777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</w:pPr>
                <w:r w:rsidRPr="00AF30D4"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  <w:lang w:val="da-DK"/>
                  </w:rPr>
                  <w:t>DueDate_Lbl</w:t>
                </w:r>
              </w:p>
            </w:tc>
          </w:sdtContent>
        </w:sdt>
      </w:tr>
      <w:tr w:rsidR="00EC7F82" w:rsidTr="00327976" w14:paraId="0706BC41" w14:textId="77777777">
        <w:sdt>
          <w:sdtPr>
            <w:rPr>
              <w:sz w:val="20"/>
              <w:szCs w:val="20"/>
            </w:rPr>
            <w:alias w:val="#Nav: /Header/SalesPersonName"/>
            <w:tag w:val="#Nav: Standard_Sales_Credit_Memo/1307"/>
            <w:id w:val="-2093382796"/>
            <w:placeholder>
              <w:docPart w:val="303B53B7B50E4A199BC56B982BF40111"/>
            </w:placeholder>
            <w:dataBinding w:prefixMappings="xmlns:ns0='urn:microsoft-dynamics-nav/reports/Standard_Sales_Credit_Memo/1307/'" w:xpath="/ns0:NavWordReportXmlPart[1]/ns0:Header[1]/ns0:SalesPersonName[1]" w:storeItemID="{EC8BCD55-D3A7-46A7-8DF2-D3764C9E84EB}"/>
            <w:text/>
          </w:sdtPr>
          <w:sdtEndPr/>
          <w:sdtContent>
            <w:tc>
              <w:tcPr>
                <w:tcW w:w="3510" w:type="dxa"/>
              </w:tcPr>
              <w:p w:rsidRPr="00AF30D4" w:rsidR="00EC7F82" w:rsidP="00DF6462" w:rsidRDefault="00EC7F82" w14:paraId="44D028FC" w14:textId="77777777">
                <w:pPr>
                  <w:rPr>
                    <w:sz w:val="20"/>
                    <w:szCs w:val="20"/>
                  </w:rPr>
                </w:pPr>
                <w:r w:rsidRPr="00AF30D4">
                  <w:rPr>
                    <w:sz w:val="20"/>
                    <w:szCs w:val="20"/>
                    <w:lang w:val="da-DK"/>
                  </w:rPr>
                  <w:t>SalesPersonName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AppliesToDocument"/>
            <w:tag w:val="#Nav: Standard_Sales_Credit_Memo/1307"/>
            <w:id w:val="713312628"/>
            <w:placeholder>
              <w:docPart w:val="52CA3E6A641B4FF195A04F498E3F1652"/>
            </w:placeholder>
            <w:dataBinding w:prefixMappings="xmlns:ns0='urn:microsoft-dynamics-nav/reports/Standard_Sales_Credit_Memo/1307/'" w:xpath="/ns0:NavWordReportXmlPart[1]/ns0:Header[1]/ns0:AppliesToDocument[1]" w:storeItemID="{EC8BCD55-D3A7-46A7-8DF2-D3764C9E84EB}"/>
            <w:text/>
          </w:sdtPr>
          <w:sdtEndPr/>
          <w:sdtContent>
            <w:tc>
              <w:tcPr>
                <w:tcW w:w="3510" w:type="dxa"/>
              </w:tcPr>
              <w:p w:rsidRPr="00AF30D4" w:rsidR="00EC7F82" w:rsidP="00DF6462" w:rsidRDefault="00EC7F82" w14:paraId="00C12DDB" w14:textId="77777777">
                <w:pPr>
                  <w:rPr>
                    <w:sz w:val="20"/>
                    <w:szCs w:val="20"/>
                  </w:rPr>
                </w:pPr>
                <w:r w:rsidRPr="00AF30D4">
                  <w:rPr>
                    <w:sz w:val="20"/>
                    <w:szCs w:val="20"/>
                    <w:lang w:val="da-DK"/>
                  </w:rPr>
                  <w:t>AppliesToDocument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DueDate"/>
            <w:tag w:val="#Nav: Standard_Sales_Credit_Memo/1307"/>
            <w:id w:val="1703123343"/>
            <w:placeholder>
              <w:docPart w:val="91DF6653B06A486A92EB93C71481D3E6"/>
            </w:placeholder>
            <w:dataBinding w:prefixMappings="xmlns:ns0='urn:microsoft-dynamics-nav/reports/Standard_Sales_Credit_Memo/1307/'" w:xpath="/ns0:NavWordReportXmlPart[1]/ns0:Header[1]/ns0:DueDate[1]" w:storeItemID="{EC8BCD55-D3A7-46A7-8DF2-D3764C9E84EB}"/>
            <w:text/>
          </w:sdtPr>
          <w:sdtEndPr/>
          <w:sdtContent>
            <w:tc>
              <w:tcPr>
                <w:tcW w:w="3510" w:type="dxa"/>
                <w:tcMar>
                  <w:right w:w="0" w:type="dxa"/>
                </w:tcMar>
              </w:tcPr>
              <w:p w:rsidRPr="00AF30D4" w:rsidR="00EC7F82" w:rsidP="00DF6462" w:rsidRDefault="00EC7F82" w14:paraId="0E08EA07" w14:textId="77777777">
                <w:pPr>
                  <w:rPr>
                    <w:sz w:val="20"/>
                    <w:szCs w:val="20"/>
                  </w:rPr>
                </w:pPr>
                <w:r w:rsidRPr="00AF30D4">
                  <w:rPr>
                    <w:sz w:val="20"/>
                    <w:szCs w:val="20"/>
                    <w:lang w:val="da-DK"/>
                  </w:rPr>
                  <w:t>DueDate</w:t>
                </w:r>
              </w:p>
            </w:tc>
          </w:sdtContent>
        </w:sdt>
      </w:tr>
    </w:tbl>
    <w:p w:rsidR="00133E05" w:rsidP="00133E05" w:rsidRDefault="00133E05" w14:paraId="2870C0F3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954"/>
        <w:gridCol w:w="2238"/>
        <w:gridCol w:w="965"/>
        <w:gridCol w:w="1333"/>
        <w:gridCol w:w="1620"/>
        <w:gridCol w:w="270"/>
        <w:gridCol w:w="276"/>
        <w:gridCol w:w="2874"/>
      </w:tblGrid>
      <w:tr w:rsidRPr="00AF30D4" w:rsidR="00AF30D4" w:rsidTr="007A68B6" w14:paraId="6464F363" w14:textId="77777777">
        <w:trPr>
          <w:trHeight w:val="546"/>
        </w:trPr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ItemNo_Line_Lbl"/>
            <w:tag w:val="#Nav: Standard_Sales_Credit_Memo/1307"/>
            <w:id w:val="771446451"/>
            <w:placeholder>
              <w:docPart w:val="4C28C1F70F304383937D3588980B82E2"/>
            </w:placeholder>
            <w:dataBinding w:prefixMappings="xmlns:ns0='urn:microsoft-dynamics-nav/reports/Standard_Sales_Credit_Memo/1307/'" w:xpath="/ns0:NavWordReportXmlPart[1]/ns0:Header[1]/ns0:Line[1]/ns0:ItemNo_Line_Lbl[1]" w:storeItemID="{EC8BCD55-D3A7-46A7-8DF2-D3764C9E84EB}"/>
            <w:text/>
          </w:sdtPr>
          <w:sdtEndPr/>
          <w:sdtContent>
            <w:tc>
              <w:tcPr>
                <w:tcW w:w="954" w:type="dxa"/>
                <w:shd w:val="clear" w:color="auto" w:fill="F24F4F" w:themeFill="accent1"/>
                <w:vAlign w:val="bottom"/>
              </w:tcPr>
              <w:p w:rsidRPr="00AF30D4" w:rsidR="0065231A" w:rsidP="001B428F" w:rsidRDefault="0065231A" w14:paraId="08A6F65F" w14:textId="77777777">
                <w:pPr>
                  <w:pStyle w:val="Heading1"/>
                  <w:jc w:val="center"/>
                  <w:outlineLvl w:val="0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AF30D4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ItemNo_Line_Lbl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Description_Line_Lbl"/>
            <w:tag w:val="#Nav: Standard_Sales_Credit_Memo/1307"/>
            <w:id w:val="1545399846"/>
            <w:placeholder>
              <w:docPart w:val="4C28C1F70F304383937D3588980B82E2"/>
            </w:placeholder>
            <w:dataBinding w:prefixMappings="xmlns:ns0='urn:microsoft-dynamics-nav/reports/Standard_Sales_Credit_Memo/1307/'" w:xpath="/ns0:NavWordReportXmlPart[1]/ns0:Header[1]/ns0:Line[1]/ns0:Description_Line_Lbl[1]" w:storeItemID="{EC8BCD55-D3A7-46A7-8DF2-D3764C9E84EB}"/>
            <w:text/>
          </w:sdtPr>
          <w:sdtEndPr/>
          <w:sdtContent>
            <w:tc>
              <w:tcPr>
                <w:tcW w:w="2238" w:type="dxa"/>
                <w:shd w:val="clear" w:color="auto" w:fill="F24F4F" w:themeFill="accent1"/>
                <w:vAlign w:val="bottom"/>
              </w:tcPr>
              <w:p w:rsidRPr="00AF30D4" w:rsidR="0065231A" w:rsidP="001B428F" w:rsidRDefault="0065231A" w14:paraId="08464C4E" w14:textId="77777777">
                <w:pPr>
                  <w:pStyle w:val="Heading1"/>
                  <w:jc w:val="center"/>
                  <w:outlineLvl w:val="0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AF30D4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Unit_Lbl"/>
            <w:tag w:val="#Nav: Standard_Sales_Credit_Memo/1307"/>
            <w:id w:val="273061961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Line[1]/ns0:Unit_Lbl[1]" w:storeItemID="{EC8BCD55-D3A7-46A7-8DF2-D3764C9E84EB}"/>
            <w:text/>
          </w:sdtPr>
          <w:sdtEndPr/>
          <w:sdtContent>
            <w:tc>
              <w:tcPr>
                <w:tcW w:w="965" w:type="dxa"/>
                <w:shd w:val="clear" w:color="auto" w:fill="F24F4F" w:themeFill="accent1"/>
                <w:vAlign w:val="bottom"/>
              </w:tcPr>
              <w:p w:rsidRPr="00AF30D4" w:rsidR="0065231A" w:rsidP="001B428F" w:rsidRDefault="001B4C91" w14:paraId="0BEA077F" w14:textId="77777777">
                <w:pPr>
                  <w:pStyle w:val="Heading1"/>
                  <w:jc w:val="center"/>
                  <w:outlineLvl w:val="0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AF30D4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Quantity_Line_Lbl"/>
            <w:tag w:val="#Nav: Standard_Sales_Credit_Memo/1307"/>
            <w:id w:val="616415257"/>
            <w:placeholder>
              <w:docPart w:val="4C28C1F70F304383937D3588980B82E2"/>
            </w:placeholder>
            <w:dataBinding w:prefixMappings="xmlns:ns0='urn:microsoft-dynamics-nav/reports/Standard_Sales_Credit_Memo/1307/'" w:xpath="/ns0:NavWordReportXmlPart[1]/ns0:Header[1]/ns0:Line[1]/ns0:Quantity_Line_Lbl[1]" w:storeItemID="{EC8BCD55-D3A7-46A7-8DF2-D3764C9E84EB}"/>
            <w:text/>
          </w:sdtPr>
          <w:sdtEndPr/>
          <w:sdtContent>
            <w:tc>
              <w:tcPr>
                <w:tcW w:w="1333" w:type="dxa"/>
                <w:shd w:val="clear" w:color="auto" w:fill="F24F4F" w:themeFill="accent1"/>
                <w:vAlign w:val="bottom"/>
              </w:tcPr>
              <w:p w:rsidRPr="00AF30D4" w:rsidR="0065231A" w:rsidP="001B428F" w:rsidRDefault="0065231A" w14:paraId="2C2E42FB" w14:textId="77777777">
                <w:pPr>
                  <w:pStyle w:val="Heading1"/>
                  <w:jc w:val="center"/>
                  <w:outlineLvl w:val="0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AF30D4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UnitPrice_Lbl2"/>
            <w:tag w:val="#Nav: Standard_Sales_Credit_Memo/1307"/>
            <w:id w:val="2040624068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Line[1]/ns0:UnitPrice_Lbl2[1]" w:storeItemID="{EC8BCD55-D3A7-46A7-8DF2-D3764C9E84EB}"/>
            <w:text/>
          </w:sdtPr>
          <w:sdtEndPr/>
          <w:sdtContent>
            <w:tc>
              <w:tcPr>
                <w:tcW w:w="1620" w:type="dxa"/>
                <w:shd w:val="clear" w:color="auto" w:fill="F24F4F" w:themeFill="accent1"/>
                <w:vAlign w:val="bottom"/>
              </w:tcPr>
              <w:p w:rsidRPr="00AF30D4" w:rsidR="0065231A" w:rsidP="007A68B6" w:rsidRDefault="001B4C91" w14:paraId="05CC5CFC" w14:textId="77777777">
                <w:pPr>
                  <w:pStyle w:val="Heading1"/>
                  <w:jc w:val="right"/>
                  <w:outlineLvl w:val="0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r w:rsidRPr="00AF30D4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UnitPrice_Lbl2</w:t>
                </w:r>
              </w:p>
            </w:tc>
          </w:sdtContent>
        </w:sdt>
        <w:tc>
          <w:tcPr>
            <w:tcW w:w="270" w:type="dxa"/>
            <w:shd w:val="clear" w:color="auto" w:fill="F24F4F" w:themeFill="accent1"/>
            <w:vAlign w:val="bottom"/>
          </w:tcPr>
          <w:p w:rsidRPr="00AF30D4" w:rsidR="0065231A" w:rsidP="007A68B6" w:rsidRDefault="0065231A" w14:paraId="0C17D773" w14:textId="77777777">
            <w:pPr>
              <w:pStyle w:val="Heading1"/>
              <w:jc w:val="right"/>
              <w:outlineLvl w:val="0"/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76" w:type="dxa"/>
            <w:shd w:val="clear" w:color="auto" w:fill="F24F4F" w:themeFill="accent1"/>
            <w:vAlign w:val="bottom"/>
          </w:tcPr>
          <w:p w:rsidRPr="00AF30D4" w:rsidR="0065231A" w:rsidP="007A68B6" w:rsidRDefault="0065231A" w14:paraId="09B112D6" w14:textId="77777777">
            <w:pPr>
              <w:pStyle w:val="Heading1"/>
              <w:jc w:val="right"/>
              <w:outlineLvl w:val="0"/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</w:pPr>
          </w:p>
        </w:tc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LineAmount_Lbl"/>
            <w:tag w:val="#Nav: Standard_Sales_Credit_Memo/1307"/>
            <w:id w:val="-1854031317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Line[1]/ns0:LineAmount_Lbl[1]" w:storeItemID="{EC8BCD55-D3A7-46A7-8DF2-D3764C9E84EB}"/>
            <w:text/>
          </w:sdtPr>
          <w:sdtEndPr/>
          <w:sdtContent>
            <w:tc>
              <w:tcPr>
                <w:tcW w:w="2874" w:type="dxa"/>
                <w:shd w:val="clear" w:color="auto" w:fill="F24F4F" w:themeFill="accent1"/>
                <w:tcMar>
                  <w:right w:w="0" w:type="dxa"/>
                </w:tcMar>
                <w:vAlign w:val="bottom"/>
              </w:tcPr>
              <w:p w:rsidRPr="00AF30D4" w:rsidR="0065231A" w:rsidP="007A68B6" w:rsidRDefault="001B4C91" w14:paraId="692C527A" w14:textId="77777777">
                <w:pPr>
                  <w:pStyle w:val="Heading1"/>
                  <w:jc w:val="right"/>
                  <w:outlineLvl w:val="0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AF30D4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LineAmount_Lbl</w:t>
                </w:r>
                <w:proofErr w:type="spellEnd"/>
              </w:p>
            </w:tc>
          </w:sdtContent>
        </w:sdt>
      </w:tr>
      <w:sdt>
        <w:sdtPr>
          <w:rPr>
            <w:sz w:val="20"/>
            <w:szCs w:val="20"/>
          </w:rPr>
          <w:alias w:val="#Nav: /Header/Line"/>
          <w:tag w:val="#Nav: Standard_Sales_Credit_Memo/1307"/>
          <w:id w:val="1327254768"/>
          <w15:dataBinding w:prefixMappings="xmlns:ns0='urn:microsoft-dynamics-nav/reports/Standard_Sales_Credit_Memo/1307/' " w:xpath="/ns0:NavWordReportXmlPart[1]/ns0:Header[1]/ns0:Line" w:storeItemID="{EC8BCD55-D3A7-46A7-8DF2-D3764C9E84EB}"/>
          <w15:repeatingSection/>
        </w:sdtPr>
        <w:sdtEndPr/>
        <w:sdtContent>
          <w:sdt>
            <w:sdtPr>
              <w:rPr>
                <w:sz w:val="20"/>
                <w:szCs w:val="20"/>
              </w:rPr>
              <w:id w:val="872800820"/>
              <w:placeholder>
                <w:docPart w:val="FFF6F94D2E8C4F54881C2B62A779211B"/>
              </w:placeholder>
              <w15:repeatingSectionItem/>
            </w:sdtPr>
            <w:sdtEndPr/>
            <w:sdtContent>
              <w:tr w:rsidRPr="00133E05" w:rsidR="0065231A" w:rsidTr="007A68B6" w14:paraId="43EDF50B" w14:textId="77777777">
                <w:trPr>
                  <w:trHeight w:val="227"/>
                </w:trPr>
                <w:sdt>
                  <w:sdtPr>
                    <w:rPr>
                      <w:sz w:val="20"/>
                      <w:szCs w:val="20"/>
                    </w:rPr>
                    <w:alias w:val="#Nav: /Header/Line/ItemNo_Line"/>
                    <w:tag w:val="#Nav: Standard_Sales_Credit_Memo/1307"/>
                    <w:id w:val="-1032108260"/>
                    <w:placeholder>
                      <w:docPart w:val="616E4B02B7EF457287A2BB060EDE357C"/>
                    </w:placeholder>
                    <w:dataBinding w:prefixMappings="xmlns:ns0='urn:microsoft-dynamics-nav/reports/Standard_Sales_Credit_Memo/1307/'" w:xpath="/ns0:NavWordReportXmlPart[1]/ns0:Header[1]/ns0:Line[1]/ns0:ItemNo_Lin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954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D02F85" w:rsidR="0065231A" w:rsidP="002A0625" w:rsidRDefault="0065231A" w14:paraId="0FDA160D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D02F85">
                          <w:rPr>
                            <w:sz w:val="20"/>
                            <w:szCs w:val="20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Description_Line"/>
                    <w:tag w:val="#Nav: Standard_Sales_Credit_Memo/1307"/>
                    <w:id w:val="-1420935410"/>
                    <w:placeholder>
                      <w:docPart w:val="1E5C9380886C4B80A714A25830ABECA1"/>
                    </w:placeholder>
                    <w:dataBinding w:prefixMappings="xmlns:ns0='urn:microsoft-dynamics-nav/reports/Standard_Sales_Credit_Memo/1307/'" w:xpath="/ns0:NavWordReportXmlPart[1]/ns0:Header[1]/ns0:Line[1]/ns0:Description_Lin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2238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D02F85" w:rsidR="0065231A" w:rsidP="002A0625" w:rsidRDefault="0065231A" w14:paraId="3C8CB894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D02F85">
                          <w:rPr>
                            <w:sz w:val="20"/>
                            <w:szCs w:val="20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UnitOfMeasure"/>
                    <w:tag w:val="#Nav: Standard_Sales_Credit_Memo/1307"/>
                    <w:id w:val="436108881"/>
                    <w:placeholder>
                      <w:docPart w:val="7F6CF45ED2C44595AF82661087B1A342"/>
                    </w:placeholder>
                    <w:dataBinding w:prefixMappings="xmlns:ns0='urn:microsoft-dynamics-nav/reports/Standard_Sales_Credit_Memo/1307/'" w:xpath="/ns0:NavWordReportXmlPart[1]/ns0:Header[1]/ns0:Line[1]/ns0:UnitOfMeasur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965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D02F85" w:rsidR="0065231A" w:rsidP="002A0625" w:rsidRDefault="0065231A" w14:paraId="7D91E705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D02F85">
                          <w:rPr>
                            <w:sz w:val="20"/>
                            <w:szCs w:val="20"/>
                          </w:rPr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Quantity_Line"/>
                    <w:tag w:val="#Nav: Standard_Sales_Credit_Memo/1307"/>
                    <w:id w:val="382909601"/>
                    <w:placeholder>
                      <w:docPart w:val="9ED42AD9E3614E3CA3B78D7D990C65A2"/>
                    </w:placeholder>
                    <w:dataBinding w:prefixMappings="xmlns:ns0='urn:microsoft-dynamics-nav/reports/Standard_Sales_Credit_Memo/1307/'" w:xpath="/ns0:NavWordReportXmlPart[1]/ns0:Header[1]/ns0:Line[1]/ns0:Quantity_Lin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1333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D02F85" w:rsidR="0065231A" w:rsidP="002A0625" w:rsidRDefault="0065231A" w14:paraId="6158A22D" w14:textId="7777777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D02F85">
                          <w:rPr>
                            <w:sz w:val="20"/>
                            <w:szCs w:val="20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Credit_Memo/1307"/>
                    <w:id w:val="773364929"/>
                    <w:placeholder>
                      <w:docPart w:val="E9A11350AC8A49F08389B891E24BD51C"/>
                    </w:placeholder>
                    <w:dataBinding w:prefixMappings="xmlns:ns0='urn:microsoft-dynamics-nav/reports/Standard_Sales_Credit_Memo/1307/'" w:xpath="/ns0:NavWordReportXmlPart[1]/ns0:Header[1]/ns0:Line[1]/ns0:UnitPric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1620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D02F85" w:rsidR="0065231A" w:rsidP="002A0625" w:rsidRDefault="0065231A" w14:paraId="20527FD3" w14:textId="77777777">
                        <w:pPr>
                          <w:pStyle w:val="ForceRight"/>
                        </w:pPr>
                        <w:proofErr w:type="spellStart"/>
                        <w:r w:rsidRPr="00327976">
                          <w:t>UnitPrice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270" w:type="dxa"/>
                    <w:tcBorders>
                      <w:bottom w:val="single" w:color="9B9482" w:themeColor="text2" w:themeTint="99" w:sz="4" w:space="0"/>
                    </w:tcBorders>
                  </w:tcPr>
                  <w:p w:rsidRPr="00D02F85" w:rsidR="0065231A" w:rsidP="007A68B6" w:rsidRDefault="0065231A" w14:paraId="17FE9593" w14:textId="77777777">
                    <w:pPr>
                      <w:jc w:val="right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276" w:type="dxa"/>
                    <w:tcBorders>
                      <w:bottom w:val="single" w:color="9B9482" w:themeColor="text2" w:themeTint="99" w:sz="4" w:space="0"/>
                    </w:tcBorders>
                  </w:tcPr>
                  <w:p w:rsidRPr="00D02F85" w:rsidR="0065231A" w:rsidP="007A68B6" w:rsidRDefault="0065231A" w14:paraId="1CBCECAA" w14:textId="77777777">
                    <w:pPr>
                      <w:jc w:val="right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alias w:val="#Nav: /Header/Line/LineAmount_Line"/>
                    <w:tag w:val="#Nav: Standard_Sales_Credit_Memo/1307"/>
                    <w:id w:val="-1829895906"/>
                    <w:placeholder>
                      <w:docPart w:val="5A4431D714FE451B88F44E9849009597"/>
                    </w:placeholder>
                    <w:dataBinding w:prefixMappings="xmlns:ns0='urn:microsoft-dynamics-nav/reports/Standard_Sales_Credit_Memo/1307/'" w:xpath="/ns0:NavWordReportXmlPart[1]/ns0:Header[1]/ns0:Line[1]/ns0:LineAmount_Lin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2874" w:type="dxa"/>
                        <w:tcBorders>
                          <w:bottom w:val="single" w:color="9B9482" w:themeColor="text2" w:themeTint="99" w:sz="4" w:space="0"/>
                        </w:tcBorders>
                        <w:tcMar>
                          <w:right w:w="0" w:type="dxa"/>
                        </w:tcMar>
                      </w:tcPr>
                      <w:p w:rsidRPr="00D02F85" w:rsidR="0065231A" w:rsidP="002A0625" w:rsidRDefault="0065231A" w14:paraId="16CFFB72" w14:textId="77777777">
                        <w:pPr>
                          <w:pStyle w:val="ForceRight"/>
                        </w:pPr>
                        <w:proofErr w:type="spellStart"/>
                        <w:r w:rsidRPr="00D02F85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</w:rPr>
          <w:alias w:val="#Nav: /Header/ReportTotalsLine"/>
          <w:tag w:val="#Nav: Standard_Sales_Credit_Memo/1307"/>
          <w:id w:val="1692270740"/>
          <w15:dataBinding w:prefixMappings="xmlns:ns0='urn:microsoft-dynamics-nav/reports/Standard_Sales_Credit_Memo/1307/' " w:xpath="/ns0:NavWordReportXmlPart[1]/ns0:Header[1]/ns0:ReportTotalsLine" w:storeItemID="{EC8BCD55-D3A7-46A7-8DF2-D3764C9E84EB}"/>
          <w15:repeatingSection/>
        </w:sdtPr>
        <w:sdtEndPr/>
        <w:sdtContent>
          <w:sdt>
            <w:sdtPr>
              <w:rPr>
                <w:sz w:val="20"/>
                <w:szCs w:val="20"/>
              </w:rPr>
              <w:id w:val="914512346"/>
              <w:placeholder>
                <w:docPart w:val="B95FEB2D43834E50A1976099E3393184"/>
              </w:placeholder>
              <w15:repeatingSectionItem/>
            </w:sdtPr>
            <w:sdtEndPr/>
            <w:sdtContent>
              <w:tr w:rsidRPr="00D02F85" w:rsidR="0065231A" w:rsidTr="007A68B6" w14:paraId="2DA13408" w14:textId="77777777">
                <w:trPr>
                  <w:trHeight w:val="227"/>
                </w:trPr>
                <w:tc>
                  <w:tcPr>
                    <w:tcW w:w="954" w:type="dxa"/>
                    <w:tcBorders>
                      <w:bottom w:val="single" w:color="9B9482" w:themeColor="text2" w:themeTint="99" w:sz="4" w:space="0"/>
                    </w:tcBorders>
                  </w:tcPr>
                  <w:p w:rsidRPr="00D02F85" w:rsidR="0065231A" w:rsidP="00DF6462" w:rsidRDefault="0065231A" w14:paraId="1ADE7C6B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2238" w:type="dxa"/>
                    <w:tcBorders>
                      <w:bottom w:val="single" w:color="9B9482" w:themeColor="text2" w:themeTint="99" w:sz="4" w:space="0"/>
                    </w:tcBorders>
                  </w:tcPr>
                  <w:p w:rsidRPr="00D02F85" w:rsidR="0065231A" w:rsidP="00DF6462" w:rsidRDefault="0065231A" w14:paraId="6457CB0B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65" w:type="dxa"/>
                    <w:tcBorders>
                      <w:bottom w:val="single" w:color="9B9482" w:themeColor="text2" w:themeTint="99" w:sz="4" w:space="0"/>
                    </w:tcBorders>
                  </w:tcPr>
                  <w:p w:rsidRPr="00D02F85" w:rsidR="0065231A" w:rsidP="00DF6462" w:rsidRDefault="0065231A" w14:paraId="17154B5A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333" w:type="dxa"/>
                    <w:tcBorders>
                      <w:bottom w:val="single" w:color="9B9482" w:themeColor="text2" w:themeTint="99" w:sz="4" w:space="0"/>
                    </w:tcBorders>
                  </w:tcPr>
                  <w:p w:rsidRPr="00D02F85" w:rsidR="0065231A" w:rsidP="00DF6462" w:rsidRDefault="0065231A" w14:paraId="26F873D2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  <w:szCs w:val="20"/>
                    </w:rPr>
                    <w:alias w:val="#Nav: /Header/ReportTotalsLine/Description_ReportTotalsLine"/>
                    <w:tag w:val="#Nav: Standard_Sales_Credit_Memo/1307"/>
                    <w:id w:val="-2028928794"/>
                    <w:placeholder>
                      <w:docPart w:val="9057E39D55A7450085A9BE4EC06D0AA2"/>
                    </w:placeholder>
                    <w:dataBinding w:prefixMappings="xmlns:ns0='urn:microsoft-dynamics-nav/reports/Standard_Sales_Credit_Memo/1307/'" w:xpath="/ns0:NavWordReportXmlPart[1]/ns0:Header[1]/ns0:ReportTotalsLine[1]/ns0:Description_ReportTotalsLin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2166" w:type="dxa"/>
                        <w:gridSpan w:val="3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D02F85" w:rsidR="0065231A" w:rsidP="002A0625" w:rsidRDefault="0065231A" w14:paraId="247FF4A4" w14:textId="77777777">
                        <w:pPr>
                          <w:pStyle w:val="NoSpacing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D02F85">
                          <w:rPr>
                            <w:sz w:val="20"/>
                            <w:szCs w:val="20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Credit_Memo/1307"/>
                    <w:id w:val="-924955546"/>
                    <w:placeholder>
                      <w:docPart w:val="9057E39D55A7450085A9BE4EC06D0AA2"/>
                    </w:placeholder>
                    <w:dataBinding w:prefixMappings="xmlns:ns0='urn:microsoft-dynamics-nav/reports/Standard_Sales_Credit_Memo/1307/'" w:xpath="/ns0:NavWordReportXmlPart[1]/ns0:Header[1]/ns0:ReportTotalsLine[1]/ns0:Amount_ReportTotalsLin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2874" w:type="dxa"/>
                        <w:tcBorders>
                          <w:bottom w:val="single" w:color="9B9482" w:themeColor="text2" w:themeTint="99" w:sz="4" w:space="0"/>
                        </w:tcBorders>
                        <w:tcMar>
                          <w:right w:w="0" w:type="dxa"/>
                        </w:tcMar>
                      </w:tcPr>
                      <w:p w:rsidRPr="00D02F85" w:rsidR="0065231A" w:rsidP="002A0625" w:rsidRDefault="0065231A" w14:paraId="5BD8F7A4" w14:textId="77777777">
                        <w:pPr>
                          <w:pStyle w:val="NoSpacing-right"/>
                        </w:pPr>
                        <w:proofErr w:type="spellStart"/>
                        <w:r w:rsidRPr="00D02F85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133E05" w:rsidR="0065231A" w:rsidTr="007A68B6" w14:paraId="7B2C0A31" w14:textId="77777777">
        <w:trPr>
          <w:trHeight w:val="227"/>
        </w:trPr>
        <w:tc>
          <w:tcPr>
            <w:tcW w:w="954" w:type="dxa"/>
            <w:tcBorders>
              <w:bottom w:val="single" w:color="F24F4F" w:themeColor="accent1" w:sz="4" w:space="0"/>
            </w:tcBorders>
          </w:tcPr>
          <w:p w:rsidRPr="00D02F85" w:rsidR="0065231A" w:rsidP="00DF6462" w:rsidRDefault="0065231A" w14:paraId="1C55EE80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2238" w:type="dxa"/>
            <w:tcBorders>
              <w:bottom w:val="single" w:color="F24F4F" w:themeColor="accent1" w:sz="4" w:space="0"/>
            </w:tcBorders>
          </w:tcPr>
          <w:p w:rsidRPr="00D02F85" w:rsidR="0065231A" w:rsidP="00DF6462" w:rsidRDefault="0065231A" w14:paraId="27AB64F1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bottom w:val="single" w:color="F24F4F" w:themeColor="accent1" w:sz="4" w:space="0"/>
            </w:tcBorders>
          </w:tcPr>
          <w:p w:rsidRPr="00D02F85" w:rsidR="0065231A" w:rsidP="00DF6462" w:rsidRDefault="0065231A" w14:paraId="754C2D1E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333" w:type="dxa"/>
            <w:tcBorders>
              <w:bottom w:val="single" w:color="F24F4F" w:themeColor="accent1" w:sz="4" w:space="0"/>
            </w:tcBorders>
          </w:tcPr>
          <w:p w:rsidRPr="00D02F85" w:rsidR="0065231A" w:rsidP="00DF6462" w:rsidRDefault="0065231A" w14:paraId="066BC140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rStyle w:val="Strong"/>
              <w:sz w:val="20"/>
              <w:szCs w:val="20"/>
            </w:rPr>
            <w:alias w:val="#Nav: /Header/Totals/TotalText"/>
            <w:tag w:val="#Nav: Standard_Sales_Credit_Memo/1307"/>
            <w:id w:val="-705869782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Totals[1]/ns0:TotalText[1]" w:storeItemID="{EC8BCD55-D3A7-46A7-8DF2-D3764C9E84EB}"/>
            <w:text/>
          </w:sdtPr>
          <w:sdtEndPr>
            <w:rPr>
              <w:rStyle w:val="Strong"/>
            </w:rPr>
          </w:sdtEndPr>
          <w:sdtContent>
            <w:tc>
              <w:tcPr>
                <w:tcW w:w="2166" w:type="dxa"/>
                <w:gridSpan w:val="3"/>
                <w:tcBorders>
                  <w:bottom w:val="single" w:color="F24F4F" w:themeColor="accent1" w:sz="4" w:space="0"/>
                </w:tcBorders>
              </w:tcPr>
              <w:p w:rsidRPr="00D02F85" w:rsidR="0065231A" w:rsidP="00DF6462" w:rsidRDefault="004252EC" w14:paraId="6EE176B5" w14:textId="77777777">
                <w:pPr>
                  <w:pStyle w:val="NoSpacing"/>
                  <w:rPr>
                    <w:rStyle w:val="Strong"/>
                    <w:sz w:val="20"/>
                    <w:szCs w:val="20"/>
                  </w:rPr>
                </w:pPr>
                <w:proofErr w:type="spellStart"/>
                <w:r w:rsidRPr="00D02F85">
                  <w:rPr>
                    <w:rStyle w:val="Strong"/>
                    <w:sz w:val="20"/>
                    <w:szCs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rStyle w:val="Strong"/>
              <w:sz w:val="20"/>
              <w:szCs w:val="20"/>
            </w:rPr>
            <w:alias w:val="#Nav: /Header/Totals/TotalAmountIncludingVAT"/>
            <w:tag w:val="#Nav: Standard_Sales_Credit_Memo/1307"/>
            <w:id w:val="1661501859"/>
            <w:placeholder>
              <w:docPart w:val="4C28C1F70F304383937D3588980B82E2"/>
            </w:placeholder>
            <w:dataBinding w:prefixMappings="xmlns:ns0='urn:microsoft-dynamics-nav/reports/Standard_Sales_Credit_Memo/1307/'" w:xpath="/ns0:NavWordReportXmlPart[1]/ns0:Header[1]/ns0:Totals[1]/ns0:TotalAmountIncludingVAT[1]" w:storeItemID="{EC8BCD55-D3A7-46A7-8DF2-D3764C9E84EB}"/>
            <w:text/>
          </w:sdtPr>
          <w:sdtEndPr>
            <w:rPr>
              <w:rStyle w:val="Strong"/>
            </w:rPr>
          </w:sdtEndPr>
          <w:sdtContent>
            <w:tc>
              <w:tcPr>
                <w:tcW w:w="2874" w:type="dxa"/>
                <w:tcBorders>
                  <w:bottom w:val="single" w:color="F24F4F" w:themeColor="accent1" w:sz="4" w:space="0"/>
                </w:tcBorders>
                <w:tcMar>
                  <w:right w:w="0" w:type="dxa"/>
                </w:tcMar>
              </w:tcPr>
              <w:p w:rsidRPr="00D02F85" w:rsidR="0065231A" w:rsidP="001B428F" w:rsidRDefault="0065231A" w14:paraId="5A940260" w14:textId="77777777">
                <w:pPr>
                  <w:pStyle w:val="NoSpacing"/>
                  <w:jc w:val="right"/>
                  <w:rPr>
                    <w:rStyle w:val="Strong"/>
                    <w:sz w:val="20"/>
                    <w:szCs w:val="20"/>
                  </w:rPr>
                </w:pPr>
                <w:proofErr w:type="spellStart"/>
                <w:r w:rsidRPr="00D02F85">
                  <w:rPr>
                    <w:rStyle w:val="Strong"/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133E05" w:rsidP="00133E05" w:rsidRDefault="00133E05" w14:paraId="638FFA87" w14:textId="77777777"/>
    <w:p w:rsidR="00F30373" w:rsidP="00133E05" w:rsidRDefault="00F30373" w14:paraId="258AE948" w14:textId="77777777"/>
    <w:tbl>
      <w:tblPr>
        <w:tblStyle w:val="TableGrid"/>
        <w:tblpPr w:leftFromText="180" w:rightFromText="180" w:vertAnchor="text" w:horzAnchor="margin" w:tblpY="269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510"/>
        <w:gridCol w:w="2250"/>
      </w:tblGrid>
      <w:tr w:rsidR="00F30373" w:rsidTr="00E26C87" w14:paraId="64145480" w14:textId="77777777">
        <w:trPr>
          <w:cantSplit/>
        </w:trPr>
        <w:sdt>
          <w:sdtPr>
            <w:rPr>
              <w:rFonts w:asciiTheme="majorHAnsi" w:hAnsiTheme="majorHAnsi"/>
              <w:color w:val="F24F4F" w:themeColor="accent1"/>
              <w:sz w:val="20"/>
              <w:szCs w:val="20"/>
            </w:rPr>
            <w:alias w:val="#Nav: /Header/Totals/AmountSubjectToSalesTaxLbl"/>
            <w:tag w:val="#Nav: Standard_Sales_Credit_Memo/1307"/>
            <w:id w:val="-822341908"/>
            <w:placeholder>
              <w:docPart w:val="B911A6754BC84C1381E19C0D9170C363"/>
            </w:placeholder>
            <w:dataBinding w:prefixMappings="xmlns:ns0='urn:microsoft-dynamics-nav/reports/Standard_Sales_Credit_Memo/1307/'" w:xpath="/ns0:NavWordReportXmlPart[1]/ns0:Header[1]/ns0:Totals[1]/ns0:AmountSubjectToSalesTaxLbl[1]" w:storeItemID="{EC8BCD55-D3A7-46A7-8DF2-D3764C9E84EB}"/>
            <w:text/>
          </w:sdtPr>
          <w:sdtEndPr/>
          <w:sdtContent>
            <w:tc>
              <w:tcPr>
                <w:tcW w:w="3510" w:type="dxa"/>
                <w:shd w:val="clear" w:color="auto" w:fill="FFFFFF" w:themeFill="background1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912CF2" w:rsidR="00F30373" w:rsidP="00356045" w:rsidRDefault="00F30373" w14:paraId="5D2439A2" w14:textId="77777777">
                <w:pPr>
                  <w:pStyle w:val="NoSpacing"/>
                  <w:rPr>
                    <w:rFonts w:asciiTheme="majorHAnsi" w:hAnsiTheme="majorHAnsi"/>
                    <w:color w:val="F24F4F" w:themeColor="accent1"/>
                    <w:sz w:val="20"/>
                    <w:szCs w:val="20"/>
                  </w:rPr>
                </w:pPr>
                <w:proofErr w:type="spellStart"/>
                <w:r w:rsidRPr="00912CF2">
                  <w:rPr>
                    <w:rFonts w:asciiTheme="majorHAnsi" w:hAnsiTheme="majorHAnsi"/>
                    <w:color w:val="F24F4F" w:themeColor="accent1"/>
                    <w:sz w:val="20"/>
                    <w:szCs w:val="20"/>
                  </w:rPr>
                  <w:t>AmountSubjectToSalesTaxLbl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AmountSubjectToSalesTax"/>
            <w:tag w:val="#Nav: Standard_Sales_Credit_Memo/1307"/>
            <w:id w:val="-961807150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Totals[1]/ns0:AmountSubjectToSalesTax[1]" w:storeItemID="{EC8BCD55-D3A7-46A7-8DF2-D3764C9E84EB}"/>
            <w:text/>
          </w:sdtPr>
          <w:sdtEndPr/>
          <w:sdtContent>
            <w:tc>
              <w:tcPr>
                <w:tcW w:w="225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D02F85" w:rsidR="00F30373" w:rsidP="00F65F71" w:rsidRDefault="004252EC" w14:paraId="51C3EAD2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proofErr w:type="spellStart"/>
                <w:r w:rsidRPr="00D02F85">
                  <w:rPr>
                    <w:sz w:val="20"/>
                    <w:szCs w:val="20"/>
                  </w:rPr>
                  <w:t>AmountSubjectToSalesTax</w:t>
                </w:r>
                <w:proofErr w:type="spellEnd"/>
              </w:p>
            </w:tc>
          </w:sdtContent>
        </w:sdt>
      </w:tr>
      <w:tr w:rsidR="00F30373" w:rsidTr="00E26C87" w14:paraId="1FFD3969" w14:textId="77777777">
        <w:trPr>
          <w:cantSplit/>
        </w:trPr>
        <w:sdt>
          <w:sdtPr>
            <w:rPr>
              <w:rFonts w:asciiTheme="majorHAnsi" w:hAnsiTheme="majorHAnsi"/>
              <w:color w:val="F24F4F" w:themeColor="accent1"/>
              <w:sz w:val="20"/>
              <w:szCs w:val="20"/>
            </w:rPr>
            <w:alias w:val="#Nav: /Header/Totals/AmountExemptFromSalesTaxLbl"/>
            <w:tag w:val="#Nav: Standard_Sales_Credit_Memo/1307"/>
            <w:id w:val="-133258447"/>
            <w:placeholder>
              <w:docPart w:val="B911A6754BC84C1381E19C0D9170C363"/>
            </w:placeholder>
            <w:dataBinding w:prefixMappings="xmlns:ns0='urn:microsoft-dynamics-nav/reports/Standard_Sales_Credit_Memo/1307/'" w:xpath="/ns0:NavWordReportXmlPart[1]/ns0:Header[1]/ns0:Totals[1]/ns0:AmountExemptFromSalesTaxLbl[1]" w:storeItemID="{EC8BCD55-D3A7-46A7-8DF2-D3764C9E84EB}"/>
            <w:text/>
          </w:sdtPr>
          <w:sdtEndPr/>
          <w:sdtContent>
            <w:tc>
              <w:tcPr>
                <w:tcW w:w="3510" w:type="dxa"/>
                <w:shd w:val="clear" w:color="auto" w:fill="FFFFFF" w:themeFill="background1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912CF2" w:rsidR="00F30373" w:rsidP="00356045" w:rsidRDefault="00F30373" w14:paraId="7AFAA703" w14:textId="77777777">
                <w:pPr>
                  <w:pStyle w:val="NoSpacing"/>
                  <w:rPr>
                    <w:rFonts w:asciiTheme="majorHAnsi" w:hAnsiTheme="majorHAnsi"/>
                    <w:color w:val="F24F4F" w:themeColor="accent1"/>
                    <w:sz w:val="20"/>
                    <w:szCs w:val="20"/>
                  </w:rPr>
                </w:pPr>
                <w:proofErr w:type="spellStart"/>
                <w:r w:rsidRPr="00912CF2">
                  <w:rPr>
                    <w:rFonts w:asciiTheme="majorHAnsi" w:hAnsiTheme="majorHAnsi"/>
                    <w:color w:val="F24F4F" w:themeColor="accent1"/>
                    <w:sz w:val="20"/>
                    <w:szCs w:val="20"/>
                  </w:rPr>
                  <w:t>AmountExemptFromSalesTaxLbl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AmountExemptFromSalesTax"/>
            <w:tag w:val="#Nav: Standard_Sales_Credit_Memo/1307"/>
            <w:id w:val="-19628359"/>
            <w:placeholder>
              <w:docPart w:val="B911A6754BC84C1381E19C0D9170C363"/>
            </w:placeholder>
            <w:dataBinding w:prefixMappings="xmlns:ns0='urn:microsoft-dynamics-nav/reports/Standard_Sales_Credit_Memo/1307/'" w:xpath="/ns0:NavWordReportXmlPart[1]/ns0:Header[1]/ns0:Totals[1]/ns0:AmountExemptFromSalesTax[1]" w:storeItemID="{EC8BCD55-D3A7-46A7-8DF2-D3764C9E84EB}"/>
            <w:text/>
          </w:sdtPr>
          <w:sdtEndPr/>
          <w:sdtContent>
            <w:tc>
              <w:tcPr>
                <w:tcW w:w="225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D02F85" w:rsidR="00F30373" w:rsidP="00F65F71" w:rsidRDefault="00F30373" w14:paraId="7CE6093C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proofErr w:type="spellStart"/>
                <w:r w:rsidRPr="00D02F85">
                  <w:rPr>
                    <w:sz w:val="20"/>
                    <w:szCs w:val="20"/>
                  </w:rPr>
                  <w:t>AmountExemptFromSalesTax</w:t>
                </w:r>
                <w:proofErr w:type="spellEnd"/>
              </w:p>
            </w:tc>
          </w:sdtContent>
        </w:sdt>
      </w:tr>
    </w:tbl>
    <w:p w:rsidRPr="00133E05" w:rsidR="00F30373" w:rsidP="00133E05" w:rsidRDefault="00F30373" w14:paraId="5090394D" w14:textId="77777777"/>
    <w:sectPr w:rsidRPr="00133E05" w:rsidR="00F30373" w:rsidSect="007A68B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0733F" w:rsidP="00E40C63" w:rsidRDefault="0050733F" w14:paraId="042AE92F" w14:textId="77777777">
      <w:pPr>
        <w:spacing w:after="0"/>
      </w:pPr>
      <w:r>
        <w:separator/>
      </w:r>
    </w:p>
  </w:endnote>
  <w:endnote w:type="continuationSeparator" w:id="0">
    <w:p w:rsidR="0050733F" w:rsidP="00E40C63" w:rsidRDefault="0050733F" w14:paraId="288B9D2A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56DE" w:rsidRDefault="002A56DE" w14:paraId="41CD010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634"/>
      <w:gridCol w:w="2635"/>
      <w:gridCol w:w="2635"/>
      <w:gridCol w:w="2635"/>
    </w:tblGrid>
    <w:tr w:rsidR="00BD4E95" w:rsidTr="00AA5C8B" w14:paraId="6272276F" w14:textId="77777777">
      <w:sdt>
        <w:sdtPr>
          <w:rPr>
            <w:lang w:val="da-DK"/>
          </w:rPr>
          <w:alias w:val="#Nav: /Header/CompanyLegalStatement"/>
          <w:tag w:val="#Nav: Standard_Sales_Credit_Memo/1307"/>
          <w:id w:val="962384047"/>
          <w:placeholder>
            <w:docPart w:val="F79106392E8E4A05890EA09AFCAA5D79"/>
          </w:placeholder>
          <w:dataBinding w:prefixMappings="xmlns:ns0='urn:microsoft-dynamics-nav/reports/Standard_Sales_Credit_Memo/1307/'" w:xpath="/ns0:NavWordReportXmlPart[1]/ns0:Header[1]/ns0:CompanyLegalStatement[1]" w:storeItemID="{EC8BCD55-D3A7-46A7-8DF2-D3764C9E84EB}"/>
          <w:text/>
        </w:sdtPr>
        <w:sdtEndPr/>
        <w:sdtContent>
          <w:tc>
            <w:tcPr>
              <w:tcW w:w="1250" w:type="pct"/>
            </w:tcPr>
            <w:p w:rsidRPr="00873B21" w:rsidR="00BD4E95" w:rsidP="00BD4E95" w:rsidRDefault="0065231A" w14:paraId="18ACB432" w14:textId="77777777">
              <w:pPr>
                <w:pStyle w:val="NoSpacing"/>
              </w:pPr>
              <w:proofErr w:type="spellStart"/>
              <w:r>
                <w:t>CompanyLegalStatement</w:t>
              </w:r>
              <w:proofErr w:type="spellEnd"/>
            </w:p>
          </w:tc>
        </w:sdtContent>
      </w:sdt>
      <w:tc>
        <w:tcPr>
          <w:tcW w:w="1250" w:type="pct"/>
        </w:tcPr>
        <w:p w:rsidRPr="00873B21" w:rsidR="00BD4E95" w:rsidP="00BD4E95" w:rsidRDefault="00BD4E95" w14:paraId="3489A154" w14:textId="77777777">
          <w:pPr>
            <w:pStyle w:val="NoSpacing"/>
          </w:pPr>
        </w:p>
      </w:tc>
      <w:tc>
        <w:tcPr>
          <w:tcW w:w="1250" w:type="pct"/>
        </w:tcPr>
        <w:p w:rsidRPr="00873B21" w:rsidR="00BD4E95" w:rsidP="00BD4E95" w:rsidRDefault="00BD4E95" w14:paraId="1EFEF214" w14:textId="77777777">
          <w:pPr>
            <w:pStyle w:val="NoSpacing"/>
          </w:pPr>
        </w:p>
      </w:tc>
      <w:tc>
        <w:tcPr>
          <w:tcW w:w="1250" w:type="pct"/>
          <w:tcMar>
            <w:right w:w="0" w:type="dxa"/>
          </w:tcMar>
        </w:tcPr>
        <w:p w:rsidRPr="00873B21" w:rsidR="00BD4E95" w:rsidP="00BD4E95" w:rsidRDefault="00BD4E95" w14:paraId="3599A595" w14:textId="77777777">
          <w:pPr>
            <w:pStyle w:val="NoSpacing"/>
          </w:pPr>
        </w:p>
      </w:tc>
    </w:tr>
  </w:tbl>
  <w:p w:rsidRPr="001D1CE2" w:rsidR="000E071F" w:rsidP="001D1CE2" w:rsidRDefault="000E071F" w14:paraId="505FB327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352"/>
      <w:gridCol w:w="2539"/>
      <w:gridCol w:w="2824"/>
      <w:gridCol w:w="2824"/>
    </w:tblGrid>
    <w:tr w:rsidRPr="00912CF2" w:rsidR="002A56DE" w:rsidTr="002A56DE" w14:paraId="4452232E" w14:textId="77777777">
      <w:sdt>
        <w:sdtPr>
          <w:rPr>
            <w:rFonts w:asciiTheme="majorHAnsi" w:hAnsiTheme="majorHAnsi"/>
            <w:color w:val="F24F4F" w:themeColor="accent1"/>
            <w:sz w:val="20"/>
            <w:szCs w:val="20"/>
          </w:rPr>
          <w:alias w:val="#Nav: /Header/HomePage_Lbl"/>
          <w:tag w:val="#Nav: Standard_Sales_Credit_Memo/1307"/>
          <w:id w:val="1890613349"/>
          <w:placeholder>
            <w:docPart w:val="7786D09369424456AD8E6D8FB1A44529"/>
          </w:placeholder>
          <w:dataBinding w:prefixMappings="xmlns:ns0='urn:microsoft-dynamics-nav/reports/Standard_Sales_Credit_Memo/1307/'" w:xpath="/ns0:NavWordReportXmlPart[1]/ns0:Header[1]/ns0:HomePage_Lbl[1]" w:storeItemID="{EC8BCD55-D3A7-46A7-8DF2-D3764C9E84EB}"/>
          <w:text/>
        </w:sdtPr>
        <w:sdtEndPr/>
        <w:sdtContent>
          <w:tc>
            <w:tcPr>
              <w:tcW w:w="1122" w:type="pct"/>
              <w:shd w:val="clear" w:color="auto" w:fill="FFFFFF" w:themeFill="background1"/>
              <w:hideMark/>
            </w:tcPr>
            <w:p w:rsidRPr="00912CF2" w:rsidR="002A56DE" w:rsidP="00F30373" w:rsidRDefault="002A56DE" w14:paraId="49746005" w14:textId="77777777">
              <w:pPr>
                <w:pStyle w:val="Heading2"/>
                <w:outlineLvl w:val="1"/>
                <w:rPr>
                  <w:rFonts w:asciiTheme="majorHAnsi" w:hAnsiTheme="majorHAnsi"/>
                  <w:color w:val="F24F4F" w:themeColor="accent1"/>
                  <w:sz w:val="20"/>
                  <w:szCs w:val="20"/>
                </w:rPr>
              </w:pPr>
              <w:proofErr w:type="spellStart"/>
              <w:r w:rsidRPr="00912CF2">
                <w:rPr>
                  <w:rFonts w:asciiTheme="majorHAnsi" w:hAnsiTheme="majorHAnsi"/>
                  <w:color w:val="F24F4F" w:themeColor="accent1"/>
                  <w:sz w:val="20"/>
                  <w:szCs w:val="20"/>
                </w:rPr>
                <w:t>HomePage_Lbl</w:t>
              </w:r>
              <w:proofErr w:type="spellEnd"/>
            </w:p>
          </w:tc>
        </w:sdtContent>
      </w:sdt>
      <w:sdt>
        <w:sdtPr>
          <w:rPr>
            <w:rFonts w:asciiTheme="majorHAnsi" w:hAnsiTheme="majorHAnsi"/>
            <w:color w:val="F24F4F" w:themeColor="accent1"/>
            <w:sz w:val="20"/>
            <w:szCs w:val="20"/>
          </w:rPr>
          <w:alias w:val="#Nav: /Header/CompanyPhoneNo_Lbl"/>
          <w:tag w:val="#Nav: Standard_Sales_Credit_Memo/1307"/>
          <w:id w:val="1012960786"/>
          <w:placeholder>
            <w:docPart w:val="A7E14FD6A4A8461986F50A8FEE74CFCB"/>
          </w:placeholder>
          <w:dataBinding w:prefixMappings="xmlns:ns0='urn:microsoft-dynamics-nav/reports/Standard_Sales_Credit_Memo/1307/'" w:xpath="/ns0:NavWordReportXmlPart[1]/ns0:Header[1]/ns0:CompanyPhoneNo_Lbl[1]" w:storeItemID="{EC8BCD55-D3A7-46A7-8DF2-D3764C9E84EB}"/>
          <w:text/>
        </w:sdtPr>
        <w:sdtEndPr/>
        <w:sdtContent>
          <w:tc>
            <w:tcPr>
              <w:tcW w:w="1186" w:type="pct"/>
              <w:shd w:val="clear" w:color="auto" w:fill="FFFFFF" w:themeFill="background1"/>
              <w:hideMark/>
            </w:tcPr>
            <w:p w:rsidRPr="00912CF2" w:rsidR="002A56DE" w:rsidP="00F30373" w:rsidRDefault="002A56DE" w14:paraId="10947C5B" w14:textId="77777777">
              <w:pPr>
                <w:pStyle w:val="Heading2"/>
                <w:outlineLvl w:val="1"/>
                <w:rPr>
                  <w:rFonts w:asciiTheme="majorHAnsi" w:hAnsiTheme="majorHAnsi"/>
                  <w:color w:val="F24F4F" w:themeColor="accent1"/>
                  <w:sz w:val="20"/>
                  <w:szCs w:val="20"/>
                </w:rPr>
              </w:pPr>
              <w:proofErr w:type="spellStart"/>
              <w:r w:rsidRPr="00912CF2">
                <w:rPr>
                  <w:rFonts w:asciiTheme="majorHAnsi" w:hAnsiTheme="majorHAnsi"/>
                  <w:color w:val="F24F4F" w:themeColor="accent1"/>
                  <w:sz w:val="20"/>
                  <w:szCs w:val="20"/>
                </w:rPr>
                <w:t>CompanyPhoneNo_Lbl</w:t>
              </w:r>
              <w:proofErr w:type="spellEnd"/>
            </w:p>
          </w:tc>
        </w:sdtContent>
      </w:sdt>
      <w:tc>
        <w:tcPr>
          <w:tcW w:w="1346" w:type="pct"/>
          <w:shd w:val="clear" w:color="auto" w:fill="FFFFFF" w:themeFill="background1"/>
          <w:tcMar>
            <w:top w:w="0" w:type="dxa"/>
            <w:left w:w="0" w:type="dxa"/>
            <w:bottom w:w="0" w:type="dxa"/>
            <w:right w:w="0" w:type="dxa"/>
          </w:tcMar>
          <w:hideMark/>
        </w:tcPr>
        <w:p w:rsidRPr="00912CF2" w:rsidR="002A56DE" w:rsidP="002A56DE" w:rsidRDefault="0050733F" w14:paraId="2B736F0D" w14:textId="77777777">
          <w:pPr>
            <w:pStyle w:val="Heading2"/>
            <w:tabs>
              <w:tab w:val="left" w:pos="2676"/>
            </w:tabs>
            <w:outlineLvl w:val="1"/>
            <w:rPr>
              <w:rFonts w:asciiTheme="majorHAnsi" w:hAnsiTheme="majorHAnsi"/>
              <w:color w:val="F24F4F" w:themeColor="accent1"/>
              <w:sz w:val="20"/>
              <w:szCs w:val="20"/>
            </w:rPr>
          </w:pPr>
          <w:sdt>
            <w:sdtPr>
              <w:rPr>
                <w:rFonts w:asciiTheme="majorHAnsi" w:hAnsiTheme="majorHAnsi"/>
                <w:color w:val="F24F4F" w:themeColor="accent1"/>
                <w:sz w:val="20"/>
                <w:szCs w:val="20"/>
              </w:rPr>
              <w:alias w:val="#Nav: /Header/EMail_Lbl"/>
              <w:tag w:val="#Nav: Standard_Sales_Credit_Memo/1307"/>
              <w:id w:val="1106304509"/>
              <w:placeholder>
                <w:docPart w:val="B1D82A263B6246009FEF79C8994E76EF"/>
              </w:placeholder>
              <w:dataBinding w:prefixMappings="xmlns:ns0='urn:microsoft-dynamics-nav/reports/Standard_Sales_Credit_Memo/1307/'" w:xpath="/ns0:NavWordReportXmlPart[1]/ns0:Header[1]/ns0:EMail_Lbl[1]" w:storeItemID="{EC8BCD55-D3A7-46A7-8DF2-D3764C9E84EB}"/>
              <w:text/>
            </w:sdtPr>
            <w:sdtEndPr/>
            <w:sdtContent>
              <w:proofErr w:type="spellStart"/>
              <w:r w:rsidRPr="00912CF2" w:rsidR="002A56DE">
                <w:rPr>
                  <w:rFonts w:asciiTheme="majorHAnsi" w:hAnsiTheme="majorHAnsi"/>
                  <w:color w:val="F24F4F" w:themeColor="accent1"/>
                  <w:sz w:val="20"/>
                  <w:szCs w:val="20"/>
                </w:rPr>
                <w:t>EMail_Lbl</w:t>
              </w:r>
              <w:proofErr w:type="spellEnd"/>
            </w:sdtContent>
          </w:sdt>
          <w:r w:rsidR="002A56DE">
            <w:rPr>
              <w:rFonts w:asciiTheme="majorHAnsi" w:hAnsiTheme="majorHAnsi"/>
              <w:color w:val="F24F4F" w:themeColor="accent1"/>
              <w:sz w:val="20"/>
              <w:szCs w:val="20"/>
            </w:rPr>
            <w:tab/>
          </w:r>
        </w:p>
      </w:tc>
      <w:sdt>
        <w:sdtPr>
          <w:rPr>
            <w:rFonts w:asciiTheme="majorHAnsi" w:hAnsiTheme="majorHAnsi"/>
            <w:color w:val="F24F4F" w:themeColor="accent1"/>
            <w:sz w:val="20"/>
            <w:szCs w:val="20"/>
          </w:rPr>
          <w:id w:val="-1871142130"/>
          <w:placeholder>
            <w:docPart w:val="DefaultPlaceholder_-1854013440"/>
          </w:placeholder>
          <w15:dataBinding w:prefixMappings="xmlns:ns0='urn:microsoft-dynamics-nav/reports/Standard_Sales_Credit_Memo/1307/' " w:xpath="/ns0:NavWordReportXmlPart[1]/ns0:Header[1]/ns0:CompanyVATRegNo_Lbl[1]" w:storeItemID="{EC8BCD55-D3A7-46A7-8DF2-D3764C9E84EB}" w16sdtdh:storeItemChecksum="Wvai2g=="/>
        </w:sdtPr>
        <w:sdtEndPr/>
        <w:sdtContent>
          <w:tc>
            <w:tcPr>
              <w:tcW w:w="1346" w:type="pct"/>
              <w:shd w:val="clear" w:color="auto" w:fill="FFFFFF" w:themeFill="background1"/>
            </w:tcPr>
            <w:p w:rsidR="002A56DE" w:rsidP="002A56DE" w:rsidRDefault="002A0625" w14:paraId="0677FDD9" w14:textId="77777777">
              <w:pPr>
                <w:pStyle w:val="Heading2"/>
                <w:tabs>
                  <w:tab w:val="left" w:pos="2676"/>
                </w:tabs>
                <w:outlineLvl w:val="1"/>
                <w:rPr>
                  <w:rFonts w:asciiTheme="majorHAnsi" w:hAnsiTheme="majorHAnsi"/>
                  <w:color w:val="F24F4F" w:themeColor="accent1"/>
                  <w:sz w:val="20"/>
                  <w:szCs w:val="20"/>
                </w:rPr>
              </w:pPr>
              <w:proofErr w:type="spellStart"/>
              <w:r>
                <w:rPr>
                  <w:rFonts w:asciiTheme="majorHAnsi" w:hAnsiTheme="majorHAnsi"/>
                  <w:color w:val="F24F4F" w:themeColor="accent1"/>
                  <w:sz w:val="20"/>
                  <w:szCs w:val="20"/>
                </w:rPr>
                <w:t>CompanyVATRegNo_Lbl</w:t>
              </w:r>
              <w:proofErr w:type="spellEnd"/>
            </w:p>
          </w:tc>
        </w:sdtContent>
      </w:sdt>
    </w:tr>
    <w:tr w:rsidR="002A56DE" w:rsidTr="002A56DE" w14:paraId="328957CE" w14:textId="77777777">
      <w:sdt>
        <w:sdtPr>
          <w:rPr>
            <w:sz w:val="20"/>
            <w:szCs w:val="20"/>
          </w:rPr>
          <w:alias w:val="#Nav: /Header/CompanyHomePage"/>
          <w:tag w:val="#Nav: Standard_Sales_Credit_Memo/1307"/>
          <w:id w:val="-2039804412"/>
          <w:placeholder>
            <w:docPart w:val="60A9B3CA4A274397BC9896737EECF0D0"/>
          </w:placeholder>
          <w:dataBinding w:prefixMappings="xmlns:ns0='urn:microsoft-dynamics-nav/reports/Standard_Sales_Credit_Memo/1307/'" w:xpath="/ns0:NavWordReportXmlPart[1]/ns0:Header[1]/ns0:CompanyHomePage[1]" w:storeItemID="{EC8BCD55-D3A7-46A7-8DF2-D3764C9E84EB}"/>
          <w:text/>
        </w:sdtPr>
        <w:sdtEndPr/>
        <w:sdtContent>
          <w:tc>
            <w:tcPr>
              <w:tcW w:w="1122" w:type="pct"/>
              <w:hideMark/>
            </w:tcPr>
            <w:p w:rsidRPr="00D02F85" w:rsidR="002A56DE" w:rsidP="00F30373" w:rsidRDefault="002A56DE" w14:paraId="1E1C8224" w14:textId="77777777">
              <w:pPr>
                <w:rPr>
                  <w:sz w:val="20"/>
                  <w:szCs w:val="20"/>
                </w:rPr>
              </w:pPr>
              <w:r w:rsidRPr="00D02F85">
                <w:rPr>
                  <w:sz w:val="20"/>
                  <w:szCs w:val="20"/>
                  <w:lang w:val="da-DK"/>
                </w:rPr>
                <w:t>CompanyHomePage</w:t>
              </w:r>
            </w:p>
          </w:tc>
        </w:sdtContent>
      </w:sdt>
      <w:sdt>
        <w:sdtPr>
          <w:rPr>
            <w:sz w:val="20"/>
            <w:szCs w:val="20"/>
          </w:rPr>
          <w:alias w:val="#Nav: /Header/CompanyPhoneNo"/>
          <w:tag w:val="#Nav: Standard_Sales_Credit_Memo/1307"/>
          <w:id w:val="-1096472806"/>
          <w:placeholder>
            <w:docPart w:val="3D0D50D871254E5888F2E1DFE0E379AE"/>
          </w:placeholder>
          <w:dataBinding w:prefixMappings="xmlns:ns0='urn:microsoft-dynamics-nav/reports/Standard_Sales_Credit_Memo/1307/'" w:xpath="/ns0:NavWordReportXmlPart[1]/ns0:Header[1]/ns0:CompanyPhoneNo[1]" w:storeItemID="{EC8BCD55-D3A7-46A7-8DF2-D3764C9E84EB}"/>
          <w:text/>
        </w:sdtPr>
        <w:sdtEndPr/>
        <w:sdtContent>
          <w:tc>
            <w:tcPr>
              <w:tcW w:w="1186" w:type="pct"/>
              <w:hideMark/>
            </w:tcPr>
            <w:p w:rsidRPr="00D02F85" w:rsidR="002A56DE" w:rsidP="00F30373" w:rsidRDefault="002A56DE" w14:paraId="46B95E2B" w14:textId="77777777">
              <w:pPr>
                <w:rPr>
                  <w:sz w:val="20"/>
                  <w:szCs w:val="20"/>
                </w:rPr>
              </w:pPr>
              <w:r w:rsidRPr="00D02F85">
                <w:rPr>
                  <w:sz w:val="20"/>
                  <w:szCs w:val="20"/>
                  <w:lang w:val="da-DK"/>
                </w:rPr>
                <w:t>CompanyPhoneNo</w:t>
              </w:r>
            </w:p>
          </w:tc>
        </w:sdtContent>
      </w:sdt>
      <w:sdt>
        <w:sdtPr>
          <w:rPr>
            <w:sz w:val="20"/>
            <w:szCs w:val="20"/>
          </w:rPr>
          <w:alias w:val="#Nav: /Header/CompanyEMail"/>
          <w:tag w:val="#Nav: Standard_Sales_Credit_Memo/1307"/>
          <w:id w:val="483051749"/>
          <w:placeholder>
            <w:docPart w:val="DFA0EF0BC9F24B329C8E369A6CD270E3"/>
          </w:placeholder>
          <w:dataBinding w:prefixMappings="xmlns:ns0='urn:microsoft-dynamics-nav/reports/Standard_Sales_Credit_Memo/1307/'" w:xpath="/ns0:NavWordReportXmlPart[1]/ns0:Header[1]/ns0:CompanyEMail[1]" w:storeItemID="{EC8BCD55-D3A7-46A7-8DF2-D3764C9E84EB}"/>
          <w:text/>
        </w:sdtPr>
        <w:sdtEndPr/>
        <w:sdtContent>
          <w:tc>
            <w:tcPr>
              <w:tcW w:w="1346" w:type="pct"/>
              <w:tcMar>
                <w:top w:w="0" w:type="dxa"/>
                <w:left w:w="0" w:type="dxa"/>
                <w:bottom w:w="0" w:type="dxa"/>
                <w:right w:w="0" w:type="dxa"/>
              </w:tcMar>
              <w:hideMark/>
            </w:tcPr>
            <w:p w:rsidRPr="00D02F85" w:rsidR="002A56DE" w:rsidP="00F30373" w:rsidRDefault="002A56DE" w14:paraId="505E6F36" w14:textId="77777777">
              <w:pPr>
                <w:rPr>
                  <w:sz w:val="20"/>
                  <w:szCs w:val="20"/>
                </w:rPr>
              </w:pPr>
              <w:r w:rsidRPr="00D02F85">
                <w:rPr>
                  <w:sz w:val="20"/>
                  <w:szCs w:val="20"/>
                  <w:lang w:val="da-DK"/>
                </w:rPr>
                <w:t>CompanyEMail</w:t>
              </w:r>
            </w:p>
          </w:tc>
        </w:sdtContent>
      </w:sdt>
      <w:sdt>
        <w:sdtPr>
          <w:rPr>
            <w:sz w:val="20"/>
            <w:szCs w:val="20"/>
          </w:rPr>
          <w:id w:val="-408999573"/>
          <w:placeholder>
            <w:docPart w:val="DefaultPlaceholder_-1854013440"/>
          </w:placeholder>
          <w15:dataBinding w:prefixMappings="xmlns:ns0='urn:microsoft-dynamics-nav/reports/Standard_Sales_Credit_Memo/1307/' " w:xpath="/ns0:NavWordReportXmlPart[1]/ns0:Header[1]/ns0:CompanyVATRegNo[1]" w:storeItemID="{EC8BCD55-D3A7-46A7-8DF2-D3764C9E84EB}" w16sdtdh:storeItemChecksum="Wvai2g=="/>
        </w:sdtPr>
        <w:sdtEndPr/>
        <w:sdtContent>
          <w:tc>
            <w:tcPr>
              <w:tcW w:w="1346" w:type="pct"/>
            </w:tcPr>
            <w:p w:rsidR="002A56DE" w:rsidP="00F30373" w:rsidRDefault="002A0625" w14:paraId="51DD516B" w14:textId="77777777">
              <w:pPr>
                <w:rPr>
                  <w:sz w:val="20"/>
                  <w:szCs w:val="20"/>
                </w:rPr>
              </w:pPr>
              <w:proofErr w:type="spellStart"/>
              <w:r>
                <w:rPr>
                  <w:sz w:val="20"/>
                  <w:szCs w:val="20"/>
                </w:rPr>
                <w:t>CompanyVATRegNo</w:t>
              </w:r>
              <w:proofErr w:type="spellEnd"/>
            </w:p>
          </w:tc>
        </w:sdtContent>
      </w:sdt>
    </w:tr>
  </w:tbl>
  <w:p w:rsidRPr="00873B21" w:rsidR="00873B21" w:rsidRDefault="00873B21" w14:paraId="59FA3CD2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0733F" w:rsidP="00E40C63" w:rsidRDefault="0050733F" w14:paraId="1189975F" w14:textId="77777777">
      <w:pPr>
        <w:spacing w:after="0"/>
      </w:pPr>
      <w:r>
        <w:separator/>
      </w:r>
    </w:p>
  </w:footnote>
  <w:footnote w:type="continuationSeparator" w:id="0">
    <w:p w:rsidR="0050733F" w:rsidP="00E40C63" w:rsidRDefault="0050733F" w14:paraId="7500E8B3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56DE" w:rsidRDefault="002A56DE" w14:paraId="7A3CC46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BD4E95" w:rsidTr="00AA5C8B" w14:paraId="0A8CFC0C" w14:textId="77777777">
      <w:tc>
        <w:tcPr>
          <w:tcW w:w="5098" w:type="dxa"/>
        </w:tcPr>
        <w:p w:rsidRPr="00BD4E95" w:rsidR="00BD4E95" w:rsidP="00BD4E95" w:rsidRDefault="0050733F" w14:paraId="3FB5F893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No"/>
              <w:tag w:val="#Nav: Standard_Sales_Credit_Memo/1307"/>
              <w:id w:val="-83382713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DocumentNo[1]" w:storeItemID="{EC8BCD55-D3A7-46A7-8DF2-D3764C9E84EB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BD4E95" w:rsidR="00BD4E9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DF6462" w:rsidR="00BD4E95" w:rsidP="00BD4E95" w:rsidRDefault="0050733F" w14:paraId="430DFA11" w14:textId="77777777">
          <w:pPr>
            <w:pStyle w:val="Subtitle"/>
          </w:pPr>
          <w:sdt>
            <w:sdtPr>
              <w:alias w:val="#Nav: /Header/DocumentDate"/>
              <w:tag w:val="#Nav: Standard_Sales_Credit_Memo/1307"/>
              <w:id w:val="1005248549"/>
              <w:placeholder>
                <w:docPart w:val="021C348F8CBE45F7BDED374AECB9AD41"/>
              </w:placeholder>
              <w:dataBinding w:prefixMappings="xmlns:ns0='urn:microsoft-dynamics-nav/reports/Standard_Sales_Credit_Memo/1307/'" w:xpath="/ns0:NavWordReportXmlPart[1]/ns0:Header[1]/ns0:DocumentDate[1]" w:storeItemID="{EC8BCD55-D3A7-46A7-8DF2-D3764C9E84EB}"/>
              <w:text/>
            </w:sdtPr>
            <w:sdtEndPr/>
            <w:sdtContent>
              <w:proofErr w:type="spellStart"/>
              <w:r w:rsidRPr="00DF6462" w:rsidR="00BD4E95">
                <w:t>DocumentDate</w:t>
              </w:r>
              <w:proofErr w:type="spellEnd"/>
            </w:sdtContent>
          </w:sdt>
        </w:p>
        <w:p w:rsidR="00BD4E95" w:rsidP="00BD4E95" w:rsidRDefault="0050733F" w14:paraId="0A3F2FC7" w14:textId="77777777">
          <w:pPr>
            <w:pStyle w:val="Subtitle"/>
          </w:pPr>
          <w:sdt>
            <w:sdtPr>
              <w:alias w:val="#Nav: /Header/Page_Lbl"/>
              <w:tag w:val="#Nav: Standard_Sales_Credit_Memo/1307"/>
              <w:id w:val="1266346410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Page_Lbl[1]" w:storeItemID="{EC8BCD55-D3A7-46A7-8DF2-D3764C9E84EB}"/>
              <w:text/>
            </w:sdtPr>
            <w:sdtEndPr/>
            <w:sdtContent>
              <w:proofErr w:type="spellStart"/>
              <w:r w:rsidRPr="00DF6462" w:rsidR="00BD4E95">
                <w:t>Page_Lbl</w:t>
              </w:r>
              <w:proofErr w:type="spellEnd"/>
            </w:sdtContent>
          </w:sdt>
          <w:r w:rsidRPr="00DF6462" w:rsidR="00BD4E95">
            <w:t xml:space="preserve">  </w:t>
          </w:r>
          <w:r w:rsidRPr="00DF6462" w:rsidR="00BD4E95">
            <w:fldChar w:fldCharType="begin"/>
          </w:r>
          <w:r w:rsidRPr="00DF6462" w:rsidR="00BD4E95">
            <w:instrText xml:space="preserve"> PAGE  \* Arabic  \* MERGEFORMAT </w:instrText>
          </w:r>
          <w:r w:rsidRPr="00DF6462" w:rsidR="00BD4E95">
            <w:fldChar w:fldCharType="separate"/>
          </w:r>
          <w:r w:rsidR="002A56DE">
            <w:rPr>
              <w:noProof/>
            </w:rPr>
            <w:t>2</w:t>
          </w:r>
          <w:r w:rsidRPr="00DF6462" w:rsidR="00BD4E95">
            <w:fldChar w:fldCharType="end"/>
          </w:r>
          <w:r w:rsidRPr="00DF6462" w:rsidR="00BD4E95">
            <w:t xml:space="preserve"> / 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 w:rsidR="002A56DE"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  <w:tc>
        <w:tcPr>
          <w:tcW w:w="5098" w:type="dxa"/>
        </w:tcPr>
        <w:p w:rsidR="00BD4E95" w:rsidP="00BD4E95" w:rsidRDefault="00BD4E95" w14:paraId="3518915A" w14:textId="77777777">
          <w:pPr>
            <w:pStyle w:val="Header"/>
          </w:pPr>
        </w:p>
      </w:tc>
    </w:tr>
  </w:tbl>
  <w:p w:rsidRPr="001D1CE2" w:rsidR="00D6006D" w:rsidP="00D6006D" w:rsidRDefault="00D6006D" w14:paraId="5DADFD5F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56DE" w:rsidRDefault="002A56DE" w14:paraId="05B0FD5C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E05"/>
    <w:rsid w:val="00032E69"/>
    <w:rsid w:val="000357EB"/>
    <w:rsid w:val="00070EE8"/>
    <w:rsid w:val="00074151"/>
    <w:rsid w:val="000844A3"/>
    <w:rsid w:val="000A665A"/>
    <w:rsid w:val="000B4B93"/>
    <w:rsid w:val="000D5A6D"/>
    <w:rsid w:val="000E071F"/>
    <w:rsid w:val="000E35EE"/>
    <w:rsid w:val="00103846"/>
    <w:rsid w:val="00105E1C"/>
    <w:rsid w:val="0011793B"/>
    <w:rsid w:val="00126D5A"/>
    <w:rsid w:val="00133E05"/>
    <w:rsid w:val="00134A71"/>
    <w:rsid w:val="00151C73"/>
    <w:rsid w:val="001621D9"/>
    <w:rsid w:val="001B0B6F"/>
    <w:rsid w:val="001B428F"/>
    <w:rsid w:val="001B4C91"/>
    <w:rsid w:val="001B793C"/>
    <w:rsid w:val="001D1CE2"/>
    <w:rsid w:val="001D6807"/>
    <w:rsid w:val="0020108A"/>
    <w:rsid w:val="00235CA0"/>
    <w:rsid w:val="00245B0E"/>
    <w:rsid w:val="00261876"/>
    <w:rsid w:val="0026269B"/>
    <w:rsid w:val="002669DB"/>
    <w:rsid w:val="00273BA9"/>
    <w:rsid w:val="0029628E"/>
    <w:rsid w:val="002A0625"/>
    <w:rsid w:val="002A29DF"/>
    <w:rsid w:val="002A382C"/>
    <w:rsid w:val="002A56DE"/>
    <w:rsid w:val="002B6B46"/>
    <w:rsid w:val="002E2A56"/>
    <w:rsid w:val="002E537D"/>
    <w:rsid w:val="00327976"/>
    <w:rsid w:val="003370AA"/>
    <w:rsid w:val="00337723"/>
    <w:rsid w:val="00355E20"/>
    <w:rsid w:val="00356045"/>
    <w:rsid w:val="00374316"/>
    <w:rsid w:val="0038349C"/>
    <w:rsid w:val="00394029"/>
    <w:rsid w:val="003A31D7"/>
    <w:rsid w:val="003A7E69"/>
    <w:rsid w:val="003B1D59"/>
    <w:rsid w:val="003B6EAE"/>
    <w:rsid w:val="003D120B"/>
    <w:rsid w:val="003D4B80"/>
    <w:rsid w:val="003E2178"/>
    <w:rsid w:val="003F77E2"/>
    <w:rsid w:val="004158EC"/>
    <w:rsid w:val="004252EC"/>
    <w:rsid w:val="00492354"/>
    <w:rsid w:val="004A4D71"/>
    <w:rsid w:val="004B22F6"/>
    <w:rsid w:val="004B47ED"/>
    <w:rsid w:val="004B6FE5"/>
    <w:rsid w:val="004C60A5"/>
    <w:rsid w:val="004F2432"/>
    <w:rsid w:val="0050400F"/>
    <w:rsid w:val="0050733F"/>
    <w:rsid w:val="0051660C"/>
    <w:rsid w:val="00521005"/>
    <w:rsid w:val="00524FE6"/>
    <w:rsid w:val="00543913"/>
    <w:rsid w:val="00552846"/>
    <w:rsid w:val="00563DCD"/>
    <w:rsid w:val="0056558D"/>
    <w:rsid w:val="0056680E"/>
    <w:rsid w:val="005731CF"/>
    <w:rsid w:val="00587157"/>
    <w:rsid w:val="00595F7F"/>
    <w:rsid w:val="005963DE"/>
    <w:rsid w:val="005A0994"/>
    <w:rsid w:val="005E7E1B"/>
    <w:rsid w:val="005F2559"/>
    <w:rsid w:val="005F5EC9"/>
    <w:rsid w:val="005F6BCC"/>
    <w:rsid w:val="0060202A"/>
    <w:rsid w:val="00610A30"/>
    <w:rsid w:val="00612ABF"/>
    <w:rsid w:val="00613547"/>
    <w:rsid w:val="006245DA"/>
    <w:rsid w:val="0065231A"/>
    <w:rsid w:val="0067225B"/>
    <w:rsid w:val="006754B8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5905"/>
    <w:rsid w:val="006D64AE"/>
    <w:rsid w:val="006F2626"/>
    <w:rsid w:val="00703625"/>
    <w:rsid w:val="0071439C"/>
    <w:rsid w:val="00716E24"/>
    <w:rsid w:val="00741F6B"/>
    <w:rsid w:val="007537BA"/>
    <w:rsid w:val="00760FA8"/>
    <w:rsid w:val="00765190"/>
    <w:rsid w:val="00766078"/>
    <w:rsid w:val="007727B8"/>
    <w:rsid w:val="00774400"/>
    <w:rsid w:val="007773B8"/>
    <w:rsid w:val="00777ADC"/>
    <w:rsid w:val="00782744"/>
    <w:rsid w:val="00792A4C"/>
    <w:rsid w:val="00797305"/>
    <w:rsid w:val="007A0A2F"/>
    <w:rsid w:val="007A68B6"/>
    <w:rsid w:val="007B235B"/>
    <w:rsid w:val="007B497A"/>
    <w:rsid w:val="007E323C"/>
    <w:rsid w:val="00802B5B"/>
    <w:rsid w:val="00815D27"/>
    <w:rsid w:val="00817EE6"/>
    <w:rsid w:val="00820262"/>
    <w:rsid w:val="00836184"/>
    <w:rsid w:val="00837115"/>
    <w:rsid w:val="00844D12"/>
    <w:rsid w:val="00845DAF"/>
    <w:rsid w:val="00845E08"/>
    <w:rsid w:val="008533EF"/>
    <w:rsid w:val="00856BBF"/>
    <w:rsid w:val="00873B21"/>
    <w:rsid w:val="008C3901"/>
    <w:rsid w:val="008D7475"/>
    <w:rsid w:val="008E766D"/>
    <w:rsid w:val="008F0A38"/>
    <w:rsid w:val="009072D1"/>
    <w:rsid w:val="00912CF2"/>
    <w:rsid w:val="0092542A"/>
    <w:rsid w:val="00933DB5"/>
    <w:rsid w:val="00943A17"/>
    <w:rsid w:val="009453BC"/>
    <w:rsid w:val="00954C6C"/>
    <w:rsid w:val="00966D04"/>
    <w:rsid w:val="00982950"/>
    <w:rsid w:val="00991278"/>
    <w:rsid w:val="0099175E"/>
    <w:rsid w:val="009943A4"/>
    <w:rsid w:val="00994E20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05F93"/>
    <w:rsid w:val="00A30C38"/>
    <w:rsid w:val="00A42BE5"/>
    <w:rsid w:val="00A76F36"/>
    <w:rsid w:val="00A9010E"/>
    <w:rsid w:val="00A940EF"/>
    <w:rsid w:val="00A96B10"/>
    <w:rsid w:val="00A9726D"/>
    <w:rsid w:val="00AB48DF"/>
    <w:rsid w:val="00AE055E"/>
    <w:rsid w:val="00AF1EDD"/>
    <w:rsid w:val="00AF30D4"/>
    <w:rsid w:val="00AF4452"/>
    <w:rsid w:val="00AF5F41"/>
    <w:rsid w:val="00B006D6"/>
    <w:rsid w:val="00B01DA6"/>
    <w:rsid w:val="00B22FDE"/>
    <w:rsid w:val="00B32D4B"/>
    <w:rsid w:val="00B402B9"/>
    <w:rsid w:val="00B40BE3"/>
    <w:rsid w:val="00B437D5"/>
    <w:rsid w:val="00B57659"/>
    <w:rsid w:val="00B60D54"/>
    <w:rsid w:val="00B8205C"/>
    <w:rsid w:val="00B86BCD"/>
    <w:rsid w:val="00B91CA1"/>
    <w:rsid w:val="00B96060"/>
    <w:rsid w:val="00BB2F6C"/>
    <w:rsid w:val="00BC232B"/>
    <w:rsid w:val="00BD2533"/>
    <w:rsid w:val="00BD35AE"/>
    <w:rsid w:val="00BD3A28"/>
    <w:rsid w:val="00BD4E95"/>
    <w:rsid w:val="00BD5F4E"/>
    <w:rsid w:val="00BE5952"/>
    <w:rsid w:val="00BE6BE6"/>
    <w:rsid w:val="00BF0F10"/>
    <w:rsid w:val="00C036A3"/>
    <w:rsid w:val="00C22386"/>
    <w:rsid w:val="00C27C1A"/>
    <w:rsid w:val="00C36F18"/>
    <w:rsid w:val="00C40BE4"/>
    <w:rsid w:val="00C41DE3"/>
    <w:rsid w:val="00C47206"/>
    <w:rsid w:val="00C505DB"/>
    <w:rsid w:val="00C50F78"/>
    <w:rsid w:val="00CA6394"/>
    <w:rsid w:val="00CB70AD"/>
    <w:rsid w:val="00CD1B92"/>
    <w:rsid w:val="00D02F85"/>
    <w:rsid w:val="00D21D63"/>
    <w:rsid w:val="00D235D0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A6E2C"/>
    <w:rsid w:val="00DB4B5B"/>
    <w:rsid w:val="00DC2D81"/>
    <w:rsid w:val="00DF0992"/>
    <w:rsid w:val="00DF30F1"/>
    <w:rsid w:val="00DF6462"/>
    <w:rsid w:val="00E111C4"/>
    <w:rsid w:val="00E22B7E"/>
    <w:rsid w:val="00E26C87"/>
    <w:rsid w:val="00E40C63"/>
    <w:rsid w:val="00E41182"/>
    <w:rsid w:val="00E4361D"/>
    <w:rsid w:val="00E54F17"/>
    <w:rsid w:val="00E64F2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C7F82"/>
    <w:rsid w:val="00ED0377"/>
    <w:rsid w:val="00EE2CA3"/>
    <w:rsid w:val="00EE53F7"/>
    <w:rsid w:val="00F14176"/>
    <w:rsid w:val="00F20F72"/>
    <w:rsid w:val="00F219F1"/>
    <w:rsid w:val="00F30373"/>
    <w:rsid w:val="00F36FA0"/>
    <w:rsid w:val="00F44822"/>
    <w:rsid w:val="00F65F71"/>
    <w:rsid w:val="00F66A1F"/>
    <w:rsid w:val="00F81AE9"/>
    <w:rsid w:val="00F848FB"/>
    <w:rsid w:val="00F86468"/>
    <w:rsid w:val="00F92E01"/>
    <w:rsid w:val="00FA3875"/>
    <w:rsid w:val="00FA4D66"/>
    <w:rsid w:val="00FB06A1"/>
    <w:rsid w:val="00FB3DCE"/>
    <w:rsid w:val="00FD6A00"/>
    <w:rsid w:val="00FE1868"/>
    <w:rsid w:val="00FF66A4"/>
    <w:rsid w:val="00FF6ECF"/>
    <w:rsid w:val="00FF7C0C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92147E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1C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940B0B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link w:val="NoSpacingChar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940B0B" w:themeColor="accent1" w:themeShade="7F"/>
      <w:sz w:val="24"/>
      <w:szCs w:val="24"/>
    </w:rPr>
  </w:style>
  <w:style w:type="table" w:styleId="ListTable6Colorful-Accent5">
    <w:name w:val="List Table 6 Colorful Accent 5"/>
    <w:basedOn w:val="TableNormal"/>
    <w:uiPriority w:val="51"/>
    <w:rsid w:val="00133E05"/>
    <w:pPr>
      <w:spacing w:after="0" w:line="240" w:lineRule="auto"/>
    </w:pPr>
    <w:rPr>
      <w:color w:val="7B4968" w:themeColor="accent5" w:themeShade="BF"/>
    </w:rPr>
    <w:tblPr>
      <w:tblStyleRowBandSize w:val="1"/>
      <w:tblStyleColBandSize w:val="1"/>
      <w:tblBorders>
        <w:top w:val="single" w:sz="4" w:space="0" w:color="A3648B" w:themeColor="accent5"/>
        <w:bottom w:val="single" w:sz="4" w:space="0" w:color="A3648B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3648B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character" w:customStyle="1" w:styleId="ForceRightChar">
    <w:name w:val="ForceRight Char"/>
    <w:basedOn w:val="DefaultParagraphFont"/>
    <w:link w:val="ForceRight"/>
    <w:locked/>
    <w:rsid w:val="00327976"/>
    <w:rPr>
      <w:sz w:val="20"/>
      <w:szCs w:val="20"/>
    </w:rPr>
  </w:style>
  <w:style w:type="paragraph" w:customStyle="1" w:styleId="ForceRight">
    <w:name w:val="ForceRight"/>
    <w:basedOn w:val="Normal"/>
    <w:link w:val="ForceRightChar"/>
    <w:qFormat/>
    <w:rsid w:val="00327976"/>
    <w:pPr>
      <w:jc w:val="right"/>
    </w:pPr>
    <w:rPr>
      <w:sz w:val="20"/>
      <w:szCs w:val="20"/>
    </w:rPr>
  </w:style>
  <w:style w:type="paragraph" w:customStyle="1" w:styleId="SideBarRed">
    <w:name w:val="SideBar Red"/>
    <w:basedOn w:val="Title"/>
    <w:link w:val="SideBarRedChar"/>
    <w:qFormat/>
    <w:rsid w:val="007727B8"/>
    <w:pPr>
      <w:tabs>
        <w:tab w:val="clear" w:pos="4680"/>
        <w:tab w:val="clear" w:pos="9360"/>
      </w:tabs>
      <w:spacing w:after="0"/>
      <w:jc w:val="right"/>
    </w:pPr>
    <w:rPr>
      <w:rFonts w:eastAsiaTheme="majorEastAsia" w:cstheme="majorBidi"/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qFormat/>
    <w:rsid w:val="007727B8"/>
    <w:pPr>
      <w:tabs>
        <w:tab w:val="clear" w:pos="4680"/>
        <w:tab w:val="clear" w:pos="9360"/>
      </w:tabs>
      <w:spacing w:after="0"/>
      <w:jc w:val="right"/>
    </w:pPr>
    <w:rPr>
      <w:rFonts w:eastAsiaTheme="majorEastAsia" w:cstheme="majorBidi"/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7727B8"/>
    <w:rPr>
      <w:rFonts w:asciiTheme="majorHAnsi" w:eastAsiaTheme="majorEastAsia" w:hAnsiTheme="majorHAnsi" w:cstheme="majorBidi"/>
      <w:color w:val="FF000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7727B8"/>
    <w:rPr>
      <w:rFonts w:asciiTheme="majorHAnsi" w:eastAsiaTheme="majorEastAsia" w:hAnsiTheme="majorHAnsi" w:cstheme="majorBidi"/>
      <w:color w:val="4C483D" w:themeColor="text2"/>
      <w:kern w:val="28"/>
      <w:sz w:val="62"/>
      <w:szCs w:val="62"/>
    </w:rPr>
  </w:style>
  <w:style w:type="paragraph" w:customStyle="1" w:styleId="NoSpacing-right">
    <w:name w:val="No Spacing - right"/>
    <w:basedOn w:val="NoSpacing"/>
    <w:link w:val="NoSpacing-rightChar"/>
    <w:qFormat/>
    <w:rsid w:val="00327976"/>
    <w:pPr>
      <w:jc w:val="right"/>
    </w:pPr>
    <w:rPr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327976"/>
  </w:style>
  <w:style w:type="character" w:customStyle="1" w:styleId="NoSpacing-rightChar">
    <w:name w:val="No Spacing - right Char"/>
    <w:basedOn w:val="NoSpacingChar"/>
    <w:link w:val="NoSpacing-right"/>
    <w:rsid w:val="0032797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theme" Target="theme/theme1.xml" Id="rId17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customXml" Target="/customXml/item3.xml" Id="R0c58ee9c4b944851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ECAD21DEDDF4056AD7210BDACAF7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42B526-AC61-41A9-9E6D-3A60B15B7C02}"/>
      </w:docPartPr>
      <w:docPartBody>
        <w:p w:rsidR="00F7380E" w:rsidRDefault="008E0D2D" w:rsidP="008E0D2D">
          <w:pPr>
            <w:pStyle w:val="3ECAD21DEDDF4056AD7210BDACAF71B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1C348F8CBE45F7BDED374AECB9AD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60153D-EE28-4D9E-947D-7410F39D57CE}"/>
      </w:docPartPr>
      <w:docPartBody>
        <w:p w:rsidR="00F7380E" w:rsidRDefault="008E0D2D" w:rsidP="008E0D2D">
          <w:pPr>
            <w:pStyle w:val="021C348F8CBE45F7BDED374AECB9AD4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79106392E8E4A05890EA09AFCAA5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7C1EE-D4C0-4D62-9C1D-43E15396D3AE}"/>
      </w:docPartPr>
      <w:docPartBody>
        <w:p w:rsidR="00F7380E" w:rsidRDefault="008E0D2D" w:rsidP="008E0D2D">
          <w:pPr>
            <w:pStyle w:val="F79106392E8E4A05890EA09AFCAA5D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C94E65-82E9-4FD0-8E5E-18ABE070F07C}"/>
      </w:docPartPr>
      <w:docPartBody>
        <w:p w:rsidR="00643A7B" w:rsidRDefault="00F7380E">
          <w:r w:rsidRPr="00E423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11A6754BC84C1381E19C0D9170C3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25C00C-859A-4531-8DAD-6500E9236F4E}"/>
      </w:docPartPr>
      <w:docPartBody>
        <w:p w:rsidR="00B07B9C" w:rsidRDefault="00595B60" w:rsidP="00595B60">
          <w:pPr>
            <w:pStyle w:val="B911A6754BC84C1381E19C0D9170C363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28C1F70F304383937D3588980B82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D9891A-1538-4BAE-B044-C5CFEF137BD7}"/>
      </w:docPartPr>
      <w:docPartBody>
        <w:p w:rsidR="007C1EF2" w:rsidRDefault="00B07B9C" w:rsidP="00B07B9C">
          <w:pPr>
            <w:pStyle w:val="4C28C1F70F304383937D3588980B82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057E39D55A7450085A9BE4EC06D0A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66461E-6AC0-4E81-8167-33E2EF4F295D}"/>
      </w:docPartPr>
      <w:docPartBody>
        <w:p w:rsidR="007C1EF2" w:rsidRDefault="00B07B9C" w:rsidP="00B07B9C">
          <w:pPr>
            <w:pStyle w:val="9057E39D55A7450085A9BE4EC06D0AA2"/>
          </w:pPr>
          <w:r w:rsidRPr="00E423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F6F94D2E8C4F54881C2B62A7792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9846D7-C533-47BD-B7CE-338408D02F12}"/>
      </w:docPartPr>
      <w:docPartBody>
        <w:p w:rsidR="007C1EF2" w:rsidRDefault="00B07B9C" w:rsidP="00B07B9C">
          <w:pPr>
            <w:pStyle w:val="FFF6F94D2E8C4F54881C2B62A779211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16E4B02B7EF457287A2BB060EDE3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1FDB3D-88F7-46E6-9BB4-A9DE830DB66F}"/>
      </w:docPartPr>
      <w:docPartBody>
        <w:p w:rsidR="007C1EF2" w:rsidRDefault="00B07B9C" w:rsidP="00B07B9C">
          <w:pPr>
            <w:pStyle w:val="616E4B02B7EF457287A2BB060EDE357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E5C9380886C4B80A714A25830ABEC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7549CA-7001-4730-B7FF-E648131C1335}"/>
      </w:docPartPr>
      <w:docPartBody>
        <w:p w:rsidR="007C1EF2" w:rsidRDefault="00B07B9C" w:rsidP="00B07B9C">
          <w:pPr>
            <w:pStyle w:val="1E5C9380886C4B80A714A25830ABECA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F6CF45ED2C44595AF82661087B1A3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8BE44-C4DE-459C-96A3-B46B3A74E7F4}"/>
      </w:docPartPr>
      <w:docPartBody>
        <w:p w:rsidR="007C1EF2" w:rsidRDefault="00B07B9C" w:rsidP="00B07B9C">
          <w:pPr>
            <w:pStyle w:val="7F6CF45ED2C44595AF82661087B1A34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D42AD9E3614E3CA3B78D7D990C65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DB567F-AB9C-49B2-99D9-D1E473D3753B}"/>
      </w:docPartPr>
      <w:docPartBody>
        <w:p w:rsidR="007C1EF2" w:rsidRDefault="00B07B9C" w:rsidP="00B07B9C">
          <w:pPr>
            <w:pStyle w:val="9ED42AD9E3614E3CA3B78D7D990C65A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9A11350AC8A49F08389B891E24BD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69728-1FBB-4382-B403-84B4B4C2558F}"/>
      </w:docPartPr>
      <w:docPartBody>
        <w:p w:rsidR="007C1EF2" w:rsidRDefault="00B07B9C" w:rsidP="00B07B9C">
          <w:pPr>
            <w:pStyle w:val="E9A11350AC8A49F08389B891E24BD51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A4431D714FE451B88F44E98490095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74A4CC-BB1E-4A5B-A753-97795C0B6142}"/>
      </w:docPartPr>
      <w:docPartBody>
        <w:p w:rsidR="007C1EF2" w:rsidRDefault="00B07B9C" w:rsidP="00B07B9C">
          <w:pPr>
            <w:pStyle w:val="5A4431D714FE451B88F44E984900959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95FEB2D43834E50A1976099E33931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5C457B-3FC8-4F7C-8EF4-F7AE3D3EEE39}"/>
      </w:docPartPr>
      <w:docPartBody>
        <w:p w:rsidR="007C1EF2" w:rsidRDefault="00B07B9C" w:rsidP="00B07B9C">
          <w:pPr>
            <w:pStyle w:val="B95FEB2D43834E50A1976099E3393184"/>
          </w:pPr>
          <w:r w:rsidRPr="00906D4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03B53B7B50E4A199BC56B982BF401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6ED567-943E-4177-98B4-C02D7A048BFE}"/>
      </w:docPartPr>
      <w:docPartBody>
        <w:p w:rsidR="006C0A1F" w:rsidRDefault="005962F1" w:rsidP="005962F1">
          <w:pPr>
            <w:pStyle w:val="303B53B7B50E4A199BC56B982BF401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2CA3E6A641B4FF195A04F498E3F1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DBD9F1-F92F-46A0-819B-ADF9E924AB5C}"/>
      </w:docPartPr>
      <w:docPartBody>
        <w:p w:rsidR="006C0A1F" w:rsidRDefault="005962F1" w:rsidP="005962F1">
          <w:pPr>
            <w:pStyle w:val="52CA3E6A641B4FF195A04F498E3F165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1DF6653B06A486A92EB93C71481D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D47B6-D89F-4C83-BACD-86ACF47B8096}"/>
      </w:docPartPr>
      <w:docPartBody>
        <w:p w:rsidR="006C0A1F" w:rsidRDefault="005962F1" w:rsidP="005962F1">
          <w:pPr>
            <w:pStyle w:val="91DF6653B06A486A92EB93C71481D3E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C7C1C3EDDF4FE4A8A3929E351B56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262B8D-14D9-4788-A1BD-181F0B8E2333}"/>
      </w:docPartPr>
      <w:docPartBody>
        <w:p w:rsidR="006C0A1F" w:rsidRDefault="005962F1" w:rsidP="005962F1">
          <w:pPr>
            <w:pStyle w:val="4FC7C1C3EDDF4FE4A8A3929E351B564F"/>
          </w:pPr>
          <w:r w:rsidRPr="00E423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5CDD512C0846F5A510A851BF02B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830694-C956-4458-9DA8-09607C4F688E}"/>
      </w:docPartPr>
      <w:docPartBody>
        <w:p w:rsidR="006C0A1F" w:rsidRDefault="005962F1" w:rsidP="005962F1">
          <w:pPr>
            <w:pStyle w:val="125CDD512C0846F5A510A851BF02B3A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9F40828DBB242C3A5C3B8E2430D14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7DF269-BACC-4515-B35B-B5FD1D8E9ED5}"/>
      </w:docPartPr>
      <w:docPartBody>
        <w:p w:rsidR="006C0A1F" w:rsidRDefault="005962F1" w:rsidP="005962F1">
          <w:pPr>
            <w:pStyle w:val="09F40828DBB242C3A5C3B8E2430D14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67E112975B44A9BB4E7005432CA0A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09963C-BC29-4ADC-962C-0A0E796E18B9}"/>
      </w:docPartPr>
      <w:docPartBody>
        <w:p w:rsidR="00571BF2" w:rsidRDefault="00444388" w:rsidP="00444388">
          <w:pPr>
            <w:pStyle w:val="667E112975B44A9BB4E7005432CA0A1D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F97D73632884999AEB45522FA5CD7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EE281A-57EF-4201-BE15-E11ADFF4AE70}"/>
      </w:docPartPr>
      <w:docPartBody>
        <w:p w:rsidR="00571BF2" w:rsidRDefault="00444388" w:rsidP="00444388">
          <w:pPr>
            <w:pStyle w:val="9F97D73632884999AEB45522FA5CD79D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E8AD097F174741A3A7CF31DFDD748F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6FEB1-09AC-4AD9-9902-E73DC8BE9AC5}"/>
      </w:docPartPr>
      <w:docPartBody>
        <w:p w:rsidR="00571BF2" w:rsidRDefault="00444388" w:rsidP="00444388">
          <w:pPr>
            <w:pStyle w:val="E8AD097F174741A3A7CF31DFDD748F57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BF696AE117C542AB83F8975EDBE312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F4B88D-888C-4E64-BC08-CA470C3B233F}"/>
      </w:docPartPr>
      <w:docPartBody>
        <w:p w:rsidR="00571BF2" w:rsidRDefault="00444388" w:rsidP="00444388">
          <w:pPr>
            <w:pStyle w:val="BF696AE117C542AB83F8975EDBE312A1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D3DCD1BCC56842808F4E6F7FF4D79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A6BB14-CAD8-483F-9BEB-67DE3B198966}"/>
      </w:docPartPr>
      <w:docPartBody>
        <w:p w:rsidR="00571BF2" w:rsidRDefault="00444388" w:rsidP="00444388">
          <w:pPr>
            <w:pStyle w:val="D3DCD1BCC56842808F4E6F7FF4D79D31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EF80ACE6FE845B883BDD20A1FBC70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51AA37-BEB6-4F44-9114-4BC6DA147EF7}"/>
      </w:docPartPr>
      <w:docPartBody>
        <w:p w:rsidR="00571BF2" w:rsidRDefault="00444388" w:rsidP="00444388">
          <w:pPr>
            <w:pStyle w:val="EEF80ACE6FE845B883BDD20A1FBC70E6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1B1650A742F74052A3480E5313844A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D55A99-CD5F-4438-8038-32030E5A6C13}"/>
      </w:docPartPr>
      <w:docPartBody>
        <w:p w:rsidR="00571BF2" w:rsidRDefault="00444388" w:rsidP="00444388">
          <w:pPr>
            <w:pStyle w:val="1B1650A742F74052A3480E5313844A66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C8E54556261140989C26103049E0F0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F62A29-E11B-488F-B703-832958735AD2}"/>
      </w:docPartPr>
      <w:docPartBody>
        <w:p w:rsidR="00571BF2" w:rsidRDefault="00444388" w:rsidP="00444388">
          <w:pPr>
            <w:pStyle w:val="C8E54556261140989C26103049E0F0C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C2973435D5D74AF3ABC78623DC3EDE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F3C2DE-3AC1-44CB-B1E5-37BA53B64BF1}"/>
      </w:docPartPr>
      <w:docPartBody>
        <w:p w:rsidR="00571BF2" w:rsidRDefault="00444388" w:rsidP="00444388">
          <w:pPr>
            <w:pStyle w:val="C2973435D5D74AF3ABC78623DC3EDE5D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8E939FD434C4E64BE0BEDFAAEE1BD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9F86A9-B574-4346-84D5-D4F6C6A134E5}"/>
      </w:docPartPr>
      <w:docPartBody>
        <w:p w:rsidR="00571BF2" w:rsidRDefault="00444388" w:rsidP="00444388">
          <w:pPr>
            <w:pStyle w:val="28E939FD434C4E64BE0BEDFAAEE1BDFB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F5D41929E2504EB8BBB766E1EC024D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51289C-82EF-4217-8467-3790D1ACFD33}"/>
      </w:docPartPr>
      <w:docPartBody>
        <w:p w:rsidR="00571BF2" w:rsidRDefault="00444388" w:rsidP="00444388">
          <w:pPr>
            <w:pStyle w:val="F5D41929E2504EB8BBB766E1EC024D9A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E70E9492D44191968D8E33F72A8C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898452-BBFB-4134-AA67-148AE69C4F8D}"/>
      </w:docPartPr>
      <w:docPartBody>
        <w:p w:rsidR="00571BF2" w:rsidRDefault="00444388" w:rsidP="00444388">
          <w:pPr>
            <w:pStyle w:val="95E70E9492D44191968D8E33F72A8C3A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DDF69F4C2D694ED899511FDD239BAC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5096A5-3549-4605-AF39-BBE19FDE4E3E}"/>
      </w:docPartPr>
      <w:docPartBody>
        <w:p w:rsidR="00571BF2" w:rsidRDefault="00444388" w:rsidP="00444388">
          <w:pPr>
            <w:pStyle w:val="DDF69F4C2D694ED899511FDD239BAC01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C5F7DBCE444581A103B854A791C3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B584E-A4A1-41E5-9BB5-7EFCDAA2CC04}"/>
      </w:docPartPr>
      <w:docPartBody>
        <w:p w:rsidR="00571BF2" w:rsidRDefault="00444388" w:rsidP="00444388">
          <w:pPr>
            <w:pStyle w:val="FBC5F7DBCE444581A103B854A791C3DE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BF83624DA736486A874D3A9CCFDFE2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4CF58E-0FA5-4AF8-BFFB-5200C25AF0CE}"/>
      </w:docPartPr>
      <w:docPartBody>
        <w:p w:rsidR="00571BF2" w:rsidRDefault="00444388" w:rsidP="00444388">
          <w:pPr>
            <w:pStyle w:val="BF83624DA736486A874D3A9CCFDFE27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A6ABE3DB18418A9D252A505586FB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7B884E-A4AA-419E-8D47-EEC3B624DEB8}"/>
      </w:docPartPr>
      <w:docPartBody>
        <w:p w:rsidR="00571BF2" w:rsidRDefault="00444388" w:rsidP="00444388">
          <w:pPr>
            <w:pStyle w:val="94A6ABE3DB18418A9D252A505586FB66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0B2695EA3524C86A4788216DCA2B3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8A0BA3-4D27-4563-8084-5612C5AC20FA}"/>
      </w:docPartPr>
      <w:docPartBody>
        <w:p w:rsidR="00571BF2" w:rsidRDefault="00444388" w:rsidP="00444388">
          <w:pPr>
            <w:pStyle w:val="E0B2695EA3524C86A4788216DCA2B32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BB4AAD32734F89B02855F1A32FB3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9FDA13-703E-4396-98D0-F8E615D6693A}"/>
      </w:docPartPr>
      <w:docPartBody>
        <w:p w:rsidR="00571BF2" w:rsidRDefault="00444388" w:rsidP="00444388">
          <w:pPr>
            <w:pStyle w:val="1DBB4AAD32734F89B02855F1A32FB380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C7D2536A452646F484F8B08EEAE5F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63EB5D-C1A9-4B46-BA71-27A54AC89F25}"/>
      </w:docPartPr>
      <w:docPartBody>
        <w:p w:rsidR="00571BF2" w:rsidRDefault="00444388" w:rsidP="00444388">
          <w:pPr>
            <w:pStyle w:val="C7D2536A452646F484F8B08EEAE5F40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3B25E9228C4D5EA51BC7FDAAC60D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AEFF7E-3583-452C-9BC3-5C28337FA06E}"/>
      </w:docPartPr>
      <w:docPartBody>
        <w:p w:rsidR="00571BF2" w:rsidRDefault="00444388" w:rsidP="00444388">
          <w:pPr>
            <w:pStyle w:val="D53B25E9228C4D5EA51BC7FDAAC60DD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2EDA53052A5438398133EC3ADBBDA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1DA282-5E79-4F53-AD2E-D56ADEFCF499}"/>
      </w:docPartPr>
      <w:docPartBody>
        <w:p w:rsidR="00571BF2" w:rsidRDefault="00444388" w:rsidP="00444388">
          <w:pPr>
            <w:pStyle w:val="E2EDA53052A5438398133EC3ADBBDA6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A042D7FBF94A578BD8C67892BF0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015247-53B7-4387-883B-1F5078946E1B}"/>
      </w:docPartPr>
      <w:docPartBody>
        <w:p w:rsidR="00571BF2" w:rsidRDefault="00444388" w:rsidP="00444388">
          <w:pPr>
            <w:pStyle w:val="BFA042D7FBF94A578BD8C67892BF0D0F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8F851A0080004177A50864BE842D39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6F0834-4DF6-48DA-8AFE-0B37D2AA20F2}"/>
      </w:docPartPr>
      <w:docPartBody>
        <w:p w:rsidR="00571BF2" w:rsidRDefault="00444388" w:rsidP="00444388">
          <w:pPr>
            <w:pStyle w:val="8F851A0080004177A50864BE842D395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54E9253BA544F19FE154EA814E48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B6505-D555-427C-A87B-E02336B6BE81}"/>
      </w:docPartPr>
      <w:docPartBody>
        <w:p w:rsidR="00571BF2" w:rsidRDefault="00444388" w:rsidP="00444388">
          <w:pPr>
            <w:pStyle w:val="5C54E9253BA544F19FE154EA814E48FE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E206982844642479DF8544E8F1189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474937-9D71-47A4-BDA4-B76D4B3199C0}"/>
      </w:docPartPr>
      <w:docPartBody>
        <w:p w:rsidR="00571BF2" w:rsidRDefault="00444388" w:rsidP="00444388">
          <w:pPr>
            <w:pStyle w:val="EE206982844642479DF8544E8F118991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1D076942B9412491191EE69AD677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0A2FC-0E9D-4B1F-A2A9-560F70685350}"/>
      </w:docPartPr>
      <w:docPartBody>
        <w:p w:rsidR="00571BF2" w:rsidRDefault="00444388" w:rsidP="00444388">
          <w:pPr>
            <w:pStyle w:val="921D076942B9412491191EE69AD677CA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762726456044CC9A378CC538373F2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EA0F17-4517-4E0C-A825-6CB18E214849}"/>
      </w:docPartPr>
      <w:docPartBody>
        <w:p w:rsidR="00571BF2" w:rsidRDefault="00444388" w:rsidP="00444388">
          <w:pPr>
            <w:pStyle w:val="2762726456044CC9A378CC538373F23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86D09369424456AD8E6D8FB1A445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A4DC14-6DAB-4D92-B9CD-879C60E259FC}"/>
      </w:docPartPr>
      <w:docPartBody>
        <w:p w:rsidR="00F173A9" w:rsidRDefault="002E25FC" w:rsidP="002E25FC">
          <w:pPr>
            <w:pStyle w:val="7786D09369424456AD8E6D8FB1A44529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A7E14FD6A4A8461986F50A8FEE74CF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82047C-157D-42E0-A6AF-DD20E5615B8A}"/>
      </w:docPartPr>
      <w:docPartBody>
        <w:p w:rsidR="00F173A9" w:rsidRDefault="002E25FC" w:rsidP="002E25FC">
          <w:pPr>
            <w:pStyle w:val="A7E14FD6A4A8461986F50A8FEE74CFCB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B1D82A263B6246009FEF79C8994E76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40D288-25A3-4291-B78D-3D676D371150}"/>
      </w:docPartPr>
      <w:docPartBody>
        <w:p w:rsidR="00F173A9" w:rsidRDefault="002E25FC" w:rsidP="002E25FC">
          <w:pPr>
            <w:pStyle w:val="B1D82A263B6246009FEF79C8994E76EF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60A9B3CA4A274397BC9896737EECF0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A07A8-6FB9-4CF5-8767-B18D79360EAB}"/>
      </w:docPartPr>
      <w:docPartBody>
        <w:p w:rsidR="00F173A9" w:rsidRDefault="002E25FC" w:rsidP="002E25FC">
          <w:pPr>
            <w:pStyle w:val="60A9B3CA4A274397BC9896737EECF0D0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D0D50D871254E5888F2E1DFE0E379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6234E4-62B5-473E-9667-4F38B058915F}"/>
      </w:docPartPr>
      <w:docPartBody>
        <w:p w:rsidR="00F173A9" w:rsidRDefault="002E25FC" w:rsidP="002E25FC">
          <w:pPr>
            <w:pStyle w:val="3D0D50D871254E5888F2E1DFE0E379AE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DFA0EF0BC9F24B329C8E369A6CD270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0D5424-EFC9-4356-976E-AF798E7A3A07}"/>
      </w:docPartPr>
      <w:docPartBody>
        <w:p w:rsidR="00F173A9" w:rsidRDefault="002E25FC" w:rsidP="002E25FC">
          <w:pPr>
            <w:pStyle w:val="DFA0EF0BC9F24B329C8E369A6CD270E3"/>
          </w:pPr>
          <w:r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358"/>
    <w:rsid w:val="00034CBB"/>
    <w:rsid w:val="00047358"/>
    <w:rsid w:val="0007267C"/>
    <w:rsid w:val="000B43C3"/>
    <w:rsid w:val="002E25FC"/>
    <w:rsid w:val="00305D63"/>
    <w:rsid w:val="0036254D"/>
    <w:rsid w:val="00423376"/>
    <w:rsid w:val="00444388"/>
    <w:rsid w:val="00571BF2"/>
    <w:rsid w:val="00595B60"/>
    <w:rsid w:val="005962F1"/>
    <w:rsid w:val="005C2DC8"/>
    <w:rsid w:val="00643A7B"/>
    <w:rsid w:val="006B1C92"/>
    <w:rsid w:val="006C0A1F"/>
    <w:rsid w:val="007702EC"/>
    <w:rsid w:val="007C1EF2"/>
    <w:rsid w:val="007D3ACA"/>
    <w:rsid w:val="00891214"/>
    <w:rsid w:val="008E0D2D"/>
    <w:rsid w:val="008F111A"/>
    <w:rsid w:val="00945954"/>
    <w:rsid w:val="00A71C09"/>
    <w:rsid w:val="00AB353A"/>
    <w:rsid w:val="00AD62E4"/>
    <w:rsid w:val="00AE2C79"/>
    <w:rsid w:val="00B07B9C"/>
    <w:rsid w:val="00B2019B"/>
    <w:rsid w:val="00B47A57"/>
    <w:rsid w:val="00C850B6"/>
    <w:rsid w:val="00C9653B"/>
    <w:rsid w:val="00DF4DB3"/>
    <w:rsid w:val="00F125E1"/>
    <w:rsid w:val="00F173A9"/>
    <w:rsid w:val="00F7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E25FC"/>
  </w:style>
  <w:style w:type="paragraph" w:customStyle="1" w:styleId="3ECAD21DEDDF4056AD7210BDACAF71B5">
    <w:name w:val="3ECAD21DEDDF4056AD7210BDACAF71B5"/>
    <w:rsid w:val="008E0D2D"/>
  </w:style>
  <w:style w:type="paragraph" w:customStyle="1" w:styleId="021C348F8CBE45F7BDED374AECB9AD41">
    <w:name w:val="021C348F8CBE45F7BDED374AECB9AD41"/>
    <w:rsid w:val="008E0D2D"/>
  </w:style>
  <w:style w:type="paragraph" w:customStyle="1" w:styleId="F79106392E8E4A05890EA09AFCAA5D79">
    <w:name w:val="F79106392E8E4A05890EA09AFCAA5D79"/>
    <w:rsid w:val="008E0D2D"/>
  </w:style>
  <w:style w:type="paragraph" w:customStyle="1" w:styleId="B911A6754BC84C1381E19C0D9170C363">
    <w:name w:val="B911A6754BC84C1381E19C0D9170C363"/>
    <w:rsid w:val="00595B60"/>
  </w:style>
  <w:style w:type="paragraph" w:customStyle="1" w:styleId="4C28C1F70F304383937D3588980B82E2">
    <w:name w:val="4C28C1F70F304383937D3588980B82E2"/>
    <w:rsid w:val="00B07B9C"/>
  </w:style>
  <w:style w:type="paragraph" w:customStyle="1" w:styleId="9057E39D55A7450085A9BE4EC06D0AA2">
    <w:name w:val="9057E39D55A7450085A9BE4EC06D0AA2"/>
    <w:rsid w:val="00B07B9C"/>
  </w:style>
  <w:style w:type="paragraph" w:customStyle="1" w:styleId="FFF6F94D2E8C4F54881C2B62A779211B">
    <w:name w:val="FFF6F94D2E8C4F54881C2B62A779211B"/>
    <w:rsid w:val="00B07B9C"/>
  </w:style>
  <w:style w:type="paragraph" w:customStyle="1" w:styleId="616E4B02B7EF457287A2BB060EDE357C">
    <w:name w:val="616E4B02B7EF457287A2BB060EDE357C"/>
    <w:rsid w:val="00B07B9C"/>
  </w:style>
  <w:style w:type="paragraph" w:customStyle="1" w:styleId="1E5C9380886C4B80A714A25830ABECA1">
    <w:name w:val="1E5C9380886C4B80A714A25830ABECA1"/>
    <w:rsid w:val="00B07B9C"/>
  </w:style>
  <w:style w:type="paragraph" w:customStyle="1" w:styleId="7F6CF45ED2C44595AF82661087B1A342">
    <w:name w:val="7F6CF45ED2C44595AF82661087B1A342"/>
    <w:rsid w:val="00B07B9C"/>
  </w:style>
  <w:style w:type="paragraph" w:customStyle="1" w:styleId="9ED42AD9E3614E3CA3B78D7D990C65A2">
    <w:name w:val="9ED42AD9E3614E3CA3B78D7D990C65A2"/>
    <w:rsid w:val="00B07B9C"/>
  </w:style>
  <w:style w:type="paragraph" w:customStyle="1" w:styleId="E9A11350AC8A49F08389B891E24BD51C">
    <w:name w:val="E9A11350AC8A49F08389B891E24BD51C"/>
    <w:rsid w:val="00B07B9C"/>
  </w:style>
  <w:style w:type="paragraph" w:customStyle="1" w:styleId="5A4431D714FE451B88F44E9849009597">
    <w:name w:val="5A4431D714FE451B88F44E9849009597"/>
    <w:rsid w:val="00B07B9C"/>
  </w:style>
  <w:style w:type="paragraph" w:customStyle="1" w:styleId="B95FEB2D43834E50A1976099E3393184">
    <w:name w:val="B95FEB2D43834E50A1976099E3393184"/>
    <w:rsid w:val="00B07B9C"/>
  </w:style>
  <w:style w:type="paragraph" w:customStyle="1" w:styleId="303B53B7B50E4A199BC56B982BF40111">
    <w:name w:val="303B53B7B50E4A199BC56B982BF40111"/>
    <w:rsid w:val="005962F1"/>
  </w:style>
  <w:style w:type="paragraph" w:customStyle="1" w:styleId="52CA3E6A641B4FF195A04F498E3F1652">
    <w:name w:val="52CA3E6A641B4FF195A04F498E3F1652"/>
    <w:rsid w:val="005962F1"/>
  </w:style>
  <w:style w:type="paragraph" w:customStyle="1" w:styleId="91DF6653B06A486A92EB93C71481D3E6">
    <w:name w:val="91DF6653B06A486A92EB93C71481D3E6"/>
    <w:rsid w:val="005962F1"/>
  </w:style>
  <w:style w:type="paragraph" w:customStyle="1" w:styleId="4FC7C1C3EDDF4FE4A8A3929E351B564F">
    <w:name w:val="4FC7C1C3EDDF4FE4A8A3929E351B564F"/>
    <w:rsid w:val="005962F1"/>
  </w:style>
  <w:style w:type="paragraph" w:customStyle="1" w:styleId="125CDD512C0846F5A510A851BF02B3AB">
    <w:name w:val="125CDD512C0846F5A510A851BF02B3AB"/>
    <w:rsid w:val="005962F1"/>
  </w:style>
  <w:style w:type="paragraph" w:customStyle="1" w:styleId="09F40828DBB242C3A5C3B8E2430D1479">
    <w:name w:val="09F40828DBB242C3A5C3B8E2430D1479"/>
    <w:rsid w:val="005962F1"/>
  </w:style>
  <w:style w:type="paragraph" w:customStyle="1" w:styleId="667E112975B44A9BB4E7005432CA0A1D">
    <w:name w:val="667E112975B44A9BB4E7005432CA0A1D"/>
    <w:rsid w:val="00444388"/>
  </w:style>
  <w:style w:type="paragraph" w:customStyle="1" w:styleId="9F97D73632884999AEB45522FA5CD79D">
    <w:name w:val="9F97D73632884999AEB45522FA5CD79D"/>
    <w:rsid w:val="00444388"/>
  </w:style>
  <w:style w:type="paragraph" w:customStyle="1" w:styleId="E8AD097F174741A3A7CF31DFDD748F57">
    <w:name w:val="E8AD097F174741A3A7CF31DFDD748F57"/>
    <w:rsid w:val="00444388"/>
  </w:style>
  <w:style w:type="paragraph" w:customStyle="1" w:styleId="BF696AE117C542AB83F8975EDBE312A1">
    <w:name w:val="BF696AE117C542AB83F8975EDBE312A1"/>
    <w:rsid w:val="00444388"/>
  </w:style>
  <w:style w:type="paragraph" w:customStyle="1" w:styleId="D3DCD1BCC56842808F4E6F7FF4D79D31">
    <w:name w:val="D3DCD1BCC56842808F4E6F7FF4D79D31"/>
    <w:rsid w:val="00444388"/>
  </w:style>
  <w:style w:type="paragraph" w:customStyle="1" w:styleId="EEF80ACE6FE845B883BDD20A1FBC70E6">
    <w:name w:val="EEF80ACE6FE845B883BDD20A1FBC70E6"/>
    <w:rsid w:val="00444388"/>
  </w:style>
  <w:style w:type="paragraph" w:customStyle="1" w:styleId="1B1650A742F74052A3480E5313844A66">
    <w:name w:val="1B1650A742F74052A3480E5313844A66"/>
    <w:rsid w:val="00444388"/>
  </w:style>
  <w:style w:type="paragraph" w:customStyle="1" w:styleId="C8E54556261140989C26103049E0F0CC">
    <w:name w:val="C8E54556261140989C26103049E0F0CC"/>
    <w:rsid w:val="00444388"/>
  </w:style>
  <w:style w:type="paragraph" w:customStyle="1" w:styleId="C2973435D5D74AF3ABC78623DC3EDE5D">
    <w:name w:val="C2973435D5D74AF3ABC78623DC3EDE5D"/>
    <w:rsid w:val="00444388"/>
  </w:style>
  <w:style w:type="paragraph" w:customStyle="1" w:styleId="28E939FD434C4E64BE0BEDFAAEE1BDFB">
    <w:name w:val="28E939FD434C4E64BE0BEDFAAEE1BDFB"/>
    <w:rsid w:val="00444388"/>
  </w:style>
  <w:style w:type="paragraph" w:customStyle="1" w:styleId="F5D41929E2504EB8BBB766E1EC024D9A">
    <w:name w:val="F5D41929E2504EB8BBB766E1EC024D9A"/>
    <w:rsid w:val="00444388"/>
  </w:style>
  <w:style w:type="paragraph" w:customStyle="1" w:styleId="95E70E9492D44191968D8E33F72A8C3A">
    <w:name w:val="95E70E9492D44191968D8E33F72A8C3A"/>
    <w:rsid w:val="00444388"/>
  </w:style>
  <w:style w:type="paragraph" w:customStyle="1" w:styleId="DDF69F4C2D694ED899511FDD239BAC01">
    <w:name w:val="DDF69F4C2D694ED899511FDD239BAC01"/>
    <w:rsid w:val="00444388"/>
  </w:style>
  <w:style w:type="paragraph" w:customStyle="1" w:styleId="FBC5F7DBCE444581A103B854A791C3DE">
    <w:name w:val="FBC5F7DBCE444581A103B854A791C3DE"/>
    <w:rsid w:val="00444388"/>
  </w:style>
  <w:style w:type="paragraph" w:customStyle="1" w:styleId="BF83624DA736486A874D3A9CCFDFE276">
    <w:name w:val="BF83624DA736486A874D3A9CCFDFE276"/>
    <w:rsid w:val="00444388"/>
  </w:style>
  <w:style w:type="paragraph" w:customStyle="1" w:styleId="94A6ABE3DB18418A9D252A505586FB66">
    <w:name w:val="94A6ABE3DB18418A9D252A505586FB66"/>
    <w:rsid w:val="00444388"/>
  </w:style>
  <w:style w:type="paragraph" w:customStyle="1" w:styleId="E0B2695EA3524C86A4788216DCA2B32D">
    <w:name w:val="E0B2695EA3524C86A4788216DCA2B32D"/>
    <w:rsid w:val="00444388"/>
  </w:style>
  <w:style w:type="paragraph" w:customStyle="1" w:styleId="1DBB4AAD32734F89B02855F1A32FB380">
    <w:name w:val="1DBB4AAD32734F89B02855F1A32FB380"/>
    <w:rsid w:val="00444388"/>
  </w:style>
  <w:style w:type="paragraph" w:customStyle="1" w:styleId="C7D2536A452646F484F8B08EEAE5F406">
    <w:name w:val="C7D2536A452646F484F8B08EEAE5F406"/>
    <w:rsid w:val="00444388"/>
  </w:style>
  <w:style w:type="paragraph" w:customStyle="1" w:styleId="D53B25E9228C4D5EA51BC7FDAAC60DDC">
    <w:name w:val="D53B25E9228C4D5EA51BC7FDAAC60DDC"/>
    <w:rsid w:val="00444388"/>
  </w:style>
  <w:style w:type="paragraph" w:customStyle="1" w:styleId="E2EDA53052A5438398133EC3ADBBDA60">
    <w:name w:val="E2EDA53052A5438398133EC3ADBBDA60"/>
    <w:rsid w:val="00444388"/>
  </w:style>
  <w:style w:type="paragraph" w:customStyle="1" w:styleId="BFA042D7FBF94A578BD8C67892BF0D0F">
    <w:name w:val="BFA042D7FBF94A578BD8C67892BF0D0F"/>
    <w:rsid w:val="00444388"/>
  </w:style>
  <w:style w:type="paragraph" w:customStyle="1" w:styleId="8F851A0080004177A50864BE842D395E">
    <w:name w:val="8F851A0080004177A50864BE842D395E"/>
    <w:rsid w:val="00444388"/>
  </w:style>
  <w:style w:type="paragraph" w:customStyle="1" w:styleId="5C54E9253BA544F19FE154EA814E48FE">
    <w:name w:val="5C54E9253BA544F19FE154EA814E48FE"/>
    <w:rsid w:val="00444388"/>
  </w:style>
  <w:style w:type="paragraph" w:customStyle="1" w:styleId="EE206982844642479DF8544E8F118991">
    <w:name w:val="EE206982844642479DF8544E8F118991"/>
    <w:rsid w:val="00444388"/>
  </w:style>
  <w:style w:type="paragraph" w:customStyle="1" w:styleId="921D076942B9412491191EE69AD677CA">
    <w:name w:val="921D076942B9412491191EE69AD677CA"/>
    <w:rsid w:val="00444388"/>
  </w:style>
  <w:style w:type="paragraph" w:customStyle="1" w:styleId="2762726456044CC9A378CC538373F237">
    <w:name w:val="2762726456044CC9A378CC538373F237"/>
    <w:rsid w:val="00444388"/>
  </w:style>
  <w:style w:type="paragraph" w:customStyle="1" w:styleId="7786D09369424456AD8E6D8FB1A44529">
    <w:name w:val="7786D09369424456AD8E6D8FB1A44529"/>
    <w:rsid w:val="002E25FC"/>
  </w:style>
  <w:style w:type="paragraph" w:customStyle="1" w:styleId="A7E14FD6A4A8461986F50A8FEE74CFCB">
    <w:name w:val="A7E14FD6A4A8461986F50A8FEE74CFCB"/>
    <w:rsid w:val="002E25FC"/>
  </w:style>
  <w:style w:type="paragraph" w:customStyle="1" w:styleId="B1D82A263B6246009FEF79C8994E76EF">
    <w:name w:val="B1D82A263B6246009FEF79C8994E76EF"/>
    <w:rsid w:val="002E25FC"/>
  </w:style>
  <w:style w:type="paragraph" w:customStyle="1" w:styleId="60A9B3CA4A274397BC9896737EECF0D0">
    <w:name w:val="60A9B3CA4A274397BC9896737EECF0D0"/>
    <w:rsid w:val="002E25FC"/>
  </w:style>
  <w:style w:type="paragraph" w:customStyle="1" w:styleId="3D0D50D871254E5888F2E1DFE0E379AE">
    <w:name w:val="3D0D50D871254E5888F2E1DFE0E379AE"/>
    <w:rsid w:val="002E25FC"/>
  </w:style>
  <w:style w:type="paragraph" w:customStyle="1" w:styleId="DFA0EF0BC9F24B329C8E369A6CD270E3">
    <w:name w:val="DFA0EF0BC9F24B329C8E369A6CD270E3"/>
    <w:rsid w:val="002E25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Credit_Memo/1307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AppliesToDocument>AppliesToDocument</AppliesToDocument>
    <AppliesToDocument_Lbl>AppliesToDocument_Lbl</AppliesToDocument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Number>CustomerPONumber</CustomerPONumber>
    <CustomerPONumber_Lbl>CustomerPONumber_Lbl</CustomerPONumber_Lbl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>DocumentTitle</DocumentTitle>
    <DueDate>DueDate</DueDate>
    <DueDate_Lbl>DueDate_Lbl</DueDate_Lbl>
    <EMail_Lbl>EMail_Lbl</EMail_Lbl>
    <ExchangeRateAsText>ExchangeRateAsText</ExchangeRateAsText>
    <ExternalDocumentNo>ExternalDocumentNo</ExternalDocumentNo>
    <ExternalDocumentNoLbl>ExternalDocumentNoLbl</ExternalDocumentNo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_Lbl>Shipment_Lbl</Shipment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_Header>YourReference_Header</YourReference_Header>
    <YourReference_Header_Lbl>YourReference_Header_Lbl</YourReference_Header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_VATClauseLine>Description_VATClauseLine</Description_VATClauseLine>
      <Description2_VATClauseLine>Description2_VATClauseLine</Description2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</ReportTotalsLine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LetterText>
      <BodyText>BodyText</BodyText>
      <ClosingText>ClosingText</ClosingText>
      <GreetingText>GreetingText</GreetingText>
    </LetterText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1.xml><?xml version="1.0" encoding="utf-8"?>
<ds:datastoreItem xmlns:ds="http://schemas.openxmlformats.org/officeDocument/2006/customXml" ds:itemID="{5A05FF97-CC28-4611-A043-93052542B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2016-02-11T21:14:00Z</dcterms:created>
  <dcterms:modified xsi:type="dcterms:W3CDTF">2022-02-07T15:39:00Z</dcterms:modified>
</cp:coreProperties>
</file>