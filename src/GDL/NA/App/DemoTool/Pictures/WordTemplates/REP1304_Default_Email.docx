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Quote/1304"/>
        <w:id w:val="390932277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Quote/1304"/>
        <w:id w:val="2047025775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Quote/1304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Quote/1304"/>
            <w:id w:val="1046567246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c366aeaa9f44bc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