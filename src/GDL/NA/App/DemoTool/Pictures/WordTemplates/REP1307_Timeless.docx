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96" w:type="pct"/>
        <w:shd w:val="clear" w:color="auto" w:fill="7E97AD" w:themeFill="accent1"/>
        <w:tblLook w:val="04A0" w:firstRow="1" w:lastRow="0" w:firstColumn="1" w:lastColumn="0" w:noHBand="0" w:noVBand="1"/>
      </w:tblPr>
      <w:tblGrid>
        <w:gridCol w:w="5204"/>
        <w:gridCol w:w="5327"/>
      </w:tblGrid>
      <w:tr w:rsidRPr="00500CDB" w:rsidR="00E618A8" w:rsidTr="00B80C74">
        <w:tc>
          <w:tcPr>
            <w:tcW w:w="2471" w:type="pct"/>
            <w:shd w:val="clear" w:color="auto" w:fill="7E97AD" w:themeFill="accent1"/>
            <w:vAlign w:val="center"/>
          </w:tcPr>
          <w:p w:rsidRPr="00500CDB" w:rsidR="00E618A8" w:rsidP="00934358" w:rsidRDefault="00002289">
            <w:pPr>
              <w:pStyle w:val="Title"/>
              <w:rPr>
                <w:color w:val="FFFFFF" w:themeColor="background1"/>
              </w:rPr>
            </w:pPr>
            <w:sdt>
              <w:sdtPr>
                <w:rPr>
                  <w:color w:val="FFFFFF" w:themeColor="background1"/>
                </w:rPr>
                <w:alias w:val="#Nav: /Header/DocumentTitle"/>
                <w:tag w:val="#Nav: Standard_Sales_Credit_Memo/1307"/>
                <w:id w:val="1352147404"/>
                <w:placeholder>
                  <w:docPart w:val="DefaultPlaceholder_-1854013440"/>
                </w:placeholder>
                <w:dataBinding w:prefixMappings="xmlns:ns0='urn:microsoft-dynamics-nav/reports/Standard_Sales_Credit_Memo/1307/'" w:xpath="/ns0:NavWordReportXmlPart[1]/ns0:Header[1]/ns0:DocumentTitle[1]" w:storeItemID="{EC8BCD55-D3A7-46A7-8DF2-D3764C9E84EB}"/>
                <w:text/>
              </w:sdtPr>
              <w:sdtEndPr/>
              <w:sdtContent>
                <w:proofErr w:type="spellStart"/>
                <w:r w:rsidR="00200BC9">
                  <w:rPr>
                    <w:color w:val="FFFFFF" w:themeColor="background1"/>
                  </w:rPr>
                  <w:t>DocumentTitle</w:t>
                </w:r>
                <w:proofErr w:type="spellEnd"/>
              </w:sdtContent>
            </w:sdt>
            <w:r w:rsidR="00200BC9">
              <w:rPr>
                <w:color w:val="FFFFFF" w:themeColor="background1"/>
              </w:rPr>
              <w:t xml:space="preserve"> </w:t>
            </w:r>
            <w:sdt>
              <w:sdtPr>
                <w:rPr>
                  <w:color w:val="FFFFFF" w:themeColor="background1"/>
                </w:rPr>
                <w:alias w:val="#Nav: /Header/DocumentNo"/>
                <w:tag w:val="#Nav: Standard_Sales_Credit_Memo/1307"/>
                <w:id w:val="1589882765"/>
                <w:placeholder>
                  <w:docPart w:val="DefaultPlaceholder_-1854013440"/>
                </w:placeholder>
                <w:dataBinding w:prefixMappings="xmlns:ns0='urn:microsoft-dynamics-nav/reports/Standard_Sales_Credit_Memo/1307/'" w:xpath="/ns0:NavWordReportXmlPart[1]/ns0:Header[1]/ns0:DocumentNo[1]" w:storeItemID="{EC8BCD55-D3A7-46A7-8DF2-D3764C9E84EB}"/>
                <w:text/>
              </w:sdtPr>
              <w:sdtEndPr/>
              <w:sdtContent>
                <w:proofErr w:type="spellStart"/>
                <w:r w:rsidR="00200BC9">
                  <w:rPr>
                    <w:color w:val="FFFFFF" w:themeColor="background1"/>
                  </w:rPr>
                  <w:t>DocumentNo</w:t>
                </w:r>
                <w:proofErr w:type="spellEnd"/>
              </w:sdtContent>
            </w:sdt>
          </w:p>
        </w:tc>
        <w:sdt>
          <w:sdtPr>
            <w:rPr>
              <w:color w:val="FFFFFF" w:themeColor="background1"/>
            </w:rPr>
            <w:alias w:val="#Nav: /Header/DocumentDate"/>
            <w:tag w:val="#Nav: Standard_Sales_Credit_Memo/1307"/>
            <w:id w:val="-810170768"/>
            <w:placeholder>
              <w:docPart w:val="179A4D34E8BB40D391902BB8933E5AE5"/>
            </w:placeholder>
            <w:dataBinding w:prefixMappings="xmlns:ns0='urn:microsoft-dynamics-nav/reports/Standard_Sales_Credit_Memo/1307/'" w:xpath="/ns0:NavWordReportXmlPart[1]/ns0:Header[1]/ns0:DocumentDate[1]" w:storeItemID="{EC8BCD55-D3A7-46A7-8DF2-D3764C9E84EB}"/>
            <w:text/>
          </w:sdtPr>
          <w:sdtEndPr/>
          <w:sdtContent>
            <w:tc>
              <w:tcPr>
                <w:tcW w:w="2529" w:type="pct"/>
                <w:shd w:val="clear" w:color="auto" w:fill="7E97AD" w:themeFill="accent1"/>
                <w:vAlign w:val="center"/>
              </w:tcPr>
              <w:p w:rsidRPr="00500CDB" w:rsidR="00E618A8" w:rsidP="00934358" w:rsidRDefault="00E618A8">
                <w:pPr>
                  <w:pStyle w:val="Title"/>
                  <w:jc w:val="right"/>
                  <w:rPr>
                    <w:color w:val="FFFFFF" w:themeColor="background1"/>
                  </w:rPr>
                </w:pPr>
                <w:r w:rsidRPr="00500CDB">
                  <w:rPr>
                    <w:color w:val="FFFFFF" w:themeColor="background1"/>
                    <w:lang w:val="da-DK"/>
                  </w:rPr>
                  <w:t>DocumentDate</w:t>
                </w:r>
              </w:p>
            </w:tc>
          </w:sdtContent>
        </w:sdt>
      </w:tr>
    </w:tbl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3"/>
        <w:gridCol w:w="3514"/>
        <w:gridCol w:w="3512"/>
      </w:tblGrid>
      <w:tr w:rsidR="00F30373" w:rsidTr="00C17CB3">
        <w:trPr>
          <w:cantSplit/>
          <w:trHeight w:val="290"/>
        </w:trPr>
        <w:tc>
          <w:tcPr>
            <w:tcW w:w="1667" w:type="pct"/>
          </w:tcPr>
          <w:p w:rsidR="00F30373" w:rsidRDefault="00F30373">
            <w:pPr>
              <w:pStyle w:val="NoSpacing"/>
              <w:rPr>
                <w:b/>
                <w:bCs/>
              </w:rPr>
            </w:pPr>
          </w:p>
        </w:tc>
        <w:sdt>
          <w:sdtPr>
            <w:rPr>
              <w:rFonts w:asciiTheme="majorHAnsi" w:hAnsiTheme="majorHAnsi"/>
              <w:sz w:val="20"/>
              <w:szCs w:val="20"/>
            </w:rPr>
            <w:alias w:val="#Nav: /Header/ShipToAddress_Lbl"/>
            <w:tag w:val="#Nav: Standard_Sales_Credit_Memo/1307"/>
            <w:id w:val="941655649"/>
            <w:placeholder>
              <w:docPart w:val="B110EC51708A4CD08B432A7472EB54B9"/>
            </w:placeholder>
            <w:dataBinding w:prefixMappings="xmlns:ns0='urn:microsoft-dynamics-nav/reports/Standard_Sales_Credit_Memo/1307/'" w:xpath="/ns0:NavWordReportXmlPart[1]/ns0:Header[1]/ns0:ShipToAddress_Lbl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="00F30373" w:rsidRDefault="00F30373">
                <w:pPr>
                  <w:pStyle w:val="Heading1"/>
                  <w:outlineLvl w:val="0"/>
                </w:pPr>
                <w:proofErr w:type="spellStart"/>
                <w:r w:rsidRPr="00B64404">
                  <w:rPr>
                    <w:rFonts w:asciiTheme="majorHAnsi" w:hAnsiTheme="majorHAnsi"/>
                    <w:sz w:val="20"/>
                    <w:szCs w:val="20"/>
                  </w:rPr>
                  <w:t>ShipToAddress_Lbl</w:t>
                </w:r>
                <w:proofErr w:type="spellEnd"/>
              </w:p>
            </w:tc>
          </w:sdtContent>
        </w:sdt>
        <w:tc>
          <w:tcPr>
            <w:tcW w:w="1667" w:type="pct"/>
          </w:tcPr>
          <w:p w:rsidR="00F30373" w:rsidRDefault="00F30373">
            <w:pPr>
              <w:pStyle w:val="NoSpacing"/>
              <w:jc w:val="right"/>
            </w:pPr>
          </w:p>
        </w:tc>
      </w:tr>
      <w:tr w:rsidRPr="00B64404" w:rsidR="00F30373" w:rsidTr="00C17CB3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Credit_Memo/1307"/>
            <w:id w:val="-346637227"/>
            <w:placeholder>
              <w:docPart w:val="65D4B6B01B2F47D59FB8E29B006D93A0"/>
            </w:placeholder>
            <w:dataBinding w:prefixMappings="xmlns:ns0='urn:microsoft-dynamics-nav/reports/Standard_Sales_Credit_Memo/1307/'" w:xpath="/ns0:NavWordReportXmlPart[1]/ns0:Header[1]/ns0:CustomerAddress1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1"/>
            <w:tag w:val="#Nav: Standard_Sales_Credit_Memo/1307"/>
            <w:id w:val="-1651516615"/>
            <w:placeholder>
              <w:docPart w:val="B110EC51708A4CD08B432A7472EB54B9"/>
            </w:placeholder>
            <w:dataBinding w:prefixMappings="xmlns:ns0='urn:microsoft-dynamics-nav/reports/Standard_Sales_Credit_Memo/1307/'" w:xpath="/ns0:NavWordReportXmlPart[1]/ns0:Header[1]/ns0:ShipToAddress1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</w:rPr>
                  <w:t>ShipToAddress1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CompanyAddress1"/>
            <w:tag w:val="#Nav: Standard_Sales_Credit_Memo/1307"/>
            <w:id w:val="-1171950695"/>
            <w:placeholder>
              <w:docPart w:val="F1693590CB0044C28FE906FDA588785C"/>
            </w:placeholder>
            <w:dataBinding w:prefixMappings="xmlns:ns0='urn:microsoft-dynamics-nav/reports/Standard_Sales_Credit_Memo/1307/'" w:xpath="/ns0:NavWordReportXmlPart[1]/ns0:Header[1]/ns0:CompanyAddress1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  <w:lang w:val="da-DK"/>
                  </w:rPr>
                  <w:t>CompanyAddress1</w:t>
                </w:r>
              </w:p>
            </w:tc>
          </w:sdtContent>
        </w:sdt>
      </w:tr>
      <w:tr w:rsidRPr="00B64404" w:rsidR="00F30373" w:rsidTr="00C17CB3">
        <w:trPr>
          <w:cantSplit/>
          <w:trHeight w:val="290"/>
        </w:trPr>
        <w:sdt>
          <w:sdtPr>
            <w:rPr>
              <w:sz w:val="20"/>
              <w:szCs w:val="20"/>
            </w:rPr>
            <w:alias w:val="#Nav: /Header/CustomerAddress2"/>
            <w:tag w:val="#Nav: Standard_Sales_Credit_Memo/1307"/>
            <w:id w:val="2121793087"/>
            <w:placeholder>
              <w:docPart w:val="65D4B6B01B2F47D59FB8E29B006D93A0"/>
            </w:placeholder>
            <w:dataBinding w:prefixMappings="xmlns:ns0='urn:microsoft-dynamics-nav/reports/Standard_Sales_Credit_Memo/1307/'" w:xpath="/ns0:NavWordReportXmlPart[1]/ns0:Header[1]/ns0:CustomerAddress2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  <w:lang w:val="da-DK"/>
                  </w:rPr>
                  <w:t>CustomerAddress2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2"/>
            <w:tag w:val="#Nav: Standard_Sales_Credit_Memo/1307"/>
            <w:id w:val="-1854174319"/>
            <w:placeholder>
              <w:docPart w:val="B110EC51708A4CD08B432A7472EB54B9"/>
            </w:placeholder>
            <w:dataBinding w:prefixMappings="xmlns:ns0='urn:microsoft-dynamics-nav/reports/Standard_Sales_Credit_Memo/1307/'" w:xpath="/ns0:NavWordReportXmlPart[1]/ns0:Header[1]/ns0:ShipToAddress2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</w:rPr>
                  <w:t>ShipToAddress2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CompanyAddress2"/>
            <w:tag w:val="#Nav: Standard_Sales_Credit_Memo/1307"/>
            <w:id w:val="1521665205"/>
            <w:placeholder>
              <w:docPart w:val="DDBE49DE06AB4DDAB09BCA00EEC9EC0B"/>
            </w:placeholder>
            <w:dataBinding w:prefixMappings="xmlns:ns0='urn:microsoft-dynamics-nav/reports/Standard_Sales_Credit_Memo/1307/'" w:xpath="/ns0:NavWordReportXmlPart[1]/ns0:Header[1]/ns0:CompanyAddress2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  <w:lang w:val="da-DK"/>
                  </w:rPr>
                  <w:t>CompanyAddress2</w:t>
                </w:r>
              </w:p>
            </w:tc>
          </w:sdtContent>
        </w:sdt>
      </w:tr>
      <w:tr w:rsidRPr="00B64404" w:rsidR="00F30373" w:rsidTr="00C17CB3">
        <w:trPr>
          <w:cantSplit/>
          <w:trHeight w:val="290"/>
        </w:trPr>
        <w:sdt>
          <w:sdtPr>
            <w:rPr>
              <w:sz w:val="20"/>
              <w:szCs w:val="20"/>
            </w:rPr>
            <w:alias w:val="#Nav: /Header/CustomerAddress3"/>
            <w:tag w:val="#Nav: Standard_Sales_Credit_Memo/1307"/>
            <w:id w:val="536395156"/>
            <w:placeholder>
              <w:docPart w:val="65D4B6B01B2F47D59FB8E29B006D93A0"/>
            </w:placeholder>
            <w:dataBinding w:prefixMappings="xmlns:ns0='urn:microsoft-dynamics-nav/reports/Standard_Sales_Credit_Memo/1307/'" w:xpath="/ns0:NavWordReportXmlPart[1]/ns0:Header[1]/ns0:CustomerAddress3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3"/>
            <w:tag w:val="#Nav: Standard_Sales_Credit_Memo/1307"/>
            <w:id w:val="-1812867948"/>
            <w:placeholder>
              <w:docPart w:val="B110EC51708A4CD08B432A7472EB54B9"/>
            </w:placeholder>
            <w:dataBinding w:prefixMappings="xmlns:ns0='urn:microsoft-dynamics-nav/reports/Standard_Sales_Credit_Memo/1307/'" w:xpath="/ns0:NavWordReportXmlPart[1]/ns0:Header[1]/ns0:ShipToAddress3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</w:rPr>
                  <w:t>ShipToAddress3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CompanyAddress3"/>
            <w:tag w:val="#Nav: Standard_Sales_Credit_Memo/1307"/>
            <w:id w:val="-1053613660"/>
            <w:placeholder>
              <w:docPart w:val="DDBE49DE06AB4DDAB09BCA00EEC9EC0B"/>
            </w:placeholder>
            <w:dataBinding w:prefixMappings="xmlns:ns0='urn:microsoft-dynamics-nav/reports/Standard_Sales_Credit_Memo/1307/'" w:xpath="/ns0:NavWordReportXmlPart[1]/ns0:Header[1]/ns0:CompanyAddress3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  <w:lang w:val="da-DK"/>
                  </w:rPr>
                  <w:t>CompanyAddress3</w:t>
                </w:r>
              </w:p>
            </w:tc>
          </w:sdtContent>
        </w:sdt>
      </w:tr>
      <w:tr w:rsidRPr="00B64404" w:rsidR="00F30373" w:rsidTr="00C17CB3">
        <w:trPr>
          <w:cantSplit/>
          <w:trHeight w:val="290"/>
        </w:trPr>
        <w:sdt>
          <w:sdtPr>
            <w:rPr>
              <w:sz w:val="20"/>
              <w:szCs w:val="20"/>
            </w:rPr>
            <w:alias w:val="#Nav: /Header/CustomerAddress4"/>
            <w:tag w:val="#Nav: Standard_Sales_Credit_Memo/1307"/>
            <w:id w:val="1229109116"/>
            <w:placeholder>
              <w:docPart w:val="65D4B6B01B2F47D59FB8E29B006D93A0"/>
            </w:placeholder>
            <w:dataBinding w:prefixMappings="xmlns:ns0='urn:microsoft-dynamics-nav/reports/Standard_Sales_Credit_Memo/1307/'" w:xpath="/ns0:NavWordReportXmlPart[1]/ns0:Header[1]/ns0:CustomerAddress4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4"/>
            <w:tag w:val="#Nav: Standard_Sales_Credit_Memo/1307"/>
            <w:id w:val="-1880149207"/>
            <w:placeholder>
              <w:docPart w:val="B110EC51708A4CD08B432A7472EB54B9"/>
            </w:placeholder>
            <w:dataBinding w:prefixMappings="xmlns:ns0='urn:microsoft-dynamics-nav/reports/Standard_Sales_Credit_Memo/1307/'" w:xpath="/ns0:NavWordReportXmlPart[1]/ns0:Header[1]/ns0:ShipToAddress4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</w:rPr>
                  <w:t>ShipToAddress4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CompanyAddress4"/>
            <w:tag w:val="#Nav: Standard_Sales_Credit_Memo/1307"/>
            <w:id w:val="-843252946"/>
            <w:placeholder>
              <w:docPart w:val="DDBE49DE06AB4DDAB09BCA00EEC9EC0B"/>
            </w:placeholder>
            <w:dataBinding w:prefixMappings="xmlns:ns0='urn:microsoft-dynamics-nav/reports/Standard_Sales_Credit_Memo/1307/'" w:xpath="/ns0:NavWordReportXmlPart[1]/ns0:Header[1]/ns0:CompanyAddress4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  <w:lang w:val="da-DK"/>
                  </w:rPr>
                  <w:t>CompanyAddress4</w:t>
                </w:r>
              </w:p>
            </w:tc>
          </w:sdtContent>
        </w:sdt>
      </w:tr>
      <w:tr w:rsidRPr="00B64404" w:rsidR="00F30373" w:rsidTr="00C17CB3">
        <w:trPr>
          <w:cantSplit/>
          <w:trHeight w:val="290"/>
        </w:trPr>
        <w:sdt>
          <w:sdtPr>
            <w:rPr>
              <w:sz w:val="20"/>
              <w:szCs w:val="20"/>
            </w:rPr>
            <w:alias w:val="#Nav: /Header/CustomerAddress5"/>
            <w:tag w:val="#Nav: Standard_Sales_Credit_Memo/1307"/>
            <w:id w:val="1814057176"/>
            <w:placeholder>
              <w:docPart w:val="65D4B6B01B2F47D59FB8E29B006D93A0"/>
            </w:placeholder>
            <w:dataBinding w:prefixMappings="xmlns:ns0='urn:microsoft-dynamics-nav/reports/Standard_Sales_Credit_Memo/1307/'" w:xpath="/ns0:NavWordReportXmlPart[1]/ns0:Header[1]/ns0:CustomerAddress5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  <w:lang w:val="da-DK"/>
                  </w:rPr>
                  <w:t>CustomerAddress5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5"/>
            <w:tag w:val="#Nav: Standard_Sales_Credit_Memo/1307"/>
            <w:id w:val="54438081"/>
            <w:placeholder>
              <w:docPart w:val="B110EC51708A4CD08B432A7472EB54B9"/>
            </w:placeholder>
            <w:dataBinding w:prefixMappings="xmlns:ns0='urn:microsoft-dynamics-nav/reports/Standard_Sales_Credit_Memo/1307/'" w:xpath="/ns0:NavWordReportXmlPart[1]/ns0:Header[1]/ns0:ShipToAddress5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</w:rPr>
                  <w:t>ShipToAddress5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CompanyAddress5"/>
            <w:tag w:val="#Nav: Standard_Sales_Credit_Memo/1307"/>
            <w:id w:val="-1834985711"/>
            <w:placeholder>
              <w:docPart w:val="DDBE49DE06AB4DDAB09BCA00EEC9EC0B"/>
            </w:placeholder>
            <w:dataBinding w:prefixMappings="xmlns:ns0='urn:microsoft-dynamics-nav/reports/Standard_Sales_Credit_Memo/1307/'" w:xpath="/ns0:NavWordReportXmlPart[1]/ns0:Header[1]/ns0:CompanyAddress5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  <w:lang w:val="da-DK"/>
                  </w:rPr>
                  <w:t>CompanyAddress5</w:t>
                </w:r>
              </w:p>
            </w:tc>
          </w:sdtContent>
        </w:sdt>
      </w:tr>
      <w:tr w:rsidRPr="00B64404" w:rsidR="00F30373" w:rsidTr="00C17CB3">
        <w:trPr>
          <w:cantSplit/>
          <w:trHeight w:val="274"/>
        </w:trPr>
        <w:sdt>
          <w:sdtPr>
            <w:rPr>
              <w:sz w:val="20"/>
              <w:szCs w:val="20"/>
            </w:rPr>
            <w:alias w:val="#Nav: /Header/CustomerAddress6"/>
            <w:tag w:val="#Nav: Standard_Sales_Credit_Memo/1307"/>
            <w:id w:val="-2064325541"/>
            <w:placeholder>
              <w:docPart w:val="65D4B6B01B2F47D59FB8E29B006D93A0"/>
            </w:placeholder>
            <w:dataBinding w:prefixMappings="xmlns:ns0='urn:microsoft-dynamics-nav/reports/Standard_Sales_Credit_Memo/1307/'" w:xpath="/ns0:NavWordReportXmlPart[1]/ns0:Header[1]/ns0:CustomerAddress6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6"/>
            <w:tag w:val="#Nav: Standard_Sales_Credit_Memo/1307"/>
            <w:id w:val="1196659915"/>
            <w:placeholder>
              <w:docPart w:val="B110EC51708A4CD08B432A7472EB54B9"/>
            </w:placeholder>
            <w:dataBinding w:prefixMappings="xmlns:ns0='urn:microsoft-dynamics-nav/reports/Standard_Sales_Credit_Memo/1307/'" w:xpath="/ns0:NavWordReportXmlPart[1]/ns0:Header[1]/ns0:ShipToAddress6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</w:rPr>
                  <w:t>ShipToAddress6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CompanyAddress6"/>
            <w:tag w:val="#Nav: Standard_Sales_Credit_Memo/1307"/>
            <w:id w:val="-2005736487"/>
            <w:placeholder>
              <w:docPart w:val="DDBE49DE06AB4DDAB09BCA00EEC9EC0B"/>
            </w:placeholder>
            <w:dataBinding w:prefixMappings="xmlns:ns0='urn:microsoft-dynamics-nav/reports/Standard_Sales_Credit_Memo/1307/'" w:xpath="/ns0:NavWordReportXmlPart[1]/ns0:Header[1]/ns0:CompanyAddress6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  <w:lang w:val="da-DK"/>
                  </w:rPr>
                  <w:t>CompanyAddress6</w:t>
                </w:r>
              </w:p>
            </w:tc>
          </w:sdtContent>
        </w:sdt>
      </w:tr>
      <w:tr w:rsidRPr="00B64404" w:rsidR="00F30373" w:rsidTr="00C17CB3">
        <w:trPr>
          <w:cantSplit/>
          <w:trHeight w:val="290"/>
        </w:trPr>
        <w:sdt>
          <w:sdtPr>
            <w:rPr>
              <w:sz w:val="20"/>
              <w:szCs w:val="20"/>
            </w:rPr>
            <w:alias w:val="#Nav: /Header/CustomerAddress7"/>
            <w:tag w:val="#Nav: Standard_Sales_Credit_Memo/1307"/>
            <w:id w:val="-762605892"/>
            <w:placeholder>
              <w:docPart w:val="65D4B6B01B2F47D59FB8E29B006D93A0"/>
            </w:placeholder>
            <w:dataBinding w:prefixMappings="xmlns:ns0='urn:microsoft-dynamics-nav/reports/Standard_Sales_Credit_Memo/1307/'" w:xpath="/ns0:NavWordReportXmlPart[1]/ns0:Header[1]/ns0:CustomerAddress7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7"/>
            <w:tag w:val="#Nav: Standard_Sales_Credit_Memo/1307"/>
            <w:id w:val="-1717963820"/>
            <w:placeholder>
              <w:docPart w:val="B110EC51708A4CD08B432A7472EB54B9"/>
            </w:placeholder>
            <w:dataBinding w:prefixMappings="xmlns:ns0='urn:microsoft-dynamics-nav/reports/Standard_Sales_Credit_Memo/1307/'" w:xpath="/ns0:NavWordReportXmlPart[1]/ns0:Header[1]/ns0:ShipToAddress7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</w:rPr>
                  <w:t>ShipToAddress7</w:t>
                </w:r>
              </w:p>
            </w:tc>
          </w:sdtContent>
        </w:sdt>
        <w:tc>
          <w:tcPr>
            <w:tcW w:w="1667" w:type="pct"/>
            <w:hideMark/>
          </w:tcPr>
          <w:p w:rsidRPr="00B64404" w:rsidR="00F30373" w:rsidRDefault="00002289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rFonts w:asciiTheme="majorHAnsi" w:hAnsiTheme="majorHAnsi"/>
                  <w:b/>
                  <w:sz w:val="20"/>
                  <w:szCs w:val="20"/>
                </w:rPr>
                <w:alias w:val="#Nav: /Header/CompanyLegalOffice_Lbl"/>
                <w:tag w:val="#Nav: Standard_Sales_Credit_Memo/1307"/>
                <w:id w:val="-1616430546"/>
                <w:placeholder>
                  <w:docPart w:val="4BDF23410B4743BCB54BB336E951BA3D"/>
                </w:placeholder>
                <w:dataBinding w:prefixMappings="xmlns:ns0='urn:microsoft-dynamics-nav/reports/Standard_Sales_Credit_Memo/1307/'" w:xpath="/ns0:NavWordReportXmlPart[1]/ns0:Header[1]/ns0:CompanyLegalOffice_Lbl[1]" w:storeItemID="{EC8BCD55-D3A7-46A7-8DF2-D3764C9E84EB}"/>
                <w:text/>
              </w:sdtPr>
              <w:sdtEndPr/>
              <w:sdtContent>
                <w:r w:rsidRPr="00B64404" w:rsidR="00F30373">
                  <w:rPr>
                    <w:rFonts w:asciiTheme="majorHAnsi" w:hAnsiTheme="majorHAnsi"/>
                    <w:b/>
                    <w:sz w:val="20"/>
                    <w:szCs w:val="20"/>
                    <w:lang w:val="da-DK"/>
                  </w:rPr>
                  <w:t>CompanyLegalOffice_Lbl</w:t>
                </w:r>
              </w:sdtContent>
            </w:sdt>
            <w:r w:rsidRPr="00B64404" w:rsidR="00F30373">
              <w:rPr>
                <w:rFonts w:asciiTheme="majorHAnsi" w:hAnsiTheme="maj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#Nav: /Header/CompanyLegalOffice"/>
                <w:tag w:val="#Nav: Standard_Sales_Credit_Memo/1307"/>
                <w:id w:val="1332101128"/>
                <w:placeholder>
                  <w:docPart w:val="58CC8985E9904E248DE565D60E95D1FD"/>
                </w:placeholder>
                <w:dataBinding w:prefixMappings="xmlns:ns0='urn:microsoft-dynamics-nav/reports/Standard_Sales_Credit_Memo/1307/'" w:xpath="/ns0:NavWordReportXmlPart[1]/ns0:Header[1]/ns0:CompanyLegalOffice[1]" w:storeItemID="{EC8BCD55-D3A7-46A7-8DF2-D3764C9E84EB}"/>
                <w:text/>
              </w:sdtPr>
              <w:sdtEndPr/>
              <w:sdtContent>
                <w:r w:rsidRPr="00B64404" w:rsidR="00F30373">
                  <w:rPr>
                    <w:sz w:val="20"/>
                    <w:szCs w:val="20"/>
                    <w:lang w:val="da-DK"/>
                  </w:rPr>
                  <w:t>CompanyLegalOffice</w:t>
                </w:r>
              </w:sdtContent>
            </w:sdt>
          </w:p>
        </w:tc>
      </w:tr>
      <w:tr w:rsidRPr="00B64404" w:rsidR="00F30373" w:rsidTr="00C17CB3">
        <w:trPr>
          <w:cantSplit/>
          <w:trHeight w:val="290"/>
        </w:trPr>
        <w:sdt>
          <w:sdtPr>
            <w:rPr>
              <w:sz w:val="20"/>
              <w:szCs w:val="20"/>
            </w:rPr>
            <w:alias w:val="#Nav: /Header/CustomerAddress8"/>
            <w:tag w:val="#Nav: Standard_Sales_Credit_Memo/1307"/>
            <w:id w:val="571465082"/>
            <w:placeholder>
              <w:docPart w:val="65D4B6B01B2F47D59FB8E29B006D93A0"/>
            </w:placeholder>
            <w:dataBinding w:prefixMappings="xmlns:ns0='urn:microsoft-dynamics-nav/reports/Standard_Sales_Credit_Memo/1307/'" w:xpath="/ns0:NavWordReportXmlPart[1]/ns0:Header[1]/ns0:CustomerAddress8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#Nav: /Header/ShipToAddress8"/>
            <w:tag w:val="#Nav: Standard_Sales_Credit_Memo/1307"/>
            <w:id w:val="2125265520"/>
            <w:placeholder>
              <w:docPart w:val="B110EC51708A4CD08B432A7472EB54B9"/>
            </w:placeholder>
            <w:dataBinding w:prefixMappings="xmlns:ns0='urn:microsoft-dynamics-nav/reports/Standard_Sales_Credit_Memo/1307/'" w:xpath="/ns0:NavWordReportXmlPart[1]/ns0:Header[1]/ns0:ShipToAddress8[1]" w:storeItemID="{EC8BCD55-D3A7-46A7-8DF2-D3764C9E84EB}"/>
            <w:text/>
          </w:sdtPr>
          <w:sdtEndPr/>
          <w:sdtContent>
            <w:tc>
              <w:tcPr>
                <w:tcW w:w="1667" w:type="pct"/>
                <w:hideMark/>
              </w:tcPr>
              <w:p w:rsidRPr="00B64404" w:rsidR="00F30373" w:rsidRDefault="00F30373">
                <w:pPr>
                  <w:pStyle w:val="NoSpacing"/>
                  <w:rPr>
                    <w:sz w:val="20"/>
                    <w:szCs w:val="20"/>
                  </w:rPr>
                </w:pPr>
                <w:r w:rsidRPr="00B64404">
                  <w:rPr>
                    <w:sz w:val="20"/>
                    <w:szCs w:val="20"/>
                  </w:rPr>
                  <w:t>ShipToAddress8</w:t>
                </w:r>
              </w:p>
            </w:tc>
          </w:sdtContent>
        </w:sdt>
        <w:tc>
          <w:tcPr>
            <w:tcW w:w="1667" w:type="pct"/>
          </w:tcPr>
          <w:p w:rsidRPr="00B64404" w:rsidR="00F30373" w:rsidRDefault="00F30373">
            <w:pPr>
              <w:pStyle w:val="NoSpacing"/>
              <w:jc w:val="right"/>
              <w:rPr>
                <w:sz w:val="20"/>
                <w:szCs w:val="20"/>
              </w:rPr>
            </w:pPr>
          </w:p>
        </w:tc>
      </w:tr>
    </w:tbl>
    <w:p w:rsidR="00245B0E" w:rsidP="00782744" w:rsidRDefault="00245B0E">
      <w:pPr>
        <w:pStyle w:val="NoSpacing"/>
        <w:rPr>
          <w:sz w:val="12"/>
          <w:szCs w:val="12"/>
        </w:rPr>
      </w:pPr>
    </w:p>
    <w:p w:rsidRPr="00782744" w:rsidR="00F30373" w:rsidP="00782744" w:rsidRDefault="00F30373">
      <w:pPr>
        <w:pStyle w:val="NoSpacing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954"/>
        <w:gridCol w:w="2238"/>
        <w:gridCol w:w="965"/>
        <w:gridCol w:w="883"/>
        <w:gridCol w:w="1620"/>
        <w:gridCol w:w="720"/>
        <w:gridCol w:w="276"/>
        <w:gridCol w:w="2874"/>
      </w:tblGrid>
      <w:tr w:rsidRPr="006B5527" w:rsidR="006B5527" w:rsidTr="00B80C74">
        <w:trPr>
          <w:trHeight w:val="546"/>
        </w:trPr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ItemNo_Line_Lbl"/>
            <w:tag w:val="#Nav: Standard_Sales_Credit_Memo/1307"/>
            <w:id w:val="771446451"/>
            <w:placeholder>
              <w:docPart w:val="4C28C1F70F304383937D3588980B82E2"/>
            </w:placeholder>
            <w:dataBinding w:prefixMappings="xmlns:ns0='urn:microsoft-dynamics-nav/reports/Standard_Sales_Credit_Memo/1307/'" w:xpath="/ns0:NavWordReportXmlPart[1]/ns0:Header[1]/ns0:Line[1]/ns0:ItemNo_Line_Lbl[1]" w:storeItemID="{EC8BCD55-D3A7-46A7-8DF2-D3764C9E84EB}"/>
            <w:text/>
          </w:sdtPr>
          <w:sdtEndPr/>
          <w:sdtContent>
            <w:tc>
              <w:tcPr>
                <w:tcW w:w="954" w:type="dxa"/>
                <w:tcBorders>
                  <w:bottom w:val="single" w:color="auto" w:sz="4" w:space="0"/>
                </w:tcBorders>
                <w:shd w:val="clear" w:color="auto" w:fill="7E97AD" w:themeFill="accent1"/>
                <w:vAlign w:val="bottom"/>
              </w:tcPr>
              <w:p w:rsidRPr="006B5527" w:rsidR="0065231A" w:rsidP="00133E05" w:rsidRDefault="0065231A">
                <w:pPr>
                  <w:pStyle w:val="Heading1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6B552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ItemNo_Line_Lbl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Description_Line_Lbl"/>
            <w:tag w:val="#Nav: Standard_Sales_Credit_Memo/1307"/>
            <w:id w:val="1545399846"/>
            <w:placeholder>
              <w:docPart w:val="4C28C1F70F304383937D3588980B82E2"/>
            </w:placeholder>
            <w:dataBinding w:prefixMappings="xmlns:ns0='urn:microsoft-dynamics-nav/reports/Standard_Sales_Credit_Memo/1307/'" w:xpath="/ns0:NavWordReportXmlPart[1]/ns0:Header[1]/ns0:Line[1]/ns0:Description_Line_Lbl[1]" w:storeItemID="{EC8BCD55-D3A7-46A7-8DF2-D3764C9E84EB}"/>
            <w:text/>
          </w:sdtPr>
          <w:sdtEndPr/>
          <w:sdtContent>
            <w:tc>
              <w:tcPr>
                <w:tcW w:w="2238" w:type="dxa"/>
                <w:tcBorders>
                  <w:bottom w:val="single" w:color="auto" w:sz="4" w:space="0"/>
                </w:tcBorders>
                <w:shd w:val="clear" w:color="auto" w:fill="7E97AD" w:themeFill="accent1"/>
                <w:vAlign w:val="bottom"/>
              </w:tcPr>
              <w:p w:rsidRPr="006B5527" w:rsidR="0065231A" w:rsidP="00133E05" w:rsidRDefault="0065231A">
                <w:pPr>
                  <w:pStyle w:val="Heading1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6B552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Unit_Lbl"/>
            <w:tag w:val="#Nav: Standard_Sales_Credit_Memo/1307"/>
            <w:id w:val="273061961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Line[1]/ns0:Unit_Lbl[1]" w:storeItemID="{EC8BCD55-D3A7-46A7-8DF2-D3764C9E84EB}"/>
            <w:text/>
          </w:sdtPr>
          <w:sdtEndPr/>
          <w:sdtContent>
            <w:tc>
              <w:tcPr>
                <w:tcW w:w="965" w:type="dxa"/>
                <w:tcBorders>
                  <w:bottom w:val="single" w:color="auto" w:sz="4" w:space="0"/>
                </w:tcBorders>
                <w:shd w:val="clear" w:color="auto" w:fill="7E97AD" w:themeFill="accent1"/>
                <w:vAlign w:val="bottom"/>
              </w:tcPr>
              <w:p w:rsidRPr="006B5527" w:rsidR="0065231A" w:rsidP="00133E05" w:rsidRDefault="001B4C91">
                <w:pPr>
                  <w:pStyle w:val="Heading1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6B552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Quantity_Line_Lbl"/>
            <w:tag w:val="#Nav: Standard_Sales_Credit_Memo/1307"/>
            <w:id w:val="616415257"/>
            <w:placeholder>
              <w:docPart w:val="4C28C1F70F304383937D3588980B82E2"/>
            </w:placeholder>
            <w:dataBinding w:prefixMappings="xmlns:ns0='urn:microsoft-dynamics-nav/reports/Standard_Sales_Credit_Memo/1307/'" w:xpath="/ns0:NavWordReportXmlPart[1]/ns0:Header[1]/ns0:Line[1]/ns0:Quantity_Line_Lbl[1]" w:storeItemID="{EC8BCD55-D3A7-46A7-8DF2-D3764C9E84EB}"/>
            <w:text/>
          </w:sdtPr>
          <w:sdtEndPr/>
          <w:sdtContent>
            <w:tc>
              <w:tcPr>
                <w:tcW w:w="883" w:type="dxa"/>
                <w:tcBorders>
                  <w:bottom w:val="single" w:color="auto" w:sz="4" w:space="0"/>
                </w:tcBorders>
                <w:shd w:val="clear" w:color="auto" w:fill="7E97AD" w:themeFill="accent1"/>
                <w:vAlign w:val="bottom"/>
              </w:tcPr>
              <w:p w:rsidRPr="006B5527" w:rsidR="0065231A" w:rsidP="00133E05" w:rsidRDefault="0065231A">
                <w:pPr>
                  <w:pStyle w:val="Heading1"/>
                  <w:jc w:val="right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6B552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UnitPrice_Lbl2"/>
            <w:tag w:val="#Nav: Standard_Sales_Credit_Memo/1307"/>
            <w:id w:val="2040624068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Line[1]/ns0:UnitPrice_Lbl2[1]" w:storeItemID="{EC8BCD55-D3A7-46A7-8DF2-D3764C9E84EB}"/>
            <w:text/>
          </w:sdtPr>
          <w:sdtEndPr/>
          <w:sdtContent>
            <w:tc>
              <w:tcPr>
                <w:tcW w:w="1620" w:type="dxa"/>
                <w:tcBorders>
                  <w:bottom w:val="single" w:color="auto" w:sz="4" w:space="0"/>
                </w:tcBorders>
                <w:shd w:val="clear" w:color="auto" w:fill="7E97AD" w:themeFill="accent1"/>
                <w:vAlign w:val="bottom"/>
              </w:tcPr>
              <w:p w:rsidRPr="006B5527" w:rsidR="0065231A" w:rsidP="000E35EE" w:rsidRDefault="001B4C91">
                <w:pPr>
                  <w:pStyle w:val="Heading1"/>
                  <w:jc w:val="right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r w:rsidRPr="006B552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UnitPrice_Lbl2</w:t>
                </w:r>
              </w:p>
            </w:tc>
          </w:sdtContent>
        </w:sdt>
        <w:tc>
          <w:tcPr>
            <w:tcW w:w="720" w:type="dxa"/>
            <w:tcBorders>
              <w:bottom w:val="single" w:color="auto" w:sz="4" w:space="0"/>
            </w:tcBorders>
            <w:shd w:val="clear" w:color="auto" w:fill="7E97AD" w:themeFill="accent1"/>
            <w:vAlign w:val="bottom"/>
          </w:tcPr>
          <w:p w:rsidRPr="006B5527" w:rsidR="0065231A" w:rsidP="00133E05" w:rsidRDefault="0065231A">
            <w:pPr>
              <w:pStyle w:val="Heading1"/>
              <w:outlineLvl w:val="0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76" w:type="dxa"/>
            <w:tcBorders>
              <w:bottom w:val="single" w:color="auto" w:sz="4" w:space="0"/>
            </w:tcBorders>
            <w:shd w:val="clear" w:color="auto" w:fill="7E97AD" w:themeFill="accent1"/>
            <w:vAlign w:val="bottom"/>
          </w:tcPr>
          <w:p w:rsidRPr="006B5527" w:rsidR="0065231A" w:rsidP="00133E05" w:rsidRDefault="0065231A">
            <w:pPr>
              <w:pStyle w:val="Heading1"/>
              <w:jc w:val="right"/>
              <w:outlineLvl w:val="0"/>
              <w:rPr>
                <w:rFonts w:asciiTheme="majorHAnsi" w:hAnsiTheme="majorHAnsi"/>
                <w:color w:val="FFFFFF" w:themeColor="background1"/>
                <w:sz w:val="20"/>
                <w:szCs w:val="20"/>
              </w:rPr>
            </w:pPr>
          </w:p>
        </w:tc>
        <w:sdt>
          <w:sdtPr>
            <w:rPr>
              <w:rFonts w:asciiTheme="majorHAnsi" w:hAnsiTheme="majorHAnsi"/>
              <w:color w:val="FFFFFF" w:themeColor="background1"/>
              <w:sz w:val="20"/>
              <w:szCs w:val="20"/>
            </w:rPr>
            <w:alias w:val="#Nav: /Header/Line/LineAmount_Lbl"/>
            <w:tag w:val="#Nav: Standard_Sales_Credit_Memo/1307"/>
            <w:id w:val="-1854031317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Line[1]/ns0:LineAmount_Lbl[1]" w:storeItemID="{EC8BCD55-D3A7-46A7-8DF2-D3764C9E84EB}"/>
            <w:text/>
          </w:sdtPr>
          <w:sdtEndPr/>
          <w:sdtContent>
            <w:tc>
              <w:tcPr>
                <w:tcW w:w="2874" w:type="dxa"/>
                <w:tcBorders>
                  <w:bottom w:val="single" w:color="auto" w:sz="4" w:space="0"/>
                </w:tcBorders>
                <w:shd w:val="clear" w:color="auto" w:fill="7E97AD" w:themeFill="accent1"/>
                <w:tcMar>
                  <w:right w:w="0" w:type="dxa"/>
                </w:tcMar>
                <w:vAlign w:val="bottom"/>
              </w:tcPr>
              <w:p w:rsidRPr="006B5527" w:rsidR="0065231A" w:rsidP="00133E05" w:rsidRDefault="001B4C91">
                <w:pPr>
                  <w:pStyle w:val="Heading1"/>
                  <w:jc w:val="right"/>
                  <w:outlineLvl w:val="0"/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</w:pPr>
                <w:proofErr w:type="spellStart"/>
                <w:r w:rsidRPr="006B5527">
                  <w:rPr>
                    <w:rFonts w:asciiTheme="majorHAnsi" w:hAnsiTheme="majorHAnsi"/>
                    <w:color w:val="FFFFFF" w:themeColor="background1"/>
                    <w:sz w:val="20"/>
                    <w:szCs w:val="20"/>
                  </w:rPr>
                  <w:t>LineAmount_Lbl</w:t>
                </w:r>
                <w:proofErr w:type="spellEnd"/>
              </w:p>
            </w:tc>
          </w:sdtContent>
        </w:sdt>
      </w:tr>
      <w:tr w:rsidRPr="00133E05" w:rsidR="0065231A" w:rsidTr="00B80C74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2238" w:type="dxa"/>
            <w:tcBorders>
              <w:top w:val="single" w:color="auto" w:sz="4" w:space="0"/>
            </w:tcBorders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965" w:type="dxa"/>
            <w:tcBorders>
              <w:top w:val="single" w:color="auto" w:sz="4" w:space="0"/>
            </w:tcBorders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883" w:type="dxa"/>
            <w:tcBorders>
              <w:top w:val="single" w:color="auto" w:sz="4" w:space="0"/>
            </w:tcBorders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1620" w:type="dxa"/>
            <w:tcBorders>
              <w:top w:val="single" w:color="auto" w:sz="4" w:space="0"/>
            </w:tcBorders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720" w:type="dxa"/>
            <w:tcBorders>
              <w:top w:val="single" w:color="auto" w:sz="4" w:space="0"/>
            </w:tcBorders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276" w:type="dxa"/>
            <w:tcBorders>
              <w:top w:val="single" w:color="auto" w:sz="4" w:space="0"/>
            </w:tcBorders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2874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133E05" w:rsidR="0065231A" w:rsidP="00DF6462" w:rsidRDefault="0065231A">
            <w:pPr>
              <w:pStyle w:val="NoSpacing"/>
            </w:pPr>
          </w:p>
        </w:tc>
      </w:tr>
      <w:sdt>
        <w:sdtPr>
          <w:rPr>
            <w:sz w:val="20"/>
            <w:szCs w:val="20"/>
          </w:rPr>
          <w:alias w:val="#Nav: /Header/Line"/>
          <w:tag w:val="#Nav: Standard_Sales_Credit_Memo/1307"/>
          <w:id w:val="1327254768"/>
          <w15:dataBinding w:prefixMappings="xmlns:ns0='urn:microsoft-dynamics-nav/reports/Standard_Sales_Credit_Memo/1307/'" w:xpath="/ns0:NavWordReportXmlPart[1]/ns0:Header[1]/ns0:Line" w:storeItemID="{EC8BCD55-D3A7-46A7-8DF2-D3764C9E84EB}"/>
          <w15:repeatingSection/>
        </w:sdtPr>
        <w:sdtEndPr/>
        <w:sdtContent>
          <w:sdt>
            <w:sdtPr>
              <w:rPr>
                <w:sz w:val="20"/>
                <w:szCs w:val="20"/>
              </w:rPr>
              <w:id w:val="872800820"/>
              <w:placeholder>
                <w:docPart w:val="FFF6F94D2E8C4F54881C2B62A779211B"/>
              </w:placeholder>
              <w15:repeatingSectionItem/>
            </w:sdtPr>
            <w:sdtEndPr/>
            <w:sdtContent>
              <w:tr w:rsidRPr="00B64404" w:rsidR="0065231A" w:rsidTr="00B80C74">
                <w:trPr>
                  <w:trHeight w:val="227"/>
                </w:trPr>
                <w:sdt>
                  <w:sdtPr>
                    <w:rPr>
                      <w:sz w:val="20"/>
                      <w:szCs w:val="20"/>
                    </w:rPr>
                    <w:alias w:val="#Nav: /Header/Line/ItemNo_Line"/>
                    <w:tag w:val="#Nav: Standard_Sales_Credit_Memo/1307"/>
                    <w:id w:val="-1032108260"/>
                    <w:placeholder>
                      <w:docPart w:val="616E4B02B7EF457287A2BB060EDE357C"/>
                    </w:placeholder>
                    <w:dataBinding w:prefixMappings="xmlns:ns0='urn:microsoft-dynamics-nav/reports/Standard_Sales_Credit_Memo/1307/'" w:xpath="/ns0:NavWordReportXmlPart[1]/ns0:Header[1]/ns0:Line[1]/ns0:ItemNo_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954" w:type="dxa"/>
                      </w:tcPr>
                      <w:p w:rsidRPr="00B64404" w:rsidR="0065231A" w:rsidP="00B07F66" w:rsidRDefault="0065231A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B64404">
                          <w:rPr>
                            <w:sz w:val="20"/>
                            <w:szCs w:val="20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Description_Line"/>
                    <w:tag w:val="#Nav: Standard_Sales_Credit_Memo/1307"/>
                    <w:id w:val="-1420935410"/>
                    <w:placeholder>
                      <w:docPart w:val="1E5C9380886C4B80A714A25830ABECA1"/>
                    </w:placeholder>
                    <w:dataBinding w:prefixMappings="xmlns:ns0='urn:microsoft-dynamics-nav/reports/Standard_Sales_Credit_Memo/1307/'" w:xpath="/ns0:NavWordReportXmlPart[1]/ns0:Header[1]/ns0:Line[1]/ns0:Description_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2238" w:type="dxa"/>
                      </w:tcPr>
                      <w:p w:rsidRPr="00B64404" w:rsidR="0065231A" w:rsidP="00B07F66" w:rsidRDefault="0065231A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B64404">
                          <w:rPr>
                            <w:sz w:val="20"/>
                            <w:szCs w:val="20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UnitOfMeasure"/>
                    <w:tag w:val="#Nav: Standard_Sales_Credit_Memo/1307"/>
                    <w:id w:val="436108881"/>
                    <w:placeholder>
                      <w:docPart w:val="7F6CF45ED2C44595AF82661087B1A342"/>
                    </w:placeholder>
                    <w:dataBinding w:prefixMappings="xmlns:ns0='urn:microsoft-dynamics-nav/reports/Standard_Sales_Credit_Memo/1307/'" w:xpath="/ns0:NavWordReportXmlPart[1]/ns0:Header[1]/ns0:Line[1]/ns0:UnitOfMeasur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965" w:type="dxa"/>
                      </w:tcPr>
                      <w:p w:rsidRPr="00B64404" w:rsidR="0065231A" w:rsidP="00B07F66" w:rsidRDefault="0065231A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B64404">
                          <w:rPr>
                            <w:sz w:val="20"/>
                            <w:szCs w:val="20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Header/Line/Quantity_Line"/>
                    <w:tag w:val="#Nav: Standard_Sales_Credit_Memo/1307"/>
                    <w:id w:val="382909601"/>
                    <w:placeholder>
                      <w:docPart w:val="9ED42AD9E3614E3CA3B78D7D990C65A2"/>
                    </w:placeholder>
                    <w:dataBinding w:prefixMappings="xmlns:ns0='urn:microsoft-dynamics-nav/reports/Standard_Sales_Credit_Memo/1307/'" w:xpath="/ns0:NavWordReportXmlPart[1]/ns0:Header[1]/ns0:Line[1]/ns0:Quantity_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883" w:type="dxa"/>
                      </w:tcPr>
                      <w:p w:rsidRPr="00B64404" w:rsidR="0065231A" w:rsidP="00B07F66" w:rsidRDefault="0065231A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B64404">
                          <w:rPr>
                            <w:sz w:val="20"/>
                            <w:szCs w:val="20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Credit_Memo/1307"/>
                    <w:id w:val="773364929"/>
                    <w:placeholder>
                      <w:docPart w:val="E9A11350AC8A49F08389B891E24BD51C"/>
                    </w:placeholder>
                    <w:dataBinding w:prefixMappings="xmlns:ns0='urn:microsoft-dynamics-nav/reports/Standard_Sales_Credit_Memo/1307/'" w:xpath="/ns0:NavWordReportXmlPart[1]/ns0:Header[1]/ns0:Line[1]/ns0:UnitPric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1620" w:type="dxa"/>
                      </w:tcPr>
                      <w:p w:rsidRPr="00B64404" w:rsidR="0065231A" w:rsidP="00B07F66" w:rsidRDefault="0065231A">
                        <w:pPr>
                          <w:pStyle w:val="ForceRight"/>
                        </w:pPr>
                        <w:proofErr w:type="spellStart"/>
                        <w:r w:rsidRPr="00C17CB3">
                          <w:t>UnitPrice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20" w:type="dxa"/>
                  </w:tcPr>
                  <w:p w:rsidRPr="00B64404" w:rsidR="0065231A" w:rsidP="00B80C74" w:rsidRDefault="0065231A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76" w:type="dxa"/>
                  </w:tcPr>
                  <w:p w:rsidRPr="00B64404" w:rsidR="0065231A" w:rsidP="00B80C74" w:rsidRDefault="0065231A">
                    <w:pPr>
                      <w:jc w:val="right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alias w:val="#Nav: /Header/Line/LineAmount_Line"/>
                    <w:tag w:val="#Nav: Standard_Sales_Credit_Memo/1307"/>
                    <w:id w:val="-1829895906"/>
                    <w:placeholder>
                      <w:docPart w:val="5A4431D714FE451B88F44E9849009597"/>
                    </w:placeholder>
                    <w:dataBinding w:prefixMappings="xmlns:ns0='urn:microsoft-dynamics-nav/reports/Standard_Sales_Credit_Memo/1307/'" w:xpath="/ns0:NavWordReportXmlPart[1]/ns0:Header[1]/ns0:Line[1]/ns0:LineAmount_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2874" w:type="dxa"/>
                        <w:tcMar>
                          <w:right w:w="0" w:type="dxa"/>
                        </w:tcMar>
                      </w:tcPr>
                      <w:p w:rsidRPr="00B64404" w:rsidR="0065231A" w:rsidP="00B07F66" w:rsidRDefault="0065231A">
                        <w:pPr>
                          <w:pStyle w:val="ForceRight"/>
                        </w:pPr>
                        <w:proofErr w:type="spellStart"/>
                        <w:r w:rsidRPr="00B64404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65231A" w:rsidTr="00B80C74">
        <w:trPr>
          <w:trHeight w:val="227"/>
        </w:trPr>
        <w:tc>
          <w:tcPr>
            <w:tcW w:w="954" w:type="dxa"/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2238" w:type="dxa"/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965" w:type="dxa"/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883" w:type="dxa"/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1620" w:type="dxa"/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720" w:type="dxa"/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276" w:type="dxa"/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2874" w:type="dxa"/>
            <w:tcMar>
              <w:right w:w="0" w:type="dxa"/>
            </w:tcMar>
          </w:tcPr>
          <w:p w:rsidRPr="00133E05" w:rsidR="0065231A" w:rsidP="00DF6462" w:rsidRDefault="0065231A">
            <w:pPr>
              <w:pStyle w:val="NoSpacing"/>
            </w:pPr>
          </w:p>
        </w:tc>
      </w:tr>
      <w:sdt>
        <w:sdtPr>
          <w:rPr>
            <w:sz w:val="20"/>
            <w:szCs w:val="20"/>
          </w:rPr>
          <w:alias w:val="#Nav: /Header/ReportTotalsLine"/>
          <w:tag w:val="#Nav: Standard_Sales_Credit_Memo/1307"/>
          <w:id w:val="1692270740"/>
          <w15:dataBinding w:prefixMappings="xmlns:ns0='urn:microsoft-dynamics-nav/reports/Standard_Sales_Credit_Memo/1307/'" w:xpath="/ns0:NavWordReportXmlPart[1]/ns0:Header[1]/ns0:ReportTotalsLine" w:storeItemID="{EC8BCD55-D3A7-46A7-8DF2-D3764C9E84EB}"/>
          <w15:repeatingSection/>
        </w:sdtPr>
        <w:sdtEndPr/>
        <w:sdtContent>
          <w:sdt>
            <w:sdtPr>
              <w:rPr>
                <w:sz w:val="20"/>
                <w:szCs w:val="20"/>
              </w:rPr>
              <w:id w:val="914512346"/>
              <w:placeholder>
                <w:docPart w:val="B95FEB2D43834E50A1976099E3393184"/>
              </w:placeholder>
              <w15:repeatingSectionItem/>
            </w:sdtPr>
            <w:sdtEndPr/>
            <w:sdtContent>
              <w:tr w:rsidRPr="00133E05" w:rsidR="0065231A" w:rsidTr="00B80C74">
                <w:trPr>
                  <w:trHeight w:val="227"/>
                </w:trPr>
                <w:tc>
                  <w:tcPr>
                    <w:tcW w:w="954" w:type="dxa"/>
                  </w:tcPr>
                  <w:p w:rsidRPr="00133E05" w:rsidR="0065231A" w:rsidP="00DF6462" w:rsidRDefault="0065231A">
                    <w:pPr>
                      <w:pStyle w:val="NoSpacing"/>
                    </w:pPr>
                  </w:p>
                </w:tc>
                <w:tc>
                  <w:tcPr>
                    <w:tcW w:w="2238" w:type="dxa"/>
                  </w:tcPr>
                  <w:p w:rsidRPr="00133E05" w:rsidR="0065231A" w:rsidP="00DF6462" w:rsidRDefault="0065231A">
                    <w:pPr>
                      <w:pStyle w:val="NoSpacing"/>
                    </w:pPr>
                  </w:p>
                </w:tc>
                <w:tc>
                  <w:tcPr>
                    <w:tcW w:w="965" w:type="dxa"/>
                  </w:tcPr>
                  <w:p w:rsidRPr="00133E05" w:rsidR="0065231A" w:rsidP="00DF6462" w:rsidRDefault="0065231A">
                    <w:pPr>
                      <w:pStyle w:val="NoSpacing"/>
                    </w:pPr>
                  </w:p>
                </w:tc>
                <w:tc>
                  <w:tcPr>
                    <w:tcW w:w="883" w:type="dxa"/>
                  </w:tcPr>
                  <w:p w:rsidRPr="00133E05" w:rsidR="0065231A" w:rsidP="00DF6462" w:rsidRDefault="0065231A">
                    <w:pPr>
                      <w:pStyle w:val="NoSpacing"/>
                    </w:pPr>
                  </w:p>
                </w:tc>
                <w:sdt>
                  <w:sdtPr>
                    <w:rPr>
                      <w:rFonts w:asciiTheme="majorHAnsi" w:hAnsiTheme="majorHAnsi"/>
                      <w:color w:val="7E97AD" w:themeColor="accent1"/>
                      <w:sz w:val="20"/>
                      <w:szCs w:val="20"/>
                    </w:rPr>
                    <w:alias w:val="#Nav: /Header/ReportTotalsLine/Description_ReportTotalsLine"/>
                    <w:tag w:val="#Nav: Standard_Sales_Credit_Memo/1307"/>
                    <w:id w:val="-2028928794"/>
                    <w:placeholder>
                      <w:docPart w:val="9057E39D55A7450085A9BE4EC06D0AA2"/>
                    </w:placeholder>
                    <w:dataBinding w:prefixMappings="xmlns:ns0='urn:microsoft-dynamics-nav/reports/Standard_Sales_Credit_Memo/1307/'" w:xpath="/ns0:NavWordReportXmlPart[1]/ns0:Header[1]/ns0:ReportTotalsLine[1]/ns0:Description_ReportTotals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2616" w:type="dxa"/>
                        <w:gridSpan w:val="3"/>
                      </w:tcPr>
                      <w:p w:rsidRPr="00673DDF" w:rsidR="0065231A" w:rsidP="00B07F66" w:rsidRDefault="0065231A">
                        <w:pPr>
                          <w:pStyle w:val="NoSpacing"/>
                          <w:rPr>
                            <w:rFonts w:asciiTheme="majorHAnsi" w:hAnsiTheme="majorHAnsi"/>
                            <w:sz w:val="20"/>
                            <w:szCs w:val="20"/>
                          </w:rPr>
                        </w:pPr>
                        <w:proofErr w:type="spellStart"/>
                        <w:r w:rsidRPr="00FB506B">
                          <w:rPr>
                            <w:rFonts w:asciiTheme="majorHAnsi" w:hAnsiTheme="majorHAnsi"/>
                            <w:color w:val="7E97AD" w:themeColor="accent1"/>
                            <w:sz w:val="20"/>
                            <w:szCs w:val="20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Credit_Memo/1307"/>
                    <w:id w:val="-924955546"/>
                    <w:placeholder>
                      <w:docPart w:val="9057E39D55A7450085A9BE4EC06D0AA2"/>
                    </w:placeholder>
                    <w:dataBinding w:prefixMappings="xmlns:ns0='urn:microsoft-dynamics-nav/reports/Standard_Sales_Credit_Memo/1307/'" w:xpath="/ns0:NavWordReportXmlPart[1]/ns0:Header[1]/ns0:ReportTotalsLine[1]/ns0:Amount_ReportTotalsLine[1]" w:storeItemID="{EC8BCD55-D3A7-46A7-8DF2-D3764C9E84EB}"/>
                    <w:text/>
                  </w:sdtPr>
                  <w:sdtEndPr/>
                  <w:sdtContent>
                    <w:tc>
                      <w:tcPr>
                        <w:tcW w:w="2874" w:type="dxa"/>
                        <w:tcMar>
                          <w:right w:w="0" w:type="dxa"/>
                        </w:tcMar>
                      </w:tcPr>
                      <w:p w:rsidRPr="00673DDF" w:rsidR="0065231A" w:rsidP="00B07F66" w:rsidRDefault="0065231A">
                        <w:pPr>
                          <w:pStyle w:val="NoSpacing-right"/>
                        </w:pPr>
                        <w:proofErr w:type="spellStart"/>
                        <w:r w:rsidRPr="00673DDF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65231A" w:rsidTr="00B80C74">
        <w:trPr>
          <w:trHeight w:val="113"/>
        </w:trPr>
        <w:tc>
          <w:tcPr>
            <w:tcW w:w="954" w:type="dxa"/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2238" w:type="dxa"/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965" w:type="dxa"/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883" w:type="dxa"/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2616" w:type="dxa"/>
            <w:gridSpan w:val="3"/>
          </w:tcPr>
          <w:p w:rsidRPr="00673DDF" w:rsidR="0065231A" w:rsidP="00DF6462" w:rsidRDefault="0065231A">
            <w:pPr>
              <w:pStyle w:val="NoSpacing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874" w:type="dxa"/>
            <w:tcMar>
              <w:right w:w="0" w:type="dxa"/>
            </w:tcMar>
          </w:tcPr>
          <w:p w:rsidRPr="00673DDF" w:rsidR="0065231A" w:rsidP="00DF6462" w:rsidRDefault="0065231A">
            <w:pPr>
              <w:pStyle w:val="NoSpacing"/>
              <w:rPr>
                <w:sz w:val="20"/>
                <w:szCs w:val="20"/>
              </w:rPr>
            </w:pPr>
          </w:p>
        </w:tc>
      </w:tr>
      <w:tr w:rsidRPr="00133E05" w:rsidR="0065231A" w:rsidTr="00B80C74">
        <w:trPr>
          <w:trHeight w:val="227"/>
        </w:trPr>
        <w:tc>
          <w:tcPr>
            <w:tcW w:w="954" w:type="dxa"/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2238" w:type="dxa"/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965" w:type="dxa"/>
          </w:tcPr>
          <w:p w:rsidRPr="00133E05" w:rsidR="0065231A" w:rsidP="00DF6462" w:rsidRDefault="0065231A">
            <w:pPr>
              <w:pStyle w:val="NoSpacing"/>
            </w:pPr>
          </w:p>
        </w:tc>
        <w:tc>
          <w:tcPr>
            <w:tcW w:w="883" w:type="dxa"/>
          </w:tcPr>
          <w:p w:rsidRPr="00133E05" w:rsidR="0065231A" w:rsidP="00DF6462" w:rsidRDefault="0065231A">
            <w:pPr>
              <w:pStyle w:val="NoSpacing"/>
            </w:pPr>
          </w:p>
        </w:tc>
        <w:sdt>
          <w:sdtPr>
            <w:rPr>
              <w:rStyle w:val="Strong"/>
              <w:rFonts w:asciiTheme="majorHAnsi" w:hAnsiTheme="majorHAnsi"/>
              <w:color w:val="7E97AD" w:themeColor="accent1"/>
              <w:sz w:val="20"/>
              <w:szCs w:val="20"/>
            </w:rPr>
            <w:alias w:val="#Nav: /Header/Totals/TotalText"/>
            <w:tag w:val="#Nav: Standard_Sales_Credit_Memo/1307"/>
            <w:id w:val="-705869782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Totals[1]/ns0:TotalText[1]" w:storeItemID="{EC8BCD55-D3A7-46A7-8DF2-D3764C9E84EB}"/>
            <w:text/>
          </w:sdtPr>
          <w:sdtEndPr>
            <w:rPr>
              <w:rStyle w:val="Strong"/>
            </w:rPr>
          </w:sdtEndPr>
          <w:sdtContent>
            <w:tc>
              <w:tcPr>
                <w:tcW w:w="2616" w:type="dxa"/>
                <w:gridSpan w:val="3"/>
                <w:tcBorders>
                  <w:bottom w:val="single" w:color="auto" w:sz="4" w:space="0"/>
                </w:tcBorders>
              </w:tcPr>
              <w:p w:rsidRPr="00673DDF" w:rsidR="0065231A" w:rsidP="00DF6462" w:rsidRDefault="004252EC">
                <w:pPr>
                  <w:pStyle w:val="NoSpacing"/>
                  <w:rPr>
                    <w:rStyle w:val="Strong"/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FB506B">
                  <w:rPr>
                    <w:rStyle w:val="Strong"/>
                    <w:rFonts w:asciiTheme="majorHAnsi" w:hAnsiTheme="majorHAnsi"/>
                    <w:color w:val="7E97AD" w:themeColor="accent1"/>
                    <w:sz w:val="20"/>
                    <w:szCs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  <w:sz w:val="20"/>
              <w:szCs w:val="20"/>
            </w:rPr>
            <w:alias w:val="#Nav: /Header/Totals/TotalAmountIncludingVAT"/>
            <w:tag w:val="#Nav: Standard_Sales_Credit_Memo/1307"/>
            <w:id w:val="1661501859"/>
            <w:placeholder>
              <w:docPart w:val="4C28C1F70F304383937D3588980B82E2"/>
            </w:placeholder>
            <w:dataBinding w:prefixMappings="xmlns:ns0='urn:microsoft-dynamics-nav/reports/Standard_Sales_Credit_Memo/1307/'" w:xpath="/ns0:NavWordReportXmlPart[1]/ns0:Header[1]/ns0:Totals[1]/ns0:TotalAmountIncludingVAT[1]" w:storeItemID="{EC8BCD55-D3A7-46A7-8DF2-D3764C9E84EB}"/>
            <w:text/>
          </w:sdtPr>
          <w:sdtEndPr>
            <w:rPr>
              <w:rStyle w:val="Strong"/>
            </w:rPr>
          </w:sdtEndPr>
          <w:sdtContent>
            <w:tc>
              <w:tcPr>
                <w:tcW w:w="2874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673DDF" w:rsidR="0065231A" w:rsidP="00873B21" w:rsidRDefault="0065231A">
                <w:pPr>
                  <w:pStyle w:val="NoSpacing"/>
                  <w:jc w:val="right"/>
                  <w:rPr>
                    <w:rStyle w:val="Strong"/>
                    <w:sz w:val="20"/>
                    <w:szCs w:val="20"/>
                  </w:rPr>
                </w:pPr>
                <w:proofErr w:type="spellStart"/>
                <w:r w:rsidRPr="00673DDF">
                  <w:rPr>
                    <w:rStyle w:val="Strong"/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133E05" w:rsidP="00133E05" w:rsidRDefault="00133E05"/>
    <w:p w:rsidR="00F30373" w:rsidP="00133E05" w:rsidRDefault="00F30373"/>
    <w:tbl>
      <w:tblPr>
        <w:tblStyle w:val="TableGrid"/>
        <w:tblpPr w:leftFromText="180" w:rightFromText="180" w:vertAnchor="text" w:horzAnchor="margin" w:tblpY="269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2880"/>
      </w:tblGrid>
      <w:tr w:rsidR="00F30373" w:rsidTr="00BC4456">
        <w:trPr>
          <w:cantSplit/>
        </w:trPr>
        <w:sdt>
          <w:sdtPr>
            <w:rPr>
              <w:rFonts w:asciiTheme="majorHAnsi" w:hAnsiTheme="majorHAnsi"/>
              <w:color w:val="7E97AD" w:themeColor="accent1"/>
              <w:sz w:val="20"/>
              <w:szCs w:val="20"/>
            </w:rPr>
            <w:alias w:val="#Nav: /Header/Totals/AmountSubjectToSalesTaxLbl"/>
            <w:tag w:val="#Nav: Standard_Sales_Credit_Memo/1307"/>
            <w:id w:val="-822341908"/>
            <w:placeholder>
              <w:docPart w:val="B911A6754BC84C1381E19C0D9170C363"/>
            </w:placeholder>
            <w:dataBinding w:prefixMappings="xmlns:ns0='urn:microsoft-dynamics-nav/reports/Standard_Sales_Credit_Memo/1307/'" w:xpath="/ns0:NavWordReportXmlPart[1]/ns0:Header[1]/ns0:Totals[1]/ns0:AmountSubjectToSalesTaxLbl[1]" w:storeItemID="{EC8BCD55-D3A7-46A7-8DF2-D3764C9E84EB}"/>
            <w:text/>
          </w:sdtPr>
          <w:sdtEndPr/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673DDF" w:rsidR="00F30373" w:rsidP="00356045" w:rsidRDefault="00F30373">
                <w:pPr>
                  <w:pStyle w:val="NoSpacing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BC4456">
                  <w:rPr>
                    <w:rFonts w:asciiTheme="majorHAnsi" w:hAnsiTheme="majorHAnsi"/>
                    <w:color w:val="7E97AD" w:themeColor="accent1"/>
                    <w:sz w:val="20"/>
                    <w:szCs w:val="20"/>
                  </w:rPr>
                  <w:t>AmountSubjectToSalesTaxLbl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AmountSubjectToSalesTax"/>
            <w:tag w:val="#Nav: Standard_Sales_Credit_Memo/1307"/>
            <w:id w:val="-961807150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Totals[1]/ns0:AmountSubjectToSalesTax[1]" w:storeItemID="{EC8BCD55-D3A7-46A7-8DF2-D3764C9E84EB}"/>
            <w:text/>
          </w:sdtPr>
          <w:sdtEndPr/>
          <w:sdtContent>
            <w:tc>
              <w:tcPr>
                <w:tcW w:w="288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673DDF" w:rsidR="00F30373" w:rsidP="00F65F71" w:rsidRDefault="004252EC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proofErr w:type="spellStart"/>
                <w:r w:rsidRPr="00673DDF">
                  <w:rPr>
                    <w:sz w:val="20"/>
                    <w:szCs w:val="20"/>
                  </w:rPr>
                  <w:t>AmountSubjectToSalesTax</w:t>
                </w:r>
                <w:proofErr w:type="spellEnd"/>
              </w:p>
            </w:tc>
          </w:sdtContent>
        </w:sdt>
      </w:tr>
      <w:tr w:rsidR="00F30373" w:rsidTr="00BC4456">
        <w:trPr>
          <w:cantSplit/>
        </w:trPr>
        <w:sdt>
          <w:sdtPr>
            <w:rPr>
              <w:rFonts w:asciiTheme="majorHAnsi" w:hAnsiTheme="majorHAnsi"/>
              <w:color w:val="7E97AD" w:themeColor="accent1"/>
              <w:sz w:val="20"/>
              <w:szCs w:val="20"/>
            </w:rPr>
            <w:alias w:val="#Nav: /Header/Totals/AmountExemptFromSalesTaxLbl"/>
            <w:tag w:val="#Nav: Standard_Sales_Credit_Memo/1307"/>
            <w:id w:val="-133258447"/>
            <w:placeholder>
              <w:docPart w:val="B911A6754BC84C1381E19C0D9170C363"/>
            </w:placeholder>
            <w:dataBinding w:prefixMappings="xmlns:ns0='urn:microsoft-dynamics-nav/reports/Standard_Sales_Credit_Memo/1307/'" w:xpath="/ns0:NavWordReportXmlPart[1]/ns0:Header[1]/ns0:Totals[1]/ns0:AmountExemptFromSalesTaxLbl[1]" w:storeItemID="{EC8BCD55-D3A7-46A7-8DF2-D3764C9E84EB}"/>
            <w:text/>
          </w:sdtPr>
          <w:sdtEndPr/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673DDF" w:rsidR="00F30373" w:rsidP="00356045" w:rsidRDefault="00F30373">
                <w:pPr>
                  <w:pStyle w:val="NoSpacing"/>
                  <w:rPr>
                    <w:rFonts w:asciiTheme="majorHAnsi" w:hAnsiTheme="majorHAnsi"/>
                    <w:sz w:val="20"/>
                    <w:szCs w:val="20"/>
                  </w:rPr>
                </w:pPr>
                <w:proofErr w:type="spellStart"/>
                <w:r w:rsidRPr="00BC4456">
                  <w:rPr>
                    <w:rFonts w:asciiTheme="majorHAnsi" w:hAnsiTheme="majorHAnsi"/>
                    <w:color w:val="7E97AD" w:themeColor="accent1"/>
                    <w:sz w:val="20"/>
                    <w:szCs w:val="20"/>
                  </w:rPr>
                  <w:t>AmountExemptFromSalesTaxLbl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AmountExemptFromSalesTax"/>
            <w:tag w:val="#Nav: Standard_Sales_Credit_Memo/1307"/>
            <w:id w:val="-19628359"/>
            <w:placeholder>
              <w:docPart w:val="B911A6754BC84C1381E19C0D9170C363"/>
            </w:placeholder>
            <w:dataBinding w:prefixMappings="xmlns:ns0='urn:microsoft-dynamics-nav/reports/Standard_Sales_Credit_Memo/1307/'" w:xpath="/ns0:NavWordReportXmlPart[1]/ns0:Header[1]/ns0:Totals[1]/ns0:AmountExemptFromSalesTax[1]" w:storeItemID="{EC8BCD55-D3A7-46A7-8DF2-D3764C9E84EB}"/>
            <w:text/>
          </w:sdtPr>
          <w:sdtEndPr/>
          <w:sdtContent>
            <w:tc>
              <w:tcPr>
                <w:tcW w:w="288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673DDF" w:rsidR="00F30373" w:rsidP="00F65F71" w:rsidRDefault="00F30373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proofErr w:type="spellStart"/>
                <w:r w:rsidRPr="00673DDF">
                  <w:rPr>
                    <w:sz w:val="20"/>
                    <w:szCs w:val="20"/>
                  </w:rPr>
                  <w:t>AmountExemptFromSalesTax</w:t>
                </w:r>
                <w:proofErr w:type="spellEnd"/>
              </w:p>
            </w:tc>
          </w:sdtContent>
        </w:sdt>
      </w:tr>
    </w:tbl>
    <w:p w:rsidRPr="00133E05" w:rsidR="00F30373" w:rsidP="00133E05" w:rsidRDefault="00F30373"/>
    <w:sectPr w:rsidRPr="00133E05" w:rsidR="00F30373" w:rsidSect="00B80C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2289" w:rsidP="00E40C63" w:rsidRDefault="00002289">
      <w:pPr>
        <w:spacing w:after="0"/>
      </w:pPr>
      <w:r>
        <w:separator/>
      </w:r>
    </w:p>
  </w:endnote>
  <w:endnote w:type="continuationSeparator" w:id="0">
    <w:p w:rsidR="00002289" w:rsidP="00E40C63" w:rsidRDefault="000022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F66" w:rsidRDefault="00B07F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BD4E95" w:rsidTr="00AA5C8B">
      <w:sdt>
        <w:sdtPr>
          <w:rPr>
            <w:lang w:val="da-DK"/>
          </w:rPr>
          <w:alias w:val="#Nav: /Header/CompanyLegalStatement"/>
          <w:tag w:val="#Nav: Standard_Sales_Credit_Memo/1307"/>
          <w:id w:val="962384047"/>
          <w:placeholder>
            <w:docPart w:val="F79106392E8E4A05890EA09AFCAA5D79"/>
          </w:placeholder>
          <w:dataBinding w:prefixMappings="xmlns:ns0='urn:microsoft-dynamics-nav/reports/Standard_Sales_Credit_Memo/1307/'" w:xpath="/ns0:NavWordReportXmlPart[1]/ns0:Header[1]/ns0:CompanyLegalStatement[1]" w:storeItemID="{EC8BCD55-D3A7-46A7-8DF2-D3764C9E84EB}"/>
          <w:text/>
        </w:sdtPr>
        <w:sdtEndPr/>
        <w:sdtContent>
          <w:tc>
            <w:tcPr>
              <w:tcW w:w="1250" w:type="pct"/>
            </w:tcPr>
            <w:p w:rsidRPr="00873B21" w:rsidR="00BD4E95" w:rsidP="00BD4E95" w:rsidRDefault="0065231A">
              <w:pPr>
                <w:pStyle w:val="NoSpacing"/>
              </w:pPr>
              <w:proofErr w:type="spellStart"/>
              <w:r>
                <w:t>CompanyLegalStatement</w:t>
              </w:r>
              <w:proofErr w:type="spellEnd"/>
            </w:p>
          </w:tc>
        </w:sdtContent>
      </w:sdt>
      <w:tc>
        <w:tcPr>
          <w:tcW w:w="1250" w:type="pct"/>
        </w:tcPr>
        <w:p w:rsidRPr="00873B21" w:rsidR="00BD4E95" w:rsidP="00BD4E95" w:rsidRDefault="00BD4E95">
          <w:pPr>
            <w:pStyle w:val="NoSpacing"/>
          </w:pPr>
        </w:p>
      </w:tc>
      <w:tc>
        <w:tcPr>
          <w:tcW w:w="1250" w:type="pct"/>
        </w:tcPr>
        <w:p w:rsidRPr="00873B21" w:rsidR="00BD4E95" w:rsidP="00BD4E95" w:rsidRDefault="00BD4E95">
          <w:pPr>
            <w:pStyle w:val="NoSpacing"/>
          </w:pPr>
        </w:p>
      </w:tc>
      <w:tc>
        <w:tcPr>
          <w:tcW w:w="1250" w:type="pct"/>
          <w:tcMar>
            <w:right w:w="0" w:type="dxa"/>
          </w:tcMar>
        </w:tcPr>
        <w:p w:rsidRPr="00873B21" w:rsidR="00BD4E95" w:rsidP="00BD4E95" w:rsidRDefault="00BD4E95">
          <w:pPr>
            <w:pStyle w:val="NoSpacing"/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F66" w:rsidRDefault="00B07F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2289" w:rsidP="00E40C63" w:rsidRDefault="00002289">
      <w:pPr>
        <w:spacing w:after="0"/>
      </w:pPr>
      <w:r>
        <w:separator/>
      </w:r>
    </w:p>
  </w:footnote>
  <w:footnote w:type="continuationSeparator" w:id="0">
    <w:p w:rsidR="00002289" w:rsidP="00E40C63" w:rsidRDefault="0000228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7F66" w:rsidRDefault="00B07F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BD4E95" w:rsidTr="00AA5C8B">
      <w:tc>
        <w:tcPr>
          <w:tcW w:w="5098" w:type="dxa"/>
        </w:tcPr>
        <w:p w:rsidRPr="00BD4E95" w:rsidR="00BD4E95" w:rsidP="00BD4E95" w:rsidRDefault="00002289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No"/>
              <w:tag w:val="#Nav: Standard_Sales_Credit_Memo/1307"/>
              <w:id w:val="-83382713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DocumentNo[1]" w:storeItemID="{EC8BCD55-D3A7-46A7-8DF2-D3764C9E84EB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BD4E95" w:rsidR="00BD4E9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DF6462" w:rsidR="00BD4E95" w:rsidP="00BD4E95" w:rsidRDefault="00002289">
          <w:pPr>
            <w:pStyle w:val="Subtitle"/>
          </w:pPr>
          <w:sdt>
            <w:sdtPr>
              <w:alias w:val="#Nav: /Header/DocumentDate"/>
              <w:tag w:val="#Nav: Standard_Sales_Credit_Memo/1307"/>
              <w:id w:val="1005248549"/>
              <w:placeholder>
                <w:docPart w:val="021C348F8CBE45F7BDED374AECB9AD41"/>
              </w:placeholder>
              <w:dataBinding w:prefixMappings="xmlns:ns0='urn:microsoft-dynamics-nav/reports/Standard_Sales_Credit_Memo/1307/'" w:xpath="/ns0:NavWordReportXmlPart[1]/ns0:Header[1]/ns0:DocumentDate[1]" w:storeItemID="{EC8BCD55-D3A7-46A7-8DF2-D3764C9E84EB}"/>
              <w:text/>
            </w:sdtPr>
            <w:sdtEndPr/>
            <w:sdtContent>
              <w:proofErr w:type="spellStart"/>
              <w:r w:rsidRPr="00DF6462" w:rsidR="00BD4E95">
                <w:t>DocumentDate</w:t>
              </w:r>
              <w:proofErr w:type="spellEnd"/>
            </w:sdtContent>
          </w:sdt>
        </w:p>
        <w:p w:rsidR="00BD4E95" w:rsidP="00BD4E95" w:rsidRDefault="00002289">
          <w:pPr>
            <w:pStyle w:val="Subtitle"/>
          </w:pPr>
          <w:sdt>
            <w:sdtPr>
              <w:alias w:val="#Nav: /Header/Page_Lbl"/>
              <w:tag w:val="#Nav: Standard_Sales_Credit_Memo/1307"/>
              <w:id w:val="1266346410"/>
              <w:placeholder>
                <w:docPart w:val="3ECAD21DEDDF4056AD7210BDACAF71B5"/>
              </w:placeholder>
              <w:dataBinding w:prefixMappings="xmlns:ns0='urn:microsoft-dynamics-nav/reports/Standard_Sales_Credit_Memo/1307/'" w:xpath="/ns0:NavWordReportXmlPart[1]/ns0:Header[1]/ns0:Page_Lbl[1]" w:storeItemID="{EC8BCD55-D3A7-46A7-8DF2-D3764C9E84EB}"/>
              <w:text/>
            </w:sdtPr>
            <w:sdtEndPr/>
            <w:sdtContent>
              <w:proofErr w:type="spellStart"/>
              <w:r w:rsidRPr="00DF6462" w:rsidR="00BD4E95">
                <w:t>Page_Lbl</w:t>
              </w:r>
              <w:proofErr w:type="spellEnd"/>
            </w:sdtContent>
          </w:sdt>
          <w:r w:rsidRPr="00DF6462" w:rsidR="00BD4E95">
            <w:t xml:space="preserve">  </w:t>
          </w:r>
          <w:r w:rsidRPr="00DF6462" w:rsidR="00BD4E95">
            <w:fldChar w:fldCharType="begin"/>
          </w:r>
          <w:r w:rsidRPr="00DF6462" w:rsidR="00BD4E95">
            <w:instrText xml:space="preserve"> PAGE  \* Arabic  \* MERGEFORMAT </w:instrText>
          </w:r>
          <w:r w:rsidRPr="00DF6462" w:rsidR="00BD4E95">
            <w:fldChar w:fldCharType="separate"/>
          </w:r>
          <w:r w:rsidR="00A067CC">
            <w:rPr>
              <w:noProof/>
            </w:rPr>
            <w:t>2</w:t>
          </w:r>
          <w:r w:rsidRPr="00DF6462" w:rsidR="00BD4E95">
            <w:fldChar w:fldCharType="end"/>
          </w:r>
          <w:r w:rsidRPr="00DF6462" w:rsidR="00BD4E95">
            <w:t xml:space="preserve"> / </w:t>
          </w:r>
          <w:r>
            <w:fldChar w:fldCharType="begin"/>
          </w:r>
          <w:r>
            <w:instrText xml:space="preserve"> NUMPAGES  \* Arabic  \* MERGEFORMAT </w:instrText>
          </w:r>
          <w:r>
            <w:fldChar w:fldCharType="separate"/>
          </w:r>
          <w:r w:rsidR="00A067CC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5098" w:type="dxa"/>
        </w:tcPr>
        <w:p w:rsidR="00BD4E95" w:rsidP="00BD4E95" w:rsidRDefault="00BD4E95">
          <w:pPr>
            <w:pStyle w:val="Header"/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ook w:val="04A0" w:firstRow="1" w:lastRow="0" w:firstColumn="1" w:lastColumn="0" w:noHBand="0" w:noVBand="1"/>
      <w:tblDescription w:val="Contact information"/>
    </w:tblPr>
    <w:tblGrid>
      <w:gridCol w:w="5269"/>
      <w:gridCol w:w="5270"/>
    </w:tblGrid>
    <w:tr w:rsidRPr="00A067CC" w:rsidR="00A067CC" w:rsidTr="007855D0">
      <w:tc>
        <w:tcPr>
          <w:tcW w:w="5148" w:type="dxa"/>
        </w:tcPr>
        <w:sdt>
          <w:sdtPr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  <w:alias w:val="#Nav: /Header/CompanyAddress1"/>
            <w:tag w:val="#Nav: Standard_Sales_Credit_Memo/1307"/>
            <w:id w:val="611318044"/>
            <w:placeholder>
              <w:docPart w:val="CF6822ED9C8E4BCA80BCC7C379D647AF"/>
            </w:placeholder>
            <w:dataBinding w:prefixMappings="xmlns:ns0='urn:microsoft-dynamics-nav/reports/Standard_Sales_Credit_Memo/1307/'" w:xpath="/ns0:NavWordReportXmlPart[1]/ns0:Header[1]/ns0:CompanyAddress1[1]" w:storeItemID="{EC8BCD55-D3A7-46A7-8DF2-D3764C9E84EB}"/>
            <w:text/>
          </w:sdtPr>
          <w:sdtEndPr/>
          <w:sdtContent>
            <w:p w:rsidRPr="00A067CC" w:rsidR="00A067CC" w:rsidP="00A067CC" w:rsidRDefault="00A067CC">
              <w:pPr>
                <w:spacing w:before="40" w:after="40"/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</w:pPr>
              <w:r w:rsidRPr="00A067CC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>CompanyAddress1</w:t>
              </w:r>
            </w:p>
          </w:sdtContent>
        </w:sdt>
        <w:p w:rsidRPr="00A067CC" w:rsidR="00A067CC" w:rsidP="00A067CC" w:rsidRDefault="00002289">
          <w:pPr>
            <w:spacing w:before="40" w:after="40"/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bCs/>
                <w:color w:val="595959"/>
                <w:kern w:val="20"/>
                <w:sz w:val="20"/>
                <w:szCs w:val="20"/>
              </w:rPr>
              <w:alias w:val="#Nav: /Header/CompanyAddress2"/>
              <w:tag w:val="#Nav: Standard_Sales_Credit_Memo/1307"/>
              <w:id w:val="245295"/>
              <w:placeholder>
                <w:docPart w:val="CF6822ED9C8E4BCA80BCC7C379D647AF"/>
              </w:placeholder>
              <w:dataBinding w:prefixMappings="xmlns:ns0='urn:microsoft-dynamics-nav/reports/Standard_Sales_Credit_Memo/1307/'" w:xpath="/ns0:NavWordReportXmlPart[1]/ns0:Header[1]/ns0:CompanyAddress2[1]" w:storeItemID="{EC8BCD55-D3A7-46A7-8DF2-D3764C9E84EB}"/>
              <w:text/>
            </w:sdtPr>
            <w:sdtEndPr/>
            <w:sdtContent>
              <w:r w:rsidRPr="00A067CC" w:rsidR="00A067CC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CompanyAddress2</w:t>
              </w:r>
            </w:sdtContent>
          </w:sdt>
        </w:p>
        <w:p w:rsidRPr="00A067CC" w:rsidR="00A067CC" w:rsidP="00A067CC" w:rsidRDefault="00002289">
          <w:pPr>
            <w:spacing w:before="40" w:after="40"/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bCs/>
                <w:color w:val="595959"/>
                <w:kern w:val="20"/>
                <w:sz w:val="20"/>
                <w:szCs w:val="20"/>
              </w:rPr>
              <w:alias w:val="#Nav: /Header/CompanyAddress3"/>
              <w:tag w:val="#Nav: Standard_Sales_Credit_Memo/1307"/>
              <w:id w:val="-1397587467"/>
              <w:placeholder>
                <w:docPart w:val="CF6822ED9C8E4BCA80BCC7C379D647AF"/>
              </w:placeholder>
              <w:dataBinding w:prefixMappings="xmlns:ns0='urn:microsoft-dynamics-nav/reports/Standard_Sales_Credit_Memo/1307/'" w:xpath="/ns0:NavWordReportXmlPart[1]/ns0:Header[1]/ns0:CompanyAddress3[1]" w:storeItemID="{EC8BCD55-D3A7-46A7-8DF2-D3764C9E84EB}"/>
              <w:text/>
            </w:sdtPr>
            <w:sdtEndPr/>
            <w:sdtContent>
              <w:r w:rsidRPr="00A067CC" w:rsidR="00A067CC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CompanyAddress3</w:t>
              </w:r>
            </w:sdtContent>
          </w:sdt>
        </w:p>
        <w:sdt>
          <w:sdtPr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  <w:alias w:val="#Nav: /Header/CompanyAddress4"/>
            <w:tag w:val="#Nav: Standard_Sales_Credit_Memo/1307"/>
            <w:id w:val="616499169"/>
            <w:placeholder>
              <w:docPart w:val="CF6822ED9C8E4BCA80BCC7C379D647AF"/>
            </w:placeholder>
            <w:dataBinding w:prefixMappings="xmlns:ns0='urn:microsoft-dynamics-nav/reports/Standard_Sales_Credit_Memo/1307/'" w:xpath="/ns0:NavWordReportXmlPart[1]/ns0:Header[1]/ns0:CompanyAddress4[1]" w:storeItemID="{EC8BCD55-D3A7-46A7-8DF2-D3764C9E84EB}"/>
            <w:text/>
          </w:sdtPr>
          <w:sdtEndPr/>
          <w:sdtContent>
            <w:p w:rsidRPr="00A067CC" w:rsidR="00A067CC" w:rsidP="00A067CC" w:rsidRDefault="00A067CC">
              <w:pPr>
                <w:spacing w:before="40" w:after="40"/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</w:pPr>
              <w:r w:rsidRPr="00A067CC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CompanyAddress4</w:t>
              </w:r>
            </w:p>
          </w:sdtContent>
        </w:sdt>
        <w:sdt>
          <w:sdtPr>
            <w:rPr>
              <w:rFonts w:ascii="Cambria" w:hAnsi="Cambria" w:eastAsia="Cambria" w:cs="Times New Roman"/>
              <w:bCs/>
              <w:color w:val="595959"/>
              <w:kern w:val="20"/>
              <w:sz w:val="20"/>
              <w:szCs w:val="20"/>
            </w:rPr>
            <w:alias w:val="#Nav: /Header/CompanyAddress5"/>
            <w:tag w:val="#Nav: Standard_Sales_Credit_Memo/1307"/>
            <w:id w:val="-1670170283"/>
            <w:placeholder>
              <w:docPart w:val="CF6822ED9C8E4BCA80BCC7C379D647AF"/>
            </w:placeholder>
            <w:dataBinding w:prefixMappings="xmlns:ns0='urn:microsoft-dynamics-nav/reports/Standard_Sales_Credit_Memo/1307/'" w:xpath="/ns0:NavWordReportXmlPart[1]/ns0:Header[1]/ns0:CompanyAddress5[1]" w:storeItemID="{EC8BCD55-D3A7-46A7-8DF2-D3764C9E84EB}"/>
            <w:text/>
          </w:sdtPr>
          <w:sdtEndPr/>
          <w:sdtContent>
            <w:p w:rsidRPr="00A067CC" w:rsidR="00A067CC" w:rsidP="00A067CC" w:rsidRDefault="00A067CC">
              <w:pPr>
                <w:spacing w:before="40" w:after="40"/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</w:pPr>
              <w:r w:rsidRPr="00A067CC">
                <w:rPr>
                  <w:rFonts w:ascii="Cambria" w:hAnsi="Cambria" w:eastAsia="Cambria" w:cs="Times New Roman"/>
                  <w:bCs/>
                  <w:color w:val="595959"/>
                  <w:kern w:val="20"/>
                  <w:sz w:val="20"/>
                  <w:szCs w:val="20"/>
                </w:rPr>
                <w:t>CompanyAddress5</w:t>
              </w:r>
            </w:p>
          </w:sdtContent>
        </w:sdt>
        <w:p w:rsidR="00A067CC" w:rsidP="00A067CC" w:rsidRDefault="00002289">
          <w:pPr>
            <w:spacing w:before="40" w:after="40"/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b/>
                <w:bCs/>
                <w:color w:val="595959"/>
                <w:kern w:val="20"/>
                <w:sz w:val="20"/>
                <w:szCs w:val="20"/>
              </w:rPr>
              <w:alias w:val="#Nav: /Header/CompanyPhoneNo_Lbl"/>
              <w:tag w:val="#Nav: Standard_Sales_Credit_Memo/1307"/>
              <w:id w:val="1168985877"/>
              <w:placeholder>
                <w:docPart w:val="CF6822ED9C8E4BCA80BCC7C379D647AF"/>
              </w:placeholder>
              <w:dataBinding w:prefixMappings="xmlns:ns0='urn:microsoft-dynamics-nav/reports/Standard_Sales_Credit_Memo/1307/'" w:xpath="/ns0:NavWordReportXmlPart[1]/ns0:Header[1]/ns0:CompanyPhoneNo_Lbl[1]" w:storeItemID="{EC8BCD55-D3A7-46A7-8DF2-D3764C9E84EB}"/>
              <w:text/>
            </w:sdtPr>
            <w:sdtEndPr/>
            <w:sdtContent>
              <w:proofErr w:type="spellStart"/>
              <w:r w:rsidRPr="00A067CC" w:rsidR="00A067CC">
                <w:rPr>
                  <w:rFonts w:ascii="Cambria" w:hAnsi="Cambria" w:eastAsia="Cambria" w:cs="Times New Roman"/>
                  <w:b/>
                  <w:bCs/>
                  <w:color w:val="595959"/>
                  <w:kern w:val="20"/>
                  <w:sz w:val="20"/>
                  <w:szCs w:val="20"/>
                </w:rPr>
                <w:t>CompanyPhoneNo_Lbl</w:t>
              </w:r>
              <w:proofErr w:type="spellEnd"/>
            </w:sdtContent>
          </w:sdt>
          <w:r w:rsidRPr="00A067CC" w:rsidR="00A067CC"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  <w:t xml:space="preserve"> </w:t>
          </w: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#Nav: /Header/CompanyPhoneNo"/>
              <w:tag w:val="#Nav: Standard_Sales_Credit_Memo/1307"/>
              <w:id w:val="-2015218065"/>
              <w:placeholder>
                <w:docPart w:val="CF6822ED9C8E4BCA80BCC7C379D647AF"/>
              </w:placeholder>
              <w:dataBinding w:prefixMappings="xmlns:ns0='urn:microsoft-dynamics-nav/reports/Standard_Sales_Credit_Memo/1307/'" w:xpath="/ns0:NavWordReportXmlPart[1]/ns0:Header[1]/ns0:CompanyPhoneNo[1]" w:storeItemID="{EC8BCD55-D3A7-46A7-8DF2-D3764C9E84EB}"/>
              <w:text/>
            </w:sdtPr>
            <w:sdtEndPr/>
            <w:sdtContent>
              <w:proofErr w:type="spellStart"/>
              <w:r w:rsidRPr="00A067CC" w:rsidR="00A067CC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>CompanyPhoneNo</w:t>
              </w:r>
              <w:proofErr w:type="spellEnd"/>
            </w:sdtContent>
          </w:sdt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alias w:val="Fax"/>
              <w:tag w:val="Fax"/>
              <w:id w:val="1789473382"/>
              <w:temporary/>
              <w:showingPlcHdr/>
              <w:dataBinding w:prefixMappings="xmlns:ns0='http://schemas.microsoft.com/office/2006/coverPageProps' " w:xpath="/ns0:CoverPageProperties[1]/ns0:CompanyFax[1]" w:storeItemID="{55AF091B-3C7A-41E3-B477-F2FDAA23CFDA}"/>
              <w15:appearance w15:val="hidden"/>
              <w:text/>
            </w:sdtPr>
            <w:sdtEndPr/>
            <w:sdtContent>
              <w:r w:rsidRPr="00A067CC" w:rsidR="00A067CC"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 xml:space="preserve">     </w:t>
              </w:r>
            </w:sdtContent>
          </w:sdt>
        </w:p>
        <w:bookmarkStart w:name="_GoBack" w:id="0"/>
        <w:p w:rsidRPr="00A067CC" w:rsidR="00B07F66" w:rsidP="00A067CC" w:rsidRDefault="00B07F66">
          <w:pPr>
            <w:spacing w:before="40" w:after="40"/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</w:pP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id w:val="-124325018"/>
              <w:placeholder>
                <w:docPart w:val="DefaultPlaceholder_-1854013440"/>
              </w:placeholder>
              <w15:dataBinding w:prefixMappings="xmlns:ns0='urn:microsoft-dynamics-nav/reports/Standard_Sales_Credit_Memo/1307/' " w:xpath="/ns0:NavWordReportXmlPart[1]/ns0:Header[1]/ns0:CompanyVATRegNo_Lbl[1]" w:storeItemID="{EC8BCD55-D3A7-46A7-8DF2-D3764C9E84EB}"/>
            </w:sdtPr>
            <w:sdtContent>
              <w:proofErr w:type="spellStart"/>
              <w:r w:rsidRPr="00B07F66">
                <w:rPr>
                  <w:rFonts w:ascii="Cambria" w:hAnsi="Cambria" w:eastAsia="Cambria" w:cs="Times New Roman"/>
                  <w:b/>
                  <w:bCs/>
                  <w:color w:val="595959"/>
                  <w:kern w:val="20"/>
                  <w:sz w:val="20"/>
                  <w:szCs w:val="20"/>
                </w:rPr>
                <w:t>CompanyVATRegNo_Lbl</w:t>
              </w:r>
              <w:proofErr w:type="spellEnd"/>
            </w:sdtContent>
          </w:sdt>
          <w:r>
            <w:rPr>
              <w:rFonts w:ascii="Cambria" w:hAnsi="Cambria" w:eastAsia="Cambria" w:cs="Times New Roman"/>
              <w:color w:val="595959"/>
              <w:kern w:val="20"/>
              <w:sz w:val="20"/>
              <w:szCs w:val="20"/>
            </w:rPr>
            <w:t xml:space="preserve"> </w:t>
          </w:r>
          <w:sdt>
            <w:sdtPr>
              <w:rPr>
                <w:rFonts w:ascii="Cambria" w:hAnsi="Cambria" w:eastAsia="Cambria" w:cs="Times New Roman"/>
                <w:color w:val="595959"/>
                <w:kern w:val="20"/>
                <w:sz w:val="20"/>
                <w:szCs w:val="20"/>
              </w:rPr>
              <w:id w:val="-1988313388"/>
              <w:placeholder>
                <w:docPart w:val="DefaultPlaceholder_-1854013440"/>
              </w:placeholder>
              <w15:dataBinding w:prefixMappings="xmlns:ns0='urn:microsoft-dynamics-nav/reports/Standard_Sales_Credit_Memo/1307/' " w:xpath="/ns0:NavWordReportXmlPart[1]/ns0:Header[1]/ns0:CompanyVATRegNo[1]" w:storeItemID="{EC8BCD55-D3A7-46A7-8DF2-D3764C9E84EB}"/>
            </w:sdtPr>
            <w:sdtContent>
              <w:proofErr w:type="spellStart"/>
              <w:r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  <w:t>CompanyVATRegNo</w:t>
              </w:r>
              <w:proofErr w:type="spellEnd"/>
            </w:sdtContent>
          </w:sdt>
          <w:bookmarkEnd w:id="0"/>
        </w:p>
      </w:tc>
      <w:sdt>
        <w:sdtPr>
          <w:rPr>
            <w:rFonts w:ascii="Cambria" w:hAnsi="Cambria" w:eastAsia="Cambria" w:cs="Times New Roman"/>
            <w:color w:val="595959"/>
            <w:kern w:val="20"/>
            <w:sz w:val="20"/>
            <w:szCs w:val="20"/>
          </w:rPr>
          <w:alias w:val="#Nav: /Header/CompanyPicture"/>
          <w:tag w:val="#Nav: Standard_Sales_Credit_Memo/1307"/>
          <w:id w:val="1556119624"/>
          <w:dataBinding w:prefixMappings="xmlns:ns0='urn:microsoft-dynamics-nav/reports/Standard_Sales_Credit_Memo/1307/'" w:xpath="/ns0:NavWordReportXmlPart[1]/ns0:Header[1]/ns0:CompanyPicture[1]" w:storeItemID="{EC8BCD55-D3A7-46A7-8DF2-D3764C9E84EB}"/>
          <w:picture/>
        </w:sdtPr>
        <w:sdtEndPr/>
        <w:sdtContent>
          <w:tc>
            <w:tcPr>
              <w:tcW w:w="5148" w:type="dxa"/>
            </w:tcPr>
            <w:p w:rsidRPr="00A067CC" w:rsidR="00A067CC" w:rsidP="00A067CC" w:rsidRDefault="00A067CC">
              <w:pPr>
                <w:tabs>
                  <w:tab w:val="center" w:pos="4680"/>
                  <w:tab w:val="right" w:pos="9360"/>
                </w:tabs>
                <w:spacing w:before="40" w:after="40"/>
                <w:jc w:val="right"/>
                <w:rPr>
                  <w:rFonts w:ascii="Cambria" w:hAnsi="Cambria" w:eastAsia="Cambria" w:cs="Times New Roman"/>
                  <w:color w:val="595959"/>
                  <w:kern w:val="20"/>
                  <w:sz w:val="20"/>
                  <w:szCs w:val="20"/>
                </w:rPr>
              </w:pPr>
              <w:r w:rsidRPr="00A067CC">
                <w:rPr>
                  <w:rFonts w:ascii="Cambria" w:hAnsi="Cambria" w:eastAsia="Cambria" w:cs="Times New Roman"/>
                  <w:noProof/>
                  <w:color w:val="595959"/>
                  <w:kern w:val="20"/>
                  <w:sz w:val="20"/>
                  <w:szCs w:val="20"/>
                </w:rPr>
                <w:drawing>
                  <wp:inline distT="0" distB="0" distL="0" distR="0" wp14:anchorId="6CFA4771" wp14:editId="5893BB9A">
                    <wp:extent cx="2160000" cy="1080000"/>
                    <wp:effectExtent l="0" t="0" r="0" b="6350"/>
                    <wp:docPr id="4" name="Pictur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6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</w:tbl>
  <w:p w:rsidRPr="00A067CC" w:rsidR="00A067CC" w:rsidP="00A067CC" w:rsidRDefault="00A067CC">
    <w:pPr>
      <w:tabs>
        <w:tab w:val="center" w:pos="4680"/>
        <w:tab w:val="right" w:pos="9360"/>
      </w:tabs>
      <w:spacing w:before="40" w:after="40"/>
      <w:jc w:val="right"/>
      <w:rPr>
        <w:rFonts w:ascii="Cambria" w:hAnsi="Cambria" w:eastAsia="Cambria" w:cs="Times New Roman"/>
        <w:color w:val="595959"/>
        <w:kern w:val="2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E05"/>
    <w:rsid w:val="00002289"/>
    <w:rsid w:val="00032E69"/>
    <w:rsid w:val="000357EB"/>
    <w:rsid w:val="00070EE8"/>
    <w:rsid w:val="00074151"/>
    <w:rsid w:val="000844A3"/>
    <w:rsid w:val="000A665A"/>
    <w:rsid w:val="000B4B93"/>
    <w:rsid w:val="000C0219"/>
    <w:rsid w:val="000D5A6D"/>
    <w:rsid w:val="000E071F"/>
    <w:rsid w:val="000E35EE"/>
    <w:rsid w:val="00103846"/>
    <w:rsid w:val="0011793B"/>
    <w:rsid w:val="00126D5A"/>
    <w:rsid w:val="00133E05"/>
    <w:rsid w:val="00134A71"/>
    <w:rsid w:val="00151C73"/>
    <w:rsid w:val="001621D9"/>
    <w:rsid w:val="001B0B6F"/>
    <w:rsid w:val="001B4C91"/>
    <w:rsid w:val="001B793C"/>
    <w:rsid w:val="001D1CE2"/>
    <w:rsid w:val="001D298E"/>
    <w:rsid w:val="001D6807"/>
    <w:rsid w:val="00200BC9"/>
    <w:rsid w:val="0020108A"/>
    <w:rsid w:val="00215B79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2E537D"/>
    <w:rsid w:val="003370AA"/>
    <w:rsid w:val="00337723"/>
    <w:rsid w:val="00355E20"/>
    <w:rsid w:val="00356045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158EC"/>
    <w:rsid w:val="004252EC"/>
    <w:rsid w:val="00492354"/>
    <w:rsid w:val="004A4D71"/>
    <w:rsid w:val="004B22F6"/>
    <w:rsid w:val="004B47ED"/>
    <w:rsid w:val="004B6FE5"/>
    <w:rsid w:val="004C60A5"/>
    <w:rsid w:val="004F2432"/>
    <w:rsid w:val="00514956"/>
    <w:rsid w:val="0051660C"/>
    <w:rsid w:val="00524FE6"/>
    <w:rsid w:val="0052702A"/>
    <w:rsid w:val="00543913"/>
    <w:rsid w:val="00552846"/>
    <w:rsid w:val="00563DCD"/>
    <w:rsid w:val="005731CF"/>
    <w:rsid w:val="00587157"/>
    <w:rsid w:val="00595F7F"/>
    <w:rsid w:val="005963DE"/>
    <w:rsid w:val="005A0994"/>
    <w:rsid w:val="005F2559"/>
    <w:rsid w:val="005F5EC9"/>
    <w:rsid w:val="005F6BCC"/>
    <w:rsid w:val="0060202A"/>
    <w:rsid w:val="00610A30"/>
    <w:rsid w:val="00612ABF"/>
    <w:rsid w:val="006245DA"/>
    <w:rsid w:val="00631197"/>
    <w:rsid w:val="0065231A"/>
    <w:rsid w:val="0067225B"/>
    <w:rsid w:val="00673DDF"/>
    <w:rsid w:val="00677AD5"/>
    <w:rsid w:val="0068273F"/>
    <w:rsid w:val="00683CCE"/>
    <w:rsid w:val="00684EEB"/>
    <w:rsid w:val="006907F2"/>
    <w:rsid w:val="006A2A7B"/>
    <w:rsid w:val="006B5527"/>
    <w:rsid w:val="006C30D9"/>
    <w:rsid w:val="006C4581"/>
    <w:rsid w:val="006D4B90"/>
    <w:rsid w:val="006D5905"/>
    <w:rsid w:val="006D64AE"/>
    <w:rsid w:val="006F2626"/>
    <w:rsid w:val="00703625"/>
    <w:rsid w:val="0071439C"/>
    <w:rsid w:val="00716E24"/>
    <w:rsid w:val="00725DB7"/>
    <w:rsid w:val="00741F6B"/>
    <w:rsid w:val="007537BA"/>
    <w:rsid w:val="00760FA8"/>
    <w:rsid w:val="00765190"/>
    <w:rsid w:val="00766078"/>
    <w:rsid w:val="007773B8"/>
    <w:rsid w:val="00777ADC"/>
    <w:rsid w:val="00782744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37115"/>
    <w:rsid w:val="00840C01"/>
    <w:rsid w:val="00844D12"/>
    <w:rsid w:val="00845DAF"/>
    <w:rsid w:val="00845E08"/>
    <w:rsid w:val="008533EF"/>
    <w:rsid w:val="00856BBF"/>
    <w:rsid w:val="00873B21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82950"/>
    <w:rsid w:val="00991278"/>
    <w:rsid w:val="0099175E"/>
    <w:rsid w:val="009943A4"/>
    <w:rsid w:val="00994E20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05F93"/>
    <w:rsid w:val="00A067CC"/>
    <w:rsid w:val="00A30C38"/>
    <w:rsid w:val="00A42BE5"/>
    <w:rsid w:val="00A76F36"/>
    <w:rsid w:val="00A9010E"/>
    <w:rsid w:val="00A940EF"/>
    <w:rsid w:val="00A9726D"/>
    <w:rsid w:val="00AB48DF"/>
    <w:rsid w:val="00AE055E"/>
    <w:rsid w:val="00AF1EDD"/>
    <w:rsid w:val="00AF4452"/>
    <w:rsid w:val="00AF5F41"/>
    <w:rsid w:val="00B01DA6"/>
    <w:rsid w:val="00B07F66"/>
    <w:rsid w:val="00B22FDE"/>
    <w:rsid w:val="00B32D4B"/>
    <w:rsid w:val="00B34243"/>
    <w:rsid w:val="00B402B9"/>
    <w:rsid w:val="00B437D5"/>
    <w:rsid w:val="00B57659"/>
    <w:rsid w:val="00B60D54"/>
    <w:rsid w:val="00B64404"/>
    <w:rsid w:val="00B74CAE"/>
    <w:rsid w:val="00B80C74"/>
    <w:rsid w:val="00B8205C"/>
    <w:rsid w:val="00B86BCD"/>
    <w:rsid w:val="00B91CA1"/>
    <w:rsid w:val="00B96060"/>
    <w:rsid w:val="00BB2F6C"/>
    <w:rsid w:val="00BC232B"/>
    <w:rsid w:val="00BC4456"/>
    <w:rsid w:val="00BD2533"/>
    <w:rsid w:val="00BD35AE"/>
    <w:rsid w:val="00BD4E95"/>
    <w:rsid w:val="00BD5F4E"/>
    <w:rsid w:val="00BE5952"/>
    <w:rsid w:val="00BE6BE6"/>
    <w:rsid w:val="00BF0F10"/>
    <w:rsid w:val="00C02406"/>
    <w:rsid w:val="00C17CB3"/>
    <w:rsid w:val="00C27C1A"/>
    <w:rsid w:val="00C36F18"/>
    <w:rsid w:val="00C40BE4"/>
    <w:rsid w:val="00C41DE3"/>
    <w:rsid w:val="00C47206"/>
    <w:rsid w:val="00C505DB"/>
    <w:rsid w:val="00CA15DF"/>
    <w:rsid w:val="00CA2680"/>
    <w:rsid w:val="00CA6394"/>
    <w:rsid w:val="00CB70AD"/>
    <w:rsid w:val="00CD1B92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F30F1"/>
    <w:rsid w:val="00DF6462"/>
    <w:rsid w:val="00E111C4"/>
    <w:rsid w:val="00E22B7E"/>
    <w:rsid w:val="00E40C63"/>
    <w:rsid w:val="00E41182"/>
    <w:rsid w:val="00E4361D"/>
    <w:rsid w:val="00E54F17"/>
    <w:rsid w:val="00E618A8"/>
    <w:rsid w:val="00E64F27"/>
    <w:rsid w:val="00E65451"/>
    <w:rsid w:val="00E67097"/>
    <w:rsid w:val="00E902EA"/>
    <w:rsid w:val="00E96A2B"/>
    <w:rsid w:val="00EA246E"/>
    <w:rsid w:val="00EA27AA"/>
    <w:rsid w:val="00EA28CD"/>
    <w:rsid w:val="00EB5B19"/>
    <w:rsid w:val="00EC1995"/>
    <w:rsid w:val="00EC4C86"/>
    <w:rsid w:val="00EC7F82"/>
    <w:rsid w:val="00ED0377"/>
    <w:rsid w:val="00EE2CA3"/>
    <w:rsid w:val="00EE53F7"/>
    <w:rsid w:val="00F14176"/>
    <w:rsid w:val="00F20F72"/>
    <w:rsid w:val="00F219F1"/>
    <w:rsid w:val="00F30373"/>
    <w:rsid w:val="00F36FA0"/>
    <w:rsid w:val="00F44822"/>
    <w:rsid w:val="00F65F71"/>
    <w:rsid w:val="00F66A1F"/>
    <w:rsid w:val="00F81AE9"/>
    <w:rsid w:val="00F848FB"/>
    <w:rsid w:val="00F86468"/>
    <w:rsid w:val="00FA4D66"/>
    <w:rsid w:val="00FB06A1"/>
    <w:rsid w:val="00FB3DCE"/>
    <w:rsid w:val="00FB506B"/>
    <w:rsid w:val="00FD6A00"/>
    <w:rsid w:val="00FE1868"/>
    <w:rsid w:val="00FF66A4"/>
    <w:rsid w:val="00FF6ECF"/>
    <w:rsid w:val="00FF7C0C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3B843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94B5A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394B5A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133E05"/>
    <w:pPr>
      <w:spacing w:after="0" w:line="240" w:lineRule="auto"/>
    </w:pPr>
    <w:rPr>
      <w:color w:val="4D595B" w:themeColor="accent5" w:themeShade="BF"/>
    </w:rPr>
    <w:tblPr>
      <w:tblStyleRowBandSize w:val="1"/>
      <w:tblStyleColBandSize w:val="1"/>
      <w:tblBorders>
        <w:top w:val="single" w:sz="4" w:space="0" w:color="67787B" w:themeColor="accent5"/>
        <w:bottom w:val="single" w:sz="4" w:space="0" w:color="67787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7787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4E5" w:themeFill="accent5" w:themeFillTint="33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character" w:customStyle="1" w:styleId="ForceRightChar">
    <w:name w:val="ForceRight Char"/>
    <w:basedOn w:val="DefaultParagraphFont"/>
    <w:link w:val="ForceRight"/>
    <w:locked/>
    <w:rsid w:val="00C17CB3"/>
    <w:rPr>
      <w:sz w:val="20"/>
      <w:szCs w:val="20"/>
    </w:rPr>
  </w:style>
  <w:style w:type="paragraph" w:customStyle="1" w:styleId="ForceRight">
    <w:name w:val="ForceRight"/>
    <w:basedOn w:val="Normal"/>
    <w:link w:val="ForceRightChar"/>
    <w:qFormat/>
    <w:rsid w:val="00C17CB3"/>
    <w:pPr>
      <w:jc w:val="right"/>
    </w:pPr>
    <w:rPr>
      <w:sz w:val="20"/>
      <w:szCs w:val="20"/>
    </w:rPr>
  </w:style>
  <w:style w:type="paragraph" w:customStyle="1" w:styleId="NoSpacing-right">
    <w:name w:val="No Spacing - right"/>
    <w:basedOn w:val="NoSpacing"/>
    <w:link w:val="NoSpacing-rightChar"/>
    <w:qFormat/>
    <w:rsid w:val="00C17CB3"/>
    <w:pPr>
      <w:jc w:val="right"/>
    </w:pPr>
    <w:rPr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C17CB3"/>
  </w:style>
  <w:style w:type="character" w:customStyle="1" w:styleId="NoSpacing-rightChar">
    <w:name w:val="No Spacing - right Char"/>
    <w:basedOn w:val="NoSpacingChar"/>
    <w:link w:val="NoSpacing-right"/>
    <w:rsid w:val="00C17CB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2d8a981e7dd043dd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ECAD21DEDDF4056AD7210BDACAF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2B526-AC61-41A9-9E6D-3A60B15B7C02}"/>
      </w:docPartPr>
      <w:docPartBody>
        <w:p w:rsidR="00F7380E" w:rsidRDefault="008E0D2D" w:rsidP="008E0D2D">
          <w:pPr>
            <w:pStyle w:val="3ECAD21DEDDF4056AD7210BDACAF71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1C348F8CBE45F7BDED374AECB9A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0153D-EE28-4D9E-947D-7410F39D57CE}"/>
      </w:docPartPr>
      <w:docPartBody>
        <w:p w:rsidR="00F7380E" w:rsidRDefault="008E0D2D" w:rsidP="008E0D2D">
          <w:pPr>
            <w:pStyle w:val="021C348F8CBE45F7BDED374AECB9AD4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9106392E8E4A05890EA09AFCAA5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7C1EE-D4C0-4D62-9C1D-43E15396D3AE}"/>
      </w:docPartPr>
      <w:docPartBody>
        <w:p w:rsidR="00F7380E" w:rsidRDefault="008E0D2D" w:rsidP="008E0D2D">
          <w:pPr>
            <w:pStyle w:val="F79106392E8E4A05890EA09AFCAA5D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94E65-82E9-4FD0-8E5E-18ABE070F07C}"/>
      </w:docPartPr>
      <w:docPartBody>
        <w:p w:rsidR="00643A7B" w:rsidRDefault="00F7380E"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10EC51708A4CD08B432A7472EB5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728C1F-11AE-407D-83E5-97EDD6C181F1}"/>
      </w:docPartPr>
      <w:docPartBody>
        <w:p w:rsidR="00B07B9C" w:rsidRDefault="00595B60" w:rsidP="00595B60">
          <w:pPr>
            <w:pStyle w:val="B110EC51708A4CD08B432A7472EB54B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D4B6B01B2F47D59FB8E29B006D93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F19C4-C1DA-4BCA-AC75-0DD80403FCFF}"/>
      </w:docPartPr>
      <w:docPartBody>
        <w:p w:rsidR="00B07B9C" w:rsidRDefault="00595B60" w:rsidP="00595B60">
          <w:pPr>
            <w:pStyle w:val="65D4B6B01B2F47D59FB8E29B006D93A0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1693590CB0044C28FE906FDA5887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2936D0-3B12-4B85-9192-25F65123B484}"/>
      </w:docPartPr>
      <w:docPartBody>
        <w:p w:rsidR="00B07B9C" w:rsidRDefault="00595B60" w:rsidP="00595B60">
          <w:pPr>
            <w:pStyle w:val="F1693590CB0044C28FE906FDA588785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DDBE49DE06AB4DDAB09BCA00EEC9E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C7DC3B-6E26-43F8-9717-6A5A4C938C09}"/>
      </w:docPartPr>
      <w:docPartBody>
        <w:p w:rsidR="00B07B9C" w:rsidRDefault="00595B60" w:rsidP="00595B60">
          <w:pPr>
            <w:pStyle w:val="DDBE49DE06AB4DDAB09BCA00EEC9EC0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4BDF23410B4743BCB54BB336E951BA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352807-E1D3-487B-B170-A13FADA8A8E2}"/>
      </w:docPartPr>
      <w:docPartBody>
        <w:p w:rsidR="00B07B9C" w:rsidRDefault="00595B60" w:rsidP="00595B60">
          <w:pPr>
            <w:pStyle w:val="4BDF23410B4743BCB54BB336E951BA3D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8CC8985E9904E248DE565D60E95D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BCD48-23E5-4DBD-AD79-5D9F93ED407C}"/>
      </w:docPartPr>
      <w:docPartBody>
        <w:p w:rsidR="00B07B9C" w:rsidRDefault="00595B60" w:rsidP="00595B60">
          <w:pPr>
            <w:pStyle w:val="58CC8985E9904E248DE565D60E95D1FD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911A6754BC84C1381E19C0D9170C3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25C00C-859A-4531-8DAD-6500E9236F4E}"/>
      </w:docPartPr>
      <w:docPartBody>
        <w:p w:rsidR="00B07B9C" w:rsidRDefault="00595B60" w:rsidP="00595B60">
          <w:pPr>
            <w:pStyle w:val="B911A6754BC84C1381E19C0D9170C36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28C1F70F304383937D3588980B8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9891A-1538-4BAE-B044-C5CFEF137BD7}"/>
      </w:docPartPr>
      <w:docPartBody>
        <w:p w:rsidR="007C1EF2" w:rsidRDefault="00B07B9C" w:rsidP="00B07B9C">
          <w:pPr>
            <w:pStyle w:val="4C28C1F70F304383937D3588980B82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057E39D55A7450085A9BE4EC06D0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6461E-6AC0-4E81-8167-33E2EF4F295D}"/>
      </w:docPartPr>
      <w:docPartBody>
        <w:p w:rsidR="007C1EF2" w:rsidRDefault="00B07B9C" w:rsidP="00B07B9C">
          <w:pPr>
            <w:pStyle w:val="9057E39D55A7450085A9BE4EC06D0AA2"/>
          </w:pPr>
          <w:r w:rsidRPr="00E423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F6F94D2E8C4F54881C2B62A7792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846D7-C533-47BD-B7CE-338408D02F12}"/>
      </w:docPartPr>
      <w:docPartBody>
        <w:p w:rsidR="007C1EF2" w:rsidRDefault="00B07B9C" w:rsidP="00B07B9C">
          <w:pPr>
            <w:pStyle w:val="FFF6F94D2E8C4F54881C2B62A77921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16E4B02B7EF457287A2BB060EDE3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FDB3D-88F7-46E6-9BB4-A9DE830DB66F}"/>
      </w:docPartPr>
      <w:docPartBody>
        <w:p w:rsidR="007C1EF2" w:rsidRDefault="00B07B9C" w:rsidP="00B07B9C">
          <w:pPr>
            <w:pStyle w:val="616E4B02B7EF457287A2BB060EDE357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E5C9380886C4B80A714A25830ABE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549CA-7001-4730-B7FF-E648131C1335}"/>
      </w:docPartPr>
      <w:docPartBody>
        <w:p w:rsidR="007C1EF2" w:rsidRDefault="00B07B9C" w:rsidP="00B07B9C">
          <w:pPr>
            <w:pStyle w:val="1E5C9380886C4B80A714A25830ABECA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6CF45ED2C44595AF82661087B1A3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8BE44-C4DE-459C-96A3-B46B3A74E7F4}"/>
      </w:docPartPr>
      <w:docPartBody>
        <w:p w:rsidR="007C1EF2" w:rsidRDefault="00B07B9C" w:rsidP="00B07B9C">
          <w:pPr>
            <w:pStyle w:val="7F6CF45ED2C44595AF82661087B1A34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D42AD9E3614E3CA3B78D7D990C6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B567F-AB9C-49B2-99D9-D1E473D3753B}"/>
      </w:docPartPr>
      <w:docPartBody>
        <w:p w:rsidR="007C1EF2" w:rsidRDefault="00B07B9C" w:rsidP="00B07B9C">
          <w:pPr>
            <w:pStyle w:val="9ED42AD9E3614E3CA3B78D7D990C65A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9A11350AC8A49F08389B891E24BD5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69728-1FBB-4382-B403-84B4B4C2558F}"/>
      </w:docPartPr>
      <w:docPartBody>
        <w:p w:rsidR="007C1EF2" w:rsidRDefault="00B07B9C" w:rsidP="00B07B9C">
          <w:pPr>
            <w:pStyle w:val="E9A11350AC8A49F08389B891E24BD51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4431D714FE451B88F44E98490095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4A4CC-BB1E-4A5B-A753-97795C0B6142}"/>
      </w:docPartPr>
      <w:docPartBody>
        <w:p w:rsidR="007C1EF2" w:rsidRDefault="00B07B9C" w:rsidP="00B07B9C">
          <w:pPr>
            <w:pStyle w:val="5A4431D714FE451B88F44E98490095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5FEB2D43834E50A1976099E33931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5C457B-3FC8-4F7C-8EF4-F7AE3D3EEE39}"/>
      </w:docPartPr>
      <w:docPartBody>
        <w:p w:rsidR="007C1EF2" w:rsidRDefault="00B07B9C" w:rsidP="00B07B9C">
          <w:pPr>
            <w:pStyle w:val="B95FEB2D43834E50A1976099E3393184"/>
          </w:pPr>
          <w:r w:rsidRPr="00906D4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F6822ED9C8E4BCA80BCC7C379D647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9E1148-9AF1-432E-9714-EC09909B0C46}"/>
      </w:docPartPr>
      <w:docPartBody>
        <w:p w:rsidR="00725925" w:rsidRDefault="006D1FBA" w:rsidP="006D1FBA">
          <w:pPr>
            <w:pStyle w:val="CF6822ED9C8E4BCA80BCC7C379D647AF"/>
          </w:pPr>
          <w:r w:rsidRPr="00A85EB5">
            <w:rPr>
              <w:rStyle w:val="PlaceholderText"/>
            </w:rPr>
            <w:t>Click here to enter text.</w:t>
          </w:r>
        </w:p>
      </w:docPartBody>
    </w:docPart>
    <w:docPart>
      <w:docPartPr>
        <w:name w:val="179A4D34E8BB40D391902BB8933E5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5B8F6A-03A9-44D1-BE0A-805049E8A00A}"/>
      </w:docPartPr>
      <w:docPartBody>
        <w:p w:rsidR="00564359" w:rsidRDefault="00725925" w:rsidP="00725925">
          <w:pPr>
            <w:pStyle w:val="179A4D34E8BB40D391902BB8933E5AE5"/>
          </w:pPr>
          <w:r w:rsidRPr="00A85EB5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358"/>
    <w:rsid w:val="00047358"/>
    <w:rsid w:val="000C35B9"/>
    <w:rsid w:val="001659EF"/>
    <w:rsid w:val="00267227"/>
    <w:rsid w:val="002C6D76"/>
    <w:rsid w:val="00305D63"/>
    <w:rsid w:val="0036254D"/>
    <w:rsid w:val="00423376"/>
    <w:rsid w:val="00564359"/>
    <w:rsid w:val="00595B60"/>
    <w:rsid w:val="005962F1"/>
    <w:rsid w:val="005C2DC8"/>
    <w:rsid w:val="00643A7B"/>
    <w:rsid w:val="006B1C92"/>
    <w:rsid w:val="006D1FBA"/>
    <w:rsid w:val="00725925"/>
    <w:rsid w:val="007C1EF2"/>
    <w:rsid w:val="007D3ACA"/>
    <w:rsid w:val="00837BC7"/>
    <w:rsid w:val="008E0D2D"/>
    <w:rsid w:val="008F111A"/>
    <w:rsid w:val="00945954"/>
    <w:rsid w:val="009A391A"/>
    <w:rsid w:val="00A57B80"/>
    <w:rsid w:val="00B07B9C"/>
    <w:rsid w:val="00F7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5925"/>
  </w:style>
  <w:style w:type="paragraph" w:customStyle="1" w:styleId="F7B4B487FC814406B24E75E6AD6E1BE0">
    <w:name w:val="F7B4B487FC814406B24E75E6AD6E1BE0"/>
    <w:rsid w:val="00047358"/>
  </w:style>
  <w:style w:type="paragraph" w:customStyle="1" w:styleId="4184B26A7872459499D01071C02A34AB">
    <w:name w:val="4184B26A7872459499D01071C02A34AB"/>
    <w:rsid w:val="00047358"/>
  </w:style>
  <w:style w:type="paragraph" w:customStyle="1" w:styleId="D25B915907B74F8C9624E87E86A4B619">
    <w:name w:val="D25B915907B74F8C9624E87E86A4B619"/>
    <w:rsid w:val="00047358"/>
  </w:style>
  <w:style w:type="paragraph" w:customStyle="1" w:styleId="28BD4BCFC974439E8EDC20149ADFA44F">
    <w:name w:val="28BD4BCFC974439E8EDC20149ADFA44F"/>
    <w:rsid w:val="00047358"/>
  </w:style>
  <w:style w:type="paragraph" w:customStyle="1" w:styleId="B0BA48A9A13440B08A6BB2760B43506B">
    <w:name w:val="B0BA48A9A13440B08A6BB2760B43506B"/>
    <w:rsid w:val="00047358"/>
  </w:style>
  <w:style w:type="paragraph" w:customStyle="1" w:styleId="2FA410F673A1477F839B18B9F3B04F26">
    <w:name w:val="2FA410F673A1477F839B18B9F3B04F26"/>
    <w:rsid w:val="00047358"/>
  </w:style>
  <w:style w:type="paragraph" w:customStyle="1" w:styleId="A4D0AD89458B4F02AE25913512DBBD3F">
    <w:name w:val="A4D0AD89458B4F02AE25913512DBBD3F"/>
    <w:rsid w:val="00047358"/>
  </w:style>
  <w:style w:type="paragraph" w:customStyle="1" w:styleId="8977669C989F436CA8224EFFADDD1C9D">
    <w:name w:val="8977669C989F436CA8224EFFADDD1C9D"/>
    <w:rsid w:val="00047358"/>
  </w:style>
  <w:style w:type="paragraph" w:customStyle="1" w:styleId="0AC183D63DB74638B7D06B55C53FF1F5">
    <w:name w:val="0AC183D63DB74638B7D06B55C53FF1F5"/>
    <w:rsid w:val="00047358"/>
  </w:style>
  <w:style w:type="paragraph" w:customStyle="1" w:styleId="4241C3D2A91D47648E1940327405D69A">
    <w:name w:val="4241C3D2A91D47648E1940327405D69A"/>
    <w:rsid w:val="00047358"/>
  </w:style>
  <w:style w:type="paragraph" w:customStyle="1" w:styleId="AF5FF450391A4BDF95DA829437BCF3AF">
    <w:name w:val="AF5FF450391A4BDF95DA829437BCF3AF"/>
    <w:rsid w:val="00047358"/>
  </w:style>
  <w:style w:type="paragraph" w:customStyle="1" w:styleId="12C250AAC6364392AB638944C5C24030">
    <w:name w:val="12C250AAC6364392AB638944C5C24030"/>
    <w:rsid w:val="00047358"/>
  </w:style>
  <w:style w:type="paragraph" w:customStyle="1" w:styleId="3826BAC5BC2149BE8A03A19FA10AF9E6">
    <w:name w:val="3826BAC5BC2149BE8A03A19FA10AF9E6"/>
    <w:rsid w:val="00047358"/>
  </w:style>
  <w:style w:type="paragraph" w:customStyle="1" w:styleId="621110FF93B345519963618FBA8450BC">
    <w:name w:val="621110FF93B345519963618FBA8450BC"/>
    <w:rsid w:val="00047358"/>
  </w:style>
  <w:style w:type="paragraph" w:customStyle="1" w:styleId="D2E2F0B8EF3A43609AA6824856C1E0EF">
    <w:name w:val="D2E2F0B8EF3A43609AA6824856C1E0EF"/>
    <w:rsid w:val="00047358"/>
  </w:style>
  <w:style w:type="paragraph" w:customStyle="1" w:styleId="40A720FA878C44758EB6A6531824B720">
    <w:name w:val="40A720FA878C44758EB6A6531824B720"/>
    <w:rsid w:val="00047358"/>
  </w:style>
  <w:style w:type="paragraph" w:customStyle="1" w:styleId="686377AACB98467B87FAF1F31F1B4537">
    <w:name w:val="686377AACB98467B87FAF1F31F1B4537"/>
    <w:rsid w:val="00047358"/>
  </w:style>
  <w:style w:type="paragraph" w:customStyle="1" w:styleId="CFD4B50CBFBC4BA9A2865AD6716E9637">
    <w:name w:val="CFD4B50CBFBC4BA9A2865AD6716E9637"/>
    <w:rsid w:val="00047358"/>
  </w:style>
  <w:style w:type="paragraph" w:customStyle="1" w:styleId="C3B3DC30B02848B583D25458A4659BA2">
    <w:name w:val="C3B3DC30B02848B583D25458A4659BA2"/>
    <w:rsid w:val="00047358"/>
  </w:style>
  <w:style w:type="paragraph" w:customStyle="1" w:styleId="CC4BA5CE077542889864E2DC93E37FCF">
    <w:name w:val="CC4BA5CE077542889864E2DC93E37FCF"/>
    <w:rsid w:val="00047358"/>
  </w:style>
  <w:style w:type="paragraph" w:customStyle="1" w:styleId="B8378250F9C6465BBB09384DE802FB7F">
    <w:name w:val="B8378250F9C6465BBB09384DE802FB7F"/>
    <w:rsid w:val="00047358"/>
  </w:style>
  <w:style w:type="paragraph" w:customStyle="1" w:styleId="B3B37CA837B542B0AACD6DF8226E5DC3">
    <w:name w:val="B3B37CA837B542B0AACD6DF8226E5DC3"/>
    <w:rsid w:val="00047358"/>
  </w:style>
  <w:style w:type="paragraph" w:customStyle="1" w:styleId="CB1DD28340694D149B33A167672E33AE">
    <w:name w:val="CB1DD28340694D149B33A167672E33AE"/>
    <w:rsid w:val="00047358"/>
  </w:style>
  <w:style w:type="paragraph" w:customStyle="1" w:styleId="3BB2B48FAB3E4DDE96F16AC639A9D652">
    <w:name w:val="3BB2B48FAB3E4DDE96F16AC639A9D652"/>
    <w:rsid w:val="00047358"/>
  </w:style>
  <w:style w:type="paragraph" w:customStyle="1" w:styleId="4116043F68A841ADBFF0F78D0BAFE4DD">
    <w:name w:val="4116043F68A841ADBFF0F78D0BAFE4DD"/>
    <w:rsid w:val="00047358"/>
  </w:style>
  <w:style w:type="paragraph" w:customStyle="1" w:styleId="D00B2CF5216542E48B1FA3F7329E9168">
    <w:name w:val="D00B2CF5216542E48B1FA3F7329E9168"/>
    <w:rsid w:val="00047358"/>
  </w:style>
  <w:style w:type="paragraph" w:customStyle="1" w:styleId="5A79970C3A884513AA554763E81035C3">
    <w:name w:val="5A79970C3A884513AA554763E81035C3"/>
    <w:rsid w:val="00047358"/>
  </w:style>
  <w:style w:type="paragraph" w:customStyle="1" w:styleId="343AAC44148243C78F326BB9A83D3024">
    <w:name w:val="343AAC44148243C78F326BB9A83D3024"/>
    <w:rsid w:val="00047358"/>
  </w:style>
  <w:style w:type="paragraph" w:customStyle="1" w:styleId="AFAA596673924DD6B4B0F02053F29E65">
    <w:name w:val="AFAA596673924DD6B4B0F02053F29E65"/>
    <w:rsid w:val="00047358"/>
  </w:style>
  <w:style w:type="paragraph" w:customStyle="1" w:styleId="C79E6C514E2344B18A9D1E5F57EFEEDB">
    <w:name w:val="C79E6C514E2344B18A9D1E5F57EFEEDB"/>
    <w:rsid w:val="00047358"/>
  </w:style>
  <w:style w:type="paragraph" w:customStyle="1" w:styleId="096AF142A17A4DE7939E26982D9C5C97">
    <w:name w:val="096AF142A17A4DE7939E26982D9C5C97"/>
    <w:rsid w:val="00047358"/>
  </w:style>
  <w:style w:type="paragraph" w:customStyle="1" w:styleId="241BCC5BB56B4612A1EAD7816724281E">
    <w:name w:val="241BCC5BB56B4612A1EAD7816724281E"/>
    <w:rsid w:val="00047358"/>
  </w:style>
  <w:style w:type="paragraph" w:customStyle="1" w:styleId="62F79F9E4A084CC28FD0411F50DAF3B3">
    <w:name w:val="62F79F9E4A084CC28FD0411F50DAF3B3"/>
    <w:rsid w:val="00047358"/>
  </w:style>
  <w:style w:type="paragraph" w:customStyle="1" w:styleId="1C294DBBBAB9494CA014466AAFC6CABE">
    <w:name w:val="1C294DBBBAB9494CA014466AAFC6CABE"/>
    <w:rsid w:val="00047358"/>
  </w:style>
  <w:style w:type="paragraph" w:customStyle="1" w:styleId="949B721620D641FEA5CC1AE46F428823">
    <w:name w:val="949B721620D641FEA5CC1AE46F428823"/>
    <w:rsid w:val="00047358"/>
  </w:style>
  <w:style w:type="paragraph" w:customStyle="1" w:styleId="792DB126D0154499AEDC5F91977F886D">
    <w:name w:val="792DB126D0154499AEDC5F91977F886D"/>
    <w:rsid w:val="00047358"/>
  </w:style>
  <w:style w:type="paragraph" w:customStyle="1" w:styleId="4D972F1A560A488FBE60C62AD74C646F">
    <w:name w:val="4D972F1A560A488FBE60C62AD74C646F"/>
    <w:rsid w:val="00047358"/>
  </w:style>
  <w:style w:type="paragraph" w:customStyle="1" w:styleId="8FC813EB52484D6482B2D18F0F5B0AC1">
    <w:name w:val="8FC813EB52484D6482B2D18F0F5B0AC1"/>
    <w:rsid w:val="00047358"/>
  </w:style>
  <w:style w:type="paragraph" w:customStyle="1" w:styleId="8ECE76C6AABF410B861032AEA12BA9A0">
    <w:name w:val="8ECE76C6AABF410B861032AEA12BA9A0"/>
    <w:rsid w:val="00047358"/>
  </w:style>
  <w:style w:type="paragraph" w:customStyle="1" w:styleId="4E00CF9EFF214B04B5B7ED3FEF3D1E8F">
    <w:name w:val="4E00CF9EFF214B04B5B7ED3FEF3D1E8F"/>
    <w:rsid w:val="00047358"/>
  </w:style>
  <w:style w:type="paragraph" w:customStyle="1" w:styleId="3BF7C5BCF1E94A178CA23388036B5D2E">
    <w:name w:val="3BF7C5BCF1E94A178CA23388036B5D2E"/>
    <w:rsid w:val="00047358"/>
  </w:style>
  <w:style w:type="paragraph" w:customStyle="1" w:styleId="4936D9484B794C4CBBFD6974C557ABBB">
    <w:name w:val="4936D9484B794C4CBBFD6974C557ABBB"/>
    <w:rsid w:val="00047358"/>
  </w:style>
  <w:style w:type="paragraph" w:customStyle="1" w:styleId="9C16E8F663E943ECA5F0FF8FBEDC44D8">
    <w:name w:val="9C16E8F663E943ECA5F0FF8FBEDC44D8"/>
    <w:rsid w:val="00047358"/>
  </w:style>
  <w:style w:type="paragraph" w:customStyle="1" w:styleId="4EF143093031469481306B4F7E5015DE">
    <w:name w:val="4EF143093031469481306B4F7E5015DE"/>
    <w:rsid w:val="00047358"/>
  </w:style>
  <w:style w:type="paragraph" w:customStyle="1" w:styleId="65DE0F25EAF04AB29C5D69EE9DB1B56C">
    <w:name w:val="65DE0F25EAF04AB29C5D69EE9DB1B56C"/>
    <w:rsid w:val="00047358"/>
  </w:style>
  <w:style w:type="paragraph" w:customStyle="1" w:styleId="34A90E73BA3D4C7DB06970C4484D8D76">
    <w:name w:val="34A90E73BA3D4C7DB06970C4484D8D76"/>
    <w:rsid w:val="00047358"/>
  </w:style>
  <w:style w:type="paragraph" w:customStyle="1" w:styleId="2909E2F5B06A479CAFF47FE4E76316A0">
    <w:name w:val="2909E2F5B06A479CAFF47FE4E76316A0"/>
    <w:rsid w:val="00047358"/>
  </w:style>
  <w:style w:type="paragraph" w:customStyle="1" w:styleId="708B434D5ED3483AB5895563DD0E5EE9">
    <w:name w:val="708B434D5ED3483AB5895563DD0E5EE9"/>
    <w:rsid w:val="00047358"/>
  </w:style>
  <w:style w:type="paragraph" w:customStyle="1" w:styleId="11E97F5903AC489098A41A3E6485DC3F">
    <w:name w:val="11E97F5903AC489098A41A3E6485DC3F"/>
    <w:rsid w:val="00047358"/>
  </w:style>
  <w:style w:type="paragraph" w:customStyle="1" w:styleId="BA2EE7240DB042DE929BEB1E58F6BCD5">
    <w:name w:val="BA2EE7240DB042DE929BEB1E58F6BCD5"/>
    <w:rsid w:val="00047358"/>
  </w:style>
  <w:style w:type="paragraph" w:customStyle="1" w:styleId="83A820D40DFB41AA8A47C6646BC3003E">
    <w:name w:val="83A820D40DFB41AA8A47C6646BC3003E"/>
    <w:rsid w:val="00047358"/>
  </w:style>
  <w:style w:type="paragraph" w:customStyle="1" w:styleId="52BB52557D554D78831BAEA288242B27">
    <w:name w:val="52BB52557D554D78831BAEA288242B27"/>
    <w:rsid w:val="00047358"/>
  </w:style>
  <w:style w:type="paragraph" w:customStyle="1" w:styleId="9DEDFE600C7740238F902C96490F94ED">
    <w:name w:val="9DEDFE600C7740238F902C96490F94ED"/>
    <w:rsid w:val="00047358"/>
  </w:style>
  <w:style w:type="paragraph" w:customStyle="1" w:styleId="B21E594F77F846A4B65D89D62534E010">
    <w:name w:val="B21E594F77F846A4B65D89D62534E010"/>
    <w:rsid w:val="00047358"/>
  </w:style>
  <w:style w:type="paragraph" w:customStyle="1" w:styleId="6D9613AA815445E494448FEF5747C1F3">
    <w:name w:val="6D9613AA815445E494448FEF5747C1F3"/>
    <w:rsid w:val="00047358"/>
  </w:style>
  <w:style w:type="paragraph" w:customStyle="1" w:styleId="AFFEB98AE1094C0386E33D9BCE430BC1">
    <w:name w:val="AFFEB98AE1094C0386E33D9BCE430BC1"/>
    <w:rsid w:val="00047358"/>
  </w:style>
  <w:style w:type="paragraph" w:customStyle="1" w:styleId="B6B895E2F9FE499C8B18ED4E07EC5867">
    <w:name w:val="B6B895E2F9FE499C8B18ED4E07EC5867"/>
    <w:rsid w:val="00047358"/>
  </w:style>
  <w:style w:type="paragraph" w:customStyle="1" w:styleId="C7D937EBCE064E949A6172C0740F2126">
    <w:name w:val="C7D937EBCE064E949A6172C0740F2126"/>
    <w:rsid w:val="00047358"/>
  </w:style>
  <w:style w:type="paragraph" w:customStyle="1" w:styleId="42D6EDBA82214E909BAEA99FF5772834">
    <w:name w:val="42D6EDBA82214E909BAEA99FF5772834"/>
    <w:rsid w:val="00047358"/>
  </w:style>
  <w:style w:type="paragraph" w:customStyle="1" w:styleId="33741D1325114935AC44A491A36F939F">
    <w:name w:val="33741D1325114935AC44A491A36F939F"/>
    <w:rsid w:val="00047358"/>
  </w:style>
  <w:style w:type="paragraph" w:customStyle="1" w:styleId="F54B3BDDC7534C7E800D577665B10394">
    <w:name w:val="F54B3BDDC7534C7E800D577665B10394"/>
    <w:rsid w:val="00047358"/>
  </w:style>
  <w:style w:type="paragraph" w:customStyle="1" w:styleId="C3210B833066458281C5B754EF76F2B7">
    <w:name w:val="C3210B833066458281C5B754EF76F2B7"/>
    <w:rsid w:val="00047358"/>
  </w:style>
  <w:style w:type="paragraph" w:customStyle="1" w:styleId="C37F3EF61C0B43F39BF1857A5F29B07F">
    <w:name w:val="C37F3EF61C0B43F39BF1857A5F29B07F"/>
    <w:rsid w:val="00047358"/>
  </w:style>
  <w:style w:type="paragraph" w:customStyle="1" w:styleId="D5ECD4AAE2AC463EB62DD32DAF5606C9">
    <w:name w:val="D5ECD4AAE2AC463EB62DD32DAF5606C9"/>
    <w:rsid w:val="00047358"/>
  </w:style>
  <w:style w:type="paragraph" w:customStyle="1" w:styleId="9BF720F9010E4F96A823519BDCD5235A">
    <w:name w:val="9BF720F9010E4F96A823519BDCD5235A"/>
    <w:rsid w:val="00047358"/>
  </w:style>
  <w:style w:type="paragraph" w:customStyle="1" w:styleId="04DED19CE3B141D5A60982F74BE1A350">
    <w:name w:val="04DED19CE3B141D5A60982F74BE1A350"/>
    <w:rsid w:val="00047358"/>
  </w:style>
  <w:style w:type="paragraph" w:customStyle="1" w:styleId="2313DD5D94174D9191FA6A6828998B0F">
    <w:name w:val="2313DD5D94174D9191FA6A6828998B0F"/>
    <w:rsid w:val="00047358"/>
  </w:style>
  <w:style w:type="paragraph" w:customStyle="1" w:styleId="D3BE26172F654C338E99A8469E4E4B79">
    <w:name w:val="D3BE26172F654C338E99A8469E4E4B79"/>
    <w:rsid w:val="00047358"/>
  </w:style>
  <w:style w:type="paragraph" w:customStyle="1" w:styleId="5F30556A7E4F43789120DE10973BD6E9">
    <w:name w:val="5F30556A7E4F43789120DE10973BD6E9"/>
    <w:rsid w:val="00047358"/>
  </w:style>
  <w:style w:type="paragraph" w:customStyle="1" w:styleId="6EAD31A24EAA4B29988ED325ECE08D7A">
    <w:name w:val="6EAD31A24EAA4B29988ED325ECE08D7A"/>
    <w:rsid w:val="00047358"/>
  </w:style>
  <w:style w:type="paragraph" w:customStyle="1" w:styleId="514C01D1A7AA467E840A54779EB65CA6">
    <w:name w:val="514C01D1A7AA467E840A54779EB65CA6"/>
    <w:rsid w:val="00047358"/>
  </w:style>
  <w:style w:type="paragraph" w:customStyle="1" w:styleId="E3DF4A0211594C8F9A97D61E40066576">
    <w:name w:val="E3DF4A0211594C8F9A97D61E40066576"/>
    <w:rsid w:val="00047358"/>
  </w:style>
  <w:style w:type="paragraph" w:customStyle="1" w:styleId="B0A9045274124DFD8B2B1DE61EDCD02B">
    <w:name w:val="B0A9045274124DFD8B2B1DE61EDCD02B"/>
    <w:rsid w:val="00047358"/>
  </w:style>
  <w:style w:type="paragraph" w:customStyle="1" w:styleId="A3F908BCED3E49CBAB78822E252D7270">
    <w:name w:val="A3F908BCED3E49CBAB78822E252D7270"/>
    <w:rsid w:val="00047358"/>
  </w:style>
  <w:style w:type="paragraph" w:customStyle="1" w:styleId="CD494B76082340ABAD0D5505D3C7F8D1">
    <w:name w:val="CD494B76082340ABAD0D5505D3C7F8D1"/>
    <w:rsid w:val="00047358"/>
  </w:style>
  <w:style w:type="paragraph" w:customStyle="1" w:styleId="2BF91F9ED5BE4F97B891A00B52C50815">
    <w:name w:val="2BF91F9ED5BE4F97B891A00B52C50815"/>
    <w:rsid w:val="00047358"/>
  </w:style>
  <w:style w:type="paragraph" w:customStyle="1" w:styleId="F1A93A8A4FD2429397729C310ED2E88C">
    <w:name w:val="F1A93A8A4FD2429397729C310ED2E88C"/>
    <w:rsid w:val="00047358"/>
  </w:style>
  <w:style w:type="paragraph" w:customStyle="1" w:styleId="B05A0074120C4D7C806836EE51F06BF7">
    <w:name w:val="B05A0074120C4D7C806836EE51F06BF7"/>
    <w:rsid w:val="00047358"/>
  </w:style>
  <w:style w:type="paragraph" w:customStyle="1" w:styleId="36C7957698824E528C9A220847A37C74">
    <w:name w:val="36C7957698824E528C9A220847A37C74"/>
    <w:rsid w:val="00047358"/>
  </w:style>
  <w:style w:type="paragraph" w:customStyle="1" w:styleId="3ECAD21DEDDF4056AD7210BDACAF71B5">
    <w:name w:val="3ECAD21DEDDF4056AD7210BDACAF71B5"/>
    <w:rsid w:val="008E0D2D"/>
  </w:style>
  <w:style w:type="paragraph" w:customStyle="1" w:styleId="021C348F8CBE45F7BDED374AECB9AD41">
    <w:name w:val="021C348F8CBE45F7BDED374AECB9AD41"/>
    <w:rsid w:val="008E0D2D"/>
  </w:style>
  <w:style w:type="paragraph" w:customStyle="1" w:styleId="59E86C8D1BF44C67B7A1E2085CC03324">
    <w:name w:val="59E86C8D1BF44C67B7A1E2085CC03324"/>
    <w:rsid w:val="008E0D2D"/>
  </w:style>
  <w:style w:type="paragraph" w:customStyle="1" w:styleId="EC8F8761BD084425AB0FE1929B41E08A">
    <w:name w:val="EC8F8761BD084425AB0FE1929B41E08A"/>
    <w:rsid w:val="008E0D2D"/>
  </w:style>
  <w:style w:type="paragraph" w:customStyle="1" w:styleId="F53916ADCC3440E4BF80E7CAD55DE322">
    <w:name w:val="F53916ADCC3440E4BF80E7CAD55DE322"/>
    <w:rsid w:val="008E0D2D"/>
  </w:style>
  <w:style w:type="paragraph" w:customStyle="1" w:styleId="F68B78B696F84995B02F9029EBB506FF">
    <w:name w:val="F68B78B696F84995B02F9029EBB506FF"/>
    <w:rsid w:val="008E0D2D"/>
  </w:style>
  <w:style w:type="paragraph" w:customStyle="1" w:styleId="51D0175B4E964F16A3CFC21C4044EC6E">
    <w:name w:val="51D0175B4E964F16A3CFC21C4044EC6E"/>
    <w:rsid w:val="008E0D2D"/>
  </w:style>
  <w:style w:type="paragraph" w:customStyle="1" w:styleId="507B237957B849F2BAAB2D293DA98C49">
    <w:name w:val="507B237957B849F2BAAB2D293DA98C49"/>
    <w:rsid w:val="008E0D2D"/>
  </w:style>
  <w:style w:type="paragraph" w:customStyle="1" w:styleId="39C8204692704180823FBB5BA126657F">
    <w:name w:val="39C8204692704180823FBB5BA126657F"/>
    <w:rsid w:val="008E0D2D"/>
  </w:style>
  <w:style w:type="paragraph" w:customStyle="1" w:styleId="9593DF4787924571B093FECEEAC81D8A">
    <w:name w:val="9593DF4787924571B093FECEEAC81D8A"/>
    <w:rsid w:val="008E0D2D"/>
  </w:style>
  <w:style w:type="paragraph" w:customStyle="1" w:styleId="4ECF7D8C00E4452C81344EFB025FF5CB">
    <w:name w:val="4ECF7D8C00E4452C81344EFB025FF5CB"/>
    <w:rsid w:val="008E0D2D"/>
  </w:style>
  <w:style w:type="paragraph" w:customStyle="1" w:styleId="FEF5EFBA78BC4D2FAF7CA2016B25CAF8">
    <w:name w:val="FEF5EFBA78BC4D2FAF7CA2016B25CAF8"/>
    <w:rsid w:val="008E0D2D"/>
  </w:style>
  <w:style w:type="paragraph" w:customStyle="1" w:styleId="E8CE3C76FCDD4012B13AC96BCF4AB59C">
    <w:name w:val="E8CE3C76FCDD4012B13AC96BCF4AB59C"/>
    <w:rsid w:val="008E0D2D"/>
  </w:style>
  <w:style w:type="paragraph" w:customStyle="1" w:styleId="FE1FE4AF79F8454B999701439A981749">
    <w:name w:val="FE1FE4AF79F8454B999701439A981749"/>
    <w:rsid w:val="008E0D2D"/>
  </w:style>
  <w:style w:type="paragraph" w:customStyle="1" w:styleId="D58006D0B0FE4FE28CBBA52EB17C9D01">
    <w:name w:val="D58006D0B0FE4FE28CBBA52EB17C9D01"/>
    <w:rsid w:val="008E0D2D"/>
  </w:style>
  <w:style w:type="paragraph" w:customStyle="1" w:styleId="4EFDA6FEA15C41E88643EBC2AAC3AE7D">
    <w:name w:val="4EFDA6FEA15C41E88643EBC2AAC3AE7D"/>
    <w:rsid w:val="008E0D2D"/>
  </w:style>
  <w:style w:type="paragraph" w:customStyle="1" w:styleId="62FFEF9809324643A0E4EF3B3AD0CCFF">
    <w:name w:val="62FFEF9809324643A0E4EF3B3AD0CCFF"/>
    <w:rsid w:val="008E0D2D"/>
  </w:style>
  <w:style w:type="paragraph" w:customStyle="1" w:styleId="7526CF5E584549D883513FDF843B8F9F">
    <w:name w:val="7526CF5E584549D883513FDF843B8F9F"/>
    <w:rsid w:val="008E0D2D"/>
  </w:style>
  <w:style w:type="paragraph" w:customStyle="1" w:styleId="5FCA589812DD4FDAA48989AF2BDFD19C">
    <w:name w:val="5FCA589812DD4FDAA48989AF2BDFD19C"/>
    <w:rsid w:val="008E0D2D"/>
  </w:style>
  <w:style w:type="paragraph" w:customStyle="1" w:styleId="D4308EB3163440338434415379005D7A">
    <w:name w:val="D4308EB3163440338434415379005D7A"/>
    <w:rsid w:val="008E0D2D"/>
  </w:style>
  <w:style w:type="paragraph" w:customStyle="1" w:styleId="F79106392E8E4A05890EA09AFCAA5D79">
    <w:name w:val="F79106392E8E4A05890EA09AFCAA5D79"/>
    <w:rsid w:val="008E0D2D"/>
  </w:style>
  <w:style w:type="paragraph" w:customStyle="1" w:styleId="260695BD32BE48958D82613F8E36D652">
    <w:name w:val="260695BD32BE48958D82613F8E36D652"/>
    <w:rsid w:val="008E0D2D"/>
  </w:style>
  <w:style w:type="paragraph" w:customStyle="1" w:styleId="39747B8D2AEA491F88710D5D1EBAE8BA">
    <w:name w:val="39747B8D2AEA491F88710D5D1EBAE8BA"/>
    <w:rsid w:val="008E0D2D"/>
  </w:style>
  <w:style w:type="paragraph" w:customStyle="1" w:styleId="6C6A585EE4364A16BF3ACF371AAD7F6C">
    <w:name w:val="6C6A585EE4364A16BF3ACF371AAD7F6C"/>
    <w:rsid w:val="008E0D2D"/>
  </w:style>
  <w:style w:type="paragraph" w:customStyle="1" w:styleId="0C23EE288E4B49DBACD60DEB36D171C2">
    <w:name w:val="0C23EE288E4B49DBACD60DEB36D171C2"/>
    <w:rsid w:val="008E0D2D"/>
  </w:style>
  <w:style w:type="paragraph" w:customStyle="1" w:styleId="8D091F6840B04B2EBABBAB8B4D3B3F5D">
    <w:name w:val="8D091F6840B04B2EBABBAB8B4D3B3F5D"/>
    <w:rsid w:val="008E0D2D"/>
  </w:style>
  <w:style w:type="paragraph" w:customStyle="1" w:styleId="37B9A6D67B034AA08FDA0D17AEC8BBA0">
    <w:name w:val="37B9A6D67B034AA08FDA0D17AEC8BBA0"/>
    <w:rsid w:val="008E0D2D"/>
  </w:style>
  <w:style w:type="paragraph" w:customStyle="1" w:styleId="B2F89B5E418147D8A2629BEED28DB0ED">
    <w:name w:val="B2F89B5E418147D8A2629BEED28DB0ED"/>
    <w:rsid w:val="008E0D2D"/>
  </w:style>
  <w:style w:type="paragraph" w:customStyle="1" w:styleId="73B79B1468AB4656949EBCEEBCE7049A">
    <w:name w:val="73B79B1468AB4656949EBCEEBCE7049A"/>
    <w:rsid w:val="008E0D2D"/>
  </w:style>
  <w:style w:type="paragraph" w:customStyle="1" w:styleId="61F30CCCAE5D4B359699329E4FCB2BC9">
    <w:name w:val="61F30CCCAE5D4B359699329E4FCB2BC9"/>
    <w:rsid w:val="008E0D2D"/>
  </w:style>
  <w:style w:type="paragraph" w:customStyle="1" w:styleId="B3C2B97EF0BD439C83C727429FEB323D">
    <w:name w:val="B3C2B97EF0BD439C83C727429FEB323D"/>
    <w:rsid w:val="008E0D2D"/>
  </w:style>
  <w:style w:type="paragraph" w:customStyle="1" w:styleId="D9F305B7321844979D65CD00363EFEE9">
    <w:name w:val="D9F305B7321844979D65CD00363EFEE9"/>
    <w:rsid w:val="008E0D2D"/>
  </w:style>
  <w:style w:type="paragraph" w:customStyle="1" w:styleId="1E0DC3DF71A548868D420C004315B564">
    <w:name w:val="1E0DC3DF71A548868D420C004315B564"/>
    <w:rsid w:val="008E0D2D"/>
  </w:style>
  <w:style w:type="paragraph" w:customStyle="1" w:styleId="3E0079EB0F944CDA905F4F97C0D1896A">
    <w:name w:val="3E0079EB0F944CDA905F4F97C0D1896A"/>
    <w:rsid w:val="008E0D2D"/>
  </w:style>
  <w:style w:type="paragraph" w:customStyle="1" w:styleId="B37D717BC6FE41E89A9132B274E813AD">
    <w:name w:val="B37D717BC6FE41E89A9132B274E813AD"/>
    <w:rsid w:val="008E0D2D"/>
  </w:style>
  <w:style w:type="paragraph" w:customStyle="1" w:styleId="E1CA00AA867445978393549C4B41E669">
    <w:name w:val="E1CA00AA867445978393549C4B41E669"/>
    <w:rsid w:val="008E0D2D"/>
  </w:style>
  <w:style w:type="paragraph" w:customStyle="1" w:styleId="A23ED6EACB9A4DE8AE85848A5A3260AB">
    <w:name w:val="A23ED6EACB9A4DE8AE85848A5A3260AB"/>
    <w:rsid w:val="008E0D2D"/>
  </w:style>
  <w:style w:type="paragraph" w:customStyle="1" w:styleId="AE019E4DB6E04B92B2F82EE95EE8A514">
    <w:name w:val="AE019E4DB6E04B92B2F82EE95EE8A514"/>
    <w:rsid w:val="008E0D2D"/>
  </w:style>
  <w:style w:type="paragraph" w:customStyle="1" w:styleId="5BD164A07CF24D3D98CB6052C15CD0F6">
    <w:name w:val="5BD164A07CF24D3D98CB6052C15CD0F6"/>
    <w:rsid w:val="00595B60"/>
  </w:style>
  <w:style w:type="paragraph" w:customStyle="1" w:styleId="945995FFAAC849DCA1369DBA5476871C">
    <w:name w:val="945995FFAAC849DCA1369DBA5476871C"/>
    <w:rsid w:val="00595B60"/>
  </w:style>
  <w:style w:type="paragraph" w:customStyle="1" w:styleId="9F4D5476AE19467691BB073668F4C554">
    <w:name w:val="9F4D5476AE19467691BB073668F4C554"/>
    <w:rsid w:val="00595B60"/>
  </w:style>
  <w:style w:type="paragraph" w:customStyle="1" w:styleId="19759317C4BD4B06AC6228A60A771676">
    <w:name w:val="19759317C4BD4B06AC6228A60A771676"/>
    <w:rsid w:val="00595B60"/>
  </w:style>
  <w:style w:type="paragraph" w:customStyle="1" w:styleId="295E8E58431940D5B672F348D5C9DB36">
    <w:name w:val="295E8E58431940D5B672F348D5C9DB36"/>
    <w:rsid w:val="00595B60"/>
  </w:style>
  <w:style w:type="paragraph" w:customStyle="1" w:styleId="C1B6217B934A454297C2216AA91F2BC8">
    <w:name w:val="C1B6217B934A454297C2216AA91F2BC8"/>
    <w:rsid w:val="00595B60"/>
  </w:style>
  <w:style w:type="paragraph" w:customStyle="1" w:styleId="622D30A7EE5544CD8C4FF911B84597B0">
    <w:name w:val="622D30A7EE5544CD8C4FF911B84597B0"/>
    <w:rsid w:val="00595B60"/>
  </w:style>
  <w:style w:type="paragraph" w:customStyle="1" w:styleId="4DE46972DD7C4D6B84300C1EB5BA6E93">
    <w:name w:val="4DE46972DD7C4D6B84300C1EB5BA6E93"/>
    <w:rsid w:val="00595B60"/>
  </w:style>
  <w:style w:type="paragraph" w:customStyle="1" w:styleId="4B405041537D4C94AD9D0223849FF0BA">
    <w:name w:val="4B405041537D4C94AD9D0223849FF0BA"/>
    <w:rsid w:val="00595B60"/>
  </w:style>
  <w:style w:type="paragraph" w:customStyle="1" w:styleId="42183C3BF7EB468FB94D034E6B82A61E">
    <w:name w:val="42183C3BF7EB468FB94D034E6B82A61E"/>
    <w:rsid w:val="00595B60"/>
  </w:style>
  <w:style w:type="paragraph" w:customStyle="1" w:styleId="FEA41E362BE14E76AAA754CC7CC1EA1F">
    <w:name w:val="FEA41E362BE14E76AAA754CC7CC1EA1F"/>
    <w:rsid w:val="00595B60"/>
  </w:style>
  <w:style w:type="paragraph" w:customStyle="1" w:styleId="B110EC51708A4CD08B432A7472EB54B9">
    <w:name w:val="B110EC51708A4CD08B432A7472EB54B9"/>
    <w:rsid w:val="00595B60"/>
  </w:style>
  <w:style w:type="paragraph" w:customStyle="1" w:styleId="65D4B6B01B2F47D59FB8E29B006D93A0">
    <w:name w:val="65D4B6B01B2F47D59FB8E29B006D93A0"/>
    <w:rsid w:val="00595B60"/>
  </w:style>
  <w:style w:type="paragraph" w:customStyle="1" w:styleId="F1693590CB0044C28FE906FDA588785C">
    <w:name w:val="F1693590CB0044C28FE906FDA588785C"/>
    <w:rsid w:val="00595B60"/>
  </w:style>
  <w:style w:type="paragraph" w:customStyle="1" w:styleId="DDBE49DE06AB4DDAB09BCA00EEC9EC0B">
    <w:name w:val="DDBE49DE06AB4DDAB09BCA00EEC9EC0B"/>
    <w:rsid w:val="00595B60"/>
  </w:style>
  <w:style w:type="paragraph" w:customStyle="1" w:styleId="4BDF23410B4743BCB54BB336E951BA3D">
    <w:name w:val="4BDF23410B4743BCB54BB336E951BA3D"/>
    <w:rsid w:val="00595B60"/>
  </w:style>
  <w:style w:type="paragraph" w:customStyle="1" w:styleId="58CC8985E9904E248DE565D60E95D1FD">
    <w:name w:val="58CC8985E9904E248DE565D60E95D1FD"/>
    <w:rsid w:val="00595B60"/>
  </w:style>
  <w:style w:type="paragraph" w:customStyle="1" w:styleId="D4454D18C99D4B5FA8E4734738CD5CB0">
    <w:name w:val="D4454D18C99D4B5FA8E4734738CD5CB0"/>
    <w:rsid w:val="00595B60"/>
  </w:style>
  <w:style w:type="paragraph" w:customStyle="1" w:styleId="2FC7A2261CB443FCA396C80BC3D70D85">
    <w:name w:val="2FC7A2261CB443FCA396C80BC3D70D85"/>
    <w:rsid w:val="00595B60"/>
  </w:style>
  <w:style w:type="paragraph" w:customStyle="1" w:styleId="50EC356E37724F669F138AC6CD31C7DE">
    <w:name w:val="50EC356E37724F669F138AC6CD31C7DE"/>
    <w:rsid w:val="00595B60"/>
  </w:style>
  <w:style w:type="paragraph" w:customStyle="1" w:styleId="CB6BCCA12F77425081DC059E375EF0CA">
    <w:name w:val="CB6BCCA12F77425081DC059E375EF0CA"/>
    <w:rsid w:val="00595B60"/>
  </w:style>
  <w:style w:type="paragraph" w:customStyle="1" w:styleId="658A18214A05420285848B3F86277700">
    <w:name w:val="658A18214A05420285848B3F86277700"/>
    <w:rsid w:val="00595B60"/>
  </w:style>
  <w:style w:type="paragraph" w:customStyle="1" w:styleId="472D8E283B26435CBE969B5B5BE32178">
    <w:name w:val="472D8E283B26435CBE969B5B5BE32178"/>
    <w:rsid w:val="00595B60"/>
  </w:style>
  <w:style w:type="paragraph" w:customStyle="1" w:styleId="B911A6754BC84C1381E19C0D9170C363">
    <w:name w:val="B911A6754BC84C1381E19C0D9170C363"/>
    <w:rsid w:val="00595B60"/>
  </w:style>
  <w:style w:type="paragraph" w:customStyle="1" w:styleId="B17F64D8FC254D5997129F7D008D7DC3">
    <w:name w:val="B17F64D8FC254D5997129F7D008D7DC3"/>
    <w:rsid w:val="00B07B9C"/>
  </w:style>
  <w:style w:type="paragraph" w:customStyle="1" w:styleId="4C28C1F70F304383937D3588980B82E2">
    <w:name w:val="4C28C1F70F304383937D3588980B82E2"/>
    <w:rsid w:val="00B07B9C"/>
  </w:style>
  <w:style w:type="paragraph" w:customStyle="1" w:styleId="9057E39D55A7450085A9BE4EC06D0AA2">
    <w:name w:val="9057E39D55A7450085A9BE4EC06D0AA2"/>
    <w:rsid w:val="00B07B9C"/>
  </w:style>
  <w:style w:type="paragraph" w:customStyle="1" w:styleId="FFF6F94D2E8C4F54881C2B62A779211B">
    <w:name w:val="FFF6F94D2E8C4F54881C2B62A779211B"/>
    <w:rsid w:val="00B07B9C"/>
  </w:style>
  <w:style w:type="paragraph" w:customStyle="1" w:styleId="616E4B02B7EF457287A2BB060EDE357C">
    <w:name w:val="616E4B02B7EF457287A2BB060EDE357C"/>
    <w:rsid w:val="00B07B9C"/>
  </w:style>
  <w:style w:type="paragraph" w:customStyle="1" w:styleId="1E5C9380886C4B80A714A25830ABECA1">
    <w:name w:val="1E5C9380886C4B80A714A25830ABECA1"/>
    <w:rsid w:val="00B07B9C"/>
  </w:style>
  <w:style w:type="paragraph" w:customStyle="1" w:styleId="7F6CF45ED2C44595AF82661087B1A342">
    <w:name w:val="7F6CF45ED2C44595AF82661087B1A342"/>
    <w:rsid w:val="00B07B9C"/>
  </w:style>
  <w:style w:type="paragraph" w:customStyle="1" w:styleId="9ED42AD9E3614E3CA3B78D7D990C65A2">
    <w:name w:val="9ED42AD9E3614E3CA3B78D7D990C65A2"/>
    <w:rsid w:val="00B07B9C"/>
  </w:style>
  <w:style w:type="paragraph" w:customStyle="1" w:styleId="E9A11350AC8A49F08389B891E24BD51C">
    <w:name w:val="E9A11350AC8A49F08389B891E24BD51C"/>
    <w:rsid w:val="00B07B9C"/>
  </w:style>
  <w:style w:type="paragraph" w:customStyle="1" w:styleId="30F8CD5B2D2446D49669B948BFB69257">
    <w:name w:val="30F8CD5B2D2446D49669B948BFB69257"/>
    <w:rsid w:val="00B07B9C"/>
  </w:style>
  <w:style w:type="paragraph" w:customStyle="1" w:styleId="5A4431D714FE451B88F44E9849009597">
    <w:name w:val="5A4431D714FE451B88F44E9849009597"/>
    <w:rsid w:val="00B07B9C"/>
  </w:style>
  <w:style w:type="paragraph" w:customStyle="1" w:styleId="B95FEB2D43834E50A1976099E3393184">
    <w:name w:val="B95FEB2D43834E50A1976099E3393184"/>
    <w:rsid w:val="00B07B9C"/>
  </w:style>
  <w:style w:type="paragraph" w:customStyle="1" w:styleId="16E40B73C3034C0EBBE6722AAD6CD078">
    <w:name w:val="16E40B73C3034C0EBBE6722AAD6CD078"/>
    <w:rsid w:val="00B07B9C"/>
  </w:style>
  <w:style w:type="paragraph" w:customStyle="1" w:styleId="94425EF1539C42E0B0073563EDBB6E7E">
    <w:name w:val="94425EF1539C42E0B0073563EDBB6E7E"/>
    <w:rsid w:val="00B07B9C"/>
  </w:style>
  <w:style w:type="paragraph" w:customStyle="1" w:styleId="18261D42365248EAA33B809A93544046">
    <w:name w:val="18261D42365248EAA33B809A93544046"/>
    <w:rsid w:val="00B07B9C"/>
  </w:style>
  <w:style w:type="paragraph" w:customStyle="1" w:styleId="E7FE15CCE63B482CA7EFE33A79C4CBF3">
    <w:name w:val="E7FE15CCE63B482CA7EFE33A79C4CBF3"/>
    <w:rsid w:val="00B07B9C"/>
  </w:style>
  <w:style w:type="paragraph" w:customStyle="1" w:styleId="1F878BC084414780A936AF4CDEAC0864">
    <w:name w:val="1F878BC084414780A936AF4CDEAC0864"/>
    <w:rsid w:val="00B07B9C"/>
  </w:style>
  <w:style w:type="paragraph" w:customStyle="1" w:styleId="88C8899DA0FF427AB1ED8F97B6B3E9B0">
    <w:name w:val="88C8899DA0FF427AB1ED8F97B6B3E9B0"/>
    <w:rsid w:val="00B07B9C"/>
  </w:style>
  <w:style w:type="paragraph" w:customStyle="1" w:styleId="E562A615611844A1A2F1C1C20537D1B5">
    <w:name w:val="E562A615611844A1A2F1C1C20537D1B5"/>
    <w:rsid w:val="00B07B9C"/>
  </w:style>
  <w:style w:type="paragraph" w:customStyle="1" w:styleId="C497583FAA9342088A383BA307E12E46">
    <w:name w:val="C497583FAA9342088A383BA307E12E46"/>
    <w:rsid w:val="00B07B9C"/>
  </w:style>
  <w:style w:type="paragraph" w:customStyle="1" w:styleId="DB13D8DA20DC4934829E774FF77D7E42">
    <w:name w:val="DB13D8DA20DC4934829E774FF77D7E42"/>
    <w:rsid w:val="00B07B9C"/>
  </w:style>
  <w:style w:type="paragraph" w:customStyle="1" w:styleId="C487605DC04549FAA56484268CE52219">
    <w:name w:val="C487605DC04549FAA56484268CE52219"/>
    <w:rsid w:val="00B07B9C"/>
  </w:style>
  <w:style w:type="paragraph" w:customStyle="1" w:styleId="4EB814A93EBD4033AC4BEAC111BFFDA7">
    <w:name w:val="4EB814A93EBD4033AC4BEAC111BFFDA7"/>
    <w:rsid w:val="00B07B9C"/>
  </w:style>
  <w:style w:type="paragraph" w:customStyle="1" w:styleId="D1DF58743FD94EB8A6AEBCA0DC38A505">
    <w:name w:val="D1DF58743FD94EB8A6AEBCA0DC38A505"/>
    <w:rsid w:val="00B07B9C"/>
  </w:style>
  <w:style w:type="paragraph" w:customStyle="1" w:styleId="3C68B0F5B0694F97B91A89E56B628E3C">
    <w:name w:val="3C68B0F5B0694F97B91A89E56B628E3C"/>
    <w:rsid w:val="00B07B9C"/>
  </w:style>
  <w:style w:type="paragraph" w:customStyle="1" w:styleId="EE7959F149ED49E2B47048519C9C9AF5">
    <w:name w:val="EE7959F149ED49E2B47048519C9C9AF5"/>
    <w:rsid w:val="00B07B9C"/>
  </w:style>
  <w:style w:type="paragraph" w:customStyle="1" w:styleId="574E9C6CC7B341F7BA281FA757DD7FBA">
    <w:name w:val="574E9C6CC7B341F7BA281FA757DD7FBA"/>
    <w:rsid w:val="00B07B9C"/>
  </w:style>
  <w:style w:type="paragraph" w:customStyle="1" w:styleId="E7289EE4222C4A43942AE470DED99012">
    <w:name w:val="E7289EE4222C4A43942AE470DED99012"/>
    <w:rsid w:val="00B07B9C"/>
  </w:style>
  <w:style w:type="paragraph" w:customStyle="1" w:styleId="82E0E2D960224FA58BD4764AD36F246C">
    <w:name w:val="82E0E2D960224FA58BD4764AD36F246C"/>
    <w:rsid w:val="00B07B9C"/>
  </w:style>
  <w:style w:type="paragraph" w:customStyle="1" w:styleId="A54B7ADFB53A498E876F8223F9C21DC3">
    <w:name w:val="A54B7ADFB53A498E876F8223F9C21DC3"/>
    <w:rsid w:val="00B07B9C"/>
  </w:style>
  <w:style w:type="paragraph" w:customStyle="1" w:styleId="A720758AE8774742B5B85D93A5D30B92">
    <w:name w:val="A720758AE8774742B5B85D93A5D30B92"/>
    <w:rsid w:val="00B07B9C"/>
  </w:style>
  <w:style w:type="paragraph" w:customStyle="1" w:styleId="D7B6ED05939E4B9D8DBA3FF30BDF0396">
    <w:name w:val="D7B6ED05939E4B9D8DBA3FF30BDF0396"/>
    <w:rsid w:val="00B07B9C"/>
  </w:style>
  <w:style w:type="paragraph" w:customStyle="1" w:styleId="303B53B7B50E4A199BC56B982BF40111">
    <w:name w:val="303B53B7B50E4A199BC56B982BF40111"/>
    <w:rsid w:val="005962F1"/>
  </w:style>
  <w:style w:type="paragraph" w:customStyle="1" w:styleId="52CA3E6A641B4FF195A04F498E3F1652">
    <w:name w:val="52CA3E6A641B4FF195A04F498E3F1652"/>
    <w:rsid w:val="005962F1"/>
  </w:style>
  <w:style w:type="paragraph" w:customStyle="1" w:styleId="91DF6653B06A486A92EB93C71481D3E6">
    <w:name w:val="91DF6653B06A486A92EB93C71481D3E6"/>
    <w:rsid w:val="005962F1"/>
  </w:style>
  <w:style w:type="paragraph" w:customStyle="1" w:styleId="4FC7C1C3EDDF4FE4A8A3929E351B564F">
    <w:name w:val="4FC7C1C3EDDF4FE4A8A3929E351B564F"/>
    <w:rsid w:val="005962F1"/>
  </w:style>
  <w:style w:type="paragraph" w:customStyle="1" w:styleId="125CDD512C0846F5A510A851BF02B3AB">
    <w:name w:val="125CDD512C0846F5A510A851BF02B3AB"/>
    <w:rsid w:val="005962F1"/>
  </w:style>
  <w:style w:type="paragraph" w:customStyle="1" w:styleId="09F40828DBB242C3A5C3B8E2430D1479">
    <w:name w:val="09F40828DBB242C3A5C3B8E2430D1479"/>
    <w:rsid w:val="005962F1"/>
  </w:style>
  <w:style w:type="paragraph" w:customStyle="1" w:styleId="F71C16C0BC1040838BBA318B9311BB93">
    <w:name w:val="F71C16C0BC1040838BBA318B9311BB93"/>
    <w:rsid w:val="006D1FBA"/>
  </w:style>
  <w:style w:type="paragraph" w:customStyle="1" w:styleId="38FE39B653024BD4A7D9C4F5B68B3B9A">
    <w:name w:val="38FE39B653024BD4A7D9C4F5B68B3B9A"/>
    <w:rsid w:val="006D1FBA"/>
  </w:style>
  <w:style w:type="paragraph" w:customStyle="1" w:styleId="CF6822ED9C8E4BCA80BCC7C379D647AF">
    <w:name w:val="CF6822ED9C8E4BCA80BCC7C379D647AF"/>
    <w:rsid w:val="006D1FBA"/>
  </w:style>
  <w:style w:type="paragraph" w:customStyle="1" w:styleId="F9D50436EC2B41D5BF9E8712D3FF0B27">
    <w:name w:val="F9D50436EC2B41D5BF9E8712D3FF0B27"/>
    <w:rsid w:val="006D1FBA"/>
  </w:style>
  <w:style w:type="paragraph" w:customStyle="1" w:styleId="C2716840F7224C778148FC16873B4A97">
    <w:name w:val="C2716840F7224C778148FC16873B4A97"/>
    <w:rsid w:val="00725925"/>
  </w:style>
  <w:style w:type="paragraph" w:customStyle="1" w:styleId="179A4D34E8BB40D391902BB8933E5AE5">
    <w:name w:val="179A4D34E8BB40D391902BB8933E5AE5"/>
    <w:rsid w:val="007259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Credit_Memo/1307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AppliesToDocument>AppliesToDocument</AppliesToDocument>
    <AppliesToDocument_Lbl>AppliesToDocument_Lbl</AppliesToDocument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>DocumentTitle</DocumentTitle>
    <DueDate>DueDate</DueDate>
    <DueDate_Lbl>DueDate_Lbl</DueDate_Lbl>
    <EMail_Lbl>EMail_Lbl</EMail_Lbl>
    <ExchangeRateAsText>ExchangeRateAsText</ExchangeRateAsText>
    <ExternalDocumentNo>ExternalDocumentNo</ExternalDocumentNo>
    <ExternalDocumentNoLbl>ExternalDocumentNoLbl</ExternalDocumentNo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etterText>
      <BodyText>BodyText</BodyText>
      <ClosingText>ClosingText</ClosingText>
      <GreetingText>GreetingText</Greeting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8DB8656C-1143-4F6C-BDBF-D2C3C5D9DB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2016-02-11T21:14:00Z</dcterms:created>
  <dcterms:modified xsi:type="dcterms:W3CDTF">2016-06-10T13:46:00Z</dcterms:modified>
</cp:coreProperties>
</file>