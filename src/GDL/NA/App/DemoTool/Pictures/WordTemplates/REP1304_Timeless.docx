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96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204"/>
        <w:gridCol w:w="5327"/>
      </w:tblGrid>
      <w:tr w:rsidRPr="00500CDB" w:rsidR="00500CDB" w:rsidTr="00704DCE">
        <w:tc>
          <w:tcPr>
            <w:tcW w:w="2471" w:type="pct"/>
            <w:shd w:val="clear" w:color="auto" w:fill="7E97AD" w:themeFill="accent1"/>
            <w:vAlign w:val="center"/>
          </w:tcPr>
          <w:p w:rsidRPr="00500CDB" w:rsidR="005A4F1A" w:rsidP="007855D0" w:rsidRDefault="006023FB">
            <w:pPr>
              <w:pStyle w:val="Title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#Nav: /Header/DocumentTitle_Lbl"/>
                <w:tag w:val="#Nav: Standard_Sales_Quote/1304"/>
                <w:id w:val="-1644800585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DocumentTitle_Lbl[1]" w:storeItemID="{48D95FEC-B455-4CA7-BA04-5C230D0B37CF}"/>
                <w:text/>
              </w:sdtPr>
              <w:sdtEndPr/>
              <w:sdtContent>
                <w:proofErr w:type="spellStart"/>
                <w:r w:rsidR="00717B1A">
                  <w:rPr>
                    <w:color w:val="FFFFFF" w:themeColor="background1"/>
                  </w:rPr>
                  <w:t>DocumentTitle_Lbl</w:t>
                </w:r>
                <w:proofErr w:type="spellEnd"/>
              </w:sdtContent>
            </w:sdt>
            <w:r w:rsidR="00717B1A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alias w:val="#Nav: /Header/DocumentNo"/>
                <w:tag w:val="#Nav: Standard_Sales_Quote/1304"/>
                <w:id w:val="1714312729"/>
                <w:placeholder>
                  <w:docPart w:val="1E581DCF356A4975AA589469CE1250B2"/>
                </w:placeholder>
                <w:dataBinding w:prefixMappings="xmlns:ns0='urn:microsoft-dynamics-nav/reports/Standard_Sales_Quote/1304/'" w:xpath="/ns0:NavWordReportXmlPart[1]/ns0:Header[1]/ns0:DocumentNo[1]" w:storeItemID="{48D95FEC-B455-4CA7-BA04-5C230D0B37CF}"/>
                <w:text/>
              </w:sdtPr>
              <w:sdtEndPr/>
              <w:sdtContent>
                <w:r w:rsidRPr="00500CDB" w:rsidR="005A4F1A">
                  <w:rPr>
                    <w:color w:val="FFFFFF" w:themeColor="background1"/>
                    <w:lang w:val="da-DK"/>
                  </w:rPr>
                  <w:t>DocumentNo</w:t>
                </w:r>
              </w:sdtContent>
            </w:sdt>
          </w:p>
        </w:tc>
        <w:sdt>
          <w:sdtPr>
            <w:rPr>
              <w:color w:val="FFFFFF" w:themeColor="background1"/>
            </w:rPr>
            <w:alias w:val="#Nav: /Header/DocumentDate"/>
            <w:tag w:val="#Nav: Standard_Sales_Quote/1304"/>
            <w:id w:val="-810170768"/>
            <w:placeholder>
              <w:docPart w:val="1E581DCF356A4975AA589469CE1250B2"/>
            </w:placeholder>
            <w:dataBinding w:prefixMappings="xmlns:ns0='urn:microsoft-dynamics-nav/reports/Standard_Sales_Quote/1304/'" w:xpath="/ns0:NavWordReportXmlPart[1]/ns0:Header[1]/ns0:DocumentDate[1]" w:storeItemID="{48D95FEC-B455-4CA7-BA04-5C230D0B37CF}"/>
            <w:text/>
          </w:sdtPr>
          <w:sdtEndPr/>
          <w:sdtContent>
            <w:tc>
              <w:tcPr>
                <w:tcW w:w="2529" w:type="pct"/>
                <w:shd w:val="clear" w:color="auto" w:fill="7E97AD" w:themeFill="accent1"/>
                <w:vAlign w:val="center"/>
              </w:tcPr>
              <w:p w:rsidRPr="00500CDB" w:rsidR="005A4F1A" w:rsidP="007855D0" w:rsidRDefault="005A4F1A">
                <w:pPr>
                  <w:pStyle w:val="Title"/>
                  <w:jc w:val="right"/>
                  <w:rPr>
                    <w:color w:val="FFFFFF" w:themeColor="background1"/>
                  </w:rPr>
                </w:pPr>
                <w:r w:rsidRPr="00500CDB">
                  <w:rPr>
                    <w:color w:val="FFFFFF" w:themeColor="background1"/>
                    <w:lang w:val="da-DK"/>
                  </w:rPr>
                  <w:t>DocumentDate</w:t>
                </w:r>
              </w:p>
            </w:tc>
          </w:sdtContent>
        </w:sdt>
      </w:tr>
    </w:tbl>
    <w:p w:rsidRPr="002C5C90" w:rsidR="002C5C90" w:rsidP="002C5C90" w:rsidRDefault="002C5C90">
      <w:pPr>
        <w:spacing w:before="40" w:after="40"/>
        <w:rPr>
          <w:rFonts w:ascii="Cambria" w:hAnsi="Cambria" w:eastAsia="Cambria" w:cs="Times New Roman"/>
          <w:color w:val="595959"/>
          <w:kern w:val="20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  <w:tblDescription w:val="Billing and shipping info table"/>
      </w:tblPr>
      <w:tblGrid>
        <w:gridCol w:w="2634"/>
        <w:gridCol w:w="2635"/>
        <w:gridCol w:w="5270"/>
      </w:tblGrid>
      <w:tr w:rsidRPr="002C5C90" w:rsidR="002C5C90" w:rsidTr="002C5C90">
        <w:tc>
          <w:tcPr>
            <w:tcW w:w="1250" w:type="pct"/>
            <w:tcBorders>
              <w:bottom w:val="single" w:color="7E97AD" w:sz="4" w:space="0"/>
            </w:tcBorders>
          </w:tcPr>
          <w:p w:rsidRPr="002C5C90" w:rsidR="002C5C90" w:rsidP="002C5C90" w:rsidRDefault="002C5C90">
            <w:pPr>
              <w:spacing w:before="40" w:after="40"/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</w:pPr>
          </w:p>
        </w:tc>
        <w:tc>
          <w:tcPr>
            <w:tcW w:w="1250" w:type="pct"/>
            <w:tcBorders>
              <w:bottom w:val="single" w:color="7E97AD" w:sz="4" w:space="0"/>
            </w:tcBorders>
          </w:tcPr>
          <w:sdt>
            <w:sdtP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alias w:val="#Nav: /Header/ShipToAddress_Lbl"/>
              <w:tag w:val="#Nav: Standard_Sales_Quote/1304"/>
              <w:id w:val="950205815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ShipToAddress_Lbl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  <w:t>ShipToAddress_Lbl</w:t>
                </w:r>
              </w:p>
            </w:sdtContent>
          </w:sdt>
        </w:tc>
        <w:tc>
          <w:tcPr>
            <w:tcW w:w="2500" w:type="pct"/>
            <w:tcBorders>
              <w:bottom w:val="single" w:color="7E97AD" w:sz="4" w:space="0"/>
            </w:tcBorders>
          </w:tcPr>
          <w:sdt>
            <w:sdtP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alias w:val="#Nav: /Header/PaymentTermsDescription_Lbl"/>
              <w:tag w:val="#Nav: Standard_Sales_Quote/1304"/>
              <w:id w:val="676775056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PaymentTermsDescription_Lbl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  <w:t>PaymentTermsDescription_Lbl</w:t>
                </w:r>
              </w:p>
            </w:sdtContent>
          </w:sdt>
        </w:tc>
      </w:tr>
      <w:tr w:rsidRPr="002C5C90" w:rsidR="002C5C90" w:rsidTr="002C5C90">
        <w:tc>
          <w:tcPr>
            <w:tcW w:w="1250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1"/>
              <w:tag w:val="#Nav: Standard_Sales_Quote/1304"/>
              <w:id w:val="-554229858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CustomerAddress1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CustomerAddress1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2"/>
              <w:tag w:val="#Nav: Standard_Sales_Quote/1304"/>
              <w:id w:val="1619265627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CustomerAddress2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CustomerAddress2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3"/>
              <w:tag w:val="#Nav: Standard_Sales_Quote/1304"/>
              <w:id w:val="-1278174037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CustomerAddress3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CustomerAddress3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4"/>
              <w:tag w:val="#Nav: Standard_Sales_Quote/1304"/>
              <w:id w:val="913208570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CustomerAddress4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CustomerAddress4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5"/>
              <w:tag w:val="#Nav: Standard_Sales_Quote/1304"/>
              <w:id w:val="1096208816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CustomerAddress5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CustomerAddress5</w:t>
                </w:r>
              </w:p>
            </w:sdtContent>
          </w:sdt>
        </w:tc>
        <w:tc>
          <w:tcPr>
            <w:tcW w:w="1250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1"/>
              <w:tag w:val="#Nav: Standard_Sales_Quote/1304"/>
              <w:id w:val="1963377541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ShipToAddress1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ShipToAddress1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2"/>
              <w:tag w:val="#Nav: Standard_Sales_Quote/1304"/>
              <w:id w:val="-1133633357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ShipToAddress2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ShipToAddress2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3"/>
              <w:tag w:val="#Nav: Standard_Sales_Quote/1304"/>
              <w:id w:val="456687746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ShipToAddress3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ShipToAddress3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4"/>
              <w:tag w:val="#Nav: Standard_Sales_Quote/1304"/>
              <w:id w:val="-1507673536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ShipToAddress4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ShipToAddress4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5"/>
              <w:tag w:val="#Nav: Standard_Sales_Quote/1304"/>
              <w:id w:val="1622961042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ShipToAddress5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ShipToAddress5</w:t>
                </w:r>
              </w:p>
            </w:sdtContent>
          </w:sdt>
        </w:tc>
        <w:tc>
          <w:tcPr>
            <w:tcW w:w="2500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PaymentTermsDescription"/>
              <w:tag w:val="#Nav: Standard_Sales_Quote/1304"/>
              <w:id w:val="220325757"/>
              <w:placeholder>
                <w:docPart w:val="AAF8DE954AD44F78B2B854C203695370"/>
              </w:placeholder>
              <w:dataBinding w:prefixMappings="xmlns:ns0='urn:microsoft-dynamics-nav/reports/Standard_Sales_Quote/1304/'" w:xpath="/ns0:NavWordReportXmlPart[1]/ns0:Header[1]/ns0:PaymentTermsDescription[1]" w:storeItemID="{48D95FEC-B455-4CA7-BA04-5C230D0B37CF}"/>
              <w:text/>
            </w:sdtPr>
            <w:sdtEndPr/>
            <w:sdtContent>
              <w:p w:rsidRPr="002C5C90" w:rsidR="002C5C90" w:rsidP="002C5C90" w:rsidRDefault="002C5C90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proofErr w:type="spellStart"/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PaymentTermsDescription</w:t>
                </w:r>
                <w:proofErr w:type="spellEnd"/>
              </w:p>
            </w:sdtContent>
          </w:sdt>
        </w:tc>
      </w:tr>
    </w:tbl>
    <w:sdt>
      <w:sdtPr>
        <w:alias w:val="#Nav: /Header/WorkDescriptionLines"/>
        <w:tag w:val="#Nav: Standard_Sales_Quote/1304"/>
        <w:id w:val="1847973618"/>
        <w15:dataBinding w:prefixMappings="xmlns:ns0='urn:microsoft-dynamics-nav/reports/Standard_Sales_Quote/1304/'" w:xpath="/ns0:NavWordReportXmlPart[1]/ns0:Header[1]/ns0:WorkDescriptionLines" w:storeItemID="{48D95FEC-B455-4CA7-BA04-5C230D0B37CF}"/>
        <w15:repeatingSection/>
      </w:sdtPr>
      <w:sdtEndPr/>
      <w:sdtContent>
        <w:sdt>
          <w:sdtPr>
            <w:id w:val="-1891488020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Cambria" w:hAnsi="Cambria"/>
                </w:rPr>
                <w:alias w:val="#Nav: /Header/WorkDescriptionLines/WorkDescriptionLine"/>
                <w:tag w:val="#Nav: Standard_Sales_Quote/1304"/>
                <w:id w:val="1773195977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="005C273C" w:rsidP="00103874" w:rsidRDefault="00C663F3">
                  <w:pPr>
                    <w:pStyle w:val="NoSpacing"/>
                  </w:pPr>
                  <w:r w:rsidRPr="00C663F3">
                    <w:rPr>
                      <w:rFonts w:ascii="Cambria" w:hAnsi="Cambria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C663F3" w:rsidP="005C273C" w:rsidRDefault="00C663F3">
      <w:pPr>
        <w:pStyle w:val="NoSpacing"/>
      </w:pPr>
    </w:p>
    <w:tbl>
      <w:tblPr>
        <w:tblStyle w:val="TableGrid"/>
        <w:tblW w:w="499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6"/>
        <w:gridCol w:w="3087"/>
        <w:gridCol w:w="926"/>
        <w:gridCol w:w="845"/>
        <w:gridCol w:w="1438"/>
        <w:gridCol w:w="758"/>
        <w:gridCol w:w="594"/>
        <w:gridCol w:w="1887"/>
      </w:tblGrid>
      <w:tr w:rsidRPr="00674F55" w:rsidR="00674F55" w:rsidTr="00D13EBF">
        <w:trPr>
          <w:cantSplit/>
          <w:trHeight w:val="546"/>
          <w:tblHeader/>
        </w:trPr>
        <w:sdt>
          <w:sdtPr>
            <w:rPr>
              <w:color w:val="FFFFFF" w:themeColor="background1"/>
            </w:rPr>
            <w:alias w:val="#Nav: /Header/Line/ItemNo_Line_Lbl"/>
            <w:tag w:val="#Nav: Standard_Sales_Quote/1304"/>
            <w:id w:val="771446451"/>
            <w:placeholder>
              <w:docPart w:val="AB0643A31F4E41EDB04ED049E0950BBF"/>
            </w:placeholder>
            <w:dataBinding w:prefixMappings="xmlns:ns0='urn:microsoft-dynamics-nav/reports/Standard_Sales_Quote/1304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995" w:type="dxa"/>
                <w:shd w:val="clear" w:color="auto" w:fill="7E97AD" w:themeFill="accent1"/>
                <w:vAlign w:val="bottom"/>
              </w:tcPr>
              <w:p w:rsidRPr="00674F55" w:rsidR="00EF1B44" w:rsidP="00DB757F" w:rsidRDefault="00EF1B44">
                <w:pPr>
                  <w:pStyle w:val="Heading1"/>
                  <w:outlineLvl w:val="0"/>
                  <w:rPr>
                    <w:color w:val="FFFFFF" w:themeColor="background1"/>
                  </w:rPr>
                </w:pPr>
                <w:proofErr w:type="spellStart"/>
                <w:r w:rsidRPr="00674F55">
                  <w:rPr>
                    <w:color w:val="FFFFFF" w:themeColor="background1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</w:rPr>
            <w:alias w:val="#Nav: /Header/Line/Description_Line_Lbl"/>
            <w:tag w:val="#Nav: Standard_Sales_Quote/1304"/>
            <w:id w:val="1545399846"/>
            <w:placeholder>
              <w:docPart w:val="AB0643A31F4E41EDB04ED049E0950BBF"/>
            </w:placeholder>
            <w:dataBinding w:prefixMappings="xmlns:ns0='urn:microsoft-dynamics-nav/reports/Standard_Sales_Quote/1304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3087" w:type="dxa"/>
                <w:shd w:val="clear" w:color="auto" w:fill="7E97AD" w:themeFill="accent1"/>
                <w:vAlign w:val="bottom"/>
              </w:tcPr>
              <w:p w:rsidRPr="00674F55" w:rsidR="00EF1B44" w:rsidP="00DB757F" w:rsidRDefault="00EF1B44">
                <w:pPr>
                  <w:pStyle w:val="Heading1"/>
                  <w:outlineLvl w:val="0"/>
                  <w:rPr>
                    <w:color w:val="FFFFFF" w:themeColor="background1"/>
                  </w:rPr>
                </w:pPr>
                <w:proofErr w:type="spellStart"/>
                <w:r w:rsidRPr="00674F55">
                  <w:rPr>
                    <w:color w:val="FFFFFF" w:themeColor="background1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</w:rPr>
            <w:alias w:val="#Nav: /Header/Line/Quantity_Line_Lbl"/>
            <w:tag w:val="#Nav: Standard_Sales_Quote/1304"/>
            <w:id w:val="616415257"/>
            <w:placeholder>
              <w:docPart w:val="AB0643A31F4E41EDB04ED049E0950BBF"/>
            </w:placeholder>
            <w:dataBinding w:prefixMappings="xmlns:ns0='urn:microsoft-dynamics-nav/reports/Standard_Sales_Quote/1304/'" w:xpath="/ns0:NavWordReportXmlPart[1]/ns0:Header[1]/ns0:Line[1]/ns0:Quantity_Line_Lbl[1]" w:storeItemID="{48D95FEC-B455-4CA7-BA04-5C230D0B37CF}"/>
            <w:text/>
          </w:sdtPr>
          <w:sdtEndPr/>
          <w:sdtContent>
            <w:tc>
              <w:tcPr>
                <w:tcW w:w="926" w:type="dxa"/>
                <w:shd w:val="clear" w:color="auto" w:fill="7E97AD" w:themeFill="accent1"/>
                <w:vAlign w:val="bottom"/>
              </w:tcPr>
              <w:p w:rsidRPr="00674F55" w:rsidR="00EF1B44" w:rsidP="00DB757F" w:rsidRDefault="00EF1B44">
                <w:pPr>
                  <w:pStyle w:val="Heading1"/>
                  <w:jc w:val="right"/>
                  <w:outlineLvl w:val="0"/>
                  <w:rPr>
                    <w:color w:val="FFFFFF" w:themeColor="background1"/>
                  </w:rPr>
                </w:pPr>
                <w:proofErr w:type="spellStart"/>
                <w:r w:rsidRPr="00674F55">
                  <w:rPr>
                    <w:color w:val="FFFFFF" w:themeColor="background1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</w:rPr>
            <w:alias w:val="#Nav: /Header/Line/Unit_Lbl"/>
            <w:tag w:val="#Nav: Standard_Sales_Quote/1304"/>
            <w:id w:val="-1607113691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Line[1]/ns0:Unit_Lbl[1]" w:storeItemID="{48D95FEC-B455-4CA7-BA04-5C230D0B37CF}"/>
            <w:text/>
          </w:sdtPr>
          <w:sdtEndPr/>
          <w:sdtContent>
            <w:tc>
              <w:tcPr>
                <w:tcW w:w="845" w:type="dxa"/>
                <w:shd w:val="clear" w:color="auto" w:fill="7E97AD" w:themeFill="accent1"/>
                <w:vAlign w:val="bottom"/>
              </w:tcPr>
              <w:p w:rsidRPr="00674F55" w:rsidR="00EF1B44" w:rsidP="00DB757F" w:rsidRDefault="00762A5F">
                <w:pPr>
                  <w:pStyle w:val="Heading1"/>
                  <w:outlineLvl w:val="0"/>
                  <w:rPr>
                    <w:color w:val="FFFFFF" w:themeColor="background1"/>
                  </w:rPr>
                </w:pPr>
                <w:proofErr w:type="spellStart"/>
                <w:r w:rsidRPr="00674F55">
                  <w:rPr>
                    <w:color w:val="FFFFFF" w:themeColor="background1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</w:rPr>
            <w:alias w:val="#Nav: /Header/Line/UnitPrice_Lbl2"/>
            <w:tag w:val="#Nav: Standard_Sales_Quote/1304"/>
            <w:id w:val="1156182493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438" w:type="dxa"/>
                <w:shd w:val="clear" w:color="auto" w:fill="7E97AD" w:themeFill="accent1"/>
                <w:vAlign w:val="bottom"/>
              </w:tcPr>
              <w:p w:rsidRPr="00674F55" w:rsidR="00EF1B44" w:rsidP="00DB757F" w:rsidRDefault="00762A5F">
                <w:pPr>
                  <w:pStyle w:val="Heading1"/>
                  <w:jc w:val="right"/>
                  <w:outlineLvl w:val="0"/>
                  <w:rPr>
                    <w:color w:val="FFFFFF" w:themeColor="background1"/>
                  </w:rPr>
                </w:pPr>
                <w:r w:rsidRPr="00674F55">
                  <w:rPr>
                    <w:color w:val="FFFFFF" w:themeColor="background1"/>
                  </w:rPr>
                  <w:t>UnitPrice_Lbl2</w:t>
                </w:r>
              </w:p>
            </w:tc>
          </w:sdtContent>
        </w:sdt>
        <w:tc>
          <w:tcPr>
            <w:tcW w:w="758" w:type="dxa"/>
            <w:shd w:val="clear" w:color="auto" w:fill="7E97AD" w:themeFill="accent1"/>
            <w:vAlign w:val="bottom"/>
          </w:tcPr>
          <w:p w:rsidRPr="00674F55" w:rsidR="00EF1B44" w:rsidP="00DB757F" w:rsidRDefault="00EF1B44">
            <w:pPr>
              <w:pStyle w:val="Heading1"/>
              <w:outlineLvl w:val="0"/>
              <w:rPr>
                <w:color w:val="FFFFFF" w:themeColor="background1"/>
              </w:rPr>
            </w:pPr>
          </w:p>
        </w:tc>
        <w:sdt>
          <w:sdtPr>
            <w:rPr>
              <w:color w:val="FFFFFF" w:themeColor="background1"/>
            </w:rPr>
            <w:alias w:val="#Nav: /Header/Line/LineAmount_Lbl"/>
            <w:tag w:val="#Nav: Standard_Sales_Quote/1304"/>
            <w:id w:val="12767951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Line[1]/ns0:LineAmount_Lbl[1]" w:storeItemID="{48D95FEC-B455-4CA7-BA04-5C230D0B37CF}"/>
            <w:text/>
          </w:sdtPr>
          <w:sdtEndPr/>
          <w:sdtContent>
            <w:tc>
              <w:tcPr>
                <w:tcW w:w="2481" w:type="dxa"/>
                <w:gridSpan w:val="2"/>
                <w:shd w:val="clear" w:color="auto" w:fill="7E97AD" w:themeFill="accent1"/>
                <w:tcMar>
                  <w:right w:w="0" w:type="dxa"/>
                </w:tcMar>
                <w:vAlign w:val="bottom"/>
              </w:tcPr>
              <w:p w:rsidRPr="00674F55" w:rsidR="00EF1B44" w:rsidP="00DB757F" w:rsidRDefault="00762A5F">
                <w:pPr>
                  <w:pStyle w:val="Heading1"/>
                  <w:jc w:val="right"/>
                  <w:outlineLvl w:val="0"/>
                  <w:rPr>
                    <w:color w:val="FFFFFF" w:themeColor="background1"/>
                  </w:rPr>
                </w:pPr>
                <w:proofErr w:type="spellStart"/>
                <w:r w:rsidRPr="00674F55">
                  <w:rPr>
                    <w:color w:val="FFFFFF" w:themeColor="background1"/>
                  </w:rPr>
                  <w:t>LineAmount_Lbl</w:t>
                </w:r>
                <w:proofErr w:type="spellEnd"/>
              </w:p>
            </w:tc>
          </w:sdtContent>
        </w:sdt>
      </w:tr>
      <w:tr w:rsidRPr="005C273C" w:rsidR="005C273C" w:rsidTr="00D13EBF">
        <w:trPr>
          <w:cantSplit/>
          <w:trHeight w:val="182"/>
        </w:trPr>
        <w:tc>
          <w:tcPr>
            <w:tcW w:w="99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43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5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594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887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rPr>
            <w:sz w:val="20"/>
            <w:szCs w:val="20"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48D95FEC-B455-4CA7-BA04-5C230D0B37CF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872800820"/>
              <w:placeholder>
                <w:docPart w:val="AFF69054740147C98D185A1933D142E9"/>
              </w:placeholder>
              <w15:repeatingSectionItem/>
            </w:sdtPr>
            <w:sdtEndPr/>
            <w:sdtContent>
              <w:tr w:rsidRPr="00B85850" w:rsidR="00EF1B44" w:rsidTr="00D13EBF">
                <w:trPr>
                  <w:cantSplit/>
                  <w:trHeight w:val="227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Standard_Sales_Quote/1304"/>
                    <w:id w:val="-1032108260"/>
                    <w:placeholder>
                      <w:docPart w:val="91EF048CE72A4CC8979DB6F4879A6C8B"/>
                    </w:placeholder>
                    <w:dataBinding w:prefixMappings="xmlns:ns0='urn:microsoft-dynamics-nav/reports/Standard_Sales_Quote/1304/'" w:xpath="/ns0:NavWordReportXmlPart[1]/ns0:Header[1]/ns0:Line[1]/ns0:Item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95" w:type="dxa"/>
                      </w:tcPr>
                      <w:p w:rsidRPr="00B85850" w:rsidR="00EF1B44" w:rsidP="00103874" w:rsidRDefault="00EF1B44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5850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Quote/1304"/>
                    <w:id w:val="-1420935410"/>
                    <w:placeholder>
                      <w:docPart w:val="A7BFB2C2B5654D6DB516EAB5527E7795"/>
                    </w:placeholder>
                    <w:dataBinding w:prefixMappings="xmlns:ns0='urn:microsoft-dynamics-nav/reports/Standard_Sales_Quote/1304/'" w:xpath="/ns0:NavWordReportXmlPart[1]/ns0:Header[1]/ns0:Line[1]/ns0:Description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3087" w:type="dxa"/>
                      </w:tcPr>
                      <w:p w:rsidRPr="00B85850" w:rsidR="00EF1B44" w:rsidP="00103874" w:rsidRDefault="00EF1B44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5850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26" w:type="dxa"/>
                  </w:tcPr>
                  <w:p w:rsidRPr="00B85850" w:rsidR="00EF1B44" w:rsidP="00762A5F" w:rsidRDefault="006023FB">
                    <w:pPr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sz w:val="20"/>
                          <w:szCs w:val="20"/>
                        </w:r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2C82997EE3034D36ACDEC995426E1077"/>
                        </w:placeholder>
                        <w:dataBinding w:prefixMappings="xmlns:ns0='urn:microsoft-dynamics-nav/reports/Standard_Sales_Quote/1304/'" w:xpath="/ns0:NavWordReportXmlPart[1]/ns0:Header[1]/ns0:Line[1]/ns0:Quantity_Line[1]" w:storeItemID="{48D95FEC-B455-4CA7-BA04-5C230D0B37CF}"/>
                        <w:text/>
                      </w:sdtPr>
                      <w:sdtEndPr/>
                      <w:sdtContent>
                        <w:proofErr w:type="spellStart"/>
                        <w:r w:rsidRPr="00B85850" w:rsidR="00EF1B44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Standard_Sales_Quote/1304"/>
                    <w:id w:val="436108881"/>
                    <w:placeholder>
                      <w:docPart w:val="CAFF5C6BD83A49EEAB8F9D4367CD8BC9"/>
                    </w:placeholder>
                    <w:dataBinding w:prefixMappings="xmlns:ns0='urn:microsoft-dynamics-nav/reports/Standard_Sales_Quote/1304/'" w:xpath="/ns0:NavWordReportXmlPart[1]/ns0:Header[1]/ns0:Line[1]/ns0:UnitOfMeasur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845" w:type="dxa"/>
                      </w:tcPr>
                      <w:p w:rsidRPr="00B85850" w:rsidR="00EF1B44" w:rsidP="00103874" w:rsidRDefault="00EF1B44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5850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Price"/>
                    <w:tag w:val="#Nav: Standard_Sales_Quote/1304"/>
                    <w:id w:val="773364929"/>
                    <w:placeholder>
                      <w:docPart w:val="DE1CBCC2D8384C47908DC39312753207"/>
                    </w:placeholder>
                    <w:dataBinding w:prefixMappings="xmlns:ns0='urn:microsoft-dynamics-nav/reports/Standard_Sales_Quote/1304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438" w:type="dxa"/>
                      </w:tcPr>
                      <w:p w:rsidRPr="00B85850" w:rsidR="00EF1B44" w:rsidP="00103874" w:rsidRDefault="00EF1B44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5850">
                          <w:rPr>
                            <w:sz w:val="20"/>
                            <w:szCs w:val="20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8" w:type="dxa"/>
                  </w:tcPr>
                  <w:p w:rsidRPr="00B85850" w:rsidR="00EF1B44" w:rsidP="00762A5F" w:rsidRDefault="00EF1B44">
                    <w:pPr>
                      <w:pStyle w:val="LineAmountFormat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LineAmount_Line"/>
                    <w:tag w:val="#Nav: Standard_Sales_Quote/1304"/>
                    <w:id w:val="-1829895906"/>
                    <w:placeholder>
                      <w:docPart w:val="58C4815708B14312BEE9B2BFF34A2570"/>
                    </w:placeholder>
                    <w:dataBinding w:prefixMappings="xmlns:ns0='urn:microsoft-dynamics-nav/reports/Standard_Sales_Quote/1304/'" w:xpath="/ns0:NavWordReportXmlPart[1]/ns0:Header[1]/ns0:Line[1]/ns0:LineAmount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481" w:type="dxa"/>
                        <w:gridSpan w:val="2"/>
                        <w:tcMar>
                          <w:right w:w="0" w:type="dxa"/>
                        </w:tcMar>
                      </w:tcPr>
                      <w:p w:rsidRPr="00B85850" w:rsidR="00EF1B44" w:rsidP="00103874" w:rsidRDefault="00EF1B44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5850">
                          <w:rPr>
                            <w:sz w:val="20"/>
                            <w:szCs w:val="20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D13EBF">
        <w:trPr>
          <w:cantSplit/>
          <w:trHeight w:val="227"/>
        </w:trPr>
        <w:tc>
          <w:tcPr>
            <w:tcW w:w="99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43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5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594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887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rPr>
            <w:szCs w:val="20"/>
          </w:rPr>
          <w:alias w:val="#Nav: /Header/ReportTotalsLine"/>
          <w:tag w:val="#Nav: Standard_Sales_Quote/1304"/>
          <w:id w:val="-440834831"/>
          <w15:dataBinding w:prefixMappings="xmlns:ns0='urn:microsoft-dynamics-nav/reports/Standard_Sales_Quote/1304/'" w:xpath="/ns0:NavWordReportXmlPart[1]/ns0:Header[1]/ns0:ReportTotalsLine" w:storeItemID="{48D95FEC-B455-4CA7-BA04-5C230D0B37CF}"/>
          <w15:repeatingSection/>
        </w:sdtPr>
        <w:sdtEndPr/>
        <w:sdtContent>
          <w:sdt>
            <w:sdtPr>
              <w:rPr>
                <w:szCs w:val="20"/>
              </w:rPr>
              <w:id w:val="265822154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5C273C" w:rsidR="005C273C" w:rsidTr="00D13EBF">
                <w:trPr>
                  <w:cantSplit/>
                  <w:trHeight w:val="113"/>
                </w:trPr>
                <w:tc>
                  <w:tcPr>
                    <w:tcW w:w="995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3087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926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45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sdt>
                  <w:sdtPr>
                    <w:rPr>
                      <w:rFonts w:asciiTheme="majorHAnsi" w:hAnsiTheme="majorHAnsi"/>
                      <w:color w:val="7E97AD" w:themeColor="accent1"/>
                      <w:szCs w:val="20"/>
                    </w:rPr>
                    <w:alias w:val="#Nav: /Header/ReportTotalsLine/Description_ReportTotalsLine"/>
                    <w:tag w:val="#Nav: Standard_Sales_Quote/1304"/>
                    <w:id w:val="-1742629688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790" w:type="dxa"/>
                        <w:gridSpan w:val="3"/>
                      </w:tcPr>
                      <w:p w:rsidRPr="00211CE6" w:rsidR="005C273C" w:rsidP="00103874" w:rsidRDefault="00532764">
                        <w:pPr>
                          <w:pStyle w:val="NoSpacing"/>
                          <w:rPr>
                            <w:rFonts w:asciiTheme="majorHAnsi" w:hAnsiTheme="majorHAnsi"/>
                            <w:color w:val="7E97AD" w:themeColor="accent1"/>
                            <w:szCs w:val="20"/>
                          </w:rPr>
                        </w:pPr>
                        <w:proofErr w:type="spellStart"/>
                        <w:r w:rsidRPr="00211CE6">
                          <w:rPr>
                            <w:rFonts w:asciiTheme="majorHAnsi" w:hAnsiTheme="majorHAnsi"/>
                            <w:color w:val="7E97AD" w:themeColor="accent1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-594319957"/>
                    <w:placeholder>
                      <w:docPart w:val="DefaultPlaceholder_-1854013440"/>
                    </w:placeholder>
                    <w15:dataBinding w:prefixMappings="xmlns:ns0='urn:microsoft-dynamics-nav/reports/Standard_Sales_Quote/1304/' " w:xpath="/ns0:NavWordReportXmlPart[1]/ns0:Header[1]/ns0:ReportTotalsLine[1]/ns0:Amount_ReportTotalsLine[1]" w:storeItemID="{48D95FEC-B455-4CA7-BA04-5C230D0B37CF}"/>
                  </w:sdtPr>
                  <w:sdtEndPr/>
                  <w:sdtContent>
                    <w:tc>
                      <w:tcPr>
                        <w:tcW w:w="1887" w:type="dxa"/>
                        <w:tcMar>
                          <w:right w:w="0" w:type="dxa"/>
                        </w:tcMar>
                      </w:tcPr>
                      <w:p w:rsidRPr="0092693A" w:rsidR="005C273C" w:rsidP="00103874" w:rsidRDefault="00103874">
                        <w:pPr>
                          <w:pStyle w:val="NoSpacing-Right"/>
                        </w:pPr>
                        <w:r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C273C" w:rsidR="00532764" w:rsidTr="00D13EBF">
        <w:trPr>
          <w:cantSplit/>
          <w:trHeight w:val="225"/>
        </w:trPr>
        <w:tc>
          <w:tcPr>
            <w:tcW w:w="995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3087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926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845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2790" w:type="dxa"/>
            <w:gridSpan w:val="3"/>
          </w:tcPr>
          <w:p w:rsidRPr="00211CE6" w:rsidR="00532764" w:rsidP="00382070" w:rsidRDefault="00532764">
            <w:pPr>
              <w:pStyle w:val="NoSpacing"/>
              <w:jc w:val="right"/>
              <w:rPr>
                <w:rStyle w:val="Strong"/>
                <w:rFonts w:asciiTheme="majorHAnsi" w:hAnsiTheme="majorHAnsi"/>
                <w:color w:val="7E97AD" w:themeColor="accent1"/>
                <w:szCs w:val="20"/>
              </w:rPr>
            </w:pPr>
          </w:p>
        </w:tc>
        <w:tc>
          <w:tcPr>
            <w:tcW w:w="1887" w:type="dxa"/>
            <w:tcMar>
              <w:right w:w="0" w:type="dxa"/>
            </w:tcMar>
          </w:tcPr>
          <w:p w:rsidRPr="0092693A" w:rsidR="00532764" w:rsidP="005C273C" w:rsidRDefault="00532764">
            <w:pPr>
              <w:pStyle w:val="NoSpacing"/>
              <w:jc w:val="right"/>
              <w:rPr>
                <w:rStyle w:val="Strong"/>
                <w:szCs w:val="20"/>
              </w:rPr>
            </w:pPr>
          </w:p>
        </w:tc>
      </w:tr>
      <w:tr w:rsidRPr="005C273C" w:rsidR="005C273C" w:rsidTr="00D13EBF">
        <w:trPr>
          <w:cantSplit/>
          <w:trHeight w:val="227"/>
        </w:trPr>
        <w:tc>
          <w:tcPr>
            <w:tcW w:w="99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</w:tcPr>
          <w:p w:rsidRPr="005C273C" w:rsidR="005C273C" w:rsidP="005C273C" w:rsidRDefault="005C273C">
            <w:pPr>
              <w:pStyle w:val="NoSpacing"/>
            </w:pPr>
          </w:p>
        </w:tc>
        <w:sdt>
          <w:sdtPr>
            <w:rPr>
              <w:rStyle w:val="Strong"/>
              <w:rFonts w:asciiTheme="majorHAnsi" w:hAnsiTheme="majorHAnsi"/>
              <w:color w:val="7E97AD" w:themeColor="accent1"/>
              <w:szCs w:val="20"/>
            </w:rPr>
            <w:alias w:val="#Nav: /Header/Totals/TotalText"/>
            <w:tag w:val="#Nav: Standard_Sales_Quote/1304"/>
            <w:id w:val="67916672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Totals[1]/ns0:TotalTex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790" w:type="dxa"/>
                <w:gridSpan w:val="3"/>
                <w:tcBorders>
                  <w:bottom w:val="single" w:color="auto" w:sz="4" w:space="0"/>
                </w:tcBorders>
              </w:tcPr>
              <w:p w:rsidRPr="00211CE6" w:rsidR="005C273C" w:rsidP="00622A8E" w:rsidRDefault="00EF1B44">
                <w:pPr>
                  <w:pStyle w:val="NoSpacing"/>
                  <w:rPr>
                    <w:rStyle w:val="Strong"/>
                    <w:rFonts w:asciiTheme="majorHAnsi" w:hAnsiTheme="majorHAnsi"/>
                    <w:color w:val="7E97AD" w:themeColor="accent1"/>
                    <w:szCs w:val="20"/>
                  </w:rPr>
                </w:pPr>
                <w:proofErr w:type="spellStart"/>
                <w:r w:rsidRPr="00211CE6">
                  <w:rPr>
                    <w:rStyle w:val="Strong"/>
                    <w:rFonts w:asciiTheme="majorHAnsi" w:hAnsiTheme="majorHAnsi"/>
                    <w:color w:val="7E97AD" w:themeColor="accent1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Cs w:val="20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188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2693A" w:rsidR="005C273C" w:rsidP="005C273C" w:rsidRDefault="005C273C">
                <w:pPr>
                  <w:pStyle w:val="NoSpacing"/>
                  <w:jc w:val="right"/>
                  <w:rPr>
                    <w:rStyle w:val="Strong"/>
                    <w:szCs w:val="20"/>
                  </w:rPr>
                </w:pPr>
                <w:proofErr w:type="spellStart"/>
                <w:r w:rsidRPr="0092693A">
                  <w:rPr>
                    <w:rStyle w:val="Strong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3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="00103874" w:rsidTr="00103874">
        <w:trPr>
          <w:cantSplit/>
        </w:trPr>
        <w:sdt>
          <w:sdtPr>
            <w:rPr>
              <w:rFonts w:asciiTheme="majorHAnsi" w:hAnsiTheme="majorHAnsi"/>
              <w:color w:val="7E97AD" w:themeColor="accent1"/>
              <w:szCs w:val="20"/>
            </w:rPr>
            <w:alias w:val="#Nav: /Header/Totals/AmountSubjectToSalesTaxLbl"/>
            <w:tag w:val="#Nav: Standard_Sales_Quote/1304"/>
            <w:id w:val="-822341908"/>
            <w:placeholder>
              <w:docPart w:val="EB8275A9E11E43159D3A3B7B197C975D"/>
            </w:placeholder>
            <w:dataBinding w:prefixMappings="xmlns:ns0='urn:microsoft-dynamics-nav/reports/Standard_Sales_Quote/1304/'" w:xpath="/ns0:NavWordReportXmlPart[1]/ns0:Header[1]/ns0:Totals[1]/ns0:AmountSubjectToSalesTaxLbl[1]" w:storeItemID="{48D95FEC-B455-4CA7-BA04-5C230D0B37CF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C1423" w:rsidR="00103874" w:rsidP="00103874" w:rsidRDefault="00103874">
                <w:pPr>
                  <w:pStyle w:val="NoSpacing"/>
                  <w:rPr>
                    <w:rFonts w:asciiTheme="majorHAnsi" w:hAnsiTheme="majorHAnsi"/>
                    <w:color w:val="7E97AD" w:themeColor="accent1"/>
                    <w:szCs w:val="20"/>
                  </w:rPr>
                </w:pPr>
                <w:proofErr w:type="spellStart"/>
                <w:r w:rsidRPr="006C1423">
                  <w:rPr>
                    <w:rFonts w:asciiTheme="majorHAnsi" w:hAnsiTheme="majorHAnsi"/>
                    <w:color w:val="7E97AD" w:themeColor="accent1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szCs w:val="20"/>
            </w:rPr>
            <w:alias w:val="#Nav: /Header/Totals/AmountSubjectToSalesTax"/>
            <w:tag w:val="#Nav: Standard_Sales_Quote/1304"/>
            <w:id w:val="-961807150"/>
            <w:placeholder>
              <w:docPart w:val="F8CABC8616FD48719BD852CF98FD406E"/>
            </w:placeholder>
            <w:dataBinding w:prefixMappings="xmlns:ns0='urn:microsoft-dynamics-nav/reports/Standard_Sales_Quote/1304/'" w:xpath="/ns0:NavWordReportXmlPart[1]/ns0:Header[1]/ns0:Totals[1]/ns0:AmountSubjectTo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C1423" w:rsidR="00103874" w:rsidP="00103874" w:rsidRDefault="00103874">
                <w:pPr>
                  <w:pStyle w:val="NoSpacing"/>
                  <w:jc w:val="right"/>
                  <w:rPr>
                    <w:rFonts w:asciiTheme="majorHAnsi" w:hAnsiTheme="majorHAnsi"/>
                    <w:szCs w:val="20"/>
                  </w:rPr>
                </w:pPr>
                <w:proofErr w:type="spellStart"/>
                <w:r w:rsidRPr="006C1423">
                  <w:rPr>
                    <w:rFonts w:asciiTheme="majorHAnsi" w:hAnsiTheme="majorHAnsi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="00103874" w:rsidTr="00103874">
        <w:trPr>
          <w:cantSplit/>
        </w:trPr>
        <w:sdt>
          <w:sdtPr>
            <w:rPr>
              <w:rFonts w:asciiTheme="majorHAnsi" w:hAnsiTheme="majorHAnsi"/>
              <w:color w:val="7E97AD" w:themeColor="accent1"/>
              <w:szCs w:val="20"/>
            </w:rPr>
            <w:alias w:val="#Nav: /Header/Totals/AmountExemptFromSalesTaxLbl"/>
            <w:tag w:val="#Nav: Standard_Sales_Quote/1304"/>
            <w:id w:val="-133258447"/>
            <w:placeholder>
              <w:docPart w:val="EB8275A9E11E43159D3A3B7B197C975D"/>
            </w:placeholder>
            <w:dataBinding w:prefixMappings="xmlns:ns0='urn:microsoft-dynamics-nav/reports/Standard_Sales_Quote/1304/'" w:xpath="/ns0:NavWordReportXmlPart[1]/ns0:Header[1]/ns0:Totals[1]/ns0:AmountExemptFromSalesTaxLbl[1]" w:storeItemID="{48D95FEC-B455-4CA7-BA04-5C230D0B37CF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C1423" w:rsidR="00103874" w:rsidP="00103874" w:rsidRDefault="00103874">
                <w:pPr>
                  <w:pStyle w:val="NoSpacing"/>
                  <w:rPr>
                    <w:rFonts w:asciiTheme="majorHAnsi" w:hAnsiTheme="majorHAnsi"/>
                    <w:color w:val="7E97AD" w:themeColor="accent1"/>
                    <w:szCs w:val="20"/>
                  </w:rPr>
                </w:pPr>
                <w:proofErr w:type="spellStart"/>
                <w:r w:rsidRPr="006C1423">
                  <w:rPr>
                    <w:rFonts w:asciiTheme="majorHAnsi" w:hAnsiTheme="majorHAnsi"/>
                    <w:color w:val="7E97AD" w:themeColor="accent1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szCs w:val="20"/>
            </w:rPr>
            <w:alias w:val="#Nav: /Header/Totals/AmountExemptFromSalesTax"/>
            <w:tag w:val="#Nav: Standard_Sales_Quote/1304"/>
            <w:id w:val="-19628359"/>
            <w:placeholder>
              <w:docPart w:val="EB8275A9E11E43159D3A3B7B197C975D"/>
            </w:placeholder>
            <w:dataBinding w:prefixMappings="xmlns:ns0='urn:microsoft-dynamics-nav/reports/Standard_Sales_Quote/1304/'" w:xpath="/ns0:NavWordReportXmlPart[1]/ns0:Header[1]/ns0:Totals[1]/ns0:AmountExemptFrom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C1423" w:rsidR="00103874" w:rsidP="00103874" w:rsidRDefault="00103874">
                <w:pPr>
                  <w:pStyle w:val="NoSpacing"/>
                  <w:jc w:val="right"/>
                  <w:rPr>
                    <w:rFonts w:asciiTheme="majorHAnsi" w:hAnsiTheme="majorHAnsi"/>
                    <w:szCs w:val="20"/>
                  </w:rPr>
                </w:pPr>
                <w:proofErr w:type="spellStart"/>
                <w:r w:rsidRPr="006C1423">
                  <w:rPr>
                    <w:rFonts w:asciiTheme="majorHAnsi" w:hAnsiTheme="majorHAnsi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  <w:bookmarkStart w:name="_GoBack" w:id="0"/>
      <w:bookmarkEnd w:id="0"/>
    </w:p>
    <w:sectPr w:rsidR="00762A5F" w:rsidSect="006658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3FB" w:rsidP="00E40C63" w:rsidRDefault="006023FB">
      <w:pPr>
        <w:spacing w:after="0"/>
      </w:pPr>
      <w:r>
        <w:separator/>
      </w:r>
    </w:p>
  </w:endnote>
  <w:endnote w:type="continuationSeparator" w:id="0">
    <w:p w:rsidR="006023FB" w:rsidP="00E40C63" w:rsidRDefault="006023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1BE" w:rsidRDefault="00DB11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48D95FEC-B455-4CA7-BA04-5C230D0B37CF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1BE" w:rsidRDefault="00DB11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3FB" w:rsidP="00E40C63" w:rsidRDefault="006023FB">
      <w:pPr>
        <w:spacing w:after="0"/>
      </w:pPr>
      <w:r>
        <w:separator/>
      </w:r>
    </w:p>
  </w:footnote>
  <w:footnote w:type="continuationSeparator" w:id="0">
    <w:p w:rsidR="006023FB" w:rsidP="00E40C63" w:rsidRDefault="006023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1BE" w:rsidRDefault="00DB11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6023FB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6023FB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6023FB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11387C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11387C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5269"/>
      <w:gridCol w:w="5270"/>
    </w:tblGrid>
    <w:tr w:rsidRPr="00DF4ED7" w:rsidR="00DF4ED7" w:rsidTr="007855D0">
      <w:tc>
        <w:tcPr>
          <w:tcW w:w="5148" w:type="dxa"/>
        </w:tcPr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CompanyAddress1"/>
            <w:tag w:val="#Nav: Standard_Sales_Quote/1304"/>
            <w:id w:val="611318044"/>
            <w:placeholder>
              <w:docPart w:val="189581F3972243EA8B1FE16C5C0D4E86"/>
            </w:placeholder>
            <w:dataBinding w:prefixMappings="xmlns:ns0='urn:microsoft-dynamics-nav/reports/Standard_Sales_Quote/1304/'" w:xpath="/ns0:NavWordReportXmlPart[1]/ns0:Header[1]/ns0:CompanyAddress1[1]" w:storeItemID="{48D95FEC-B455-4CA7-BA04-5C230D0B37CF}"/>
            <w:text/>
          </w:sdtPr>
          <w:sdtEndPr/>
          <w:sdtContent>
            <w:p w:rsidRPr="00DF4ED7" w:rsidR="00DF4ED7" w:rsidP="00DF4ED7" w:rsidRDefault="00DF4ED7">
              <w:pPr>
                <w:spacing w:before="40" w:after="40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CompanyAddress1</w:t>
              </w:r>
            </w:p>
          </w:sdtContent>
        </w:sdt>
        <w:p w:rsidRPr="00DF4ED7" w:rsidR="00DF4ED7" w:rsidP="00DF4ED7" w:rsidRDefault="006023FB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2"/>
              <w:tag w:val="#Nav: Standard_Sales_Quote/1304"/>
              <w:id w:val="245295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Address2[1]" w:storeItemID="{48D95FEC-B455-4CA7-BA04-5C230D0B37CF}"/>
              <w:text/>
            </w:sdtPr>
            <w:sdtEndPr/>
            <w:sdtContent>
              <w:r w:rsidRPr="00DF4ED7" w:rsid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CompanyAddress2</w:t>
              </w:r>
            </w:sdtContent>
          </w:sdt>
        </w:p>
        <w:p w:rsidRPr="00DF4ED7" w:rsidR="00DF4ED7" w:rsidP="00DF4ED7" w:rsidRDefault="006023FB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3"/>
              <w:tag w:val="#Nav: Standard_Sales_Quote/1304"/>
              <w:id w:val="-1397587467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Address3[1]" w:storeItemID="{48D95FEC-B455-4CA7-BA04-5C230D0B37CF}"/>
              <w:text/>
            </w:sdtPr>
            <w:sdtEndPr/>
            <w:sdtContent>
              <w:r w:rsidRPr="00DF4ED7" w:rsid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CompanyAddress3</w:t>
              </w:r>
            </w:sdtContent>
          </w:sdt>
        </w:p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4"/>
            <w:tag w:val="#Nav: Standard_Sales_Quote/1304"/>
            <w:id w:val="616499169"/>
            <w:placeholder>
              <w:docPart w:val="189581F3972243EA8B1FE16C5C0D4E86"/>
            </w:placeholder>
            <w:dataBinding w:prefixMappings="xmlns:ns0='urn:microsoft-dynamics-nav/reports/Standard_Sales_Quote/1304/'" w:xpath="/ns0:NavWordReportXmlPart[1]/ns0:Header[1]/ns0:CompanyAddress4[1]" w:storeItemID="{48D95FEC-B455-4CA7-BA04-5C230D0B37CF}"/>
            <w:text/>
          </w:sdtPr>
          <w:sdtEndPr/>
          <w:sdtContent>
            <w:p w:rsidRPr="00DF4ED7" w:rsidR="00DF4ED7" w:rsidP="00DF4ED7" w:rsidRDefault="00DF4ED7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CompanyAddress4</w:t>
              </w:r>
            </w:p>
          </w:sdtContent>
        </w:sdt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5"/>
            <w:tag w:val="#Nav: Standard_Sales_Quote/1304"/>
            <w:id w:val="-1670170283"/>
            <w:placeholder>
              <w:docPart w:val="189581F3972243EA8B1FE16C5C0D4E86"/>
            </w:placeholder>
            <w:dataBinding w:prefixMappings="xmlns:ns0='urn:microsoft-dynamics-nav/reports/Standard_Sales_Quote/1304/'" w:xpath="/ns0:NavWordReportXmlPart[1]/ns0:Header[1]/ns0:CompanyAddress5[1]" w:storeItemID="{48D95FEC-B455-4CA7-BA04-5C230D0B37CF}"/>
            <w:text/>
          </w:sdtPr>
          <w:sdtEndPr/>
          <w:sdtContent>
            <w:p w:rsidRPr="00DF4ED7" w:rsidR="00DF4ED7" w:rsidP="00DF4ED7" w:rsidRDefault="00DF4ED7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CompanyAddress5</w:t>
              </w:r>
            </w:p>
          </w:sdtContent>
        </w:sdt>
        <w:p w:rsidR="00DF4ED7" w:rsidP="00DF4ED7" w:rsidRDefault="006023FB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/>
                <w:bCs/>
                <w:color w:val="595959"/>
                <w:kern w:val="20"/>
                <w:sz w:val="20"/>
                <w:szCs w:val="20"/>
              </w:rPr>
              <w:alias w:val="#Nav: /Header/CompanyPhoneNo_Lbl"/>
              <w:tag w:val="#Nav: Standard_Sales_Quote/1304"/>
              <w:id w:val="1168985877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PhoneNo_Lbl[1]" w:storeItemID="{48D95FEC-B455-4CA7-BA04-5C230D0B37CF}"/>
              <w:text/>
            </w:sdtPr>
            <w:sdtEndPr/>
            <w:sdtContent>
              <w:proofErr w:type="spellStart"/>
              <w:r w:rsidRPr="00DF4ED7" w:rsidR="00DF4ED7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CompanyPhoneNo_Lbl</w:t>
              </w:r>
              <w:proofErr w:type="spellEnd"/>
            </w:sdtContent>
          </w:sdt>
          <w:r w:rsidRPr="00DF4ED7" w:rsidR="00DF4ED7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ompanyPhoneNo"/>
              <w:tag w:val="#Nav: Standard_Sales_Quote/1304"/>
              <w:id w:val="-2015218065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PhoneNo[1]" w:storeItemID="{48D95FEC-B455-4CA7-BA04-5C230D0B37CF}"/>
              <w:text/>
            </w:sdtPr>
            <w:sdtEndPr/>
            <w:sdtContent>
              <w:proofErr w:type="spellStart"/>
              <w:r w:rsidRPr="00DF4ED7" w:rsidR="00DF4ED7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CompanyPhoneNo</w:t>
              </w:r>
              <w:proofErr w:type="spellEnd"/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Fax"/>
              <w:tag w:val="Fax"/>
              <w:id w:val="1789473382"/>
              <w:placeholder>
                <w:docPart w:val="34CA79C4E08A431A9C58AEED6C38CEA7"/>
              </w:placeholder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 w:rsidRPr="00DF4ED7" w:rsidR="00DF4ED7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 xml:space="preserve">     </w:t>
              </w:r>
            </w:sdtContent>
          </w:sdt>
        </w:p>
        <w:p w:rsidRPr="00DF4ED7" w:rsidR="00DB11BE" w:rsidP="00DF4ED7" w:rsidRDefault="006023FB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807367278"/>
              <w:placeholder>
                <w:docPart w:val="DefaultPlaceholder_-1854013440"/>
              </w:placeholder>
              <w15:dataBinding w:prefixMappings="xmlns:ns0='urn:microsoft-dynamics-nav/reports/Standard_Sales_Quote/1304/' " w:xpath="/ns0:NavWordReportXmlPart[1]/ns0:Header[1]/ns0:CompanyVATRegNo_Lbl[1]" w:storeItemID="{48D95FEC-B455-4CA7-BA04-5C230D0B37CF}"/>
            </w:sdtPr>
            <w:sdtEndPr/>
            <w:sdtContent>
              <w:r w:rsidR="00103874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  <w:lang w:val="da-DK"/>
                </w:rPr>
                <w:t>CompanyVATRegNo_Lbl</w:t>
              </w:r>
            </w:sdtContent>
          </w:sdt>
          <w:r w:rsidR="00DB11BE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1314058612"/>
              <w:placeholder>
                <w:docPart w:val="DefaultPlaceholder_-1854013440"/>
              </w:placeholder>
              <w15:dataBinding w:prefixMappings="xmlns:ns0='urn:microsoft-dynamics-nav/reports/Standard_Sales_Quote/1304/' " w:xpath="/ns0:NavWordReportXmlPart[1]/ns0:Header[1]/ns0:CompanyVATRegNo[1]" w:storeItemID="{48D95FEC-B455-4CA7-BA04-5C230D0B37CF}"/>
            </w:sdtPr>
            <w:sdtEndPr/>
            <w:sdtContent>
              <w:r w:rsidR="00103874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  <w:lang w:val="da-DK"/>
                </w:rPr>
                <w:t>CompanyVATRegNo</w:t>
              </w:r>
            </w:sdtContent>
          </w:sdt>
        </w:p>
      </w:tc>
      <w:sdt>
        <w:sdtPr>
          <w:rPr>
            <w:rFonts w:ascii="Cambria" w:hAnsi="Cambria" w:eastAsia="Cambria" w:cs="Times New Roman"/>
            <w:color w:val="595959"/>
            <w:kern w:val="20"/>
            <w:sz w:val="20"/>
            <w:szCs w:val="20"/>
          </w:rPr>
          <w:alias w:val="#Nav: /Header/CompanyPicture"/>
          <w:tag w:val="#Nav: Standard_Sales_Quote/1304"/>
          <w:id w:val="1556119624"/>
          <w:dataBinding w:prefixMappings="xmlns:ns0='urn:microsoft-dynamics-nav/reports/Standard_Sales_Quote/1304/'" w:xpath="/ns0:NavWordReportXmlPart[1]/ns0:Header[1]/ns0:CompanyPicture[1]" w:storeItemID="{48D95FEC-B455-4CA7-BA04-5C230D0B37CF}"/>
          <w:picture/>
        </w:sdtPr>
        <w:sdtEndPr/>
        <w:sdtContent>
          <w:tc>
            <w:tcPr>
              <w:tcW w:w="5148" w:type="dxa"/>
            </w:tcPr>
            <w:p w:rsidRPr="00DF4ED7" w:rsidR="00DF4ED7" w:rsidP="00DF4ED7" w:rsidRDefault="00DF4ED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noProof/>
                  <w:color w:val="595959"/>
                  <w:kern w:val="20"/>
                  <w:sz w:val="20"/>
                  <w:szCs w:val="20"/>
                  <w:lang w:val="da-DK" w:eastAsia="da-DK"/>
                </w:rPr>
                <w:drawing>
                  <wp:inline distT="0" distB="0" distL="0" distR="0" wp14:anchorId="569F3223" wp14:editId="34533FA2">
                    <wp:extent cx="2160000" cy="1080000"/>
                    <wp:effectExtent l="0" t="0" r="0" b="6350"/>
                    <wp:docPr id="1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DF4ED7" w:rsidR="00DF4ED7" w:rsidP="00DF4ED7" w:rsidRDefault="00DF4ED7">
    <w:pPr>
      <w:tabs>
        <w:tab w:val="center" w:pos="4680"/>
        <w:tab w:val="right" w:pos="9360"/>
      </w:tabs>
      <w:spacing w:before="40" w:after="40"/>
      <w:jc w:val="right"/>
      <w:rPr>
        <w:rFonts w:ascii="Cambria" w:hAnsi="Cambria" w:eastAsia="Cambria" w:cs="Times New Roman"/>
        <w:color w:val="595959"/>
        <w:kern w:val="20"/>
        <w:sz w:val="20"/>
        <w:szCs w:val="20"/>
      </w:rPr>
    </w:pPr>
  </w:p>
  <w:p w:rsidRPr="00DF4ED7" w:rsidR="005C273C" w:rsidP="00DF4E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2579"/>
    <w:rsid w:val="000D5A6D"/>
    <w:rsid w:val="000D7F7A"/>
    <w:rsid w:val="000E071F"/>
    <w:rsid w:val="00103846"/>
    <w:rsid w:val="00103874"/>
    <w:rsid w:val="0011387C"/>
    <w:rsid w:val="0011793B"/>
    <w:rsid w:val="00126D5A"/>
    <w:rsid w:val="00134A71"/>
    <w:rsid w:val="00145793"/>
    <w:rsid w:val="00151C73"/>
    <w:rsid w:val="00161362"/>
    <w:rsid w:val="001621D9"/>
    <w:rsid w:val="001B793C"/>
    <w:rsid w:val="001D1CE2"/>
    <w:rsid w:val="001D6807"/>
    <w:rsid w:val="0020108A"/>
    <w:rsid w:val="00207B33"/>
    <w:rsid w:val="00211CE6"/>
    <w:rsid w:val="00235CA0"/>
    <w:rsid w:val="00245B0E"/>
    <w:rsid w:val="00246B72"/>
    <w:rsid w:val="00261876"/>
    <w:rsid w:val="0026269B"/>
    <w:rsid w:val="00264D9F"/>
    <w:rsid w:val="002669DB"/>
    <w:rsid w:val="00273BA9"/>
    <w:rsid w:val="0029628E"/>
    <w:rsid w:val="0029640D"/>
    <w:rsid w:val="002A29DF"/>
    <w:rsid w:val="002A382C"/>
    <w:rsid w:val="002A3FCB"/>
    <w:rsid w:val="002B6B46"/>
    <w:rsid w:val="002C54C1"/>
    <w:rsid w:val="002C5C90"/>
    <w:rsid w:val="002D6294"/>
    <w:rsid w:val="002E2A56"/>
    <w:rsid w:val="00302B81"/>
    <w:rsid w:val="00337723"/>
    <w:rsid w:val="00355E20"/>
    <w:rsid w:val="00374316"/>
    <w:rsid w:val="00375052"/>
    <w:rsid w:val="00382070"/>
    <w:rsid w:val="0038349C"/>
    <w:rsid w:val="00394029"/>
    <w:rsid w:val="003A31D7"/>
    <w:rsid w:val="003A7E69"/>
    <w:rsid w:val="003B1D59"/>
    <w:rsid w:val="003D097A"/>
    <w:rsid w:val="003D120B"/>
    <w:rsid w:val="003D4B80"/>
    <w:rsid w:val="003E2178"/>
    <w:rsid w:val="003F77E2"/>
    <w:rsid w:val="0043195D"/>
    <w:rsid w:val="00487583"/>
    <w:rsid w:val="00492354"/>
    <w:rsid w:val="004A4D71"/>
    <w:rsid w:val="004B22F6"/>
    <w:rsid w:val="004B47ED"/>
    <w:rsid w:val="004B6FE5"/>
    <w:rsid w:val="004C60A5"/>
    <w:rsid w:val="004F2432"/>
    <w:rsid w:val="004F64BA"/>
    <w:rsid w:val="00500CDB"/>
    <w:rsid w:val="005155D2"/>
    <w:rsid w:val="0051660C"/>
    <w:rsid w:val="00524FE6"/>
    <w:rsid w:val="00532764"/>
    <w:rsid w:val="005421C5"/>
    <w:rsid w:val="00543913"/>
    <w:rsid w:val="00552846"/>
    <w:rsid w:val="00563DCD"/>
    <w:rsid w:val="005731CF"/>
    <w:rsid w:val="005752F1"/>
    <w:rsid w:val="00587157"/>
    <w:rsid w:val="00595F7F"/>
    <w:rsid w:val="005963DE"/>
    <w:rsid w:val="005A0994"/>
    <w:rsid w:val="005A4F1A"/>
    <w:rsid w:val="005C273C"/>
    <w:rsid w:val="005E1648"/>
    <w:rsid w:val="005F0ADC"/>
    <w:rsid w:val="005F2559"/>
    <w:rsid w:val="005F5EC9"/>
    <w:rsid w:val="005F6BCC"/>
    <w:rsid w:val="0060202A"/>
    <w:rsid w:val="006023FB"/>
    <w:rsid w:val="00610A30"/>
    <w:rsid w:val="00612ABF"/>
    <w:rsid w:val="006220F3"/>
    <w:rsid w:val="00622A8E"/>
    <w:rsid w:val="006245DA"/>
    <w:rsid w:val="006408B5"/>
    <w:rsid w:val="006658BE"/>
    <w:rsid w:val="0067225B"/>
    <w:rsid w:val="00674F55"/>
    <w:rsid w:val="00677AD5"/>
    <w:rsid w:val="0068273F"/>
    <w:rsid w:val="00683CCE"/>
    <w:rsid w:val="00684EEB"/>
    <w:rsid w:val="006907F2"/>
    <w:rsid w:val="006A1522"/>
    <w:rsid w:val="006A2A7B"/>
    <w:rsid w:val="006C1423"/>
    <w:rsid w:val="006C30D9"/>
    <w:rsid w:val="006C4581"/>
    <w:rsid w:val="006D4B90"/>
    <w:rsid w:val="006D64AE"/>
    <w:rsid w:val="006F2626"/>
    <w:rsid w:val="006F39B0"/>
    <w:rsid w:val="00704DCE"/>
    <w:rsid w:val="0071439C"/>
    <w:rsid w:val="00716E24"/>
    <w:rsid w:val="00717B1A"/>
    <w:rsid w:val="00741F6B"/>
    <w:rsid w:val="007537BA"/>
    <w:rsid w:val="00760FA8"/>
    <w:rsid w:val="00762A5F"/>
    <w:rsid w:val="00765190"/>
    <w:rsid w:val="00766078"/>
    <w:rsid w:val="007773B8"/>
    <w:rsid w:val="00777ADC"/>
    <w:rsid w:val="00790CBF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0827"/>
    <w:rsid w:val="008533EF"/>
    <w:rsid w:val="00856BBF"/>
    <w:rsid w:val="00864FE4"/>
    <w:rsid w:val="00892567"/>
    <w:rsid w:val="008A60B3"/>
    <w:rsid w:val="008B539C"/>
    <w:rsid w:val="008C3901"/>
    <w:rsid w:val="008D7475"/>
    <w:rsid w:val="008E766D"/>
    <w:rsid w:val="008F0A38"/>
    <w:rsid w:val="008F6915"/>
    <w:rsid w:val="00906D2B"/>
    <w:rsid w:val="009072D1"/>
    <w:rsid w:val="0092542A"/>
    <w:rsid w:val="0092693A"/>
    <w:rsid w:val="00933DB5"/>
    <w:rsid w:val="00937702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1065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6A17"/>
    <w:rsid w:val="00A64D9C"/>
    <w:rsid w:val="00A76F36"/>
    <w:rsid w:val="00A87D40"/>
    <w:rsid w:val="00A9010E"/>
    <w:rsid w:val="00A940EF"/>
    <w:rsid w:val="00A9726D"/>
    <w:rsid w:val="00AF1EDD"/>
    <w:rsid w:val="00AF4452"/>
    <w:rsid w:val="00AF6CD2"/>
    <w:rsid w:val="00B01DA6"/>
    <w:rsid w:val="00B22FDE"/>
    <w:rsid w:val="00B32D4B"/>
    <w:rsid w:val="00B402B9"/>
    <w:rsid w:val="00B437D5"/>
    <w:rsid w:val="00B57659"/>
    <w:rsid w:val="00B60D54"/>
    <w:rsid w:val="00B8205C"/>
    <w:rsid w:val="00B85850"/>
    <w:rsid w:val="00B86BCD"/>
    <w:rsid w:val="00B91CA1"/>
    <w:rsid w:val="00B96060"/>
    <w:rsid w:val="00BA3B6D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663F3"/>
    <w:rsid w:val="00C91328"/>
    <w:rsid w:val="00CA6394"/>
    <w:rsid w:val="00CB70AD"/>
    <w:rsid w:val="00CD1B92"/>
    <w:rsid w:val="00CF10C5"/>
    <w:rsid w:val="00CF161B"/>
    <w:rsid w:val="00D02938"/>
    <w:rsid w:val="00D04F59"/>
    <w:rsid w:val="00D13EBF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6F6B"/>
    <w:rsid w:val="00DA0F11"/>
    <w:rsid w:val="00DA580A"/>
    <w:rsid w:val="00DB11BE"/>
    <w:rsid w:val="00DB3EC0"/>
    <w:rsid w:val="00DB4B5B"/>
    <w:rsid w:val="00DC6F05"/>
    <w:rsid w:val="00DC7A7B"/>
    <w:rsid w:val="00DE29C6"/>
    <w:rsid w:val="00DF30F1"/>
    <w:rsid w:val="00DF4ED7"/>
    <w:rsid w:val="00DF7BC2"/>
    <w:rsid w:val="00E00ECF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36CA"/>
    <w:rsid w:val="00E96A2B"/>
    <w:rsid w:val="00EA1D05"/>
    <w:rsid w:val="00EA246E"/>
    <w:rsid w:val="00EA27AA"/>
    <w:rsid w:val="00EB5B19"/>
    <w:rsid w:val="00EC1995"/>
    <w:rsid w:val="00EC4C86"/>
    <w:rsid w:val="00ED0377"/>
    <w:rsid w:val="00EE2CA3"/>
    <w:rsid w:val="00EE53F7"/>
    <w:rsid w:val="00EF1B44"/>
    <w:rsid w:val="00F0428C"/>
    <w:rsid w:val="00F11156"/>
    <w:rsid w:val="00F14176"/>
    <w:rsid w:val="00F20F72"/>
    <w:rsid w:val="00F219F1"/>
    <w:rsid w:val="00F24584"/>
    <w:rsid w:val="00F36FA0"/>
    <w:rsid w:val="00F44822"/>
    <w:rsid w:val="00F66A1F"/>
    <w:rsid w:val="00F8062E"/>
    <w:rsid w:val="00F81AE9"/>
    <w:rsid w:val="00F847AE"/>
    <w:rsid w:val="00F848FB"/>
    <w:rsid w:val="00F86468"/>
    <w:rsid w:val="00FA4D66"/>
    <w:rsid w:val="00FB06A1"/>
    <w:rsid w:val="00FB3DCE"/>
    <w:rsid w:val="00FD6A00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2C54C1"/>
    <w:pPr>
      <w:spacing w:after="0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NoSpacing-Right">
    <w:name w:val="No Spacing - Right"/>
    <w:basedOn w:val="NoSpacing"/>
    <w:link w:val="NoSpacing-RightChar"/>
    <w:qFormat/>
    <w:rsid w:val="002C54C1"/>
    <w:pPr>
      <w:jc w:val="right"/>
    </w:pPr>
    <w:rPr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C54C1"/>
    <w:rPr>
      <w:sz w:val="20"/>
    </w:rPr>
  </w:style>
  <w:style w:type="character" w:customStyle="1" w:styleId="NoSpacing-RightChar">
    <w:name w:val="No Spacing - Right Char"/>
    <w:basedOn w:val="NoSpacingChar"/>
    <w:link w:val="NoSpacing-Right"/>
    <w:rsid w:val="002C54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e1842ac6bc374d26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0643A31F4E41EDB04ED049E0950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0AD6A-D9AA-471B-B39E-3C5F00C749C4}"/>
      </w:docPartPr>
      <w:docPartBody>
        <w:p w:rsidR="00E35EDF" w:rsidRDefault="00DB3A0C" w:rsidP="00DB3A0C">
          <w:pPr>
            <w:pStyle w:val="AB0643A31F4E41EDB04ED049E0950B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F69054740147C98D185A1933D14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5CDE7-53AA-4CDF-8D07-DBF9C14E5481}"/>
      </w:docPartPr>
      <w:docPartBody>
        <w:p w:rsidR="00E35EDF" w:rsidRDefault="00DB3A0C" w:rsidP="00DB3A0C">
          <w:pPr>
            <w:pStyle w:val="AFF69054740147C98D185A1933D142E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1EF048CE72A4CC8979DB6F4879A6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D48D9-A889-4B5E-A78E-17A99C921BF5}"/>
      </w:docPartPr>
      <w:docPartBody>
        <w:p w:rsidR="00E35EDF" w:rsidRDefault="00DB3A0C" w:rsidP="00DB3A0C">
          <w:pPr>
            <w:pStyle w:val="91EF048CE72A4CC8979DB6F4879A6C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7BFB2C2B5654D6DB516EAB5527E7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491A9-82E8-4907-8174-49B75E05BB25}"/>
      </w:docPartPr>
      <w:docPartBody>
        <w:p w:rsidR="00E35EDF" w:rsidRDefault="00DB3A0C" w:rsidP="00DB3A0C">
          <w:pPr>
            <w:pStyle w:val="A7BFB2C2B5654D6DB516EAB5527E77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C82997EE3034D36ACDEC995426E1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BD159-B3BC-4D8B-A375-9DC1429A443E}"/>
      </w:docPartPr>
      <w:docPartBody>
        <w:p w:rsidR="00E35EDF" w:rsidRDefault="00DB3A0C" w:rsidP="00DB3A0C">
          <w:pPr>
            <w:pStyle w:val="2C82997EE3034D36ACDEC995426E10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AFF5C6BD83A49EEAB8F9D4367CD8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018C1-0298-4CFB-92F5-101EC16FBDD7}"/>
      </w:docPartPr>
      <w:docPartBody>
        <w:p w:rsidR="00E35EDF" w:rsidRDefault="00DB3A0C" w:rsidP="00DB3A0C">
          <w:pPr>
            <w:pStyle w:val="CAFF5C6BD83A49EEAB8F9D4367CD8B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1CBCC2D8384C47908DC39312753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ADD5D-D48F-4407-8DBE-578F639D7BC6}"/>
      </w:docPartPr>
      <w:docPartBody>
        <w:p w:rsidR="00E35EDF" w:rsidRDefault="00DB3A0C" w:rsidP="00DB3A0C">
          <w:pPr>
            <w:pStyle w:val="DE1CBCC2D8384C47908DC3931275320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C4815708B14312BEE9B2BFF34A2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5CBB6-416E-4506-89D2-FF527A19AC1D}"/>
      </w:docPartPr>
      <w:docPartBody>
        <w:p w:rsidR="00E35EDF" w:rsidRDefault="00DB3A0C" w:rsidP="00DB3A0C">
          <w:pPr>
            <w:pStyle w:val="58C4815708B14312BEE9B2BFF34A25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3F8B5-C099-43E9-9017-EB50C07B889A}"/>
      </w:docPartPr>
      <w:docPartBody>
        <w:p w:rsidR="003E0989" w:rsidRDefault="00EB1A88">
          <w:r w:rsidRPr="001528E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89581F3972243EA8B1FE16C5C0D4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0F18E-2D04-402A-9105-DF7EB0763995}"/>
      </w:docPartPr>
      <w:docPartBody>
        <w:p w:rsidR="00FC06F9" w:rsidRDefault="005079A0" w:rsidP="005079A0">
          <w:pPr>
            <w:pStyle w:val="189581F3972243EA8B1FE16C5C0D4E86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1E581DCF356A4975AA589469CE125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FFE40-7532-4183-B2A2-C239E565B3C8}"/>
      </w:docPartPr>
      <w:docPartBody>
        <w:p w:rsidR="00FC06F9" w:rsidRDefault="005079A0" w:rsidP="005079A0">
          <w:pPr>
            <w:pStyle w:val="1E581DCF356A4975AA589469CE1250B2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AAF8DE954AD44F78B2B854C203695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B0AF1-E43D-4AE2-A912-47C179906F44}"/>
      </w:docPartPr>
      <w:docPartBody>
        <w:p w:rsidR="00FC06F9" w:rsidRDefault="005079A0" w:rsidP="005079A0">
          <w:pPr>
            <w:pStyle w:val="AAF8DE954AD44F78B2B854C203695370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34CA79C4E08A431A9C58AEED6C38C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D23CA-6AFE-4D56-A427-1ACEBD158C1A}"/>
      </w:docPartPr>
      <w:docPartBody>
        <w:p w:rsidR="00AA0182" w:rsidRDefault="00027236" w:rsidP="00027236">
          <w:pPr>
            <w:pStyle w:val="34CA79C4E08A431A9C58AEED6C38CEA7"/>
          </w:pPr>
          <w:r w:rsidRPr="00DF4ED7">
            <w:rPr>
              <w:rFonts w:ascii="Cambria" w:eastAsia="Cambria" w:hAnsi="Cambria" w:cs="Times New Roman"/>
              <w:color w:val="595959"/>
              <w:kern w:val="20"/>
              <w:sz w:val="20"/>
              <w:szCs w:val="20"/>
            </w:rPr>
            <w:t xml:space="preserve">     </w:t>
          </w:r>
        </w:p>
      </w:docPartBody>
    </w:docPart>
    <w:docPart>
      <w:docPartPr>
        <w:name w:val="EB8275A9E11E43159D3A3B7B197C9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E9EEF-F979-4726-8807-39E87862A253}"/>
      </w:docPartPr>
      <w:docPartBody>
        <w:p w:rsidR="00000000" w:rsidRDefault="00A146D4" w:rsidP="00A146D4">
          <w:pPr>
            <w:pStyle w:val="EB8275A9E11E43159D3A3B7B197C975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CABC8616FD48719BD852CF98FD4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9AB45-84C9-4C98-89C9-C4C021F6227D}"/>
      </w:docPartPr>
      <w:docPartBody>
        <w:p w:rsidR="00000000" w:rsidRDefault="00A146D4" w:rsidP="00A146D4">
          <w:pPr>
            <w:pStyle w:val="F8CABC8616FD48719BD852CF98FD406E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27236"/>
    <w:rsid w:val="000A0F0E"/>
    <w:rsid w:val="00181651"/>
    <w:rsid w:val="001D36B1"/>
    <w:rsid w:val="002A00F8"/>
    <w:rsid w:val="00315C59"/>
    <w:rsid w:val="003959BC"/>
    <w:rsid w:val="003E0989"/>
    <w:rsid w:val="00401A56"/>
    <w:rsid w:val="004056EF"/>
    <w:rsid w:val="00424580"/>
    <w:rsid w:val="005079A0"/>
    <w:rsid w:val="005E1F43"/>
    <w:rsid w:val="006F7026"/>
    <w:rsid w:val="00736B5A"/>
    <w:rsid w:val="00782396"/>
    <w:rsid w:val="007E7C13"/>
    <w:rsid w:val="007F0EB0"/>
    <w:rsid w:val="008506F4"/>
    <w:rsid w:val="008F3546"/>
    <w:rsid w:val="00945794"/>
    <w:rsid w:val="00981D12"/>
    <w:rsid w:val="009960D5"/>
    <w:rsid w:val="009D03EC"/>
    <w:rsid w:val="00A11D38"/>
    <w:rsid w:val="00A146D4"/>
    <w:rsid w:val="00A50F18"/>
    <w:rsid w:val="00A772AE"/>
    <w:rsid w:val="00AA0182"/>
    <w:rsid w:val="00AA4803"/>
    <w:rsid w:val="00AA7526"/>
    <w:rsid w:val="00AE0358"/>
    <w:rsid w:val="00AE620D"/>
    <w:rsid w:val="00B00C17"/>
    <w:rsid w:val="00B446EC"/>
    <w:rsid w:val="00B83248"/>
    <w:rsid w:val="00BA10F6"/>
    <w:rsid w:val="00D06423"/>
    <w:rsid w:val="00D22A2E"/>
    <w:rsid w:val="00D67D5F"/>
    <w:rsid w:val="00DB3A0C"/>
    <w:rsid w:val="00DC62BA"/>
    <w:rsid w:val="00E22176"/>
    <w:rsid w:val="00E35EDF"/>
    <w:rsid w:val="00E7673F"/>
    <w:rsid w:val="00E836AB"/>
    <w:rsid w:val="00EB1A88"/>
    <w:rsid w:val="00ED68E7"/>
    <w:rsid w:val="00EE2183"/>
    <w:rsid w:val="00FC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46D4"/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189581F3972243EA8B1FE16C5C0D4E86">
    <w:name w:val="189581F3972243EA8B1FE16C5C0D4E86"/>
    <w:rsid w:val="005079A0"/>
  </w:style>
  <w:style w:type="paragraph" w:customStyle="1" w:styleId="7230AB7626354BC8AD0CB1A9D014F866">
    <w:name w:val="7230AB7626354BC8AD0CB1A9D014F866"/>
    <w:rsid w:val="005079A0"/>
  </w:style>
  <w:style w:type="paragraph" w:customStyle="1" w:styleId="F6C6006C212746BBAF8667A503746521">
    <w:name w:val="F6C6006C212746BBAF8667A503746521"/>
    <w:rsid w:val="005079A0"/>
  </w:style>
  <w:style w:type="paragraph" w:customStyle="1" w:styleId="1E581DCF356A4975AA589469CE1250B2">
    <w:name w:val="1E581DCF356A4975AA589469CE1250B2"/>
    <w:rsid w:val="005079A0"/>
  </w:style>
  <w:style w:type="paragraph" w:customStyle="1" w:styleId="7B92DF9C3D584802AF7B76066D356588">
    <w:name w:val="7B92DF9C3D584802AF7B76066D356588"/>
    <w:rsid w:val="005079A0"/>
  </w:style>
  <w:style w:type="paragraph" w:customStyle="1" w:styleId="39FFF780D53A49F7A1F5BE6FD092027D">
    <w:name w:val="39FFF780D53A49F7A1F5BE6FD092027D"/>
    <w:rsid w:val="005079A0"/>
  </w:style>
  <w:style w:type="paragraph" w:customStyle="1" w:styleId="AAF8DE954AD44F78B2B854C203695370">
    <w:name w:val="AAF8DE954AD44F78B2B854C203695370"/>
    <w:rsid w:val="005079A0"/>
  </w:style>
  <w:style w:type="paragraph" w:customStyle="1" w:styleId="34CA79C4E08A431A9C58AEED6C38CEA7">
    <w:name w:val="34CA79C4E08A431A9C58AEED6C38CEA7"/>
    <w:rsid w:val="00027236"/>
    <w:pPr>
      <w:spacing w:after="200" w:line="240" w:lineRule="auto"/>
    </w:pPr>
    <w:rPr>
      <w:rFonts w:eastAsiaTheme="minorHAnsi"/>
    </w:rPr>
  </w:style>
  <w:style w:type="paragraph" w:customStyle="1" w:styleId="EB8275A9E11E43159D3A3B7B197C975D">
    <w:name w:val="EB8275A9E11E43159D3A3B7B197C975D"/>
    <w:rsid w:val="00A146D4"/>
    <w:rPr>
      <w:lang w:val="da-DK" w:eastAsia="da-DK"/>
    </w:rPr>
  </w:style>
  <w:style w:type="paragraph" w:customStyle="1" w:styleId="F8CABC8616FD48719BD852CF98FD406E">
    <w:name w:val="F8CABC8616FD48719BD852CF98FD406E"/>
    <w:rsid w:val="00A146D4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FEEEF77F-3CF4-4AB3-B81F-A64BF2C2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112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2016-02-23T19:56:00Z</dcterms:created>
  <dcterms:modified xsi:type="dcterms:W3CDTF">2016-07-14T08:58:00Z</dcterms:modified>
</cp:coreProperties>
</file>