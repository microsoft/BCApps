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96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204"/>
        <w:gridCol w:w="5327"/>
      </w:tblGrid>
      <w:tr w:rsidRPr="00500CDB" w:rsidR="005A0621" w:rsidTr="00C31BE8" w14:paraId="52FBBE3C" w14:textId="77777777">
        <w:tc>
          <w:tcPr>
            <w:tcW w:w="2471" w:type="pct"/>
            <w:shd w:val="clear" w:color="auto" w:fill="7E97AD" w:themeFill="accent1"/>
            <w:vAlign w:val="center"/>
          </w:tcPr>
          <w:p w:rsidRPr="00500CDB" w:rsidR="005A0621" w:rsidP="00934358" w:rsidRDefault="00045A0A" w14:paraId="53DDD52A" w14:textId="77777777">
            <w:pPr>
              <w:pStyle w:val="Title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#Nav: /Header/DocumentTitle"/>
                <w:tag w:val="#Nav: Standard_Sales_Order_Conf/1305"/>
                <w:id w:val="-1178035634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DocumentTitle[1]" w:storeItemID="{EE782172-FD63-4F4B-B896-592DF0FBA5DC}"/>
                <w:text/>
              </w:sdtPr>
              <w:sdtEndPr/>
              <w:sdtContent>
                <w:proofErr w:type="spellStart"/>
                <w:r w:rsidR="00480C60">
                  <w:rPr>
                    <w:color w:val="FFFFFF" w:themeColor="background1"/>
                  </w:rPr>
                  <w:t>DocumentTitle</w:t>
                </w:r>
                <w:proofErr w:type="spellEnd"/>
              </w:sdtContent>
            </w:sdt>
            <w:r w:rsidR="000973EA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alias w:val="#Nav: /Header/DocumentNo"/>
                <w:tag w:val="#Nav: Standard_Sales_Order_Conf/1305"/>
                <w:id w:val="1714312729"/>
                <w:placeholder>
                  <w:docPart w:val="71754BC421984199998FBDC5225CD2E0"/>
                </w:placeholder>
                <w:dataBinding w:prefixMappings="xmlns:ns0='urn:microsoft-dynamics-nav/reports/Standard_Sales_Order_Conf/1305/'" w:xpath="/ns0:NavWordReportXmlPart[1]/ns0:Header[1]/ns0:DocumentNo[1]" w:storeItemID="{EE782172-FD63-4F4B-B896-592DF0FBA5DC}"/>
                <w:text/>
              </w:sdtPr>
              <w:sdtEndPr/>
              <w:sdtContent>
                <w:proofErr w:type="spellStart"/>
                <w:r w:rsidR="000973EA">
                  <w:rPr>
                    <w:color w:val="FFFFFF" w:themeColor="background1"/>
                  </w:rPr>
                  <w:t>DocumentNo</w:t>
                </w:r>
                <w:proofErr w:type="spellEnd"/>
              </w:sdtContent>
            </w:sdt>
          </w:p>
        </w:tc>
        <w:sdt>
          <w:sdtPr>
            <w:rPr>
              <w:color w:val="FFFFFF" w:themeColor="background1"/>
            </w:rPr>
            <w:alias w:val="#Nav: /Header/DocumentDate"/>
            <w:tag w:val="#Nav: Standard_Sales_Order_Conf/1305"/>
            <w:id w:val="-810170768"/>
            <w:placeholder>
              <w:docPart w:val="71754BC421984199998FBDC5225CD2E0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tc>
              <w:tcPr>
                <w:tcW w:w="2529" w:type="pct"/>
                <w:shd w:val="clear" w:color="auto" w:fill="7E97AD" w:themeFill="accent1"/>
                <w:vAlign w:val="center"/>
              </w:tcPr>
              <w:p w:rsidRPr="00500CDB" w:rsidR="005A0621" w:rsidP="00934358" w:rsidRDefault="005A0621" w14:paraId="00478667" w14:textId="77777777">
                <w:pPr>
                  <w:pStyle w:val="Title"/>
                  <w:jc w:val="right"/>
                  <w:rPr>
                    <w:color w:val="FFFFFF" w:themeColor="background1"/>
                  </w:rPr>
                </w:pPr>
                <w:r w:rsidRPr="00500CDB">
                  <w:rPr>
                    <w:color w:val="FFFFFF" w:themeColor="background1"/>
                    <w:lang w:val="da-DK"/>
                  </w:rPr>
                  <w:t>DocumentDate</w:t>
                </w:r>
              </w:p>
            </w:tc>
          </w:sdtContent>
        </w:sdt>
      </w:tr>
    </w:tbl>
    <w:p w:rsidRPr="002A654B" w:rsidR="002A654B" w:rsidP="002A654B" w:rsidRDefault="002A654B" w14:paraId="1EBDF312" w14:textId="77777777">
      <w:pPr>
        <w:spacing w:before="40" w:after="40"/>
        <w:rPr>
          <w:rFonts w:ascii="Cambria" w:hAnsi="Cambria" w:eastAsia="Cambria" w:cs="Times New Roman"/>
          <w:color w:val="595959"/>
          <w:kern w:val="20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  <w:tblDescription w:val="Billing and shipping info table"/>
      </w:tblPr>
      <w:tblGrid>
        <w:gridCol w:w="2634"/>
        <w:gridCol w:w="2635"/>
        <w:gridCol w:w="5270"/>
      </w:tblGrid>
      <w:tr w:rsidRPr="002A654B" w:rsidR="002A654B" w:rsidTr="002A654B" w14:paraId="4C52781B" w14:textId="77777777">
        <w:tc>
          <w:tcPr>
            <w:tcW w:w="1250" w:type="pct"/>
            <w:tcBorders>
              <w:bottom w:val="single" w:color="7E97AD" w:sz="4" w:space="0"/>
            </w:tcBorders>
          </w:tcPr>
          <w:p w:rsidRPr="002A654B" w:rsidR="002A654B" w:rsidP="002A654B" w:rsidRDefault="002A654B" w14:paraId="7822B148" w14:textId="77777777">
            <w:pPr>
              <w:spacing w:before="40" w:after="40"/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</w:pPr>
          </w:p>
        </w:tc>
        <w:tc>
          <w:tcPr>
            <w:tcW w:w="1250" w:type="pct"/>
            <w:tcBorders>
              <w:bottom w:val="single" w:color="7E97AD" w:sz="4" w:space="0"/>
            </w:tcBorders>
          </w:tcPr>
          <w:sdt>
            <w:sdtP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alias w:val="#Nav: /Header/ShipToAddress_Lbl"/>
              <w:tag w:val="#Nav: Standard_Sales_Order_Conf/1305"/>
              <w:id w:val="950205815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ShipToAddress_Lbl[1]" w:storeItemID="{EE782172-FD63-4F4B-B896-592DF0FBA5DC}"/>
              <w:text/>
            </w:sdtPr>
            <w:sdtEndPr/>
            <w:sdtContent>
              <w:p w:rsidRPr="002A654B" w:rsidR="002A654B" w:rsidP="002A654B" w:rsidRDefault="002A654B" w14:paraId="65F81CC0" w14:textId="77777777">
                <w:pPr>
                  <w:spacing w:before="40" w:after="40"/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  <w:t>ShipToAddress_Lbl</w:t>
                </w:r>
              </w:p>
            </w:sdtContent>
          </w:sdt>
        </w:tc>
        <w:tc>
          <w:tcPr>
            <w:tcW w:w="2500" w:type="pct"/>
            <w:tcBorders>
              <w:bottom w:val="single" w:color="7E97AD" w:sz="4" w:space="0"/>
            </w:tcBorders>
          </w:tcPr>
          <w:sdt>
            <w:sdtP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alias w:val="#Nav: /Header/PaymentTermsDescription_Lbl"/>
              <w:tag w:val="#Nav: Standard_Sales_Order_Conf/1305"/>
              <w:id w:val="676775056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PaymentTermsDescription_Lbl[1]" w:storeItemID="{EE782172-FD63-4F4B-B896-592DF0FBA5DC}"/>
              <w:text/>
            </w:sdtPr>
            <w:sdtEndPr/>
            <w:sdtContent>
              <w:p w:rsidRPr="002A654B" w:rsidR="002A654B" w:rsidP="002A654B" w:rsidRDefault="002A654B" w14:paraId="7A73ECDB" w14:textId="77777777">
                <w:pPr>
                  <w:spacing w:before="40" w:after="40"/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  <w:t>PaymentTermsDescription_Lbl</w:t>
                </w:r>
              </w:p>
            </w:sdtContent>
          </w:sdt>
        </w:tc>
      </w:tr>
      <w:tr w:rsidRPr="002A654B" w:rsidR="002A654B" w:rsidTr="002A654B" w14:paraId="60EE4211" w14:textId="77777777">
        <w:tc>
          <w:tcPr>
            <w:tcW w:w="1250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1"/>
              <w:tag w:val="#Nav: Standard_Sales_Order_Conf/1305"/>
              <w:id w:val="-554229858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CustomerAddress1[1]" w:storeItemID="{EE782172-FD63-4F4B-B896-592DF0FBA5DC}"/>
              <w:text/>
            </w:sdtPr>
            <w:sdtEndPr/>
            <w:sdtContent>
              <w:p w:rsidRPr="002A654B" w:rsidR="002A654B" w:rsidP="002A654B" w:rsidRDefault="002A654B" w14:paraId="12D6890A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CustomerAddress1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2"/>
              <w:tag w:val="#Nav: Standard_Sales_Order_Conf/1305"/>
              <w:id w:val="1619265627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CustomerAddress2[1]" w:storeItemID="{EE782172-FD63-4F4B-B896-592DF0FBA5DC}"/>
              <w:text/>
            </w:sdtPr>
            <w:sdtEndPr/>
            <w:sdtContent>
              <w:p w:rsidRPr="002A654B" w:rsidR="002A654B" w:rsidP="002A654B" w:rsidRDefault="002A654B" w14:paraId="4B540752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CustomerAddress2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3"/>
              <w:tag w:val="#Nav: Standard_Sales_Order_Conf/1305"/>
              <w:id w:val="-1278174037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CustomerAddress3[1]" w:storeItemID="{EE782172-FD63-4F4B-B896-592DF0FBA5DC}"/>
              <w:text/>
            </w:sdtPr>
            <w:sdtEndPr/>
            <w:sdtContent>
              <w:p w:rsidRPr="002A654B" w:rsidR="002A654B" w:rsidP="002A654B" w:rsidRDefault="002A654B" w14:paraId="71A9A196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CustomerAddress3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4"/>
              <w:tag w:val="#Nav: Standard_Sales_Order_Conf/1305"/>
              <w:id w:val="913208570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CustomerAddress4[1]" w:storeItemID="{EE782172-FD63-4F4B-B896-592DF0FBA5DC}"/>
              <w:text/>
            </w:sdtPr>
            <w:sdtEndPr/>
            <w:sdtContent>
              <w:p w:rsidRPr="002A654B" w:rsidR="002A654B" w:rsidP="002A654B" w:rsidRDefault="002A654B" w14:paraId="13A8FEAA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CustomerAddress4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5"/>
              <w:tag w:val="#Nav: Standard_Sales_Order_Conf/1305"/>
              <w:id w:val="1096208816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CustomerAddress5[1]" w:storeItemID="{EE782172-FD63-4F4B-B896-592DF0FBA5DC}"/>
              <w:text/>
            </w:sdtPr>
            <w:sdtEndPr/>
            <w:sdtContent>
              <w:p w:rsidRPr="002A654B" w:rsidR="002A654B" w:rsidP="002A654B" w:rsidRDefault="002A654B" w14:paraId="553E8D4F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CustomerAddress5</w:t>
                </w:r>
              </w:p>
            </w:sdtContent>
          </w:sdt>
        </w:tc>
        <w:tc>
          <w:tcPr>
            <w:tcW w:w="1250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1"/>
              <w:tag w:val="#Nav: Standard_Sales_Order_Conf/1305"/>
              <w:id w:val="1963377541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ShipToAddress1[1]" w:storeItemID="{EE782172-FD63-4F4B-B896-592DF0FBA5DC}"/>
              <w:text/>
            </w:sdtPr>
            <w:sdtEndPr/>
            <w:sdtContent>
              <w:p w:rsidRPr="002A654B" w:rsidR="002A654B" w:rsidP="002A654B" w:rsidRDefault="002A654B" w14:paraId="5BBFE976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ShipToAddress1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2"/>
              <w:tag w:val="#Nav: Standard_Sales_Order_Conf/1305"/>
              <w:id w:val="-1133633357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ShipToAddress2[1]" w:storeItemID="{EE782172-FD63-4F4B-B896-592DF0FBA5DC}"/>
              <w:text/>
            </w:sdtPr>
            <w:sdtEndPr/>
            <w:sdtContent>
              <w:p w:rsidRPr="002A654B" w:rsidR="002A654B" w:rsidP="002A654B" w:rsidRDefault="002A654B" w14:paraId="6C6C44EE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ShipToAddress2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3"/>
              <w:tag w:val="#Nav: Standard_Sales_Order_Conf/1305"/>
              <w:id w:val="456687746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ShipToAddress3[1]" w:storeItemID="{EE782172-FD63-4F4B-B896-592DF0FBA5DC}"/>
              <w:text/>
            </w:sdtPr>
            <w:sdtEndPr/>
            <w:sdtContent>
              <w:p w:rsidRPr="002A654B" w:rsidR="002A654B" w:rsidP="002A654B" w:rsidRDefault="002A654B" w14:paraId="109D6257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ShipToAddress3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4"/>
              <w:tag w:val="#Nav: Standard_Sales_Order_Conf/1305"/>
              <w:id w:val="-1507673536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ShipToAddress4[1]" w:storeItemID="{EE782172-FD63-4F4B-B896-592DF0FBA5DC}"/>
              <w:text/>
            </w:sdtPr>
            <w:sdtEndPr/>
            <w:sdtContent>
              <w:p w:rsidRPr="002A654B" w:rsidR="002A654B" w:rsidP="002A654B" w:rsidRDefault="002A654B" w14:paraId="00D24B19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ShipToAddress4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5"/>
              <w:tag w:val="#Nav: Standard_Sales_Order_Conf/1305"/>
              <w:id w:val="1622961042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ShipToAddress5[1]" w:storeItemID="{EE782172-FD63-4F4B-B896-592DF0FBA5DC}"/>
              <w:text/>
            </w:sdtPr>
            <w:sdtEndPr/>
            <w:sdtContent>
              <w:p w:rsidRPr="002A654B" w:rsidR="002A654B" w:rsidP="002A654B" w:rsidRDefault="002A654B" w14:paraId="1E97A6FF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ShipToAddress5</w:t>
                </w:r>
              </w:p>
            </w:sdtContent>
          </w:sdt>
        </w:tc>
        <w:tc>
          <w:tcPr>
            <w:tcW w:w="2500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PaymentTermsDescription"/>
              <w:tag w:val="#Nav: Standard_Sales_Order_Conf/1305"/>
              <w:id w:val="220325757"/>
              <w:placeholder>
                <w:docPart w:val="986E688F4B2940D592B949893E7059DD"/>
              </w:placeholder>
              <w:dataBinding w:prefixMappings="xmlns:ns0='urn:microsoft-dynamics-nav/reports/Standard_Sales_Order_Conf/1305/'" w:xpath="/ns0:NavWordReportXmlPart[1]/ns0:Header[1]/ns0:PaymentTermsDescription[1]" w:storeItemID="{EE782172-FD63-4F4B-B896-592DF0FBA5DC}"/>
              <w:text/>
            </w:sdtPr>
            <w:sdtEndPr/>
            <w:sdtContent>
              <w:p w:rsidRPr="002A654B" w:rsidR="002A654B" w:rsidP="002A654B" w:rsidRDefault="002A654B" w14:paraId="3AEE3EDC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proofErr w:type="spellStart"/>
                <w:r w:rsidRPr="002A654B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PaymentTermsDescription</w:t>
                </w:r>
                <w:proofErr w:type="spellEnd"/>
              </w:p>
            </w:sdtContent>
          </w:sdt>
        </w:tc>
      </w:tr>
    </w:tbl>
    <w:sdt>
      <w:sdtPr>
        <w:id w:val="469639337"/>
        <w15:dataBinding w:prefixMappings="xmlns:ns0='urn:microsoft-dynamics-nav/reports/Standard_Sales_Order_Conf/1305/'" w:xpath="/ns0:NavWordReportXmlPart[1]/ns0:Header[1]/ns0:WorkDescriptionLines" w:storeItemID="{EE782172-FD63-4F4B-B896-592DF0FBA5DC}"/>
        <w15:repeatingSection/>
        <w:alias w:val="#Nav: /Header/WorkDescriptionLines"/>
        <w:tag w:val="#Nav: Standard_Sales_Order_Conf/1305"/>
      </w:sdtPr>
      <w:sdtContent>
        <w:sdt>
          <w:sdtPr>
            <w:id w:val="-1124075931"/>
            <w:placeholder>
              <w:docPart w:val="DefaultPlaceholder_-1854013436"/>
            </w:placeholder>
            <w15:repeatingSectionItem/>
          </w:sdtPr>
          <w:sdtContent>
            <w:bookmarkStart w:name="_GoBack" w:displacedByCustomXml="next" w:id="0"/>
            <w:sdt>
              <w:sdtPr>
                <w:alias w:val="#Nav: /Header/WorkDescriptionLines/WorkDescriptionLine"/>
                <w:tag w:val="#Nav: Standard_Sales_Order_Conf/1305"/>
                <w:id w:val="-1125848353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EE782172-FD63-4F4B-B896-592DF0FBA5DC}"/>
                <w:text/>
              </w:sdtPr>
              <w:sdtEndPr/>
              <w:sdtContent>
                <w:p w:rsidRPr="00E33456" w:rsidR="00A20E37" w:rsidP="00676789" w:rsidRDefault="00A20E37" w14:paraId="17CDEADA" w14:textId="59B4F3F0">
                  <w:proofErr w:type="spellStart"/>
                  <w:r>
                    <w:t>WorkDescriptionLine</w:t>
                  </w:r>
                  <w:proofErr w:type="spellEnd"/>
                </w:p>
              </w:sdtContent>
            </w:sdt>
            <w:bookmarkEnd w:displacedByCustomXml="next" w:id="0"/>
          </w:sdtContent>
        </w:sdt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556"/>
        <w:gridCol w:w="1026"/>
        <w:gridCol w:w="709"/>
        <w:gridCol w:w="1701"/>
        <w:gridCol w:w="709"/>
        <w:gridCol w:w="709"/>
        <w:gridCol w:w="2166"/>
      </w:tblGrid>
      <w:tr w:rsidRPr="00495068" w:rsidR="00495068" w:rsidTr="00C31BE8" w14:paraId="35FC554D" w14:textId="77777777">
        <w:trPr>
          <w:trHeight w:val="546"/>
        </w:trPr>
        <w:sdt>
          <w:sdtPr>
            <w:rPr>
              <w:color w:val="FFFFFF" w:themeColor="background1"/>
              <w:sz w:val="20"/>
              <w:szCs w:val="20"/>
            </w:r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EE782172-FD63-4F4B-B896-592DF0FBA5DC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495068" w:rsidR="008350A8" w:rsidP="008350A8" w:rsidRDefault="008350A8" w14:paraId="7C9D3CB2" w14:textId="77777777">
                <w:pPr>
                  <w:pStyle w:val="Heading1"/>
                  <w:outlineLvl w:val="0"/>
                  <w:rPr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95068">
                  <w:rPr>
                    <w:color w:val="FFFFFF" w:themeColor="background1"/>
                    <w:sz w:val="20"/>
                    <w:szCs w:val="20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sz w:val="20"/>
              <w:szCs w:val="20"/>
            </w:r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EE782172-FD63-4F4B-B896-592DF0FBA5DC}"/>
            <w:text/>
          </w:sdtPr>
          <w:sdtEndPr/>
          <w:sdtContent>
            <w:tc>
              <w:tcPr>
                <w:tcW w:w="2556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495068" w:rsidR="008350A8" w:rsidP="008350A8" w:rsidRDefault="008350A8" w14:paraId="372E62C3" w14:textId="77777777">
                <w:pPr>
                  <w:pStyle w:val="Heading1"/>
                  <w:outlineLvl w:val="0"/>
                  <w:rPr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95068">
                  <w:rPr>
                    <w:color w:val="FFFFFF" w:themeColor="background1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sz w:val="20"/>
              <w:szCs w:val="20"/>
            </w:r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EE782172-FD63-4F4B-B896-592DF0FBA5DC}"/>
            <w:text/>
          </w:sdtPr>
          <w:sdtEndPr/>
          <w:sdtContent>
            <w:tc>
              <w:tcPr>
                <w:tcW w:w="1026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495068" w:rsidR="008350A8" w:rsidP="008350A8" w:rsidRDefault="008350A8" w14:paraId="098FB47A" w14:textId="77777777">
                <w:pPr>
                  <w:pStyle w:val="Heading1"/>
                  <w:jc w:val="right"/>
                  <w:outlineLvl w:val="0"/>
                  <w:rPr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95068">
                  <w:rPr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sz w:val="20"/>
              <w:szCs w:val="20"/>
            </w:rPr>
            <w:alias w:val="#Nav: /Header/Line/Unit_Lbl"/>
            <w:tag w:val="#Nav: Standard_Sales_Order_Conf/1305"/>
            <w:id w:val="749460726"/>
            <w:placeholder>
              <w:docPart w:val="81B6C312E65C4F76B073A91B3B1F7719"/>
            </w:placeholder>
            <w:dataBinding w:prefixMappings="xmlns:ns0='urn:microsoft-dynamics-nav/reports/Standard_Sales_Order_Conf/1305/'" w:xpath="/ns0:NavWordReportXmlPart[1]/ns0:Header[1]/ns0:Line[1]/ns0:Unit_Lbl[1]" w:storeItemID="{EE782172-FD63-4F4B-B896-592DF0FBA5DC}"/>
            <w:text/>
          </w:sdtPr>
          <w:sdtEndPr/>
          <w:sdtContent>
            <w:tc>
              <w:tcPr>
                <w:tcW w:w="709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495068" w:rsidR="008350A8" w:rsidP="008350A8" w:rsidRDefault="007E01E1" w14:paraId="690B536E" w14:textId="77777777">
                <w:pPr>
                  <w:pStyle w:val="Heading1"/>
                  <w:outlineLvl w:val="0"/>
                  <w:rPr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95068">
                  <w:rPr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sz w:val="20"/>
              <w:szCs w:val="20"/>
            </w:rPr>
            <w:alias w:val="#Nav: /Header/Line/UnitPrice_Lbl2"/>
            <w:tag w:val="#Nav: Standard_Sales_Order_Conf/1305"/>
            <w:id w:val="-7583107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UnitPrice_Lbl2[1]" w:storeItemID="{EE782172-FD63-4F4B-B896-592DF0FBA5DC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495068" w:rsidR="008350A8" w:rsidP="008350A8" w:rsidRDefault="00DE52FD" w14:paraId="728C9C1E" w14:textId="77777777">
                <w:pPr>
                  <w:pStyle w:val="Heading1"/>
                  <w:jc w:val="right"/>
                  <w:outlineLvl w:val="0"/>
                  <w:rPr>
                    <w:color w:val="FFFFFF" w:themeColor="background1"/>
                    <w:sz w:val="20"/>
                    <w:szCs w:val="20"/>
                  </w:rPr>
                </w:pPr>
                <w:r w:rsidRPr="00495068">
                  <w:rPr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shd w:val="clear" w:color="auto" w:fill="7E97AD" w:themeFill="accent1"/>
            <w:vAlign w:val="bottom"/>
          </w:tcPr>
          <w:p w:rsidRPr="00495068" w:rsidR="008350A8" w:rsidP="008350A8" w:rsidRDefault="008350A8" w14:paraId="174E2017" w14:textId="77777777">
            <w:pPr>
              <w:pStyle w:val="Heading1"/>
              <w:outlineLvl w:val="0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7E97AD" w:themeFill="accent1"/>
            <w:vAlign w:val="bottom"/>
          </w:tcPr>
          <w:p w:rsidRPr="00495068" w:rsidR="008350A8" w:rsidP="008350A8" w:rsidRDefault="008350A8" w14:paraId="2B31C921" w14:textId="77777777">
            <w:pPr>
              <w:pStyle w:val="Heading1"/>
              <w:jc w:val="right"/>
              <w:outlineLvl w:val="0"/>
              <w:rPr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color w:val="FFFFFF" w:themeColor="background1"/>
              <w:sz w:val="20"/>
              <w:szCs w:val="20"/>
            </w:rPr>
            <w:alias w:val="#Nav: /Header/Line/LineAmount_Lbl"/>
            <w:tag w:val="#Nav: Standard_Sales_Order_Conf/1305"/>
            <w:id w:val="-23987673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LineAmount_Lbl[1]" w:storeItemID="{EE782172-FD63-4F4B-B896-592DF0FBA5DC}"/>
            <w:text/>
          </w:sdtPr>
          <w:sdtEndPr/>
          <w:sdtContent>
            <w:tc>
              <w:tcPr>
                <w:tcW w:w="2166" w:type="dxa"/>
                <w:tcBorders>
                  <w:bottom w:val="single" w:color="auto" w:sz="4" w:space="0"/>
                </w:tcBorders>
                <w:shd w:val="clear" w:color="auto" w:fill="7E97AD" w:themeFill="accent1"/>
                <w:tcMar>
                  <w:right w:w="0" w:type="dxa"/>
                </w:tcMar>
                <w:vAlign w:val="bottom"/>
              </w:tcPr>
              <w:p w:rsidRPr="00495068" w:rsidR="008350A8" w:rsidP="008350A8" w:rsidRDefault="00DE52FD" w14:paraId="2FFDC85D" w14:textId="77777777">
                <w:pPr>
                  <w:pStyle w:val="Heading1"/>
                  <w:jc w:val="right"/>
                  <w:outlineLvl w:val="0"/>
                  <w:rPr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95068">
                  <w:rPr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tr w:rsidRPr="008350A8" w:rsidR="008350A8" w:rsidTr="00C31BE8" w14:paraId="352CE419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2C6149AF" w14:textId="77777777">
            <w:pPr>
              <w:pStyle w:val="NoSpacing"/>
            </w:pPr>
          </w:p>
        </w:tc>
        <w:tc>
          <w:tcPr>
            <w:tcW w:w="2556" w:type="dxa"/>
            <w:tcBorders>
              <w:top w:val="single" w:color="auto" w:sz="4" w:space="0"/>
            </w:tcBorders>
          </w:tcPr>
          <w:p w:rsidRPr="008350A8" w:rsidR="008350A8" w:rsidP="008350A8" w:rsidRDefault="008350A8" w14:paraId="2B5488D4" w14:textId="77777777">
            <w:pPr>
              <w:pStyle w:val="NoSpacing"/>
            </w:pPr>
          </w:p>
        </w:tc>
        <w:tc>
          <w:tcPr>
            <w:tcW w:w="1026" w:type="dxa"/>
            <w:tcBorders>
              <w:top w:val="single" w:color="auto" w:sz="4" w:space="0"/>
            </w:tcBorders>
          </w:tcPr>
          <w:p w:rsidRPr="008350A8" w:rsidR="008350A8" w:rsidP="008350A8" w:rsidRDefault="008350A8" w14:paraId="65120714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FA670D7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2F43DB7F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5948667C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49908A99" w14:textId="77777777">
            <w:pPr>
              <w:pStyle w:val="NoSpacing"/>
            </w:pPr>
          </w:p>
        </w:tc>
        <w:tc>
          <w:tcPr>
            <w:tcW w:w="2166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4921EA78" w14:textId="77777777">
            <w:pPr>
              <w:pStyle w:val="NoSpacing"/>
            </w:pPr>
          </w:p>
        </w:tc>
      </w:tr>
      <w:sdt>
        <w:sdtPr>
          <w:rPr>
            <w:rFonts w:ascii="Cambria" w:hAnsi="Cambria"/>
            <w:sz w:val="20"/>
            <w:szCs w:val="20"/>
          </w:r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EE782172-FD63-4F4B-B896-592DF0FBA5DC}"/>
          <w15:repeatingSection/>
        </w:sdtPr>
        <w:sdtEndPr>
          <w:rPr>
            <w:rFonts w:asciiTheme="minorHAnsi" w:hAnsiTheme="minorHAnsi"/>
            <w:sz w:val="22"/>
            <w:szCs w:val="22"/>
          </w:rPr>
        </w:sdtEndPr>
        <w:sdtContent>
          <w:sdt>
            <w:sdtPr>
              <w:rPr>
                <w:rFonts w:ascii="Cambria" w:hAnsi="Cambria"/>
                <w:sz w:val="20"/>
                <w:szCs w:val="20"/>
              </w:rPr>
              <w:id w:val="872800820"/>
              <w:placeholder>
                <w:docPart w:val="3833B833E2C242138C57941B24FF6BA0"/>
              </w:placeholder>
              <w15:repeatingSectionItem/>
            </w:sdtPr>
            <w:sdtEndPr>
              <w:rPr>
                <w:rFonts w:asciiTheme="minorHAnsi" w:hAnsiTheme="minorHAnsi"/>
                <w:sz w:val="22"/>
                <w:szCs w:val="22"/>
              </w:rPr>
            </w:sdtEndPr>
            <w:sdtContent>
              <w:tr w:rsidRPr="00727F20" w:rsidR="008350A8" w:rsidTr="00C31BE8" w14:paraId="29C6B06A" w14:textId="77777777">
                <w:trPr>
                  <w:trHeight w:val="227"/>
                </w:trPr>
                <w:sdt>
                  <w:sdtPr>
                    <w:rPr>
                      <w:rFonts w:ascii="Cambria" w:hAnsi="Cambria"/>
                      <w:sz w:val="20"/>
                      <w:szCs w:val="20"/>
                    </w:r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727F20" w:rsidR="008350A8" w:rsidP="002247A7" w:rsidRDefault="008350A8" w14:paraId="16375925" w14:textId="7777777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proofErr w:type="spellStart"/>
                        <w:r w:rsidRPr="00727F20">
                          <w:rPr>
                            <w:rFonts w:ascii="Cambria" w:hAnsi="Cambria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ambria" w:hAnsi="Cambria"/>
                      <w:sz w:val="20"/>
                      <w:szCs w:val="20"/>
                    </w:r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556" w:type="dxa"/>
                      </w:tcPr>
                      <w:p w:rsidRPr="00727F20" w:rsidR="008350A8" w:rsidP="002247A7" w:rsidRDefault="008350A8" w14:paraId="64638D8C" w14:textId="7777777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proofErr w:type="spellStart"/>
                        <w:r w:rsidRPr="00727F20">
                          <w:rPr>
                            <w:rFonts w:ascii="Cambria" w:hAnsi="Cambria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026" w:type="dxa"/>
                      </w:tcPr>
                      <w:p w:rsidRPr="00727F20" w:rsidR="008350A8" w:rsidP="002247A7" w:rsidRDefault="008350A8" w14:paraId="5A3A1B09" w14:textId="77777777">
                        <w:pPr>
                          <w:pStyle w:val="ForceRight"/>
                        </w:pPr>
                        <w:proofErr w:type="spellStart"/>
                        <w:r w:rsidRPr="00B30A68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ambria" w:hAnsi="Cambria"/>
                      <w:sz w:val="20"/>
                      <w:szCs w:val="20"/>
                    </w:r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727F20" w:rsidR="008350A8" w:rsidP="002247A7" w:rsidRDefault="008350A8" w14:paraId="022C06AF" w14:textId="7777777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proofErr w:type="spellStart"/>
                        <w:r w:rsidRPr="00727F20">
                          <w:rPr>
                            <w:rFonts w:ascii="Cambria" w:hAnsi="Cambria"/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Pr="00727F20" w:rsidR="008350A8" w:rsidP="002247A7" w:rsidRDefault="008350A8" w14:paraId="6E0915F4" w14:textId="77777777">
                        <w:pPr>
                          <w:pStyle w:val="ForceRight"/>
                        </w:pPr>
                        <w:proofErr w:type="spellStart"/>
                        <w:r w:rsidRPr="00727F20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9" w:type="dxa"/>
                  </w:tcPr>
                  <w:p w:rsidRPr="00727F20" w:rsidR="008350A8" w:rsidP="00C31BE8" w:rsidRDefault="008350A8" w14:paraId="6D9C1C30" w14:textId="77777777">
                    <w:pPr>
                      <w:jc w:val="right"/>
                      <w:rPr>
                        <w:rFonts w:ascii="Cambria" w:hAnsi="Cambria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09" w:type="dxa"/>
                  </w:tcPr>
                  <w:p w:rsidRPr="00727F20" w:rsidR="008350A8" w:rsidP="00C31BE8" w:rsidRDefault="008350A8" w14:paraId="18F25999" w14:textId="77777777">
                    <w:pPr>
                      <w:jc w:val="right"/>
                      <w:rPr>
                        <w:rFonts w:ascii="Cambria" w:hAnsi="Cambria"/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Mar>
                          <w:right w:w="0" w:type="dxa"/>
                        </w:tcMar>
                      </w:tcPr>
                      <w:p w:rsidRPr="00727F20" w:rsidR="008350A8" w:rsidP="002247A7" w:rsidRDefault="008350A8" w14:paraId="2463F54F" w14:textId="77777777">
                        <w:pPr>
                          <w:pStyle w:val="ForceRight"/>
                        </w:pPr>
                        <w:proofErr w:type="spellStart"/>
                        <w:r w:rsidRPr="00727F20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C31BE8" w14:paraId="52A6CDB5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466AAEBF" w14:textId="77777777">
            <w:pPr>
              <w:pStyle w:val="NoSpacing"/>
            </w:pPr>
          </w:p>
        </w:tc>
        <w:tc>
          <w:tcPr>
            <w:tcW w:w="2556" w:type="dxa"/>
          </w:tcPr>
          <w:p w:rsidRPr="008350A8" w:rsidR="008350A8" w:rsidP="008350A8" w:rsidRDefault="008350A8" w14:paraId="05BE9FDF" w14:textId="77777777">
            <w:pPr>
              <w:pStyle w:val="NoSpacing"/>
            </w:pPr>
          </w:p>
        </w:tc>
        <w:tc>
          <w:tcPr>
            <w:tcW w:w="1026" w:type="dxa"/>
          </w:tcPr>
          <w:p w:rsidRPr="008350A8" w:rsidR="008350A8" w:rsidP="008350A8" w:rsidRDefault="008350A8" w14:paraId="7D07D040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2FCD27D4" w14:textId="77777777">
            <w:pPr>
              <w:pStyle w:val="NoSpacing"/>
            </w:pPr>
          </w:p>
        </w:tc>
        <w:tc>
          <w:tcPr>
            <w:tcW w:w="1701" w:type="dxa"/>
          </w:tcPr>
          <w:p w:rsidRPr="008350A8" w:rsidR="008350A8" w:rsidP="008350A8" w:rsidRDefault="008350A8" w14:paraId="6C7DBE2A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2EF53C68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111B3208" w14:textId="77777777">
            <w:pPr>
              <w:pStyle w:val="NoSpacing"/>
            </w:pPr>
          </w:p>
        </w:tc>
        <w:tc>
          <w:tcPr>
            <w:tcW w:w="2166" w:type="dxa"/>
            <w:tcMar>
              <w:right w:w="0" w:type="dxa"/>
            </w:tcMar>
          </w:tcPr>
          <w:p w:rsidRPr="008350A8" w:rsidR="008350A8" w:rsidP="008350A8" w:rsidRDefault="008350A8" w14:paraId="5B5B24FC" w14:textId="77777777">
            <w:pPr>
              <w:pStyle w:val="NoSpacing"/>
            </w:pPr>
          </w:p>
        </w:tc>
      </w:tr>
      <w:sdt>
        <w:sdtPr>
          <w:rPr>
            <w:rFonts w:ascii="Cambria" w:hAnsi="Cambria"/>
            <w:sz w:val="20"/>
            <w:szCs w:val="20"/>
          </w:rPr>
          <w:alias w:val="#Nav: /Header/ReportTotalsLine"/>
          <w:tag w:val="#Nav: Standard_Sales_Order_Conf/1305"/>
          <w:id w:val="1495296070"/>
          <w15:dataBinding w:prefixMappings="xmlns:ns0='urn:microsoft-dynamics-nav/reports/Standard_Sales_Order_Conf/1305/'" w:xpath="/ns0:NavWordReportXmlPart[1]/ns0:Header[1]/ns0:ReportTotalsLine" w:storeItemID="{EE782172-FD63-4F4B-B896-592DF0FBA5DC}"/>
          <w15:repeatingSection/>
        </w:sdtPr>
        <w:sdtEndPr/>
        <w:sdtContent>
          <w:sdt>
            <w:sdtPr>
              <w:rPr>
                <w:rFonts w:ascii="Cambria" w:hAnsi="Cambria"/>
                <w:sz w:val="20"/>
                <w:szCs w:val="20"/>
              </w:rPr>
              <w:id w:val="-1238704418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8350A8" w:rsidR="008350A8" w:rsidTr="00C31BE8" w14:paraId="73FF9C75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642E83C0" w14:textId="77777777">
                    <w:pPr>
                      <w:pStyle w:val="NoSpacing"/>
                    </w:pPr>
                  </w:p>
                </w:tc>
                <w:tc>
                  <w:tcPr>
                    <w:tcW w:w="2556" w:type="dxa"/>
                  </w:tcPr>
                  <w:p w:rsidRPr="008350A8" w:rsidR="008350A8" w:rsidP="008350A8" w:rsidRDefault="008350A8" w14:paraId="67814546" w14:textId="77777777">
                    <w:pPr>
                      <w:pStyle w:val="NoSpacing"/>
                    </w:pPr>
                  </w:p>
                </w:tc>
                <w:tc>
                  <w:tcPr>
                    <w:tcW w:w="1026" w:type="dxa"/>
                  </w:tcPr>
                  <w:p w:rsidRPr="008350A8" w:rsidR="008350A8" w:rsidP="008350A8" w:rsidRDefault="008350A8" w14:paraId="654B772D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1B27F701" w14:textId="77777777">
                    <w:pPr>
                      <w:pStyle w:val="NoSpacing"/>
                    </w:pPr>
                  </w:p>
                </w:tc>
                <w:sdt>
                  <w:sdtPr>
                    <w:rPr>
                      <w:color w:val="7E97AD" w:themeColor="accent1"/>
                      <w:sz w:val="20"/>
                      <w:szCs w:val="20"/>
                    </w:rPr>
                    <w:alias w:val="#Nav: /Header/ReportTotalsLine/Description_ReportTotalsLine"/>
                    <w:tag w:val="#Nav: Standard_Sales_Order_Conf/1305"/>
                    <w:id w:val="-1499731649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2247A7" w:rsidRDefault="004F3F13" w14:paraId="673BAC4A" w14:textId="77777777">
                        <w:pPr>
                          <w:pStyle w:val="NoSpacing"/>
                        </w:pPr>
                        <w:proofErr w:type="spellStart"/>
                        <w:r w:rsidRPr="00446784">
                          <w:rPr>
                            <w:color w:val="7E97AD" w:themeColor="accent1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917204956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Mar>
                          <w:right w:w="0" w:type="dxa"/>
                        </w:tcMar>
                      </w:tcPr>
                      <w:p w:rsidRPr="008350A8" w:rsidR="008350A8" w:rsidP="002247A7" w:rsidRDefault="004F3F13" w14:paraId="774D854C" w14:textId="77777777">
                        <w:pPr>
                          <w:pStyle w:val="NoSpacing-right"/>
                        </w:pPr>
                        <w:proofErr w:type="spellStart"/>
                        <w:r w:rsidRPr="00FE71D2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C31BE8" w14:paraId="725F6DAC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30222B6B" w14:textId="77777777">
            <w:pPr>
              <w:pStyle w:val="NoSpacing"/>
            </w:pPr>
          </w:p>
        </w:tc>
        <w:tc>
          <w:tcPr>
            <w:tcW w:w="2556" w:type="dxa"/>
          </w:tcPr>
          <w:p w:rsidRPr="008350A8" w:rsidR="008350A8" w:rsidP="008350A8" w:rsidRDefault="008350A8" w14:paraId="29E8658A" w14:textId="77777777">
            <w:pPr>
              <w:pStyle w:val="NoSpacing"/>
            </w:pPr>
          </w:p>
        </w:tc>
        <w:tc>
          <w:tcPr>
            <w:tcW w:w="1026" w:type="dxa"/>
          </w:tcPr>
          <w:p w:rsidRPr="008350A8" w:rsidR="008350A8" w:rsidP="008350A8" w:rsidRDefault="008350A8" w14:paraId="538C256A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2843BE2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5FA27EA" w14:textId="77777777">
            <w:pPr>
              <w:pStyle w:val="NoSpacing"/>
            </w:pPr>
          </w:p>
        </w:tc>
        <w:tc>
          <w:tcPr>
            <w:tcW w:w="2166" w:type="dxa"/>
            <w:tcMar>
              <w:right w:w="0" w:type="dxa"/>
            </w:tcMar>
          </w:tcPr>
          <w:p w:rsidRPr="008350A8" w:rsidR="008350A8" w:rsidP="008350A8" w:rsidRDefault="008350A8" w14:paraId="48DA1B8B" w14:textId="77777777">
            <w:pPr>
              <w:pStyle w:val="NoSpacing"/>
            </w:pPr>
          </w:p>
        </w:tc>
      </w:tr>
      <w:tr w:rsidRPr="008350A8" w:rsidR="008350A8" w:rsidTr="00C31BE8" w14:paraId="250D1571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51FF58F1" w14:textId="77777777">
            <w:pPr>
              <w:pStyle w:val="NoSpacing"/>
            </w:pPr>
          </w:p>
        </w:tc>
        <w:tc>
          <w:tcPr>
            <w:tcW w:w="2556" w:type="dxa"/>
          </w:tcPr>
          <w:p w:rsidRPr="008350A8" w:rsidR="008350A8" w:rsidP="008350A8" w:rsidRDefault="008350A8" w14:paraId="4C040053" w14:textId="77777777">
            <w:pPr>
              <w:pStyle w:val="NoSpacing"/>
            </w:pPr>
          </w:p>
        </w:tc>
        <w:tc>
          <w:tcPr>
            <w:tcW w:w="1026" w:type="dxa"/>
          </w:tcPr>
          <w:p w:rsidRPr="008350A8" w:rsidR="008350A8" w:rsidP="008350A8" w:rsidRDefault="008350A8" w14:paraId="508D43C6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566DD1AE" w14:textId="77777777">
            <w:pPr>
              <w:pStyle w:val="NoSpacing"/>
            </w:pPr>
          </w:p>
        </w:tc>
        <w:sdt>
          <w:sdtPr>
            <w:rPr>
              <w:rStyle w:val="Strong"/>
              <w:color w:val="7E97AD" w:themeColor="accent1"/>
              <w:sz w:val="20"/>
              <w:szCs w:val="20"/>
            </w:rPr>
            <w:alias w:val="#Nav: /Header/Totals/TotalText"/>
            <w:tag w:val="#Nav: Standard_Sales_Order_Conf/1305"/>
            <w:id w:val="1628299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TotalTex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3119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423860" w14:paraId="4E11D661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446784">
                  <w:rPr>
                    <w:rStyle w:val="Strong"/>
                    <w:color w:val="7E97AD" w:themeColor="accent1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rFonts w:ascii="Cambria" w:hAnsi="Cambria"/>
              <w:sz w:val="20"/>
              <w:szCs w:val="20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2166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1D5A1CBC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FE71D2">
                  <w:rPr>
                    <w:rStyle w:val="Strong"/>
                    <w:rFonts w:ascii="Cambria" w:hAnsi="Cambria"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160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790"/>
      </w:tblGrid>
      <w:tr w:rsidR="00FE388D" w:rsidTr="00D8008F" w14:paraId="664790A0" w14:textId="77777777">
        <w:sdt>
          <w:sdtPr>
            <w:rPr>
              <w:color w:val="7E97AD" w:themeColor="accent1"/>
              <w:sz w:val="20"/>
              <w:szCs w:val="20"/>
            </w:rPr>
            <w:alias w:val="#Nav: /Header/Totals/AmountSubjectToSalesTaxLbl"/>
            <w:tag w:val="#Nav: Standard_Sales_Order_Conf/1305"/>
            <w:id w:val="-822341908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SubjectToSalesTaxLbl[1]" w:storeItemID="{EE782172-FD63-4F4B-B896-592DF0FBA5DC}"/>
            <w:text/>
          </w:sdtPr>
          <w:sdtEndPr/>
          <w:sdtContent>
            <w:tc>
              <w:tcPr>
                <w:tcW w:w="3150" w:type="dxa"/>
                <w:tcMar>
                  <w:left w:w="115" w:type="dxa"/>
                  <w:right w:w="115" w:type="dxa"/>
                </w:tcMar>
              </w:tcPr>
              <w:p w:rsidRPr="00495068" w:rsidR="00FE388D" w:rsidP="007C1F4C" w:rsidRDefault="00FE388D" w14:paraId="01FC4BEC" w14:textId="77777777">
                <w:pPr>
                  <w:rPr>
                    <w:sz w:val="20"/>
                    <w:szCs w:val="20"/>
                  </w:rPr>
                </w:pPr>
                <w:proofErr w:type="spellStart"/>
                <w:r w:rsidRPr="00D8008F">
                  <w:rPr>
                    <w:color w:val="7E97AD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Order_Conf/1305"/>
            <w:id w:val="-1180584573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SubjectToSalesTax[1]" w:storeItemID="{EE782172-FD63-4F4B-B896-592DF0FBA5DC}"/>
            <w:text/>
          </w:sdtPr>
          <w:sdtEndPr/>
          <w:sdtContent>
            <w:tc>
              <w:tcPr>
                <w:tcW w:w="2790" w:type="dxa"/>
                <w:tcMar>
                  <w:left w:w="115" w:type="dxa"/>
                  <w:right w:w="115" w:type="dxa"/>
                </w:tcMar>
              </w:tcPr>
              <w:p w:rsidRPr="00495068" w:rsidR="00FE388D" w:rsidP="00B30A68" w:rsidRDefault="00FE388D" w14:paraId="46F9553B" w14:textId="77777777">
                <w:pPr>
                  <w:pStyle w:val="ForceRight"/>
                </w:pPr>
                <w:proofErr w:type="spellStart"/>
                <w:r w:rsidRPr="00495068">
                  <w:t>AmountSubjectToSalesTax</w:t>
                </w:r>
                <w:proofErr w:type="spellEnd"/>
              </w:p>
            </w:tc>
          </w:sdtContent>
        </w:sdt>
      </w:tr>
      <w:tr w:rsidR="00FE388D" w:rsidTr="00D8008F" w14:paraId="0D6DDEF2" w14:textId="77777777">
        <w:sdt>
          <w:sdtPr>
            <w:rPr>
              <w:color w:val="7E97AD" w:themeColor="accent1"/>
              <w:sz w:val="20"/>
              <w:szCs w:val="20"/>
            </w:rPr>
            <w:alias w:val="#Nav: /Header/Totals/AmountExemptFromSalesTaxLbl"/>
            <w:tag w:val="#Nav: Standard_Sales_Order_Conf/1305"/>
            <w:id w:val="-133258447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ExemptFromSalesTaxLbl[1]" w:storeItemID="{EE782172-FD63-4F4B-B896-592DF0FBA5DC}"/>
            <w:text/>
          </w:sdtPr>
          <w:sdtEndPr/>
          <w:sdtContent>
            <w:tc>
              <w:tcPr>
                <w:tcW w:w="3150" w:type="dxa"/>
                <w:tcMar>
                  <w:left w:w="115" w:type="dxa"/>
                  <w:right w:w="115" w:type="dxa"/>
                </w:tcMar>
              </w:tcPr>
              <w:p w:rsidRPr="00495068" w:rsidR="00FE388D" w:rsidP="007C1F4C" w:rsidRDefault="00FE388D" w14:paraId="628432F3" w14:textId="77777777">
                <w:pPr>
                  <w:rPr>
                    <w:sz w:val="20"/>
                    <w:szCs w:val="20"/>
                  </w:rPr>
                </w:pPr>
                <w:proofErr w:type="spellStart"/>
                <w:r w:rsidRPr="00D8008F">
                  <w:rPr>
                    <w:color w:val="7E97AD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Order_Conf/1305"/>
            <w:id w:val="-19628359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ExemptFromSalesTax[1]" w:storeItemID="{EE782172-FD63-4F4B-B896-592DF0FBA5DC}"/>
            <w:text/>
          </w:sdtPr>
          <w:sdtEndPr/>
          <w:sdtContent>
            <w:tc>
              <w:tcPr>
                <w:tcW w:w="2790" w:type="dxa"/>
                <w:tcMar>
                  <w:left w:w="115" w:type="dxa"/>
                  <w:right w:w="115" w:type="dxa"/>
                </w:tcMar>
              </w:tcPr>
              <w:p w:rsidRPr="00495068" w:rsidR="00FE388D" w:rsidP="00B30A68" w:rsidRDefault="00FE388D" w14:paraId="04A3728B" w14:textId="77777777">
                <w:pPr>
                  <w:pStyle w:val="ForceRight"/>
                </w:pPr>
                <w:proofErr w:type="spellStart"/>
                <w:r w:rsidRPr="00495068">
                  <w:t>AmountExemptFromSalesTax</w:t>
                </w:r>
                <w:proofErr w:type="spellEnd"/>
              </w:p>
            </w:tc>
          </w:sdtContent>
        </w:sdt>
      </w:tr>
    </w:tbl>
    <w:p w:rsidR="00576AEC" w:rsidP="00576AEC" w:rsidRDefault="00576AEC" w14:paraId="4B0E8FFA" w14:textId="77777777">
      <w:pPr>
        <w:rPr>
          <w:sz w:val="12"/>
          <w:szCs w:val="12"/>
        </w:rPr>
      </w:pPr>
    </w:p>
    <w:p w:rsidR="00BF4E46" w:rsidP="00576AEC" w:rsidRDefault="00BF4E46" w14:paraId="08B64E27" w14:textId="77777777">
      <w:pPr>
        <w:rPr>
          <w:sz w:val="12"/>
          <w:szCs w:val="12"/>
        </w:rPr>
      </w:pPr>
    </w:p>
    <w:p w:rsidR="00BF4E46" w:rsidP="00576AEC" w:rsidRDefault="00BF4E46" w14:paraId="54E0E9F6" w14:textId="77777777">
      <w:pPr>
        <w:rPr>
          <w:sz w:val="12"/>
          <w:szCs w:val="12"/>
        </w:rPr>
      </w:pPr>
    </w:p>
    <w:p w:rsidR="00BF4E46" w:rsidP="00576AEC" w:rsidRDefault="00BF4E46" w14:paraId="537C5A42" w14:textId="77777777">
      <w:pPr>
        <w:rPr>
          <w:sz w:val="12"/>
          <w:szCs w:val="12"/>
        </w:rPr>
      </w:pPr>
    </w:p>
    <w:p w:rsidR="00BF4E46" w:rsidP="00576AEC" w:rsidRDefault="00BF4E46" w14:paraId="649F7249" w14:textId="77777777">
      <w:pPr>
        <w:rPr>
          <w:sz w:val="12"/>
          <w:szCs w:val="12"/>
        </w:rPr>
      </w:pPr>
    </w:p>
    <w:p w:rsidR="00BF4E46" w:rsidP="00576AEC" w:rsidRDefault="00BF4E46" w14:paraId="53F05254" w14:textId="77777777">
      <w:pPr>
        <w:rPr>
          <w:sz w:val="12"/>
          <w:szCs w:val="12"/>
        </w:rPr>
      </w:pPr>
    </w:p>
    <w:p w:rsidR="00BF4E46" w:rsidP="00576AEC" w:rsidRDefault="00BF4E46" w14:paraId="45934B5D" w14:textId="77777777">
      <w:pPr>
        <w:rPr>
          <w:sz w:val="12"/>
          <w:szCs w:val="12"/>
        </w:rPr>
      </w:pPr>
    </w:p>
    <w:p w:rsidR="00BF4E46" w:rsidP="00576AEC" w:rsidRDefault="00BF4E46" w14:paraId="3EBF0960" w14:textId="77777777">
      <w:pPr>
        <w:rPr>
          <w:sz w:val="12"/>
          <w:szCs w:val="12"/>
        </w:rPr>
      </w:pPr>
    </w:p>
    <w:p w:rsidRPr="00675FB4" w:rsidR="00BF4E46" w:rsidP="00576AEC" w:rsidRDefault="00BF4E46" w14:paraId="41D77281" w14:textId="77777777">
      <w:pPr>
        <w:rPr>
          <w:sz w:val="12"/>
          <w:szCs w:val="12"/>
        </w:rPr>
      </w:pPr>
    </w:p>
    <w:sectPr w:rsidRPr="00675FB4" w:rsidR="00BF4E46" w:rsidSect="00C31B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5A0A" w:rsidP="00E40C63" w:rsidRDefault="00045A0A" w14:paraId="780A5387" w14:textId="77777777">
      <w:pPr>
        <w:spacing w:after="0"/>
      </w:pPr>
      <w:r>
        <w:separator/>
      </w:r>
    </w:p>
  </w:endnote>
  <w:endnote w:type="continuationSeparator" w:id="0">
    <w:p w:rsidR="00045A0A" w:rsidP="00E40C63" w:rsidRDefault="00045A0A" w14:paraId="31D3F6A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47D0" w:rsidRDefault="008747D0" w14:paraId="2FC4819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1F7883E5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EE782172-FD63-4F4B-B896-592DF0FBA5D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04612FEF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6D68B82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47D0" w:rsidRDefault="008747D0" w14:paraId="3BA2BC9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5A0A" w:rsidP="00E40C63" w:rsidRDefault="00045A0A" w14:paraId="7A4C9FDA" w14:textId="77777777">
      <w:pPr>
        <w:spacing w:after="0"/>
      </w:pPr>
      <w:r>
        <w:separator/>
      </w:r>
    </w:p>
  </w:footnote>
  <w:footnote w:type="continuationSeparator" w:id="0">
    <w:p w:rsidR="00045A0A" w:rsidP="00E40C63" w:rsidRDefault="00045A0A" w14:paraId="7BD782D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47D0" w:rsidRDefault="008747D0" w14:paraId="56D6B5E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25DA1AE3" w14:textId="77777777">
      <w:tc>
        <w:tcPr>
          <w:tcW w:w="5098" w:type="dxa"/>
        </w:tcPr>
        <w:p w:rsidRPr="002F0999" w:rsidR="002F0999" w:rsidP="002F0999" w:rsidRDefault="00045A0A" w14:paraId="4729FAE9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EE782172-FD63-4F4B-B896-592DF0FBA5D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p w:rsidRPr="002F2688" w:rsidR="002F0999" w:rsidP="002F0999" w:rsidRDefault="002F0999" w14:paraId="308BA519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045A0A" w14:paraId="78496B7F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EE782172-FD63-4F4B-B896-592DF0FBA5DC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152BB2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fldSimple w:instr=" NUMPAGES  \* Arabic  \* MERGEFORMAT ">
            <w:r w:rsidR="00152BB2">
              <w:rPr>
                <w:noProof/>
              </w:rPr>
              <w:t>2</w:t>
            </w:r>
          </w:fldSimple>
        </w:p>
        <w:p w:rsidR="00D6006D" w:rsidP="001D1CE2" w:rsidRDefault="00D6006D" w14:paraId="33ADE8EA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1CD2390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3B464C8F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5269"/>
      <w:gridCol w:w="5270"/>
    </w:tblGrid>
    <w:tr w:rsidRPr="00BB65E6" w:rsidR="00BB65E6" w:rsidTr="007855D0" w14:paraId="13C85EE8" w14:textId="77777777">
      <w:tc>
        <w:tcPr>
          <w:tcW w:w="5148" w:type="dxa"/>
        </w:tcPr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CompanyAddress1"/>
            <w:tag w:val="#Nav: Standard_Sales_Order_Conf/1305"/>
            <w:id w:val="611318044"/>
            <w:placeholder>
              <w:docPart w:val="D52491D3C18143DB83850CD7ED3FCCA9"/>
            </w:placeholder>
            <w:dataBinding w:prefixMappings="xmlns:ns0='urn:microsoft-dynamics-nav/reports/Standard_Sales_Order_Conf/1305/'" w:xpath="/ns0:NavWordReportXmlPart[1]/ns0:Header[1]/ns0:CompanyAddress1[1]" w:storeItemID="{EE782172-FD63-4F4B-B896-592DF0FBA5DC}"/>
            <w:text/>
          </w:sdtPr>
          <w:sdtEndPr/>
          <w:sdtContent>
            <w:p w:rsidRPr="00BB65E6" w:rsidR="00BB65E6" w:rsidP="00BB65E6" w:rsidRDefault="00BB65E6" w14:paraId="23FE33BD" w14:textId="77777777">
              <w:pPr>
                <w:spacing w:before="40" w:after="40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BB65E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CompanyAddress1</w:t>
              </w:r>
            </w:p>
          </w:sdtContent>
        </w:sdt>
        <w:p w:rsidRPr="00BB65E6" w:rsidR="00BB65E6" w:rsidP="00BB65E6" w:rsidRDefault="00045A0A" w14:paraId="6A13AABB" w14:textId="77777777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2"/>
              <w:tag w:val="#Nav: Standard_Sales_Order_Conf/1305"/>
              <w:id w:val="245295"/>
              <w:placeholder>
                <w:docPart w:val="D52491D3C18143DB83850CD7ED3FCCA9"/>
              </w:placeholder>
              <w:dataBinding w:prefixMappings="xmlns:ns0='urn:microsoft-dynamics-nav/reports/Standard_Sales_Order_Conf/1305/'" w:xpath="/ns0:NavWordReportXmlPart[1]/ns0:Header[1]/ns0:CompanyAddress2[1]" w:storeItemID="{EE782172-FD63-4F4B-B896-592DF0FBA5DC}"/>
              <w:text/>
            </w:sdtPr>
            <w:sdtEndPr/>
            <w:sdtContent>
              <w:r w:rsidRPr="00BB65E6" w:rsidR="00BB65E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CompanyAddress2</w:t>
              </w:r>
            </w:sdtContent>
          </w:sdt>
        </w:p>
        <w:p w:rsidRPr="00BB65E6" w:rsidR="00BB65E6" w:rsidP="00BB65E6" w:rsidRDefault="00045A0A" w14:paraId="0F89B64E" w14:textId="77777777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3"/>
              <w:tag w:val="#Nav: Standard_Sales_Order_Conf/1305"/>
              <w:id w:val="-1397587467"/>
              <w:placeholder>
                <w:docPart w:val="D52491D3C18143DB83850CD7ED3FCCA9"/>
              </w:placeholder>
              <w:dataBinding w:prefixMappings="xmlns:ns0='urn:microsoft-dynamics-nav/reports/Standard_Sales_Order_Conf/1305/'" w:xpath="/ns0:NavWordReportXmlPart[1]/ns0:Header[1]/ns0:CompanyAddress3[1]" w:storeItemID="{EE782172-FD63-4F4B-B896-592DF0FBA5DC}"/>
              <w:text/>
            </w:sdtPr>
            <w:sdtEndPr/>
            <w:sdtContent>
              <w:r w:rsidRPr="00BB65E6" w:rsidR="00BB65E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CompanyAddress3</w:t>
              </w:r>
            </w:sdtContent>
          </w:sdt>
        </w:p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4"/>
            <w:tag w:val="#Nav: Standard_Sales_Order_Conf/1305"/>
            <w:id w:val="616499169"/>
            <w:placeholder>
              <w:docPart w:val="D52491D3C18143DB83850CD7ED3FCCA9"/>
            </w:placeholder>
            <w:dataBinding w:prefixMappings="xmlns:ns0='urn:microsoft-dynamics-nav/reports/Standard_Sales_Order_Conf/1305/'" w:xpath="/ns0:NavWordReportXmlPart[1]/ns0:Header[1]/ns0:CompanyAddress4[1]" w:storeItemID="{EE782172-FD63-4F4B-B896-592DF0FBA5DC}"/>
            <w:text/>
          </w:sdtPr>
          <w:sdtEndPr/>
          <w:sdtContent>
            <w:p w:rsidRPr="00BB65E6" w:rsidR="00BB65E6" w:rsidP="00BB65E6" w:rsidRDefault="00BB65E6" w14:paraId="3123972B" w14:textId="77777777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BB65E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CompanyAddress4</w:t>
              </w:r>
            </w:p>
          </w:sdtContent>
        </w:sdt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5"/>
            <w:tag w:val="#Nav: Standard_Sales_Order_Conf/1305"/>
            <w:id w:val="-1670170283"/>
            <w:placeholder>
              <w:docPart w:val="D52491D3C18143DB83850CD7ED3FCCA9"/>
            </w:placeholder>
            <w:dataBinding w:prefixMappings="xmlns:ns0='urn:microsoft-dynamics-nav/reports/Standard_Sales_Order_Conf/1305/'" w:xpath="/ns0:NavWordReportXmlPart[1]/ns0:Header[1]/ns0:CompanyAddress5[1]" w:storeItemID="{EE782172-FD63-4F4B-B896-592DF0FBA5DC}"/>
            <w:text/>
          </w:sdtPr>
          <w:sdtEndPr/>
          <w:sdtContent>
            <w:p w:rsidRPr="00BB65E6" w:rsidR="00BB65E6" w:rsidP="00BB65E6" w:rsidRDefault="00BB65E6" w14:paraId="3D6B1560" w14:textId="77777777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BB65E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CompanyAddress5</w:t>
              </w:r>
            </w:p>
          </w:sdtContent>
        </w:sdt>
        <w:p w:rsidR="00BB65E6" w:rsidP="00BB65E6" w:rsidRDefault="00045A0A" w14:paraId="501FEC06" w14:textId="77777777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/>
                <w:bCs/>
                <w:color w:val="595959"/>
                <w:kern w:val="20"/>
                <w:sz w:val="20"/>
                <w:szCs w:val="20"/>
              </w:rPr>
              <w:alias w:val="#Nav: /Header/CompanyPhoneNo_Lbl"/>
              <w:tag w:val="#Nav: Standard_Sales_Order_Conf/1305"/>
              <w:id w:val="1168985877"/>
              <w:placeholder>
                <w:docPart w:val="D52491D3C18143DB83850CD7ED3FCCA9"/>
              </w:placeholder>
              <w:dataBinding w:prefixMappings="xmlns:ns0='urn:microsoft-dynamics-nav/reports/Standard_Sales_Order_Conf/1305/'" w:xpath="/ns0:NavWordReportXmlPart[1]/ns0:Header[1]/ns0:CompanyPhoneNo_Lbl[1]" w:storeItemID="{EE782172-FD63-4F4B-B896-592DF0FBA5DC}"/>
              <w:text/>
            </w:sdtPr>
            <w:sdtEndPr/>
            <w:sdtContent>
              <w:proofErr w:type="spellStart"/>
              <w:r w:rsidRPr="00BB65E6" w:rsidR="00BB65E6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CompanyPhoneNo_Lbl</w:t>
              </w:r>
              <w:proofErr w:type="spellEnd"/>
            </w:sdtContent>
          </w:sdt>
          <w:r w:rsidRPr="00BB65E6" w:rsidR="00BB65E6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ompanyPhoneNo"/>
              <w:tag w:val="#Nav: Standard_Sales_Order_Conf/1305"/>
              <w:id w:val="-2015218065"/>
              <w:placeholder>
                <w:docPart w:val="D52491D3C18143DB83850CD7ED3FCCA9"/>
              </w:placeholder>
              <w:dataBinding w:prefixMappings="xmlns:ns0='urn:microsoft-dynamics-nav/reports/Standard_Sales_Order_Conf/1305/'" w:xpath="/ns0:NavWordReportXmlPart[1]/ns0:Header[1]/ns0:CompanyPhoneNo[1]" w:storeItemID="{EE782172-FD63-4F4B-B896-592DF0FBA5DC}"/>
              <w:text/>
            </w:sdtPr>
            <w:sdtEndPr/>
            <w:sdtContent>
              <w:proofErr w:type="spellStart"/>
              <w:r w:rsidRPr="00BB65E6" w:rsidR="00BB65E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CompanyPhoneNo</w:t>
              </w:r>
              <w:proofErr w:type="spellEnd"/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Fax"/>
              <w:tag w:val="Fax"/>
              <w:id w:val="1789473382"/>
              <w:placeholder>
                <w:docPart w:val="091ED67C6B9141B0BDEA07972D4BC1FB"/>
              </w:placeholder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 w:rsidRPr="00BB65E6" w:rsidR="00BB65E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 xml:space="preserve">     </w:t>
              </w:r>
            </w:sdtContent>
          </w:sdt>
        </w:p>
        <w:p w:rsidRPr="00BB65E6" w:rsidR="008747D0" w:rsidP="00BB65E6" w:rsidRDefault="00045A0A" w14:paraId="73AE8E73" w14:textId="77777777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-124325018"/>
              <w:placeholder>
                <w:docPart w:val="6621221F443143178C3AED3A88221C86"/>
              </w:placeholder>
              <w15:dataBinding w:prefixMappings="xmlns:ns0='urn:microsoft-dynamics-nav/reports/Standard_Sales_Credit_Memo/1307/' " w:xpath="/ns0:NavWordReportXmlPart[1]/ns0:Header[1]/ns0:CompanyVATRegNo_Lbl[1]" w:storeItemID="{EC8BCD55-D3A7-46A7-8DF2-D3764C9E84EB}"/>
            </w:sdtPr>
            <w:sdtEndPr/>
            <w:sdtContent>
              <w:proofErr w:type="spellStart"/>
              <w:r w:rsidRPr="00B07F66" w:rsidR="008747D0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CompanyVATRegNo_Lbl</w:t>
              </w:r>
              <w:proofErr w:type="spellEnd"/>
            </w:sdtContent>
          </w:sdt>
          <w:r w:rsidR="008747D0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-1988313388"/>
              <w:placeholder>
                <w:docPart w:val="6621221F443143178C3AED3A88221C86"/>
              </w:placeholder>
              <w15:dataBinding w:prefixMappings="xmlns:ns0='urn:microsoft-dynamics-nav/reports/Standard_Sales_Credit_Memo/1307/' " w:xpath="/ns0:NavWordReportXmlPart[1]/ns0:Header[1]/ns0:CompanyVATRegNo[1]" w:storeItemID="{EC8BCD55-D3A7-46A7-8DF2-D3764C9E84EB}"/>
            </w:sdtPr>
            <w:sdtEndPr/>
            <w:sdtContent>
              <w:proofErr w:type="spellStart"/>
              <w:r w:rsidR="008747D0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CompanyVATRegNo</w:t>
              </w:r>
              <w:proofErr w:type="spellEnd"/>
            </w:sdtContent>
          </w:sdt>
        </w:p>
      </w:tc>
      <w:sdt>
        <w:sdtPr>
          <w:rPr>
            <w:rFonts w:ascii="Cambria" w:hAnsi="Cambria" w:eastAsia="Cambria" w:cs="Times New Roman"/>
            <w:color w:val="595959"/>
            <w:kern w:val="20"/>
            <w:sz w:val="20"/>
            <w:szCs w:val="20"/>
          </w:rPr>
          <w:alias w:val="#Nav: /Header/CompanyPicture"/>
          <w:tag w:val="#Nav: Standard_Sales_Order_Conf/1305"/>
          <w:id w:val="1556119624"/>
          <w:dataBinding w:prefixMappings="xmlns:ns0='urn:microsoft-dynamics-nav/reports/Standard_Sales_Order_Conf/1305/'" w:xpath="/ns0:NavWordReportXmlPart[1]/ns0:Header[1]/ns0:CompanyPicture[1]" w:storeItemID="{EE782172-FD63-4F4B-B896-592DF0FBA5DC}"/>
          <w:picture/>
        </w:sdtPr>
        <w:sdtEndPr/>
        <w:sdtContent>
          <w:tc>
            <w:tcPr>
              <w:tcW w:w="5148" w:type="dxa"/>
            </w:tcPr>
            <w:p w:rsidRPr="00BB65E6" w:rsidR="00BB65E6" w:rsidP="00BB65E6" w:rsidRDefault="00BB65E6" w14:paraId="0A9BBDAD" w14:textId="7777777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BB65E6">
                <w:rPr>
                  <w:rFonts w:ascii="Cambria" w:hAnsi="Cambria" w:eastAsia="Cambria" w:cs="Times New Roman"/>
                  <w:noProof/>
                  <w:color w:val="595959"/>
                  <w:kern w:val="20"/>
                  <w:sz w:val="20"/>
                  <w:szCs w:val="20"/>
                </w:rPr>
                <w:drawing>
                  <wp:inline distT="0" distB="0" distL="0" distR="0" wp14:anchorId="096CCDFD" wp14:editId="2E2717D0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BB65E6" w:rsidR="002F2688" w:rsidP="00BB65E6" w:rsidRDefault="002F2688" w14:paraId="08EDA19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820"/>
    <w:rsid w:val="00032E69"/>
    <w:rsid w:val="000357EB"/>
    <w:rsid w:val="00045A0A"/>
    <w:rsid w:val="00053B78"/>
    <w:rsid w:val="00070EE8"/>
    <w:rsid w:val="00074151"/>
    <w:rsid w:val="000844A3"/>
    <w:rsid w:val="000973EA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52BB2"/>
    <w:rsid w:val="001621D9"/>
    <w:rsid w:val="001637BA"/>
    <w:rsid w:val="00181CB7"/>
    <w:rsid w:val="001B793C"/>
    <w:rsid w:val="001D1CE2"/>
    <w:rsid w:val="001D5AC3"/>
    <w:rsid w:val="001D6807"/>
    <w:rsid w:val="0020108A"/>
    <w:rsid w:val="00212253"/>
    <w:rsid w:val="002247A7"/>
    <w:rsid w:val="00235CA0"/>
    <w:rsid w:val="002411A3"/>
    <w:rsid w:val="00245B0E"/>
    <w:rsid w:val="00261876"/>
    <w:rsid w:val="0026269B"/>
    <w:rsid w:val="002669DB"/>
    <w:rsid w:val="00273BA9"/>
    <w:rsid w:val="0029628E"/>
    <w:rsid w:val="002A29DF"/>
    <w:rsid w:val="002A382C"/>
    <w:rsid w:val="002A654B"/>
    <w:rsid w:val="002B6B46"/>
    <w:rsid w:val="002E2A56"/>
    <w:rsid w:val="002F0999"/>
    <w:rsid w:val="002F2688"/>
    <w:rsid w:val="003362BF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23860"/>
    <w:rsid w:val="00446784"/>
    <w:rsid w:val="00480C60"/>
    <w:rsid w:val="00492354"/>
    <w:rsid w:val="00495068"/>
    <w:rsid w:val="004A4D71"/>
    <w:rsid w:val="004B22F6"/>
    <w:rsid w:val="004B47ED"/>
    <w:rsid w:val="004B6FE5"/>
    <w:rsid w:val="004C60A5"/>
    <w:rsid w:val="004D7978"/>
    <w:rsid w:val="004E7639"/>
    <w:rsid w:val="004F2432"/>
    <w:rsid w:val="004F3F13"/>
    <w:rsid w:val="00510591"/>
    <w:rsid w:val="0051660C"/>
    <w:rsid w:val="00524CE5"/>
    <w:rsid w:val="00524FE6"/>
    <w:rsid w:val="00543913"/>
    <w:rsid w:val="00552846"/>
    <w:rsid w:val="00563DCD"/>
    <w:rsid w:val="005731CF"/>
    <w:rsid w:val="00576AEC"/>
    <w:rsid w:val="00587157"/>
    <w:rsid w:val="00595F7F"/>
    <w:rsid w:val="005963DE"/>
    <w:rsid w:val="005A0621"/>
    <w:rsid w:val="005A0994"/>
    <w:rsid w:val="005F2559"/>
    <w:rsid w:val="005F5EC9"/>
    <w:rsid w:val="005F6BCC"/>
    <w:rsid w:val="0060202A"/>
    <w:rsid w:val="00610A30"/>
    <w:rsid w:val="00612ABF"/>
    <w:rsid w:val="006245DA"/>
    <w:rsid w:val="0067225B"/>
    <w:rsid w:val="00675FB4"/>
    <w:rsid w:val="00676789"/>
    <w:rsid w:val="00677AD5"/>
    <w:rsid w:val="0068273F"/>
    <w:rsid w:val="00683CCE"/>
    <w:rsid w:val="00684EEB"/>
    <w:rsid w:val="006907F2"/>
    <w:rsid w:val="00691359"/>
    <w:rsid w:val="006A2A7B"/>
    <w:rsid w:val="006B0EC4"/>
    <w:rsid w:val="006C30D9"/>
    <w:rsid w:val="006C4581"/>
    <w:rsid w:val="006D4B90"/>
    <w:rsid w:val="006D64AE"/>
    <w:rsid w:val="006F2626"/>
    <w:rsid w:val="007101F1"/>
    <w:rsid w:val="0071439C"/>
    <w:rsid w:val="00716E24"/>
    <w:rsid w:val="00727F20"/>
    <w:rsid w:val="00741F6B"/>
    <w:rsid w:val="007537BA"/>
    <w:rsid w:val="007555C6"/>
    <w:rsid w:val="00760FA8"/>
    <w:rsid w:val="00765190"/>
    <w:rsid w:val="00766078"/>
    <w:rsid w:val="007773B8"/>
    <w:rsid w:val="00777ADC"/>
    <w:rsid w:val="007930C4"/>
    <w:rsid w:val="00797305"/>
    <w:rsid w:val="007A0A2F"/>
    <w:rsid w:val="007A5448"/>
    <w:rsid w:val="007B235B"/>
    <w:rsid w:val="007C1F4C"/>
    <w:rsid w:val="007E01E1"/>
    <w:rsid w:val="007E323C"/>
    <w:rsid w:val="007F7212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747D0"/>
    <w:rsid w:val="00883DF9"/>
    <w:rsid w:val="008A126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34ED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20E37"/>
    <w:rsid w:val="00A24A52"/>
    <w:rsid w:val="00A30C38"/>
    <w:rsid w:val="00A42BE5"/>
    <w:rsid w:val="00A476F1"/>
    <w:rsid w:val="00A75607"/>
    <w:rsid w:val="00A76F36"/>
    <w:rsid w:val="00A9010E"/>
    <w:rsid w:val="00A940EF"/>
    <w:rsid w:val="00A9726D"/>
    <w:rsid w:val="00AD6C23"/>
    <w:rsid w:val="00AF1EDD"/>
    <w:rsid w:val="00AF4452"/>
    <w:rsid w:val="00B01DA6"/>
    <w:rsid w:val="00B22FDE"/>
    <w:rsid w:val="00B30A68"/>
    <w:rsid w:val="00B32D4B"/>
    <w:rsid w:val="00B402B9"/>
    <w:rsid w:val="00B437D5"/>
    <w:rsid w:val="00B57659"/>
    <w:rsid w:val="00B60D54"/>
    <w:rsid w:val="00B8205C"/>
    <w:rsid w:val="00B857BD"/>
    <w:rsid w:val="00B86BCD"/>
    <w:rsid w:val="00B900E1"/>
    <w:rsid w:val="00B91CA1"/>
    <w:rsid w:val="00B96060"/>
    <w:rsid w:val="00B97889"/>
    <w:rsid w:val="00BB65E6"/>
    <w:rsid w:val="00BC232B"/>
    <w:rsid w:val="00BD2533"/>
    <w:rsid w:val="00BD35AE"/>
    <w:rsid w:val="00BE5952"/>
    <w:rsid w:val="00BE6BE6"/>
    <w:rsid w:val="00BF0F10"/>
    <w:rsid w:val="00BF10E9"/>
    <w:rsid w:val="00BF3695"/>
    <w:rsid w:val="00BF4E46"/>
    <w:rsid w:val="00C27C1A"/>
    <w:rsid w:val="00C31BE8"/>
    <w:rsid w:val="00C36F18"/>
    <w:rsid w:val="00C40BE4"/>
    <w:rsid w:val="00C41DE3"/>
    <w:rsid w:val="00C47206"/>
    <w:rsid w:val="00C743E0"/>
    <w:rsid w:val="00C7699C"/>
    <w:rsid w:val="00CA6394"/>
    <w:rsid w:val="00CB70AD"/>
    <w:rsid w:val="00CD0451"/>
    <w:rsid w:val="00CD1B92"/>
    <w:rsid w:val="00CF4F6E"/>
    <w:rsid w:val="00D21D63"/>
    <w:rsid w:val="00D235D0"/>
    <w:rsid w:val="00D41DC8"/>
    <w:rsid w:val="00D53B6F"/>
    <w:rsid w:val="00D54A61"/>
    <w:rsid w:val="00D566B6"/>
    <w:rsid w:val="00D6006D"/>
    <w:rsid w:val="00D70D2C"/>
    <w:rsid w:val="00D72A07"/>
    <w:rsid w:val="00D72E02"/>
    <w:rsid w:val="00D75AAF"/>
    <w:rsid w:val="00D8008F"/>
    <w:rsid w:val="00D935E5"/>
    <w:rsid w:val="00DA0F11"/>
    <w:rsid w:val="00DA580A"/>
    <w:rsid w:val="00DB4B5B"/>
    <w:rsid w:val="00DE52FD"/>
    <w:rsid w:val="00DF30F1"/>
    <w:rsid w:val="00E111C4"/>
    <w:rsid w:val="00E22B7E"/>
    <w:rsid w:val="00E33456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3EDD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19B4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E388D"/>
    <w:rsid w:val="00FE71D2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2313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4" w:space="0" w:color="67787B" w:themeColor="accent5"/>
        <w:bottom w:val="single" w:sz="4" w:space="0" w:color="67787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7787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ForceRight">
    <w:name w:val="ForceRight"/>
    <w:basedOn w:val="Normal"/>
    <w:link w:val="ForceRightChar"/>
    <w:qFormat/>
    <w:rsid w:val="00B30A68"/>
    <w:pPr>
      <w:jc w:val="right"/>
    </w:pPr>
  </w:style>
  <w:style w:type="character" w:customStyle="1" w:styleId="ForceRightChar">
    <w:name w:val="ForceRight Char"/>
    <w:basedOn w:val="DefaultParagraphFont"/>
    <w:link w:val="ForceRight"/>
    <w:rsid w:val="00B30A68"/>
  </w:style>
  <w:style w:type="paragraph" w:customStyle="1" w:styleId="NoSpacing-right">
    <w:name w:val="No Spacing - right"/>
    <w:basedOn w:val="NoSpacing"/>
    <w:link w:val="NoSpacing-rightChar"/>
    <w:qFormat/>
    <w:rsid w:val="00B30A68"/>
    <w:pPr>
      <w:jc w:val="right"/>
    </w:pPr>
    <w:rPr>
      <w:rFonts w:ascii="Cambria" w:hAnsi="Cambria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30A68"/>
  </w:style>
  <w:style w:type="character" w:customStyle="1" w:styleId="NoSpacing-rightChar">
    <w:name w:val="No Spacing - right Char"/>
    <w:basedOn w:val="NoSpacingChar"/>
    <w:link w:val="NoSpacing-right"/>
    <w:rsid w:val="00B30A68"/>
    <w:rPr>
      <w:rFonts w:ascii="Cambria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af6c68cd647b4a7f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219A-17D9-42E6-8D94-7E1E3D1B9DC8}"/>
      </w:docPartPr>
      <w:docPartBody>
        <w:p w:rsidR="00B84D80" w:rsidRDefault="006B4C0D"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0DBE3F1C7E4DE6BADBA24E70E2B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425D6-119E-4058-84E8-3DC57ACF5A48}"/>
      </w:docPartPr>
      <w:docPartBody>
        <w:p w:rsidR="00077AA3" w:rsidRDefault="003A7CEE" w:rsidP="003A7CEE">
          <w:pPr>
            <w:pStyle w:val="090DBE3F1C7E4DE6BADBA24E70E2B93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C4A5-C575-4DDD-BE27-B352CD001CD0}"/>
      </w:docPartPr>
      <w:docPartBody>
        <w:p w:rsidR="00D2147A" w:rsidRDefault="00AF25F5"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B6C312E65C4F76B073A91B3B1F7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1FF48-5832-4CFD-B6BB-ED0E63304DC1}"/>
      </w:docPartPr>
      <w:docPartBody>
        <w:p w:rsidR="00C64B99" w:rsidRDefault="00BA7280" w:rsidP="00BA7280">
          <w:pPr>
            <w:pStyle w:val="81B6C312E65C4F76B073A91B3B1F771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2491D3C18143DB83850CD7ED3FC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6F22E-BE18-40AD-907A-AAFC86F472CF}"/>
      </w:docPartPr>
      <w:docPartBody>
        <w:p w:rsidR="00B50B7B" w:rsidRDefault="00580CDE" w:rsidP="00580CDE">
          <w:pPr>
            <w:pStyle w:val="D52491D3C18143DB83850CD7ED3FCCA9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986E688F4B2940D592B949893E705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F6643-3A7C-437E-9BAE-71ED309CF33D}"/>
      </w:docPartPr>
      <w:docPartBody>
        <w:p w:rsidR="00B50B7B" w:rsidRDefault="00580CDE" w:rsidP="00580CDE">
          <w:pPr>
            <w:pStyle w:val="986E688F4B2940D592B949893E7059DD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71754BC421984199998FBDC5225CD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311C6-18AD-43EC-A116-FA897B15B1AF}"/>
      </w:docPartPr>
      <w:docPartBody>
        <w:p w:rsidR="00775D92" w:rsidRDefault="00B50B7B" w:rsidP="00B50B7B">
          <w:pPr>
            <w:pStyle w:val="71754BC421984199998FBDC5225CD2E0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6621221F443143178C3AED3A88221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30A01-0A29-4895-B944-5A750754AD1F}"/>
      </w:docPartPr>
      <w:docPartBody>
        <w:p w:rsidR="0037399F" w:rsidRDefault="00BB1D2F" w:rsidP="00BB1D2F">
          <w:pPr>
            <w:pStyle w:val="6621221F443143178C3AED3A88221C86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1ED67C6B9141B0BDEA07972D4BC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D75C8-A5A6-4E8B-A6CF-82FECDFC191B}"/>
      </w:docPartPr>
      <w:docPartBody>
        <w:p w:rsidR="00981104" w:rsidRDefault="00981104" w:rsidP="00981104">
          <w:pPr>
            <w:pStyle w:val="091ED67C6B9141B0BDEA07972D4BC1FB1"/>
          </w:pPr>
          <w:r w:rsidRPr="00BB65E6">
            <w:rPr>
              <w:rFonts w:ascii="Cambria" w:eastAsia="Cambria" w:hAnsi="Cambria" w:cs="Times New Roman"/>
              <w:color w:val="595959"/>
              <w:kern w:val="20"/>
              <w:sz w:val="20"/>
              <w:szCs w:val="20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77AA3"/>
    <w:rsid w:val="000D46EE"/>
    <w:rsid w:val="00172808"/>
    <w:rsid w:val="00253AE8"/>
    <w:rsid w:val="00281485"/>
    <w:rsid w:val="002D6060"/>
    <w:rsid w:val="0037399F"/>
    <w:rsid w:val="003A7CEE"/>
    <w:rsid w:val="00457569"/>
    <w:rsid w:val="004D1EBC"/>
    <w:rsid w:val="004F2732"/>
    <w:rsid w:val="005421E0"/>
    <w:rsid w:val="00577024"/>
    <w:rsid w:val="00580CDE"/>
    <w:rsid w:val="005957F3"/>
    <w:rsid w:val="006B4C0D"/>
    <w:rsid w:val="00775D92"/>
    <w:rsid w:val="0079169F"/>
    <w:rsid w:val="0085216E"/>
    <w:rsid w:val="008A4F68"/>
    <w:rsid w:val="008C6AAC"/>
    <w:rsid w:val="00930259"/>
    <w:rsid w:val="00966DB3"/>
    <w:rsid w:val="00981104"/>
    <w:rsid w:val="009B1A13"/>
    <w:rsid w:val="00A91C6B"/>
    <w:rsid w:val="00A97C90"/>
    <w:rsid w:val="00AF25F5"/>
    <w:rsid w:val="00B50B7B"/>
    <w:rsid w:val="00B56AF6"/>
    <w:rsid w:val="00B84D80"/>
    <w:rsid w:val="00BA7280"/>
    <w:rsid w:val="00BB1D2F"/>
    <w:rsid w:val="00C61069"/>
    <w:rsid w:val="00C64B99"/>
    <w:rsid w:val="00CD1329"/>
    <w:rsid w:val="00D05ADC"/>
    <w:rsid w:val="00D2147A"/>
    <w:rsid w:val="00D21E39"/>
    <w:rsid w:val="00D72C86"/>
    <w:rsid w:val="00D8119B"/>
    <w:rsid w:val="00E45027"/>
    <w:rsid w:val="00E75C1C"/>
    <w:rsid w:val="00F05179"/>
    <w:rsid w:val="00FA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1D2F"/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820BBDA49D29432D97D009D51699800C">
    <w:name w:val="820BBDA49D29432D97D009D51699800C"/>
    <w:rsid w:val="00253AE8"/>
  </w:style>
  <w:style w:type="paragraph" w:customStyle="1" w:styleId="8D5BF65E2F054A67A2CF40B522B19CDF">
    <w:name w:val="8D5BF65E2F054A67A2CF40B522B19CDF"/>
    <w:rsid w:val="00253AE8"/>
  </w:style>
  <w:style w:type="paragraph" w:customStyle="1" w:styleId="F6F7E9BD45C640328C1574C1BA280A5B">
    <w:name w:val="F6F7E9BD45C640328C1574C1BA280A5B"/>
    <w:rsid w:val="00253AE8"/>
  </w:style>
  <w:style w:type="paragraph" w:customStyle="1" w:styleId="1895C5A02D404881AC20B215E6D4D1FE">
    <w:name w:val="1895C5A02D404881AC20B215E6D4D1FE"/>
    <w:rsid w:val="00253AE8"/>
  </w:style>
  <w:style w:type="paragraph" w:customStyle="1" w:styleId="913F659EDCF24CFFB4CCCD1C482BBADA">
    <w:name w:val="913F659EDCF24CFFB4CCCD1C482BBADA"/>
    <w:rsid w:val="00253AE8"/>
  </w:style>
  <w:style w:type="paragraph" w:customStyle="1" w:styleId="4BD290DD86404B008D5B7B376C573980">
    <w:name w:val="4BD290DD86404B008D5B7B376C573980"/>
    <w:rsid w:val="00253AE8"/>
  </w:style>
  <w:style w:type="paragraph" w:customStyle="1" w:styleId="75FE13BFEA8B498185A7194494F87DE2">
    <w:name w:val="75FE13BFEA8B498185A7194494F87DE2"/>
    <w:rsid w:val="00253AE8"/>
  </w:style>
  <w:style w:type="paragraph" w:customStyle="1" w:styleId="940686A86C34487CBD0B4AC499797801">
    <w:name w:val="940686A86C34487CBD0B4AC499797801"/>
    <w:rsid w:val="00253AE8"/>
  </w:style>
  <w:style w:type="paragraph" w:customStyle="1" w:styleId="E40FB72524714B70849C542A85C38EEC">
    <w:name w:val="E40FB72524714B70849C542A85C38EEC"/>
    <w:rsid w:val="00253AE8"/>
  </w:style>
  <w:style w:type="paragraph" w:customStyle="1" w:styleId="D441DD085E7E45F683E5499D9630800D">
    <w:name w:val="D441DD085E7E45F683E5499D9630800D"/>
    <w:rsid w:val="00253AE8"/>
  </w:style>
  <w:style w:type="paragraph" w:customStyle="1" w:styleId="B4226F083BD34623B017E7A4FBFA3CEA">
    <w:name w:val="B4226F083BD34623B017E7A4FBFA3CEA"/>
    <w:rsid w:val="00253AE8"/>
  </w:style>
  <w:style w:type="paragraph" w:customStyle="1" w:styleId="EF318B927BCE4C34B2B94B45B57516B9">
    <w:name w:val="EF318B927BCE4C34B2B94B45B57516B9"/>
    <w:rsid w:val="005421E0"/>
  </w:style>
  <w:style w:type="paragraph" w:customStyle="1" w:styleId="2BA46B01C13441DFB3C2262FCBAC176B">
    <w:name w:val="2BA46B01C13441DFB3C2262FCBAC176B"/>
    <w:rsid w:val="000D46EE"/>
  </w:style>
  <w:style w:type="paragraph" w:customStyle="1" w:styleId="9603761FCC984B34B1A6ACB3278B2381">
    <w:name w:val="9603761FCC984B34B1A6ACB3278B2381"/>
    <w:rsid w:val="000D46EE"/>
  </w:style>
  <w:style w:type="paragraph" w:customStyle="1" w:styleId="B5148CAFA7B640088DBB05874712018A">
    <w:name w:val="B5148CAFA7B640088DBB05874712018A"/>
    <w:rsid w:val="003A7CEE"/>
  </w:style>
  <w:style w:type="paragraph" w:customStyle="1" w:styleId="FE051DCB3CF8460B9598595EE8A8C569">
    <w:name w:val="FE051DCB3CF8460B9598595EE8A8C569"/>
    <w:rsid w:val="003A7CEE"/>
  </w:style>
  <w:style w:type="paragraph" w:customStyle="1" w:styleId="58E02FE40F0846358B4B1187A138FFCB">
    <w:name w:val="58E02FE40F0846358B4B1187A138FFCB"/>
    <w:rsid w:val="003A7CEE"/>
  </w:style>
  <w:style w:type="paragraph" w:customStyle="1" w:styleId="375E3F4BA7124FAC9404CE291D2DF3DF">
    <w:name w:val="375E3F4BA7124FAC9404CE291D2DF3DF"/>
    <w:rsid w:val="003A7CEE"/>
  </w:style>
  <w:style w:type="paragraph" w:customStyle="1" w:styleId="B9687B16E31B4B51AFABA14BB138347A">
    <w:name w:val="B9687B16E31B4B51AFABA14BB138347A"/>
    <w:rsid w:val="003A7CEE"/>
  </w:style>
  <w:style w:type="paragraph" w:customStyle="1" w:styleId="95A18BE9CCDB4C8E9623EB351FA79ECA">
    <w:name w:val="95A18BE9CCDB4C8E9623EB351FA79ECA"/>
    <w:rsid w:val="003A7CEE"/>
  </w:style>
  <w:style w:type="paragraph" w:customStyle="1" w:styleId="CC1026F1182A41279B6E867F33C89C91">
    <w:name w:val="CC1026F1182A41279B6E867F33C89C91"/>
    <w:rsid w:val="003A7CEE"/>
  </w:style>
  <w:style w:type="paragraph" w:customStyle="1" w:styleId="B73C49ADE56D43C295D39F6D95F2DB2E">
    <w:name w:val="B73C49ADE56D43C295D39F6D95F2DB2E"/>
    <w:rsid w:val="003A7CEE"/>
  </w:style>
  <w:style w:type="paragraph" w:customStyle="1" w:styleId="2EB1C326E953473AAD039514545007E7">
    <w:name w:val="2EB1C326E953473AAD039514545007E7"/>
    <w:rsid w:val="003A7CEE"/>
  </w:style>
  <w:style w:type="paragraph" w:customStyle="1" w:styleId="7A3DD971216B44158153BC6179B6685D">
    <w:name w:val="7A3DD971216B44158153BC6179B6685D"/>
    <w:rsid w:val="003A7CEE"/>
  </w:style>
  <w:style w:type="paragraph" w:customStyle="1" w:styleId="5C10D9AF8BF6499088F8DA929414BBE0">
    <w:name w:val="5C10D9AF8BF6499088F8DA929414BBE0"/>
    <w:rsid w:val="003A7CEE"/>
  </w:style>
  <w:style w:type="paragraph" w:customStyle="1" w:styleId="9E6C1AA798374594801ACBFA1771F7F2">
    <w:name w:val="9E6C1AA798374594801ACBFA1771F7F2"/>
    <w:rsid w:val="003A7CEE"/>
  </w:style>
  <w:style w:type="paragraph" w:customStyle="1" w:styleId="388971CDE0BA4D9DBDB4C573AC2412D0">
    <w:name w:val="388971CDE0BA4D9DBDB4C573AC2412D0"/>
    <w:rsid w:val="003A7CEE"/>
  </w:style>
  <w:style w:type="paragraph" w:customStyle="1" w:styleId="BAC0FD7222264023BE61A942440E4026">
    <w:name w:val="BAC0FD7222264023BE61A942440E4026"/>
    <w:rsid w:val="003A7CEE"/>
  </w:style>
  <w:style w:type="paragraph" w:customStyle="1" w:styleId="090DBE3F1C7E4DE6BADBA24E70E2B93B">
    <w:name w:val="090DBE3F1C7E4DE6BADBA24E70E2B93B"/>
    <w:rsid w:val="003A7CEE"/>
  </w:style>
  <w:style w:type="paragraph" w:customStyle="1" w:styleId="81B6C312E65C4F76B073A91B3B1F7719">
    <w:name w:val="81B6C312E65C4F76B073A91B3B1F7719"/>
    <w:rsid w:val="00BA7280"/>
  </w:style>
  <w:style w:type="paragraph" w:customStyle="1" w:styleId="D880886B33CD4408A3198087EE4BF16A">
    <w:name w:val="D880886B33CD4408A3198087EE4BF16A"/>
    <w:rsid w:val="009B1A13"/>
  </w:style>
  <w:style w:type="paragraph" w:customStyle="1" w:styleId="1938A739DF3146C5A11530AADBA56030">
    <w:name w:val="1938A739DF3146C5A11530AADBA56030"/>
    <w:rsid w:val="009B1A13"/>
  </w:style>
  <w:style w:type="paragraph" w:customStyle="1" w:styleId="CAD2EF50678E4C239DD8C39771EC215E">
    <w:name w:val="CAD2EF50678E4C239DD8C39771EC215E"/>
    <w:rsid w:val="009B1A13"/>
  </w:style>
  <w:style w:type="paragraph" w:customStyle="1" w:styleId="03A94BE726E54C97A01C5A1A82679A86">
    <w:name w:val="03A94BE726E54C97A01C5A1A82679A86"/>
    <w:rsid w:val="009B1A13"/>
  </w:style>
  <w:style w:type="paragraph" w:customStyle="1" w:styleId="910CCD03C7914D43A5AE413960A11BD4">
    <w:name w:val="910CCD03C7914D43A5AE413960A11BD4"/>
    <w:rsid w:val="009B1A13"/>
  </w:style>
  <w:style w:type="paragraph" w:customStyle="1" w:styleId="ED99E6E542B449D7BDD4C9E20AA6CE1A">
    <w:name w:val="ED99E6E542B449D7BDD4C9E20AA6CE1A"/>
    <w:rsid w:val="009B1A13"/>
  </w:style>
  <w:style w:type="paragraph" w:customStyle="1" w:styleId="D52491D3C18143DB83850CD7ED3FCCA9">
    <w:name w:val="D52491D3C18143DB83850CD7ED3FCCA9"/>
    <w:rsid w:val="00580CDE"/>
  </w:style>
  <w:style w:type="paragraph" w:customStyle="1" w:styleId="FDB3DD96F928432DADF962A904A0E182">
    <w:name w:val="FDB3DD96F928432DADF962A904A0E182"/>
    <w:rsid w:val="00580CDE"/>
  </w:style>
  <w:style w:type="paragraph" w:customStyle="1" w:styleId="986E688F4B2940D592B949893E7059DD">
    <w:name w:val="986E688F4B2940D592B949893E7059DD"/>
    <w:rsid w:val="00580CDE"/>
  </w:style>
  <w:style w:type="paragraph" w:customStyle="1" w:styleId="EC87E4406E1E4D49BEDF171E95B95681">
    <w:name w:val="EC87E4406E1E4D49BEDF171E95B95681"/>
    <w:rsid w:val="00B50B7B"/>
  </w:style>
  <w:style w:type="paragraph" w:customStyle="1" w:styleId="71754BC421984199998FBDC5225CD2E0">
    <w:name w:val="71754BC421984199998FBDC5225CD2E0"/>
    <w:rsid w:val="00B50B7B"/>
  </w:style>
  <w:style w:type="paragraph" w:customStyle="1" w:styleId="6621221F443143178C3AED3A88221C86">
    <w:name w:val="6621221F443143178C3AED3A88221C86"/>
    <w:rsid w:val="00BB1D2F"/>
  </w:style>
  <w:style w:type="paragraph" w:customStyle="1" w:styleId="091ED67C6B9141B0BDEA07972D4BC1FB">
    <w:name w:val="091ED67C6B9141B0BDEA07972D4BC1FB"/>
    <w:rsid w:val="008C6AAC"/>
    <w:pPr>
      <w:spacing w:after="200" w:line="240" w:lineRule="auto"/>
    </w:pPr>
    <w:rPr>
      <w:rFonts w:eastAsiaTheme="minorHAnsi"/>
    </w:rPr>
  </w:style>
  <w:style w:type="paragraph" w:customStyle="1" w:styleId="091ED67C6B9141B0BDEA07972D4BC1FB1">
    <w:name w:val="091ED67C6B9141B0BDEA07972D4BC1FB1"/>
    <w:rsid w:val="00981104"/>
    <w:pPr>
      <w:spacing w:after="200" w:line="240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Order_Conf/1305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_Lbl>PricesIncludingVAT_Lbl</PricesIncludingVAT_Lbl>
    <PricesIncludingVATYesNo>PricesIncludingVATYesNo</PricesIncludingVATYesNo>
    <QuoteNo>QuoteNo</QuoteNo>
    <QuoteNo_Lbl>QuoteNo_Lbl</QuoteNo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rossReferenceNo>CrossReferenceNo</CrossReferenceNo>
      <CrossReferenceNo_Lbl>CrossReferenceNo_Lbl</CrossReferenceNo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3BCD81A9-F039-458C-AD81-997541003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2016-02-23T21:14:00Z</dcterms:created>
  <dcterms:modified xsi:type="dcterms:W3CDTF">2018-03-27T13:37:00Z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2017-06-29T13:10:15.9006779+03:00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