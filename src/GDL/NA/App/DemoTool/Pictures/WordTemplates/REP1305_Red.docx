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570"/>
        <w:gridCol w:w="3626"/>
      </w:tblGrid>
      <w:tr w:rsidR="000D1934" w:rsidTr="000D1934" w14:paraId="063A2D42" w14:textId="77777777">
        <w:trPr>
          <w:trHeight w:val="1224"/>
        </w:trPr>
        <w:tc>
          <w:tcPr>
            <w:tcW w:w="6570" w:type="dxa"/>
          </w:tcPr>
          <w:sdt>
            <w:sdtPr>
              <w:rPr>
                <w:rFonts w:asciiTheme="majorHAnsi" w:hAnsiTheme="majorHAnsi"/>
                <w:color w:val="F24F4F" w:themeColor="accent1"/>
                <w:sz w:val="36"/>
                <w:szCs w:val="36"/>
              </w:rPr>
              <w:alias w:val="#Nav: /Header/CompanyAddress1"/>
              <w:tag w:val="#Nav: Standard_Sales_Order_Conf/1305"/>
              <w:id w:val="1328639042"/>
              <w:placeholder>
                <w:docPart w:val="61D934DC1A3E43C9AD415F31DA1F31E8"/>
              </w:placeholder>
              <w:dataBinding w:prefixMappings="xmlns:ns0='urn:microsoft-dynamics-nav/reports/Standard_Sales_Order_Conf/1305/'" w:xpath="/ns0:NavWordReportXmlPart[1]/ns0:Header[1]/ns0:CompanyAddress1[1]" w:storeItemID="{EE782172-FD63-4F4B-B896-592DF0FBA5DC}"/>
              <w:text/>
            </w:sdtPr>
            <w:sdtEndPr/>
            <w:sdtContent>
              <w:p w:rsidRPr="009D29F0" w:rsidR="00E35073" w:rsidP="00E35073" w:rsidRDefault="00E35073" w14:paraId="3C400506" w14:textId="77777777">
                <w:pPr>
                  <w:contextualSpacing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EF30DA"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  <w:t>CompanyAddress1</w:t>
                </w:r>
              </w:p>
            </w:sdtContent>
          </w:sdt>
          <w:p w:rsidR="00E35073" w:rsidP="00E35073" w:rsidRDefault="006331C2" w14:paraId="7F0D85B3" w14:textId="77777777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Order_Conf/1305"/>
                <w:id w:val="884834252"/>
                <w:placeholder>
                  <w:docPart w:val="FF0572D71C304303B06F752409FA5B1B"/>
                </w:placeholder>
                <w:dataBinding w:prefixMappings="xmlns:ns0='urn:microsoft-dynamics-nav/reports/Standard_Sales_Order_Conf/1305/'" w:xpath="/ns0:NavWordReportXmlPart[1]/ns0:Header[1]/ns0:CompanyAddress2[1]" w:storeItemID="{EE782172-FD63-4F4B-B896-592DF0FBA5DC}"/>
                <w:text/>
              </w:sdtPr>
              <w:sdtEndPr/>
              <w:sdtContent>
                <w:r w:rsidRPr="00EF30DA" w:rsidR="00E35073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  <w:p w:rsidR="00E35073" w:rsidP="00E35073" w:rsidRDefault="006331C2" w14:paraId="44CF3204" w14:textId="77777777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Order_Conf/1305"/>
                <w:id w:val="-1054922063"/>
                <w:placeholder>
                  <w:docPart w:val="E8E3568245B845CE88A34BA10AEDFDF2"/>
                </w:placeholder>
                <w:dataBinding w:prefixMappings="xmlns:ns0='urn:microsoft-dynamics-nav/reports/Standard_Sales_Order_Conf/1305/'" w:xpath="/ns0:NavWordReportXmlPart[1]/ns0:Header[1]/ns0:CompanyAddress3[1]" w:storeItemID="{EE782172-FD63-4F4B-B896-592DF0FBA5DC}"/>
                <w:text/>
              </w:sdtPr>
              <w:sdtEndPr/>
              <w:sdtContent>
                <w:r w:rsidRPr="00EF30DA" w:rsidR="00E35073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  <w:p w:rsidR="00E35073" w:rsidP="00E35073" w:rsidRDefault="006331C2" w14:paraId="5BBEA562" w14:textId="77777777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Order_Conf/1305"/>
                <w:id w:val="-436517467"/>
                <w:placeholder>
                  <w:docPart w:val="3D9FA61CC53F4443A4F5435F8372C247"/>
                </w:placeholder>
                <w:dataBinding w:prefixMappings="xmlns:ns0='urn:microsoft-dynamics-nav/reports/Standard_Sales_Order_Conf/1305/'" w:xpath="/ns0:NavWordReportXmlPart[1]/ns0:Header[1]/ns0:CompanyAddress4[1]" w:storeItemID="{EE782172-FD63-4F4B-B896-592DF0FBA5DC}"/>
                <w:text/>
              </w:sdtPr>
              <w:sdtEndPr/>
              <w:sdtContent>
                <w:r w:rsidRPr="00EF30DA" w:rsidR="00E35073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  <w:p w:rsidR="00E35073" w:rsidP="00E35073" w:rsidRDefault="006331C2" w14:paraId="3BDB89F4" w14:textId="77777777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Order_Conf/1305"/>
                <w:id w:val="1841042691"/>
                <w:placeholder>
                  <w:docPart w:val="59609DDE5C4247DBA54643639E117462"/>
                </w:placeholder>
                <w:dataBinding w:prefixMappings="xmlns:ns0='urn:microsoft-dynamics-nav/reports/Standard_Sales_Order_Conf/1305/'" w:xpath="/ns0:NavWordReportXmlPart[1]/ns0:Header[1]/ns0:CompanyAddress5[1]" w:storeItemID="{EE782172-FD63-4F4B-B896-592DF0FBA5DC}"/>
                <w:text/>
              </w:sdtPr>
              <w:sdtEndPr/>
              <w:sdtContent>
                <w:r w:rsidRPr="00EF30DA" w:rsidR="00E35073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  <w:p w:rsidR="00E35073" w:rsidP="00E35073" w:rsidRDefault="006331C2" w14:paraId="704817F3" w14:textId="77777777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Order_Conf/1305"/>
                <w:id w:val="1339501879"/>
                <w:placeholder>
                  <w:docPart w:val="9DC60D20D3B349418D0676ABD46E9B2E"/>
                </w:placeholder>
                <w:dataBinding w:prefixMappings="xmlns:ns0='urn:microsoft-dynamics-nav/reports/Standard_Sales_Order_Conf/1305/'" w:xpath="/ns0:NavWordReportXmlPart[1]/ns0:Header[1]/ns0:CompanyAddress6[1]" w:storeItemID="{EE782172-FD63-4F4B-B896-592DF0FBA5DC}"/>
                <w:text/>
              </w:sdtPr>
              <w:sdtEndPr/>
              <w:sdtContent>
                <w:r w:rsidRPr="00EF30DA" w:rsidR="00E35073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  <w:p w:rsidR="00BC3556" w:rsidP="00E35073" w:rsidRDefault="00E35073" w14:paraId="18CBBBF7" w14:textId="77777777">
            <w:pPr>
              <w:tabs>
                <w:tab w:val="left" w:pos="5025"/>
              </w:tabs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:rsidRPr="00BC3556" w:rsidR="002A58F7" w:rsidP="00BC3556" w:rsidRDefault="006331C2" w14:paraId="5AF6C1C7" w14:textId="77777777">
            <w:pPr>
              <w:tabs>
                <w:tab w:val="left" w:pos="5025"/>
              </w:tabs>
              <w:contextualSpacing/>
              <w:rPr>
                <w:rFonts w:asciiTheme="majorHAnsi" w:hAnsiTheme="majorHAnsi"/>
                <w:color w:val="F24F4F" w:themeColor="accent1"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alias w:val="#Nav: /Header/CompanyLegalOffice_Lbl"/>
                <w:tag w:val="#Nav: Standard_Sales_Order_Conf/1305"/>
                <w:id w:val="-1989162661"/>
                <w:placeholder>
                  <w:docPart w:val="D6238677BEC34A7CA5219CC15180A966"/>
                </w:placeholder>
                <w:dataBinding w:prefixMappings="xmlns:ns0='urn:microsoft-dynamics-nav/reports/Standard_Sales_Order_Conf/1305/'" w:xpath="/ns0:NavWordReportXmlPart[1]/ns0:Header[1]/ns0:CompanyLegalOffice_Lbl[1]" w:storeItemID="{EE782172-FD63-4F4B-B896-592DF0FBA5DC}"/>
                <w:text/>
              </w:sdtPr>
              <w:sdtEndPr/>
              <w:sdtContent>
                <w:r w:rsidRPr="00BC3556" w:rsidR="002A58F7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  <w:lang w:val="da-DK"/>
                  </w:rPr>
                  <w:t>CompanyLegalOffice_Lbl</w:t>
                </w:r>
              </w:sdtContent>
            </w:sdt>
          </w:p>
          <w:p w:rsidRPr="000D1934" w:rsidR="002A58F7" w:rsidP="00BC3556" w:rsidRDefault="006331C2" w14:paraId="4774E155" w14:textId="77777777">
            <w:pPr>
              <w:tabs>
                <w:tab w:val="left" w:pos="5025"/>
              </w:tabs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LegalOffice"/>
                <w:tag w:val="#Nav: Standard_Sales_Order_Conf/1305"/>
                <w:id w:val="697585882"/>
                <w:placeholder>
                  <w:docPart w:val="546631969E4A48D78000A47A0AFD03AD"/>
                </w:placeholder>
                <w:dataBinding w:prefixMappings="xmlns:ns0='urn:microsoft-dynamics-nav/reports/Standard_Sales_Order_Conf/1305/'" w:xpath="/ns0:NavWordReportXmlPart[1]/ns0:Header[1]/ns0:CompanyLegalOffice[1]" w:storeItemID="{EE782172-FD63-4F4B-B896-592DF0FBA5DC}"/>
                <w:text/>
              </w:sdtPr>
              <w:sdtEndPr/>
              <w:sdtContent>
                <w:r w:rsidRPr="00537DB7" w:rsidR="002A58F7">
                  <w:rPr>
                    <w:sz w:val="20"/>
                    <w:szCs w:val="20"/>
                    <w:lang w:val="da-DK"/>
                  </w:rPr>
                  <w:t>CompanyLegalOffice</w:t>
                </w:r>
              </w:sdtContent>
            </w:sdt>
          </w:p>
        </w:tc>
        <w:tc>
          <w:tcPr>
            <w:tcW w:w="3626" w:type="dxa"/>
          </w:tcPr>
          <w:sdt>
            <w:sdtPr>
              <w:alias w:val="#Nav: /Header/CompanyPicture"/>
              <w:tag w:val="#Nav: Standard_Sales_Order_Conf/1305"/>
              <w:id w:val="-283887918"/>
              <w:dataBinding w:prefixMappings="xmlns:ns0='urn:microsoft-dynamics-nav/reports/Standard_Sales_Order_Conf/1305/'" w:xpath="/ns0:NavWordReportXmlPart[1]/ns0:Header[1]/ns0:CompanyPicture[1]" w:storeItemID="{EE782172-FD63-4F4B-B896-592DF0FBA5DC}"/>
              <w:picture/>
            </w:sdtPr>
            <w:sdtEndPr/>
            <w:sdtContent>
              <w:p w:rsidR="000D1934" w:rsidP="00814869" w:rsidRDefault="00814869" w14:paraId="69F56540" w14:textId="77777777">
                <w:pPr>
                  <w:pStyle w:val="Header"/>
                  <w:jc w:val="right"/>
                </w:pPr>
                <w:r>
                  <w:rPr>
                    <w:noProof/>
                  </w:rPr>
                  <w:drawing>
                    <wp:inline distT="0" distB="0" distL="0" distR="0" wp14:anchorId="13D5A933" wp14:editId="06C8D5E2">
                      <wp:extent cx="2160000" cy="1080000"/>
                      <wp:effectExtent l="0" t="0" r="0" b="635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:rsidR="000D1934" w:rsidRDefault="00A643C8" w14:paraId="00E6EAC3" w14:textId="77777777">
      <w:r w:rsidRPr="00A643C8">
        <w:rPr>
          <w:noProof/>
          <w:color w:val="4C483D" w:themeColor="text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690B035B" wp14:anchorId="61C1F619">
                <wp:simplePos x="0" y="0"/>
                <wp:positionH relativeFrom="leftMargin">
                  <wp:posOffset>144780</wp:posOffset>
                </wp:positionH>
                <wp:positionV relativeFrom="margin">
                  <wp:posOffset>69215</wp:posOffset>
                </wp:positionV>
                <wp:extent cx="731520" cy="6050280"/>
                <wp:effectExtent l="0" t="0" r="0" b="7620"/>
                <wp:wrapNone/>
                <wp:docPr id="4" name="Text Box 4" descr="Documen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50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Pr="001B4DC7" w:rsidR="00A643C8" w:rsidP="00D044EB" w:rsidRDefault="006331C2" w14:paraId="55B8D9D5" w14:textId="77777777">
                            <w:pPr>
                              <w:pStyle w:val="SideBarBlack"/>
                              <w:jc w:val="left"/>
                              <w:rPr>
                                <w:b/>
                                <w:color w:val="F24F4F" w:themeColor="accent1"/>
                              </w:rPr>
                            </w:pPr>
                            <w:sdt>
                              <w:sdtPr>
                                <w:rPr>
                                  <w:rStyle w:val="Strong"/>
                                  <w:b w:val="0"/>
                                </w:rPr>
                                <w:alias w:val="#Nav: /Header/DocumentTitle"/>
                                <w:tag w:val="#Nav: Standard_Sales_Order_Conf/1305"/>
                                <w:id w:val="1097590439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tandard_Sales_Order_Conf/1305/'" w:xpath="/ns0:NavWordReportXmlPart[1]/ns0:Header[1]/ns0:DocumentTitle[1]" w:storeItemID="{EE782172-FD63-4F4B-B896-592DF0FBA5DC}"/>
                                <w:text/>
                              </w:sdtPr>
                              <w:sdtEndPr>
                                <w:rPr>
                                  <w:rStyle w:val="Strong"/>
                                </w:rPr>
                              </w:sdtEndPr>
                              <w:sdtContent>
                                <w:proofErr w:type="spellStart"/>
                                <w:r w:rsidR="003970A5">
                                  <w:rPr>
                                    <w:rStyle w:val="Strong"/>
                                    <w:b w:val="0"/>
                                  </w:rPr>
                                  <w:t>DocumentTitle</w:t>
                                </w:r>
                                <w:proofErr w:type="spellEnd"/>
                              </w:sdtContent>
                            </w:sdt>
                            <w:r w:rsidR="00506A54">
                              <w:rPr>
                                <w:rStyle w:val="Strong"/>
                                <w:b w:val="0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Style w:val="Strong"/>
                                  <w:b w:val="0"/>
                                  <w:color w:val="F24F4F" w:themeColor="accent1"/>
                                </w:rPr>
                                <w:alias w:val="DocumentNo"/>
                                <w:id w:val="-2097392844"/>
                                <w:placeholder>
                                  <w:docPart w:val="1C730A3C1AA446FD922E33E626ABBE59"/>
                                </w:placeholder>
                                <w15:dataBinding w:prefixMappings="urn:microsoft-dynamics-nav/reports/Mini_Sales_Invoice/1306/" w:xpath="/ns0:NavWordReportXmlPart[1]/ns0:Header[1]/ns0:DocumentNo[1]" w:storeItemID="{87E5A65C-DE4E-46DF-BBC2-6CEFFEA62251}"/>
                              </w:sdtPr>
                              <w:sdtEndPr>
                                <w:rPr>
                                  <w:rStyle w:val="Strong"/>
                                </w:rPr>
                              </w:sdtEndPr>
                              <w:sdtContent>
                                <w:r w:rsidRPr="001B4DC7" w:rsidR="00A643C8">
                                  <w:rPr>
                                    <w:rStyle w:val="SideBarRedChar"/>
                                    <w:color w:val="F24F4F" w:themeColor="accent1"/>
                                    <w:lang w:val="en-US"/>
                                  </w:rPr>
                                  <w:t>Document No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1C1F619">
                <v:stroke joinstyle="miter"/>
                <v:path gradientshapeok="t" o:connecttype="rect"/>
              </v:shapetype>
              <v:shape id="Text Box 4" style="position:absolute;margin-left:11.4pt;margin-top:5.45pt;width:57.6pt;height:476.4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margin;mso-height-relative:margin;v-text-anchor:bottom" alt="Document tit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">
                <v:textbox style="layout-flow:vertical;mso-layout-flow-alt:bottom-to-top" inset="0,14.4pt,18pt">
                  <w:txbxContent>
                    <w:p w:rsidRPr="001B4DC7" w:rsidR="00A643C8" w:rsidP="00D044EB" w:rsidRDefault="006331C2" w14:paraId="55B8D9D5" w14:textId="77777777">
                      <w:pPr>
                        <w:pStyle w:val="SideBarBlack"/>
                        <w:jc w:val="left"/>
                        <w:rPr>
                          <w:b/>
                          <w:color w:val="F24F4F" w:themeColor="accent1"/>
                        </w:rPr>
                      </w:pPr>
                      <w:sdt>
                        <w:sdtPr>
                          <w:rPr>
                            <w:rStyle w:val="Strong"/>
                            <w:b w:val="0"/>
                          </w:rPr>
                          <w:alias w:val="#Nav: /Header/DocumentTitle"/>
                          <w:tag w:val="#Nav: Standard_Sales_Order_Conf/1305"/>
                          <w:id w:val="1097590439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Sales_Order_Conf/1305/'" w:xpath="/ns0:NavWordReportXmlPart[1]/ns0:Header[1]/ns0:DocumentTitle[1]" w:storeItemID="{EE782172-FD63-4F4B-B896-592DF0FBA5DC}"/>
                          <w:text/>
                        </w:sdtPr>
                        <w:sdtEndPr>
                          <w:rPr>
                            <w:rStyle w:val="Strong"/>
                          </w:rPr>
                        </w:sdtEndPr>
                        <w:sdtContent>
                          <w:proofErr w:type="spellStart"/>
                          <w:r w:rsidR="003970A5">
                            <w:rPr>
                              <w:rStyle w:val="Strong"/>
                              <w:b w:val="0"/>
                            </w:rPr>
                            <w:t>DocumentTitle</w:t>
                          </w:r>
                          <w:proofErr w:type="spellEnd"/>
                        </w:sdtContent>
                      </w:sdt>
                      <w:r w:rsidR="00506A54">
                        <w:rPr>
                          <w:rStyle w:val="Strong"/>
                          <w:b w:val="0"/>
                        </w:rPr>
                        <w:t xml:space="preserve"> </w:t>
                      </w:r>
                      <w:sdt>
                        <w:sdtPr>
                          <w:rPr>
                            <w:rStyle w:val="Strong"/>
                            <w:b w:val="0"/>
                            <w:color w:val="F24F4F" w:themeColor="accent1"/>
                          </w:rPr>
                          <w:alias w:val="DocumentNo"/>
                          <w:id w:val="-2097392844"/>
                          <w:placeholder>
                            <w:docPart w:val="1C730A3C1AA446FD922E33E626ABBE59"/>
                          </w:placeholder>
                          <w15:dataBinding w:prefixMappings="urn:microsoft-dynamics-nav/reports/Mini_Sales_Invoice/1306/" w:xpath="/ns0:NavWordReportXmlPart[1]/ns0:Header[1]/ns0:DocumentNo[1]" w:storeItemID="{87E5A65C-DE4E-46DF-BBC2-6CEFFEA62251}"/>
                        </w:sdtPr>
                        <w:sdtEndPr>
                          <w:rPr>
                            <w:rStyle w:val="Strong"/>
                          </w:rPr>
                        </w:sdtEndPr>
                        <w:sdtContent>
                          <w:r w:rsidRPr="001B4DC7" w:rsidR="00A643C8">
                            <w:rPr>
                              <w:rStyle w:val="SideBarRedChar"/>
                              <w:color w:val="F24F4F" w:themeColor="accent1"/>
                              <w:lang w:val="en-US"/>
                            </w:rPr>
                            <w:t>Document No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tbl>
      <w:tblPr>
        <w:tblStyle w:val="TableGrid"/>
        <w:tblW w:w="482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1"/>
        <w:gridCol w:w="3509"/>
        <w:gridCol w:w="3330"/>
      </w:tblGrid>
      <w:tr w:rsidR="002A58F7" w:rsidTr="003970A5" w14:paraId="7A1525A4" w14:textId="77777777">
        <w:trPr>
          <w:cantSplit/>
          <w:trHeight w:val="290"/>
        </w:trPr>
        <w:sdt>
          <w:sdtPr>
            <w:rPr>
              <w:rFonts w:asciiTheme="majorHAnsi" w:hAnsiTheme="majorHAnsi"/>
              <w:bCs/>
              <w:color w:val="F24F4F" w:themeColor="accent1"/>
              <w:szCs w:val="20"/>
            </w:rPr>
            <w:alias w:val="#Nav: /Header/DocumentDate_Lbl"/>
            <w:tag w:val="#Nav: Standard_Sales_Order_Conf/1305"/>
            <w:id w:val="902264229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DocumentDate_Lbl[1]" w:storeItemID="{EE782172-FD63-4F4B-B896-592DF0FBA5DC}"/>
            <w:text/>
          </w:sdtPr>
          <w:sdtEndPr/>
          <w:sdtContent>
            <w:tc>
              <w:tcPr>
                <w:tcW w:w="1638" w:type="pct"/>
              </w:tcPr>
              <w:p w:rsidR="002A58F7" w:rsidP="002A58F7" w:rsidRDefault="002A58F7" w14:paraId="35C8EDA4" w14:textId="77777777">
                <w:pPr>
                  <w:pStyle w:val="NoSpacing"/>
                  <w:rPr>
                    <w:b/>
                    <w:bCs/>
                  </w:rPr>
                </w:pPr>
                <w:proofErr w:type="spellStart"/>
                <w:r w:rsidRPr="002A58F7">
                  <w:rPr>
                    <w:rFonts w:asciiTheme="majorHAnsi" w:hAnsiTheme="majorHAnsi"/>
                    <w:bCs/>
                    <w:color w:val="F24F4F" w:themeColor="accent1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tc>
          <w:tcPr>
            <w:tcW w:w="1725" w:type="pct"/>
          </w:tcPr>
          <w:p w:rsidRPr="00537DB7" w:rsidR="002A58F7" w:rsidP="002A58F7" w:rsidRDefault="002A58F7" w14:paraId="78518C42" w14:textId="77777777">
            <w:pPr>
              <w:pStyle w:val="Heading1"/>
              <w:outlineLvl w:val="0"/>
              <w:rPr>
                <w:rFonts w:asciiTheme="majorHAnsi" w:hAnsiTheme="majorHAnsi"/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hipToAddress_Lbl"/>
            <w:tag w:val="#Nav: Standard_Sales_Order_Conf/1305"/>
            <w:id w:val="-506976557"/>
            <w:placeholder>
              <w:docPart w:val="662CFF0677B64C849C25621DB0C6096D"/>
            </w:placeholder>
            <w:dataBinding w:prefixMappings="xmlns:ns0='urn:microsoft-dynamics-nav/reports/Standard_Sales_Order_Conf/1305/'" w:xpath="/ns0:NavWordReportXmlPart[1]/ns0:Header[1]/ns0:ShipToAddress_Lbl[1]" w:storeItemID="{EE782172-FD63-4F4B-B896-592DF0FBA5DC}"/>
            <w:text/>
          </w:sdtPr>
          <w:sdtEndPr/>
          <w:sdtContent>
            <w:tc>
              <w:tcPr>
                <w:tcW w:w="1637" w:type="pct"/>
              </w:tcPr>
              <w:p w:rsidRPr="00537DB7" w:rsidR="002A58F7" w:rsidP="002A58F7" w:rsidRDefault="002A58F7" w14:paraId="6B7EC9EB" w14:textId="77777777">
                <w:pPr>
                  <w:pStyle w:val="Heading1"/>
                  <w:outlineLvl w:val="0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E4353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ShipToAddress_Lbl</w:t>
                </w:r>
                <w:proofErr w:type="spellEnd"/>
              </w:p>
            </w:tc>
          </w:sdtContent>
        </w:sdt>
      </w:tr>
      <w:tr w:rsidR="002A58F7" w:rsidTr="003970A5" w14:paraId="003B32E5" w14:textId="77777777">
        <w:trPr>
          <w:cantSplit/>
          <w:trHeight w:val="290"/>
        </w:trPr>
        <w:sdt>
          <w:sdtPr>
            <w:rPr>
              <w:szCs w:val="20"/>
            </w:rPr>
            <w:alias w:val="#Nav: /Header/DocumentDate"/>
            <w:tag w:val="#Nav: Standard_Sales_Order_Conf/1305"/>
            <w:id w:val="-37045285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DocumentDate[1]" w:storeItemID="{EE782172-FD63-4F4B-B896-592DF0FBA5DC}"/>
            <w:text/>
          </w:sdtPr>
          <w:sdtEndPr/>
          <w:sdtContent>
            <w:tc>
              <w:tcPr>
                <w:tcW w:w="1638" w:type="pct"/>
              </w:tcPr>
              <w:p w:rsidRPr="00537DB7" w:rsidR="002A58F7" w:rsidP="002A58F7" w:rsidRDefault="002A58F7" w14:paraId="18520CBA" w14:textId="77777777">
                <w:pPr>
                  <w:pStyle w:val="NoSpacing"/>
                  <w:rPr>
                    <w:szCs w:val="20"/>
                  </w:rPr>
                </w:pPr>
                <w:proofErr w:type="spellStart"/>
                <w:r>
                  <w:rPr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Cs w:val="20"/>
            </w:rPr>
            <w:alias w:val="#Nav: /Header/CustomerAddress1"/>
            <w:tag w:val="#Nav: Standard_Sales_Order_Conf/1305"/>
            <w:id w:val="243469486"/>
            <w:placeholder>
              <w:docPart w:val="9DA3F9DBA0A240B38D9DD51C9E2FF912"/>
            </w:placeholder>
            <w:dataBinding w:prefixMappings="xmlns:ns0='urn:microsoft-dynamics-nav/reports/Standard_Sales_Order_Conf/1305/'" w:xpath="/ns0:NavWordReportXmlPart[1]/ns0:Header[1]/ns0:CustomerAddress1[1]" w:storeItemID="{EE782172-FD63-4F4B-B896-592DF0FBA5DC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1725" w:type="pct"/>
              </w:tcPr>
              <w:p w:rsidRPr="00537DB7" w:rsidR="002A58F7" w:rsidP="002A58F7" w:rsidRDefault="002A58F7" w14:paraId="1EBEF0B2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1"/>
            <w:tag w:val="#Nav: Standard_Sales_Order_Conf/1305"/>
            <w:id w:val="-2112802966"/>
            <w:placeholder>
              <w:docPart w:val="174FA9E279894414B0B9451786FB7176"/>
            </w:placeholder>
            <w:dataBinding w:prefixMappings="xmlns:ns0='urn:microsoft-dynamics-nav/reports/Standard_Sales_Order_Conf/1305/'" w:xpath="/ns0:NavWordReportXmlPart[1]/ns0:Header[1]/ns0:ShipToAddress1[1]" w:storeItemID="{EE782172-FD63-4F4B-B896-592DF0FBA5DC}"/>
            <w:text/>
          </w:sdtPr>
          <w:sdtEndPr/>
          <w:sdtContent>
            <w:tc>
              <w:tcPr>
                <w:tcW w:w="1637" w:type="pct"/>
              </w:tcPr>
              <w:p w:rsidRPr="00537DB7" w:rsidR="002A58F7" w:rsidP="002A58F7" w:rsidRDefault="002A58F7" w14:paraId="1E24AE30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</w:rPr>
                  <w:t>ShipToAddress1</w:t>
                </w:r>
              </w:p>
            </w:tc>
          </w:sdtContent>
        </w:sdt>
      </w:tr>
      <w:tr w:rsidR="002A58F7" w:rsidTr="003970A5" w14:paraId="25E16ADC" w14:textId="77777777">
        <w:trPr>
          <w:cantSplit/>
          <w:trHeight w:val="290"/>
        </w:trPr>
        <w:tc>
          <w:tcPr>
            <w:tcW w:w="1638" w:type="pct"/>
          </w:tcPr>
          <w:p w:rsidRPr="00537DB7" w:rsidR="002A58F7" w:rsidP="002A58F7" w:rsidRDefault="002A58F7" w14:paraId="7A1C2B4B" w14:textId="77777777">
            <w:pPr>
              <w:pStyle w:val="NoSpacing"/>
              <w:rPr>
                <w:szCs w:val="20"/>
              </w:rPr>
            </w:pPr>
          </w:p>
        </w:tc>
        <w:sdt>
          <w:sdtPr>
            <w:rPr>
              <w:szCs w:val="20"/>
            </w:rPr>
            <w:alias w:val="#Nav: /Header/CustomerAddress2"/>
            <w:tag w:val="#Nav: Standard_Sales_Order_Conf/1305"/>
            <w:id w:val="211629001"/>
            <w:placeholder>
              <w:docPart w:val="5B36AC94C0664FBABF5F7DC6F21344B7"/>
            </w:placeholder>
            <w:dataBinding w:prefixMappings="xmlns:ns0='urn:microsoft-dynamics-nav/reports/Standard_Sales_Order_Conf/1305/'" w:xpath="/ns0:NavWordReportXmlPart[1]/ns0:Header[1]/ns0:CustomerAddress2[1]" w:storeItemID="{EE782172-FD63-4F4B-B896-592DF0FBA5DC}"/>
            <w:text/>
          </w:sdtPr>
          <w:sdtEndPr/>
          <w:sdtContent>
            <w:tc>
              <w:tcPr>
                <w:tcW w:w="1725" w:type="pct"/>
              </w:tcPr>
              <w:p w:rsidRPr="00537DB7" w:rsidR="002A58F7" w:rsidP="002A58F7" w:rsidRDefault="00052B84" w14:paraId="25B5CD9E" w14:textId="77777777">
                <w:pPr>
                  <w:pStyle w:val="NoSpacing"/>
                  <w:rPr>
                    <w:szCs w:val="20"/>
                  </w:rPr>
                </w:pPr>
                <w:r>
                  <w:rPr>
                    <w:szCs w:val="20"/>
                  </w:rPr>
                  <w:t>CustomerAddress2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2"/>
            <w:tag w:val="#Nav: Standard_Sales_Order_Conf/1305"/>
            <w:id w:val="-1031335786"/>
            <w:placeholder>
              <w:docPart w:val="DCE6B7E7D8CA453E8C15B71608270E71"/>
            </w:placeholder>
            <w:dataBinding w:prefixMappings="xmlns:ns0='urn:microsoft-dynamics-nav/reports/Standard_Sales_Order_Conf/1305/'" w:xpath="/ns0:NavWordReportXmlPart[1]/ns0:Header[1]/ns0:ShipToAddress2[1]" w:storeItemID="{EE782172-FD63-4F4B-B896-592DF0FBA5DC}"/>
            <w:text/>
          </w:sdtPr>
          <w:sdtEndPr/>
          <w:sdtContent>
            <w:tc>
              <w:tcPr>
                <w:tcW w:w="1637" w:type="pct"/>
              </w:tcPr>
              <w:p w:rsidRPr="00537DB7" w:rsidR="002A58F7" w:rsidP="002A58F7" w:rsidRDefault="002A58F7" w14:paraId="4A9DE184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</w:rPr>
                  <w:t>ShipToAddress2</w:t>
                </w:r>
              </w:p>
            </w:tc>
          </w:sdtContent>
        </w:sdt>
      </w:tr>
      <w:tr w:rsidR="002A58F7" w:rsidTr="003970A5" w14:paraId="2C7DD1D7" w14:textId="77777777">
        <w:trPr>
          <w:cantSplit/>
          <w:trHeight w:val="290"/>
        </w:trPr>
        <w:tc>
          <w:tcPr>
            <w:tcW w:w="1638" w:type="pct"/>
          </w:tcPr>
          <w:p w:rsidRPr="00537DB7" w:rsidR="002A58F7" w:rsidP="002A58F7" w:rsidRDefault="002A58F7" w14:paraId="53CD2E98" w14:textId="77777777">
            <w:pPr>
              <w:pStyle w:val="NoSpacing"/>
              <w:rPr>
                <w:szCs w:val="20"/>
              </w:rPr>
            </w:pPr>
          </w:p>
        </w:tc>
        <w:sdt>
          <w:sdtPr>
            <w:rPr>
              <w:szCs w:val="20"/>
            </w:rPr>
            <w:alias w:val="#Nav: /Header/CustomerAddress3"/>
            <w:tag w:val="#Nav: Standard_Sales_Order_Conf/1305"/>
            <w:id w:val="-1572109726"/>
            <w:placeholder>
              <w:docPart w:val="D5728B4A90004973A9C98D6BA33FC8D4"/>
            </w:placeholder>
            <w:dataBinding w:prefixMappings="xmlns:ns0='urn:microsoft-dynamics-nav/reports/Standard_Sales_Order_Conf/1305/'" w:xpath="/ns0:NavWordReportXmlPart[1]/ns0:Header[1]/ns0:CustomerAddress3[1]" w:storeItemID="{EE782172-FD63-4F4B-B896-592DF0FBA5DC}"/>
            <w:text/>
          </w:sdtPr>
          <w:sdtEndPr/>
          <w:sdtContent>
            <w:tc>
              <w:tcPr>
                <w:tcW w:w="1725" w:type="pct"/>
              </w:tcPr>
              <w:p w:rsidRPr="00537DB7" w:rsidR="002A58F7" w:rsidP="002A58F7" w:rsidRDefault="002A58F7" w14:paraId="018171A9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3"/>
            <w:tag w:val="#Nav: Standard_Sales_Order_Conf/1305"/>
            <w:id w:val="1520125911"/>
            <w:placeholder>
              <w:docPart w:val="BC702C9D00A84AD3B9CDD332682BE315"/>
            </w:placeholder>
            <w:dataBinding w:prefixMappings="xmlns:ns0='urn:microsoft-dynamics-nav/reports/Standard_Sales_Order_Conf/1305/'" w:xpath="/ns0:NavWordReportXmlPart[1]/ns0:Header[1]/ns0:ShipToAddress3[1]" w:storeItemID="{EE782172-FD63-4F4B-B896-592DF0FBA5DC}"/>
            <w:text/>
          </w:sdtPr>
          <w:sdtEndPr/>
          <w:sdtContent>
            <w:tc>
              <w:tcPr>
                <w:tcW w:w="1637" w:type="pct"/>
              </w:tcPr>
              <w:p w:rsidRPr="00537DB7" w:rsidR="002A58F7" w:rsidP="002A58F7" w:rsidRDefault="002A58F7" w14:paraId="5DF21E35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</w:rPr>
                  <w:t>ShipToAddress3</w:t>
                </w:r>
              </w:p>
            </w:tc>
          </w:sdtContent>
        </w:sdt>
      </w:tr>
      <w:tr w:rsidR="002A58F7" w:rsidTr="003970A5" w14:paraId="3D60FE70" w14:textId="77777777">
        <w:trPr>
          <w:cantSplit/>
          <w:trHeight w:val="290"/>
        </w:trPr>
        <w:tc>
          <w:tcPr>
            <w:tcW w:w="1638" w:type="pct"/>
          </w:tcPr>
          <w:p w:rsidRPr="00537DB7" w:rsidR="002A58F7" w:rsidP="002A58F7" w:rsidRDefault="002A58F7" w14:paraId="71E7EA56" w14:textId="77777777">
            <w:pPr>
              <w:pStyle w:val="NoSpacing"/>
              <w:rPr>
                <w:szCs w:val="20"/>
              </w:rPr>
            </w:pPr>
          </w:p>
        </w:tc>
        <w:sdt>
          <w:sdtPr>
            <w:rPr>
              <w:szCs w:val="20"/>
            </w:rPr>
            <w:alias w:val="#Nav: /Header/CustomerAddress4"/>
            <w:tag w:val="#Nav: Standard_Sales_Order_Conf/1305"/>
            <w:id w:val="-2025857488"/>
            <w:placeholder>
              <w:docPart w:val="57371ED53B064B13BF72A24AB1A5E2B5"/>
            </w:placeholder>
            <w:dataBinding w:prefixMappings="xmlns:ns0='urn:microsoft-dynamics-nav/reports/Standard_Sales_Order_Conf/1305/'" w:xpath="/ns0:NavWordReportXmlPart[1]/ns0:Header[1]/ns0:CustomerAddress4[1]" w:storeItemID="{EE782172-FD63-4F4B-B896-592DF0FBA5DC}"/>
            <w:text/>
          </w:sdtPr>
          <w:sdtEndPr/>
          <w:sdtContent>
            <w:tc>
              <w:tcPr>
                <w:tcW w:w="1725" w:type="pct"/>
              </w:tcPr>
              <w:p w:rsidRPr="00537DB7" w:rsidR="002A58F7" w:rsidP="002A58F7" w:rsidRDefault="002A58F7" w14:paraId="6915DF26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  <w:lang w:val="da-DK"/>
                  </w:rPr>
                  <w:t>CustomerAddress4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4"/>
            <w:tag w:val="#Nav: Standard_Sales_Order_Conf/1305"/>
            <w:id w:val="1979024194"/>
            <w:placeholder>
              <w:docPart w:val="89453CC0DBCC4537BAC345D666FC94DF"/>
            </w:placeholder>
            <w:dataBinding w:prefixMappings="xmlns:ns0='urn:microsoft-dynamics-nav/reports/Standard_Sales_Order_Conf/1305/'" w:xpath="/ns0:NavWordReportXmlPart[1]/ns0:Header[1]/ns0:ShipToAddress4[1]" w:storeItemID="{EE782172-FD63-4F4B-B896-592DF0FBA5DC}"/>
            <w:text/>
          </w:sdtPr>
          <w:sdtEndPr/>
          <w:sdtContent>
            <w:tc>
              <w:tcPr>
                <w:tcW w:w="1637" w:type="pct"/>
              </w:tcPr>
              <w:p w:rsidRPr="00537DB7" w:rsidR="002A58F7" w:rsidP="002A58F7" w:rsidRDefault="002A58F7" w14:paraId="071EA307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</w:rPr>
                  <w:t>ShipToAddress4</w:t>
                </w:r>
              </w:p>
            </w:tc>
          </w:sdtContent>
        </w:sdt>
      </w:tr>
      <w:tr w:rsidR="002A58F7" w:rsidTr="003970A5" w14:paraId="2B344650" w14:textId="77777777">
        <w:trPr>
          <w:cantSplit/>
          <w:trHeight w:val="290"/>
        </w:trPr>
        <w:tc>
          <w:tcPr>
            <w:tcW w:w="1638" w:type="pct"/>
          </w:tcPr>
          <w:p w:rsidRPr="00537DB7" w:rsidR="002A58F7" w:rsidP="002A58F7" w:rsidRDefault="002A58F7" w14:paraId="4D0DDFAF" w14:textId="77777777">
            <w:pPr>
              <w:pStyle w:val="NoSpacing"/>
              <w:rPr>
                <w:szCs w:val="20"/>
              </w:rPr>
            </w:pPr>
          </w:p>
        </w:tc>
        <w:sdt>
          <w:sdtPr>
            <w:rPr>
              <w:szCs w:val="20"/>
            </w:rPr>
            <w:alias w:val="#Nav: /Header/CustomerAddress5"/>
            <w:tag w:val="#Nav: Standard_Sales_Order_Conf/1305"/>
            <w:id w:val="1398856861"/>
            <w:placeholder>
              <w:docPart w:val="A04CE5B6B522400595493C7196B84D73"/>
            </w:placeholder>
            <w:dataBinding w:prefixMappings="xmlns:ns0='urn:microsoft-dynamics-nav/reports/Standard_Sales_Order_Conf/1305/'" w:xpath="/ns0:NavWordReportXmlPart[1]/ns0:Header[1]/ns0:CustomerAddress5[1]" w:storeItemID="{EE782172-FD63-4F4B-B896-592DF0FBA5DC}"/>
            <w:text/>
          </w:sdtPr>
          <w:sdtEndPr/>
          <w:sdtContent>
            <w:tc>
              <w:tcPr>
                <w:tcW w:w="1725" w:type="pct"/>
              </w:tcPr>
              <w:p w:rsidRPr="00537DB7" w:rsidR="002A58F7" w:rsidP="002A58F7" w:rsidRDefault="00052B84" w14:paraId="284B23FA" w14:textId="77777777">
                <w:pPr>
                  <w:pStyle w:val="NoSpacing"/>
                  <w:rPr>
                    <w:szCs w:val="20"/>
                  </w:rPr>
                </w:pPr>
                <w:r>
                  <w:rPr>
                    <w:szCs w:val="20"/>
                  </w:rPr>
                  <w:t>CustomerAddress5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5"/>
            <w:tag w:val="#Nav: Standard_Sales_Order_Conf/1305"/>
            <w:id w:val="1261961521"/>
            <w:placeholder>
              <w:docPart w:val="F9FEA688B3674280A7EFC2608BD7A854"/>
            </w:placeholder>
            <w:dataBinding w:prefixMappings="xmlns:ns0='urn:microsoft-dynamics-nav/reports/Standard_Sales_Order_Conf/1305/'" w:xpath="/ns0:NavWordReportXmlPart[1]/ns0:Header[1]/ns0:ShipToAddress5[1]" w:storeItemID="{EE782172-FD63-4F4B-B896-592DF0FBA5DC}"/>
            <w:text/>
          </w:sdtPr>
          <w:sdtEndPr/>
          <w:sdtContent>
            <w:tc>
              <w:tcPr>
                <w:tcW w:w="1637" w:type="pct"/>
              </w:tcPr>
              <w:p w:rsidRPr="00537DB7" w:rsidR="002A58F7" w:rsidP="002A58F7" w:rsidRDefault="002A58F7" w14:paraId="65AFFAC5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</w:rPr>
                  <w:t>ShipToAddress5</w:t>
                </w:r>
              </w:p>
            </w:tc>
          </w:sdtContent>
        </w:sdt>
      </w:tr>
      <w:tr w:rsidR="002A58F7" w:rsidTr="003970A5" w14:paraId="401C348E" w14:textId="77777777">
        <w:trPr>
          <w:cantSplit/>
          <w:trHeight w:val="274"/>
        </w:trPr>
        <w:tc>
          <w:tcPr>
            <w:tcW w:w="1638" w:type="pct"/>
          </w:tcPr>
          <w:p w:rsidRPr="00537DB7" w:rsidR="002A58F7" w:rsidP="002A58F7" w:rsidRDefault="002A58F7" w14:paraId="0F7A3060" w14:textId="77777777">
            <w:pPr>
              <w:pStyle w:val="NoSpacing"/>
              <w:rPr>
                <w:szCs w:val="20"/>
              </w:rPr>
            </w:pPr>
          </w:p>
        </w:tc>
        <w:sdt>
          <w:sdtPr>
            <w:rPr>
              <w:szCs w:val="20"/>
            </w:rPr>
            <w:alias w:val="#Nav: /Header/CustomerAddress6"/>
            <w:tag w:val="#Nav: Standard_Sales_Order_Conf/1305"/>
            <w:id w:val="1010568566"/>
            <w:placeholder>
              <w:docPart w:val="2A8FAF126FFA495885893001EBBEFB14"/>
            </w:placeholder>
            <w:dataBinding w:prefixMappings="xmlns:ns0='urn:microsoft-dynamics-nav/reports/Standard_Sales_Order_Conf/1305/'" w:xpath="/ns0:NavWordReportXmlPart[1]/ns0:Header[1]/ns0:CustomerAddress6[1]" w:storeItemID="{EE782172-FD63-4F4B-B896-592DF0FBA5DC}"/>
            <w:text/>
          </w:sdtPr>
          <w:sdtEndPr/>
          <w:sdtContent>
            <w:tc>
              <w:tcPr>
                <w:tcW w:w="1725" w:type="pct"/>
              </w:tcPr>
              <w:p w:rsidRPr="00537DB7" w:rsidR="002A58F7" w:rsidP="002A58F7" w:rsidRDefault="002A58F7" w14:paraId="5D9E8706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  <w:lang w:val="da-DK"/>
                  </w:rPr>
                  <w:t>CustomerAddress6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6"/>
            <w:tag w:val="#Nav: Standard_Sales_Order_Conf/1305"/>
            <w:id w:val="950364648"/>
            <w:placeholder>
              <w:docPart w:val="D2C0731B1D7D47B282026CF83D5D0751"/>
            </w:placeholder>
            <w:dataBinding w:prefixMappings="xmlns:ns0='urn:microsoft-dynamics-nav/reports/Standard_Sales_Order_Conf/1305/'" w:xpath="/ns0:NavWordReportXmlPart[1]/ns0:Header[1]/ns0:ShipToAddress6[1]" w:storeItemID="{EE782172-FD63-4F4B-B896-592DF0FBA5DC}"/>
            <w:text/>
          </w:sdtPr>
          <w:sdtEndPr/>
          <w:sdtContent>
            <w:tc>
              <w:tcPr>
                <w:tcW w:w="1637" w:type="pct"/>
              </w:tcPr>
              <w:p w:rsidRPr="00537DB7" w:rsidR="002A58F7" w:rsidP="002A58F7" w:rsidRDefault="002A58F7" w14:paraId="25AEDB35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</w:rPr>
                  <w:t>ShipToAddress6</w:t>
                </w:r>
              </w:p>
            </w:tc>
          </w:sdtContent>
        </w:sdt>
      </w:tr>
      <w:tr w:rsidR="002A58F7" w:rsidTr="003970A5" w14:paraId="75F4087F" w14:textId="77777777">
        <w:trPr>
          <w:cantSplit/>
          <w:trHeight w:val="290"/>
        </w:trPr>
        <w:tc>
          <w:tcPr>
            <w:tcW w:w="1638" w:type="pct"/>
          </w:tcPr>
          <w:p w:rsidRPr="00537DB7" w:rsidR="002A58F7" w:rsidP="002A58F7" w:rsidRDefault="002A58F7" w14:paraId="1518FD30" w14:textId="77777777">
            <w:pPr>
              <w:pStyle w:val="NoSpacing"/>
              <w:rPr>
                <w:szCs w:val="20"/>
              </w:rPr>
            </w:pPr>
          </w:p>
        </w:tc>
        <w:sdt>
          <w:sdtPr>
            <w:rPr>
              <w:szCs w:val="20"/>
            </w:rPr>
            <w:alias w:val="#Nav: /Header/CustomerAddress7"/>
            <w:tag w:val="#Nav: Standard_Sales_Order_Conf/1305"/>
            <w:id w:val="268747735"/>
            <w:placeholder>
              <w:docPart w:val="C129089DF7884040ADB457E94B257FBD"/>
            </w:placeholder>
            <w:dataBinding w:prefixMappings="xmlns:ns0='urn:microsoft-dynamics-nav/reports/Standard_Sales_Order_Conf/1305/'" w:xpath="/ns0:NavWordReportXmlPart[1]/ns0:Header[1]/ns0:CustomerAddress7[1]" w:storeItemID="{EE782172-FD63-4F4B-B896-592DF0FBA5DC}"/>
            <w:text/>
          </w:sdtPr>
          <w:sdtEndPr/>
          <w:sdtContent>
            <w:tc>
              <w:tcPr>
                <w:tcW w:w="1725" w:type="pct"/>
              </w:tcPr>
              <w:p w:rsidRPr="00537DB7" w:rsidR="002A58F7" w:rsidP="002A58F7" w:rsidRDefault="002A58F7" w14:paraId="7AB5C67E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  <w:lang w:val="da-DK"/>
                  </w:rPr>
                  <w:t>CustomerAddress7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7"/>
            <w:tag w:val="#Nav: Standard_Sales_Order_Conf/1305"/>
            <w:id w:val="2124801436"/>
            <w:placeholder>
              <w:docPart w:val="6FF4058B263546F2996A6AE7B6EB21E4"/>
            </w:placeholder>
            <w:dataBinding w:prefixMappings="xmlns:ns0='urn:microsoft-dynamics-nav/reports/Standard_Sales_Order_Conf/1305/'" w:xpath="/ns0:NavWordReportXmlPart[1]/ns0:Header[1]/ns0:ShipToAddress7[1]" w:storeItemID="{EE782172-FD63-4F4B-B896-592DF0FBA5DC}"/>
            <w:text/>
          </w:sdtPr>
          <w:sdtEndPr/>
          <w:sdtContent>
            <w:tc>
              <w:tcPr>
                <w:tcW w:w="1637" w:type="pct"/>
              </w:tcPr>
              <w:p w:rsidRPr="00537DB7" w:rsidR="002A58F7" w:rsidP="002A58F7" w:rsidRDefault="002A58F7" w14:paraId="2A8CC87C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</w:rPr>
                  <w:t>ShipToAddress7</w:t>
                </w:r>
              </w:p>
            </w:tc>
          </w:sdtContent>
        </w:sdt>
      </w:tr>
      <w:tr w:rsidR="002A58F7" w:rsidTr="003970A5" w14:paraId="1B9BA01C" w14:textId="77777777">
        <w:trPr>
          <w:cantSplit/>
          <w:trHeight w:val="290"/>
        </w:trPr>
        <w:tc>
          <w:tcPr>
            <w:tcW w:w="1638" w:type="pct"/>
          </w:tcPr>
          <w:p w:rsidRPr="00537DB7" w:rsidR="002A58F7" w:rsidP="002A58F7" w:rsidRDefault="002A58F7" w14:paraId="2DF6ECF8" w14:textId="77777777">
            <w:pPr>
              <w:pStyle w:val="NoSpacing"/>
              <w:rPr>
                <w:szCs w:val="20"/>
              </w:rPr>
            </w:pPr>
          </w:p>
        </w:tc>
        <w:sdt>
          <w:sdtPr>
            <w:rPr>
              <w:szCs w:val="20"/>
            </w:rPr>
            <w:alias w:val="#Nav: /Header/CustomerAddress8"/>
            <w:tag w:val="#Nav: Standard_Sales_Order_Conf/1305"/>
            <w:id w:val="1658728615"/>
            <w:placeholder>
              <w:docPart w:val="4F27B63BD0084584AF44F82AEB886FF7"/>
            </w:placeholder>
            <w:dataBinding w:prefixMappings="xmlns:ns0='urn:microsoft-dynamics-nav/reports/Standard_Sales_Order_Conf/1305/'" w:xpath="/ns0:NavWordReportXmlPart[1]/ns0:Header[1]/ns0:CustomerAddress8[1]" w:storeItemID="{EE782172-FD63-4F4B-B896-592DF0FBA5DC}"/>
            <w:text/>
          </w:sdtPr>
          <w:sdtEndPr/>
          <w:sdtContent>
            <w:tc>
              <w:tcPr>
                <w:tcW w:w="1725" w:type="pct"/>
              </w:tcPr>
              <w:p w:rsidRPr="00537DB7" w:rsidR="002A58F7" w:rsidP="002A58F7" w:rsidRDefault="002A58F7" w14:paraId="74EDB13E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8"/>
            <w:tag w:val="#Nav: Standard_Sales_Order_Conf/1305"/>
            <w:id w:val="-761921562"/>
            <w:placeholder>
              <w:docPart w:val="4841D23E081C4BD68934AF2A594BD8CB"/>
            </w:placeholder>
            <w:dataBinding w:prefixMappings="xmlns:ns0='urn:microsoft-dynamics-nav/reports/Standard_Sales_Order_Conf/1305/'" w:xpath="/ns0:NavWordReportXmlPart[1]/ns0:Header[1]/ns0:ShipToAddress8[1]" w:storeItemID="{EE782172-FD63-4F4B-B896-592DF0FBA5DC}"/>
            <w:text/>
          </w:sdtPr>
          <w:sdtEndPr/>
          <w:sdtContent>
            <w:tc>
              <w:tcPr>
                <w:tcW w:w="1637" w:type="pct"/>
              </w:tcPr>
              <w:p w:rsidRPr="00537DB7" w:rsidR="002A58F7" w:rsidP="002A58F7" w:rsidRDefault="002A58F7" w14:paraId="5DB59ED8" w14:textId="77777777">
                <w:pPr>
                  <w:pStyle w:val="NoSpacing"/>
                  <w:rPr>
                    <w:szCs w:val="20"/>
                  </w:rPr>
                </w:pPr>
                <w:r w:rsidRPr="00537DB7">
                  <w:rPr>
                    <w:szCs w:val="20"/>
                  </w:rPr>
                  <w:t>ShipToAddress8</w:t>
                </w:r>
              </w:p>
            </w:tc>
          </w:sdtContent>
        </w:sdt>
      </w:tr>
    </w:tbl>
    <w:p w:rsidRPr="00675FB4" w:rsidR="00245B0E" w:rsidP="00E33456" w:rsidRDefault="00245B0E" w14:paraId="3C5A0B45" w14:textId="77777777">
      <w:pPr>
        <w:pStyle w:val="NoSpacing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3330"/>
        <w:gridCol w:w="3510"/>
        <w:gridCol w:w="3330"/>
      </w:tblGrid>
      <w:tr w:rsidR="009F69AB" w:rsidTr="009F69AB" w14:paraId="26F7CDF9" w14:textId="77777777"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alesperson_Lbl2"/>
            <w:tag w:val="#Nav: Standard_Sales_Order_Conf/1305"/>
            <w:id w:val="-805155669"/>
            <w:placeholder>
              <w:docPart w:val="8D47D5FB97BD4BFF9BFAC6B727CCA6C1"/>
            </w:placeholder>
            <w:dataBinding w:prefixMappings="xmlns:ns0='urn:microsoft-dynamics-nav/reports/Standard_Sales_Order_Conf/1305/'" w:xpath="/ns0:NavWordReportXmlPart[1]/ns0:Header[1]/ns0:Salesperson_Lbl2[1]" w:storeItemID="{EE782172-FD63-4F4B-B896-592DF0FBA5DC}"/>
            <w:text/>
          </w:sdtPr>
          <w:sdtEndPr/>
          <w:sdtContent>
            <w:tc>
              <w:tcPr>
                <w:tcW w:w="3330" w:type="dxa"/>
              </w:tcPr>
              <w:p w:rsidRPr="00537DB7" w:rsidR="009F69AB" w:rsidP="008350A8" w:rsidRDefault="009F69AB" w14:paraId="656F1946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537DB7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QuoteNo_Lbl"/>
            <w:tag w:val="#Nav: Standard_Sales_Order_Conf/1305"/>
            <w:id w:val="-1266381342"/>
            <w:placeholder>
              <w:docPart w:val="0634BD30258C40A49B00AA68DFFCCC49"/>
            </w:placeholder>
            <w:dataBinding w:prefixMappings="xmlns:ns0='urn:microsoft-dynamics-nav/reports/Standard_Sales_Order_Conf/1305/'" w:xpath="/ns0:NavWordReportXmlPart[1]/ns0:Header[1]/ns0:QuoteNo_Lbl[1]" w:storeItemID="{EE782172-FD63-4F4B-B896-592DF0FBA5DC}"/>
            <w:text/>
          </w:sdtPr>
          <w:sdtEndPr/>
          <w:sdtContent>
            <w:tc>
              <w:tcPr>
                <w:tcW w:w="3510" w:type="dxa"/>
              </w:tcPr>
              <w:p w:rsidRPr="00537DB7" w:rsidR="009F69AB" w:rsidP="008350A8" w:rsidRDefault="009F69AB" w14:paraId="72299002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537DB7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F69B3445966B435596AF0E9308EA2083"/>
            </w:placeholder>
            <w:dataBinding w:prefixMappings="xmlns:ns0='urn:microsoft-dynamics-nav/reports/Standard_Sales_Order_Conf/1305/'" w:xpath="/ns0:NavWordReportXmlPart[1]/ns0:Header[1]/ns0:ShipmentMethodDescription_Lbl[1]" w:storeItemID="{EE782172-FD63-4F4B-B896-592DF0FBA5DC}"/>
            <w:text/>
          </w:sdtPr>
          <w:sdtEndPr/>
          <w:sdtContent>
            <w:tc>
              <w:tcPr>
                <w:tcW w:w="3330" w:type="dxa"/>
              </w:tcPr>
              <w:p w:rsidRPr="00537DB7" w:rsidR="009F69AB" w:rsidP="008350A8" w:rsidRDefault="009F69AB" w14:paraId="3F86870D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537DB7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  <w:lang w:val="da-DK"/>
                  </w:rPr>
                  <w:t>ShipmentMethodDescription_Lbl</w:t>
                </w:r>
              </w:p>
            </w:tc>
          </w:sdtContent>
        </w:sdt>
      </w:tr>
      <w:tr w:rsidR="009F69AB" w:rsidTr="009F69AB" w14:paraId="11FA8C08" w14:textId="77777777">
        <w:sdt>
          <w:sdtPr>
            <w:rPr>
              <w:sz w:val="20"/>
              <w:szCs w:val="20"/>
            </w:rPr>
            <w:alias w:val="#Nav: /Header/SalesPersonName"/>
            <w:tag w:val="#Nav: Standard_Sales_Order_Conf/1305"/>
            <w:id w:val="-2093382796"/>
            <w:placeholder>
              <w:docPart w:val="D6E56AAC80824D84A722B315E697FC5C"/>
            </w:placeholder>
            <w:dataBinding w:prefixMappings="xmlns:ns0='urn:microsoft-dynamics-nav/reports/Standard_Sales_Order_Conf/1305/'" w:xpath="/ns0:NavWordReportXmlPart[1]/ns0:Header[1]/ns0:SalesPersonName[1]" w:storeItemID="{EE782172-FD63-4F4B-B896-592DF0FBA5DC}"/>
            <w:text/>
          </w:sdtPr>
          <w:sdtEndPr/>
          <w:sdtContent>
            <w:tc>
              <w:tcPr>
                <w:tcW w:w="3330" w:type="dxa"/>
              </w:tcPr>
              <w:p w:rsidRPr="00537DB7" w:rsidR="009F69AB" w:rsidP="008350A8" w:rsidRDefault="009F69AB" w14:paraId="0BA5918B" w14:textId="77777777">
                <w:pPr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QuoteNo"/>
            <w:tag w:val="#Nav: Standard_Sales_Order_Conf/1305"/>
            <w:id w:val="1867791684"/>
            <w:placeholder>
              <w:docPart w:val="911D9C225CD44D0F8AE5D3E85B62E0BD"/>
            </w:placeholder>
            <w:dataBinding w:prefixMappings="xmlns:ns0='urn:microsoft-dynamics-nav/reports/Standard_Sales_Order_Conf/1305/'" w:xpath="/ns0:NavWordReportXmlPart[1]/ns0:Header[1]/ns0:QuoteNo[1]" w:storeItemID="{EE782172-FD63-4F4B-B896-592DF0FBA5DC}"/>
            <w:text/>
          </w:sdtPr>
          <w:sdtEndPr/>
          <w:sdtContent>
            <w:tc>
              <w:tcPr>
                <w:tcW w:w="3510" w:type="dxa"/>
              </w:tcPr>
              <w:p w:rsidRPr="00537DB7" w:rsidR="009F69AB" w:rsidP="008350A8" w:rsidRDefault="009F69AB" w14:paraId="69CD2AEE" w14:textId="77777777">
                <w:pPr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sz w:val="20"/>
              <w:szCs w:val="20"/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627EFD5301A84B9D961370B3CCE9ADA5"/>
            </w:placeholder>
            <w:dataBinding w:prefixMappings="xmlns:ns0='urn:microsoft-dynamics-nav/reports/Standard_Sales_Order_Conf/1305/'" w:xpath="/ns0:NavWordReportXmlPart[1]/ns0:Header[1]/ns0:ShipmentMethodDescription[1]" w:storeItemID="{EE782172-FD63-4F4B-B896-592DF0FBA5DC}"/>
            <w:text/>
          </w:sdtPr>
          <w:sdtEndPr/>
          <w:sdtContent>
            <w:tc>
              <w:tcPr>
                <w:tcW w:w="3330" w:type="dxa"/>
              </w:tcPr>
              <w:p w:rsidRPr="00537DB7" w:rsidR="009F69AB" w:rsidP="008350A8" w:rsidRDefault="009F69AB" w14:paraId="7EF4D774" w14:textId="77777777">
                <w:pPr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  <w:lang w:val="da-DK"/>
                  </w:rPr>
                  <w:t>ShipmentMethodDescription</w:t>
                </w:r>
              </w:p>
            </w:tc>
          </w:sdtContent>
        </w:sdt>
      </w:tr>
      <w:tr w:rsidR="009F69AB" w:rsidTr="009F69AB" w14:paraId="43B44011" w14:textId="77777777"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PONumber_Lbl"/>
            <w:tag w:val="#Nav: Standard_Sales_Order_Conf/1305"/>
            <w:id w:val="1954125360"/>
            <w:placeholder>
              <w:docPart w:val="E2F8FB86C32F4119876F4FB6033D2664"/>
            </w:placeholder>
            <w:dataBinding w:prefixMappings="xmlns:ns0='urn:microsoft-dynamics-nav/reports/Standard_Sales_Order_Conf/1305/'" w:xpath="/ns0:NavWordReportXmlPart[1]/ns0:Header[1]/ns0:PONumber_Lbl[1]" w:storeItemID="{EE782172-FD63-4F4B-B896-592DF0FBA5DC}"/>
            <w:text/>
          </w:sdtPr>
          <w:sdtEndPr/>
          <w:sdtContent>
            <w:tc>
              <w:tcPr>
                <w:tcW w:w="3330" w:type="dxa"/>
              </w:tcPr>
              <w:p w:rsidRPr="00537DB7" w:rsidR="009F69AB" w:rsidP="009F69AB" w:rsidRDefault="009F69AB" w14:paraId="53DAD15E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PONumber_Lbl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PaymentTermsDescription_Lbl"/>
            <w:tag w:val="#Nav: Standard_Sales_Order_Conf/1305"/>
            <w:id w:val="196509215"/>
            <w:placeholder>
              <w:docPart w:val="E2F8FB86C32F4119876F4FB6033D2664"/>
            </w:placeholder>
            <w:dataBinding w:prefixMappings="xmlns:ns0='urn:microsoft-dynamics-nav/reports/Standard_Sales_Order_Conf/1305/'" w:xpath="/ns0:NavWordReportXmlPart[1]/ns0:Header[1]/ns0:PaymentTermsDescription_Lbl[1]" w:storeItemID="{EE782172-FD63-4F4B-B896-592DF0FBA5DC}"/>
            <w:text/>
          </w:sdtPr>
          <w:sdtEndPr/>
          <w:sdtContent>
            <w:tc>
              <w:tcPr>
                <w:tcW w:w="3510" w:type="dxa"/>
              </w:tcPr>
              <w:p w:rsidRPr="00537DB7" w:rsidR="009F69AB" w:rsidP="009F69AB" w:rsidRDefault="009F69AB" w14:paraId="0C9EE169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  <w:lang w:val="da-DK"/>
            </w:rPr>
            <w:alias w:val="#Nav: /Header/ShipmentDate_Lbl"/>
            <w:tag w:val="#Nav: Standard_Sales_Order_Conf/1305"/>
            <w:id w:val="347525443"/>
            <w:placeholder>
              <w:docPart w:val="BDF963C425CF49E89A9BE3ED26CEA9A8"/>
            </w:placeholder>
            <w:dataBinding w:prefixMappings="xmlns:ns0='urn:microsoft-dynamics-nav/reports/Standard_Sales_Order_Conf/1305/'" w:xpath="/ns0:NavWordReportXmlPart[1]/ns0:Header[1]/ns0:ShipmentDate_Lbl[1]" w:storeItemID="{EE782172-FD63-4F4B-B896-592DF0FBA5DC}"/>
            <w:text/>
          </w:sdtPr>
          <w:sdtEndPr/>
          <w:sdtContent>
            <w:tc>
              <w:tcPr>
                <w:tcW w:w="3330" w:type="dxa"/>
              </w:tcPr>
              <w:p w:rsidRPr="00537DB7" w:rsidR="009F69AB" w:rsidP="009F69AB" w:rsidRDefault="009F69AB" w14:paraId="463A3FF4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  <w:lang w:val="da-DK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ShipmentDate_Lbl</w:t>
                </w:r>
                <w:proofErr w:type="spellEnd"/>
              </w:p>
            </w:tc>
          </w:sdtContent>
        </w:sdt>
      </w:tr>
      <w:tr w:rsidR="009F69AB" w:rsidTr="009F69AB" w14:paraId="442335CF" w14:textId="77777777">
        <w:sdt>
          <w:sdtPr>
            <w:rPr>
              <w:sz w:val="20"/>
              <w:szCs w:val="20"/>
            </w:rPr>
            <w:alias w:val="#Nav: /Header/ExtDocNo_SalesHeader"/>
            <w:tag w:val="#Nav: Standard_Sales_Order_Conf/1305"/>
            <w:id w:val="-213378856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ExtDocNo_SalesHeader[1]" w:storeItemID="{EE782172-FD63-4F4B-B896-592DF0FBA5DC}"/>
            <w:text/>
          </w:sdtPr>
          <w:sdtEndPr/>
          <w:sdtContent>
            <w:tc>
              <w:tcPr>
                <w:tcW w:w="3330" w:type="dxa"/>
              </w:tcPr>
              <w:p w:rsidRPr="00537DB7" w:rsidR="009F69AB" w:rsidP="009F69AB" w:rsidRDefault="00EA2302" w14:paraId="750AB080" w14:textId="77777777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ExtDocNo_SalesHeader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PaymentTermsDescription"/>
            <w:tag w:val="#Nav: Standard_Sales_Order_Conf/1305"/>
            <w:id w:val="840052581"/>
            <w:placeholder>
              <w:docPart w:val="E2F8FB86C32F4119876F4FB6033D2664"/>
            </w:placeholder>
            <w:dataBinding w:prefixMappings="xmlns:ns0='urn:microsoft-dynamics-nav/reports/Standard_Sales_Order_Conf/1305/'" w:xpath="/ns0:NavWordReportXmlPart[1]/ns0:Header[1]/ns0:PaymentTermsDescription[1]" w:storeItemID="{EE782172-FD63-4F4B-B896-592DF0FBA5DC}"/>
            <w:text/>
          </w:sdtPr>
          <w:sdtEndPr/>
          <w:sdtContent>
            <w:tc>
              <w:tcPr>
                <w:tcW w:w="3510" w:type="dxa"/>
              </w:tcPr>
              <w:p w:rsidRPr="00537DB7" w:rsidR="009F69AB" w:rsidP="009F69AB" w:rsidRDefault="009F69AB" w14:paraId="36222705" w14:textId="77777777">
                <w:pPr>
                  <w:rPr>
                    <w:sz w:val="20"/>
                    <w:szCs w:val="20"/>
                  </w:rPr>
                </w:pPr>
                <w:proofErr w:type="spellStart"/>
                <w:r w:rsidRPr="00537DB7">
                  <w:rPr>
                    <w:sz w:val="20"/>
                    <w:szCs w:val="20"/>
                  </w:rPr>
                  <w:t>PaymentTermsDescription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  <w:lang w:val="da-DK"/>
            </w:rPr>
            <w:alias w:val="#Nav: /Header/ShipmentDate"/>
            <w:tag w:val="#Nav: Standard_Sales_Order_Conf/1305"/>
            <w:id w:val="-246262983"/>
            <w:placeholder>
              <w:docPart w:val="853DDB3E5D97477685A8926C865A9C06"/>
            </w:placeholder>
            <w:dataBinding w:prefixMappings="xmlns:ns0='urn:microsoft-dynamics-nav/reports/Standard_Sales_Order_Conf/1305/'" w:xpath="/ns0:NavWordReportXmlPart[1]/ns0:Header[1]/ns0:ShipmentDate[1]" w:storeItemID="{EE782172-FD63-4F4B-B896-592DF0FBA5DC}"/>
            <w:text/>
          </w:sdtPr>
          <w:sdtEndPr/>
          <w:sdtContent>
            <w:tc>
              <w:tcPr>
                <w:tcW w:w="3330" w:type="dxa"/>
              </w:tcPr>
              <w:p w:rsidRPr="00537DB7" w:rsidR="009F69AB" w:rsidP="009F69AB" w:rsidRDefault="009F69AB" w14:paraId="573FC2DB" w14:textId="77777777">
                <w:pPr>
                  <w:rPr>
                    <w:sz w:val="20"/>
                    <w:szCs w:val="20"/>
                    <w:lang w:val="da-DK"/>
                  </w:rPr>
                </w:pPr>
                <w:proofErr w:type="spellStart"/>
                <w:r w:rsidRPr="00537DB7">
                  <w:rPr>
                    <w:sz w:val="20"/>
                    <w:szCs w:val="20"/>
                  </w:rPr>
                  <w:t>ShipmentDate</w:t>
                </w:r>
                <w:proofErr w:type="spellEnd"/>
              </w:p>
            </w:tc>
          </w:sdtContent>
        </w:sdt>
      </w:tr>
    </w:tbl>
    <w:sdt>
      <w:sdtPr>
        <w:id w:val="1657419360"/>
        <w15:dataBinding w:prefixMappings="xmlns:ns0='urn:microsoft-dynamics-nav/reports/Standard_Sales_Order_Conf/1305/'" w:xpath="/ns0:NavWordReportXmlPart[1]/ns0:Header[1]/ns0:WorkDescriptionLines" w:storeItemID="{EE782172-FD63-4F4B-B896-592DF0FBA5DC}"/>
        <w15:repeatingSection/>
        <w:alias w:val="#Nav: /Header/WorkDescriptionLines"/>
        <w:tag w:val="#Nav: Standard_Sales_Order_Conf/1305"/>
      </w:sdtPr>
      <w:sdtContent>
        <w:sdt>
          <w:sdtPr>
            <w:id w:val="-164564317"/>
            <w:placeholder>
              <w:docPart w:val="DefaultPlaceholder_-1854013436"/>
            </w:placeholder>
            <w15:repeatingSectionItem/>
          </w:sdtPr>
          <w:sdtContent>
            <w:bookmarkStart w:name="_GoBack" w:displacedByCustomXml="next" w:id="0"/>
            <w:sdt>
              <w:sdtPr>
                <w:alias w:val="#Nav: /Header/WorkDescriptionLines/WorkDescriptionLine"/>
                <w:tag w:val="#Nav: Standard_Sales_Order_Conf/1305"/>
                <w:id w:val="1102462438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EE782172-FD63-4F4B-B896-592DF0FBA5DC}"/>
                <w:text/>
              </w:sdtPr>
              <w:sdtEndPr/>
              <w:sdtContent>
                <w:p w:rsidRPr="00E33456" w:rsidR="00516836" w:rsidP="00676789" w:rsidRDefault="00516836" w14:paraId="46DB97B1" w14:textId="7171AF77">
                  <w:proofErr w:type="spellStart"/>
                  <w:r>
                    <w:t>WorkDescriptionLine</w:t>
                  </w:r>
                  <w:proofErr w:type="spellEnd"/>
                </w:p>
              </w:sdtContent>
            </w:sdt>
            <w:bookmarkEnd w:displacedByCustomXml="next" w:id="0"/>
          </w:sdtContent>
        </w:sdt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54"/>
        <w:gridCol w:w="2732"/>
        <w:gridCol w:w="994"/>
        <w:gridCol w:w="900"/>
        <w:gridCol w:w="1710"/>
        <w:gridCol w:w="365"/>
        <w:gridCol w:w="709"/>
        <w:gridCol w:w="1842"/>
      </w:tblGrid>
      <w:tr w:rsidRPr="00537DB7" w:rsidR="00537DB7" w:rsidTr="00BC3556" w14:paraId="05FEE7A8" w14:textId="77777777">
        <w:trPr>
          <w:trHeight w:val="546"/>
        </w:trPr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EE782172-FD63-4F4B-B896-592DF0FBA5DC}"/>
            <w:text/>
          </w:sdtPr>
          <w:sdtEndPr/>
          <w:sdtContent>
            <w:tc>
              <w:tcPr>
                <w:tcW w:w="954" w:type="dxa"/>
                <w:shd w:val="clear" w:color="auto" w:fill="F24F4F" w:themeFill="accent1"/>
                <w:vAlign w:val="bottom"/>
              </w:tcPr>
              <w:p w:rsidRPr="00537DB7" w:rsidR="008350A8" w:rsidP="00BC0C3D" w:rsidRDefault="008350A8" w14:paraId="035FCE05" w14:textId="77777777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EE782172-FD63-4F4B-B896-592DF0FBA5DC}"/>
            <w:text/>
          </w:sdtPr>
          <w:sdtEndPr/>
          <w:sdtContent>
            <w:tc>
              <w:tcPr>
                <w:tcW w:w="2732" w:type="dxa"/>
                <w:shd w:val="clear" w:color="auto" w:fill="F24F4F" w:themeFill="accent1"/>
                <w:vAlign w:val="bottom"/>
              </w:tcPr>
              <w:p w:rsidRPr="00537DB7" w:rsidR="008350A8" w:rsidP="00BC0C3D" w:rsidRDefault="008350A8" w14:paraId="0D6F4300" w14:textId="77777777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EE782172-FD63-4F4B-B896-592DF0FBA5DC}"/>
            <w:text/>
          </w:sdtPr>
          <w:sdtEndPr/>
          <w:sdtContent>
            <w:tc>
              <w:tcPr>
                <w:tcW w:w="994" w:type="dxa"/>
                <w:shd w:val="clear" w:color="auto" w:fill="F24F4F" w:themeFill="accent1"/>
                <w:vAlign w:val="bottom"/>
              </w:tcPr>
              <w:p w:rsidRPr="00537DB7" w:rsidR="008350A8" w:rsidP="00BC0C3D" w:rsidRDefault="008350A8" w14:paraId="006A1EC9" w14:textId="77777777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_Lbl"/>
            <w:tag w:val="#Nav: Standard_Sales_Order_Conf/1305"/>
            <w:id w:val="749460726"/>
            <w:placeholder>
              <w:docPart w:val="81B6C312E65C4F76B073A91B3B1F7719"/>
            </w:placeholder>
            <w:dataBinding w:prefixMappings="xmlns:ns0='urn:microsoft-dynamics-nav/reports/Standard_Sales_Order_Conf/1305/'" w:xpath="/ns0:NavWordReportXmlPart[1]/ns0:Header[1]/ns0:Line[1]/ns0:Unit_Lbl[1]" w:storeItemID="{EE782172-FD63-4F4B-B896-592DF0FBA5DC}"/>
            <w:text/>
          </w:sdtPr>
          <w:sdtEndPr/>
          <w:sdtContent>
            <w:tc>
              <w:tcPr>
                <w:tcW w:w="900" w:type="dxa"/>
                <w:shd w:val="clear" w:color="auto" w:fill="F24F4F" w:themeFill="accent1"/>
                <w:vAlign w:val="bottom"/>
              </w:tcPr>
              <w:p w:rsidRPr="00537DB7" w:rsidR="008350A8" w:rsidP="00BC0C3D" w:rsidRDefault="007E01E1" w14:paraId="022BB8F3" w14:textId="77777777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Price_Lbl2"/>
            <w:tag w:val="#Nav: Standard_Sales_Order_Conf/1305"/>
            <w:id w:val="-75831076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UnitPrice_Lbl2[1]" w:storeItemID="{EE782172-FD63-4F4B-B896-592DF0FBA5DC}"/>
            <w:text/>
          </w:sdtPr>
          <w:sdtEndPr/>
          <w:sdtContent>
            <w:tc>
              <w:tcPr>
                <w:tcW w:w="1710" w:type="dxa"/>
                <w:shd w:val="clear" w:color="auto" w:fill="F24F4F" w:themeFill="accent1"/>
                <w:vAlign w:val="bottom"/>
              </w:tcPr>
              <w:p w:rsidRPr="00537DB7" w:rsidR="008350A8" w:rsidP="00BC0C3D" w:rsidRDefault="00DE52FD" w14:paraId="6262F108" w14:textId="77777777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UnitPrice_Lbl2</w:t>
                </w:r>
              </w:p>
            </w:tc>
          </w:sdtContent>
        </w:sdt>
        <w:tc>
          <w:tcPr>
            <w:tcW w:w="365" w:type="dxa"/>
            <w:shd w:val="clear" w:color="auto" w:fill="F24F4F" w:themeFill="accent1"/>
            <w:vAlign w:val="bottom"/>
          </w:tcPr>
          <w:p w:rsidRPr="00537DB7" w:rsidR="008350A8" w:rsidP="00BC0C3D" w:rsidRDefault="008350A8" w14:paraId="08C5B26F" w14:textId="77777777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4F4F" w:themeFill="accent1"/>
            <w:vAlign w:val="bottom"/>
          </w:tcPr>
          <w:p w:rsidRPr="00537DB7" w:rsidR="008350A8" w:rsidP="00BC0C3D" w:rsidRDefault="008350A8" w14:paraId="235B147B" w14:textId="77777777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LineAmount_Lbl"/>
            <w:tag w:val="#Nav: Standard_Sales_Order_Conf/1305"/>
            <w:id w:val="-23987673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LineAmount_Lbl[1]" w:storeItemID="{EE782172-FD63-4F4B-B896-592DF0FBA5DC}"/>
            <w:text/>
          </w:sdtPr>
          <w:sdtEndPr/>
          <w:sdtContent>
            <w:tc>
              <w:tcPr>
                <w:tcW w:w="1842" w:type="dxa"/>
                <w:shd w:val="clear" w:color="auto" w:fill="F24F4F" w:themeFill="accent1"/>
                <w:tcMar>
                  <w:right w:w="0" w:type="dxa"/>
                </w:tcMar>
                <w:vAlign w:val="bottom"/>
              </w:tcPr>
              <w:p w:rsidRPr="00537DB7" w:rsidR="008350A8" w:rsidP="00BC0C3D" w:rsidRDefault="00DE52FD" w14:paraId="782D8973" w14:textId="77777777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sz w:val="20"/>
            <w:szCs w:val="20"/>
          </w:rPr>
          <w:alias w:val="#Nav: /Header/Line"/>
          <w:tag w:val="#Nav: Standard_Sales_Order_Conf/1305"/>
          <w:id w:val="1327254768"/>
          <w15:dataBinding w:prefixMappings="xmlns:ns0='urn:microsoft-dynamics-nav/reports/Standard_Sales_Order_Conf/1305/'" w:xpath="/ns0:NavWordReportXmlPart[1]/ns0:Header[1]/ns0:Line" w:storeItemID="{EE782172-FD63-4F4B-B896-592DF0FBA5DC}"/>
          <w15:repeatingSection/>
        </w:sdtPr>
        <w:sdtEndPr>
          <w:rPr>
            <w:szCs w:val="22"/>
          </w:rPr>
        </w:sdtEndPr>
        <w:sdtContent>
          <w:sdt>
            <w:sdtPr>
              <w:rPr>
                <w:sz w:val="20"/>
                <w:szCs w:val="20"/>
              </w:rPr>
              <w:id w:val="872800820"/>
              <w:placeholder>
                <w:docPart w:val="3833B833E2C242138C57941B24FF6BA0"/>
              </w:placeholder>
              <w15:repeatingSectionItem/>
            </w:sdtPr>
            <w:sdtEndPr>
              <w:rPr>
                <w:szCs w:val="22"/>
              </w:rPr>
            </w:sdtEndPr>
            <w:sdtContent>
              <w:tr w:rsidRPr="008350A8" w:rsidR="008350A8" w:rsidTr="00BC3556" w14:paraId="6E68C457" w14:textId="77777777">
                <w:trPr>
                  <w:trHeight w:val="227"/>
                </w:trPr>
                <w:sdt>
                  <w:sdtPr>
                    <w:rPr>
                      <w:sz w:val="20"/>
                      <w:szCs w:val="20"/>
                    </w:r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95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6317D" w:rsidRDefault="008350A8" w14:paraId="1F09DAA5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732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6317D" w:rsidRDefault="008350A8" w14:paraId="5815B1C6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99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6317D" w:rsidRDefault="008350A8" w14:paraId="5351DDDB" w14:textId="77777777">
                        <w:pPr>
                          <w:pStyle w:val="ForceRight"/>
                        </w:pPr>
                        <w:r w:rsidRPr="00537DB7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90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6317D" w:rsidRDefault="008350A8" w14:paraId="06B90E1A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171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6317D" w:rsidRDefault="008350A8" w14:paraId="045EB25F" w14:textId="77777777">
                        <w:pPr>
                          <w:pStyle w:val="ForceRight"/>
                        </w:pPr>
                        <w:proofErr w:type="spellStart"/>
                        <w:r w:rsidRPr="00537DB7"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65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9240AF" w:rsidRDefault="008350A8" w14:paraId="3FED9F75" w14:textId="77777777">
                    <w:pPr>
                      <w:pStyle w:val="ForceRight"/>
                    </w:pPr>
                  </w:p>
                </w:tc>
                <w:tc>
                  <w:tcPr>
                    <w:tcW w:w="709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9240AF" w:rsidRDefault="008350A8" w14:paraId="1A0B2725" w14:textId="77777777">
                    <w:pPr>
                      <w:pStyle w:val="ForceRight"/>
                    </w:pPr>
                  </w:p>
                </w:tc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1842" w:type="dxa"/>
                        <w:tcBorders>
                          <w:bottom w:val="single" w:color="9B9482" w:themeColor="text2" w:themeTint="99" w:sz="4" w:space="0"/>
                        </w:tcBorders>
                        <w:tcMar>
                          <w:right w:w="0" w:type="dxa"/>
                        </w:tcMar>
                      </w:tcPr>
                      <w:p w:rsidRPr="00537DB7" w:rsidR="008350A8" w:rsidP="00F6317D" w:rsidRDefault="008350A8" w14:paraId="38E96F8A" w14:textId="77777777">
                        <w:pPr>
                          <w:pStyle w:val="ForceRight"/>
                        </w:pPr>
                        <w:proofErr w:type="spellStart"/>
                        <w:r w:rsidRPr="00537DB7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Cs w:val="20"/>
          </w:rPr>
          <w:alias w:val="#Nav: /Header/ReportTotalsLine"/>
          <w:tag w:val="#Nav: Standard_Sales_Order_Conf/1305"/>
          <w:id w:val="-90859327"/>
          <w15:dataBinding w:prefixMappings="xmlns:ns0='urn:microsoft-dynamics-nav/reports/Standard_Sales_Order_Conf/1305/'" w:xpath="/ns0:NavWordReportXmlPart[1]/ns0:Header[1]/ns0:ReportTotalsLine" w:storeItemID="{EE782172-FD63-4F4B-B896-592DF0FBA5DC}"/>
          <w15:repeatingSection/>
        </w:sdtPr>
        <w:sdtEndPr>
          <w:rPr>
            <w:szCs w:val="22"/>
          </w:rPr>
        </w:sdtEndPr>
        <w:sdtContent>
          <w:sdt>
            <w:sdtPr>
              <w:rPr>
                <w:szCs w:val="20"/>
              </w:rPr>
              <w:id w:val="470019611"/>
              <w:placeholder>
                <w:docPart w:val="DefaultPlaceholder_-1854013436"/>
              </w:placeholder>
              <w15:repeatingSectionItem/>
            </w:sdtPr>
            <w:sdtEndPr>
              <w:rPr>
                <w:szCs w:val="22"/>
              </w:rPr>
            </w:sdtEndPr>
            <w:sdtContent>
              <w:tr w:rsidRPr="008350A8" w:rsidR="00AA49C2" w:rsidTr="00BC3556" w14:paraId="151EFC0F" w14:textId="77777777">
                <w:trPr>
                  <w:trHeight w:val="227"/>
                </w:trPr>
                <w:tc>
                  <w:tcPr>
                    <w:tcW w:w="954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A49C2" w:rsidP="008350A8" w:rsidRDefault="00AA49C2" w14:paraId="44413B2F" w14:textId="77777777">
                    <w:pPr>
                      <w:pStyle w:val="NoSpacing"/>
                      <w:rPr>
                        <w:szCs w:val="20"/>
                      </w:rPr>
                    </w:pPr>
                  </w:p>
                </w:tc>
                <w:tc>
                  <w:tcPr>
                    <w:tcW w:w="2732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A49C2" w:rsidP="008350A8" w:rsidRDefault="00AA49C2" w14:paraId="15886466" w14:textId="77777777">
                    <w:pPr>
                      <w:pStyle w:val="NoSpacing"/>
                      <w:rPr>
                        <w:szCs w:val="20"/>
                      </w:rPr>
                    </w:pPr>
                  </w:p>
                </w:tc>
                <w:tc>
                  <w:tcPr>
                    <w:tcW w:w="994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A49C2" w:rsidP="008350A8" w:rsidRDefault="00AA49C2" w14:paraId="2C806D3B" w14:textId="77777777">
                    <w:pPr>
                      <w:pStyle w:val="NoSpacing"/>
                      <w:rPr>
                        <w:szCs w:val="20"/>
                      </w:rPr>
                    </w:pPr>
                  </w:p>
                </w:tc>
                <w:tc>
                  <w:tcPr>
                    <w:tcW w:w="900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A49C2" w:rsidP="008350A8" w:rsidRDefault="00AA49C2" w14:paraId="55EB318C" w14:textId="77777777">
                    <w:pPr>
                      <w:pStyle w:val="NoSpacing"/>
                      <w:rPr>
                        <w:szCs w:val="20"/>
                      </w:rPr>
                    </w:pPr>
                  </w:p>
                </w:tc>
                <w:sdt>
                  <w:sdtPr>
                    <w:rPr>
                      <w:szCs w:val="20"/>
                    </w:rPr>
                    <w:alias w:val="#Nav: /Header/ReportTotalsLine/Description_ReportTotalsLine"/>
                    <w:tag w:val="#Nav: Standard_Sales_Order_Conf/1305"/>
                    <w:id w:val="-1999341438"/>
                    <w:placeholder>
                      <w:docPart w:val="DefaultPlaceholder_-1854013440"/>
                    </w:placeholder>
                    <w15:dataBinding w:prefixMappings="xmlns:ns0='urn:microsoft-dynamics-nav/reports/Standard_Sales_Order_Conf/1305/' " w:xpath="/ns0:NavWordReportXmlPart[1]/ns0:Header[1]/ns0:ReportTotalsLine[1]/ns0:Description_ReportTotalsLine[1]" w:storeItemID="{EE782172-FD63-4F4B-B896-592DF0FBA5DC}"/>
                  </w:sdtPr>
                  <w:sdtEndPr/>
                  <w:sdtContent>
                    <w:tc>
                      <w:tcPr>
                        <w:tcW w:w="2784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A49C2" w:rsidP="00F6317D" w:rsidRDefault="00F6317D" w14:paraId="3AD89BC8" w14:textId="7343C165">
                        <w:pPr>
                          <w:pStyle w:val="NoSpacing"/>
                          <w:rPr>
                            <w:szCs w:val="20"/>
                          </w:rPr>
                        </w:pPr>
                        <w:proofErr w:type="spellStart"/>
                        <w:r>
                          <w:rPr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842" w:type="dxa"/>
                    <w:tcBorders>
                      <w:bottom w:val="single" w:color="9B9482" w:themeColor="text2" w:themeTint="99" w:sz="4" w:space="0"/>
                    </w:tcBorders>
                    <w:tcMar>
                      <w:right w:w="0" w:type="dxa"/>
                    </w:tcMar>
                  </w:tcPr>
                  <w:p w:rsidRPr="00537DB7" w:rsidR="00AA49C2" w:rsidP="00D31748" w:rsidRDefault="00AA49C2" w14:paraId="22DD0BEB" w14:textId="7AF213EB">
                    <w:pPr>
                      <w:pStyle w:val="NoSpacing-right"/>
                      <w:tabs>
                        <w:tab w:val="center" w:pos="921"/>
                        <w:tab w:val="right" w:pos="1842"/>
                      </w:tabs>
                    </w:pPr>
                    <w:r>
                      <w:tab/>
                    </w:r>
                    <w:sdt>
                      <w:sdtPr>
                        <w:alias w:val="#Nav: /Header/ReportTotalsLine/AmountFormatted_ReportTotalsLine"/>
                        <w:tag w:val="#Nav: Standard_Sales_Order_Conf/1305"/>
                        <w:id w:val="-517544685"/>
                        <w:placeholder>
                          <w:docPart w:val="DefaultPlaceholder_-1854013440"/>
                        </w:placeholder>
                        <w15:dataBinding w:prefixMappings="xmlns:ns0='urn:microsoft-dynamics-nav/reports/Standard_Sales_Order_Conf/1305/' " w:xpath="/ns0:NavWordReportXmlPart[1]/ns0:Header[1]/ns0:ReportTotalsLine[1]/ns0:AmountFormatted_ReportTotalsLine[1]" w:storeItemID="{EE782172-FD63-4F4B-B896-592DF0FBA5DC}"/>
                      </w:sdtPr>
                      <w:sdtEndPr/>
                      <w:sdtContent>
                        <w:proofErr w:type="spellStart"/>
                        <w:r w:rsidR="00F6317D">
                          <w:t>AmountFormatted_ReportTotalsLine</w:t>
                        </w:r>
                        <w:proofErr w:type="spellEnd"/>
                      </w:sdtContent>
                    </w:sdt>
                    <w:r>
                      <w:tab/>
                    </w:r>
                  </w:p>
                </w:tc>
              </w:tr>
            </w:sdtContent>
          </w:sdt>
        </w:sdtContent>
      </w:sdt>
      <w:tr w:rsidRPr="008350A8" w:rsidR="008350A8" w:rsidTr="00BC3556" w14:paraId="69914B4D" w14:textId="77777777">
        <w:trPr>
          <w:trHeight w:val="227"/>
        </w:trPr>
        <w:tc>
          <w:tcPr>
            <w:tcW w:w="954" w:type="dxa"/>
            <w:tcBorders>
              <w:bottom w:val="single" w:color="F24F4F" w:themeColor="accent1" w:sz="4" w:space="0"/>
            </w:tcBorders>
          </w:tcPr>
          <w:p w:rsidRPr="008350A8" w:rsidR="008350A8" w:rsidP="008350A8" w:rsidRDefault="008350A8" w14:paraId="60B87C13" w14:textId="77777777">
            <w:pPr>
              <w:pStyle w:val="NoSpacing"/>
            </w:pPr>
          </w:p>
        </w:tc>
        <w:tc>
          <w:tcPr>
            <w:tcW w:w="2732" w:type="dxa"/>
            <w:tcBorders>
              <w:bottom w:val="single" w:color="F24F4F" w:themeColor="accent1" w:sz="4" w:space="0"/>
            </w:tcBorders>
          </w:tcPr>
          <w:p w:rsidRPr="008350A8" w:rsidR="008350A8" w:rsidP="008350A8" w:rsidRDefault="008350A8" w14:paraId="207CE0B0" w14:textId="77777777">
            <w:pPr>
              <w:pStyle w:val="NoSpacing"/>
            </w:pPr>
          </w:p>
        </w:tc>
        <w:tc>
          <w:tcPr>
            <w:tcW w:w="994" w:type="dxa"/>
            <w:tcBorders>
              <w:bottom w:val="single" w:color="F24F4F" w:themeColor="accent1" w:sz="4" w:space="0"/>
            </w:tcBorders>
          </w:tcPr>
          <w:p w:rsidRPr="008350A8" w:rsidR="008350A8" w:rsidP="008350A8" w:rsidRDefault="008350A8" w14:paraId="71C4761C" w14:textId="77777777">
            <w:pPr>
              <w:pStyle w:val="NoSpacing"/>
            </w:pPr>
          </w:p>
        </w:tc>
        <w:tc>
          <w:tcPr>
            <w:tcW w:w="900" w:type="dxa"/>
            <w:tcBorders>
              <w:bottom w:val="single" w:color="F24F4F" w:themeColor="accent1" w:sz="4" w:space="0"/>
            </w:tcBorders>
          </w:tcPr>
          <w:p w:rsidRPr="008350A8" w:rsidR="008350A8" w:rsidP="008350A8" w:rsidRDefault="008350A8" w14:paraId="18F3F687" w14:textId="77777777">
            <w:pPr>
              <w:pStyle w:val="NoSpacing"/>
            </w:pPr>
          </w:p>
        </w:tc>
        <w:sdt>
          <w:sdtPr>
            <w:rPr>
              <w:rStyle w:val="Strong"/>
              <w:szCs w:val="20"/>
            </w:rPr>
            <w:alias w:val="#Nav: /Header/Totals/TotalText"/>
            <w:tag w:val="#Nav: Standard_Sales_Order_Conf/1305"/>
            <w:id w:val="1628299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Totals[1]/ns0:TotalText[1]" w:storeItemID="{EE782172-FD63-4F4B-B896-592DF0FBA5DC}"/>
            <w:text/>
          </w:sdtPr>
          <w:sdtEndPr>
            <w:rPr>
              <w:rStyle w:val="Strong"/>
            </w:rPr>
          </w:sdtEndPr>
          <w:sdtContent>
            <w:tc>
              <w:tcPr>
                <w:tcW w:w="2784" w:type="dxa"/>
                <w:gridSpan w:val="3"/>
                <w:tcBorders>
                  <w:bottom w:val="single" w:color="F24F4F" w:themeColor="accent1" w:sz="4" w:space="0"/>
                </w:tcBorders>
              </w:tcPr>
              <w:p w:rsidRPr="00537DB7" w:rsidR="008350A8" w:rsidP="008350A8" w:rsidRDefault="00423860" w14:paraId="62455150" w14:textId="77777777">
                <w:pPr>
                  <w:pStyle w:val="NoSpacing"/>
                  <w:rPr>
                    <w:rStyle w:val="Strong"/>
                    <w:szCs w:val="20"/>
                  </w:rPr>
                </w:pPr>
                <w:proofErr w:type="spellStart"/>
                <w:r w:rsidRPr="00537DB7">
                  <w:rPr>
                    <w:rStyle w:val="Strong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Cs w:val="20"/>
            </w:r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EE782172-FD63-4F4B-B896-592DF0FBA5DC}"/>
            <w:text/>
          </w:sdtPr>
          <w:sdtEndPr>
            <w:rPr>
              <w:rStyle w:val="Strong"/>
            </w:rPr>
          </w:sdtEndPr>
          <w:sdtContent>
            <w:tc>
              <w:tcPr>
                <w:tcW w:w="1842" w:type="dxa"/>
                <w:tcBorders>
                  <w:bottom w:val="single" w:color="F24F4F" w:themeColor="accent1" w:sz="4" w:space="0"/>
                </w:tcBorders>
                <w:tcMar>
                  <w:right w:w="0" w:type="dxa"/>
                </w:tcMar>
              </w:tcPr>
              <w:p w:rsidRPr="00537DB7" w:rsidR="008350A8" w:rsidP="0061146A" w:rsidRDefault="008350A8" w14:paraId="184D53B7" w14:textId="77777777">
                <w:pPr>
                  <w:pStyle w:val="NoSpacing"/>
                  <w:jc w:val="right"/>
                  <w:rPr>
                    <w:rStyle w:val="Strong"/>
                    <w:szCs w:val="20"/>
                  </w:rPr>
                </w:pPr>
                <w:proofErr w:type="spellStart"/>
                <w:r w:rsidRPr="00537DB7">
                  <w:rPr>
                    <w:rStyle w:val="Strong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160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1890"/>
      </w:tblGrid>
      <w:tr w:rsidR="00FE388D" w:rsidTr="004756DD" w14:paraId="1CAC3226" w14:textId="77777777">
        <w:sdt>
          <w:sdtPr>
            <w:rPr>
              <w:rFonts w:asciiTheme="majorHAnsi" w:hAnsiTheme="majorHAnsi"/>
              <w:color w:val="F24F4F" w:themeColor="accent1"/>
              <w:sz w:val="20"/>
              <w:szCs w:val="20"/>
            </w:rPr>
            <w:alias w:val="#Nav: /Header/Totals/AmountSubjectToSalesTaxLbl"/>
            <w:tag w:val="#Nav: Standard_Sales_Order_Conf/1305"/>
            <w:id w:val="-822341908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SubjectToSalesTaxLbl[1]" w:storeItemID="{EE782172-FD63-4F4B-B896-592DF0FBA5DC}"/>
            <w:text/>
          </w:sdtPr>
          <w:sdtEndPr/>
          <w:sdtContent>
            <w:tc>
              <w:tcPr>
                <w:tcW w:w="3690" w:type="dxa"/>
                <w:tcMar>
                  <w:left w:w="115" w:type="dxa"/>
                  <w:right w:w="115" w:type="dxa"/>
                </w:tcMar>
              </w:tcPr>
              <w:p w:rsidRPr="00537DB7" w:rsidR="00FE388D" w:rsidP="004C54D4" w:rsidRDefault="00FE388D" w14:paraId="0602AF2E" w14:textId="77777777">
                <w:pPr>
                  <w:spacing w:after="0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rPr>
              <w:szCs w:val="20"/>
            </w:rPr>
            <w:alias w:val="#Nav: /Header/Totals/AmountSubjectToSalesTax"/>
            <w:tag w:val="#Nav: Standard_Sales_Order_Conf/1305"/>
            <w:id w:val="-1180584573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SubjectToSalesTax[1]" w:storeItemID="{EE782172-FD63-4F4B-B896-592DF0FBA5DC}"/>
            <w:text/>
          </w:sdtPr>
          <w:sdtEndPr/>
          <w:sdtContent>
            <w:tc>
              <w:tcPr>
                <w:tcW w:w="1890" w:type="dxa"/>
                <w:tcMar>
                  <w:left w:w="115" w:type="dxa"/>
                  <w:right w:w="115" w:type="dxa"/>
                </w:tcMar>
              </w:tcPr>
              <w:p w:rsidRPr="00537DB7" w:rsidR="00FE388D" w:rsidP="004C54D4" w:rsidRDefault="00FE388D" w14:paraId="300721E6" w14:textId="77777777">
                <w:pPr>
                  <w:pStyle w:val="ForceRight"/>
                  <w:spacing w:after="0"/>
                  <w:rPr>
                    <w:szCs w:val="20"/>
                  </w:rPr>
                </w:pPr>
                <w:proofErr w:type="spellStart"/>
                <w:r w:rsidRPr="00537DB7">
                  <w:rPr>
                    <w:szCs w:val="20"/>
                  </w:rPr>
                  <w:t>AmountSubjectToSa</w:t>
                </w:r>
                <w:r w:rsidRPr="00537DB7">
                  <w:rPr>
                    <w:szCs w:val="20"/>
                  </w:rPr>
                  <w:lastRenderedPageBreak/>
                  <w:t>lesTax</w:t>
                </w:r>
                <w:proofErr w:type="spellEnd"/>
              </w:p>
            </w:tc>
          </w:sdtContent>
        </w:sdt>
      </w:tr>
      <w:tr w:rsidR="00FE388D" w:rsidTr="004756DD" w14:paraId="00A68F22" w14:textId="77777777">
        <w:sdt>
          <w:sdtPr>
            <w:rPr>
              <w:rFonts w:asciiTheme="majorHAnsi" w:hAnsiTheme="majorHAnsi"/>
              <w:color w:val="F24F4F" w:themeColor="accent1"/>
              <w:sz w:val="20"/>
              <w:szCs w:val="20"/>
            </w:rPr>
            <w:alias w:val="#Nav: /Header/Totals/AmountExemptFromSalesTaxLbl"/>
            <w:tag w:val="#Nav: Standard_Sales_Order_Conf/1305"/>
            <w:id w:val="-133258447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ExemptFromSalesTaxLbl[1]" w:storeItemID="{EE782172-FD63-4F4B-B896-592DF0FBA5DC}"/>
            <w:text/>
          </w:sdtPr>
          <w:sdtEndPr/>
          <w:sdtContent>
            <w:tc>
              <w:tcPr>
                <w:tcW w:w="3690" w:type="dxa"/>
                <w:tcMar>
                  <w:left w:w="115" w:type="dxa"/>
                  <w:right w:w="115" w:type="dxa"/>
                </w:tcMar>
              </w:tcPr>
              <w:p w:rsidRPr="00537DB7" w:rsidR="00FE388D" w:rsidP="004C54D4" w:rsidRDefault="00FE388D" w14:paraId="150C9B1F" w14:textId="77777777">
                <w:pPr>
                  <w:spacing w:after="0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rPr>
              <w:szCs w:val="20"/>
            </w:rPr>
            <w:alias w:val="#Nav: /Header/Totals/AmountExemptFromSalesTax"/>
            <w:tag w:val="#Nav: Standard_Sales_Order_Conf/1305"/>
            <w:id w:val="-19628359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ExemptFromSalesTax[1]" w:storeItemID="{EE782172-FD63-4F4B-B896-592DF0FBA5DC}"/>
            <w:text/>
          </w:sdtPr>
          <w:sdtEndPr/>
          <w:sdtContent>
            <w:tc>
              <w:tcPr>
                <w:tcW w:w="1890" w:type="dxa"/>
                <w:tcMar>
                  <w:left w:w="115" w:type="dxa"/>
                  <w:right w:w="115" w:type="dxa"/>
                </w:tcMar>
              </w:tcPr>
              <w:p w:rsidRPr="00537DB7" w:rsidR="00FE388D" w:rsidP="004C54D4" w:rsidRDefault="00FE388D" w14:paraId="1FA7BA66" w14:textId="77777777">
                <w:pPr>
                  <w:pStyle w:val="ForceRight"/>
                  <w:spacing w:after="0"/>
                  <w:rPr>
                    <w:szCs w:val="20"/>
                  </w:rPr>
                </w:pPr>
                <w:proofErr w:type="spellStart"/>
                <w:r w:rsidRPr="00537DB7">
                  <w:rPr>
                    <w:szCs w:val="20"/>
                  </w:rPr>
                  <w:t>AmountExemptFromSalesTax</w:t>
                </w:r>
                <w:proofErr w:type="spellEnd"/>
              </w:p>
            </w:tc>
          </w:sdtContent>
        </w:sdt>
      </w:tr>
    </w:tbl>
    <w:p w:rsidR="00576AEC" w:rsidP="00576AEC" w:rsidRDefault="00576AEC" w14:paraId="10CDC80C" w14:textId="77777777">
      <w:pPr>
        <w:rPr>
          <w:sz w:val="12"/>
          <w:szCs w:val="12"/>
        </w:rPr>
      </w:pPr>
    </w:p>
    <w:p w:rsidR="00BF4E46" w:rsidP="00052198" w:rsidRDefault="00BF4E46" w14:paraId="41802CC8" w14:textId="77777777">
      <w:pPr>
        <w:rPr>
          <w:sz w:val="12"/>
          <w:szCs w:val="12"/>
        </w:rPr>
      </w:pPr>
    </w:p>
    <w:p w:rsidR="00BF4E46" w:rsidP="00576AEC" w:rsidRDefault="00BF4E46" w14:paraId="6D42D161" w14:textId="77777777">
      <w:pPr>
        <w:rPr>
          <w:sz w:val="12"/>
          <w:szCs w:val="12"/>
        </w:rPr>
      </w:pPr>
    </w:p>
    <w:p w:rsidR="00BF4E46" w:rsidP="00576AEC" w:rsidRDefault="00BF4E46" w14:paraId="37675ACB" w14:textId="77777777">
      <w:pPr>
        <w:rPr>
          <w:sz w:val="12"/>
          <w:szCs w:val="12"/>
        </w:rPr>
      </w:pPr>
    </w:p>
    <w:p w:rsidR="00BF4E46" w:rsidP="00576AEC" w:rsidRDefault="00BF4E46" w14:paraId="1312EE99" w14:textId="77777777">
      <w:pPr>
        <w:rPr>
          <w:sz w:val="12"/>
          <w:szCs w:val="12"/>
        </w:rPr>
      </w:pPr>
    </w:p>
    <w:p w:rsidR="00BF4E46" w:rsidP="00576AEC" w:rsidRDefault="00BF4E46" w14:paraId="585816AF" w14:textId="77777777">
      <w:pPr>
        <w:rPr>
          <w:sz w:val="12"/>
          <w:szCs w:val="12"/>
        </w:rPr>
      </w:pPr>
    </w:p>
    <w:p w:rsidRPr="00675FB4" w:rsidR="00BF4E46" w:rsidP="00576AEC" w:rsidRDefault="00BF4E46" w14:paraId="466B0CC5" w14:textId="77777777">
      <w:pPr>
        <w:rPr>
          <w:sz w:val="12"/>
          <w:szCs w:val="12"/>
        </w:rPr>
      </w:pPr>
    </w:p>
    <w:sectPr w:rsidRPr="00675FB4" w:rsidR="00BF4E46" w:rsidSect="006A3D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31C2" w:rsidP="00E40C63" w:rsidRDefault="006331C2" w14:paraId="777B0620" w14:textId="77777777">
      <w:pPr>
        <w:spacing w:after="0"/>
      </w:pPr>
      <w:r>
        <w:separator/>
      </w:r>
    </w:p>
  </w:endnote>
  <w:endnote w:type="continuationSeparator" w:id="0">
    <w:p w:rsidR="006331C2" w:rsidP="00E40C63" w:rsidRDefault="006331C2" w14:paraId="311BB3B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2198" w:rsidRDefault="00052198" w14:paraId="5E58673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7F958BDC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EE782172-FD63-4F4B-B896-592DF0FBA5DC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2FF90730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272370F2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22"/>
      <w:gridCol w:w="3329"/>
      <w:gridCol w:w="1979"/>
      <w:gridCol w:w="2709"/>
    </w:tblGrid>
    <w:tr w:rsidRPr="002411A3" w:rsidR="00C75B76" w:rsidTr="00C75B76" w14:paraId="06EC6E74" w14:textId="77777777">
      <w:sdt>
        <w:sdtPr>
          <w:rPr>
            <w:rFonts w:asciiTheme="majorHAnsi" w:hAnsiTheme="majorHAnsi"/>
            <w:color w:val="F24F4F" w:themeColor="accent1"/>
            <w:sz w:val="20"/>
            <w:szCs w:val="20"/>
          </w:rPr>
          <w:alias w:val="#Nav: /Header/HomePage_Lbl"/>
          <w:tag w:val="#Nav: Standard_Sales_Order_Conf/1305"/>
          <w:id w:val="1890613349"/>
          <w:placeholder>
            <w:docPart w:val="96CADFB19D914EECADBBCD4044DA31D8"/>
          </w:placeholder>
          <w:dataBinding w:prefixMappings="xmlns:ns0='urn:microsoft-dynamics-nav/reports/Standard_Sales_Order_Conf/1305/'" w:xpath="/ns0:NavWordReportXmlPart[1]/ns0:Header[1]/ns0:HomePage_Lbl[1]" w:storeItemID="{EE782172-FD63-4F4B-B896-592DF0FBA5DC}"/>
          <w:text/>
        </w:sdtPr>
        <w:sdtEndPr/>
        <w:sdtContent>
          <w:tc>
            <w:tcPr>
              <w:tcW w:w="1196" w:type="pct"/>
            </w:tcPr>
            <w:p w:rsidRPr="00537DB7" w:rsidR="00C75B76" w:rsidP="00C75B76" w:rsidRDefault="00C75B76" w14:paraId="6F53802F" w14:textId="77777777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</w:pPr>
              <w:proofErr w:type="spellStart"/>
              <w:r w:rsidRPr="00537DB7"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F24F4F" w:themeColor="accent1"/>
            <w:sz w:val="20"/>
            <w:szCs w:val="20"/>
          </w:rPr>
          <w:alias w:val="#Nav: /Header/CompanyPhoneNo_Lbl"/>
          <w:tag w:val="#Nav: Standard_Sales_Order_Conf/1305"/>
          <w:id w:val="1012960786"/>
          <w:placeholder>
            <w:docPart w:val="76F3166994AB42EA8A0462F5B5A35DA1"/>
          </w:placeholder>
          <w:dataBinding w:prefixMappings="xmlns:ns0='urn:microsoft-dynamics-nav/reports/Standard_Sales_Order_Conf/1305/'" w:xpath="/ns0:NavWordReportXmlPart[1]/ns0:Header[1]/ns0:CompanyPhoneNo_Lbl[1]" w:storeItemID="{EE782172-FD63-4F4B-B896-592DF0FBA5DC}"/>
          <w:text/>
        </w:sdtPr>
        <w:sdtEndPr/>
        <w:sdtContent>
          <w:tc>
            <w:tcPr>
              <w:tcW w:w="1579" w:type="pct"/>
            </w:tcPr>
            <w:p w:rsidRPr="00537DB7" w:rsidR="00C75B76" w:rsidP="00C75B76" w:rsidRDefault="00C75B76" w14:paraId="716970E6" w14:textId="77777777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</w:pPr>
              <w:proofErr w:type="spellStart"/>
              <w:r w:rsidRPr="00537DB7"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F24F4F" w:themeColor="accent1"/>
            <w:sz w:val="20"/>
            <w:szCs w:val="20"/>
          </w:rPr>
          <w:alias w:val="#Nav: /Header/EMail_Lbl"/>
          <w:tag w:val="#Nav: Standard_Sales_Order_Conf/1305"/>
          <w:id w:val="1106304509"/>
          <w:placeholder>
            <w:docPart w:val="0D4AAC2B0F1F4A33AD498648FC7FC02F"/>
          </w:placeholder>
          <w:dataBinding w:prefixMappings="xmlns:ns0='urn:microsoft-dynamics-nav/reports/Standard_Sales_Order_Conf/1305/'" w:xpath="/ns0:NavWordReportXmlPart[1]/ns0:Header[1]/ns0:EMail_Lbl[1]" w:storeItemID="{EE782172-FD63-4F4B-B896-592DF0FBA5DC}"/>
          <w:text/>
        </w:sdtPr>
        <w:sdtEndPr/>
        <w:sdtContent>
          <w:tc>
            <w:tcPr>
              <w:tcW w:w="939" w:type="pct"/>
              <w:tcMar>
                <w:right w:w="0" w:type="dxa"/>
              </w:tcMar>
            </w:tcPr>
            <w:p w:rsidRPr="00537DB7" w:rsidR="00C75B76" w:rsidP="00C75B76" w:rsidRDefault="00C75B76" w14:paraId="751D220F" w14:textId="77777777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</w:pPr>
              <w:proofErr w:type="spellStart"/>
              <w:r w:rsidRPr="00537DB7"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F24F4F" w:themeColor="accent1"/>
            <w:sz w:val="20"/>
            <w:szCs w:val="20"/>
          </w:rPr>
          <w:id w:val="1126199835"/>
          <w:placeholder>
            <w:docPart w:val="DefaultPlaceholder_-1854013440"/>
          </w:placeholder>
          <w15:dataBinding w:prefixMappings="xmlns:ns0='urn:microsoft-dynamics-nav/reports/Standard_Sales_Order_Conf/1305/' " w:xpath="/ns0:NavWordReportXmlPart[1]/ns0:Header[1]/ns0:CompanyVATRegNo_Lbl[1]" w:storeItemID="{EE782172-FD63-4F4B-B896-592DF0FBA5DC}"/>
        </w:sdtPr>
        <w:sdtEndPr/>
        <w:sdtContent>
          <w:tc>
            <w:tcPr>
              <w:tcW w:w="1285" w:type="pct"/>
            </w:tcPr>
            <w:p w:rsidR="00C75B76" w:rsidP="00C75B76" w:rsidRDefault="00F6317D" w14:paraId="79B0990D" w14:textId="2C20EA22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</w:pPr>
              <w:proofErr w:type="spellStart"/>
              <w:r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C75B76" w:rsidR="00C75B76" w:rsidTr="00C75B76" w14:paraId="6910B28A" w14:textId="77777777">
      <w:sdt>
        <w:sdtPr>
          <w:rPr>
            <w:sz w:val="20"/>
            <w:szCs w:val="20"/>
            <w:lang w:val="da-DK"/>
          </w:rPr>
          <w:alias w:val="#Nav: /Header/CompanyHomePage"/>
          <w:tag w:val="#Nav: Standard_Sales_Order_Conf/1305"/>
          <w:id w:val="-2039804412"/>
          <w:placeholder>
            <w:docPart w:val="B7322CF951414E7E8C72494271B48D50"/>
          </w:placeholder>
          <w:dataBinding w:prefixMappings="xmlns:ns0='urn:microsoft-dynamics-nav/reports/Standard_Sales_Order_Conf/1305/'" w:xpath="/ns0:NavWordReportXmlPart[1]/ns0:Header[1]/ns0:CompanyHomePage[1]" w:storeItemID="{EE782172-FD63-4F4B-B896-592DF0FBA5DC}"/>
          <w:text/>
        </w:sdtPr>
        <w:sdtEndPr/>
        <w:sdtContent>
          <w:tc>
            <w:tcPr>
              <w:tcW w:w="1196" w:type="pct"/>
            </w:tcPr>
            <w:p w:rsidRPr="00C75B76" w:rsidR="00C75B76" w:rsidP="00C75B76" w:rsidRDefault="00C75B76" w14:paraId="37560CD1" w14:textId="77777777">
              <w:pPr>
                <w:rPr>
                  <w:sz w:val="20"/>
                  <w:szCs w:val="20"/>
                  <w:lang w:val="da-DK"/>
                </w:rPr>
              </w:pPr>
              <w:r w:rsidRPr="00C75B76">
                <w:rPr>
                  <w:sz w:val="20"/>
                  <w:szCs w:val="20"/>
                  <w:lang w:val="da-DK"/>
                </w:rPr>
                <w:t>CompanyHomePage</w:t>
              </w:r>
            </w:p>
          </w:tc>
        </w:sdtContent>
      </w:sdt>
      <w:sdt>
        <w:sdtPr>
          <w:rPr>
            <w:sz w:val="20"/>
            <w:szCs w:val="20"/>
            <w:lang w:val="da-DK"/>
          </w:rPr>
          <w:alias w:val="#Nav: /Header/CompanyPhoneNo"/>
          <w:tag w:val="#Nav: Standard_Sales_Order_Conf/1305"/>
          <w:id w:val="-1096472806"/>
          <w:placeholder>
            <w:docPart w:val="05F4E13ABC0449EB803332ED5F9B6091"/>
          </w:placeholder>
          <w:dataBinding w:prefixMappings="xmlns:ns0='urn:microsoft-dynamics-nav/reports/Standard_Sales_Order_Conf/1305/'" w:xpath="/ns0:NavWordReportXmlPart[1]/ns0:Header[1]/ns0:CompanyPhoneNo[1]" w:storeItemID="{EE782172-FD63-4F4B-B896-592DF0FBA5DC}"/>
          <w:text/>
        </w:sdtPr>
        <w:sdtEndPr/>
        <w:sdtContent>
          <w:tc>
            <w:tcPr>
              <w:tcW w:w="1579" w:type="pct"/>
            </w:tcPr>
            <w:p w:rsidRPr="00C75B76" w:rsidR="00C75B76" w:rsidP="00C75B76" w:rsidRDefault="00C75B76" w14:paraId="7B367BFF" w14:textId="77777777">
              <w:pPr>
                <w:rPr>
                  <w:sz w:val="20"/>
                  <w:szCs w:val="20"/>
                  <w:lang w:val="da-DK"/>
                </w:rPr>
              </w:pPr>
              <w:r w:rsidRPr="00C75B76">
                <w:rPr>
                  <w:sz w:val="20"/>
                  <w:szCs w:val="20"/>
                  <w:lang w:val="da-DK"/>
                </w:rPr>
                <w:t>CompanyPhoneNo</w:t>
              </w:r>
            </w:p>
          </w:tc>
        </w:sdtContent>
      </w:sdt>
      <w:sdt>
        <w:sdtPr>
          <w:rPr>
            <w:sz w:val="20"/>
            <w:szCs w:val="20"/>
            <w:lang w:val="da-DK"/>
          </w:rPr>
          <w:alias w:val="#Nav: /Header/CompanyEMail"/>
          <w:tag w:val="#Nav: Standard_Sales_Order_Conf/1305"/>
          <w:id w:val="483051749"/>
          <w:placeholder>
            <w:docPart w:val="42FE0EE3C940475EBBABEF7108A3F5D5"/>
          </w:placeholder>
          <w:dataBinding w:prefixMappings="xmlns:ns0='urn:microsoft-dynamics-nav/reports/Standard_Sales_Order_Conf/1305/'" w:xpath="/ns0:NavWordReportXmlPart[1]/ns0:Header[1]/ns0:CompanyEMail[1]" w:storeItemID="{EE782172-FD63-4F4B-B896-592DF0FBA5DC}"/>
          <w:text/>
        </w:sdtPr>
        <w:sdtEndPr/>
        <w:sdtContent>
          <w:tc>
            <w:tcPr>
              <w:tcW w:w="939" w:type="pct"/>
              <w:tcMar>
                <w:right w:w="0" w:type="dxa"/>
              </w:tcMar>
            </w:tcPr>
            <w:p w:rsidRPr="00C75B76" w:rsidR="00C75B76" w:rsidP="00C75B76" w:rsidRDefault="00C75B76" w14:paraId="743FF02D" w14:textId="77777777">
              <w:pPr>
                <w:rPr>
                  <w:sz w:val="20"/>
                  <w:szCs w:val="20"/>
                  <w:lang w:val="da-DK"/>
                </w:rPr>
              </w:pPr>
              <w:r w:rsidRPr="00C75B76">
                <w:rPr>
                  <w:sz w:val="20"/>
                  <w:szCs w:val="20"/>
                  <w:lang w:val="da-DK"/>
                </w:rPr>
                <w:t>CompanyEMail</w:t>
              </w:r>
            </w:p>
          </w:tc>
        </w:sdtContent>
      </w:sdt>
      <w:sdt>
        <w:sdtPr>
          <w:rPr>
            <w:sz w:val="20"/>
            <w:szCs w:val="20"/>
            <w:lang w:val="da-DK"/>
          </w:rPr>
          <w:id w:val="-1026253653"/>
          <w:placeholder>
            <w:docPart w:val="DefaultPlaceholder_-1854013440"/>
          </w:placeholder>
          <w15:dataBinding w:prefixMappings="xmlns:ns0='urn:microsoft-dynamics-nav/reports/Standard_Sales_Order_Conf/1305/' " w:xpath="/ns0:NavWordReportXmlPart[1]/ns0:Header[1]/ns0:CompanyVATRegNo[1]" w:storeItemID="{EE782172-FD63-4F4B-B896-592DF0FBA5DC}"/>
        </w:sdtPr>
        <w:sdtEndPr/>
        <w:sdtContent>
          <w:tc>
            <w:tcPr>
              <w:tcW w:w="1285" w:type="pct"/>
            </w:tcPr>
            <w:p w:rsidRPr="00C75B76" w:rsidR="00C75B76" w:rsidP="00C75B76" w:rsidRDefault="00F6317D" w14:paraId="53EDE901" w14:textId="73BA47E8">
              <w:pPr>
                <w:rPr>
                  <w:sz w:val="20"/>
                  <w:szCs w:val="20"/>
                  <w:lang w:val="da-DK"/>
                </w:rPr>
              </w:pPr>
              <w:r>
                <w:rPr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1D5AC3" w:rsidR="001D5AC3" w:rsidP="00C75B76" w:rsidRDefault="001D5AC3" w14:paraId="409E368B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31C2" w:rsidP="00E40C63" w:rsidRDefault="006331C2" w14:paraId="10FBB7B8" w14:textId="77777777">
      <w:pPr>
        <w:spacing w:after="0"/>
      </w:pPr>
      <w:r>
        <w:separator/>
      </w:r>
    </w:p>
  </w:footnote>
  <w:footnote w:type="continuationSeparator" w:id="0">
    <w:p w:rsidR="006331C2" w:rsidP="00E40C63" w:rsidRDefault="006331C2" w14:paraId="2B9F2D23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2198" w:rsidRDefault="00052198" w14:paraId="727D209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465B9523" w14:textId="77777777">
      <w:tc>
        <w:tcPr>
          <w:tcW w:w="5098" w:type="dxa"/>
        </w:tcPr>
        <w:p w:rsidRPr="002F0999" w:rsidR="002F0999" w:rsidP="002F0999" w:rsidRDefault="006331C2" w14:paraId="579071D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EE782172-FD63-4F4B-B896-592DF0FBA5D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EE782172-FD63-4F4B-B896-592DF0FBA5DC}"/>
            <w:text/>
          </w:sdtPr>
          <w:sdtEndPr/>
          <w:sdtContent>
            <w:p w:rsidRPr="002F2688" w:rsidR="002F0999" w:rsidP="002F0999" w:rsidRDefault="002F0999" w14:paraId="5B6D34B4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6331C2" w14:paraId="078BBC2E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EE782172-FD63-4F4B-B896-592DF0FBA5DC}"/>
              <w:text/>
            </w:sdtPr>
            <w:sdtEndPr/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F167FA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fldSimple w:instr=" NUMPAGES  \* Arabic  \* MERGEFORMAT ">
            <w:r w:rsidR="00F167FA">
              <w:rPr>
                <w:noProof/>
              </w:rPr>
              <w:t>3</w:t>
            </w:r>
          </w:fldSimple>
        </w:p>
        <w:p w:rsidR="00D6006D" w:rsidP="001D1CE2" w:rsidRDefault="00D6006D" w14:paraId="16BEDB93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32FA45FC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4275293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2198" w:rsidRDefault="00052198" w14:paraId="36D2E4D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01820"/>
    <w:rsid w:val="00032E69"/>
    <w:rsid w:val="000357EB"/>
    <w:rsid w:val="00043BDB"/>
    <w:rsid w:val="00052198"/>
    <w:rsid w:val="00052B84"/>
    <w:rsid w:val="00070EE8"/>
    <w:rsid w:val="00074151"/>
    <w:rsid w:val="0008324F"/>
    <w:rsid w:val="000844A3"/>
    <w:rsid w:val="000951C0"/>
    <w:rsid w:val="000A42C4"/>
    <w:rsid w:val="000A665A"/>
    <w:rsid w:val="000D1934"/>
    <w:rsid w:val="000D5A6D"/>
    <w:rsid w:val="000E071F"/>
    <w:rsid w:val="000E163B"/>
    <w:rsid w:val="000F1BED"/>
    <w:rsid w:val="00103846"/>
    <w:rsid w:val="0011793B"/>
    <w:rsid w:val="00126D5A"/>
    <w:rsid w:val="00134A71"/>
    <w:rsid w:val="00151C73"/>
    <w:rsid w:val="00151E92"/>
    <w:rsid w:val="00153955"/>
    <w:rsid w:val="001621D9"/>
    <w:rsid w:val="001637BA"/>
    <w:rsid w:val="00181CB7"/>
    <w:rsid w:val="001B4DC7"/>
    <w:rsid w:val="001B793C"/>
    <w:rsid w:val="001D1550"/>
    <w:rsid w:val="001D1CE2"/>
    <w:rsid w:val="001D2B27"/>
    <w:rsid w:val="001D5AC3"/>
    <w:rsid w:val="001D6807"/>
    <w:rsid w:val="001F135D"/>
    <w:rsid w:val="0020108A"/>
    <w:rsid w:val="00202FC0"/>
    <w:rsid w:val="00212253"/>
    <w:rsid w:val="002128C5"/>
    <w:rsid w:val="00215510"/>
    <w:rsid w:val="00235CA0"/>
    <w:rsid w:val="002411A3"/>
    <w:rsid w:val="00245B0E"/>
    <w:rsid w:val="00261876"/>
    <w:rsid w:val="0026269B"/>
    <w:rsid w:val="002669DB"/>
    <w:rsid w:val="00273BA9"/>
    <w:rsid w:val="0029628E"/>
    <w:rsid w:val="002A29DF"/>
    <w:rsid w:val="002A382C"/>
    <w:rsid w:val="002A58F7"/>
    <w:rsid w:val="002A5BB7"/>
    <w:rsid w:val="002B6B46"/>
    <w:rsid w:val="002E2A56"/>
    <w:rsid w:val="002F0999"/>
    <w:rsid w:val="002F2688"/>
    <w:rsid w:val="003362BF"/>
    <w:rsid w:val="00337723"/>
    <w:rsid w:val="00355E20"/>
    <w:rsid w:val="00364A0C"/>
    <w:rsid w:val="00374316"/>
    <w:rsid w:val="0038349C"/>
    <w:rsid w:val="00394029"/>
    <w:rsid w:val="003970A5"/>
    <w:rsid w:val="003A31D7"/>
    <w:rsid w:val="003A7E69"/>
    <w:rsid w:val="003B1D59"/>
    <w:rsid w:val="003D120B"/>
    <w:rsid w:val="003D4B80"/>
    <w:rsid w:val="003E2178"/>
    <w:rsid w:val="003F77E2"/>
    <w:rsid w:val="00423860"/>
    <w:rsid w:val="004756DD"/>
    <w:rsid w:val="00492354"/>
    <w:rsid w:val="004A4AE0"/>
    <w:rsid w:val="004A4D71"/>
    <w:rsid w:val="004B22F6"/>
    <w:rsid w:val="004B47ED"/>
    <w:rsid w:val="004B6FE5"/>
    <w:rsid w:val="004C54D4"/>
    <w:rsid w:val="004C60A5"/>
    <w:rsid w:val="004D7978"/>
    <w:rsid w:val="004F2432"/>
    <w:rsid w:val="004F3F13"/>
    <w:rsid w:val="00506A54"/>
    <w:rsid w:val="0051660C"/>
    <w:rsid w:val="00516836"/>
    <w:rsid w:val="00524FE6"/>
    <w:rsid w:val="00537DB7"/>
    <w:rsid w:val="00543913"/>
    <w:rsid w:val="00552846"/>
    <w:rsid w:val="00563DCD"/>
    <w:rsid w:val="005731CF"/>
    <w:rsid w:val="00573E84"/>
    <w:rsid w:val="00576AEC"/>
    <w:rsid w:val="00587157"/>
    <w:rsid w:val="00595F7F"/>
    <w:rsid w:val="005963DE"/>
    <w:rsid w:val="005A0994"/>
    <w:rsid w:val="005A61EB"/>
    <w:rsid w:val="005B4BB8"/>
    <w:rsid w:val="005C29C8"/>
    <w:rsid w:val="005F2559"/>
    <w:rsid w:val="005F5EC9"/>
    <w:rsid w:val="005F6BCC"/>
    <w:rsid w:val="0060202A"/>
    <w:rsid w:val="00610A30"/>
    <w:rsid w:val="0061146A"/>
    <w:rsid w:val="00612ABF"/>
    <w:rsid w:val="006245DA"/>
    <w:rsid w:val="006331C2"/>
    <w:rsid w:val="00662266"/>
    <w:rsid w:val="0067225B"/>
    <w:rsid w:val="00675FB4"/>
    <w:rsid w:val="00676789"/>
    <w:rsid w:val="00677AD5"/>
    <w:rsid w:val="0068273F"/>
    <w:rsid w:val="00683CCE"/>
    <w:rsid w:val="00684EEB"/>
    <w:rsid w:val="006907F2"/>
    <w:rsid w:val="006A2A7B"/>
    <w:rsid w:val="006A3D9F"/>
    <w:rsid w:val="006B0EC4"/>
    <w:rsid w:val="006C30D9"/>
    <w:rsid w:val="006C4581"/>
    <w:rsid w:val="006D4B90"/>
    <w:rsid w:val="006D64AE"/>
    <w:rsid w:val="006E7459"/>
    <w:rsid w:val="006F2626"/>
    <w:rsid w:val="00701086"/>
    <w:rsid w:val="007101F1"/>
    <w:rsid w:val="0071439C"/>
    <w:rsid w:val="00715DAD"/>
    <w:rsid w:val="00716E24"/>
    <w:rsid w:val="00741F6B"/>
    <w:rsid w:val="007537BA"/>
    <w:rsid w:val="00760A2A"/>
    <w:rsid w:val="00760FA8"/>
    <w:rsid w:val="00762433"/>
    <w:rsid w:val="00765190"/>
    <w:rsid w:val="00766078"/>
    <w:rsid w:val="007773B8"/>
    <w:rsid w:val="00777ADC"/>
    <w:rsid w:val="007930C4"/>
    <w:rsid w:val="00796EC5"/>
    <w:rsid w:val="00797305"/>
    <w:rsid w:val="007A0A2F"/>
    <w:rsid w:val="007B235B"/>
    <w:rsid w:val="007B4D6D"/>
    <w:rsid w:val="007C1F4C"/>
    <w:rsid w:val="007E01E1"/>
    <w:rsid w:val="007E323C"/>
    <w:rsid w:val="00802B5B"/>
    <w:rsid w:val="00814869"/>
    <w:rsid w:val="00815D27"/>
    <w:rsid w:val="00817EE6"/>
    <w:rsid w:val="00820262"/>
    <w:rsid w:val="00826088"/>
    <w:rsid w:val="008350A8"/>
    <w:rsid w:val="00836184"/>
    <w:rsid w:val="00844D12"/>
    <w:rsid w:val="00845DAF"/>
    <w:rsid w:val="00845E08"/>
    <w:rsid w:val="008500CE"/>
    <w:rsid w:val="00850734"/>
    <w:rsid w:val="008533EF"/>
    <w:rsid w:val="0085600D"/>
    <w:rsid w:val="00856BBF"/>
    <w:rsid w:val="008A1263"/>
    <w:rsid w:val="008C3901"/>
    <w:rsid w:val="008C52B5"/>
    <w:rsid w:val="008D7475"/>
    <w:rsid w:val="008E766D"/>
    <w:rsid w:val="008F0A38"/>
    <w:rsid w:val="009072D1"/>
    <w:rsid w:val="009100FF"/>
    <w:rsid w:val="00913062"/>
    <w:rsid w:val="009240AF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34ED"/>
    <w:rsid w:val="009943A4"/>
    <w:rsid w:val="00997858"/>
    <w:rsid w:val="009B485A"/>
    <w:rsid w:val="009B7148"/>
    <w:rsid w:val="009D508B"/>
    <w:rsid w:val="009D6FE7"/>
    <w:rsid w:val="009E16EA"/>
    <w:rsid w:val="009E251E"/>
    <w:rsid w:val="009F21B5"/>
    <w:rsid w:val="009F69AB"/>
    <w:rsid w:val="00A00B95"/>
    <w:rsid w:val="00A01AB9"/>
    <w:rsid w:val="00A048EC"/>
    <w:rsid w:val="00A30C38"/>
    <w:rsid w:val="00A33305"/>
    <w:rsid w:val="00A42BE5"/>
    <w:rsid w:val="00A476F1"/>
    <w:rsid w:val="00A643C8"/>
    <w:rsid w:val="00A7074E"/>
    <w:rsid w:val="00A76F36"/>
    <w:rsid w:val="00A9010E"/>
    <w:rsid w:val="00A940EF"/>
    <w:rsid w:val="00A9502C"/>
    <w:rsid w:val="00A95808"/>
    <w:rsid w:val="00A9726D"/>
    <w:rsid w:val="00AA49C2"/>
    <w:rsid w:val="00AA5758"/>
    <w:rsid w:val="00AD6C23"/>
    <w:rsid w:val="00AF1EDD"/>
    <w:rsid w:val="00AF4452"/>
    <w:rsid w:val="00B005C4"/>
    <w:rsid w:val="00B01DA6"/>
    <w:rsid w:val="00B03FE5"/>
    <w:rsid w:val="00B22FDE"/>
    <w:rsid w:val="00B32D4B"/>
    <w:rsid w:val="00B402B9"/>
    <w:rsid w:val="00B437D5"/>
    <w:rsid w:val="00B57659"/>
    <w:rsid w:val="00B60D54"/>
    <w:rsid w:val="00B8205C"/>
    <w:rsid w:val="00B857BD"/>
    <w:rsid w:val="00B86BCD"/>
    <w:rsid w:val="00B91CA1"/>
    <w:rsid w:val="00B9241E"/>
    <w:rsid w:val="00B96060"/>
    <w:rsid w:val="00BC0C3D"/>
    <w:rsid w:val="00BC232B"/>
    <w:rsid w:val="00BC3556"/>
    <w:rsid w:val="00BD2533"/>
    <w:rsid w:val="00BD35AE"/>
    <w:rsid w:val="00BE5952"/>
    <w:rsid w:val="00BE6BE6"/>
    <w:rsid w:val="00BF0F10"/>
    <w:rsid w:val="00BF10E9"/>
    <w:rsid w:val="00BF3695"/>
    <w:rsid w:val="00BF4E46"/>
    <w:rsid w:val="00C27C1A"/>
    <w:rsid w:val="00C36F18"/>
    <w:rsid w:val="00C40BE4"/>
    <w:rsid w:val="00C41DE3"/>
    <w:rsid w:val="00C47206"/>
    <w:rsid w:val="00C75B76"/>
    <w:rsid w:val="00CA6394"/>
    <w:rsid w:val="00CB70AD"/>
    <w:rsid w:val="00CD0451"/>
    <w:rsid w:val="00CD1B92"/>
    <w:rsid w:val="00CF4F6E"/>
    <w:rsid w:val="00D044EB"/>
    <w:rsid w:val="00D21D63"/>
    <w:rsid w:val="00D226DE"/>
    <w:rsid w:val="00D235D0"/>
    <w:rsid w:val="00D31748"/>
    <w:rsid w:val="00D41DC8"/>
    <w:rsid w:val="00D53B6F"/>
    <w:rsid w:val="00D54A61"/>
    <w:rsid w:val="00D566B6"/>
    <w:rsid w:val="00D6006D"/>
    <w:rsid w:val="00D72A07"/>
    <w:rsid w:val="00D72E02"/>
    <w:rsid w:val="00D75AAF"/>
    <w:rsid w:val="00D935E5"/>
    <w:rsid w:val="00DA0F11"/>
    <w:rsid w:val="00DA580A"/>
    <w:rsid w:val="00DB4B5B"/>
    <w:rsid w:val="00DD571C"/>
    <w:rsid w:val="00DE1C9C"/>
    <w:rsid w:val="00DE52FD"/>
    <w:rsid w:val="00DF30F1"/>
    <w:rsid w:val="00DF4CC8"/>
    <w:rsid w:val="00E111C4"/>
    <w:rsid w:val="00E22B7E"/>
    <w:rsid w:val="00E33456"/>
    <w:rsid w:val="00E35073"/>
    <w:rsid w:val="00E40C63"/>
    <w:rsid w:val="00E41182"/>
    <w:rsid w:val="00E4361D"/>
    <w:rsid w:val="00E54F17"/>
    <w:rsid w:val="00E65451"/>
    <w:rsid w:val="00E67097"/>
    <w:rsid w:val="00E902EA"/>
    <w:rsid w:val="00E96A2B"/>
    <w:rsid w:val="00EA2302"/>
    <w:rsid w:val="00EA246E"/>
    <w:rsid w:val="00EA27AA"/>
    <w:rsid w:val="00EB3EDD"/>
    <w:rsid w:val="00EB5B19"/>
    <w:rsid w:val="00EC1995"/>
    <w:rsid w:val="00EC4C86"/>
    <w:rsid w:val="00ED0377"/>
    <w:rsid w:val="00EE2CA3"/>
    <w:rsid w:val="00EE53F7"/>
    <w:rsid w:val="00F14176"/>
    <w:rsid w:val="00F167FA"/>
    <w:rsid w:val="00F20F72"/>
    <w:rsid w:val="00F219F1"/>
    <w:rsid w:val="00F36FA0"/>
    <w:rsid w:val="00F419B4"/>
    <w:rsid w:val="00F44822"/>
    <w:rsid w:val="00F6317D"/>
    <w:rsid w:val="00F66A1F"/>
    <w:rsid w:val="00F7192B"/>
    <w:rsid w:val="00F81AE9"/>
    <w:rsid w:val="00F848FB"/>
    <w:rsid w:val="00F86468"/>
    <w:rsid w:val="00FA4D66"/>
    <w:rsid w:val="00FB06A1"/>
    <w:rsid w:val="00FB3DCE"/>
    <w:rsid w:val="00FB7B7C"/>
    <w:rsid w:val="00FD6A00"/>
    <w:rsid w:val="00FE1868"/>
    <w:rsid w:val="00FE388D"/>
    <w:rsid w:val="00FE70B0"/>
    <w:rsid w:val="00FF495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92522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9240AF"/>
    <w:pPr>
      <w:spacing w:after="0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paragraph" w:customStyle="1" w:styleId="ForceRight">
    <w:name w:val="ForceRight"/>
    <w:basedOn w:val="Normal"/>
    <w:link w:val="ForceRightChar"/>
    <w:qFormat/>
    <w:rsid w:val="009240AF"/>
    <w:pPr>
      <w:jc w:val="right"/>
    </w:pPr>
    <w:rPr>
      <w:sz w:val="20"/>
    </w:rPr>
  </w:style>
  <w:style w:type="character" w:customStyle="1" w:styleId="ForceRightChar">
    <w:name w:val="ForceRight Char"/>
    <w:basedOn w:val="DefaultParagraphFont"/>
    <w:link w:val="ForceRight"/>
    <w:rsid w:val="009240AF"/>
    <w:rPr>
      <w:sz w:val="20"/>
    </w:rPr>
  </w:style>
  <w:style w:type="paragraph" w:customStyle="1" w:styleId="SideBarRed">
    <w:name w:val="SideBar Red"/>
    <w:basedOn w:val="Title"/>
    <w:link w:val="SideBarRedChar"/>
    <w:qFormat/>
    <w:rsid w:val="00A643C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A643C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A643C8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A643C8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NoSpacing-right">
    <w:name w:val="No Spacing - right"/>
    <w:basedOn w:val="NoSpacing"/>
    <w:link w:val="NoSpacing-rightChar"/>
    <w:qFormat/>
    <w:rsid w:val="009240AF"/>
    <w:pPr>
      <w:jc w:val="right"/>
    </w:pPr>
  </w:style>
  <w:style w:type="character" w:customStyle="1" w:styleId="NoSpacingChar">
    <w:name w:val="No Spacing Char"/>
    <w:basedOn w:val="DefaultParagraphFont"/>
    <w:link w:val="NoSpacing"/>
    <w:uiPriority w:val="1"/>
    <w:rsid w:val="009240AF"/>
    <w:rPr>
      <w:sz w:val="20"/>
    </w:rPr>
  </w:style>
  <w:style w:type="character" w:customStyle="1" w:styleId="NoSpacing-rightChar">
    <w:name w:val="No Spacing - right Char"/>
    <w:basedOn w:val="NoSpacingChar"/>
    <w:link w:val="NoSpacing-right"/>
    <w:rsid w:val="009240AF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cd8fc84c3a20421e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E219A-17D9-42E6-8D94-7E1E3D1B9DC8}"/>
      </w:docPartPr>
      <w:docPartBody>
        <w:p w:rsidR="00B84D80" w:rsidRDefault="006B4C0D"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0DBE3F1C7E4DE6BADBA24E70E2B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425D6-119E-4058-84E8-3DC57ACF5A48}"/>
      </w:docPartPr>
      <w:docPartBody>
        <w:p w:rsidR="00077AA3" w:rsidRDefault="003A7CEE" w:rsidP="003A7CEE">
          <w:pPr>
            <w:pStyle w:val="090DBE3F1C7E4DE6BADBA24E70E2B93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AC4A5-C575-4DDD-BE27-B352CD001CD0}"/>
      </w:docPartPr>
      <w:docPartBody>
        <w:p w:rsidR="00D2147A" w:rsidRDefault="00AF25F5"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1B6C312E65C4F76B073A91B3B1F7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1FF48-5832-4CFD-B6BB-ED0E63304DC1}"/>
      </w:docPartPr>
      <w:docPartBody>
        <w:p w:rsidR="00C64B99" w:rsidRDefault="00BA7280" w:rsidP="00BA7280">
          <w:pPr>
            <w:pStyle w:val="81B6C312E65C4F76B073A91B3B1F771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238677BEC34A7CA5219CC15180A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37D71-F833-4C72-9545-C0F57413A332}"/>
      </w:docPartPr>
      <w:docPartBody>
        <w:p w:rsidR="00087B6A" w:rsidRDefault="001C36D4" w:rsidP="001C36D4">
          <w:pPr>
            <w:pStyle w:val="D6238677BEC34A7CA5219CC15180A96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6631969E4A48D78000A47A0AFD0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19105-E685-4A24-9022-C405AEF8D3BC}"/>
      </w:docPartPr>
      <w:docPartBody>
        <w:p w:rsidR="00087B6A" w:rsidRDefault="001C36D4" w:rsidP="001C36D4">
          <w:pPr>
            <w:pStyle w:val="546631969E4A48D78000A47A0AFD03A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A3F9DBA0A240B38D9DD51C9E2FF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22A1F7-8C95-4DAE-86C0-051521C5D57D}"/>
      </w:docPartPr>
      <w:docPartBody>
        <w:p w:rsidR="00087B6A" w:rsidRDefault="001C36D4" w:rsidP="001C36D4">
          <w:pPr>
            <w:pStyle w:val="9DA3F9DBA0A240B38D9DD51C9E2FF9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74FA9E279894414B0B9451786FB7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394E7-70EB-4317-8A8B-31118DF19A76}"/>
      </w:docPartPr>
      <w:docPartBody>
        <w:p w:rsidR="00087B6A" w:rsidRDefault="001C36D4" w:rsidP="001C36D4">
          <w:pPr>
            <w:pStyle w:val="174FA9E279894414B0B9451786FB7176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36AC94C0664FBABF5F7DC6F2134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4DEE6-A9BB-4B09-855B-AB222155D898}"/>
      </w:docPartPr>
      <w:docPartBody>
        <w:p w:rsidR="00087B6A" w:rsidRDefault="001C36D4" w:rsidP="001C36D4">
          <w:pPr>
            <w:pStyle w:val="5B36AC94C0664FBABF5F7DC6F21344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E6B7E7D8CA453E8C15B71608270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7C332-6733-4AC0-ACE6-90C9F95DE55F}"/>
      </w:docPartPr>
      <w:docPartBody>
        <w:p w:rsidR="00087B6A" w:rsidRDefault="001C36D4" w:rsidP="001C36D4">
          <w:pPr>
            <w:pStyle w:val="DCE6B7E7D8CA453E8C15B71608270E7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28B4A90004973A9C98D6BA33FC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3EBF8-7279-46D0-A97D-725C86DD1EEF}"/>
      </w:docPartPr>
      <w:docPartBody>
        <w:p w:rsidR="00087B6A" w:rsidRDefault="001C36D4" w:rsidP="001C36D4">
          <w:pPr>
            <w:pStyle w:val="D5728B4A90004973A9C98D6BA33FC8D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702C9D00A84AD3B9CDD332682BE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A3E4A-5037-409E-BDDD-E48C88AD7513}"/>
      </w:docPartPr>
      <w:docPartBody>
        <w:p w:rsidR="00087B6A" w:rsidRDefault="001C36D4" w:rsidP="001C36D4">
          <w:pPr>
            <w:pStyle w:val="BC702C9D00A84AD3B9CDD332682BE31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371ED53B064B13BF72A24AB1A5E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02CB9-6D62-40F0-AA73-0924C87748AE}"/>
      </w:docPartPr>
      <w:docPartBody>
        <w:p w:rsidR="00087B6A" w:rsidRDefault="001C36D4" w:rsidP="001C36D4">
          <w:pPr>
            <w:pStyle w:val="57371ED53B064B13BF72A24AB1A5E2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9453CC0DBCC4537BAC345D666FC9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351EE-FE2E-4190-8641-EA3422692CAA}"/>
      </w:docPartPr>
      <w:docPartBody>
        <w:p w:rsidR="00087B6A" w:rsidRDefault="001C36D4" w:rsidP="001C36D4">
          <w:pPr>
            <w:pStyle w:val="89453CC0DBCC4537BAC345D666FC94DF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4CE5B6B522400595493C7196B84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A30C9-8F6C-416D-9019-DAE04FC3F17F}"/>
      </w:docPartPr>
      <w:docPartBody>
        <w:p w:rsidR="00087B6A" w:rsidRDefault="001C36D4" w:rsidP="001C36D4">
          <w:pPr>
            <w:pStyle w:val="A04CE5B6B522400595493C7196B84D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9FEA688B3674280A7EFC2608BD7A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56FC6-9939-4286-8FE0-FD43E43FE6D4}"/>
      </w:docPartPr>
      <w:docPartBody>
        <w:p w:rsidR="00087B6A" w:rsidRDefault="001C36D4" w:rsidP="001C36D4">
          <w:pPr>
            <w:pStyle w:val="F9FEA688B3674280A7EFC2608BD7A854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8FAF126FFA495885893001EBBEFB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58E7A2-D461-48E2-8A9C-BA6686C4529F}"/>
      </w:docPartPr>
      <w:docPartBody>
        <w:p w:rsidR="00087B6A" w:rsidRDefault="001C36D4" w:rsidP="001C36D4">
          <w:pPr>
            <w:pStyle w:val="2A8FAF126FFA495885893001EBBEFB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C0731B1D7D47B282026CF83D5D0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020AD-4331-4D5F-928C-14EF59D7C3E7}"/>
      </w:docPartPr>
      <w:docPartBody>
        <w:p w:rsidR="00087B6A" w:rsidRDefault="001C36D4" w:rsidP="001C36D4">
          <w:pPr>
            <w:pStyle w:val="D2C0731B1D7D47B282026CF83D5D075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29089DF7884040ADB457E94B25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2B745-57C1-4605-9BBF-3AC177FB2B4A}"/>
      </w:docPartPr>
      <w:docPartBody>
        <w:p w:rsidR="00087B6A" w:rsidRDefault="001C36D4" w:rsidP="001C36D4">
          <w:pPr>
            <w:pStyle w:val="C129089DF7884040ADB457E94B257F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F4058B263546F2996A6AE7B6EB2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2A6948-8A09-4902-9BFD-E5233005DE4E}"/>
      </w:docPartPr>
      <w:docPartBody>
        <w:p w:rsidR="00087B6A" w:rsidRDefault="001C36D4" w:rsidP="001C36D4">
          <w:pPr>
            <w:pStyle w:val="6FF4058B263546F2996A6AE7B6EB21E4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27B63BD0084584AF44F82AEB886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36A4C-CBE7-4F40-A20B-E9EA4ED21CD9}"/>
      </w:docPartPr>
      <w:docPartBody>
        <w:p w:rsidR="00087B6A" w:rsidRDefault="001C36D4" w:rsidP="001C36D4">
          <w:pPr>
            <w:pStyle w:val="4F27B63BD0084584AF44F82AEB886F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41D23E081C4BD68934AF2A594BD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BE8EB-256C-41F5-AFFC-4B79D228EF01}"/>
      </w:docPartPr>
      <w:docPartBody>
        <w:p w:rsidR="00087B6A" w:rsidRDefault="001C36D4" w:rsidP="001C36D4">
          <w:pPr>
            <w:pStyle w:val="4841D23E081C4BD68934AF2A594BD8C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2CFF0677B64C849C25621DB0C60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2EAD3-DD22-44A9-B48C-8A343B484E19}"/>
      </w:docPartPr>
      <w:docPartBody>
        <w:p w:rsidR="00087B6A" w:rsidRDefault="001C36D4" w:rsidP="001C36D4">
          <w:pPr>
            <w:pStyle w:val="662CFF0677B64C849C25621DB0C6096D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730A3C1AA446FD922E33E626ABB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D254B1-6780-4445-BB10-74D900411AFE}"/>
      </w:docPartPr>
      <w:docPartBody>
        <w:p w:rsidR="00087B6A" w:rsidRDefault="001C36D4" w:rsidP="001C36D4">
          <w:pPr>
            <w:pStyle w:val="1C730A3C1AA446FD922E33E626ABBE59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8D47D5FB97BD4BFF9BFAC6B727CCA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AD6F1-DCC6-493A-A0E8-5EE01E9080AC}"/>
      </w:docPartPr>
      <w:docPartBody>
        <w:p w:rsidR="00932E5E" w:rsidRDefault="00466B71" w:rsidP="00466B71">
          <w:pPr>
            <w:pStyle w:val="8D47D5FB97BD4BFF9BFAC6B727CCA6C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34BD30258C40A49B00AA68DFFCCC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31061-79B3-439A-A685-97118C78F0CF}"/>
      </w:docPartPr>
      <w:docPartBody>
        <w:p w:rsidR="00932E5E" w:rsidRDefault="00466B71" w:rsidP="00466B71">
          <w:pPr>
            <w:pStyle w:val="0634BD30258C40A49B00AA68DFFCCC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9B3445966B435596AF0E9308EA2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AE005-6249-4CFC-BD06-C06C2C3696C8}"/>
      </w:docPartPr>
      <w:docPartBody>
        <w:p w:rsidR="00932E5E" w:rsidRDefault="00466B71" w:rsidP="00466B71">
          <w:pPr>
            <w:pStyle w:val="F69B3445966B435596AF0E9308EA20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E56AAC80824D84A722B315E697F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68D1C-9F15-46F4-BA3A-75B69AAD701A}"/>
      </w:docPartPr>
      <w:docPartBody>
        <w:p w:rsidR="00932E5E" w:rsidRDefault="00466B71" w:rsidP="00466B71">
          <w:pPr>
            <w:pStyle w:val="D6E56AAC80824D84A722B315E697FC5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11D9C225CD44D0F8AE5D3E85B62E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0F6E4-7C82-4466-BEB8-8ED367210D56}"/>
      </w:docPartPr>
      <w:docPartBody>
        <w:p w:rsidR="00932E5E" w:rsidRDefault="00466B71" w:rsidP="00466B71">
          <w:pPr>
            <w:pStyle w:val="911D9C225CD44D0F8AE5D3E85B62E0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7EFD5301A84B9D961370B3CCE9A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B0E1B-7FD0-44E5-84F8-26B4F78EC8C9}"/>
      </w:docPartPr>
      <w:docPartBody>
        <w:p w:rsidR="00932E5E" w:rsidRDefault="00466B71" w:rsidP="00466B71">
          <w:pPr>
            <w:pStyle w:val="627EFD5301A84B9D961370B3CCE9AD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2F8FB86C32F4119876F4FB6033D2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F532F-8382-4FFF-96A9-54530E447E98}"/>
      </w:docPartPr>
      <w:docPartBody>
        <w:p w:rsidR="00932E5E" w:rsidRDefault="00466B71" w:rsidP="00466B71">
          <w:pPr>
            <w:pStyle w:val="E2F8FB86C32F4119876F4FB6033D2664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F963C425CF49E89A9BE3ED26CEA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445F5-BE7C-402B-BBD5-FBF0AB960780}"/>
      </w:docPartPr>
      <w:docPartBody>
        <w:p w:rsidR="00932E5E" w:rsidRDefault="00466B71" w:rsidP="00466B71">
          <w:pPr>
            <w:pStyle w:val="BDF963C425CF49E89A9BE3ED26CEA9A8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3DDB3E5D97477685A8926C865A9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15C20-4527-4500-96EA-558F3BAA92C9}"/>
      </w:docPartPr>
      <w:docPartBody>
        <w:p w:rsidR="00932E5E" w:rsidRDefault="00466B71" w:rsidP="00466B71">
          <w:pPr>
            <w:pStyle w:val="853DDB3E5D97477685A8926C865A9C06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D934DC1A3E43C9AD415F31DA1F3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C5E9-96AC-4A8C-AAB3-E2F970B0CD41}"/>
      </w:docPartPr>
      <w:docPartBody>
        <w:p w:rsidR="0026405A" w:rsidRDefault="0053681A" w:rsidP="0053681A">
          <w:pPr>
            <w:pStyle w:val="61D934DC1A3E43C9AD415F31DA1F31E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F0572D71C304303B06F752409FA5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7DA0C-EC47-4E37-8B49-3A507417FF6F}"/>
      </w:docPartPr>
      <w:docPartBody>
        <w:p w:rsidR="0026405A" w:rsidRDefault="0053681A" w:rsidP="0053681A">
          <w:pPr>
            <w:pStyle w:val="FF0572D71C304303B06F752409FA5B1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8E3568245B845CE88A34BA10AEDF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23C5D-7FB6-4C84-A70D-137118662B24}"/>
      </w:docPartPr>
      <w:docPartBody>
        <w:p w:rsidR="0026405A" w:rsidRDefault="0053681A" w:rsidP="0053681A">
          <w:pPr>
            <w:pStyle w:val="E8E3568245B845CE88A34BA10AEDFDF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D9FA61CC53F4443A4F5435F8372C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FB0D7-30E2-41A6-AE49-5C80235B89D6}"/>
      </w:docPartPr>
      <w:docPartBody>
        <w:p w:rsidR="0026405A" w:rsidRDefault="0053681A" w:rsidP="0053681A">
          <w:pPr>
            <w:pStyle w:val="3D9FA61CC53F4443A4F5435F8372C24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9609DDE5C4247DBA54643639E11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8BCE6-044C-42F8-95B4-B0080B79DEE4}"/>
      </w:docPartPr>
      <w:docPartBody>
        <w:p w:rsidR="0026405A" w:rsidRDefault="0053681A" w:rsidP="0053681A">
          <w:pPr>
            <w:pStyle w:val="59609DDE5C4247DBA54643639E11746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DC60D20D3B349418D0676ABD46E9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83A66-42D9-46F8-91A7-973D33038C51}"/>
      </w:docPartPr>
      <w:docPartBody>
        <w:p w:rsidR="0026405A" w:rsidRDefault="0053681A" w:rsidP="0053681A">
          <w:pPr>
            <w:pStyle w:val="9DC60D20D3B349418D0676ABD46E9B2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6CADFB19D914EECADBBCD4044DA3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34BB8-DED6-4071-91F5-C1C418E38C62}"/>
      </w:docPartPr>
      <w:docPartBody>
        <w:p w:rsidR="00BD665D" w:rsidRDefault="00F2123C" w:rsidP="00F2123C">
          <w:pPr>
            <w:pStyle w:val="96CADFB19D914EECADBBCD4044DA31D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F3166994AB42EA8A0462F5B5A35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7212E-D5B1-44CB-8E28-C171B154EF98}"/>
      </w:docPartPr>
      <w:docPartBody>
        <w:p w:rsidR="00BD665D" w:rsidRDefault="00F2123C" w:rsidP="00F2123C">
          <w:pPr>
            <w:pStyle w:val="76F3166994AB42EA8A0462F5B5A35D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4AAC2B0F1F4A33AD498648FC7FC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676AE-91AC-4931-9E18-8EB50C0CD8C9}"/>
      </w:docPartPr>
      <w:docPartBody>
        <w:p w:rsidR="00BD665D" w:rsidRDefault="00F2123C" w:rsidP="00F2123C">
          <w:pPr>
            <w:pStyle w:val="0D4AAC2B0F1F4A33AD498648FC7FC0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7322CF951414E7E8C72494271B48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33A9E-3B1A-434D-A0C2-9D27C15971BC}"/>
      </w:docPartPr>
      <w:docPartBody>
        <w:p w:rsidR="00BD665D" w:rsidRDefault="00F2123C" w:rsidP="00F2123C">
          <w:pPr>
            <w:pStyle w:val="B7322CF951414E7E8C72494271B48D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F4E13ABC0449EB803332ED5F9B6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45ACF-C41E-4117-8FCF-E7169A5B6424}"/>
      </w:docPartPr>
      <w:docPartBody>
        <w:p w:rsidR="00BD665D" w:rsidRDefault="00F2123C" w:rsidP="00F2123C">
          <w:pPr>
            <w:pStyle w:val="05F4E13ABC0449EB803332ED5F9B60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2FE0EE3C940475EBBABEF7108A3F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59BF7-7916-499D-A8F2-A33B5D65EE6A}"/>
      </w:docPartPr>
      <w:docPartBody>
        <w:p w:rsidR="00BD665D" w:rsidRDefault="00F2123C" w:rsidP="00F2123C">
          <w:pPr>
            <w:pStyle w:val="42FE0EE3C940475EBBABEF7108A3F5D5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77AA3"/>
    <w:rsid w:val="00087B6A"/>
    <w:rsid w:val="000D46EE"/>
    <w:rsid w:val="001C36D4"/>
    <w:rsid w:val="001C4084"/>
    <w:rsid w:val="001E0CAA"/>
    <w:rsid w:val="00253AE8"/>
    <w:rsid w:val="0026405A"/>
    <w:rsid w:val="00273411"/>
    <w:rsid w:val="00281485"/>
    <w:rsid w:val="002D6060"/>
    <w:rsid w:val="003365BF"/>
    <w:rsid w:val="0037792B"/>
    <w:rsid w:val="00391AC4"/>
    <w:rsid w:val="003A7CEE"/>
    <w:rsid w:val="003D2529"/>
    <w:rsid w:val="00405B5F"/>
    <w:rsid w:val="00411CFD"/>
    <w:rsid w:val="00454257"/>
    <w:rsid w:val="00466B71"/>
    <w:rsid w:val="004838AE"/>
    <w:rsid w:val="004910D3"/>
    <w:rsid w:val="005007D2"/>
    <w:rsid w:val="0053681A"/>
    <w:rsid w:val="005421E0"/>
    <w:rsid w:val="00633DB2"/>
    <w:rsid w:val="006758D7"/>
    <w:rsid w:val="006B4C0D"/>
    <w:rsid w:val="00752572"/>
    <w:rsid w:val="00790D50"/>
    <w:rsid w:val="007C3C2C"/>
    <w:rsid w:val="0085216E"/>
    <w:rsid w:val="008A3A44"/>
    <w:rsid w:val="009002EB"/>
    <w:rsid w:val="00926F32"/>
    <w:rsid w:val="00930259"/>
    <w:rsid w:val="00932E5E"/>
    <w:rsid w:val="00955AB0"/>
    <w:rsid w:val="00966DB3"/>
    <w:rsid w:val="00995D02"/>
    <w:rsid w:val="009B1A13"/>
    <w:rsid w:val="009C1681"/>
    <w:rsid w:val="00A97C90"/>
    <w:rsid w:val="00AC6B69"/>
    <w:rsid w:val="00AF25F5"/>
    <w:rsid w:val="00B56AF6"/>
    <w:rsid w:val="00B722EF"/>
    <w:rsid w:val="00B84D80"/>
    <w:rsid w:val="00BA6279"/>
    <w:rsid w:val="00BA7280"/>
    <w:rsid w:val="00BD665D"/>
    <w:rsid w:val="00C64B99"/>
    <w:rsid w:val="00CD1329"/>
    <w:rsid w:val="00D05ADC"/>
    <w:rsid w:val="00D2147A"/>
    <w:rsid w:val="00D21E39"/>
    <w:rsid w:val="00D42FE7"/>
    <w:rsid w:val="00D72C86"/>
    <w:rsid w:val="00D8119B"/>
    <w:rsid w:val="00D96119"/>
    <w:rsid w:val="00DE4F7E"/>
    <w:rsid w:val="00E33499"/>
    <w:rsid w:val="00E44166"/>
    <w:rsid w:val="00E45027"/>
    <w:rsid w:val="00E75C1C"/>
    <w:rsid w:val="00E87D43"/>
    <w:rsid w:val="00F05179"/>
    <w:rsid w:val="00F2123C"/>
    <w:rsid w:val="00F3096F"/>
    <w:rsid w:val="00FF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123C"/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820BBDA49D29432D97D009D51699800C">
    <w:name w:val="820BBDA49D29432D97D009D51699800C"/>
    <w:rsid w:val="00253AE8"/>
  </w:style>
  <w:style w:type="paragraph" w:customStyle="1" w:styleId="8D5BF65E2F054A67A2CF40B522B19CDF">
    <w:name w:val="8D5BF65E2F054A67A2CF40B522B19CDF"/>
    <w:rsid w:val="00253AE8"/>
  </w:style>
  <w:style w:type="paragraph" w:customStyle="1" w:styleId="F6F7E9BD45C640328C1574C1BA280A5B">
    <w:name w:val="F6F7E9BD45C640328C1574C1BA280A5B"/>
    <w:rsid w:val="00253AE8"/>
  </w:style>
  <w:style w:type="paragraph" w:customStyle="1" w:styleId="1895C5A02D404881AC20B215E6D4D1FE">
    <w:name w:val="1895C5A02D404881AC20B215E6D4D1FE"/>
    <w:rsid w:val="00253AE8"/>
  </w:style>
  <w:style w:type="paragraph" w:customStyle="1" w:styleId="913F659EDCF24CFFB4CCCD1C482BBADA">
    <w:name w:val="913F659EDCF24CFFB4CCCD1C482BBADA"/>
    <w:rsid w:val="00253AE8"/>
  </w:style>
  <w:style w:type="paragraph" w:customStyle="1" w:styleId="4BD290DD86404B008D5B7B376C573980">
    <w:name w:val="4BD290DD86404B008D5B7B376C573980"/>
    <w:rsid w:val="00253AE8"/>
  </w:style>
  <w:style w:type="paragraph" w:customStyle="1" w:styleId="75FE13BFEA8B498185A7194494F87DE2">
    <w:name w:val="75FE13BFEA8B498185A7194494F87DE2"/>
    <w:rsid w:val="00253AE8"/>
  </w:style>
  <w:style w:type="paragraph" w:customStyle="1" w:styleId="940686A86C34487CBD0B4AC499797801">
    <w:name w:val="940686A86C34487CBD0B4AC499797801"/>
    <w:rsid w:val="00253AE8"/>
  </w:style>
  <w:style w:type="paragraph" w:customStyle="1" w:styleId="E40FB72524714B70849C542A85C38EEC">
    <w:name w:val="E40FB72524714B70849C542A85C38EEC"/>
    <w:rsid w:val="00253AE8"/>
  </w:style>
  <w:style w:type="paragraph" w:customStyle="1" w:styleId="D441DD085E7E45F683E5499D9630800D">
    <w:name w:val="D441DD085E7E45F683E5499D9630800D"/>
    <w:rsid w:val="00253AE8"/>
  </w:style>
  <w:style w:type="paragraph" w:customStyle="1" w:styleId="B4226F083BD34623B017E7A4FBFA3CEA">
    <w:name w:val="B4226F083BD34623B017E7A4FBFA3CEA"/>
    <w:rsid w:val="00253AE8"/>
  </w:style>
  <w:style w:type="paragraph" w:customStyle="1" w:styleId="EF318B927BCE4C34B2B94B45B57516B9">
    <w:name w:val="EF318B927BCE4C34B2B94B45B57516B9"/>
    <w:rsid w:val="005421E0"/>
  </w:style>
  <w:style w:type="paragraph" w:customStyle="1" w:styleId="2BA46B01C13441DFB3C2262FCBAC176B">
    <w:name w:val="2BA46B01C13441DFB3C2262FCBAC176B"/>
    <w:rsid w:val="000D46EE"/>
  </w:style>
  <w:style w:type="paragraph" w:customStyle="1" w:styleId="9603761FCC984B34B1A6ACB3278B2381">
    <w:name w:val="9603761FCC984B34B1A6ACB3278B2381"/>
    <w:rsid w:val="000D46EE"/>
  </w:style>
  <w:style w:type="paragraph" w:customStyle="1" w:styleId="B5148CAFA7B640088DBB05874712018A">
    <w:name w:val="B5148CAFA7B640088DBB05874712018A"/>
    <w:rsid w:val="003A7CEE"/>
  </w:style>
  <w:style w:type="paragraph" w:customStyle="1" w:styleId="FE051DCB3CF8460B9598595EE8A8C569">
    <w:name w:val="FE051DCB3CF8460B9598595EE8A8C569"/>
    <w:rsid w:val="003A7CEE"/>
  </w:style>
  <w:style w:type="paragraph" w:customStyle="1" w:styleId="58E02FE40F0846358B4B1187A138FFCB">
    <w:name w:val="58E02FE40F0846358B4B1187A138FFCB"/>
    <w:rsid w:val="003A7CEE"/>
  </w:style>
  <w:style w:type="paragraph" w:customStyle="1" w:styleId="375E3F4BA7124FAC9404CE291D2DF3DF">
    <w:name w:val="375E3F4BA7124FAC9404CE291D2DF3DF"/>
    <w:rsid w:val="003A7CEE"/>
  </w:style>
  <w:style w:type="paragraph" w:customStyle="1" w:styleId="B9687B16E31B4B51AFABA14BB138347A">
    <w:name w:val="B9687B16E31B4B51AFABA14BB138347A"/>
    <w:rsid w:val="003A7CEE"/>
  </w:style>
  <w:style w:type="paragraph" w:customStyle="1" w:styleId="95A18BE9CCDB4C8E9623EB351FA79ECA">
    <w:name w:val="95A18BE9CCDB4C8E9623EB351FA79ECA"/>
    <w:rsid w:val="003A7CEE"/>
  </w:style>
  <w:style w:type="paragraph" w:customStyle="1" w:styleId="CC1026F1182A41279B6E867F33C89C91">
    <w:name w:val="CC1026F1182A41279B6E867F33C89C91"/>
    <w:rsid w:val="003A7CEE"/>
  </w:style>
  <w:style w:type="paragraph" w:customStyle="1" w:styleId="B73C49ADE56D43C295D39F6D95F2DB2E">
    <w:name w:val="B73C49ADE56D43C295D39F6D95F2DB2E"/>
    <w:rsid w:val="003A7CEE"/>
  </w:style>
  <w:style w:type="paragraph" w:customStyle="1" w:styleId="2EB1C326E953473AAD039514545007E7">
    <w:name w:val="2EB1C326E953473AAD039514545007E7"/>
    <w:rsid w:val="003A7CEE"/>
  </w:style>
  <w:style w:type="paragraph" w:customStyle="1" w:styleId="7A3DD971216B44158153BC6179B6685D">
    <w:name w:val="7A3DD971216B44158153BC6179B6685D"/>
    <w:rsid w:val="003A7CEE"/>
  </w:style>
  <w:style w:type="paragraph" w:customStyle="1" w:styleId="5C10D9AF8BF6499088F8DA929414BBE0">
    <w:name w:val="5C10D9AF8BF6499088F8DA929414BBE0"/>
    <w:rsid w:val="003A7CEE"/>
  </w:style>
  <w:style w:type="paragraph" w:customStyle="1" w:styleId="9E6C1AA798374594801ACBFA1771F7F2">
    <w:name w:val="9E6C1AA798374594801ACBFA1771F7F2"/>
    <w:rsid w:val="003A7CEE"/>
  </w:style>
  <w:style w:type="paragraph" w:customStyle="1" w:styleId="388971CDE0BA4D9DBDB4C573AC2412D0">
    <w:name w:val="388971CDE0BA4D9DBDB4C573AC2412D0"/>
    <w:rsid w:val="003A7CEE"/>
  </w:style>
  <w:style w:type="paragraph" w:customStyle="1" w:styleId="BAC0FD7222264023BE61A942440E4026">
    <w:name w:val="BAC0FD7222264023BE61A942440E4026"/>
    <w:rsid w:val="003A7CEE"/>
  </w:style>
  <w:style w:type="paragraph" w:customStyle="1" w:styleId="090DBE3F1C7E4DE6BADBA24E70E2B93B">
    <w:name w:val="090DBE3F1C7E4DE6BADBA24E70E2B93B"/>
    <w:rsid w:val="003A7CEE"/>
  </w:style>
  <w:style w:type="paragraph" w:customStyle="1" w:styleId="81B6C312E65C4F76B073A91B3B1F7719">
    <w:name w:val="81B6C312E65C4F76B073A91B3B1F7719"/>
    <w:rsid w:val="00BA7280"/>
  </w:style>
  <w:style w:type="paragraph" w:customStyle="1" w:styleId="D880886B33CD4408A3198087EE4BF16A">
    <w:name w:val="D880886B33CD4408A3198087EE4BF16A"/>
    <w:rsid w:val="009B1A13"/>
  </w:style>
  <w:style w:type="paragraph" w:customStyle="1" w:styleId="1938A739DF3146C5A11530AADBA56030">
    <w:name w:val="1938A739DF3146C5A11530AADBA56030"/>
    <w:rsid w:val="009B1A13"/>
  </w:style>
  <w:style w:type="paragraph" w:customStyle="1" w:styleId="CAD2EF50678E4C239DD8C39771EC215E">
    <w:name w:val="CAD2EF50678E4C239DD8C39771EC215E"/>
    <w:rsid w:val="009B1A13"/>
  </w:style>
  <w:style w:type="paragraph" w:customStyle="1" w:styleId="03A94BE726E54C97A01C5A1A82679A86">
    <w:name w:val="03A94BE726E54C97A01C5A1A82679A86"/>
    <w:rsid w:val="009B1A13"/>
  </w:style>
  <w:style w:type="paragraph" w:customStyle="1" w:styleId="910CCD03C7914D43A5AE413960A11BD4">
    <w:name w:val="910CCD03C7914D43A5AE413960A11BD4"/>
    <w:rsid w:val="009B1A13"/>
  </w:style>
  <w:style w:type="paragraph" w:customStyle="1" w:styleId="ED99E6E542B449D7BDD4C9E20AA6CE1A">
    <w:name w:val="ED99E6E542B449D7BDD4C9E20AA6CE1A"/>
    <w:rsid w:val="009B1A13"/>
  </w:style>
  <w:style w:type="paragraph" w:customStyle="1" w:styleId="D6238677BEC34A7CA5219CC15180A966">
    <w:name w:val="D6238677BEC34A7CA5219CC15180A966"/>
    <w:rsid w:val="001C36D4"/>
  </w:style>
  <w:style w:type="paragraph" w:customStyle="1" w:styleId="546631969E4A48D78000A47A0AFD03AD">
    <w:name w:val="546631969E4A48D78000A47A0AFD03AD"/>
    <w:rsid w:val="001C36D4"/>
  </w:style>
  <w:style w:type="paragraph" w:customStyle="1" w:styleId="654A1BEB52D5402E80E947FB02ED3180">
    <w:name w:val="654A1BEB52D5402E80E947FB02ED3180"/>
    <w:rsid w:val="001C36D4"/>
  </w:style>
  <w:style w:type="paragraph" w:customStyle="1" w:styleId="41D7374E0AA748F7A6E51D64A6EF79DC">
    <w:name w:val="41D7374E0AA748F7A6E51D64A6EF79DC"/>
    <w:rsid w:val="001C36D4"/>
  </w:style>
  <w:style w:type="paragraph" w:customStyle="1" w:styleId="A58BCDAD09AF441DAC4C20595D8CBBBF">
    <w:name w:val="A58BCDAD09AF441DAC4C20595D8CBBBF"/>
    <w:rsid w:val="001C36D4"/>
  </w:style>
  <w:style w:type="paragraph" w:customStyle="1" w:styleId="936083C2292F4A20B2D2FDE0F3839A6F">
    <w:name w:val="936083C2292F4A20B2D2FDE0F3839A6F"/>
    <w:rsid w:val="001C36D4"/>
  </w:style>
  <w:style w:type="paragraph" w:customStyle="1" w:styleId="111B3528C2094A519625BC0EAE1E4080">
    <w:name w:val="111B3528C2094A519625BC0EAE1E4080"/>
    <w:rsid w:val="001C36D4"/>
  </w:style>
  <w:style w:type="paragraph" w:customStyle="1" w:styleId="A60BAF330CEF4935A83B8CF7D1216EBA">
    <w:name w:val="A60BAF330CEF4935A83B8CF7D1216EBA"/>
    <w:rsid w:val="001C36D4"/>
  </w:style>
  <w:style w:type="paragraph" w:customStyle="1" w:styleId="1F4F57DDB22644B7A628B246E2DFDA53">
    <w:name w:val="1F4F57DDB22644B7A628B246E2DFDA53"/>
    <w:rsid w:val="001C36D4"/>
  </w:style>
  <w:style w:type="paragraph" w:customStyle="1" w:styleId="13D1165BC16849FB96F74CF0F4FA5047">
    <w:name w:val="13D1165BC16849FB96F74CF0F4FA5047"/>
    <w:rsid w:val="001C36D4"/>
  </w:style>
  <w:style w:type="paragraph" w:customStyle="1" w:styleId="C2C31065A76E409EB8D0375996172E1D">
    <w:name w:val="C2C31065A76E409EB8D0375996172E1D"/>
    <w:rsid w:val="001C36D4"/>
  </w:style>
  <w:style w:type="paragraph" w:customStyle="1" w:styleId="C991DBF961234D38BAD1CB9026AC10A8">
    <w:name w:val="C991DBF961234D38BAD1CB9026AC10A8"/>
    <w:rsid w:val="001C36D4"/>
  </w:style>
  <w:style w:type="paragraph" w:customStyle="1" w:styleId="42DFB23E7A1844519E2555F5943609C6">
    <w:name w:val="42DFB23E7A1844519E2555F5943609C6"/>
    <w:rsid w:val="001C36D4"/>
  </w:style>
  <w:style w:type="paragraph" w:customStyle="1" w:styleId="556723111F7B4F01A1E80C962319A3B6">
    <w:name w:val="556723111F7B4F01A1E80C962319A3B6"/>
    <w:rsid w:val="001C36D4"/>
  </w:style>
  <w:style w:type="paragraph" w:customStyle="1" w:styleId="84143376306D40A28DF52D26D1299D1E">
    <w:name w:val="84143376306D40A28DF52D26D1299D1E"/>
    <w:rsid w:val="001C36D4"/>
  </w:style>
  <w:style w:type="paragraph" w:customStyle="1" w:styleId="93A6B51F75C5484DAD9E1BBF74B35BFE">
    <w:name w:val="93A6B51F75C5484DAD9E1BBF74B35BFE"/>
    <w:rsid w:val="001C36D4"/>
  </w:style>
  <w:style w:type="paragraph" w:customStyle="1" w:styleId="A22BF36A588D477FA7B81B73683EE219">
    <w:name w:val="A22BF36A588D477FA7B81B73683EE219"/>
    <w:rsid w:val="001C36D4"/>
  </w:style>
  <w:style w:type="paragraph" w:customStyle="1" w:styleId="B3037A4E620B4B01BF961AEAAF2DCC34">
    <w:name w:val="B3037A4E620B4B01BF961AEAAF2DCC34"/>
    <w:rsid w:val="001C36D4"/>
  </w:style>
  <w:style w:type="paragraph" w:customStyle="1" w:styleId="8FF0F8E86FA94CB5AC60047D79B015CF">
    <w:name w:val="8FF0F8E86FA94CB5AC60047D79B015CF"/>
    <w:rsid w:val="001C36D4"/>
  </w:style>
  <w:style w:type="paragraph" w:customStyle="1" w:styleId="7BBAE189E8A2472C958C1C6B40061E68">
    <w:name w:val="7BBAE189E8A2472C958C1C6B40061E68"/>
    <w:rsid w:val="001C36D4"/>
  </w:style>
  <w:style w:type="paragraph" w:customStyle="1" w:styleId="C5E0FAA94E204AD696DCEC3A4F4173E4">
    <w:name w:val="C5E0FAA94E204AD696DCEC3A4F4173E4"/>
    <w:rsid w:val="001C36D4"/>
  </w:style>
  <w:style w:type="paragraph" w:customStyle="1" w:styleId="B6FEBF831B8A4F739C0949C00F5AB3A5">
    <w:name w:val="B6FEBF831B8A4F739C0949C00F5AB3A5"/>
    <w:rsid w:val="001C36D4"/>
  </w:style>
  <w:style w:type="paragraph" w:customStyle="1" w:styleId="D324C82510CD423EB30C8AC0DE09D165">
    <w:name w:val="D324C82510CD423EB30C8AC0DE09D165"/>
    <w:rsid w:val="001C36D4"/>
  </w:style>
  <w:style w:type="paragraph" w:customStyle="1" w:styleId="B2B4DE8CB10A43118CD569AFACB50514">
    <w:name w:val="B2B4DE8CB10A43118CD569AFACB50514"/>
    <w:rsid w:val="001C36D4"/>
  </w:style>
  <w:style w:type="paragraph" w:customStyle="1" w:styleId="E9DF10C3A5FE4A0AB507B319794ECD44">
    <w:name w:val="E9DF10C3A5FE4A0AB507B319794ECD44"/>
    <w:rsid w:val="001C36D4"/>
  </w:style>
  <w:style w:type="paragraph" w:customStyle="1" w:styleId="6FB4AD00312D46648C70552CF54D09A7">
    <w:name w:val="6FB4AD00312D46648C70552CF54D09A7"/>
    <w:rsid w:val="001C36D4"/>
  </w:style>
  <w:style w:type="paragraph" w:customStyle="1" w:styleId="B31D6F7B7FC444DEB2C7AE170F619637">
    <w:name w:val="B31D6F7B7FC444DEB2C7AE170F619637"/>
    <w:rsid w:val="001C36D4"/>
  </w:style>
  <w:style w:type="paragraph" w:customStyle="1" w:styleId="9DA3F9DBA0A240B38D9DD51C9E2FF912">
    <w:name w:val="9DA3F9DBA0A240B38D9DD51C9E2FF912"/>
    <w:rsid w:val="001C36D4"/>
  </w:style>
  <w:style w:type="paragraph" w:customStyle="1" w:styleId="174FA9E279894414B0B9451786FB7176">
    <w:name w:val="174FA9E279894414B0B9451786FB7176"/>
    <w:rsid w:val="001C36D4"/>
  </w:style>
  <w:style w:type="paragraph" w:customStyle="1" w:styleId="5B36AC94C0664FBABF5F7DC6F21344B7">
    <w:name w:val="5B36AC94C0664FBABF5F7DC6F21344B7"/>
    <w:rsid w:val="001C36D4"/>
  </w:style>
  <w:style w:type="paragraph" w:customStyle="1" w:styleId="DCE6B7E7D8CA453E8C15B71608270E71">
    <w:name w:val="DCE6B7E7D8CA453E8C15B71608270E71"/>
    <w:rsid w:val="001C36D4"/>
  </w:style>
  <w:style w:type="paragraph" w:customStyle="1" w:styleId="D5728B4A90004973A9C98D6BA33FC8D4">
    <w:name w:val="D5728B4A90004973A9C98D6BA33FC8D4"/>
    <w:rsid w:val="001C36D4"/>
  </w:style>
  <w:style w:type="paragraph" w:customStyle="1" w:styleId="BC702C9D00A84AD3B9CDD332682BE315">
    <w:name w:val="BC702C9D00A84AD3B9CDD332682BE315"/>
    <w:rsid w:val="001C36D4"/>
  </w:style>
  <w:style w:type="paragraph" w:customStyle="1" w:styleId="57371ED53B064B13BF72A24AB1A5E2B5">
    <w:name w:val="57371ED53B064B13BF72A24AB1A5E2B5"/>
    <w:rsid w:val="001C36D4"/>
  </w:style>
  <w:style w:type="paragraph" w:customStyle="1" w:styleId="89453CC0DBCC4537BAC345D666FC94DF">
    <w:name w:val="89453CC0DBCC4537BAC345D666FC94DF"/>
    <w:rsid w:val="001C36D4"/>
  </w:style>
  <w:style w:type="paragraph" w:customStyle="1" w:styleId="A04CE5B6B522400595493C7196B84D73">
    <w:name w:val="A04CE5B6B522400595493C7196B84D73"/>
    <w:rsid w:val="001C36D4"/>
  </w:style>
  <w:style w:type="paragraph" w:customStyle="1" w:styleId="F9FEA688B3674280A7EFC2608BD7A854">
    <w:name w:val="F9FEA688B3674280A7EFC2608BD7A854"/>
    <w:rsid w:val="001C36D4"/>
  </w:style>
  <w:style w:type="paragraph" w:customStyle="1" w:styleId="2A8FAF126FFA495885893001EBBEFB14">
    <w:name w:val="2A8FAF126FFA495885893001EBBEFB14"/>
    <w:rsid w:val="001C36D4"/>
  </w:style>
  <w:style w:type="paragraph" w:customStyle="1" w:styleId="D2C0731B1D7D47B282026CF83D5D0751">
    <w:name w:val="D2C0731B1D7D47B282026CF83D5D0751"/>
    <w:rsid w:val="001C36D4"/>
  </w:style>
  <w:style w:type="paragraph" w:customStyle="1" w:styleId="C129089DF7884040ADB457E94B257FBD">
    <w:name w:val="C129089DF7884040ADB457E94B257FBD"/>
    <w:rsid w:val="001C36D4"/>
  </w:style>
  <w:style w:type="paragraph" w:customStyle="1" w:styleId="6FF4058B263546F2996A6AE7B6EB21E4">
    <w:name w:val="6FF4058B263546F2996A6AE7B6EB21E4"/>
    <w:rsid w:val="001C36D4"/>
  </w:style>
  <w:style w:type="paragraph" w:customStyle="1" w:styleId="4F27B63BD0084584AF44F82AEB886FF7">
    <w:name w:val="4F27B63BD0084584AF44F82AEB886FF7"/>
    <w:rsid w:val="001C36D4"/>
  </w:style>
  <w:style w:type="paragraph" w:customStyle="1" w:styleId="4841D23E081C4BD68934AF2A594BD8CB">
    <w:name w:val="4841D23E081C4BD68934AF2A594BD8CB"/>
    <w:rsid w:val="001C36D4"/>
  </w:style>
  <w:style w:type="paragraph" w:customStyle="1" w:styleId="662CFF0677B64C849C25621DB0C6096D">
    <w:name w:val="662CFF0677B64C849C25621DB0C6096D"/>
    <w:rsid w:val="001C36D4"/>
  </w:style>
  <w:style w:type="paragraph" w:customStyle="1" w:styleId="613E124713694DA0866E55DFA0386FE9">
    <w:name w:val="613E124713694DA0866E55DFA0386FE9"/>
    <w:rsid w:val="001C36D4"/>
  </w:style>
  <w:style w:type="paragraph" w:customStyle="1" w:styleId="D07229E03B9C498E93B322745E472323">
    <w:name w:val="D07229E03B9C498E93B322745E472323"/>
    <w:rsid w:val="001C36D4"/>
  </w:style>
  <w:style w:type="paragraph" w:customStyle="1" w:styleId="1C730A3C1AA446FD922E33E626ABBE59">
    <w:name w:val="1C730A3C1AA446FD922E33E626ABBE59"/>
    <w:rsid w:val="001C36D4"/>
  </w:style>
  <w:style w:type="paragraph" w:customStyle="1" w:styleId="49E6A5C704DA49DAA9FB17BE4510CC9B">
    <w:name w:val="49E6A5C704DA49DAA9FB17BE4510CC9B"/>
    <w:rsid w:val="00466B71"/>
  </w:style>
  <w:style w:type="paragraph" w:customStyle="1" w:styleId="1439DA6A604E43A4A51110FE13A35CD5">
    <w:name w:val="1439DA6A604E43A4A51110FE13A35CD5"/>
    <w:rsid w:val="00466B71"/>
  </w:style>
  <w:style w:type="paragraph" w:customStyle="1" w:styleId="B1E6DCB0D5EC4C9F977439DA78D3D2DA">
    <w:name w:val="B1E6DCB0D5EC4C9F977439DA78D3D2DA"/>
    <w:rsid w:val="00466B71"/>
  </w:style>
  <w:style w:type="paragraph" w:customStyle="1" w:styleId="8D47D5FB97BD4BFF9BFAC6B727CCA6C1">
    <w:name w:val="8D47D5FB97BD4BFF9BFAC6B727CCA6C1"/>
    <w:rsid w:val="00466B71"/>
  </w:style>
  <w:style w:type="paragraph" w:customStyle="1" w:styleId="0634BD30258C40A49B00AA68DFFCCC49">
    <w:name w:val="0634BD30258C40A49B00AA68DFFCCC49"/>
    <w:rsid w:val="00466B71"/>
  </w:style>
  <w:style w:type="paragraph" w:customStyle="1" w:styleId="F69B3445966B435596AF0E9308EA2083">
    <w:name w:val="F69B3445966B435596AF0E9308EA2083"/>
    <w:rsid w:val="00466B71"/>
  </w:style>
  <w:style w:type="paragraph" w:customStyle="1" w:styleId="D6E56AAC80824D84A722B315E697FC5C">
    <w:name w:val="D6E56AAC80824D84A722B315E697FC5C"/>
    <w:rsid w:val="00466B71"/>
  </w:style>
  <w:style w:type="paragraph" w:customStyle="1" w:styleId="911D9C225CD44D0F8AE5D3E85B62E0BD">
    <w:name w:val="911D9C225CD44D0F8AE5D3E85B62E0BD"/>
    <w:rsid w:val="00466B71"/>
  </w:style>
  <w:style w:type="paragraph" w:customStyle="1" w:styleId="627EFD5301A84B9D961370B3CCE9ADA5">
    <w:name w:val="627EFD5301A84B9D961370B3CCE9ADA5"/>
    <w:rsid w:val="00466B71"/>
  </w:style>
  <w:style w:type="paragraph" w:customStyle="1" w:styleId="E2F8FB86C32F4119876F4FB6033D2664">
    <w:name w:val="E2F8FB86C32F4119876F4FB6033D2664"/>
    <w:rsid w:val="00466B71"/>
  </w:style>
  <w:style w:type="paragraph" w:customStyle="1" w:styleId="BDF963C425CF49E89A9BE3ED26CEA9A8">
    <w:name w:val="BDF963C425CF49E89A9BE3ED26CEA9A8"/>
    <w:rsid w:val="00466B71"/>
  </w:style>
  <w:style w:type="paragraph" w:customStyle="1" w:styleId="853DDB3E5D97477685A8926C865A9C06">
    <w:name w:val="853DDB3E5D97477685A8926C865A9C06"/>
    <w:rsid w:val="00466B71"/>
  </w:style>
  <w:style w:type="paragraph" w:customStyle="1" w:styleId="CB75BDFF3FB84AFEB2123579C2B4FD94">
    <w:name w:val="CB75BDFF3FB84AFEB2123579C2B4FD94"/>
    <w:rsid w:val="0053681A"/>
  </w:style>
  <w:style w:type="paragraph" w:customStyle="1" w:styleId="F01FC93BBF8F41729FCD6220F333DC1B">
    <w:name w:val="F01FC93BBF8F41729FCD6220F333DC1B"/>
    <w:rsid w:val="0053681A"/>
  </w:style>
  <w:style w:type="paragraph" w:customStyle="1" w:styleId="0F199F2D43B449BAB306C704689D36A7">
    <w:name w:val="0F199F2D43B449BAB306C704689D36A7"/>
    <w:rsid w:val="0053681A"/>
  </w:style>
  <w:style w:type="paragraph" w:customStyle="1" w:styleId="31F23DBED4C04174910637A5DA93E817">
    <w:name w:val="31F23DBED4C04174910637A5DA93E817"/>
    <w:rsid w:val="0053681A"/>
  </w:style>
  <w:style w:type="paragraph" w:customStyle="1" w:styleId="B2F06ED885BC4E658E3CE232178F1CE7">
    <w:name w:val="B2F06ED885BC4E658E3CE232178F1CE7"/>
    <w:rsid w:val="0053681A"/>
  </w:style>
  <w:style w:type="paragraph" w:customStyle="1" w:styleId="435CC25124514A889B2C5B6A8E80B9E1">
    <w:name w:val="435CC25124514A889B2C5B6A8E80B9E1"/>
    <w:rsid w:val="0053681A"/>
  </w:style>
  <w:style w:type="paragraph" w:customStyle="1" w:styleId="EB295B2D44E4486FBB17AA022EB1812C">
    <w:name w:val="EB295B2D44E4486FBB17AA022EB1812C"/>
    <w:rsid w:val="0053681A"/>
  </w:style>
  <w:style w:type="paragraph" w:customStyle="1" w:styleId="167C371E34F84681B80229D70E5CE56B">
    <w:name w:val="167C371E34F84681B80229D70E5CE56B"/>
    <w:rsid w:val="0053681A"/>
  </w:style>
  <w:style w:type="paragraph" w:customStyle="1" w:styleId="EC37A6172A8A405C853ECBE737D40FF1">
    <w:name w:val="EC37A6172A8A405C853ECBE737D40FF1"/>
    <w:rsid w:val="0053681A"/>
  </w:style>
  <w:style w:type="paragraph" w:customStyle="1" w:styleId="FE97A556FC5C49C8A7CAB1E7C3F76CD8">
    <w:name w:val="FE97A556FC5C49C8A7CAB1E7C3F76CD8"/>
    <w:rsid w:val="0053681A"/>
  </w:style>
  <w:style w:type="paragraph" w:customStyle="1" w:styleId="FA9D049C599D4C2FBED63DF0D3A84AA8">
    <w:name w:val="FA9D049C599D4C2FBED63DF0D3A84AA8"/>
    <w:rsid w:val="0053681A"/>
  </w:style>
  <w:style w:type="paragraph" w:customStyle="1" w:styleId="4BDF85DCF688490A95E8FE6B7AA5BF0D">
    <w:name w:val="4BDF85DCF688490A95E8FE6B7AA5BF0D"/>
    <w:rsid w:val="0053681A"/>
  </w:style>
  <w:style w:type="paragraph" w:customStyle="1" w:styleId="61D934DC1A3E43C9AD415F31DA1F31E8">
    <w:name w:val="61D934DC1A3E43C9AD415F31DA1F31E8"/>
    <w:rsid w:val="0053681A"/>
  </w:style>
  <w:style w:type="paragraph" w:customStyle="1" w:styleId="FF0572D71C304303B06F752409FA5B1B">
    <w:name w:val="FF0572D71C304303B06F752409FA5B1B"/>
    <w:rsid w:val="0053681A"/>
  </w:style>
  <w:style w:type="paragraph" w:customStyle="1" w:styleId="E8E3568245B845CE88A34BA10AEDFDF2">
    <w:name w:val="E8E3568245B845CE88A34BA10AEDFDF2"/>
    <w:rsid w:val="0053681A"/>
  </w:style>
  <w:style w:type="paragraph" w:customStyle="1" w:styleId="3D9FA61CC53F4443A4F5435F8372C247">
    <w:name w:val="3D9FA61CC53F4443A4F5435F8372C247"/>
    <w:rsid w:val="0053681A"/>
  </w:style>
  <w:style w:type="paragraph" w:customStyle="1" w:styleId="59609DDE5C4247DBA54643639E117462">
    <w:name w:val="59609DDE5C4247DBA54643639E117462"/>
    <w:rsid w:val="0053681A"/>
  </w:style>
  <w:style w:type="paragraph" w:customStyle="1" w:styleId="9DC60D20D3B349418D0676ABD46E9B2E">
    <w:name w:val="9DC60D20D3B349418D0676ABD46E9B2E"/>
    <w:rsid w:val="0053681A"/>
  </w:style>
  <w:style w:type="paragraph" w:customStyle="1" w:styleId="3CDB864612244FD99C0E1A992161D7E9">
    <w:name w:val="3CDB864612244FD99C0E1A992161D7E9"/>
    <w:rsid w:val="00405B5F"/>
  </w:style>
  <w:style w:type="paragraph" w:customStyle="1" w:styleId="AB6227FE64144B95A33D89D5CD38A425">
    <w:name w:val="AB6227FE64144B95A33D89D5CD38A425"/>
    <w:rsid w:val="00405B5F"/>
  </w:style>
  <w:style w:type="paragraph" w:customStyle="1" w:styleId="DDC048C1522C41C697C9484DC415F8F4">
    <w:name w:val="DDC048C1522C41C697C9484DC415F8F4"/>
    <w:rsid w:val="00405B5F"/>
  </w:style>
  <w:style w:type="paragraph" w:customStyle="1" w:styleId="49DD94BF981A47529298B48E680049C9">
    <w:name w:val="49DD94BF981A47529298B48E680049C9"/>
    <w:rsid w:val="00405B5F"/>
  </w:style>
  <w:style w:type="paragraph" w:customStyle="1" w:styleId="FE6E11544D61480D8D98B93217F9EBF9">
    <w:name w:val="FE6E11544D61480D8D98B93217F9EBF9"/>
    <w:rsid w:val="00405B5F"/>
  </w:style>
  <w:style w:type="paragraph" w:customStyle="1" w:styleId="065B92DD811F4AE8AB654F1DF08DEEDB">
    <w:name w:val="065B92DD811F4AE8AB654F1DF08DEEDB"/>
    <w:rsid w:val="00405B5F"/>
  </w:style>
  <w:style w:type="paragraph" w:customStyle="1" w:styleId="EA55B0A3E55D4669B3BB37331DC03930">
    <w:name w:val="EA55B0A3E55D4669B3BB37331DC03930"/>
    <w:rsid w:val="00405B5F"/>
  </w:style>
  <w:style w:type="paragraph" w:customStyle="1" w:styleId="BDB1AF8EF80A4137B35684C33F509F5A">
    <w:name w:val="BDB1AF8EF80A4137B35684C33F509F5A"/>
    <w:rsid w:val="00405B5F"/>
  </w:style>
  <w:style w:type="paragraph" w:customStyle="1" w:styleId="497E9FBD87CC40E6A8EA33901137C689">
    <w:name w:val="497E9FBD87CC40E6A8EA33901137C689"/>
    <w:rsid w:val="00405B5F"/>
  </w:style>
  <w:style w:type="paragraph" w:customStyle="1" w:styleId="EA4E13312CB04621B760C2DA3A83E0A8">
    <w:name w:val="EA4E13312CB04621B760C2DA3A83E0A8"/>
    <w:rsid w:val="00405B5F"/>
  </w:style>
  <w:style w:type="paragraph" w:customStyle="1" w:styleId="2275C8CE194F4B1DB09C57A795EBDB31">
    <w:name w:val="2275C8CE194F4B1DB09C57A795EBDB31"/>
    <w:rsid w:val="00405B5F"/>
  </w:style>
  <w:style w:type="paragraph" w:customStyle="1" w:styleId="EB25CBF9C79E41DC9F1F261A7DE49B31">
    <w:name w:val="EB25CBF9C79E41DC9F1F261A7DE49B31"/>
    <w:rsid w:val="00405B5F"/>
  </w:style>
  <w:style w:type="paragraph" w:customStyle="1" w:styleId="092A1191B9E54A008E04D48A1FA88BCB">
    <w:name w:val="092A1191B9E54A008E04D48A1FA88BCB"/>
    <w:rsid w:val="00405B5F"/>
  </w:style>
  <w:style w:type="paragraph" w:customStyle="1" w:styleId="963BA8DD68354CA2855D3CFC6C6B3782">
    <w:name w:val="963BA8DD68354CA2855D3CFC6C6B3782"/>
    <w:rsid w:val="00405B5F"/>
  </w:style>
  <w:style w:type="paragraph" w:customStyle="1" w:styleId="55DCA18665CD40509BFCB406ECA0CF84">
    <w:name w:val="55DCA18665CD40509BFCB406ECA0CF84"/>
    <w:rsid w:val="00405B5F"/>
  </w:style>
  <w:style w:type="paragraph" w:customStyle="1" w:styleId="FD59552DFB0E452D9F1C29347DB9D99D">
    <w:name w:val="FD59552DFB0E452D9F1C29347DB9D99D"/>
    <w:rsid w:val="00405B5F"/>
  </w:style>
  <w:style w:type="paragraph" w:customStyle="1" w:styleId="43C9D9ACAB9D4C3EBF2FB65059A95914">
    <w:name w:val="43C9D9ACAB9D4C3EBF2FB65059A95914"/>
    <w:rsid w:val="00405B5F"/>
  </w:style>
  <w:style w:type="paragraph" w:customStyle="1" w:styleId="593F8BFCEA274CF2A255DE279AFF9831">
    <w:name w:val="593F8BFCEA274CF2A255DE279AFF9831"/>
    <w:rsid w:val="00405B5F"/>
  </w:style>
  <w:style w:type="paragraph" w:customStyle="1" w:styleId="874955163D9A4330842DA655AD810F39">
    <w:name w:val="874955163D9A4330842DA655AD810F39"/>
    <w:rsid w:val="00405B5F"/>
  </w:style>
  <w:style w:type="paragraph" w:customStyle="1" w:styleId="613DD4E1891B42AAB186FF507763BF12">
    <w:name w:val="613DD4E1891B42AAB186FF507763BF12"/>
    <w:rsid w:val="00405B5F"/>
  </w:style>
  <w:style w:type="paragraph" w:customStyle="1" w:styleId="FF13E1268B7B428AAD293C023E03480A">
    <w:name w:val="FF13E1268B7B428AAD293C023E03480A"/>
    <w:rsid w:val="00405B5F"/>
  </w:style>
  <w:style w:type="paragraph" w:customStyle="1" w:styleId="E326F9AE766640E9A3BC03A9C80E709B">
    <w:name w:val="E326F9AE766640E9A3BC03A9C80E709B"/>
    <w:rsid w:val="00405B5F"/>
  </w:style>
  <w:style w:type="paragraph" w:customStyle="1" w:styleId="4DD21BBE5F8443AF8FF05AE36818EC06">
    <w:name w:val="4DD21BBE5F8443AF8FF05AE36818EC06"/>
    <w:rsid w:val="00405B5F"/>
  </w:style>
  <w:style w:type="paragraph" w:customStyle="1" w:styleId="F367CCE0EFAA44DD857D646EC55BCE41">
    <w:name w:val="F367CCE0EFAA44DD857D646EC55BCE41"/>
    <w:rsid w:val="00405B5F"/>
  </w:style>
  <w:style w:type="paragraph" w:customStyle="1" w:styleId="E085F530E94F403C8A50EFFDC904018A">
    <w:name w:val="E085F530E94F403C8A50EFFDC904018A"/>
    <w:rsid w:val="00405B5F"/>
  </w:style>
  <w:style w:type="paragraph" w:customStyle="1" w:styleId="5945794C844B4EC8B5DE2B6D653AC994">
    <w:name w:val="5945794C844B4EC8B5DE2B6D653AC994"/>
    <w:rsid w:val="00405B5F"/>
  </w:style>
  <w:style w:type="paragraph" w:customStyle="1" w:styleId="FD101B474AC5419CB9CEECBF076188C1">
    <w:name w:val="FD101B474AC5419CB9CEECBF076188C1"/>
    <w:rsid w:val="00405B5F"/>
  </w:style>
  <w:style w:type="paragraph" w:customStyle="1" w:styleId="BB8476246F8D4FB8A2B98663F57FD70F">
    <w:name w:val="BB8476246F8D4FB8A2B98663F57FD70F"/>
    <w:rsid w:val="00F2123C"/>
  </w:style>
  <w:style w:type="paragraph" w:customStyle="1" w:styleId="1BAE45A93F1F4909B8FA82414909863C">
    <w:name w:val="1BAE45A93F1F4909B8FA82414909863C"/>
    <w:rsid w:val="00F2123C"/>
  </w:style>
  <w:style w:type="paragraph" w:customStyle="1" w:styleId="03BCC3C0653E443ABA7FD54B27B57CCD">
    <w:name w:val="03BCC3C0653E443ABA7FD54B27B57CCD"/>
    <w:rsid w:val="00F2123C"/>
  </w:style>
  <w:style w:type="paragraph" w:customStyle="1" w:styleId="E4A8017E53864F8A86341A7A23FD2C32">
    <w:name w:val="E4A8017E53864F8A86341A7A23FD2C32"/>
    <w:rsid w:val="00F2123C"/>
  </w:style>
  <w:style w:type="paragraph" w:customStyle="1" w:styleId="12FFAD517D1A4EE58A303F065CCBAE43">
    <w:name w:val="12FFAD517D1A4EE58A303F065CCBAE43"/>
    <w:rsid w:val="00F2123C"/>
  </w:style>
  <w:style w:type="paragraph" w:customStyle="1" w:styleId="B50046BAC6B241E9B5039607D60B680F">
    <w:name w:val="B50046BAC6B241E9B5039607D60B680F"/>
    <w:rsid w:val="00F2123C"/>
  </w:style>
  <w:style w:type="paragraph" w:customStyle="1" w:styleId="CC3E83F2AD50457D80075A8FCD034110">
    <w:name w:val="CC3E83F2AD50457D80075A8FCD034110"/>
    <w:rsid w:val="00F2123C"/>
  </w:style>
  <w:style w:type="paragraph" w:customStyle="1" w:styleId="6358A15B8F69486680614E252C16AD46">
    <w:name w:val="6358A15B8F69486680614E252C16AD46"/>
    <w:rsid w:val="00F2123C"/>
  </w:style>
  <w:style w:type="paragraph" w:customStyle="1" w:styleId="50884A165E714DAD9C4436C7981C81B3">
    <w:name w:val="50884A165E714DAD9C4436C7981C81B3"/>
    <w:rsid w:val="00F2123C"/>
  </w:style>
  <w:style w:type="paragraph" w:customStyle="1" w:styleId="4B8ECD57B66F4B369CDA53BA2F35BA8C">
    <w:name w:val="4B8ECD57B66F4B369CDA53BA2F35BA8C"/>
    <w:rsid w:val="00F2123C"/>
  </w:style>
  <w:style w:type="paragraph" w:customStyle="1" w:styleId="A33355712DBA442F9A9872AF8108A99F">
    <w:name w:val="A33355712DBA442F9A9872AF8108A99F"/>
    <w:rsid w:val="00F2123C"/>
  </w:style>
  <w:style w:type="paragraph" w:customStyle="1" w:styleId="C036F0A832EA4AA6B6AAB12658E782F7">
    <w:name w:val="C036F0A832EA4AA6B6AAB12658E782F7"/>
    <w:rsid w:val="00F2123C"/>
  </w:style>
  <w:style w:type="paragraph" w:customStyle="1" w:styleId="0B320DBE984B44E18ACF00FBE7D3AF5B">
    <w:name w:val="0B320DBE984B44E18ACF00FBE7D3AF5B"/>
    <w:rsid w:val="00F2123C"/>
  </w:style>
  <w:style w:type="paragraph" w:customStyle="1" w:styleId="217F169328E84DE1859BFA800F0750CE">
    <w:name w:val="217F169328E84DE1859BFA800F0750CE"/>
    <w:rsid w:val="00F2123C"/>
  </w:style>
  <w:style w:type="paragraph" w:customStyle="1" w:styleId="53E0B58BD5D9468D9DFFFF2B58F48521">
    <w:name w:val="53E0B58BD5D9468D9DFFFF2B58F48521"/>
    <w:rsid w:val="00F2123C"/>
  </w:style>
  <w:style w:type="paragraph" w:customStyle="1" w:styleId="0DF8DB9FB65D4C06A0F63A0832223239">
    <w:name w:val="0DF8DB9FB65D4C06A0F63A0832223239"/>
    <w:rsid w:val="00F2123C"/>
  </w:style>
  <w:style w:type="paragraph" w:customStyle="1" w:styleId="96CADFB19D914EECADBBCD4044DA31D8">
    <w:name w:val="96CADFB19D914EECADBBCD4044DA31D8"/>
    <w:rsid w:val="00F2123C"/>
  </w:style>
  <w:style w:type="paragraph" w:customStyle="1" w:styleId="76F3166994AB42EA8A0462F5B5A35DA1">
    <w:name w:val="76F3166994AB42EA8A0462F5B5A35DA1"/>
    <w:rsid w:val="00F2123C"/>
  </w:style>
  <w:style w:type="paragraph" w:customStyle="1" w:styleId="0D4AAC2B0F1F4A33AD498648FC7FC02F">
    <w:name w:val="0D4AAC2B0F1F4A33AD498648FC7FC02F"/>
    <w:rsid w:val="00F2123C"/>
  </w:style>
  <w:style w:type="paragraph" w:customStyle="1" w:styleId="B7322CF951414E7E8C72494271B48D50">
    <w:name w:val="B7322CF951414E7E8C72494271B48D50"/>
    <w:rsid w:val="00F2123C"/>
  </w:style>
  <w:style w:type="paragraph" w:customStyle="1" w:styleId="05F4E13ABC0449EB803332ED5F9B6091">
    <w:name w:val="05F4E13ABC0449EB803332ED5F9B6091"/>
    <w:rsid w:val="00F2123C"/>
  </w:style>
  <w:style w:type="paragraph" w:customStyle="1" w:styleId="42FE0EE3C940475EBBABEF7108A3F5D5">
    <w:name w:val="42FE0EE3C940475EBBABEF7108A3F5D5"/>
    <w:rsid w:val="00F212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Order_Conf/1305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ONumber_Lbl>PONumber_Lbl</PONumber_Lbl>
    <PricesIncludingVAT>PricesIncludingVAT</PricesIncludingVAT>
    <PricesIncludingVAT_Lbl>PricesIncludingVAT_Lbl</PricesIncludingVAT_Lbl>
    <PricesIncludingVATYesNo>PricesIncludingVATYesNo</PricesIncludingVATYesNo>
    <QuoteNo>QuoteNo</QuoteNo>
    <QuoteNo_Lbl>QuoteNo_Lbl</QuoteNo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CrossReferenceNo>CrossReferenceNo</CrossReferenceNo>
      <CrossReferenceNo_Lbl>CrossReferenceNo_Lbl</CrossReferenceNo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28E283F8-B2BA-4FC5-936D-14F91B122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3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2017-01-10T21:59:00Z</dcterms:created>
  <dcterms:modified xsi:type="dcterms:W3CDTF">2018-03-27T13:36:00Z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v-seiazo@microsoft.com</vt:lpwstr>
  </property>
  <property fmtid="{D5CDD505-2E9C-101B-9397-08002B2CF9AE}" pid="6" name="MSIP_Label_f42aa342-8706-4288-bd11-ebb85995028c_SetDate">
    <vt:lpwstr>2017-06-29T13:08:20.4884947+03:00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