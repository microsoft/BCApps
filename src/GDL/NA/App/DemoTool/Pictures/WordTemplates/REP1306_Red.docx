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210"/>
        <w:gridCol w:w="4320"/>
      </w:tblGrid>
      <w:tr w:rsidR="009D29F0" w:rsidTr="00C0258F">
        <w:trPr>
          <w:trHeight w:val="1584"/>
        </w:trPr>
        <w:tc>
          <w:tcPr>
            <w:tcW w:w="6210" w:type="dxa"/>
          </w:tcPr>
          <w:sdt>
            <w:sdtPr>
              <w:rPr>
                <w:rFonts w:asciiTheme="majorHAnsi" w:hAnsiTheme="majorHAnsi"/>
                <w:color w:val="F24F4F" w:themeColor="accent1"/>
                <w:sz w:val="36"/>
                <w:szCs w:val="36"/>
              </w:rPr>
              <w:alias w:val="#Nav: /Header/CompanyAddress1"/>
              <w:tag w:val="#Nav: Standard_Sales_Invoice/1306"/>
              <w:id w:val="1328639042"/>
              <w:placeholder>
                <w:docPart w:val="048B218F9A13442C86C5FC89A34526C4"/>
              </w:placeholder>
              <w:dataBinding w:prefixMappings="xmlns:ns0='urn:microsoft-dynamics-nav/reports/Standard_Sales_Invoice/1306/'" w:xpath="/ns0:NavWordReportXmlPart[1]/ns0:Header[1]/ns0:CompanyAddress1[1]" w:storeItemID="{DFF8BEC2-C0A4-435F-9715-E42E03FFB647}"/>
              <w:text/>
            </w:sdtPr>
            <w:sdtEndPr/>
            <w:sdtContent>
              <w:p w:rsidRPr="009D29F0" w:rsidR="009D29F0" w:rsidP="009D29F0" w:rsidRDefault="009D29F0">
                <w:pPr>
                  <w:contextualSpacing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EF30DA"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  <w:t>CompanyAddress1</w:t>
                </w:r>
              </w:p>
            </w:sdtContent>
          </w:sdt>
          <w:p w:rsidR="00E026ED" w:rsidP="009D29F0" w:rsidRDefault="004B498B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884834252"/>
                <w:placeholder>
                  <w:docPart w:val="5A8A60CF61F2442A909BA9DEB2C7B8D3"/>
                </w:placeholder>
                <w:dataBinding w:prefixMappings="xmlns:ns0='urn:microsoft-dynamics-nav/reports/Standard_Sales_Invoice/1306/'" w:xpath="/ns0:NavWordReportXmlPart[1]/ns0:Header[1]/ns0:CompanyAddress2[1]" w:storeItemID="{DFF8BEC2-C0A4-435F-9715-E42E03FFB647}"/>
                <w:text/>
              </w:sdtPr>
              <w:sdtEndPr/>
              <w:sdtContent>
                <w:r w:rsidRPr="00EF30DA" w:rsidR="009D29F0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  <w:p w:rsidR="00E026ED" w:rsidP="009D29F0" w:rsidRDefault="004B498B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054922063"/>
                <w:placeholder>
                  <w:docPart w:val="EEFAB7A2DEA9421BB856FB3276B7208E"/>
                </w:placeholder>
                <w:dataBinding w:prefixMappings="xmlns:ns0='urn:microsoft-dynamics-nav/reports/Standard_Sales_Invoice/1306/'" w:xpath="/ns0:NavWordReportXmlPart[1]/ns0:Header[1]/ns0:CompanyAddress3[1]" w:storeItemID="{DFF8BEC2-C0A4-435F-9715-E42E03FFB647}"/>
                <w:text/>
              </w:sdtPr>
              <w:sdtEndPr/>
              <w:sdtContent>
                <w:r w:rsidRPr="00EF30DA" w:rsidR="009D29F0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  <w:p w:rsidR="009D29F0" w:rsidP="009D29F0" w:rsidRDefault="004B498B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436517467"/>
                <w:placeholder>
                  <w:docPart w:val="46AB6078A0144C4881C66563AE71AE79"/>
                </w:placeholder>
                <w:dataBinding w:prefixMappings="xmlns:ns0='urn:microsoft-dynamics-nav/reports/Standard_Sales_Invoice/1306/'" w:xpath="/ns0:NavWordReportXmlPart[1]/ns0:Header[1]/ns0:CompanyAddress4[1]" w:storeItemID="{DFF8BEC2-C0A4-435F-9715-E42E03FFB647}"/>
                <w:text/>
              </w:sdtPr>
              <w:sdtEndPr/>
              <w:sdtContent>
                <w:r w:rsidRPr="00EF30DA" w:rsidR="009D29F0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  <w:p w:rsidR="00E026ED" w:rsidP="009D29F0" w:rsidRDefault="004B498B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1841042691"/>
                <w:placeholder>
                  <w:docPart w:val="C691FD935C6F432B9562137CE09BF4B7"/>
                </w:placeholder>
                <w:dataBinding w:prefixMappings="xmlns:ns0='urn:microsoft-dynamics-nav/reports/Standard_Sales_Invoice/1306/'" w:xpath="/ns0:NavWordReportXmlPart[1]/ns0:Header[1]/ns0:CompanyAddress5[1]" w:storeItemID="{DFF8BEC2-C0A4-435F-9715-E42E03FFB647}"/>
                <w:text/>
              </w:sdtPr>
              <w:sdtEndPr/>
              <w:sdtContent>
                <w:r w:rsidRPr="00EF30DA" w:rsidR="009D29F0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  <w:p w:rsidR="009D29F0" w:rsidP="009D29F0" w:rsidRDefault="004B498B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1339501879"/>
                <w:placeholder>
                  <w:docPart w:val="15E308792BB64553BD8EABD02D7576B5"/>
                </w:placeholder>
                <w:dataBinding w:prefixMappings="xmlns:ns0='urn:microsoft-dynamics-nav/reports/Standard_Sales_Invoice/1306/'" w:xpath="/ns0:NavWordReportXmlPart[1]/ns0:Header[1]/ns0:CompanyAddress6[1]" w:storeItemID="{DFF8BEC2-C0A4-435F-9715-E42E03FFB647}"/>
                <w:text/>
              </w:sdtPr>
              <w:sdtEndPr/>
              <w:sdtContent>
                <w:r w:rsidRPr="00EF30DA" w:rsidR="009D29F0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  <w:p w:rsidR="009D29F0" w:rsidP="009D29F0" w:rsidRDefault="009D29F0">
            <w:pPr>
              <w:contextualSpacing/>
              <w:rPr>
                <w:sz w:val="20"/>
                <w:szCs w:val="20"/>
              </w:rPr>
            </w:pPr>
          </w:p>
          <w:p w:rsidRPr="009D29F0" w:rsidR="009D29F0" w:rsidP="009D29F0" w:rsidRDefault="004B498B">
            <w:pPr>
              <w:contextualSpacing/>
              <w:rPr>
                <w:rFonts w:asciiTheme="majorHAnsi" w:hAnsiTheme="majorHAnsi"/>
                <w:color w:val="F24F4F" w:themeColor="accent1"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  <w:alias w:val="#Nav: /Header/CompanyLegalOffice_Lbl"/>
                <w:tag w:val="#Nav: Standard_Sales_Invoice/1306"/>
                <w:id w:val="-1258279217"/>
                <w:placeholder>
                  <w:docPart w:val="769D66FDDED046EAA2BCCA737FEED421"/>
                </w:placeholder>
                <w:dataBinding w:prefixMappings="xmlns:ns0='urn:microsoft-dynamics-nav/reports/Standard_Sales_Invoice/1306/'" w:xpath="/ns0:NavWordReportXmlPart[1]/ns0:Header[1]/ns0:CompanyLegalOffice_Lbl[1]" w:storeItemID="{DFF8BEC2-C0A4-435F-9715-E42E03FFB647}"/>
                <w:text/>
              </w:sdtPr>
              <w:sdtEndPr/>
              <w:sdtContent>
                <w:r w:rsidRPr="009D29F0" w:rsidR="009D29F0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  <w:lang w:val="da-DK"/>
                  </w:rPr>
                  <w:t>CompanyLegalOffice_Lbl</w:t>
                </w:r>
              </w:sdtContent>
            </w:sdt>
          </w:p>
          <w:p w:rsidR="009D29F0" w:rsidP="009D29F0" w:rsidRDefault="004B498B">
            <w:pPr>
              <w:contextualSpacing/>
            </w:pPr>
            <w:sdt>
              <w:sdtPr>
                <w:rPr>
                  <w:sz w:val="20"/>
                  <w:szCs w:val="20"/>
                </w:rPr>
                <w:alias w:val="#Nav: /Header/CompanyLegalOffice"/>
                <w:tag w:val="#Nav: Standard_Sales_Invoice/1306"/>
                <w:id w:val="252401233"/>
                <w:placeholder>
                  <w:docPart w:val="7C5AB435DDBA41F4ACDBDAB4D9C43DD3"/>
                </w:placeholder>
                <w:dataBinding w:prefixMappings="xmlns:ns0='urn:microsoft-dynamics-nav/reports/Standard_Sales_Invoice/1306/'" w:xpath="/ns0:NavWordReportXmlPart[1]/ns0:Header[1]/ns0:CompanyLegalOffice[1]" w:storeItemID="{DFF8BEC2-C0A4-435F-9715-E42E03FFB647}"/>
                <w:text/>
              </w:sdtPr>
              <w:sdtEndPr/>
              <w:sdtContent>
                <w:r w:rsidRPr="0046083A" w:rsidR="009D29F0">
                  <w:rPr>
                    <w:sz w:val="20"/>
                    <w:szCs w:val="20"/>
                    <w:lang w:val="da-DK"/>
                  </w:rPr>
                  <w:t>CompanyLegalOffice</w:t>
                </w:r>
              </w:sdtContent>
            </w:sdt>
          </w:p>
        </w:tc>
        <w:tc>
          <w:tcPr>
            <w:tcW w:w="4320" w:type="dxa"/>
          </w:tcPr>
          <w:p w:rsidR="009D29F0" w:rsidRDefault="004B498B"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DFF8BEC2-C0A4-435F-9715-E42E03FFB647}"/>
                <w:picture/>
              </w:sdtPr>
              <w:sdtEndPr/>
              <w:sdtContent>
                <w:r w:rsidR="00731217">
                  <w:rPr>
                    <w:noProof/>
                  </w:rPr>
                  <w:drawing>
                    <wp:inline distT="0" distB="0" distL="0" distR="0" wp14:anchorId="04128D98" wp14:editId="56CEBB56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:rsidR="009D29F0" w:rsidRDefault="00D6071C">
      <w:r w:rsidRPr="0099380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2CB629C" wp14:anchorId="774CA7B9">
                <wp:simplePos x="0" y="0"/>
                <wp:positionH relativeFrom="leftMargin">
                  <wp:posOffset>142875</wp:posOffset>
                </wp:positionH>
                <wp:positionV relativeFrom="margin">
                  <wp:posOffset>106680</wp:posOffset>
                </wp:positionV>
                <wp:extent cx="678180" cy="6012180"/>
                <wp:effectExtent l="0" t="0" r="0" b="7620"/>
                <wp:wrapNone/>
                <wp:docPr id="2" name="Text Box 2" descr="Documen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6012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071C" w:rsidP="00752425" w:rsidRDefault="004B498B">
                            <w:pPr>
                              <w:pStyle w:val="SideBarBlack"/>
                              <w:jc w:val="left"/>
                            </w:pPr>
                            <w:sdt>
                              <w:sdtPr>
                                <w:alias w:val="DocumentTitle_Lbl"/>
                                <w:id w:val="-153762671"/>
                                <w:placeholder>
                                  <w:docPart w:val="A12FC4814189497492946E5CC238AE01"/>
                                </w:placeholder>
                                <w15:dataBinding w:prefixMappings="urn:microsoft-dynamics-nav/reports/Mini_Sales_Invoice/1306/" w:xpath="/ns0:NavWordReportXmlPart[1]/ns0:Header[1]/ns0:DocumentTitle_Lbl[1]" w:storeItemID="{87E5A65C-DE4E-46DF-BBC2-6CEFFEA62251}"/>
                              </w:sdtPr>
                              <w:sdtEndPr/>
                              <w:sdtContent>
                                <w:r w:rsidRPr="00534A46" w:rsidR="00D6071C">
                                  <w:t xml:space="preserve">Document </w:t>
                                </w:r>
                                <w:r w:rsidRPr="005C5ECB" w:rsidR="00D6071C">
                                  <w:rPr>
                                    <w:rStyle w:val="SideBarBlackChar"/>
                                  </w:rPr>
                                  <w:t>Title</w:t>
                                </w:r>
                                <w:r w:rsidRPr="00534A46" w:rsidR="00D6071C">
                                  <w:t xml:space="preserve"> </w:t>
                                </w:r>
                                <w:proofErr w:type="spellStart"/>
                                <w:r w:rsidRPr="00534A46" w:rsidR="00D6071C">
                                  <w:t>Lbl</w:t>
                                </w:r>
                                <w:proofErr w:type="spellEnd"/>
                              </w:sdtContent>
                            </w:sdt>
                            <w:r w:rsidR="00D6071C">
                              <w:t xml:space="preserve"> </w:t>
                            </w:r>
                            <w:sdt>
                              <w:sdtPr>
                                <w:rPr>
                                  <w:rStyle w:val="Strong"/>
                                </w:rPr>
                                <w:alias w:val="DocumentNo"/>
                                <w:id w:val="-2097392844"/>
                                <w:placeholder>
                                  <w:docPart w:val="A12FC4814189497492946E5CC238AE01"/>
                                </w:placeholder>
                                <w15:dataBinding w:prefixMappings="urn:microsoft-dynamics-nav/reports/Mini_Sales_Invoice/1306/" w:xpath="/ns0:NavWordReportXmlPart[1]/ns0:Header[1]/ns0:DocumentNo[1]" w:storeItemID="{87E5A65C-DE4E-46DF-BBC2-6CEFFEA62251}"/>
                              </w:sdtPr>
                              <w:sdtEndPr>
                                <w:rPr>
                                  <w:rStyle w:val="Strong"/>
                                </w:rPr>
                              </w:sdtEndPr>
                              <w:sdtContent>
                                <w:r w:rsidRPr="00BC2F61" w:rsidR="00D6071C">
                                  <w:rPr>
                                    <w:rStyle w:val="SideBarRedChar"/>
                                  </w:rPr>
                                  <w:t>Document No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vert270" wrap="square" lIns="0" tIns="182880" rIns="22860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202" coordsize="21600,21600" o:spt="202" path="m,l,21600r21600,l21600,xe" w14:anchorId="774CA7B9">
                <v:stroke joinstyle="miter"/>
                <v:path gradientshapeok="t" o:connecttype="rect"/>
              </v:shapetype>
              <v:shape id="Text Box 2" style="position:absolute;margin-left:11.25pt;margin-top:8.4pt;width:53.4pt;height:473.4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margin;mso-height-relative:margin;v-text-anchor:bottom" alt="Document title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">
                <v:textbox style="layout-flow:vertical;mso-layout-flow-alt:bottom-to-top" inset="0,14.4pt,18pt">
                  <w:txbxContent>
                    <w:p w:rsidR="00D6071C" w:rsidP="00752425" w:rsidRDefault="00615F09">
                      <w:pPr>
                        <w:pStyle w:val="SideBarBlack"/>
                        <w:jc w:val="left"/>
                      </w:pPr>
                      <w:sdt>
                        <w:sdtPr>
                          <w:alias w:val="DocumentTitle_Lbl"/>
                          <w:id w:val="-153762671"/>
                          <w:placeholder>
                            <w:docPart w:val="A12FC4814189497492946E5CC238AE01"/>
                          </w:placeholder>
                          <w15:dataBinding w:prefixMappings="urn:microsoft-dynamics-nav/reports/Mini_Sales_Invoice/1306/" w:xpath="/ns0:NavWordReportXmlPart[1]/ns0:Header[1]/ns0:DocumentTitle_Lbl[1]" w:storeItemID="{87E5A65C-DE4E-46DF-BBC2-6CEFFEA62251}"/>
                        </w:sdtPr>
                        <w:sdtEndPr/>
                        <w:sdtContent>
                          <w:r w:rsidRPr="00534A46" w:rsidR="00D6071C">
                            <w:t xml:space="preserve">Document </w:t>
                          </w:r>
                          <w:r w:rsidRPr="005C5ECB" w:rsidR="00D6071C">
                            <w:rPr>
                              <w:rStyle w:val="SideBarBlackChar"/>
                            </w:rPr>
                            <w:t>Title</w:t>
                          </w:r>
                          <w:r w:rsidRPr="00534A46" w:rsidR="00D6071C">
                            <w:t xml:space="preserve"> </w:t>
                          </w:r>
                          <w:proofErr w:type="spellStart"/>
                          <w:r w:rsidRPr="00534A46" w:rsidR="00D6071C">
                            <w:t>Lbl</w:t>
                          </w:r>
                          <w:proofErr w:type="spellEnd"/>
                        </w:sdtContent>
                      </w:sdt>
                      <w:r w:rsidR="00D6071C">
                        <w:t xml:space="preserve"> </w:t>
                      </w:r>
                      <w:sdt>
                        <w:sdtPr>
                          <w:rPr>
                            <w:rStyle w:val="Strong"/>
                          </w:rPr>
                          <w:alias w:val="DocumentNo"/>
                          <w:id w:val="-2097392844"/>
                          <w:placeholder>
                            <w:docPart w:val="A12FC4814189497492946E5CC238AE01"/>
                          </w:placeholder>
                          <w15:dataBinding w:prefixMappings="urn:microsoft-dynamics-nav/reports/Mini_Sales_Invoice/1306/" w:xpath="/ns0:NavWordReportXmlPart[1]/ns0:Header[1]/ns0:DocumentNo[1]" w:storeItemID="{87E5A65C-DE4E-46DF-BBC2-6CEFFEA62251}"/>
                        </w:sdtPr>
                        <w:sdtEndPr>
                          <w:rPr>
                            <w:rStyle w:val="Strong"/>
                          </w:rPr>
                        </w:sdtEndPr>
                        <w:sdtContent>
                          <w:r w:rsidRPr="00BC2F61" w:rsidR="00D6071C">
                            <w:rPr>
                              <w:rStyle w:val="SideBarRedChar"/>
                            </w:rPr>
                            <w:t>Document No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3514"/>
        <w:gridCol w:w="3512"/>
      </w:tblGrid>
      <w:tr w:rsidR="00930049" w:rsidTr="00BA4AFA">
        <w:trPr>
          <w:cantSplit/>
          <w:trHeight w:val="290"/>
        </w:trPr>
        <w:sdt>
          <w:sdtPr>
            <w:rPr>
              <w:rFonts w:asciiTheme="majorHAnsi" w:hAnsiTheme="majorHAnsi"/>
              <w:bCs/>
              <w:color w:val="F24F4F" w:themeColor="accent1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8D5B6EF8272C4EE697EC6E0A83905E0F"/>
            </w:placeholder>
            <w:dataBinding w:prefixMappings="xmlns:ns0='urn:microsoft-dynamics-nav/reports/Standard_Sales_Invoice/1306/'" w:xpath="/ns0:NavWordReportXmlPart[1]/ns0:Header[1]/ns0:DocumentDate_Lbl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="00930049" w:rsidP="00EE4663" w:rsidRDefault="00930049">
                <w:pPr>
                  <w:pStyle w:val="NoSpacing"/>
                  <w:rPr>
                    <w:b/>
                    <w:bCs/>
                  </w:rPr>
                </w:pPr>
                <w:proofErr w:type="spellStart"/>
                <w:r w:rsidRPr="002A58F7">
                  <w:rPr>
                    <w:rFonts w:asciiTheme="majorHAnsi" w:hAnsiTheme="majorHAnsi"/>
                    <w:bCs/>
                    <w:color w:val="F24F4F" w:themeColor="accent1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tc>
          <w:tcPr>
            <w:tcW w:w="1667" w:type="pct"/>
          </w:tcPr>
          <w:p w:rsidRPr="00537DB7" w:rsidR="00930049" w:rsidP="00EE4663" w:rsidRDefault="00930049">
            <w:pPr>
              <w:pStyle w:val="Heading1"/>
              <w:outlineLvl w:val="0"/>
              <w:rPr>
                <w:rFonts w:asciiTheme="majorHAnsi" w:hAnsiTheme="majorHAnsi"/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ShipToAddress_Lbl"/>
            <w:tag w:val="#Nav: Standard_Sales_Invoice/1306"/>
            <w:id w:val="-506976557"/>
            <w:placeholder>
              <w:docPart w:val="F14E09D40BF74AB5A0D4A272BBC1E8B1"/>
            </w:placeholder>
            <w:dataBinding w:prefixMappings="xmlns:ns0='urn:microsoft-dynamics-nav/reports/Standard_Sales_Invoice/1306/'" w:xpath="/ns0:NavWordReportXmlPart[1]/ns0:Header[1]/ns0:ShipToAddress_Lbl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Heading1"/>
                  <w:outlineLvl w:val="0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E4353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ShipToAddress_Lbl</w:t>
                </w:r>
                <w:proofErr w:type="spellEnd"/>
              </w:p>
            </w:tc>
          </w:sdtContent>
        </w:sdt>
      </w:tr>
      <w:tr w:rsidR="00930049" w:rsidTr="00BA4AFA">
        <w:trPr>
          <w:cantSplit/>
          <w:trHeight w:val="290"/>
        </w:trPr>
        <w:sdt>
          <w:sdtPr>
            <w:rPr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8D5B6EF8272C4EE697EC6E0A83905E0F"/>
            </w:placeholder>
            <w:dataBinding w:prefixMappings="xmlns:ns0='urn:microsoft-dynamics-nav/reports/Standard_Sales_Invoice/1306/'" w:xpath="/ns0:NavWordReportXmlPart[1]/ns0:Header[1]/ns0:DocumentDate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252216CB78CB4374A2D484FFC3BF8B35"/>
            </w:placeholder>
            <w:dataBinding w:prefixMappings="xmlns:ns0='urn:microsoft-dynamics-nav/reports/Standard_Sales_Invoice/1306/'" w:xpath="/ns0:NavWordReportXmlPart[1]/ns0:Header[1]/ns0:CustomerAddress1[1]" w:storeItemID="{DFF8BEC2-C0A4-435F-9715-E42E03FFB647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1"/>
            <w:tag w:val="#Nav: Standard_Sales_Invoice/1306"/>
            <w:id w:val="-2112802966"/>
            <w:placeholder>
              <w:docPart w:val="BB7F0E39628344988211970172DA49E1"/>
            </w:placeholder>
            <w:dataBinding w:prefixMappings="xmlns:ns0='urn:microsoft-dynamics-nav/reports/Standard_Sales_Invoice/1306/'" w:xpath="/ns0:NavWordReportXmlPart[1]/ns0:Header[1]/ns0:ShipToAddress1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</w:rPr>
                  <w:t>ShipToAddress1</w:t>
                </w:r>
              </w:p>
            </w:tc>
          </w:sdtContent>
        </w:sdt>
      </w:tr>
      <w:tr w:rsidR="00930049" w:rsidTr="00BA4AFA">
        <w:trPr>
          <w:cantSplit/>
          <w:trHeight w:val="290"/>
        </w:trPr>
        <w:tc>
          <w:tcPr>
            <w:tcW w:w="1667" w:type="pct"/>
          </w:tcPr>
          <w:p w:rsidRPr="00537DB7" w:rsidR="00930049" w:rsidP="00EE4663" w:rsidRDefault="00930049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6D0436BA045543CE9BC4DB7042462B55"/>
            </w:placeholder>
            <w:dataBinding w:prefixMappings="xmlns:ns0='urn:microsoft-dynamics-nav/reports/Standard_Sales_Invoice/1306/'" w:xpath="/ns0:NavWordReportXmlPart[1]/ns0:Header[1]/ns0:CustomerAddress2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CustomerAddress2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2"/>
            <w:tag w:val="#Nav: Standard_Sales_Invoice/1306"/>
            <w:id w:val="-1031335786"/>
            <w:placeholder>
              <w:docPart w:val="481728DAE18746A092CAA8E7DB6D260B"/>
            </w:placeholder>
            <w:dataBinding w:prefixMappings="xmlns:ns0='urn:microsoft-dynamics-nav/reports/Standard_Sales_Invoice/1306/'" w:xpath="/ns0:NavWordReportXmlPart[1]/ns0:Header[1]/ns0:ShipToAddress2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</w:rPr>
                  <w:t>ShipToAddress2</w:t>
                </w:r>
              </w:p>
            </w:tc>
          </w:sdtContent>
        </w:sdt>
      </w:tr>
      <w:tr w:rsidR="00930049" w:rsidTr="00BA4AFA">
        <w:trPr>
          <w:cantSplit/>
          <w:trHeight w:val="290"/>
        </w:trPr>
        <w:tc>
          <w:tcPr>
            <w:tcW w:w="1667" w:type="pct"/>
          </w:tcPr>
          <w:p w:rsidRPr="00537DB7" w:rsidR="00930049" w:rsidP="00EE4663" w:rsidRDefault="00930049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4AA53488F3F14A85AB0F1D2FE8727B1E"/>
            </w:placeholder>
            <w:dataBinding w:prefixMappings="xmlns:ns0='urn:microsoft-dynamics-nav/reports/Standard_Sales_Invoice/1306/'" w:xpath="/ns0:NavWordReportXmlPart[1]/ns0:Header[1]/ns0:CustomerAddress3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3"/>
            <w:tag w:val="#Nav: Standard_Sales_Invoice/1306"/>
            <w:id w:val="1520125911"/>
            <w:placeholder>
              <w:docPart w:val="201F004F8C5E47ED97D141E10B39F9DD"/>
            </w:placeholder>
            <w:dataBinding w:prefixMappings="xmlns:ns0='urn:microsoft-dynamics-nav/reports/Standard_Sales_Invoice/1306/'" w:xpath="/ns0:NavWordReportXmlPart[1]/ns0:Header[1]/ns0:ShipToAddress3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</w:rPr>
                  <w:t>ShipToAddress3</w:t>
                </w:r>
              </w:p>
            </w:tc>
          </w:sdtContent>
        </w:sdt>
      </w:tr>
      <w:tr w:rsidR="00930049" w:rsidTr="00BA4AFA">
        <w:trPr>
          <w:cantSplit/>
          <w:trHeight w:val="290"/>
        </w:trPr>
        <w:tc>
          <w:tcPr>
            <w:tcW w:w="1667" w:type="pct"/>
          </w:tcPr>
          <w:p w:rsidRPr="00537DB7" w:rsidR="00930049" w:rsidP="00EE4663" w:rsidRDefault="00930049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759F3173079C40CE9C86FED732AFBB59"/>
            </w:placeholder>
            <w:dataBinding w:prefixMappings="xmlns:ns0='urn:microsoft-dynamics-nav/reports/Standard_Sales_Invoice/1306/'" w:xpath="/ns0:NavWordReportXmlPart[1]/ns0:Header[1]/ns0:CustomerAddress4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4"/>
            <w:tag w:val="#Nav: Standard_Sales_Invoice/1306"/>
            <w:id w:val="1979024194"/>
            <w:placeholder>
              <w:docPart w:val="1F73A288C7BA4210ACE844D445602CA4"/>
            </w:placeholder>
            <w:dataBinding w:prefixMappings="xmlns:ns0='urn:microsoft-dynamics-nav/reports/Standard_Sales_Invoice/1306/'" w:xpath="/ns0:NavWordReportXmlPart[1]/ns0:Header[1]/ns0:ShipToAddress4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</w:rPr>
                  <w:t>ShipToAddress4</w:t>
                </w:r>
              </w:p>
            </w:tc>
          </w:sdtContent>
        </w:sdt>
      </w:tr>
      <w:tr w:rsidR="00930049" w:rsidTr="00BA4AFA">
        <w:trPr>
          <w:cantSplit/>
          <w:trHeight w:val="290"/>
        </w:trPr>
        <w:tc>
          <w:tcPr>
            <w:tcW w:w="1667" w:type="pct"/>
          </w:tcPr>
          <w:p w:rsidRPr="00537DB7" w:rsidR="00930049" w:rsidP="00EE4663" w:rsidRDefault="00930049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BB391658FF6745FE804F217976ADAABB"/>
            </w:placeholder>
            <w:dataBinding w:prefixMappings="xmlns:ns0='urn:microsoft-dynamics-nav/reports/Standard_Sales_Invoice/1306/'" w:xpath="/ns0:NavWordReportXmlPart[1]/ns0:Header[1]/ns0:CustomerAddress5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CustomerAddress5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5"/>
            <w:tag w:val="#Nav: Standard_Sales_Invoice/1306"/>
            <w:id w:val="1261961521"/>
            <w:placeholder>
              <w:docPart w:val="0A0237CC96A94D2BA7CC2F34BD059D06"/>
            </w:placeholder>
            <w:dataBinding w:prefixMappings="xmlns:ns0='urn:microsoft-dynamics-nav/reports/Standard_Sales_Invoice/1306/'" w:xpath="/ns0:NavWordReportXmlPart[1]/ns0:Header[1]/ns0:ShipToAddress5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</w:rPr>
                  <w:t>ShipToAddress5</w:t>
                </w:r>
              </w:p>
            </w:tc>
          </w:sdtContent>
        </w:sdt>
      </w:tr>
      <w:tr w:rsidR="00930049" w:rsidTr="00BA4AFA">
        <w:trPr>
          <w:cantSplit/>
          <w:trHeight w:val="274"/>
        </w:trPr>
        <w:tc>
          <w:tcPr>
            <w:tcW w:w="1667" w:type="pct"/>
          </w:tcPr>
          <w:p w:rsidRPr="00537DB7" w:rsidR="00930049" w:rsidP="00EE4663" w:rsidRDefault="00930049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D2BBDE2B7DB44A808D5F00B21AFB9A74"/>
            </w:placeholder>
            <w:dataBinding w:prefixMappings="xmlns:ns0='urn:microsoft-dynamics-nav/reports/Standard_Sales_Invoice/1306/'" w:xpath="/ns0:NavWordReportXmlPart[1]/ns0:Header[1]/ns0:CustomerAddress6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6"/>
            <w:tag w:val="#Nav: Standard_Sales_Invoice/1306"/>
            <w:id w:val="950364648"/>
            <w:placeholder>
              <w:docPart w:val="CFE85007DA784C59825F7BC14A1529D5"/>
            </w:placeholder>
            <w:dataBinding w:prefixMappings="xmlns:ns0='urn:microsoft-dynamics-nav/reports/Standard_Sales_Invoice/1306/'" w:xpath="/ns0:NavWordReportXmlPart[1]/ns0:Header[1]/ns0:ShipToAddress6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</w:rPr>
                  <w:t>ShipToAddress6</w:t>
                </w:r>
              </w:p>
            </w:tc>
          </w:sdtContent>
        </w:sdt>
        <w:bookmarkStart w:name="_GoBack" w:id="0"/>
        <w:bookmarkEnd w:id="0"/>
      </w:tr>
      <w:tr w:rsidR="00930049" w:rsidTr="00BA4AFA">
        <w:trPr>
          <w:cantSplit/>
          <w:trHeight w:val="290"/>
        </w:trPr>
        <w:tc>
          <w:tcPr>
            <w:tcW w:w="1667" w:type="pct"/>
          </w:tcPr>
          <w:p w:rsidRPr="00537DB7" w:rsidR="00930049" w:rsidP="00EE4663" w:rsidRDefault="00930049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D3A3405167314877BABF905C1186C094"/>
            </w:placeholder>
            <w:dataBinding w:prefixMappings="xmlns:ns0='urn:microsoft-dynamics-nav/reports/Standard_Sales_Invoice/1306/'" w:xpath="/ns0:NavWordReportXmlPart[1]/ns0:Header[1]/ns0:CustomerAddress7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7"/>
            <w:tag w:val="#Nav: Standard_Sales_Invoice/1306"/>
            <w:id w:val="2124801436"/>
            <w:placeholder>
              <w:docPart w:val="D602BD2EBCFC4AB787FED2B6FADBB6BE"/>
            </w:placeholder>
            <w:dataBinding w:prefixMappings="xmlns:ns0='urn:microsoft-dynamics-nav/reports/Standard_Sales_Invoice/1306/'" w:xpath="/ns0:NavWordReportXmlPart[1]/ns0:Header[1]/ns0:ShipToAddress7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</w:rPr>
                  <w:t>ShipToAddress7</w:t>
                </w:r>
              </w:p>
            </w:tc>
          </w:sdtContent>
        </w:sdt>
      </w:tr>
      <w:tr w:rsidR="00930049" w:rsidTr="00BA4AFA">
        <w:trPr>
          <w:cantSplit/>
          <w:trHeight w:val="290"/>
        </w:trPr>
        <w:tc>
          <w:tcPr>
            <w:tcW w:w="1667" w:type="pct"/>
          </w:tcPr>
          <w:p w:rsidRPr="00537DB7" w:rsidR="00930049" w:rsidP="00EE4663" w:rsidRDefault="00930049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9A3E3A4B4FBD46BB8E9190F99442FA11"/>
            </w:placeholder>
            <w:dataBinding w:prefixMappings="xmlns:ns0='urn:microsoft-dynamics-nav/reports/Standard_Sales_Invoice/1306/'" w:xpath="/ns0:NavWordReportXmlPart[1]/ns0:Header[1]/ns0:CustomerAddress8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8"/>
            <w:tag w:val="#Nav: Standard_Sales_Invoice/1306"/>
            <w:id w:val="-761921562"/>
            <w:placeholder>
              <w:docPart w:val="0CF7522CDC024242A726EEC1A061E41B"/>
            </w:placeholder>
            <w:dataBinding w:prefixMappings="xmlns:ns0='urn:microsoft-dynamics-nav/reports/Standard_Sales_Invoice/1306/'" w:xpath="/ns0:NavWordReportXmlPart[1]/ns0:Header[1]/ns0:ShipToAddress8[1]" w:storeItemID="{DFF8BEC2-C0A4-435F-9715-E42E03FFB647}"/>
            <w:text/>
          </w:sdtPr>
          <w:sdtEndPr/>
          <w:sdtContent>
            <w:tc>
              <w:tcPr>
                <w:tcW w:w="1667" w:type="pct"/>
              </w:tcPr>
              <w:p w:rsidRPr="00537DB7" w:rsidR="00930049" w:rsidP="00EE4663" w:rsidRDefault="00930049">
                <w:pPr>
                  <w:pStyle w:val="NoSpacing"/>
                  <w:rPr>
                    <w:sz w:val="20"/>
                    <w:szCs w:val="20"/>
                  </w:rPr>
                </w:pPr>
                <w:r w:rsidRPr="00537DB7">
                  <w:rPr>
                    <w:sz w:val="20"/>
                    <w:szCs w:val="20"/>
                  </w:rPr>
                  <w:t>ShipToAddress8</w:t>
                </w:r>
              </w:p>
            </w:tc>
          </w:sdtContent>
        </w:sdt>
      </w:tr>
    </w:tbl>
    <w:p w:rsidR="00D54DEE" w:rsidP="00D54DEE" w:rsidRDefault="00D54DEE">
      <w:pPr>
        <w:spacing w:after="0"/>
        <w:rPr>
          <w:sz w:val="12"/>
          <w:szCs w:val="12"/>
        </w:rPr>
      </w:pPr>
    </w:p>
    <w:p w:rsidRPr="00DB3913" w:rsidR="00930049" w:rsidP="00D54DEE" w:rsidRDefault="00930049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552"/>
        <w:gridCol w:w="2308"/>
      </w:tblGrid>
      <w:tr w:rsidR="00E53A6E" w:rsidTr="00305C41"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CustomerPONumber_Lbl"/>
            <w:tag w:val="#Nav: Standard_Sales_Invoice/1306"/>
            <w:id w:val="151191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ustomerPONumber_Lbl[1]" w:storeItemID="{DFF8BEC2-C0A4-435F-9715-E42E03FFB647}"/>
            <w:text/>
          </w:sdtPr>
          <w:sdtEndPr/>
          <w:sdtContent>
            <w:tc>
              <w:tcPr>
                <w:tcW w:w="2835" w:type="dxa"/>
              </w:tcPr>
              <w:p w:rsidRPr="0046083A" w:rsidR="00E53A6E" w:rsidP="00CC289D" w:rsidRDefault="00CC289D">
                <w:pPr>
                  <w:pStyle w:val="Heading1"/>
                  <w:contextualSpacing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proofErr w:type="spellStart"/>
                <w:r w:rsidRPr="0046083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CustomerPONumber_Lbl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id w:val="224957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alesPerson_Lbl[1]" w:storeItemID="{DFF8BEC2-C0A4-435F-9715-E42E03FFB647}"/>
          </w:sdtPr>
          <w:sdtContent>
            <w:tc>
              <w:tcPr>
                <w:tcW w:w="2835" w:type="dxa"/>
              </w:tcPr>
              <w:p w:rsidRPr="0046083A" w:rsidR="00E53A6E" w:rsidP="00E53A6E" w:rsidRDefault="004B498B">
                <w:pPr>
                  <w:pStyle w:val="Heading1"/>
                  <w:contextualSpacing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r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  <w:lang w:val="da-DK"/>
                  </w:rPr>
                  <w:t>SalesPerson_Lbl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D2AF418760DF4F95A1098EA8A5A15015"/>
            </w:placeholder>
            <w:dataBinding w:prefixMappings="xmlns:ns0='urn:microsoft-dynamics-nav/reports/Standard_Sales_Invoice/1306/'" w:xpath="/ns0:NavWordReportXmlPart[1]/ns0:Header[1]/ns0:DueDate_Lbl[1]" w:storeItemID="{DFF8BEC2-C0A4-435F-9715-E42E03FFB647}"/>
            <w:text/>
          </w:sdtPr>
          <w:sdtEndPr/>
          <w:sdtContent>
            <w:tc>
              <w:tcPr>
                <w:tcW w:w="2552" w:type="dxa"/>
              </w:tcPr>
              <w:p w:rsidRPr="0046083A" w:rsidR="00E53A6E" w:rsidP="00E53A6E" w:rsidRDefault="00E53A6E">
                <w:pPr>
                  <w:pStyle w:val="Heading1"/>
                  <w:contextualSpacing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r w:rsidRPr="0046083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1AED6D4ACB07449381032C9BAAF146E4"/>
            </w:placeholder>
            <w:dataBinding w:prefixMappings="xmlns:ns0='urn:microsoft-dynamics-nav/reports/Standard_Sales_Invoice/1306/'" w:xpath="/ns0:NavWordReportXmlPart[1]/ns0:Header[1]/ns0:PaymentTermsDescription_Lbl[1]" w:storeItemID="{DFF8BEC2-C0A4-435F-9715-E42E03FFB647}"/>
            <w:text/>
          </w:sdtPr>
          <w:sdtEndPr/>
          <w:sdtContent>
            <w:tc>
              <w:tcPr>
                <w:tcW w:w="2308" w:type="dxa"/>
                <w:tcMar>
                  <w:right w:w="0" w:type="dxa"/>
                </w:tcMar>
              </w:tcPr>
              <w:p w:rsidRPr="0046083A" w:rsidR="00E53A6E" w:rsidP="00E53A6E" w:rsidRDefault="00E53A6E">
                <w:pPr>
                  <w:pStyle w:val="Heading1"/>
                  <w:contextualSpacing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r w:rsidRPr="0046083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E53A6E" w:rsidTr="00305C41">
        <w:sdt>
          <w:sdtPr>
            <w:rPr>
              <w:sz w:val="20"/>
              <w:szCs w:val="20"/>
            </w:rPr>
            <w:alias w:val="#Nav: /Header/CustomerPONumber"/>
            <w:tag w:val="#Nav: Standard_Sales_Invoice/1306"/>
            <w:id w:val="303815069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ustomerPONumber[1]" w:storeItemID="{DFF8BEC2-C0A4-435F-9715-E42E03FFB647}"/>
            <w:text/>
          </w:sdtPr>
          <w:sdtEndPr/>
          <w:sdtContent>
            <w:tc>
              <w:tcPr>
                <w:tcW w:w="2835" w:type="dxa"/>
              </w:tcPr>
              <w:p w:rsidRPr="0046083A" w:rsidR="00E53A6E" w:rsidP="00CC289D" w:rsidRDefault="00CC289D">
                <w:pPr>
                  <w:contextualSpacing/>
                  <w:rPr>
                    <w:sz w:val="20"/>
                    <w:szCs w:val="20"/>
                  </w:rPr>
                </w:pPr>
                <w:proofErr w:type="spellStart"/>
                <w:r w:rsidRPr="0046083A">
                  <w:rPr>
                    <w:sz w:val="20"/>
                    <w:szCs w:val="20"/>
                  </w:rPr>
                  <w:t>CustomerPONumber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SalesPersonName"/>
            <w:tag w:val="#Nav: Standard_Sales_Invoice/1306"/>
            <w:id w:val="-2093382796"/>
            <w:placeholder>
              <w:docPart w:val="9EDE545B9C4745D8916E16F7CCB2F14C"/>
            </w:placeholder>
            <w:dataBinding w:prefixMappings="xmlns:ns0='urn:microsoft-dynamics-nav/reports/Standard_Sales_Invoice/1306/'" w:xpath="/ns0:NavWordReportXmlPart[1]/ns0:Header[1]/ns0:SalesPersonName[1]" w:storeItemID="{DFF8BEC2-C0A4-435F-9715-E42E03FFB647}"/>
            <w:text/>
          </w:sdtPr>
          <w:sdtEndPr/>
          <w:sdtContent>
            <w:tc>
              <w:tcPr>
                <w:tcW w:w="2835" w:type="dxa"/>
              </w:tcPr>
              <w:p w:rsidRPr="0046083A" w:rsidR="00E53A6E" w:rsidP="00E53A6E" w:rsidRDefault="00E53A6E">
                <w:pPr>
                  <w:contextualSpacing/>
                  <w:rPr>
                    <w:sz w:val="20"/>
                    <w:szCs w:val="20"/>
                  </w:rPr>
                </w:pPr>
                <w:r w:rsidRPr="0046083A">
                  <w:rPr>
                    <w:sz w:val="20"/>
                    <w:szCs w:val="20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C13A28D8DEA949EB9C5EF942939F7C9C"/>
            </w:placeholder>
            <w:dataBinding w:prefixMappings="xmlns:ns0='urn:microsoft-dynamics-nav/reports/Standard_Sales_Invoice/1306/'" w:xpath="/ns0:NavWordReportXmlPart[1]/ns0:Header[1]/ns0:DueDate[1]" w:storeItemID="{DFF8BEC2-C0A4-435F-9715-E42E03FFB647}"/>
            <w:text/>
          </w:sdtPr>
          <w:sdtEndPr/>
          <w:sdtContent>
            <w:tc>
              <w:tcPr>
                <w:tcW w:w="2552" w:type="dxa"/>
              </w:tcPr>
              <w:p w:rsidRPr="0046083A" w:rsidR="00E53A6E" w:rsidP="00E53A6E" w:rsidRDefault="00E53A6E">
                <w:pPr>
                  <w:contextualSpacing/>
                  <w:rPr>
                    <w:sz w:val="20"/>
                    <w:szCs w:val="20"/>
                  </w:rPr>
                </w:pPr>
                <w:r w:rsidRPr="0046083A">
                  <w:rPr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95C8C422EF0B438983B98CA673CA4C71"/>
            </w:placeholder>
            <w:dataBinding w:prefixMappings="xmlns:ns0='urn:microsoft-dynamics-nav/reports/Standard_Sales_Invoice/1306/'" w:xpath="/ns0:NavWordReportXmlPart[1]/ns0:Header[1]/ns0:PaymentTermsDescription[1]" w:storeItemID="{DFF8BEC2-C0A4-435F-9715-E42E03FFB647}"/>
            <w:text/>
          </w:sdtPr>
          <w:sdtEndPr/>
          <w:sdtContent>
            <w:tc>
              <w:tcPr>
                <w:tcW w:w="2308" w:type="dxa"/>
                <w:tcMar>
                  <w:right w:w="0" w:type="dxa"/>
                </w:tcMar>
              </w:tcPr>
              <w:p w:rsidRPr="0046083A" w:rsidR="00E53A6E" w:rsidP="00E53A6E" w:rsidRDefault="00E53A6E">
                <w:pPr>
                  <w:contextualSpacing/>
                  <w:rPr>
                    <w:sz w:val="20"/>
                    <w:szCs w:val="20"/>
                  </w:rPr>
                </w:pPr>
                <w:r w:rsidRPr="0046083A">
                  <w:rPr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E53A6E" w:rsidTr="00305C41"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OrderNo_Lbl"/>
            <w:tag w:val="#Nav: Standard_Sales_Invoice/1306"/>
            <w:id w:val="-1266381342"/>
            <w:placeholder>
              <w:docPart w:val="45195B071D5F43228A24DC184CCD3D6B"/>
            </w:placeholder>
            <w:dataBinding w:prefixMappings="xmlns:ns0='urn:microsoft-dynamics-nav/reports/Standard_Sales_Invoice/1306/'" w:xpath="/ns0:NavWordReportXmlPart[1]/ns0:Header[1]/ns0:OrderNo_Lbl[1]" w:storeItemID="{DFF8BEC2-C0A4-435F-9715-E42E03FFB647}"/>
            <w:text/>
          </w:sdtPr>
          <w:sdtEndPr/>
          <w:sdtContent>
            <w:tc>
              <w:tcPr>
                <w:tcW w:w="2835" w:type="dxa"/>
              </w:tcPr>
              <w:p w:rsidRPr="0046083A" w:rsidR="00E53A6E" w:rsidP="00E53A6E" w:rsidRDefault="00E53A6E">
                <w:pPr>
                  <w:pStyle w:val="Heading1"/>
                  <w:contextualSpacing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proofErr w:type="spellStart"/>
                <w:r w:rsidRPr="0046083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OrderNo_Lbl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ShipmentMethodDescription_Lbl"/>
            <w:tag w:val="#Nav: Standard_Sales_Invoice/1306"/>
            <w:id w:val="-1844006567"/>
            <w:placeholder>
              <w:docPart w:val="C6474A988BFA4DD89B99CC7C79B5FA09"/>
            </w:placeholder>
            <w:dataBinding w:prefixMappings="xmlns:ns0='urn:microsoft-dynamics-nav/reports/Standard_Sales_Invoice/1306/'" w:xpath="/ns0:NavWordReportXmlPart[1]/ns0:Header[1]/ns0:ShipmentMethodDescription_Lbl[1]" w:storeItemID="{DFF8BEC2-C0A4-435F-9715-E42E03FFB647}"/>
            <w:text/>
          </w:sdtPr>
          <w:sdtEndPr/>
          <w:sdtContent>
            <w:tc>
              <w:tcPr>
                <w:tcW w:w="2835" w:type="dxa"/>
              </w:tcPr>
              <w:p w:rsidRPr="0046083A" w:rsidR="00E53A6E" w:rsidP="00E53A6E" w:rsidRDefault="00E53A6E">
                <w:pPr>
                  <w:pStyle w:val="Heading1"/>
                  <w:contextualSpacing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proofErr w:type="spellStart"/>
                <w:r w:rsidRPr="0046083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ShipmentMethodDescription_Lbl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PaymentMethodDescription_Lbl"/>
            <w:tag w:val="#Nav: Standard_Sales_Invoice/1306"/>
            <w:id w:val="283549672"/>
            <w:placeholder>
              <w:docPart w:val="0E9FFD2D45CE402CA92F9425FCF89B32"/>
            </w:placeholder>
            <w:dataBinding w:prefixMappings="xmlns:ns0='urn:microsoft-dynamics-nav/reports/Standard_Sales_Invoice/1306/'" w:xpath="/ns0:NavWordReportXmlPart[1]/ns0:Header[1]/ns0:PaymentMethodDescription_Lbl[1]" w:storeItemID="{DFF8BEC2-C0A4-435F-9715-E42E03FFB647}"/>
            <w:text/>
          </w:sdtPr>
          <w:sdtEndPr/>
          <w:sdtContent>
            <w:tc>
              <w:tcPr>
                <w:tcW w:w="2552" w:type="dxa"/>
              </w:tcPr>
              <w:p w:rsidRPr="0046083A" w:rsidR="00E53A6E" w:rsidP="00E53A6E" w:rsidRDefault="00E53A6E">
                <w:pPr>
                  <w:pStyle w:val="Heading1"/>
                  <w:contextualSpacing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proofErr w:type="spellStart"/>
                <w:r w:rsidRPr="0046083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PaymentMethodDescription_Lbl</w:t>
                </w:r>
                <w:proofErr w:type="spellEnd"/>
              </w:p>
            </w:tc>
          </w:sdtContent>
        </w:sdt>
        <w:tc>
          <w:tcPr>
            <w:tcW w:w="2308" w:type="dxa"/>
            <w:tcMar>
              <w:right w:w="0" w:type="dxa"/>
            </w:tcMar>
          </w:tcPr>
          <w:p w:rsidRPr="00C516A1" w:rsidR="00E53A6E" w:rsidP="00E53A6E" w:rsidRDefault="00E53A6E">
            <w:pPr>
              <w:pStyle w:val="Heading1"/>
              <w:contextualSpacing/>
              <w:outlineLvl w:val="0"/>
            </w:pPr>
          </w:p>
        </w:tc>
      </w:tr>
      <w:tr w:rsidRPr="00FD3C3E" w:rsidR="00E53A6E" w:rsidTr="00305C41">
        <w:sdt>
          <w:sdtPr>
            <w:rPr>
              <w:sz w:val="20"/>
              <w:szCs w:val="20"/>
            </w:rPr>
            <w:alias w:val="#Nav: /Header/OrderNo"/>
            <w:tag w:val="#Nav: Standard_Sales_Invoice/1306"/>
            <w:id w:val="1867791684"/>
            <w:placeholder>
              <w:docPart w:val="0BCD2B1608C84A958D451C4B5630063E"/>
            </w:placeholder>
            <w:dataBinding w:prefixMappings="xmlns:ns0='urn:microsoft-dynamics-nav/reports/Standard_Sales_Invoice/1306/'" w:xpath="/ns0:NavWordReportXmlPart[1]/ns0:Header[1]/ns0:OrderNo[1]" w:storeItemID="{DFF8BEC2-C0A4-435F-9715-E42E03FFB647}"/>
            <w:text/>
          </w:sdtPr>
          <w:sdtEndPr/>
          <w:sdtContent>
            <w:tc>
              <w:tcPr>
                <w:tcW w:w="2835" w:type="dxa"/>
              </w:tcPr>
              <w:p w:rsidRPr="0046083A" w:rsidR="00E53A6E" w:rsidP="00E53A6E" w:rsidRDefault="00E53A6E">
                <w:pPr>
                  <w:contextualSpacing/>
                  <w:rPr>
                    <w:sz w:val="20"/>
                    <w:szCs w:val="20"/>
                  </w:rPr>
                </w:pPr>
                <w:r w:rsidRPr="0046083A">
                  <w:rPr>
                    <w:sz w:val="20"/>
                    <w:szCs w:val="20"/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sz w:val="20"/>
              <w:szCs w:val="20"/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40F53F2C6444433AB3BB7AAFFC151FCA"/>
            </w:placeholder>
            <w:dataBinding w:prefixMappings="xmlns:ns0='urn:microsoft-dynamics-nav/reports/Standard_Sales_Invoice/1306/'" w:xpath="/ns0:NavWordReportXmlPart[1]/ns0:Header[1]/ns0:ShipmentMethodDescription[1]" w:storeItemID="{DFF8BEC2-C0A4-435F-9715-E42E03FFB647}"/>
            <w:text/>
          </w:sdtPr>
          <w:sdtEndPr/>
          <w:sdtContent>
            <w:tc>
              <w:tcPr>
                <w:tcW w:w="2835" w:type="dxa"/>
              </w:tcPr>
              <w:p w:rsidRPr="0046083A" w:rsidR="00E53A6E" w:rsidP="00E53A6E" w:rsidRDefault="00E53A6E">
                <w:pPr>
                  <w:contextualSpacing/>
                  <w:rPr>
                    <w:sz w:val="20"/>
                    <w:szCs w:val="20"/>
                  </w:rPr>
                </w:pPr>
                <w:r w:rsidRPr="0046083A">
                  <w:rPr>
                    <w:sz w:val="20"/>
                    <w:szCs w:val="20"/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sz w:val="20"/>
              <w:szCs w:val="20"/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234C42211D194F06B1DA628EFC3AEDE8"/>
            </w:placeholder>
            <w:dataBinding w:prefixMappings="xmlns:ns0='urn:microsoft-dynamics-nav/reports/Standard_Sales_Invoice/1306/'" w:xpath="/ns0:NavWordReportXmlPart[1]/ns0:Header[1]/ns0:PaymentMethodDescription[1]" w:storeItemID="{DFF8BEC2-C0A4-435F-9715-E42E03FFB647}"/>
            <w:text/>
          </w:sdtPr>
          <w:sdtEndPr/>
          <w:sdtContent>
            <w:tc>
              <w:tcPr>
                <w:tcW w:w="2552" w:type="dxa"/>
              </w:tcPr>
              <w:p w:rsidRPr="0046083A" w:rsidR="00E53A6E" w:rsidP="00E53A6E" w:rsidRDefault="00E53A6E">
                <w:pPr>
                  <w:contextualSpacing/>
                  <w:rPr>
                    <w:sz w:val="20"/>
                    <w:szCs w:val="20"/>
                  </w:rPr>
                </w:pPr>
                <w:r w:rsidRPr="0046083A">
                  <w:rPr>
                    <w:sz w:val="20"/>
                    <w:szCs w:val="20"/>
                    <w:lang w:val="da-DK"/>
                  </w:rPr>
                  <w:t>PaymentMethodDescription</w:t>
                </w:r>
              </w:p>
            </w:tc>
          </w:sdtContent>
        </w:sdt>
        <w:tc>
          <w:tcPr>
            <w:tcW w:w="2308" w:type="dxa"/>
            <w:tcMar>
              <w:right w:w="0" w:type="dxa"/>
            </w:tcMar>
          </w:tcPr>
          <w:p w:rsidRPr="00FD3C3E" w:rsidR="00E53A6E" w:rsidP="00E53A6E" w:rsidRDefault="00E53A6E">
            <w:pPr>
              <w:contextualSpacing/>
            </w:pPr>
          </w:p>
        </w:tc>
      </w:tr>
      <w:tr w:rsidRPr="00FD3C3E" w:rsidR="0076024B" w:rsidTr="00305C41">
        <w:sdt>
          <w:sdtPr>
            <w:rPr>
              <w:rFonts w:asciiTheme="majorHAnsi" w:hAnsiTheme="majorHAnsi"/>
              <w:color w:val="F24F4F" w:themeColor="accent1"/>
              <w:sz w:val="20"/>
              <w:szCs w:val="20"/>
            </w:rPr>
            <w:id w:val="-899901009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DFF8BEC2-C0A4-435F-9715-E42E03FFB647}"/>
          </w:sdtPr>
          <w:sdtEndPr/>
          <w:sdtContent>
            <w:tc>
              <w:tcPr>
                <w:tcW w:w="2835" w:type="dxa"/>
              </w:tcPr>
              <w:p w:rsidRPr="0076024B" w:rsidR="0076024B" w:rsidP="00E53A6E" w:rsidRDefault="004B498B">
                <w:pPr>
                  <w:contextualSpacing/>
                  <w:rPr>
                    <w:rFonts w:asciiTheme="majorHAnsi" w:hAnsiTheme="majorHAnsi"/>
                    <w:sz w:val="20"/>
                    <w:szCs w:val="20"/>
                  </w:rPr>
                </w:pPr>
                <w:r>
                  <w:rPr>
                    <w:rFonts w:asciiTheme="majorHAnsi" w:hAnsiTheme="majorHAnsi"/>
                    <w:color w:val="F24F4F" w:themeColor="accent1"/>
                    <w:sz w:val="20"/>
                    <w:szCs w:val="20"/>
                    <w:lang w:val="da-DK"/>
                  </w:rPr>
                  <w:t>ShippingAgentCode_Lbl</w:t>
                </w:r>
              </w:p>
            </w:tc>
          </w:sdtContent>
        </w:sdt>
        <w:sdt>
          <w:sdtPr>
            <w:rPr>
              <w:rFonts w:asciiTheme="majorHAnsi" w:hAnsiTheme="majorHAnsi"/>
              <w:color w:val="F24F4F" w:themeColor="accent1"/>
              <w:sz w:val="20"/>
              <w:szCs w:val="20"/>
              <w:lang w:val="da-DK"/>
            </w:rPr>
            <w:id w:val="965389051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DFF8BEC2-C0A4-435F-9715-E42E03FFB647}"/>
          </w:sdtPr>
          <w:sdtEndPr/>
          <w:sdtContent>
            <w:tc>
              <w:tcPr>
                <w:tcW w:w="2835" w:type="dxa"/>
              </w:tcPr>
              <w:p w:rsidRPr="0076024B" w:rsidR="0076024B" w:rsidP="00E53A6E" w:rsidRDefault="004B498B">
                <w:pPr>
                  <w:contextualSpacing/>
                  <w:rPr>
                    <w:rFonts w:asciiTheme="majorHAnsi" w:hAnsiTheme="majorHAnsi"/>
                    <w:sz w:val="20"/>
                    <w:szCs w:val="20"/>
                    <w:lang w:val="da-DK"/>
                  </w:rPr>
                </w:pPr>
                <w:r>
                  <w:rPr>
                    <w:rFonts w:asciiTheme="majorHAnsi" w:hAnsiTheme="majorHAnsi"/>
                    <w:color w:val="F24F4F" w:themeColor="accent1"/>
                    <w:sz w:val="20"/>
                    <w:szCs w:val="20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F24F4F" w:themeColor="accent1"/>
              <w:sz w:val="20"/>
              <w:szCs w:val="20"/>
              <w:lang w:val="da-DK"/>
            </w:rPr>
            <w:alias w:val="#Nav: /Header/Line/JobNo_Lbl"/>
            <w:tag w:val="#Nav: Standard_Sales_Invoice/1306"/>
            <w:id w:val="-49657455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DFF8BEC2-C0A4-435F-9715-E42E03FFB647}"/>
            <w:text/>
          </w:sdtPr>
          <w:sdtEndPr/>
          <w:sdtContent>
            <w:tc>
              <w:tcPr>
                <w:tcW w:w="2552" w:type="dxa"/>
              </w:tcPr>
              <w:p w:rsidR="0076024B" w:rsidP="00E53A6E" w:rsidRDefault="0089448C">
                <w:pPr>
                  <w:contextualSpacing/>
                  <w:rPr>
                    <w:sz w:val="20"/>
                    <w:szCs w:val="20"/>
                    <w:lang w:val="da-DK"/>
                  </w:rPr>
                </w:pPr>
                <w:proofErr w:type="spellStart"/>
                <w:r w:rsidRPr="0089448C">
                  <w:rPr>
                    <w:rFonts w:ascii="Century Gothic" w:hAnsi="Century Gothic"/>
                    <w:color w:val="F24F4F" w:themeColor="accent1"/>
                    <w:sz w:val="20"/>
                    <w:szCs w:val="20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308" w:type="dxa"/>
            <w:tcMar>
              <w:right w:w="0" w:type="dxa"/>
            </w:tcMar>
          </w:tcPr>
          <w:p w:rsidRPr="00FD3C3E" w:rsidR="0076024B" w:rsidP="00E53A6E" w:rsidRDefault="0076024B">
            <w:pPr>
              <w:contextualSpacing/>
            </w:pPr>
          </w:p>
        </w:tc>
      </w:tr>
      <w:tr w:rsidRPr="00FD3C3E" w:rsidR="0076024B" w:rsidTr="00305C41">
        <w:sdt>
          <w:sdtPr>
            <w:rPr>
              <w:sz w:val="20"/>
              <w:szCs w:val="20"/>
            </w:rPr>
            <w:id w:val="1857070394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DFF8BEC2-C0A4-435F-9715-E42E03FFB647}"/>
          </w:sdtPr>
          <w:sdtEndPr/>
          <w:sdtContent>
            <w:tc>
              <w:tcPr>
                <w:tcW w:w="2835" w:type="dxa"/>
              </w:tcPr>
              <w:p w:rsidRPr="0076024B" w:rsidR="0076024B" w:rsidP="00E53A6E" w:rsidRDefault="004B498B">
                <w:pPr>
                  <w:contextualSpacing/>
                  <w:rPr>
                    <w:color w:val="F24F4F" w:themeColor="accent1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lang w:val="da-DK"/>
                  </w:rPr>
                  <w:t>ShippingAgentCode</w:t>
                </w:r>
              </w:p>
            </w:tc>
          </w:sdtContent>
        </w:sdt>
        <w:sdt>
          <w:sdtPr>
            <w:rPr>
              <w:sz w:val="20"/>
              <w:szCs w:val="20"/>
              <w:lang w:val="da-DK"/>
            </w:rPr>
            <w:id w:val="10877989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DFF8BEC2-C0A4-435F-9715-E42E03FFB647}"/>
          </w:sdtPr>
          <w:sdtEndPr/>
          <w:sdtContent>
            <w:tc>
              <w:tcPr>
                <w:tcW w:w="2835" w:type="dxa"/>
              </w:tcPr>
              <w:p w:rsidRPr="0076024B" w:rsidR="0076024B" w:rsidP="00E53A6E" w:rsidRDefault="004B498B">
                <w:pPr>
                  <w:contextualSpacing/>
                  <w:rPr>
                    <w:color w:val="F24F4F" w:themeColor="accent1"/>
                    <w:sz w:val="20"/>
                    <w:szCs w:val="20"/>
                    <w:lang w:val="da-DK"/>
                  </w:rPr>
                </w:pPr>
                <w:r>
                  <w:rPr>
                    <w:sz w:val="20"/>
                    <w:szCs w:val="20"/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sz w:val="20"/>
              <w:szCs w:val="20"/>
              <w:lang w:val="da-DK"/>
            </w:rPr>
            <w:alias w:val="#Nav: /Header/Line/JobNo"/>
            <w:tag w:val="#Nav: Standard_Sales_Invoice/1306"/>
            <w:id w:val="-1330750731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DFF8BEC2-C0A4-435F-9715-E42E03FFB647}"/>
            <w:text/>
          </w:sdtPr>
          <w:sdtEndPr/>
          <w:sdtContent>
            <w:tc>
              <w:tcPr>
                <w:tcW w:w="2552" w:type="dxa"/>
              </w:tcPr>
              <w:p w:rsidR="0076024B" w:rsidP="00E53A6E" w:rsidRDefault="0089448C">
                <w:pPr>
                  <w:contextualSpacing/>
                  <w:rPr>
                    <w:sz w:val="20"/>
                    <w:szCs w:val="20"/>
                    <w:lang w:val="da-DK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JobNo</w:t>
                </w:r>
                <w:proofErr w:type="spellEnd"/>
              </w:p>
            </w:tc>
          </w:sdtContent>
        </w:sdt>
        <w:tc>
          <w:tcPr>
            <w:tcW w:w="2308" w:type="dxa"/>
            <w:tcMar>
              <w:right w:w="0" w:type="dxa"/>
            </w:tcMar>
          </w:tcPr>
          <w:p w:rsidRPr="00FD3C3E" w:rsidR="0076024B" w:rsidP="00E53A6E" w:rsidRDefault="0076024B">
            <w:pPr>
              <w:contextualSpacing/>
            </w:pPr>
          </w:p>
        </w:tc>
      </w:tr>
    </w:tbl>
    <w:sdt>
      <w:sdtPr>
        <w:alias w:val="#Nav: /Header/WorkDescriptionLines"/>
        <w:tag w:val="#Nav: Standard_Sales_Invoice/1306"/>
        <w:id w:val="726333281"/>
        <w15:dataBinding w:prefixMappings="xmlns:ns0='urn:microsoft-dynamics-nav/reports/Standard_Sales_Invoice/1306/'" w:xpath="/ns0:NavWordReportXmlPart[1]/ns0:Header[1]/ns0:WorkDescriptionLines" w:storeItemID="{DFF8BEC2-C0A4-435F-9715-E42E03FFB647}"/>
        <w15:repeatingSection/>
      </w:sdtPr>
      <w:sdtEndPr/>
      <w:sdtContent>
        <w:sdt>
          <w:sdtPr>
            <w:id w:val="840818544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11731486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DFF8BEC2-C0A4-435F-9715-E42E03FFB647}"/>
                <w:text/>
              </w:sdtPr>
              <w:sdtEndPr/>
              <w:sdtContent>
                <w:p w:rsidR="00D54DEE" w:rsidP="004B498B" w:rsidRDefault="00042F15">
                  <w:r w:rsidRPr="00042F15">
                    <w:rPr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530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00"/>
        <w:gridCol w:w="990"/>
        <w:gridCol w:w="1872"/>
        <w:gridCol w:w="18"/>
        <w:gridCol w:w="1003"/>
        <w:gridCol w:w="977"/>
        <w:gridCol w:w="990"/>
        <w:gridCol w:w="1350"/>
        <w:gridCol w:w="133"/>
        <w:gridCol w:w="587"/>
        <w:gridCol w:w="1710"/>
      </w:tblGrid>
      <w:tr w:rsidRPr="0046083A" w:rsidR="0089448C" w:rsidTr="0089448C">
        <w:trPr>
          <w:trHeight w:val="546"/>
        </w:trPr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JobTaskNo_Lbl"/>
            <w:tag w:val="#Nav: Standard_Sales_Invoice/1306"/>
            <w:id w:val="-192555889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TaskNo_Lbl[1]" w:storeItemID="{DFF8BEC2-C0A4-435F-9715-E42E03FFB647}"/>
            <w:text/>
          </w:sdtPr>
          <w:sdtEndPr/>
          <w:sdtContent>
            <w:tc>
              <w:tcPr>
                <w:tcW w:w="900" w:type="dxa"/>
                <w:shd w:val="clear" w:color="auto" w:fill="F24F4F" w:themeFill="accent1"/>
                <w:vAlign w:val="bottom"/>
              </w:tcPr>
              <w:p w:rsidR="0089448C" w:rsidP="0089448C" w:rsidRDefault="0089448C">
                <w:pPr>
                  <w:pStyle w:val="Heading1"/>
                  <w:jc w:val="center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JobTaskNo_Lbl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ItemNo_Line_Lbl"/>
            <w:tag w:val="#Nav: Standard_Sales_Invoice/1306"/>
            <w:id w:val="771446451"/>
            <w:placeholder>
              <w:docPart w:val="4A6A2529285047E69FD122C1F4012C82"/>
            </w:placeholder>
            <w:dataBinding w:prefixMappings="xmlns:ns0='urn:microsoft-dynamics-nav/reports/Standard_Sales_Invoice/1306/'" w:xpath="/ns0:NavWordReportXmlPart[1]/ns0:Header[1]/ns0:Line[1]/ns0:ItemNo_Line_Lbl[1]" w:storeItemID="{DFF8BEC2-C0A4-435F-9715-E42E03FFB647}"/>
            <w:text/>
          </w:sdtPr>
          <w:sdtEndPr/>
          <w:sdtContent>
            <w:tc>
              <w:tcPr>
                <w:tcW w:w="990" w:type="dxa"/>
                <w:shd w:val="clear" w:color="auto" w:fill="F24F4F" w:themeFill="accent1"/>
                <w:vAlign w:val="bottom"/>
              </w:tcPr>
              <w:p w:rsidRPr="0046083A" w:rsidR="0089448C" w:rsidP="003C0CFF" w:rsidRDefault="0089448C">
                <w:pPr>
                  <w:pStyle w:val="Heading1"/>
                  <w:jc w:val="center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 w:rsidRPr="0046083A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  <w:lang w:val="da-DK"/>
                  </w:rPr>
                  <w:t>ItemNo_Line_Lbl</w:t>
                </w:r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Description_Line_Lbl"/>
            <w:tag w:val="#Nav: Standard_Sales_Invoice/1306"/>
            <w:id w:val="1545399846"/>
            <w:placeholder>
              <w:docPart w:val="4A6A2529285047E69FD122C1F4012C82"/>
            </w:placeholder>
            <w:dataBinding w:prefixMappings="xmlns:ns0='urn:microsoft-dynamics-nav/reports/Standard_Sales_Invoice/1306/'" w:xpath="/ns0:NavWordReportXmlPart[1]/ns0:Header[1]/ns0:Line[1]/ns0:Description_Line_Lbl[1]" w:storeItemID="{DFF8BEC2-C0A4-435F-9715-E42E03FFB647}"/>
            <w:text/>
          </w:sdtPr>
          <w:sdtEndPr/>
          <w:sdtContent>
            <w:tc>
              <w:tcPr>
                <w:tcW w:w="1872" w:type="dxa"/>
                <w:shd w:val="clear" w:color="auto" w:fill="F24F4F" w:themeFill="accent1"/>
                <w:vAlign w:val="bottom"/>
              </w:tcPr>
              <w:p w:rsidRPr="0046083A" w:rsidR="0089448C" w:rsidP="003C0CFF" w:rsidRDefault="0089448C">
                <w:pPr>
                  <w:pStyle w:val="Heading1"/>
                  <w:jc w:val="center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 w:rsidRPr="0046083A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ShipmentDate_Line_Lbl"/>
            <w:tag w:val="#Nav: Standard_Sales_Invoice/1306"/>
            <w:id w:val="-833229876"/>
            <w:placeholder>
              <w:docPart w:val="4A6A2529285047E69FD122C1F4012C82"/>
            </w:placeholder>
            <w:dataBinding w:prefixMappings="xmlns:ns0='urn:microsoft-dynamics-nav/reports/Standard_Sales_Invoice/1306/'" w:xpath="/ns0:NavWordReportXmlPart[1]/ns0:Header[1]/ns0:Line[1]/ns0:ShipmentDate_Line_Lbl[1]" w:storeItemID="{DFF8BEC2-C0A4-435F-9715-E42E03FFB647}"/>
            <w:text/>
          </w:sdtPr>
          <w:sdtEndPr/>
          <w:sdtContent>
            <w:tc>
              <w:tcPr>
                <w:tcW w:w="1021" w:type="dxa"/>
                <w:gridSpan w:val="2"/>
                <w:shd w:val="clear" w:color="auto" w:fill="F24F4F" w:themeFill="accent1"/>
                <w:vAlign w:val="bottom"/>
              </w:tcPr>
              <w:p w:rsidRPr="0046083A" w:rsidR="0089448C" w:rsidP="003C0CFF" w:rsidRDefault="0089448C">
                <w:pPr>
                  <w:pStyle w:val="Heading1"/>
                  <w:jc w:val="center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 w:rsidRPr="0046083A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Quantity_Line_Lbl"/>
            <w:tag w:val="#Nav: Standard_Sales_Invoice/1306"/>
            <w:id w:val="1182479650"/>
            <w:placeholder>
              <w:docPart w:val="A0C0EA24856B453B81618578A9469708"/>
            </w:placeholder>
            <w:dataBinding w:prefixMappings="xmlns:ns0='urn:microsoft-dynamics-nav/reports/Standard_Sales_Invoice/1306/'" w:xpath="/ns0:NavWordReportXmlPart[1]/ns0:Header[1]/ns0:Line[1]/ns0:Quantity_Line_Lbl[1]" w:storeItemID="{DFF8BEC2-C0A4-435F-9715-E42E03FFB647}"/>
            <w:text/>
          </w:sdtPr>
          <w:sdtEndPr/>
          <w:sdtContent>
            <w:tc>
              <w:tcPr>
                <w:tcW w:w="977" w:type="dxa"/>
                <w:shd w:val="clear" w:color="auto" w:fill="F24F4F" w:themeFill="accent1"/>
                <w:vAlign w:val="bottom"/>
              </w:tcPr>
              <w:p w:rsidRPr="0046083A" w:rsidR="0089448C" w:rsidP="003C0CFF" w:rsidRDefault="0089448C">
                <w:pPr>
                  <w:pStyle w:val="Heading1"/>
                  <w:jc w:val="center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46083A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_Lbl"/>
            <w:tag w:val="#Nav: Standard_Sales_Invoice/1306"/>
            <w:id w:val="-92247916"/>
            <w:placeholder>
              <w:docPart w:val="A0C0EA24856B453B81618578A9469708"/>
            </w:placeholder>
            <w:dataBinding w:prefixMappings="xmlns:ns0='urn:microsoft-dynamics-nav/reports/Standard_Sales_Invoice/1306/'" w:xpath="/ns0:NavWordReportXmlPart[1]/ns0:Header[1]/ns0:Line[1]/ns0:Unit_Lbl[1]" w:storeItemID="{DFF8BEC2-C0A4-435F-9715-E42E03FFB647}"/>
            <w:text/>
          </w:sdtPr>
          <w:sdtEndPr/>
          <w:sdtContent>
            <w:tc>
              <w:tcPr>
                <w:tcW w:w="990" w:type="dxa"/>
                <w:shd w:val="clear" w:color="auto" w:fill="F24F4F" w:themeFill="accent1"/>
                <w:vAlign w:val="bottom"/>
              </w:tcPr>
              <w:p w:rsidRPr="0046083A" w:rsidR="0089448C" w:rsidP="003C0CFF" w:rsidRDefault="0089448C">
                <w:pPr>
                  <w:pStyle w:val="Heading1"/>
                  <w:jc w:val="center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46083A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Price_Lbl2"/>
            <w:tag w:val="#Nav: Standard_Sales_Invoice/1306"/>
            <w:id w:val="-992713755"/>
            <w:placeholder>
              <w:docPart w:val="A0C0EA24856B453B81618578A9469708"/>
            </w:placeholder>
            <w:dataBinding w:prefixMappings="xmlns:ns0='urn:microsoft-dynamics-nav/reports/Standard_Sales_Invoice/1306/'" w:xpath="/ns0:NavWordReportXmlPart[1]/ns0:Header[1]/ns0:Line[1]/ns0:UnitPrice_Lbl2[1]" w:storeItemID="{DFF8BEC2-C0A4-435F-9715-E42E03FFB647}"/>
            <w:text/>
          </w:sdtPr>
          <w:sdtEndPr/>
          <w:sdtContent>
            <w:tc>
              <w:tcPr>
                <w:tcW w:w="1350" w:type="dxa"/>
                <w:shd w:val="clear" w:color="auto" w:fill="F24F4F" w:themeFill="accent1"/>
                <w:vAlign w:val="bottom"/>
              </w:tcPr>
              <w:p w:rsidRPr="0046083A" w:rsidR="0089448C" w:rsidP="003C0CFF" w:rsidRDefault="0089448C">
                <w:pPr>
                  <w:pStyle w:val="Heading1"/>
                  <w:jc w:val="center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 w:rsidRPr="0046083A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UnitPrice_Lbl2</w:t>
                </w:r>
              </w:p>
            </w:tc>
          </w:sdtContent>
        </w:sdt>
        <w:tc>
          <w:tcPr>
            <w:tcW w:w="133" w:type="dxa"/>
            <w:shd w:val="clear" w:color="auto" w:fill="F24F4F" w:themeFill="accent1"/>
            <w:vAlign w:val="bottom"/>
          </w:tcPr>
          <w:p w:rsidRPr="0046083A" w:rsidR="0089448C" w:rsidP="003C0CFF" w:rsidRDefault="0089448C">
            <w:pPr>
              <w:pStyle w:val="Heading1"/>
              <w:jc w:val="center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LineAmount_Lbl"/>
            <w:tag w:val="#Nav: Standard_Sales_Invoice/1306"/>
            <w:id w:val="-1881476720"/>
            <w:placeholder>
              <w:docPart w:val="A0C0EA24856B453B81618578A9469708"/>
            </w:placeholder>
            <w:dataBinding w:prefixMappings="xmlns:ns0='urn:microsoft-dynamics-nav/reports/Standard_Sales_Invoice/1306/'" w:xpath="/ns0:NavWordReportXmlPart[1]/ns0:Header[1]/ns0:Line[1]/ns0:LineAmount_Lbl[1]" w:storeItemID="{DFF8BEC2-C0A4-435F-9715-E42E03FFB647}"/>
            <w:text/>
          </w:sdtPr>
          <w:sdtEndPr/>
          <w:sdtContent>
            <w:tc>
              <w:tcPr>
                <w:tcW w:w="2297" w:type="dxa"/>
                <w:gridSpan w:val="2"/>
                <w:shd w:val="clear" w:color="auto" w:fill="F24F4F" w:themeFill="accent1"/>
                <w:tcMar>
                  <w:right w:w="0" w:type="dxa"/>
                </w:tcMar>
                <w:vAlign w:val="bottom"/>
              </w:tcPr>
              <w:p w:rsidRPr="0046083A" w:rsidR="0089448C" w:rsidP="003C0CFF" w:rsidRDefault="0089448C">
                <w:pPr>
                  <w:pStyle w:val="Heading1"/>
                  <w:jc w:val="center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46083A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b/>
            <w:bCs/>
            <w:sz w:val="20"/>
            <w:szCs w:val="20"/>
            <w:lang w:val="da-DK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DFF8BEC2-C0A4-435F-9715-E42E03FFB64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20"/>
                <w:szCs w:val="20"/>
                <w:lang w:val="da-DK"/>
              </w:rPr>
              <w:id w:val="872800820"/>
              <w:placeholder>
                <w:docPart w:val="84002E20231E4BD893AC97807E90C9A6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89448C" w:rsidTr="0089448C">
                <w:trPr>
                  <w:trHeight w:val="230"/>
                </w:trPr>
                <w:sdt>
                  <w:sdtPr>
                    <w:rPr>
                      <w:b/>
                      <w:bCs/>
                      <w:sz w:val="20"/>
                      <w:szCs w:val="20"/>
                      <w:lang w:val="da-DK"/>
                    </w:rPr>
                    <w:alias w:val="#Nav: /Header/Line/JobTaskNo"/>
                    <w:tag w:val="#Nav: Standard_Sales_Invoice/1306"/>
                    <w:id w:val="1522045457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JobTaskNo[1]" w:storeItemID="{DFF8BEC2-C0A4-435F-9715-E42E03FFB647}"/>
                    <w:text/>
                  </w:sdtPr>
                  <w:sdtEndPr>
                    <w:rPr>
                      <w:b w:val="0"/>
                    </w:rPr>
                  </w:sdtEndPr>
                  <w:sdtContent>
                    <w:tc>
                      <w:tcPr>
                        <w:tcW w:w="90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="0089448C" w:rsidP="004B498B" w:rsidRDefault="0089448C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da-DK"/>
                          </w:rPr>
                        </w:pPr>
                        <w:proofErr w:type="spellStart"/>
                        <w:r w:rsidRPr="0089448C">
                          <w:rPr>
                            <w:bCs/>
                            <w:sz w:val="20"/>
                            <w:szCs w:val="20"/>
                          </w:rPr>
                          <w:t>JobTaskNo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20"/>
                      <w:szCs w:val="20"/>
                      <w:lang w:val="da-DK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0E0C7FF1FC814E33882A6C217DAB9769"/>
                    </w:placeholder>
                    <w:dataBinding w:prefixMappings="xmlns:ns0='urn:microsoft-dynamics-nav/reports/Standard_Sales_Invoice/1306/'" w:xpath="/ns0:NavWordReportXmlPart[1]/ns0:Header[1]/ns0:Line[1]/ns0:ItemNo_Line[1]" w:storeItemID="{DFF8BEC2-C0A4-435F-9715-E42E03FFB647}"/>
                    <w:text/>
                  </w:sdtPr>
                  <w:sdtEndPr>
                    <w:rPr>
                      <w:color w:val="7B4968" w:themeColor="accent5" w:themeShade="BF"/>
                      <w:lang w:val="en-US"/>
                    </w:rPr>
                  </w:sdtEndPr>
                  <w:sdtContent>
                    <w:tc>
                      <w:tcPr>
                        <w:tcW w:w="99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46083A" w:rsidR="0089448C" w:rsidP="004B498B" w:rsidRDefault="0089448C">
                        <w:pPr>
                          <w:rPr>
                            <w:sz w:val="20"/>
                            <w:szCs w:val="20"/>
                          </w:rPr>
                        </w:pPr>
                        <w:r w:rsidRPr="0046083A">
                          <w:rPr>
                            <w:sz w:val="20"/>
                            <w:szCs w:val="20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1F3714A855574B0C87B1FFF0ECF5F3C9"/>
                    </w:placeholder>
                    <w:dataBinding w:prefixMappings="xmlns:ns0='urn:microsoft-dynamics-nav/reports/Standard_Sales_Invoice/1306/'" w:xpath="/ns0:NavWordReportXmlPart[1]/ns0:Header[1]/ns0:Line[1]/ns0:Description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872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46083A" w:rsidR="0089448C" w:rsidP="004B498B" w:rsidRDefault="0089448C">
                        <w:pPr>
                          <w:rPr>
                            <w:sz w:val="20"/>
                            <w:szCs w:val="20"/>
                          </w:rPr>
                        </w:pPr>
                        <w:r w:rsidRPr="0046083A">
                          <w:rPr>
                            <w:sz w:val="20"/>
                            <w:szCs w:val="20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F7411E273B8247DCB959CB73C820FDCA"/>
                    </w:placeholder>
                    <w:dataBinding w:prefixMappings="xmlns:ns0='urn:microsoft-dynamics-nav/reports/Standard_Sales_Invoice/1306/'" w:xpath="/ns0:NavWordReportXmlPart[1]/ns0:Header[1]/ns0:Line[1]/ns0:ShipmentDate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021" w:type="dxa"/>
                        <w:gridSpan w:val="2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46083A" w:rsidR="0089448C" w:rsidP="004B498B" w:rsidRDefault="0089448C">
                        <w:pPr>
                          <w:rPr>
                            <w:sz w:val="20"/>
                            <w:szCs w:val="20"/>
                          </w:rPr>
                        </w:pPr>
                        <w:r w:rsidRPr="0046083A">
                          <w:rPr>
                            <w:sz w:val="20"/>
                            <w:szCs w:val="20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C817140004674715AAA1D77754FBCE63"/>
                    </w:placeholder>
                    <w:dataBinding w:prefixMappings="xmlns:ns0='urn:microsoft-dynamics-nav/reports/Standard_Sales_Invoice/1306/'" w:xpath="/ns0:NavWordReportXmlPart[1]/ns0:Header[1]/ns0:Line[1]/ns0:Quantity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977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46083A" w:rsidR="0089448C" w:rsidP="004B498B" w:rsidRDefault="0089448C">
                        <w:pPr>
                          <w:pStyle w:val="RightAlign"/>
                          <w:rPr>
                            <w:sz w:val="20"/>
                            <w:szCs w:val="20"/>
                          </w:rPr>
                        </w:pPr>
                        <w:r w:rsidRPr="0046083A">
                          <w:rPr>
                            <w:sz w:val="20"/>
                            <w:szCs w:val="20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  <w:sz w:val="20"/>
                      <w:szCs w:val="20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FD2C275D12794B809B78235F754A3759"/>
                    </w:placeholder>
                    <w:dataBinding w:prefixMappings="xmlns:ns0='urn:microsoft-dynamics-nav/reports/Standard_Sales_Invoice/1306/'" w:xpath="/ns0:NavWordReportXmlPart[1]/ns0:Header[1]/ns0:Line[1]/ns0:UnitOfMeasure[1]" w:storeItemID="{DFF8BEC2-C0A4-435F-9715-E42E03FFB647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99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46083A" w:rsidR="0089448C" w:rsidP="004B498B" w:rsidRDefault="0089448C">
                        <w:pPr>
                          <w:rPr>
                            <w:sz w:val="20"/>
                            <w:szCs w:val="20"/>
                          </w:rPr>
                        </w:pPr>
                        <w:r w:rsidRPr="0046083A">
                          <w:rPr>
                            <w:rStyle w:val="LeftAlignChar"/>
                            <w:sz w:val="20"/>
                            <w:szCs w:val="20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36E19CAF0D9440B49E77339FD08A6C94"/>
                    </w:placeholder>
                    <w:dataBinding w:prefixMappings="xmlns:ns0='urn:microsoft-dynamics-nav/reports/Standard_Sales_Invoice/1306/'" w:xpath="/ns0:NavWordReportXmlPart[1]/ns0:Header[1]/ns0:Line[1]/ns0:UnitPric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35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46083A" w:rsidR="0089448C" w:rsidP="004B498B" w:rsidRDefault="0089448C">
                        <w:pPr>
                          <w:pStyle w:val="RightAlign"/>
                          <w:rPr>
                            <w:sz w:val="20"/>
                            <w:szCs w:val="20"/>
                          </w:rPr>
                        </w:pPr>
                        <w:r w:rsidRPr="0046083A">
                          <w:rPr>
                            <w:sz w:val="20"/>
                            <w:szCs w:val="20"/>
                          </w:rPr>
                          <w:t>UnitPrice</w:t>
                        </w:r>
                      </w:p>
                    </w:tc>
                  </w:sdtContent>
                </w:sdt>
                <w:tc>
                  <w:tcPr>
                    <w:tcW w:w="133" w:type="dxa"/>
                    <w:tcBorders>
                      <w:bottom w:val="single" w:color="9B9482" w:themeColor="text2" w:themeTint="99" w:sz="4" w:space="0"/>
                    </w:tcBorders>
                  </w:tcPr>
                  <w:p w:rsidRPr="0046083A" w:rsidR="0089448C" w:rsidP="003C0CFF" w:rsidRDefault="0089448C">
                    <w:pPr>
                      <w:pStyle w:val="RightAlign"/>
                      <w:spacing w:after="0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96640F899A104A78BB476504F1439808"/>
                    </w:placeholder>
                    <w:dataBinding w:prefixMappings="xmlns:ns0='urn:microsoft-dynamics-nav/reports/Standard_Sales_Invoice/1306/'" w:xpath="/ns0:NavWordReportXmlPart[1]/ns0:Header[1]/ns0:Line[1]/ns0:LineAmount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297" w:type="dxa"/>
                        <w:gridSpan w:val="2"/>
                        <w:tcBorders>
                          <w:bottom w:val="single" w:color="9B9482" w:themeColor="text2" w:themeTint="99" w:sz="4" w:space="0"/>
                        </w:tcBorders>
                        <w:tcMar>
                          <w:right w:w="0" w:type="dxa"/>
                        </w:tcMar>
                      </w:tcPr>
                      <w:p w:rsidRPr="0046083A" w:rsidR="0089448C" w:rsidP="004B498B" w:rsidRDefault="0089448C">
                        <w:pPr>
                          <w:pStyle w:val="RightAlign"/>
                          <w:rPr>
                            <w:sz w:val="20"/>
                            <w:szCs w:val="20"/>
                          </w:rPr>
                        </w:pPr>
                        <w:r w:rsidRPr="0046083A">
                          <w:rPr>
                            <w:sz w:val="20"/>
                            <w:szCs w:val="20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DFF8BEC2-C0A4-435F-9715-E42E03FFB647}"/>
          <w15:repeatingSection/>
        </w:sdtPr>
        <w:sdtEndPr/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2A3C61A6DE584EB7BB24EFFC844FBCB2"/>
              </w:placeholder>
              <w15:repeatingSectionItem/>
            </w:sdtPr>
            <w:sdtEndPr/>
            <w:sdtContent>
              <w:tr w:rsidRPr="0046083A" w:rsidR="0089448C" w:rsidTr="0089448C">
                <w:trPr>
                  <w:trHeight w:val="242"/>
                </w:trPr>
                <w:tc>
                  <w:tcPr>
                    <w:tcW w:w="900" w:type="dxa"/>
                    <w:tcBorders>
                      <w:bottom w:val="single" w:color="9B9482" w:themeColor="text2" w:themeTint="99" w:sz="4" w:space="0"/>
                    </w:tcBorders>
                  </w:tcPr>
                  <w:p w:rsidR="0089448C" w:rsidP="003C0CFF" w:rsidRDefault="0089448C">
                    <w:pPr>
                      <w:pStyle w:val="NoSpacing"/>
                      <w:rPr>
                        <w:sz w:val="20"/>
                        <w:szCs w:val="20"/>
                        <w:lang w:val="da-DK"/>
                      </w:rPr>
                    </w:pPr>
                  </w:p>
                </w:tc>
                <w:tc>
                  <w:tcPr>
                    <w:tcW w:w="990" w:type="dxa"/>
                    <w:tcBorders>
                      <w:bottom w:val="single" w:color="9B9482" w:themeColor="text2" w:themeTint="99" w:sz="4" w:space="0"/>
                    </w:tcBorders>
                  </w:tcPr>
                  <w:p w:rsidRPr="0046083A" w:rsidR="0089448C" w:rsidP="003C0CFF" w:rsidRDefault="0089448C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872" w:type="dxa"/>
                    <w:tcBorders>
                      <w:bottom w:val="single" w:color="9B9482" w:themeColor="text2" w:themeTint="99" w:sz="4" w:space="0"/>
                    </w:tcBorders>
                  </w:tcPr>
                  <w:p w:rsidRPr="0046083A" w:rsidR="0089448C" w:rsidP="003C0CFF" w:rsidRDefault="0089448C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21" w:type="dxa"/>
                    <w:gridSpan w:val="2"/>
                    <w:tcBorders>
                      <w:bottom w:val="single" w:color="9B9482" w:themeColor="text2" w:themeTint="99" w:sz="4" w:space="0"/>
                    </w:tcBorders>
                  </w:tcPr>
                  <w:p w:rsidRPr="0046083A" w:rsidR="0089448C" w:rsidP="003C0CFF" w:rsidRDefault="0089448C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77" w:type="dxa"/>
                    <w:tcBorders>
                      <w:bottom w:val="single" w:color="9B9482" w:themeColor="text2" w:themeTint="99" w:sz="4" w:space="0"/>
                    </w:tcBorders>
                  </w:tcPr>
                  <w:p w:rsidRPr="0046083A" w:rsidR="0089448C" w:rsidP="003C0CFF" w:rsidRDefault="0089448C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90" w:type="dxa"/>
                    <w:tcBorders>
                      <w:bottom w:val="single" w:color="9B9482" w:themeColor="text2" w:themeTint="99" w:sz="4" w:space="0"/>
                    </w:tcBorders>
                  </w:tcPr>
                  <w:p w:rsidRPr="0046083A" w:rsidR="0089448C" w:rsidP="003C0CFF" w:rsidRDefault="0089448C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A0C0EA24856B453B81618578A9469708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070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46083A" w:rsidR="0089448C" w:rsidP="004B498B" w:rsidRDefault="0089448C">
                        <w:pPr>
                          <w:pStyle w:val="NoSpacing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6083A">
                          <w:rPr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A0C0EA24856B453B81618578A9469708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710" w:type="dxa"/>
                        <w:tcBorders>
                          <w:bottom w:val="single" w:color="9B9482" w:themeColor="text2" w:themeTint="99" w:sz="4" w:space="0"/>
                        </w:tcBorders>
                        <w:tcMar>
                          <w:right w:w="0" w:type="dxa"/>
                        </w:tcMar>
                      </w:tcPr>
                      <w:p w:rsidRPr="0046083A" w:rsidR="0089448C" w:rsidP="004B498B" w:rsidRDefault="0089448C">
                        <w:pPr>
                          <w:pStyle w:val="RightAlign"/>
                          <w:rPr>
                            <w:sz w:val="20"/>
                            <w:szCs w:val="20"/>
                          </w:rPr>
                        </w:pPr>
                        <w:r w:rsidRPr="0046083A">
                          <w:rPr>
                            <w:sz w:val="20"/>
                            <w:szCs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89448C" w:rsidTr="0089448C">
        <w:trPr>
          <w:trHeight w:val="230"/>
        </w:trPr>
        <w:tc>
          <w:tcPr>
            <w:tcW w:w="900" w:type="dxa"/>
            <w:tcBorders>
              <w:top w:val="single" w:color="9B9482" w:themeColor="text2" w:themeTint="99" w:sz="4" w:space="0"/>
              <w:bottom w:val="single" w:color="F24F4F" w:themeColor="accent1" w:sz="4" w:space="0"/>
            </w:tcBorders>
          </w:tcPr>
          <w:p w:rsidRPr="00FD3C3E" w:rsidR="0089448C" w:rsidP="003C0CFF" w:rsidRDefault="0089448C">
            <w:pPr>
              <w:pStyle w:val="NoSpacing"/>
            </w:pPr>
          </w:p>
        </w:tc>
        <w:tc>
          <w:tcPr>
            <w:tcW w:w="2880" w:type="dxa"/>
            <w:gridSpan w:val="3"/>
            <w:tcBorders>
              <w:top w:val="single" w:color="9B9482" w:themeColor="text2" w:themeTint="99" w:sz="4" w:space="0"/>
              <w:bottom w:val="single" w:color="F24F4F" w:themeColor="accent1" w:sz="4" w:space="0"/>
            </w:tcBorders>
          </w:tcPr>
          <w:p w:rsidRPr="00FD3C3E" w:rsidR="0089448C" w:rsidP="003C0CFF" w:rsidRDefault="0089448C">
            <w:pPr>
              <w:pStyle w:val="NoSpacing"/>
            </w:pPr>
          </w:p>
        </w:tc>
        <w:tc>
          <w:tcPr>
            <w:tcW w:w="1980" w:type="dxa"/>
            <w:gridSpan w:val="2"/>
            <w:tcBorders>
              <w:top w:val="single" w:color="9B9482" w:themeColor="text2" w:themeTint="99" w:sz="4" w:space="0"/>
              <w:bottom w:val="single" w:color="F24F4F" w:themeColor="accent1" w:sz="4" w:space="0"/>
            </w:tcBorders>
          </w:tcPr>
          <w:p w:rsidRPr="00FD3C3E" w:rsidR="0089448C" w:rsidP="003C0CFF" w:rsidRDefault="0089448C">
            <w:pPr>
              <w:pStyle w:val="NoSpacing"/>
            </w:pPr>
          </w:p>
        </w:tc>
        <w:tc>
          <w:tcPr>
            <w:tcW w:w="990" w:type="dxa"/>
            <w:tcBorders>
              <w:top w:val="single" w:color="9B9482" w:themeColor="text2" w:themeTint="99" w:sz="4" w:space="0"/>
              <w:bottom w:val="single" w:color="F24F4F" w:themeColor="accent1" w:sz="4" w:space="0"/>
            </w:tcBorders>
          </w:tcPr>
          <w:p w:rsidRPr="00FD3C3E" w:rsidR="0089448C" w:rsidP="003C0CFF" w:rsidRDefault="0089448C">
            <w:pPr>
              <w:pStyle w:val="NoSpacing"/>
            </w:pPr>
          </w:p>
        </w:tc>
        <w:sdt>
          <w:sdtPr>
            <w:rPr>
              <w:b/>
              <w:sz w:val="20"/>
              <w:szCs w:val="20"/>
            </w:rPr>
            <w:alias w:val="#Nav: /Header/Totals/TotalText"/>
            <w:tag w:val="#Nav: Standard_Sales_Invoice/1306"/>
            <w:id w:val="1088344960"/>
            <w:placeholder>
              <w:docPart w:val="A0C0EA24856B453B81618578A9469708"/>
            </w:placeholder>
            <w:dataBinding w:prefixMappings="xmlns:ns0='urn:microsoft-dynamics-nav/reports/Standard_Sales_Invoice/1306/'" w:xpath="/ns0:NavWordReportXmlPart[1]/ns0:Header[1]/ns0:Totals[1]/ns0:TotalText[1]" w:storeItemID="{DFF8BEC2-C0A4-435F-9715-E42E03FFB647}"/>
            <w:text/>
          </w:sdtPr>
          <w:sdtEndPr/>
          <w:sdtContent>
            <w:tc>
              <w:tcPr>
                <w:tcW w:w="2070" w:type="dxa"/>
                <w:gridSpan w:val="3"/>
                <w:tcBorders>
                  <w:top w:val="single" w:color="9B9482" w:themeColor="text2" w:themeTint="99" w:sz="4" w:space="0"/>
                  <w:bottom w:val="single" w:color="F24F4F" w:themeColor="accent1" w:sz="4" w:space="0"/>
                </w:tcBorders>
              </w:tcPr>
              <w:p w:rsidRPr="00D22638" w:rsidR="0089448C" w:rsidP="003C0CFF" w:rsidRDefault="0089448C">
                <w:pPr>
                  <w:pStyle w:val="NoSpacing"/>
                  <w:rPr>
                    <w:b/>
                    <w:sz w:val="20"/>
                    <w:szCs w:val="20"/>
                  </w:rPr>
                </w:pPr>
                <w:proofErr w:type="spellStart"/>
                <w:r w:rsidRPr="00D22638">
                  <w:rPr>
                    <w:b/>
                    <w:sz w:val="20"/>
                    <w:szCs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b/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671E32BDDA0141D9B436709FBF59C7AC"/>
            </w:placeholder>
            <w:dataBinding w:prefixMappings="xmlns:ns0='urn:microsoft-dynamics-nav/reports/Standard_Sales_Invoice/1306/'" w:xpath="/ns0:NavWordReportXmlPart[1]/ns0:Header[1]/ns0:Totals[1]/ns0:TotalAmountIncludingVAT[1]" w:storeItemID="{DFF8BEC2-C0A4-435F-9715-E42E03FFB647}"/>
            <w:text/>
          </w:sdtPr>
          <w:sdtEndPr/>
          <w:sdtContent>
            <w:tc>
              <w:tcPr>
                <w:tcW w:w="1710" w:type="dxa"/>
                <w:tcBorders>
                  <w:top w:val="single" w:color="9B9482" w:themeColor="text2" w:themeTint="99" w:sz="4" w:space="0"/>
                  <w:bottom w:val="single" w:color="F24F4F" w:themeColor="accent1" w:sz="4" w:space="0"/>
                </w:tcBorders>
                <w:tcMar>
                  <w:right w:w="0" w:type="dxa"/>
                </w:tcMar>
              </w:tcPr>
              <w:p w:rsidRPr="00D22638" w:rsidR="0089448C" w:rsidP="003C0CFF" w:rsidRDefault="0089448C">
                <w:pPr>
                  <w:pStyle w:val="RightAlign"/>
                  <w:spacing w:after="0"/>
                  <w:rPr>
                    <w:b/>
                    <w:sz w:val="20"/>
                    <w:szCs w:val="20"/>
                  </w:rPr>
                </w:pPr>
                <w:r w:rsidRPr="00D22638">
                  <w:rPr>
                    <w:b/>
                    <w:sz w:val="20"/>
                    <w:szCs w:val="20"/>
                  </w:rPr>
                  <w:t>TotalAmountIncludingVAT</w:t>
                </w:r>
              </w:p>
            </w:tc>
          </w:sdtContent>
        </w:sdt>
      </w:tr>
    </w:tbl>
    <w:p w:rsidRPr="002848A5" w:rsidR="001D2965" w:rsidP="00D54DEE" w:rsidRDefault="001D2965">
      <w:pPr>
        <w:keepNext/>
        <w:spacing w:before="120" w:after="60"/>
        <w:rPr>
          <w:rFonts w:asciiTheme="majorHAnsi" w:hAnsiTheme="majorHAnsi"/>
          <w:color w:val="0070C0"/>
          <w:sz w:val="20"/>
          <w:szCs w:val="20"/>
          <w:u w:val="single"/>
        </w:rPr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DFF8BEC2-C0A4-435F-9715-E42E03FFB647}"/>
        <w15:repeatingSection/>
      </w:sdtPr>
      <w:sdtEndPr>
        <w:rPr>
          <w:rFonts w:ascii="Calibri" w:hAnsi="Calibri"/>
          <w:color w:val="auto"/>
          <w:sz w:val="24"/>
          <w:szCs w:val="24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95A74152B287419C962D5DE6DAC609AB"/>
            </w:placeholder>
            <w15:repeatingSectionItem/>
          </w:sdtPr>
          <w:sdtEndPr>
            <w:rPr>
              <w:rFonts w:ascii="Calibri" w:hAnsi="Calibri"/>
              <w:color w:val="auto"/>
              <w:sz w:val="24"/>
              <w:szCs w:val="24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DFF8BEC2-C0A4-435F-9715-E42E03FFB647}"/>
                <w:picture/>
              </w:sdtPr>
              <w:sdtEndPr/>
              <w:sdtContent>
                <w:p w:rsidR="002848A5" w:rsidP="004B498B" w:rsidRDefault="002848A5">
                  <w:r>
                    <w:rPr>
                      <w:noProof/>
                    </w:rPr>
                    <w:drawing>
                      <wp:inline distT="0" distB="0" distL="0" distR="0" wp14:anchorId="539BD6F2" wp14:editId="1C91E678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4"/>
                  <w:szCs w:val="24"/>
                  <w:u w:val="none"/>
                </w:rPr>
                <w:alias w:val="#Nav: /Header/PaymentReportingArgument/PaymentServiceText_Url"/>
                <w:tag w:val="#Nav: Standard_Sales_Invoice/1306"/>
                <w:id w:val="569158701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DFF8BEC2-C0A4-435F-9715-E42E03FFB647}"/>
                <w:text/>
              </w:sdtPr>
              <w:sdtEndPr/>
              <w:sdtContent>
                <w:p w:rsidR="002848A5" w:rsidP="004B498B" w:rsidRDefault="00CC7FEF">
                  <w:pPr>
                    <w:pStyle w:val="Style1"/>
                    <w:rPr>
                      <w:rFonts w:asciiTheme="minorHAnsi" w:hAnsiTheme="minorHAnsi" w:eastAsiaTheme="minorHAnsi" w:cstheme="minorBidi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rFonts w:asciiTheme="minorHAnsi" w:hAnsiTheme="minorHAnsi" w:eastAsiaTheme="minorHAnsi" w:cstheme="minorBidi"/>
                      <w:color w:val="auto"/>
                      <w:sz w:val="24"/>
                      <w:szCs w:val="24"/>
                      <w:u w:val="none"/>
                    </w:rPr>
                    <w:t>PaymentServiceText_Url</w:t>
                  </w:r>
                </w:p>
              </w:sdtContent>
            </w:sdt>
          </w:sdtContent>
        </w:sdt>
      </w:sdtContent>
    </w:sdt>
    <w:p w:rsidR="002848A5" w:rsidP="002848A5" w:rsidRDefault="002848A5">
      <w:pPr>
        <w:spacing w:before="60" w:after="60"/>
        <w:ind w:left="144" w:right="144"/>
      </w:pPr>
    </w:p>
    <w:p w:rsidR="00A54A4D" w:rsidP="00A54A4D" w:rsidRDefault="00A54A4D">
      <w:pPr>
        <w:keepNext/>
        <w:spacing w:before="120" w:after="60"/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9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2070"/>
      </w:tblGrid>
      <w:tr w:rsidR="00A54A4D" w:rsidTr="00E11F42">
        <w:trPr>
          <w:cantSplit/>
        </w:trPr>
        <w:sdt>
          <w:sdtPr>
            <w:rPr>
              <w:rFonts w:asciiTheme="majorHAnsi" w:hAnsiTheme="majorHAnsi"/>
              <w:color w:val="F24F4F" w:themeColor="accent1"/>
              <w:sz w:val="20"/>
              <w:szCs w:val="20"/>
            </w:rPr>
            <w:alias w:val="#Nav: /Header/Totals/AmountSubjectToSalesTaxLbl"/>
            <w:tag w:val="#Nav: Standard_Sales_Invoice/1306"/>
            <w:id w:val="-822341908"/>
            <w:placeholder>
              <w:docPart w:val="75814946A682433289A6DA3446C2B169"/>
            </w:placeholder>
            <w:dataBinding w:prefixMappings="xmlns:ns0='urn:microsoft-dynamics-nav/reports/Standard_Sales_Invoice/1306/'" w:xpath="/ns0:NavWordReportXmlPart[1]/ns0:Header[1]/ns0:Totals[1]/ns0:AmountSubjectToSalesTaxLbl[1]" w:storeItemID="{DFF8BEC2-C0A4-435F-9715-E42E03FFB647}"/>
            <w:text/>
          </w:sdtPr>
          <w:sdtEndPr/>
          <w:sdtContent>
            <w:tc>
              <w:tcPr>
                <w:tcW w:w="396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46083A" w:rsidR="00A54A4D" w:rsidP="009157DD" w:rsidRDefault="00A54A4D">
                <w:pPr>
                  <w:pStyle w:val="NoSpacing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46083A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</w:rPr>
                  <w:t>AmountSubjectToSalesTaxLbl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AmountSubjectToSalesTax"/>
            <w:tag w:val="#Nav: Standard_Sales_Invoice/1306"/>
            <w:id w:val="-961807150"/>
            <w:placeholder>
              <w:docPart w:val="F69F5D3BC94140A191ADA9C63132309E"/>
            </w:placeholder>
            <w:dataBinding w:prefixMappings="xmlns:ns0='urn:microsoft-dynamics-nav/reports/Standard_Sales_Invoice/1306/'" w:xpath="/ns0:NavWordReportXmlPart[1]/ns0:Header[1]/ns0:Totals[1]/ns0:AmountSubjectToSalesTax[1]" w:storeItemID="{DFF8BEC2-C0A4-435F-9715-E42E03FFB647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46083A" w:rsidR="00A54A4D" w:rsidP="009157DD" w:rsidRDefault="00A54A4D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proofErr w:type="spellStart"/>
                <w:r w:rsidRPr="0046083A">
                  <w:rPr>
                    <w:sz w:val="20"/>
                    <w:szCs w:val="20"/>
                  </w:rPr>
                  <w:t>AmountSubjectToSalesTax</w:t>
                </w:r>
                <w:proofErr w:type="spellEnd"/>
              </w:p>
            </w:tc>
          </w:sdtContent>
        </w:sdt>
      </w:tr>
      <w:tr w:rsidR="00A54A4D" w:rsidTr="00E11F42">
        <w:trPr>
          <w:cantSplit/>
        </w:trPr>
        <w:sdt>
          <w:sdtPr>
            <w:rPr>
              <w:rFonts w:asciiTheme="majorHAnsi" w:hAnsiTheme="majorHAnsi"/>
              <w:color w:val="F24F4F" w:themeColor="accent1"/>
              <w:sz w:val="20"/>
              <w:szCs w:val="20"/>
            </w:rPr>
            <w:alias w:val="#Nav: /Header/Totals/AmountExemptFromSalesTaxLbl"/>
            <w:tag w:val="#Nav: Standard_Sales_Invoice/1306"/>
            <w:id w:val="-133258447"/>
            <w:placeholder>
              <w:docPart w:val="75814946A682433289A6DA3446C2B169"/>
            </w:placeholder>
            <w:dataBinding w:prefixMappings="xmlns:ns0='urn:microsoft-dynamics-nav/reports/Standard_Sales_Invoice/1306/'" w:xpath="/ns0:NavWordReportXmlPart[1]/ns0:Header[1]/ns0:Totals[1]/ns0:AmountExemptFromSalesTaxLbl[1]" w:storeItemID="{DFF8BEC2-C0A4-435F-9715-E42E03FFB647}"/>
            <w:text/>
          </w:sdtPr>
          <w:sdtEndPr/>
          <w:sdtContent>
            <w:tc>
              <w:tcPr>
                <w:tcW w:w="396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46083A" w:rsidR="00A54A4D" w:rsidP="009157DD" w:rsidRDefault="00A54A4D">
                <w:pPr>
                  <w:pStyle w:val="NoSpacing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46083A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</w:rPr>
                  <w:t>AmountExemptFromSalesTaxLbl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AmountExemptFromSalesTax"/>
            <w:tag w:val="#Nav: Standard_Sales_Invoice/1306"/>
            <w:id w:val="-19628359"/>
            <w:placeholder>
              <w:docPart w:val="75814946A682433289A6DA3446C2B169"/>
            </w:placeholder>
            <w:dataBinding w:prefixMappings="xmlns:ns0='urn:microsoft-dynamics-nav/reports/Standard_Sales_Invoice/1306/'" w:xpath="/ns0:NavWordReportXmlPart[1]/ns0:Header[1]/ns0:Totals[1]/ns0:AmountExemptFromSalesTax[1]" w:storeItemID="{DFF8BEC2-C0A4-435F-9715-E42E03FFB647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46083A" w:rsidR="00A54A4D" w:rsidP="009157DD" w:rsidRDefault="00A54A4D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proofErr w:type="spellStart"/>
                <w:r w:rsidRPr="0046083A">
                  <w:rPr>
                    <w:sz w:val="20"/>
                    <w:szCs w:val="20"/>
                  </w:rPr>
                  <w:t>AmountExemptFromSalesTax</w:t>
                </w:r>
                <w:proofErr w:type="spellEnd"/>
              </w:p>
            </w:tc>
          </w:sdtContent>
        </w:sdt>
      </w:tr>
    </w:tbl>
    <w:p w:rsidR="001D2965" w:rsidP="00D54DEE" w:rsidRDefault="001D2965">
      <w:pPr>
        <w:keepNext/>
        <w:spacing w:before="120" w:after="60"/>
        <w:rPr>
          <w:sz w:val="16"/>
          <w:szCs w:val="16"/>
        </w:rPr>
      </w:pPr>
    </w:p>
    <w:sectPr w:rsidR="001D2965" w:rsidSect="00C025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3DDA" w:rsidP="00E40C63" w:rsidRDefault="00D63DDA">
      <w:pPr>
        <w:spacing w:after="0"/>
      </w:pPr>
      <w:r>
        <w:separator/>
      </w:r>
    </w:p>
  </w:endnote>
  <w:endnote w:type="continuationSeparator" w:id="0">
    <w:p w:rsidR="00D63DDA" w:rsidP="00E40C63" w:rsidRDefault="00D63D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B7D" w:rsidRDefault="00265B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DFF8BEC2-C0A4-435F-9715-E42E03FFB647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301"/>
      <w:gridCol w:w="2635"/>
      <w:gridCol w:w="2715"/>
      <w:gridCol w:w="2888"/>
    </w:tblGrid>
    <w:tr w:rsidR="00265B7D" w:rsidTr="00265B7D">
      <w:sdt>
        <w:sdtPr>
          <w:rPr>
            <w:rFonts w:asciiTheme="majorHAnsi" w:hAnsiTheme="majorHAnsi"/>
            <w:color w:val="F24F4F" w:themeColor="accent1"/>
            <w:sz w:val="20"/>
            <w:szCs w:val="20"/>
          </w:rPr>
          <w:alias w:val="#Nav: /Header/HomePage_Lbl"/>
          <w:tag w:val="#Nav: Standard_Sales_Invoice/1306"/>
          <w:id w:val="649635640"/>
          <w:placeholder>
            <w:docPart w:val="F8BA122A488440F09A1F714966A226F5"/>
          </w:placeholder>
          <w:dataBinding w:prefixMappings="xmlns:ns0='urn:microsoft-dynamics-nav/reports/Standard_Sales_Invoice/1306/'" w:xpath="/ns0:NavWordReportXmlPart[1]/ns0:Header[1]/ns0:HomePage_Lbl[1]" w:storeItemID="{DFF8BEC2-C0A4-435F-9715-E42E03FFB647}"/>
          <w:text/>
        </w:sdtPr>
        <w:sdtEndPr/>
        <w:sdtContent>
          <w:tc>
            <w:tcPr>
              <w:tcW w:w="1092" w:type="pct"/>
            </w:tcPr>
            <w:p w:rsidRPr="0046083A" w:rsidR="00265B7D" w:rsidP="00C43401" w:rsidRDefault="00265B7D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</w:pPr>
              <w:r w:rsidRPr="0046083A">
                <w:rPr>
                  <w:rFonts w:asciiTheme="majorHAnsi" w:hAnsiTheme="majorHAnsi"/>
                  <w:color w:val="F24F4F" w:themeColor="accent1"/>
                  <w:sz w:val="20"/>
                  <w:szCs w:val="20"/>
                  <w:lang w:val="da-DK"/>
                </w:rPr>
                <w:t>HomePage_Lbl</w:t>
              </w:r>
            </w:p>
          </w:tc>
        </w:sdtContent>
      </w:sdt>
      <w:sdt>
        <w:sdtPr>
          <w:rPr>
            <w:rFonts w:asciiTheme="majorHAnsi" w:hAnsiTheme="majorHAnsi"/>
            <w:color w:val="F24F4F" w:themeColor="accent1"/>
            <w:sz w:val="20"/>
            <w:szCs w:val="20"/>
          </w:rPr>
          <w:alias w:val="#Nav: /Header/CompanyPhoneNo_Lbl"/>
          <w:tag w:val="#Nav: Standard_Sales_Invoice/1306"/>
          <w:id w:val="560367384"/>
          <w:placeholder>
            <w:docPart w:val="F7802DE811A549EF915B781BAF88A046"/>
          </w:placeholder>
          <w:dataBinding w:prefixMappings="xmlns:ns0='urn:microsoft-dynamics-nav/reports/Standard_Sales_Invoice/1306/'" w:xpath="/ns0:NavWordReportXmlPart[1]/ns0:Header[1]/ns0:CompanyPhoneNo_Lbl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46083A" w:rsidR="00265B7D" w:rsidP="00C43401" w:rsidRDefault="00265B7D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  <w:sz w:val="20"/>
                  <w:szCs w:val="20"/>
                  <w:lang w:val="da-DK"/>
                </w:rPr>
              </w:pPr>
              <w:r w:rsidRPr="0046083A">
                <w:rPr>
                  <w:rFonts w:asciiTheme="majorHAnsi" w:hAnsiTheme="majorHAnsi"/>
                  <w:color w:val="F24F4F" w:themeColor="accent1"/>
                  <w:sz w:val="20"/>
                  <w:szCs w:val="20"/>
                  <w:lang w:val="da-DK"/>
                </w:rPr>
                <w:t>CompanyPhoneNo_Lbl</w:t>
              </w:r>
            </w:p>
          </w:tc>
        </w:sdtContent>
      </w:sdt>
      <w:sdt>
        <w:sdtPr>
          <w:rPr>
            <w:rFonts w:asciiTheme="majorHAnsi" w:hAnsiTheme="majorHAnsi"/>
            <w:color w:val="F24F4F" w:themeColor="accent1"/>
            <w:sz w:val="20"/>
            <w:szCs w:val="20"/>
          </w:rPr>
          <w:alias w:val="#Nav: /Header/EMail_Header_Lbl"/>
          <w:tag w:val="#Nav: Standard_Sales_Invoice/1306"/>
          <w:id w:val="-272474917"/>
          <w:placeholder>
            <w:docPart w:val="5C2A588450B84C6FB15128955DF62224"/>
          </w:placeholder>
          <w:dataBinding w:prefixMappings="xmlns:ns0='urn:microsoft-dynamics-nav/reports/Standard_Sales_Invoice/1306/'" w:xpath="/ns0:NavWordReportXmlPart[1]/ns0:Header[1]/ns0:EMail_Header_Lbl[1]" w:storeItemID="{DFF8BEC2-C0A4-435F-9715-E42E03FFB647}"/>
          <w:text/>
        </w:sdtPr>
        <w:sdtEndPr/>
        <w:sdtContent>
          <w:tc>
            <w:tcPr>
              <w:tcW w:w="1288" w:type="pct"/>
              <w:tcMar>
                <w:right w:w="0" w:type="dxa"/>
              </w:tcMar>
            </w:tcPr>
            <w:p w:rsidRPr="0046083A" w:rsidR="00265B7D" w:rsidP="00C43401" w:rsidRDefault="00265B7D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</w:pPr>
              <w:r w:rsidRPr="0046083A">
                <w:rPr>
                  <w:rFonts w:asciiTheme="majorHAnsi" w:hAnsiTheme="majorHAnsi"/>
                  <w:color w:val="F24F4F" w:themeColor="accent1"/>
                  <w:sz w:val="20"/>
                  <w:szCs w:val="20"/>
                  <w:lang w:val="da-DK"/>
                </w:rPr>
                <w:t>EMail_Header_Lbl</w:t>
              </w:r>
            </w:p>
          </w:tc>
        </w:sdtContent>
      </w:sdt>
      <w:sdt>
        <w:sdtPr>
          <w:rPr>
            <w:rFonts w:asciiTheme="majorHAnsi" w:hAnsiTheme="majorHAnsi"/>
            <w:color w:val="F24F4F" w:themeColor="accent1"/>
            <w:sz w:val="20"/>
            <w:szCs w:val="20"/>
          </w:rPr>
          <w:id w:val="1054823064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EndPr/>
        <w:sdtContent>
          <w:tc>
            <w:tcPr>
              <w:tcW w:w="1371" w:type="pct"/>
            </w:tcPr>
            <w:p w:rsidR="00265B7D" w:rsidP="009E7A46" w:rsidRDefault="004B498B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</w:pPr>
              <w:r>
                <w:rPr>
                  <w:rFonts w:asciiTheme="majorHAnsi" w:hAnsiTheme="majorHAnsi"/>
                  <w:color w:val="F24F4F" w:themeColor="accent1"/>
                  <w:sz w:val="20"/>
                  <w:szCs w:val="20"/>
                  <w:lang w:val="da-DK"/>
                </w:rPr>
                <w:t>CompanyVATRegNo_Lbl</w:t>
              </w:r>
            </w:p>
          </w:tc>
        </w:sdtContent>
      </w:sdt>
    </w:tr>
    <w:tr w:rsidRPr="00F83594" w:rsidR="00265B7D" w:rsidTr="00265B7D">
      <w:sdt>
        <w:sdtPr>
          <w:rPr>
            <w:sz w:val="20"/>
            <w:szCs w:val="20"/>
          </w:rPr>
          <w:alias w:val="#Nav: /Header/CompanyHomePage"/>
          <w:tag w:val="#Nav: Standard_Sales_Invoice/1306"/>
          <w:id w:val="412437649"/>
          <w:placeholder>
            <w:docPart w:val="74F0BE9240014A02A83B84AF90E371C4"/>
          </w:placeholder>
          <w:dataBinding w:prefixMappings="xmlns:ns0='urn:microsoft-dynamics-nav/reports/Standard_Sales_Invoice/1306/'" w:xpath="/ns0:NavWordReportXmlPart[1]/ns0:Header[1]/ns0:CompanyHomePage[1]" w:storeItemID="{DFF8BEC2-C0A4-435F-9715-E42E03FFB647}"/>
          <w:text/>
        </w:sdtPr>
        <w:sdtEndPr/>
        <w:sdtContent>
          <w:tc>
            <w:tcPr>
              <w:tcW w:w="1092" w:type="pct"/>
            </w:tcPr>
            <w:p w:rsidRPr="0046083A" w:rsidR="00265B7D" w:rsidP="00C43401" w:rsidRDefault="00265B7D">
              <w:pPr>
                <w:rPr>
                  <w:sz w:val="20"/>
                  <w:szCs w:val="20"/>
                </w:rPr>
              </w:pPr>
              <w:r w:rsidRPr="0046083A">
                <w:rPr>
                  <w:sz w:val="20"/>
                  <w:szCs w:val="20"/>
                  <w:lang w:val="da-DK"/>
                </w:rPr>
                <w:t>CompanyHomePage</w:t>
              </w:r>
            </w:p>
          </w:tc>
        </w:sdtContent>
      </w:sdt>
      <w:sdt>
        <w:sdtPr>
          <w:rPr>
            <w:sz w:val="20"/>
            <w:szCs w:val="20"/>
          </w:rPr>
          <w:alias w:val="#Nav: /Header/CompanyPhoneNo"/>
          <w:tag w:val="#Nav: Standard_Sales_Invoice/1306"/>
          <w:id w:val="-1162540195"/>
          <w:placeholder>
            <w:docPart w:val="7BA1789DBE484489AB8B27A28EB596BF"/>
          </w:placeholder>
          <w:dataBinding w:prefixMappings="xmlns:ns0='urn:microsoft-dynamics-nav/reports/Standard_Sales_Invoice/1306/'" w:xpath="/ns0:NavWordReportXmlPart[1]/ns0:Header[1]/ns0:CompanyPhoneNo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46083A" w:rsidR="00265B7D" w:rsidP="00C43401" w:rsidRDefault="00265B7D">
              <w:pPr>
                <w:rPr>
                  <w:sz w:val="20"/>
                  <w:szCs w:val="20"/>
                  <w:lang w:val="da-DK"/>
                </w:rPr>
              </w:pPr>
              <w:r w:rsidRPr="0046083A">
                <w:rPr>
                  <w:sz w:val="20"/>
                  <w:szCs w:val="20"/>
                  <w:lang w:val="da-DK"/>
                </w:rPr>
                <w:t>CompanyPhoneNo</w:t>
              </w:r>
            </w:p>
          </w:tc>
        </w:sdtContent>
      </w:sdt>
      <w:sdt>
        <w:sdtPr>
          <w:rPr>
            <w:sz w:val="20"/>
            <w:szCs w:val="20"/>
          </w:rPr>
          <w:alias w:val="#Nav: /Header/CompanyEMail"/>
          <w:tag w:val="#Nav: Standard_Sales_Invoice/1306"/>
          <w:id w:val="860396444"/>
          <w:placeholder>
            <w:docPart w:val="82A71EDF524848E484978DFEB416D9B6"/>
          </w:placeholder>
          <w:dataBinding w:prefixMappings="xmlns:ns0='urn:microsoft-dynamics-nav/reports/Standard_Sales_Invoice/1306/'" w:xpath="/ns0:NavWordReportXmlPart[1]/ns0:Header[1]/ns0:CompanyEMail[1]" w:storeItemID="{DFF8BEC2-C0A4-435F-9715-E42E03FFB647}"/>
          <w:text/>
        </w:sdtPr>
        <w:sdtEndPr/>
        <w:sdtContent>
          <w:tc>
            <w:tcPr>
              <w:tcW w:w="1288" w:type="pct"/>
              <w:tcMar>
                <w:right w:w="0" w:type="dxa"/>
              </w:tcMar>
            </w:tcPr>
            <w:p w:rsidRPr="0046083A" w:rsidR="00265B7D" w:rsidP="00C43401" w:rsidRDefault="00265B7D">
              <w:pPr>
                <w:rPr>
                  <w:sz w:val="20"/>
                  <w:szCs w:val="20"/>
                </w:rPr>
              </w:pPr>
              <w:r w:rsidRPr="0046083A">
                <w:rPr>
                  <w:sz w:val="20"/>
                  <w:szCs w:val="20"/>
                  <w:lang w:val="da-DK"/>
                </w:rPr>
                <w:t>CompanyEMail</w:t>
              </w:r>
            </w:p>
          </w:tc>
        </w:sdtContent>
      </w:sdt>
      <w:sdt>
        <w:sdtPr>
          <w:rPr>
            <w:sz w:val="20"/>
            <w:szCs w:val="20"/>
            <w:lang w:val="da-DK"/>
          </w:rPr>
          <w:id w:val="1046574044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EndPr/>
        <w:sdtContent>
          <w:tc>
            <w:tcPr>
              <w:tcW w:w="1371" w:type="pct"/>
            </w:tcPr>
            <w:p w:rsidRPr="00265B7D" w:rsidR="00265B7D" w:rsidP="00C43401" w:rsidRDefault="004B498B">
              <w:pPr>
                <w:rPr>
                  <w:sz w:val="20"/>
                  <w:szCs w:val="20"/>
                  <w:lang w:val="da-DK"/>
                </w:rPr>
              </w:pPr>
              <w:r>
                <w:rPr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3DDA" w:rsidP="00E40C63" w:rsidRDefault="00D63DDA">
      <w:pPr>
        <w:spacing w:after="0"/>
      </w:pPr>
      <w:r>
        <w:separator/>
      </w:r>
    </w:p>
  </w:footnote>
  <w:footnote w:type="continuationSeparator" w:id="0">
    <w:p w:rsidR="00D63DDA" w:rsidP="00E40C63" w:rsidRDefault="00D63D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B7D" w:rsidRDefault="00265B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>
      <w:tc>
        <w:tcPr>
          <w:tcW w:w="2929" w:type="pct"/>
        </w:tcPr>
        <w:p w:rsidRPr="00C43401" w:rsidR="00C43401" w:rsidP="00C43401" w:rsidRDefault="004B498B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DFF8BEC2-C0A4-435F-9715-E42E03FFB647}"/>
            <w:text/>
          </w:sdtPr>
          <w:sdtEndPr/>
          <w:sdtContent>
            <w:p w:rsidR="00C43401" w:rsidP="00C43401" w:rsidRDefault="00C43401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4B498B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DFF8BEC2-C0A4-435F-9715-E42E03FFB647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B7D" w:rsidRDefault="00265B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131E7"/>
    <w:rsid w:val="00032E69"/>
    <w:rsid w:val="000357EB"/>
    <w:rsid w:val="00042F15"/>
    <w:rsid w:val="00070EE8"/>
    <w:rsid w:val="00074151"/>
    <w:rsid w:val="000844A3"/>
    <w:rsid w:val="000A665A"/>
    <w:rsid w:val="000D228E"/>
    <w:rsid w:val="000D537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D1CE2"/>
    <w:rsid w:val="001D2965"/>
    <w:rsid w:val="001D6807"/>
    <w:rsid w:val="0020108A"/>
    <w:rsid w:val="00235CA0"/>
    <w:rsid w:val="00236BD5"/>
    <w:rsid w:val="00245B0E"/>
    <w:rsid w:val="00261876"/>
    <w:rsid w:val="0026269B"/>
    <w:rsid w:val="00265B7D"/>
    <w:rsid w:val="002669DB"/>
    <w:rsid w:val="00273BA9"/>
    <w:rsid w:val="00283270"/>
    <w:rsid w:val="002848A5"/>
    <w:rsid w:val="0029628E"/>
    <w:rsid w:val="002A29DF"/>
    <w:rsid w:val="002A382C"/>
    <w:rsid w:val="002B6B46"/>
    <w:rsid w:val="002E2A56"/>
    <w:rsid w:val="00305C41"/>
    <w:rsid w:val="00337723"/>
    <w:rsid w:val="00341222"/>
    <w:rsid w:val="00355E20"/>
    <w:rsid w:val="00364FD7"/>
    <w:rsid w:val="00374316"/>
    <w:rsid w:val="0038349C"/>
    <w:rsid w:val="00394029"/>
    <w:rsid w:val="003A0907"/>
    <w:rsid w:val="003A0E92"/>
    <w:rsid w:val="003A31D7"/>
    <w:rsid w:val="003A7E69"/>
    <w:rsid w:val="003B1D59"/>
    <w:rsid w:val="003C0CFF"/>
    <w:rsid w:val="003C2C96"/>
    <w:rsid w:val="003D120B"/>
    <w:rsid w:val="003D4B80"/>
    <w:rsid w:val="003E2178"/>
    <w:rsid w:val="003F77E2"/>
    <w:rsid w:val="004251CE"/>
    <w:rsid w:val="00451877"/>
    <w:rsid w:val="00451D06"/>
    <w:rsid w:val="0046083A"/>
    <w:rsid w:val="00492354"/>
    <w:rsid w:val="004A4D71"/>
    <w:rsid w:val="004B22F6"/>
    <w:rsid w:val="004B47ED"/>
    <w:rsid w:val="004B498B"/>
    <w:rsid w:val="004B6FE5"/>
    <w:rsid w:val="004C60A5"/>
    <w:rsid w:val="004F2432"/>
    <w:rsid w:val="004F4682"/>
    <w:rsid w:val="004F6B3D"/>
    <w:rsid w:val="0050342F"/>
    <w:rsid w:val="0051660C"/>
    <w:rsid w:val="005243E1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B3676"/>
    <w:rsid w:val="005C497A"/>
    <w:rsid w:val="005F2559"/>
    <w:rsid w:val="005F5EC9"/>
    <w:rsid w:val="005F6BCC"/>
    <w:rsid w:val="0060202A"/>
    <w:rsid w:val="00610A30"/>
    <w:rsid w:val="00612ABF"/>
    <w:rsid w:val="00615F09"/>
    <w:rsid w:val="006245DA"/>
    <w:rsid w:val="0067225B"/>
    <w:rsid w:val="00677AD5"/>
    <w:rsid w:val="0068273F"/>
    <w:rsid w:val="00683CCE"/>
    <w:rsid w:val="00684EEB"/>
    <w:rsid w:val="006907F2"/>
    <w:rsid w:val="006955C1"/>
    <w:rsid w:val="006A130F"/>
    <w:rsid w:val="006A2A7B"/>
    <w:rsid w:val="006B2F4E"/>
    <w:rsid w:val="006C30D9"/>
    <w:rsid w:val="006C4581"/>
    <w:rsid w:val="006D4B90"/>
    <w:rsid w:val="006D64AE"/>
    <w:rsid w:val="006F2626"/>
    <w:rsid w:val="00702AAD"/>
    <w:rsid w:val="00705D69"/>
    <w:rsid w:val="0071439C"/>
    <w:rsid w:val="00716E24"/>
    <w:rsid w:val="00731217"/>
    <w:rsid w:val="00731840"/>
    <w:rsid w:val="00735EC6"/>
    <w:rsid w:val="00741F6B"/>
    <w:rsid w:val="00752425"/>
    <w:rsid w:val="007537BA"/>
    <w:rsid w:val="00754B14"/>
    <w:rsid w:val="0076024B"/>
    <w:rsid w:val="00760FA8"/>
    <w:rsid w:val="00765190"/>
    <w:rsid w:val="00766078"/>
    <w:rsid w:val="007773B8"/>
    <w:rsid w:val="00777ADC"/>
    <w:rsid w:val="00797305"/>
    <w:rsid w:val="007A0A2F"/>
    <w:rsid w:val="007B235B"/>
    <w:rsid w:val="007D6516"/>
    <w:rsid w:val="007E323C"/>
    <w:rsid w:val="00802B5B"/>
    <w:rsid w:val="00807754"/>
    <w:rsid w:val="008157A5"/>
    <w:rsid w:val="00815D27"/>
    <w:rsid w:val="00817EE6"/>
    <w:rsid w:val="00820262"/>
    <w:rsid w:val="00836184"/>
    <w:rsid w:val="00843DFA"/>
    <w:rsid w:val="00844D12"/>
    <w:rsid w:val="00845DAF"/>
    <w:rsid w:val="00845E08"/>
    <w:rsid w:val="008533EF"/>
    <w:rsid w:val="00856BBF"/>
    <w:rsid w:val="00863DBE"/>
    <w:rsid w:val="00871016"/>
    <w:rsid w:val="00877E93"/>
    <w:rsid w:val="0089448C"/>
    <w:rsid w:val="00895595"/>
    <w:rsid w:val="008972AA"/>
    <w:rsid w:val="008B6890"/>
    <w:rsid w:val="008B6A7B"/>
    <w:rsid w:val="008C3901"/>
    <w:rsid w:val="008D7475"/>
    <w:rsid w:val="008E766D"/>
    <w:rsid w:val="008F0A38"/>
    <w:rsid w:val="0090637C"/>
    <w:rsid w:val="009072D1"/>
    <w:rsid w:val="009156B1"/>
    <w:rsid w:val="0092542A"/>
    <w:rsid w:val="00930049"/>
    <w:rsid w:val="00933D06"/>
    <w:rsid w:val="00933DB5"/>
    <w:rsid w:val="00940735"/>
    <w:rsid w:val="00943A17"/>
    <w:rsid w:val="009453BC"/>
    <w:rsid w:val="00954C6C"/>
    <w:rsid w:val="00962B71"/>
    <w:rsid w:val="00966D04"/>
    <w:rsid w:val="00982950"/>
    <w:rsid w:val="00991278"/>
    <w:rsid w:val="0099175E"/>
    <w:rsid w:val="009943A4"/>
    <w:rsid w:val="00997858"/>
    <w:rsid w:val="009A071B"/>
    <w:rsid w:val="009A16F6"/>
    <w:rsid w:val="009B485A"/>
    <w:rsid w:val="009D29F0"/>
    <w:rsid w:val="009D508B"/>
    <w:rsid w:val="009D6FE7"/>
    <w:rsid w:val="009D7ED2"/>
    <w:rsid w:val="009E16EA"/>
    <w:rsid w:val="009E251E"/>
    <w:rsid w:val="009E7A46"/>
    <w:rsid w:val="009F21B5"/>
    <w:rsid w:val="00A00B95"/>
    <w:rsid w:val="00A01AB9"/>
    <w:rsid w:val="00A048EC"/>
    <w:rsid w:val="00A30C38"/>
    <w:rsid w:val="00A42BE5"/>
    <w:rsid w:val="00A54A4D"/>
    <w:rsid w:val="00A76F36"/>
    <w:rsid w:val="00A8740F"/>
    <w:rsid w:val="00A9010E"/>
    <w:rsid w:val="00A940EF"/>
    <w:rsid w:val="00A9726D"/>
    <w:rsid w:val="00AF1EDD"/>
    <w:rsid w:val="00AF4452"/>
    <w:rsid w:val="00B01DA6"/>
    <w:rsid w:val="00B10D67"/>
    <w:rsid w:val="00B1593F"/>
    <w:rsid w:val="00B22FDE"/>
    <w:rsid w:val="00B32D4B"/>
    <w:rsid w:val="00B33139"/>
    <w:rsid w:val="00B402B9"/>
    <w:rsid w:val="00B437D5"/>
    <w:rsid w:val="00B57659"/>
    <w:rsid w:val="00B60D54"/>
    <w:rsid w:val="00B8205C"/>
    <w:rsid w:val="00B86BCD"/>
    <w:rsid w:val="00B86E6F"/>
    <w:rsid w:val="00B91CA1"/>
    <w:rsid w:val="00B92F96"/>
    <w:rsid w:val="00B96060"/>
    <w:rsid w:val="00BA4AFA"/>
    <w:rsid w:val="00BC232B"/>
    <w:rsid w:val="00BD2533"/>
    <w:rsid w:val="00BD35AE"/>
    <w:rsid w:val="00BE5952"/>
    <w:rsid w:val="00BE6BE6"/>
    <w:rsid w:val="00BF0F10"/>
    <w:rsid w:val="00C0258F"/>
    <w:rsid w:val="00C25361"/>
    <w:rsid w:val="00C27C1A"/>
    <w:rsid w:val="00C36F18"/>
    <w:rsid w:val="00C37817"/>
    <w:rsid w:val="00C40BE4"/>
    <w:rsid w:val="00C41DE3"/>
    <w:rsid w:val="00C43401"/>
    <w:rsid w:val="00C470EC"/>
    <w:rsid w:val="00C47206"/>
    <w:rsid w:val="00C96149"/>
    <w:rsid w:val="00CA4E0D"/>
    <w:rsid w:val="00CA6394"/>
    <w:rsid w:val="00CA6666"/>
    <w:rsid w:val="00CB70AD"/>
    <w:rsid w:val="00CC289D"/>
    <w:rsid w:val="00CC7FEF"/>
    <w:rsid w:val="00CD1B92"/>
    <w:rsid w:val="00CF5F27"/>
    <w:rsid w:val="00D21D63"/>
    <w:rsid w:val="00D22638"/>
    <w:rsid w:val="00D235D0"/>
    <w:rsid w:val="00D40A70"/>
    <w:rsid w:val="00D41DC8"/>
    <w:rsid w:val="00D52551"/>
    <w:rsid w:val="00D52B82"/>
    <w:rsid w:val="00D53B6F"/>
    <w:rsid w:val="00D54A61"/>
    <w:rsid w:val="00D54DEE"/>
    <w:rsid w:val="00D6006D"/>
    <w:rsid w:val="00D6071C"/>
    <w:rsid w:val="00D61B08"/>
    <w:rsid w:val="00D63DDA"/>
    <w:rsid w:val="00D72A07"/>
    <w:rsid w:val="00D72E02"/>
    <w:rsid w:val="00D754C6"/>
    <w:rsid w:val="00D75AAF"/>
    <w:rsid w:val="00DA0F11"/>
    <w:rsid w:val="00DA580A"/>
    <w:rsid w:val="00DB4B5B"/>
    <w:rsid w:val="00DC306F"/>
    <w:rsid w:val="00DC7132"/>
    <w:rsid w:val="00DE0E2A"/>
    <w:rsid w:val="00DE2DFF"/>
    <w:rsid w:val="00DF30F1"/>
    <w:rsid w:val="00E026ED"/>
    <w:rsid w:val="00E111C4"/>
    <w:rsid w:val="00E11F42"/>
    <w:rsid w:val="00E15258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5B19"/>
    <w:rsid w:val="00EC1995"/>
    <w:rsid w:val="00EC2DD6"/>
    <w:rsid w:val="00EC4C86"/>
    <w:rsid w:val="00ED0377"/>
    <w:rsid w:val="00EE2CA3"/>
    <w:rsid w:val="00EE4E92"/>
    <w:rsid w:val="00EE53F7"/>
    <w:rsid w:val="00EF0F89"/>
    <w:rsid w:val="00EF30DA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B4720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3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123A7D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123A7D"/>
    <w:pPr>
      <w:spacing w:before="60" w:after="60"/>
      <w:ind w:left="144" w:right="144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qFormat/>
    <w:rsid w:val="00CF5F27"/>
    <w:pPr>
      <w:jc w:val="right"/>
    </w:pPr>
    <w:rPr>
      <w:lang w:val="da-DK"/>
    </w:rPr>
  </w:style>
  <w:style w:type="paragraph" w:customStyle="1" w:styleId="LeftAlign">
    <w:name w:val="Left Align"/>
    <w:basedOn w:val="Normal"/>
    <w:link w:val="LeftAlignChar"/>
    <w:qFormat/>
    <w:rsid w:val="00E53A6E"/>
    <w:rPr>
      <w:lang w:val="da-DK"/>
    </w:rPr>
  </w:style>
  <w:style w:type="character" w:customStyle="1" w:styleId="RightAlignChar">
    <w:name w:val="Right Align Char"/>
    <w:basedOn w:val="DefaultParagraphFont"/>
    <w:link w:val="RightAlign"/>
    <w:rsid w:val="00CF5F27"/>
    <w:rPr>
      <w:lang w:val="da-DK"/>
    </w:rPr>
  </w:style>
  <w:style w:type="character" w:customStyle="1" w:styleId="LeftAlignChar">
    <w:name w:val="Left Align Char"/>
    <w:basedOn w:val="DefaultParagraphFont"/>
    <w:link w:val="LeftAlign"/>
    <w:rsid w:val="00E53A6E"/>
    <w:rPr>
      <w:lang w:val="da-DK"/>
    </w:rPr>
  </w:style>
  <w:style w:type="paragraph" w:customStyle="1" w:styleId="SideBarRed">
    <w:name w:val="SideBar Red"/>
    <w:basedOn w:val="Title"/>
    <w:link w:val="SideBarRedChar"/>
    <w:qFormat/>
    <w:rsid w:val="00D6071C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D6071C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eader" Target="header3.xml" Id="rId14" /><Relationship Type="http://schemas.openxmlformats.org/officeDocument/2006/relationships/customXml" Target="/customXml/item3.xml" Id="R884864bb4891498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AF418760DF4F95A1098EA8A5A15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CBCD8-99EA-456F-8643-521178523E89}"/>
      </w:docPartPr>
      <w:docPartBody>
        <w:p w:rsidR="008D307E" w:rsidRDefault="00A732B7" w:rsidP="00A732B7">
          <w:pPr>
            <w:pStyle w:val="D2AF418760DF4F95A1098EA8A5A150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AED6D4ACB07449381032C9BAAF14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9BD76-948F-4828-AB01-53E78EBDBC2D}"/>
      </w:docPartPr>
      <w:docPartBody>
        <w:p w:rsidR="008D307E" w:rsidRDefault="00A732B7" w:rsidP="00A732B7">
          <w:pPr>
            <w:pStyle w:val="1AED6D4ACB07449381032C9BAAF146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DE545B9C4745D8916E16F7CCB2F1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D4953-6DA4-423B-B947-481B23B4475F}"/>
      </w:docPartPr>
      <w:docPartBody>
        <w:p w:rsidR="008D307E" w:rsidRDefault="00A732B7" w:rsidP="00A732B7">
          <w:pPr>
            <w:pStyle w:val="9EDE545B9C4745D8916E16F7CCB2F14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13A28D8DEA949EB9C5EF942939F7C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1AB7C9-54C0-46B9-9A2C-DC415FD4A7D6}"/>
      </w:docPartPr>
      <w:docPartBody>
        <w:p w:rsidR="008D307E" w:rsidRDefault="00A732B7" w:rsidP="00A732B7">
          <w:pPr>
            <w:pStyle w:val="C13A28D8DEA949EB9C5EF942939F7C9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C8C422EF0B438983B98CA673CA4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59790-81D6-4B0A-8B4F-E3A48D526573}"/>
      </w:docPartPr>
      <w:docPartBody>
        <w:p w:rsidR="008D307E" w:rsidRDefault="00A732B7" w:rsidP="00A732B7">
          <w:pPr>
            <w:pStyle w:val="95C8C422EF0B438983B98CA673CA4C7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5195B071D5F43228A24DC184CCD3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4EAB4-E72E-4220-9AA0-BB64B03B7E62}"/>
      </w:docPartPr>
      <w:docPartBody>
        <w:p w:rsidR="008D307E" w:rsidRDefault="00A732B7" w:rsidP="00A732B7">
          <w:pPr>
            <w:pStyle w:val="45195B071D5F43228A24DC184CCD3D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474A988BFA4DD89B99CC7C79B5F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851DE-3D98-4C6D-9F15-2109AF9DD9F3}"/>
      </w:docPartPr>
      <w:docPartBody>
        <w:p w:rsidR="008D307E" w:rsidRDefault="00A732B7" w:rsidP="00A732B7">
          <w:pPr>
            <w:pStyle w:val="C6474A988BFA4DD89B99CC7C79B5FA0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E9FFD2D45CE402CA92F9425FCF89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25D5B4-46DA-4A11-B40B-5933B1D3A236}"/>
      </w:docPartPr>
      <w:docPartBody>
        <w:p w:rsidR="008D307E" w:rsidRDefault="00A732B7" w:rsidP="00A732B7">
          <w:pPr>
            <w:pStyle w:val="0E9FFD2D45CE402CA92F9425FCF89B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BCD2B1608C84A958D451C4B56300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DC593-B568-431E-8772-26F99B804190}"/>
      </w:docPartPr>
      <w:docPartBody>
        <w:p w:rsidR="008D307E" w:rsidRDefault="00A732B7" w:rsidP="00A732B7">
          <w:pPr>
            <w:pStyle w:val="0BCD2B1608C84A958D451C4B5630063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F53F2C6444433AB3BB7AAFFC151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F786-29F4-4E0E-8EF0-92818261C813}"/>
      </w:docPartPr>
      <w:docPartBody>
        <w:p w:rsidR="008D307E" w:rsidRDefault="00A732B7" w:rsidP="00A732B7">
          <w:pPr>
            <w:pStyle w:val="40F53F2C6444433AB3BB7AAFFC151FC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4C42211D194F06B1DA628EFC3AED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825BB-9E75-47E6-8C94-559B1EEE2627}"/>
      </w:docPartPr>
      <w:docPartBody>
        <w:p w:rsidR="008D307E" w:rsidRDefault="00A732B7" w:rsidP="00A732B7">
          <w:pPr>
            <w:pStyle w:val="234C42211D194F06B1DA628EFC3AED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8B218F9A13442C86C5FC89A3452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AC3C3-B175-4CE2-B2E0-F44DB6FA9E49}"/>
      </w:docPartPr>
      <w:docPartBody>
        <w:p w:rsidR="004C7006" w:rsidRDefault="00DD1F5E" w:rsidP="00DD1F5E">
          <w:pPr>
            <w:pStyle w:val="048B218F9A13442C86C5FC89A34526C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A8A60CF61F2442A909BA9DEB2C7B8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9D605-AF8F-441A-A0C2-A3C35782879C}"/>
      </w:docPartPr>
      <w:docPartBody>
        <w:p w:rsidR="004C7006" w:rsidRDefault="00DD1F5E" w:rsidP="00DD1F5E">
          <w:pPr>
            <w:pStyle w:val="5A8A60CF61F2442A909BA9DEB2C7B8D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EFAB7A2DEA9421BB856FB3276B72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EDB83C-A3AC-4E23-8384-4E1245DD99A2}"/>
      </w:docPartPr>
      <w:docPartBody>
        <w:p w:rsidR="004C7006" w:rsidRDefault="00DD1F5E" w:rsidP="00DD1F5E">
          <w:pPr>
            <w:pStyle w:val="EEFAB7A2DEA9421BB856FB3276B7208E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6AB6078A0144C4881C66563AE71A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364F3-01B0-485D-91B4-046B5C5D4CE5}"/>
      </w:docPartPr>
      <w:docPartBody>
        <w:p w:rsidR="004C7006" w:rsidRDefault="00DD1F5E" w:rsidP="00DD1F5E">
          <w:pPr>
            <w:pStyle w:val="46AB6078A0144C4881C66563AE71AE7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691FD935C6F432B9562137CE09BF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8FC49-1BD3-4E29-933B-E4D5581E7E45}"/>
      </w:docPartPr>
      <w:docPartBody>
        <w:p w:rsidR="004C7006" w:rsidRDefault="00DD1F5E" w:rsidP="00DD1F5E">
          <w:pPr>
            <w:pStyle w:val="C691FD935C6F432B9562137CE09BF4B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5E308792BB64553BD8EABD02D757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85B37-EAB0-4A71-A5AA-47BC3968CE3A}"/>
      </w:docPartPr>
      <w:docPartBody>
        <w:p w:rsidR="004C7006" w:rsidRDefault="00DD1F5E" w:rsidP="00DD1F5E">
          <w:pPr>
            <w:pStyle w:val="15E308792BB64553BD8EABD02D7576B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769D66FDDED046EAA2BCCA737FEED4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68301-A77A-4966-871D-69BD8EDF2E3E}"/>
      </w:docPartPr>
      <w:docPartBody>
        <w:p w:rsidR="004C7006" w:rsidRDefault="00DD1F5E" w:rsidP="00DD1F5E">
          <w:pPr>
            <w:pStyle w:val="769D66FDDED046EAA2BCCA737FEED42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C5AB435DDBA41F4ACDBDAB4D9C43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3E80D-7975-4160-A95E-30AEF2FEE09B}"/>
      </w:docPartPr>
      <w:docPartBody>
        <w:p w:rsidR="004C7006" w:rsidRDefault="00DD1F5E" w:rsidP="00DD1F5E">
          <w:pPr>
            <w:pStyle w:val="7C5AB435DDBA41F4ACDBDAB4D9C43DD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12FC4814189497492946E5CC238A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12E706-8C50-45B9-825C-09E62494AE06}"/>
      </w:docPartPr>
      <w:docPartBody>
        <w:p w:rsidR="004C7006" w:rsidRDefault="00DD1F5E" w:rsidP="00DD1F5E">
          <w:pPr>
            <w:pStyle w:val="A12FC4814189497492946E5CC238AE01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95A74152B287419C962D5DE6DAC60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49CEE-2247-4B4F-B7C5-70F4189D22F3}"/>
      </w:docPartPr>
      <w:docPartBody>
        <w:p w:rsidR="00A93787" w:rsidRDefault="00FC37AF" w:rsidP="00FC37AF">
          <w:pPr>
            <w:pStyle w:val="95A74152B287419C962D5DE6DAC609A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5814946A682433289A6DA3446C2B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626B2-3E29-4B40-B355-8BDB5518EF8E}"/>
      </w:docPartPr>
      <w:docPartBody>
        <w:p w:rsidR="001E6A8A" w:rsidRDefault="00A93787" w:rsidP="00A93787">
          <w:pPr>
            <w:pStyle w:val="75814946A682433289A6DA3446C2B16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9F5D3BC94140A191ADA9C631323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61377-7E76-495D-B511-2B71D4254A70}"/>
      </w:docPartPr>
      <w:docPartBody>
        <w:p w:rsidR="001E6A8A" w:rsidRDefault="00A93787" w:rsidP="00A93787">
          <w:pPr>
            <w:pStyle w:val="F69F5D3BC94140A191ADA9C63132309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5B6EF8272C4EE697EC6E0A83905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E689D-A2F1-4882-B7E4-52056207446A}"/>
      </w:docPartPr>
      <w:docPartBody>
        <w:p w:rsidR="00457ABB" w:rsidRDefault="0037260F" w:rsidP="0037260F">
          <w:pPr>
            <w:pStyle w:val="8D5B6EF8272C4EE697EC6E0A83905E0F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4E09D40BF74AB5A0D4A272BBC1E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35F19-3948-4C12-9EEE-D49ACFCDFEE6}"/>
      </w:docPartPr>
      <w:docPartBody>
        <w:p w:rsidR="00457ABB" w:rsidRDefault="0037260F" w:rsidP="0037260F">
          <w:pPr>
            <w:pStyle w:val="F14E09D40BF74AB5A0D4A272BBC1E8B1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2216CB78CB4374A2D484FFC3BF8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998A9-67D8-4142-BEAC-F83D84B8633B}"/>
      </w:docPartPr>
      <w:docPartBody>
        <w:p w:rsidR="00457ABB" w:rsidRDefault="0037260F" w:rsidP="0037260F">
          <w:pPr>
            <w:pStyle w:val="252216CB78CB4374A2D484FFC3BF8B3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F0E39628344988211970172DA4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17FA8-D98B-4D64-993A-5778FA8B2EC6}"/>
      </w:docPartPr>
      <w:docPartBody>
        <w:p w:rsidR="00457ABB" w:rsidRDefault="0037260F" w:rsidP="0037260F">
          <w:pPr>
            <w:pStyle w:val="BB7F0E39628344988211970172DA49E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0436BA045543CE9BC4DB7042462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3B13A-9709-4875-8A43-BE3DA76F87A6}"/>
      </w:docPartPr>
      <w:docPartBody>
        <w:p w:rsidR="00457ABB" w:rsidRDefault="0037260F" w:rsidP="0037260F">
          <w:pPr>
            <w:pStyle w:val="6D0436BA045543CE9BC4DB7042462B5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1728DAE18746A092CAA8E7DB6D2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797F0-FEA7-48EE-9AE0-BA29404B0DF1}"/>
      </w:docPartPr>
      <w:docPartBody>
        <w:p w:rsidR="00457ABB" w:rsidRDefault="0037260F" w:rsidP="0037260F">
          <w:pPr>
            <w:pStyle w:val="481728DAE18746A092CAA8E7DB6D260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A53488F3F14A85AB0F1D2FE8727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E06B0-C72D-4365-A597-6FBFB903060A}"/>
      </w:docPartPr>
      <w:docPartBody>
        <w:p w:rsidR="00457ABB" w:rsidRDefault="0037260F" w:rsidP="0037260F">
          <w:pPr>
            <w:pStyle w:val="4AA53488F3F14A85AB0F1D2FE8727B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01F004F8C5E47ED97D141E10B39F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BF730-1A90-48C2-B189-2FA2F16F66EB}"/>
      </w:docPartPr>
      <w:docPartBody>
        <w:p w:rsidR="00457ABB" w:rsidRDefault="0037260F" w:rsidP="0037260F">
          <w:pPr>
            <w:pStyle w:val="201F004F8C5E47ED97D141E10B39F9DD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9F3173079C40CE9C86FED732AFB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12ED1-15BC-4541-ABBE-89F012EF7484}"/>
      </w:docPartPr>
      <w:docPartBody>
        <w:p w:rsidR="00457ABB" w:rsidRDefault="0037260F" w:rsidP="0037260F">
          <w:pPr>
            <w:pStyle w:val="759F3173079C40CE9C86FED732AFBB5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73A288C7BA4210ACE844D445602C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79DE8-92AB-4959-A4FD-D3A69D56770E}"/>
      </w:docPartPr>
      <w:docPartBody>
        <w:p w:rsidR="00457ABB" w:rsidRDefault="0037260F" w:rsidP="0037260F">
          <w:pPr>
            <w:pStyle w:val="1F73A288C7BA4210ACE844D445602CA4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391658FF6745FE804F217976ADA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2F792-5034-420A-8FE8-F2B2009F0E35}"/>
      </w:docPartPr>
      <w:docPartBody>
        <w:p w:rsidR="00457ABB" w:rsidRDefault="0037260F" w:rsidP="0037260F">
          <w:pPr>
            <w:pStyle w:val="BB391658FF6745FE804F217976ADAAB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A0237CC96A94D2BA7CC2F34BD059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2F661-6F38-404F-A05B-1FAE8FC8DC6F}"/>
      </w:docPartPr>
      <w:docPartBody>
        <w:p w:rsidR="00457ABB" w:rsidRDefault="0037260F" w:rsidP="0037260F">
          <w:pPr>
            <w:pStyle w:val="0A0237CC96A94D2BA7CC2F34BD059D06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BBDE2B7DB44A808D5F00B21AFB9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1BF96-E1A8-4531-98D8-F02500E596A6}"/>
      </w:docPartPr>
      <w:docPartBody>
        <w:p w:rsidR="00457ABB" w:rsidRDefault="0037260F" w:rsidP="0037260F">
          <w:pPr>
            <w:pStyle w:val="D2BBDE2B7DB44A808D5F00B21AFB9A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E85007DA784C59825F7BC14A152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F8E46-ECD0-43EF-86E3-AFB3FB2A9833}"/>
      </w:docPartPr>
      <w:docPartBody>
        <w:p w:rsidR="00457ABB" w:rsidRDefault="0037260F" w:rsidP="0037260F">
          <w:pPr>
            <w:pStyle w:val="CFE85007DA784C59825F7BC14A1529D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A3405167314877BABF905C1186C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0A98A-5624-4591-8B23-9945FEB12711}"/>
      </w:docPartPr>
      <w:docPartBody>
        <w:p w:rsidR="00457ABB" w:rsidRDefault="0037260F" w:rsidP="0037260F">
          <w:pPr>
            <w:pStyle w:val="D3A3405167314877BABF905C1186C09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602BD2EBCFC4AB787FED2B6FADBB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E5C2D-F695-4E0C-94A2-EFE38CB2AD3B}"/>
      </w:docPartPr>
      <w:docPartBody>
        <w:p w:rsidR="00457ABB" w:rsidRDefault="0037260F" w:rsidP="0037260F">
          <w:pPr>
            <w:pStyle w:val="D602BD2EBCFC4AB787FED2B6FADBB6BE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3E3A4B4FBD46BB8E9190F99442F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FB8E-1CCB-4F99-848A-30F813E2EDC1}"/>
      </w:docPartPr>
      <w:docPartBody>
        <w:p w:rsidR="00457ABB" w:rsidRDefault="0037260F" w:rsidP="0037260F">
          <w:pPr>
            <w:pStyle w:val="9A3E3A4B4FBD46BB8E9190F99442FA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F7522CDC024242A726EEC1A061E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F60AC-5471-4368-83B4-F0259498A5B4}"/>
      </w:docPartPr>
      <w:docPartBody>
        <w:p w:rsidR="00457ABB" w:rsidRDefault="0037260F" w:rsidP="0037260F">
          <w:pPr>
            <w:pStyle w:val="0CF7522CDC024242A726EEC1A061E41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BA122A488440F09A1F714966A22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A6FB2-39BE-48D0-993F-C25AB4C6452F}"/>
      </w:docPartPr>
      <w:docPartBody>
        <w:p w:rsidR="0053756A" w:rsidRDefault="00024671" w:rsidP="00024671">
          <w:pPr>
            <w:pStyle w:val="F8BA122A488440F09A1F714966A226F5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802DE811A549EF915B781BAF88A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DC2F8-596F-4B30-9950-66E5BA44B5AC}"/>
      </w:docPartPr>
      <w:docPartBody>
        <w:p w:rsidR="0053756A" w:rsidRDefault="00024671" w:rsidP="00024671">
          <w:pPr>
            <w:pStyle w:val="F7802DE811A549EF915B781BAF88A0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C2A588450B84C6FB15128955DF62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04A56-FFD9-4FC7-9FFE-F48058E0BE0D}"/>
      </w:docPartPr>
      <w:docPartBody>
        <w:p w:rsidR="0053756A" w:rsidRDefault="00024671" w:rsidP="00024671">
          <w:pPr>
            <w:pStyle w:val="5C2A588450B84C6FB15128955DF622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4F0BE9240014A02A83B84AF90E37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203A5-E9DD-4D1E-BC81-4545C04B86A4}"/>
      </w:docPartPr>
      <w:docPartBody>
        <w:p w:rsidR="0053756A" w:rsidRDefault="00024671" w:rsidP="00024671">
          <w:pPr>
            <w:pStyle w:val="74F0BE9240014A02A83B84AF90E371C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BA1789DBE484489AB8B27A28EB59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87EC8-205E-4621-A144-B1A9981CEE2D}"/>
      </w:docPartPr>
      <w:docPartBody>
        <w:p w:rsidR="0053756A" w:rsidRDefault="00024671" w:rsidP="00024671">
          <w:pPr>
            <w:pStyle w:val="7BA1789DBE484489AB8B27A28EB596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A71EDF524848E484978DFEB416D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92D86-6F45-47A7-83F7-E5D71D4B2DAB}"/>
      </w:docPartPr>
      <w:docPartBody>
        <w:p w:rsidR="0053756A" w:rsidRDefault="00024671" w:rsidP="00024671">
          <w:pPr>
            <w:pStyle w:val="82A71EDF524848E484978DFEB416D9B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A6A2529285047E69FD122C1F401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DFD36-7D36-40FD-8884-83D32693A878}"/>
      </w:docPartPr>
      <w:docPartBody>
        <w:p w:rsidR="004A7513" w:rsidRDefault="00BF214C" w:rsidP="00BF214C">
          <w:pPr>
            <w:pStyle w:val="4A6A2529285047E69FD122C1F4012C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0C0EA24856B453B81618578A9469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EF28D-3D49-4DCC-BC26-A687108B4382}"/>
      </w:docPartPr>
      <w:docPartBody>
        <w:p w:rsidR="004A7513" w:rsidRDefault="00BF214C" w:rsidP="00BF214C">
          <w:pPr>
            <w:pStyle w:val="A0C0EA24856B453B81618578A946970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002E20231E4BD893AC97807E90C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6E793-919B-4C9C-B8ED-35237CAD34E4}"/>
      </w:docPartPr>
      <w:docPartBody>
        <w:p w:rsidR="004A7513" w:rsidRDefault="00BF214C" w:rsidP="00BF214C">
          <w:pPr>
            <w:pStyle w:val="84002E20231E4BD893AC97807E90C9A6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E0C7FF1FC814E33882A6C217DAB9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68447-5A4E-4A35-9F1C-7663CCAA666C}"/>
      </w:docPartPr>
      <w:docPartBody>
        <w:p w:rsidR="004A7513" w:rsidRDefault="00BF214C" w:rsidP="00BF214C">
          <w:pPr>
            <w:pStyle w:val="0E0C7FF1FC814E33882A6C217DAB97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3714A855574B0C87B1FFF0ECF5F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EC0C0-D966-4811-B1A8-FD5E724EBD50}"/>
      </w:docPartPr>
      <w:docPartBody>
        <w:p w:rsidR="004A7513" w:rsidRDefault="00BF214C" w:rsidP="00BF214C">
          <w:pPr>
            <w:pStyle w:val="1F3714A855574B0C87B1FFF0ECF5F3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411E273B8247DCB959CB73C820F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BDE780-3E63-4215-A3E5-0E376605472D}"/>
      </w:docPartPr>
      <w:docPartBody>
        <w:p w:rsidR="004A7513" w:rsidRDefault="00BF214C" w:rsidP="00BF214C">
          <w:pPr>
            <w:pStyle w:val="F7411E273B8247DCB959CB73C820FDC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17140004674715AAA1D77754FBC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C63344-8FE5-4E6E-9F18-1133D3E20C45}"/>
      </w:docPartPr>
      <w:docPartBody>
        <w:p w:rsidR="004A7513" w:rsidRDefault="00BF214C" w:rsidP="00BF214C">
          <w:pPr>
            <w:pStyle w:val="C817140004674715AAA1D77754FBCE6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2C275D12794B809B78235F754A3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F6434-8BC7-4D9B-83EC-2A3307B1F221}"/>
      </w:docPartPr>
      <w:docPartBody>
        <w:p w:rsidR="004A7513" w:rsidRDefault="00BF214C" w:rsidP="00BF214C">
          <w:pPr>
            <w:pStyle w:val="FD2C275D12794B809B78235F754A375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E19CAF0D9440B49E77339FD08A6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41F275-6B81-472D-BF49-350220EDD807}"/>
      </w:docPartPr>
      <w:docPartBody>
        <w:p w:rsidR="004A7513" w:rsidRDefault="00BF214C" w:rsidP="00BF214C">
          <w:pPr>
            <w:pStyle w:val="36E19CAF0D9440B49E77339FD08A6C9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6640F899A104A78BB476504F1439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95AB9-DC64-42F9-B415-5FF718D364BA}"/>
      </w:docPartPr>
      <w:docPartBody>
        <w:p w:rsidR="004A7513" w:rsidRDefault="00BF214C" w:rsidP="00BF214C">
          <w:pPr>
            <w:pStyle w:val="96640F899A104A78BB476504F14398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A3C61A6DE584EB7BB24EFFC844FB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55D33-5608-47C0-A3AF-8A33294B3794}"/>
      </w:docPartPr>
      <w:docPartBody>
        <w:p w:rsidR="004A7513" w:rsidRDefault="00BF214C" w:rsidP="00BF214C">
          <w:pPr>
            <w:pStyle w:val="2A3C61A6DE584EB7BB24EFFC844FBCB2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71E32BDDA0141D9B436709FBF59C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7E0D85-5D0B-4FD7-AEFA-94E943624F69}"/>
      </w:docPartPr>
      <w:docPartBody>
        <w:p w:rsidR="004A7513" w:rsidRDefault="00BF214C" w:rsidP="00BF214C">
          <w:pPr>
            <w:pStyle w:val="671E32BDDA0141D9B436709FBF59C7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630A3-7F2C-42E8-BA87-73537D9FDE6A}"/>
      </w:docPartPr>
      <w:docPartBody>
        <w:p w:rsidR="00CF1E6B" w:rsidRDefault="004A7513">
          <w:r w:rsidRPr="00F039E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BE"/>
    <w:rsid w:val="00012AB5"/>
    <w:rsid w:val="00016420"/>
    <w:rsid w:val="00024671"/>
    <w:rsid w:val="000C099C"/>
    <w:rsid w:val="000C6630"/>
    <w:rsid w:val="0017328F"/>
    <w:rsid w:val="001B1B00"/>
    <w:rsid w:val="001D6FE3"/>
    <w:rsid w:val="001E6A8A"/>
    <w:rsid w:val="001F6C15"/>
    <w:rsid w:val="00236015"/>
    <w:rsid w:val="0026137A"/>
    <w:rsid w:val="00273637"/>
    <w:rsid w:val="00280217"/>
    <w:rsid w:val="00285F3C"/>
    <w:rsid w:val="002B16B0"/>
    <w:rsid w:val="002F6AA1"/>
    <w:rsid w:val="0037260F"/>
    <w:rsid w:val="003E037C"/>
    <w:rsid w:val="003F788A"/>
    <w:rsid w:val="00441283"/>
    <w:rsid w:val="00457ABB"/>
    <w:rsid w:val="00471979"/>
    <w:rsid w:val="004A7513"/>
    <w:rsid w:val="004B1101"/>
    <w:rsid w:val="004C7006"/>
    <w:rsid w:val="005073E4"/>
    <w:rsid w:val="0053756A"/>
    <w:rsid w:val="005D3D73"/>
    <w:rsid w:val="005E35BE"/>
    <w:rsid w:val="00600011"/>
    <w:rsid w:val="00773B40"/>
    <w:rsid w:val="00781235"/>
    <w:rsid w:val="007A3BCA"/>
    <w:rsid w:val="007D08E3"/>
    <w:rsid w:val="0081124A"/>
    <w:rsid w:val="008D307E"/>
    <w:rsid w:val="008D6358"/>
    <w:rsid w:val="00920D69"/>
    <w:rsid w:val="00997A5F"/>
    <w:rsid w:val="009B7220"/>
    <w:rsid w:val="00A41530"/>
    <w:rsid w:val="00A732B7"/>
    <w:rsid w:val="00A93787"/>
    <w:rsid w:val="00AC6E16"/>
    <w:rsid w:val="00AE03B2"/>
    <w:rsid w:val="00B20C44"/>
    <w:rsid w:val="00BF214C"/>
    <w:rsid w:val="00C03606"/>
    <w:rsid w:val="00C0576A"/>
    <w:rsid w:val="00C945BD"/>
    <w:rsid w:val="00CB561E"/>
    <w:rsid w:val="00CC1090"/>
    <w:rsid w:val="00CC3CFA"/>
    <w:rsid w:val="00CF1E6B"/>
    <w:rsid w:val="00D87A30"/>
    <w:rsid w:val="00DA1BBC"/>
    <w:rsid w:val="00DB52A8"/>
    <w:rsid w:val="00DD1F5E"/>
    <w:rsid w:val="00DE673B"/>
    <w:rsid w:val="00E246A7"/>
    <w:rsid w:val="00EB11C4"/>
    <w:rsid w:val="00F0626E"/>
    <w:rsid w:val="00F26E0A"/>
    <w:rsid w:val="00F635C5"/>
    <w:rsid w:val="00F90B5E"/>
    <w:rsid w:val="00FC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7513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048B218F9A13442C86C5FC89A34526C4">
    <w:name w:val="048B218F9A13442C86C5FC89A34526C4"/>
    <w:rsid w:val="00DD1F5E"/>
  </w:style>
  <w:style w:type="paragraph" w:customStyle="1" w:styleId="5A8A60CF61F2442A909BA9DEB2C7B8D3">
    <w:name w:val="5A8A60CF61F2442A909BA9DEB2C7B8D3"/>
    <w:rsid w:val="00DD1F5E"/>
  </w:style>
  <w:style w:type="paragraph" w:customStyle="1" w:styleId="EEFAB7A2DEA9421BB856FB3276B7208E">
    <w:name w:val="EEFAB7A2DEA9421BB856FB3276B7208E"/>
    <w:rsid w:val="00DD1F5E"/>
  </w:style>
  <w:style w:type="paragraph" w:customStyle="1" w:styleId="46AB6078A0144C4881C66563AE71AE79">
    <w:name w:val="46AB6078A0144C4881C66563AE71AE79"/>
    <w:rsid w:val="00DD1F5E"/>
  </w:style>
  <w:style w:type="paragraph" w:customStyle="1" w:styleId="C691FD935C6F432B9562137CE09BF4B7">
    <w:name w:val="C691FD935C6F432B9562137CE09BF4B7"/>
    <w:rsid w:val="00DD1F5E"/>
  </w:style>
  <w:style w:type="paragraph" w:customStyle="1" w:styleId="15E308792BB64553BD8EABD02D7576B5">
    <w:name w:val="15E308792BB64553BD8EABD02D7576B5"/>
    <w:rsid w:val="00DD1F5E"/>
  </w:style>
  <w:style w:type="paragraph" w:customStyle="1" w:styleId="169C683B5DE049CB9182E868CB8CF77A">
    <w:name w:val="169C683B5DE049CB9182E868CB8CF77A"/>
    <w:rsid w:val="00DD1F5E"/>
  </w:style>
  <w:style w:type="paragraph" w:customStyle="1" w:styleId="E1916BB5379F4D3192E00783EB8C453F">
    <w:name w:val="E1916BB5379F4D3192E00783EB8C453F"/>
    <w:rsid w:val="00DD1F5E"/>
  </w:style>
  <w:style w:type="paragraph" w:customStyle="1" w:styleId="769D66FDDED046EAA2BCCA737FEED421">
    <w:name w:val="769D66FDDED046EAA2BCCA737FEED421"/>
    <w:rsid w:val="00DD1F5E"/>
  </w:style>
  <w:style w:type="paragraph" w:customStyle="1" w:styleId="7C5AB435DDBA41F4ACDBDAB4D9C43DD3">
    <w:name w:val="7C5AB435DDBA41F4ACDBDAB4D9C43DD3"/>
    <w:rsid w:val="00DD1F5E"/>
  </w:style>
  <w:style w:type="paragraph" w:customStyle="1" w:styleId="8AAD0867EDE0444BAF0CC1A345658FB1">
    <w:name w:val="8AAD0867EDE0444BAF0CC1A345658FB1"/>
    <w:rsid w:val="00DD1F5E"/>
  </w:style>
  <w:style w:type="paragraph" w:customStyle="1" w:styleId="CB1396A4BB9A44AF85FEB0B2893400D4">
    <w:name w:val="CB1396A4BB9A44AF85FEB0B2893400D4"/>
    <w:rsid w:val="00DD1F5E"/>
  </w:style>
  <w:style w:type="paragraph" w:customStyle="1" w:styleId="B17709A085C54E2C8FB547D95C0269CC">
    <w:name w:val="B17709A085C54E2C8FB547D95C0269CC"/>
    <w:rsid w:val="00DD1F5E"/>
  </w:style>
  <w:style w:type="paragraph" w:customStyle="1" w:styleId="938D900402BF40CF9B032F3D092CABBC">
    <w:name w:val="938D900402BF40CF9B032F3D092CABBC"/>
    <w:rsid w:val="00DD1F5E"/>
  </w:style>
  <w:style w:type="paragraph" w:customStyle="1" w:styleId="B25DCFCEE65C41F1BE10865CAEF47868">
    <w:name w:val="B25DCFCEE65C41F1BE10865CAEF47868"/>
    <w:rsid w:val="00DD1F5E"/>
  </w:style>
  <w:style w:type="paragraph" w:customStyle="1" w:styleId="593D56B67D164A3BB2E22A9822EAB9ED">
    <w:name w:val="593D56B67D164A3BB2E22A9822EAB9ED"/>
    <w:rsid w:val="00DD1F5E"/>
  </w:style>
  <w:style w:type="paragraph" w:customStyle="1" w:styleId="F12C76394A2C490AA8B3339F6F39D0C6">
    <w:name w:val="F12C76394A2C490AA8B3339F6F39D0C6"/>
    <w:rsid w:val="00DD1F5E"/>
  </w:style>
  <w:style w:type="paragraph" w:customStyle="1" w:styleId="B735AEFA235C42699D5C07797A4903E7">
    <w:name w:val="B735AEFA235C42699D5C07797A4903E7"/>
    <w:rsid w:val="00DD1F5E"/>
  </w:style>
  <w:style w:type="paragraph" w:customStyle="1" w:styleId="00FFC69422A74B8CA07FD78FF29D19C4">
    <w:name w:val="00FFC69422A74B8CA07FD78FF29D19C4"/>
    <w:rsid w:val="00DD1F5E"/>
  </w:style>
  <w:style w:type="paragraph" w:customStyle="1" w:styleId="DB52B3703A124CDEAD00578CF43152B8">
    <w:name w:val="DB52B3703A124CDEAD00578CF43152B8"/>
    <w:rsid w:val="00DD1F5E"/>
  </w:style>
  <w:style w:type="paragraph" w:customStyle="1" w:styleId="FDAC09781DD346EFAF7D6B3E543E50C9">
    <w:name w:val="FDAC09781DD346EFAF7D6B3E543E50C9"/>
    <w:rsid w:val="00DD1F5E"/>
  </w:style>
  <w:style w:type="paragraph" w:customStyle="1" w:styleId="0E3CE09ACB8A41BE90F8FFAD64F52FF0">
    <w:name w:val="0E3CE09ACB8A41BE90F8FFAD64F52FF0"/>
    <w:rsid w:val="00DD1F5E"/>
  </w:style>
  <w:style w:type="paragraph" w:customStyle="1" w:styleId="626FE61AF9184080A8F87138C496480D">
    <w:name w:val="626FE61AF9184080A8F87138C496480D"/>
    <w:rsid w:val="00DD1F5E"/>
  </w:style>
  <w:style w:type="paragraph" w:customStyle="1" w:styleId="9F9385F90B434C49982D088775D205E4">
    <w:name w:val="9F9385F90B434C49982D088775D205E4"/>
    <w:rsid w:val="00DD1F5E"/>
  </w:style>
  <w:style w:type="paragraph" w:customStyle="1" w:styleId="4830C39F8E304D48B9691EF280CE119A">
    <w:name w:val="4830C39F8E304D48B9691EF280CE119A"/>
    <w:rsid w:val="00DD1F5E"/>
  </w:style>
  <w:style w:type="paragraph" w:customStyle="1" w:styleId="A9595CE2F93F42359C31E03719F52B3E">
    <w:name w:val="A9595CE2F93F42359C31E03719F52B3E"/>
    <w:rsid w:val="00DD1F5E"/>
  </w:style>
  <w:style w:type="paragraph" w:customStyle="1" w:styleId="AC6EFFC8ACAD40FCBC38870057343CA9">
    <w:name w:val="AC6EFFC8ACAD40FCBC38870057343CA9"/>
    <w:rsid w:val="00DD1F5E"/>
  </w:style>
  <w:style w:type="paragraph" w:customStyle="1" w:styleId="3A3FD65B3EC24B40AFB0FD35228AB15A">
    <w:name w:val="3A3FD65B3EC24B40AFB0FD35228AB15A"/>
    <w:rsid w:val="00DD1F5E"/>
  </w:style>
  <w:style w:type="paragraph" w:customStyle="1" w:styleId="DEF1D274148E42AD9E5A293B57003895">
    <w:name w:val="DEF1D274148E42AD9E5A293B57003895"/>
    <w:rsid w:val="00DD1F5E"/>
  </w:style>
  <w:style w:type="paragraph" w:customStyle="1" w:styleId="9C814685F02D4B7DB6DA71E5A33057EE">
    <w:name w:val="9C814685F02D4B7DB6DA71E5A33057EE"/>
    <w:rsid w:val="00DD1F5E"/>
  </w:style>
  <w:style w:type="paragraph" w:customStyle="1" w:styleId="043D819E13E0452C9F44BB944D7692A0">
    <w:name w:val="043D819E13E0452C9F44BB944D7692A0"/>
    <w:rsid w:val="00DD1F5E"/>
  </w:style>
  <w:style w:type="paragraph" w:customStyle="1" w:styleId="3AC76EB51444472CA132F9C20EBF3866">
    <w:name w:val="3AC76EB51444472CA132F9C20EBF3866"/>
    <w:rsid w:val="00DD1F5E"/>
  </w:style>
  <w:style w:type="paragraph" w:customStyle="1" w:styleId="06BEC856DD4C469C91AB4CB50F5C5C01">
    <w:name w:val="06BEC856DD4C469C91AB4CB50F5C5C01"/>
    <w:rsid w:val="00DD1F5E"/>
  </w:style>
  <w:style w:type="paragraph" w:customStyle="1" w:styleId="1F25889FAB7D4A49B9ECA5FA8C23BFF2">
    <w:name w:val="1F25889FAB7D4A49B9ECA5FA8C23BFF2"/>
    <w:rsid w:val="00DD1F5E"/>
  </w:style>
  <w:style w:type="paragraph" w:customStyle="1" w:styleId="3220B380A5E24CC7821DD7B1401CEC68">
    <w:name w:val="3220B380A5E24CC7821DD7B1401CEC68"/>
    <w:rsid w:val="00DD1F5E"/>
  </w:style>
  <w:style w:type="paragraph" w:customStyle="1" w:styleId="7098959C2B0C418F9B680DF0BC8B5F33">
    <w:name w:val="7098959C2B0C418F9B680DF0BC8B5F33"/>
    <w:rsid w:val="00DD1F5E"/>
  </w:style>
  <w:style w:type="paragraph" w:customStyle="1" w:styleId="46C8BF39573A41FAACE8D34345D3039A">
    <w:name w:val="46C8BF39573A41FAACE8D34345D3039A"/>
    <w:rsid w:val="00DD1F5E"/>
  </w:style>
  <w:style w:type="paragraph" w:customStyle="1" w:styleId="A7B617BFBA40481793B6AD944A7791E0">
    <w:name w:val="A7B617BFBA40481793B6AD944A7791E0"/>
    <w:rsid w:val="00DD1F5E"/>
  </w:style>
  <w:style w:type="paragraph" w:customStyle="1" w:styleId="97BC3A1796F34C04A2ABD75A40652E2F">
    <w:name w:val="97BC3A1796F34C04A2ABD75A40652E2F"/>
    <w:rsid w:val="00DD1F5E"/>
  </w:style>
  <w:style w:type="paragraph" w:customStyle="1" w:styleId="A1911993B9814A399E7B6094B2D7492C">
    <w:name w:val="A1911993B9814A399E7B6094B2D7492C"/>
    <w:rsid w:val="00DD1F5E"/>
  </w:style>
  <w:style w:type="paragraph" w:customStyle="1" w:styleId="FCB6C2E3592E4DDFA178924831A49057">
    <w:name w:val="FCB6C2E3592E4DDFA178924831A49057"/>
    <w:rsid w:val="00DD1F5E"/>
  </w:style>
  <w:style w:type="paragraph" w:customStyle="1" w:styleId="1E61421B690745E29B7693357DCF7FA9">
    <w:name w:val="1E61421B690745E29B7693357DCF7FA9"/>
    <w:rsid w:val="00DD1F5E"/>
  </w:style>
  <w:style w:type="paragraph" w:customStyle="1" w:styleId="2DEB4C00C279447DAED6529163A9F7A6">
    <w:name w:val="2DEB4C00C279447DAED6529163A9F7A6"/>
    <w:rsid w:val="00DD1F5E"/>
  </w:style>
  <w:style w:type="paragraph" w:customStyle="1" w:styleId="2B18D753EE1C4B1DAD5F4AC0DE27A689">
    <w:name w:val="2B18D753EE1C4B1DAD5F4AC0DE27A689"/>
    <w:rsid w:val="00DD1F5E"/>
  </w:style>
  <w:style w:type="paragraph" w:customStyle="1" w:styleId="C69A196E91964955AE21677B96D0EC0D">
    <w:name w:val="C69A196E91964955AE21677B96D0EC0D"/>
    <w:rsid w:val="00DD1F5E"/>
  </w:style>
  <w:style w:type="paragraph" w:customStyle="1" w:styleId="1AE4AF0FC0704809845989A40046F6B9">
    <w:name w:val="1AE4AF0FC0704809845989A40046F6B9"/>
    <w:rsid w:val="00DD1F5E"/>
  </w:style>
  <w:style w:type="paragraph" w:customStyle="1" w:styleId="EAFACAA058E9427899487C5E048F54E1">
    <w:name w:val="EAFACAA058E9427899487C5E048F54E1"/>
    <w:rsid w:val="00DD1F5E"/>
  </w:style>
  <w:style w:type="paragraph" w:customStyle="1" w:styleId="F900F49877FD4A4F8F169426FB484EF7">
    <w:name w:val="F900F49877FD4A4F8F169426FB484EF7"/>
    <w:rsid w:val="00DD1F5E"/>
  </w:style>
  <w:style w:type="paragraph" w:customStyle="1" w:styleId="EDCFB3AE161A4EBEA18B149B7E7F4144">
    <w:name w:val="EDCFB3AE161A4EBEA18B149B7E7F4144"/>
    <w:rsid w:val="00DD1F5E"/>
  </w:style>
  <w:style w:type="paragraph" w:customStyle="1" w:styleId="6E7306405813460FB9DFF7FBDD7B43B4">
    <w:name w:val="6E7306405813460FB9DFF7FBDD7B43B4"/>
    <w:rsid w:val="00DD1F5E"/>
  </w:style>
  <w:style w:type="paragraph" w:customStyle="1" w:styleId="E5928A1942BA49C0A4EB62490241B49F">
    <w:name w:val="E5928A1942BA49C0A4EB62490241B49F"/>
    <w:rsid w:val="00DD1F5E"/>
  </w:style>
  <w:style w:type="paragraph" w:customStyle="1" w:styleId="2E0402B740DF4D628401EBDF11F9F720">
    <w:name w:val="2E0402B740DF4D628401EBDF11F9F720"/>
    <w:rsid w:val="00DD1F5E"/>
  </w:style>
  <w:style w:type="paragraph" w:customStyle="1" w:styleId="8F29530227F94DA8911EE7E504699581">
    <w:name w:val="8F29530227F94DA8911EE7E504699581"/>
    <w:rsid w:val="00DD1F5E"/>
  </w:style>
  <w:style w:type="paragraph" w:customStyle="1" w:styleId="C42C4511ECCD4B488AD9E32E79125A83">
    <w:name w:val="C42C4511ECCD4B488AD9E32E79125A83"/>
    <w:rsid w:val="00DD1F5E"/>
  </w:style>
  <w:style w:type="paragraph" w:customStyle="1" w:styleId="61FCCE46A44B4311B558C8FE16727F5F">
    <w:name w:val="61FCCE46A44B4311B558C8FE16727F5F"/>
    <w:rsid w:val="00DD1F5E"/>
  </w:style>
  <w:style w:type="paragraph" w:customStyle="1" w:styleId="16543208561A4EE3B6702C36E53D050E">
    <w:name w:val="16543208561A4EE3B6702C36E53D050E"/>
    <w:rsid w:val="00DD1F5E"/>
  </w:style>
  <w:style w:type="paragraph" w:customStyle="1" w:styleId="089B7DEF08C64ADDA61D502AFCD6ECA6">
    <w:name w:val="089B7DEF08C64ADDA61D502AFCD6ECA6"/>
    <w:rsid w:val="00DD1F5E"/>
  </w:style>
  <w:style w:type="paragraph" w:customStyle="1" w:styleId="634D485097E64D13939292CD59E6312F">
    <w:name w:val="634D485097E64D13939292CD59E6312F"/>
    <w:rsid w:val="00DD1F5E"/>
  </w:style>
  <w:style w:type="paragraph" w:customStyle="1" w:styleId="B64A5B132F8B42D39E71D4DABA31E8C1">
    <w:name w:val="B64A5B132F8B42D39E71D4DABA31E8C1"/>
    <w:rsid w:val="00DD1F5E"/>
  </w:style>
  <w:style w:type="paragraph" w:customStyle="1" w:styleId="A12FC4814189497492946E5CC238AE01">
    <w:name w:val="A12FC4814189497492946E5CC238AE01"/>
    <w:rsid w:val="00DD1F5E"/>
  </w:style>
  <w:style w:type="paragraph" w:customStyle="1" w:styleId="C97FBEC8E9DC47A587112B46AC732ECF">
    <w:name w:val="C97FBEC8E9DC47A587112B46AC732ECF"/>
    <w:rsid w:val="00DD1F5E"/>
  </w:style>
  <w:style w:type="paragraph" w:customStyle="1" w:styleId="C07BAC5FCED941E5A229CF3C2A96BBDD">
    <w:name w:val="C07BAC5FCED941E5A229CF3C2A96BBDD"/>
    <w:rsid w:val="00DD1F5E"/>
  </w:style>
  <w:style w:type="paragraph" w:customStyle="1" w:styleId="8776E4DC40414F1AB72270604585BDA6">
    <w:name w:val="8776E4DC40414F1AB72270604585BDA6"/>
    <w:rsid w:val="00B20C44"/>
  </w:style>
  <w:style w:type="paragraph" w:customStyle="1" w:styleId="38ED8E352ADB4C2D869DAEC2FB11529B">
    <w:name w:val="38ED8E352ADB4C2D869DAEC2FB11529B"/>
    <w:rsid w:val="00B20C44"/>
  </w:style>
  <w:style w:type="paragraph" w:customStyle="1" w:styleId="63B7B8851E414E44ADFE9F8D7130C38B">
    <w:name w:val="63B7B8851E414E44ADFE9F8D7130C38B"/>
    <w:rsid w:val="00FC37AF"/>
  </w:style>
  <w:style w:type="paragraph" w:customStyle="1" w:styleId="84E216FA0F1245CE9ACB10DFD692C4B2">
    <w:name w:val="84E216FA0F1245CE9ACB10DFD692C4B2"/>
    <w:rsid w:val="00FC37AF"/>
  </w:style>
  <w:style w:type="paragraph" w:customStyle="1" w:styleId="DD79F61182C74C1E9AA6F3AF2A2274D2">
    <w:name w:val="DD79F61182C74C1E9AA6F3AF2A2274D2"/>
    <w:rsid w:val="00FC37AF"/>
  </w:style>
  <w:style w:type="paragraph" w:customStyle="1" w:styleId="8CDBFAA5AEA6408D841FC0AA291151BC">
    <w:name w:val="8CDBFAA5AEA6408D841FC0AA291151BC"/>
    <w:rsid w:val="00FC37AF"/>
  </w:style>
  <w:style w:type="paragraph" w:customStyle="1" w:styleId="943D42D1D40C4E32ADFFC6FE39E5E889">
    <w:name w:val="943D42D1D40C4E32ADFFC6FE39E5E889"/>
    <w:rsid w:val="00FC37AF"/>
  </w:style>
  <w:style w:type="paragraph" w:customStyle="1" w:styleId="7604EA3E85BB4673AD23329301E0DE7C">
    <w:name w:val="7604EA3E85BB4673AD23329301E0DE7C"/>
    <w:rsid w:val="00FC37AF"/>
  </w:style>
  <w:style w:type="paragraph" w:customStyle="1" w:styleId="95A74152B287419C962D5DE6DAC609AB">
    <w:name w:val="95A74152B287419C962D5DE6DAC609AB"/>
    <w:rsid w:val="00FC37AF"/>
  </w:style>
  <w:style w:type="paragraph" w:customStyle="1" w:styleId="AEEEF9B66CD542C9B7936C4FB888ABDC">
    <w:name w:val="AEEEF9B66CD542C9B7936C4FB888ABDC"/>
    <w:rsid w:val="00FC37AF"/>
  </w:style>
  <w:style w:type="paragraph" w:customStyle="1" w:styleId="75814946A682433289A6DA3446C2B169">
    <w:name w:val="75814946A682433289A6DA3446C2B169"/>
    <w:rsid w:val="00A93787"/>
  </w:style>
  <w:style w:type="paragraph" w:customStyle="1" w:styleId="F69F5D3BC94140A191ADA9C63132309E">
    <w:name w:val="F69F5D3BC94140A191ADA9C63132309E"/>
    <w:rsid w:val="00A93787"/>
  </w:style>
  <w:style w:type="paragraph" w:customStyle="1" w:styleId="8D5B6EF8272C4EE697EC6E0A83905E0F">
    <w:name w:val="8D5B6EF8272C4EE697EC6E0A83905E0F"/>
    <w:rsid w:val="0037260F"/>
  </w:style>
  <w:style w:type="paragraph" w:customStyle="1" w:styleId="F14E09D40BF74AB5A0D4A272BBC1E8B1">
    <w:name w:val="F14E09D40BF74AB5A0D4A272BBC1E8B1"/>
    <w:rsid w:val="0037260F"/>
  </w:style>
  <w:style w:type="paragraph" w:customStyle="1" w:styleId="252216CB78CB4374A2D484FFC3BF8B35">
    <w:name w:val="252216CB78CB4374A2D484FFC3BF8B35"/>
    <w:rsid w:val="0037260F"/>
  </w:style>
  <w:style w:type="paragraph" w:customStyle="1" w:styleId="BB7F0E39628344988211970172DA49E1">
    <w:name w:val="BB7F0E39628344988211970172DA49E1"/>
    <w:rsid w:val="0037260F"/>
  </w:style>
  <w:style w:type="paragraph" w:customStyle="1" w:styleId="6D0436BA045543CE9BC4DB7042462B55">
    <w:name w:val="6D0436BA045543CE9BC4DB7042462B55"/>
    <w:rsid w:val="0037260F"/>
  </w:style>
  <w:style w:type="paragraph" w:customStyle="1" w:styleId="481728DAE18746A092CAA8E7DB6D260B">
    <w:name w:val="481728DAE18746A092CAA8E7DB6D260B"/>
    <w:rsid w:val="0037260F"/>
  </w:style>
  <w:style w:type="paragraph" w:customStyle="1" w:styleId="4AA53488F3F14A85AB0F1D2FE8727B1E">
    <w:name w:val="4AA53488F3F14A85AB0F1D2FE8727B1E"/>
    <w:rsid w:val="0037260F"/>
  </w:style>
  <w:style w:type="paragraph" w:customStyle="1" w:styleId="201F004F8C5E47ED97D141E10B39F9DD">
    <w:name w:val="201F004F8C5E47ED97D141E10B39F9DD"/>
    <w:rsid w:val="0037260F"/>
  </w:style>
  <w:style w:type="paragraph" w:customStyle="1" w:styleId="759F3173079C40CE9C86FED732AFBB59">
    <w:name w:val="759F3173079C40CE9C86FED732AFBB59"/>
    <w:rsid w:val="0037260F"/>
  </w:style>
  <w:style w:type="paragraph" w:customStyle="1" w:styleId="1F73A288C7BA4210ACE844D445602CA4">
    <w:name w:val="1F73A288C7BA4210ACE844D445602CA4"/>
    <w:rsid w:val="0037260F"/>
  </w:style>
  <w:style w:type="paragraph" w:customStyle="1" w:styleId="BB391658FF6745FE804F217976ADAABB">
    <w:name w:val="BB391658FF6745FE804F217976ADAABB"/>
    <w:rsid w:val="0037260F"/>
  </w:style>
  <w:style w:type="paragraph" w:customStyle="1" w:styleId="0A0237CC96A94D2BA7CC2F34BD059D06">
    <w:name w:val="0A0237CC96A94D2BA7CC2F34BD059D06"/>
    <w:rsid w:val="0037260F"/>
  </w:style>
  <w:style w:type="paragraph" w:customStyle="1" w:styleId="D2BBDE2B7DB44A808D5F00B21AFB9A74">
    <w:name w:val="D2BBDE2B7DB44A808D5F00B21AFB9A74"/>
    <w:rsid w:val="0037260F"/>
  </w:style>
  <w:style w:type="paragraph" w:customStyle="1" w:styleId="CFE85007DA784C59825F7BC14A1529D5">
    <w:name w:val="CFE85007DA784C59825F7BC14A1529D5"/>
    <w:rsid w:val="0037260F"/>
  </w:style>
  <w:style w:type="paragraph" w:customStyle="1" w:styleId="D3A3405167314877BABF905C1186C094">
    <w:name w:val="D3A3405167314877BABF905C1186C094"/>
    <w:rsid w:val="0037260F"/>
  </w:style>
  <w:style w:type="paragraph" w:customStyle="1" w:styleId="D602BD2EBCFC4AB787FED2B6FADBB6BE">
    <w:name w:val="D602BD2EBCFC4AB787FED2B6FADBB6BE"/>
    <w:rsid w:val="0037260F"/>
  </w:style>
  <w:style w:type="paragraph" w:customStyle="1" w:styleId="9A3E3A4B4FBD46BB8E9190F99442FA11">
    <w:name w:val="9A3E3A4B4FBD46BB8E9190F99442FA11"/>
    <w:rsid w:val="0037260F"/>
  </w:style>
  <w:style w:type="paragraph" w:customStyle="1" w:styleId="0CF7522CDC024242A726EEC1A061E41B">
    <w:name w:val="0CF7522CDC024242A726EEC1A061E41B"/>
    <w:rsid w:val="0037260F"/>
  </w:style>
  <w:style w:type="paragraph" w:customStyle="1" w:styleId="F8BA122A488440F09A1F714966A226F5">
    <w:name w:val="F8BA122A488440F09A1F714966A226F5"/>
    <w:rsid w:val="00024671"/>
  </w:style>
  <w:style w:type="paragraph" w:customStyle="1" w:styleId="F7802DE811A549EF915B781BAF88A046">
    <w:name w:val="F7802DE811A549EF915B781BAF88A046"/>
    <w:rsid w:val="00024671"/>
  </w:style>
  <w:style w:type="paragraph" w:customStyle="1" w:styleId="5C2A588450B84C6FB15128955DF62224">
    <w:name w:val="5C2A588450B84C6FB15128955DF62224"/>
    <w:rsid w:val="00024671"/>
  </w:style>
  <w:style w:type="paragraph" w:customStyle="1" w:styleId="74F0BE9240014A02A83B84AF90E371C4">
    <w:name w:val="74F0BE9240014A02A83B84AF90E371C4"/>
    <w:rsid w:val="00024671"/>
  </w:style>
  <w:style w:type="paragraph" w:customStyle="1" w:styleId="7BA1789DBE484489AB8B27A28EB596BF">
    <w:name w:val="7BA1789DBE484489AB8B27A28EB596BF"/>
    <w:rsid w:val="00024671"/>
  </w:style>
  <w:style w:type="paragraph" w:customStyle="1" w:styleId="82A71EDF524848E484978DFEB416D9B6">
    <w:name w:val="82A71EDF524848E484978DFEB416D9B6"/>
    <w:rsid w:val="00024671"/>
  </w:style>
  <w:style w:type="paragraph" w:customStyle="1" w:styleId="4A6A2529285047E69FD122C1F4012C82">
    <w:name w:val="4A6A2529285047E69FD122C1F4012C82"/>
    <w:rsid w:val="00BF214C"/>
  </w:style>
  <w:style w:type="paragraph" w:customStyle="1" w:styleId="A0C0EA24856B453B81618578A9469708">
    <w:name w:val="A0C0EA24856B453B81618578A9469708"/>
    <w:rsid w:val="00BF214C"/>
  </w:style>
  <w:style w:type="paragraph" w:customStyle="1" w:styleId="84002E20231E4BD893AC97807E90C9A6">
    <w:name w:val="84002E20231E4BD893AC97807E90C9A6"/>
    <w:rsid w:val="00BF214C"/>
  </w:style>
  <w:style w:type="paragraph" w:customStyle="1" w:styleId="0E0C7FF1FC814E33882A6C217DAB9769">
    <w:name w:val="0E0C7FF1FC814E33882A6C217DAB9769"/>
    <w:rsid w:val="00BF214C"/>
  </w:style>
  <w:style w:type="paragraph" w:customStyle="1" w:styleId="1F3714A855574B0C87B1FFF0ECF5F3C9">
    <w:name w:val="1F3714A855574B0C87B1FFF0ECF5F3C9"/>
    <w:rsid w:val="00BF214C"/>
  </w:style>
  <w:style w:type="paragraph" w:customStyle="1" w:styleId="F7411E273B8247DCB959CB73C820FDCA">
    <w:name w:val="F7411E273B8247DCB959CB73C820FDCA"/>
    <w:rsid w:val="00BF214C"/>
  </w:style>
  <w:style w:type="paragraph" w:customStyle="1" w:styleId="C817140004674715AAA1D77754FBCE63">
    <w:name w:val="C817140004674715AAA1D77754FBCE63"/>
    <w:rsid w:val="00BF214C"/>
  </w:style>
  <w:style w:type="paragraph" w:customStyle="1" w:styleId="FD2C275D12794B809B78235F754A3759">
    <w:name w:val="FD2C275D12794B809B78235F754A3759"/>
    <w:rsid w:val="00BF214C"/>
  </w:style>
  <w:style w:type="paragraph" w:customStyle="1" w:styleId="36E19CAF0D9440B49E77339FD08A6C94">
    <w:name w:val="36E19CAF0D9440B49E77339FD08A6C94"/>
    <w:rsid w:val="00BF214C"/>
  </w:style>
  <w:style w:type="paragraph" w:customStyle="1" w:styleId="96640F899A104A78BB476504F1439808">
    <w:name w:val="96640F899A104A78BB476504F1439808"/>
    <w:rsid w:val="00BF214C"/>
  </w:style>
  <w:style w:type="paragraph" w:customStyle="1" w:styleId="2A3C61A6DE584EB7BB24EFFC844FBCB2">
    <w:name w:val="2A3C61A6DE584EB7BB24EFFC844FBCB2"/>
    <w:rsid w:val="00BF214C"/>
  </w:style>
  <w:style w:type="paragraph" w:customStyle="1" w:styleId="671E32BDDA0141D9B436709FBF59C7AC">
    <w:name w:val="671E32BDDA0141D9B436709FBF59C7AC"/>
    <w:rsid w:val="00BF21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_Lbl>SalesPerson_Lbl</SalesPerson_Lbl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JobNo>JobNo</JobNo>
      <JobNo_Lbl>JobNo_Lbl</JobNo_Lbl>
      <JobTaskDesc_Lbl>JobTaskDesc_Lbl</JobTaskDesc_Lbl>
      <JobTaskDescription>JobTaskDescription</JobTaskDescription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E57B7664-3C54-41E3-AE7A-DC29E10E8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2016-02-11T21:13:00Z</dcterms:created>
  <dcterms:modified xsi:type="dcterms:W3CDTF">2017-03-20T20:51:00Z</dcterms:modified>
</cp:coreProperties>
</file>