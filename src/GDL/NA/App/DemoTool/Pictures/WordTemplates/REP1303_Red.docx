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cx1="http://schemas.microsoft.com/office/drawing/2015/9/8/chartex" xmlns:cx2="http://schemas.microsoft.com/office/drawing/2015/10/21/chartex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0"/>
        <w:gridCol w:w="4050"/>
      </w:tblGrid>
      <w:tr w:rsidR="00473A0F" w:rsidTr="00F11086">
        <w:trPr>
          <w:trHeight w:val="1737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:rsidRPr="00473A0F" w:rsidR="00473A0F" w:rsidP="00473A0F" w:rsidRDefault="00CB7D94">
            <w:pPr>
              <w:pStyle w:val="NoSpacing"/>
              <w:rPr>
                <w:rFonts w:asciiTheme="majorHAnsi" w:hAnsiTheme="majorHAnsi"/>
                <w:color w:val="F24F4F" w:themeColor="accent1"/>
                <w:sz w:val="36"/>
                <w:szCs w:val="36"/>
              </w:rPr>
            </w:pPr>
            <w:sdt>
              <w:sdtPr>
                <w:rPr>
                  <w:rFonts w:asciiTheme="majorHAnsi" w:hAnsiTheme="majorHAnsi"/>
                  <w:color w:val="F24F4F" w:themeColor="accent1"/>
                  <w:sz w:val="36"/>
                  <w:szCs w:val="36"/>
                </w:rPr>
                <w:alias w:val="#Nav: /Header/CompanyAddress1"/>
                <w:tag w:val="#Nav: Standard_Sales_Draft_Invoice/1303"/>
                <w:id w:val="-2041576010"/>
                <w:placeholder>
                  <w:docPart w:val="29D4C0E721E94471A3C5B79A5D7D61C7"/>
                </w:placeholder>
                <w:dataBinding w:prefixMappings="xmlns:ns0='urn:microsoft-dynamics-nav/reports/Standard_Sales_Draft_Invoice/1303/'" w:xpath="/ns0:NavWordReportXmlPart[1]/ns0:Header[1]/ns0:CompanyAddress1[1]" w:storeItemID="{48D95FEC-B455-4CA7-BA04-5C230D0B37CF}"/>
                <w:text/>
              </w:sdtPr>
              <w:sdtEndPr/>
              <w:sdtContent>
                <w:r w:rsidRPr="00473A0F" w:rsidR="00473A0F"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  <w:t>CompanyAddress1</w:t>
                </w:r>
              </w:sdtContent>
            </w:sdt>
          </w:p>
          <w:p w:rsidR="00324024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Draft_Invoice/1303"/>
                <w:id w:val="1921598478"/>
                <w:placeholder>
                  <w:docPart w:val="47E6CF4E92654DAA9CC82B06CDE9D280"/>
                </w:placeholder>
                <w:dataBinding w:prefixMappings="xmlns:ns0='urn:microsoft-dynamics-nav/reports/Standard_Sales_Draft_Invoice/1303/'" w:xpath="/ns0:NavWordReportXmlPart[1]/ns0:Header[1]/ns0:CompanyAddress2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  <w:p w:rsidR="00324024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Draft_Invoice/1303"/>
                <w:id w:val="261805349"/>
                <w:placeholder>
                  <w:docPart w:val="2ED7F34EF1374A5DB6FDE0B115DF4ECC"/>
                </w:placeholder>
                <w:dataBinding w:prefixMappings="xmlns:ns0='urn:microsoft-dynamics-nav/reports/Standard_Sales_Draft_Invoice/1303/'" w:xpath="/ns0:NavWordReportXmlPart[1]/ns0:Header[1]/ns0:CompanyAddress3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  <w:p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Draft_Invoice/1303"/>
                <w:id w:val="52744869"/>
                <w:placeholder>
                  <w:docPart w:val="48865A2D63994EFDBADF0EBE208B7DA0"/>
                </w:placeholder>
                <w:dataBinding w:prefixMappings="xmlns:ns0='urn:microsoft-dynamics-nav/reports/Standard_Sales_Draft_Invoice/1303/'" w:xpath="/ns0:NavWordReportXmlPart[1]/ns0:Header[1]/ns0:CompanyAddress4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  <w:p w:rsidR="00324024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Draft_Invoice/1303"/>
                <w:id w:val="1394696384"/>
                <w:placeholder>
                  <w:docPart w:val="740C497C9C274138A48564D1D94BDD38"/>
                </w:placeholder>
                <w:dataBinding w:prefixMappings="xmlns:ns0='urn:microsoft-dynamics-nav/reports/Standard_Sales_Draft_Invoice/1303/'" w:xpath="/ns0:NavWordReportXmlPart[1]/ns0:Header[1]/ns0:CompanyAddress5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  <w:p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Draft_Invoice/1303"/>
                <w:id w:val="1176701776"/>
                <w:placeholder>
                  <w:docPart w:val="16431183064C4878BC2A8E2BCEDCA8EB"/>
                </w:placeholder>
                <w:dataBinding w:prefixMappings="xmlns:ns0='urn:microsoft-dynamics-nav/reports/Standard_Sales_Draft_Invoice/1303/'" w:xpath="/ns0:NavWordReportXmlPart[1]/ns0:Header[1]/ns0:CompanyAddress6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  <w:p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  <w:p w:rsidRPr="00473A0F" w:rsidR="00473A0F" w:rsidP="00473A0F" w:rsidRDefault="00CB7D94">
            <w:pPr>
              <w:pStyle w:val="NoSpacing"/>
              <w:rPr>
                <w:rFonts w:asciiTheme="majorHAnsi" w:hAnsiTheme="majorHAnsi"/>
                <w:color w:val="F24F4F" w:themeColor="accent1"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alias w:val="#Nav: /Header/CompanyLegalOffice_Lbl"/>
                <w:tag w:val="#Nav: Standard_Sales_Draft_Invoice/1303"/>
                <w:id w:val="-1577283685"/>
                <w:placeholder>
                  <w:docPart w:val="9256C88FE75B418D8E30E2FF1F208EBD"/>
                </w:placeholder>
                <w:dataBinding w:prefixMappings="xmlns:ns0='urn:microsoft-dynamics-nav/reports/Standard_Sales_Draft_Invoice/1303/'" w:xpath="/ns0:NavWordReportXmlPart[1]/ns0:Header[1]/ns0:CompanyLegalOffice_Lbl[1]" w:storeItemID="{48D95FEC-B455-4CA7-BA04-5C230D0B37CF}"/>
                <w:text/>
              </w:sdtPr>
              <w:sdtEndPr/>
              <w:sdtContent>
                <w:r w:rsidRPr="00473A0F" w:rsidR="00473A0F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  <w:lang w:val="da-DK"/>
                  </w:rPr>
                  <w:t>CompanyLegalOffice_Lbl</w:t>
                </w:r>
              </w:sdtContent>
            </w:sdt>
          </w:p>
          <w:p w:rsidRPr="00E4353A" w:rsidR="00473A0F" w:rsidP="00473A0F" w:rsidRDefault="00CB7D94">
            <w:pPr>
              <w:pStyle w:val="NoSpacing"/>
              <w:rPr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LegalOffice"/>
                <w:tag w:val="#Nav: Standard_Sales_Draft_Invoice/1303"/>
                <w:id w:val="-1512366690"/>
                <w:placeholder>
                  <w:docPart w:val="0207E74DAC7A48B18314BD1B001899AF"/>
                </w:placeholder>
                <w:dataBinding w:prefixMappings="xmlns:ns0='urn:microsoft-dynamics-nav/reports/Standard_Sales_Draft_Invoice/1303/'" w:xpath="/ns0:NavWordReportXmlPart[1]/ns0:Header[1]/ns0:CompanyLegalOffice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  <w:lang w:val="da-DK"/>
                  </w:rPr>
                  <w:t>CompanyLegalOffice</w:t>
                </w:r>
              </w:sdtContent>
            </w:sdt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:rsidR="00473A0F" w:rsidP="00473A0F" w:rsidRDefault="00CB7D94">
            <w:sdt>
              <w:sdtPr>
                <w:alias w:val="#Nav: /Header/CompanyPicture"/>
                <w:tag w:val="#Nav: Standard_Sales_Draft_Invoice/1303"/>
                <w:id w:val="-1330981123"/>
                <w:dataBinding w:prefixMappings="xmlns:ns0='urn:microsoft-dynamics-nav/reports/Standard_Sales_Draft_Invoice/1303/'" w:xpath="/ns0:NavWordReportXmlPart[1]/ns0:Header[1]/ns0:CompanyPicture[1]" w:storeItemID="{48D95FEC-B455-4CA7-BA04-5C230D0B37CF}"/>
                <w:picture/>
              </w:sdtPr>
              <w:sdtEndPr/>
              <w:sdtContent>
                <w:r w:rsidR="00A5323C">
                  <w:rPr>
                    <w:noProof/>
                    <w:lang w:val="da-DK" w:eastAsia="da-DK"/>
                  </w:rPr>
                  <w:drawing>
                    <wp:inline distT="0" distB="0" distL="0" distR="0" wp14:anchorId="181ACF1B" wp14:editId="5787EBB1">
                      <wp:extent cx="2160000" cy="1080000"/>
                      <wp:effectExtent l="0" t="0" r="0" b="635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473A0F" w:rsidRDefault="002A64FD">
      <w:r w:rsidRPr="005473DA">
        <w:rPr>
          <w:noProof/>
          <w:lang w:val="da-DK"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6169BE20" wp14:anchorId="03F8232A">
                <wp:simplePos x="0" y="0"/>
                <wp:positionH relativeFrom="leftMargin">
                  <wp:posOffset>114300</wp:posOffset>
                </wp:positionH>
                <wp:positionV relativeFrom="margin">
                  <wp:posOffset>-1270</wp:posOffset>
                </wp:positionV>
                <wp:extent cx="678180" cy="5974080"/>
                <wp:effectExtent l="0" t="0" r="0" b="7620"/>
                <wp:wrapNone/>
                <wp:docPr id="2" name="Text Box 2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5974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6D76" w:rsidP="00C0365E" w:rsidRDefault="00CB7D94">
                            <w:pPr>
                              <w:pStyle w:val="SideBarBlack"/>
                              <w:jc w:val="left"/>
                            </w:pPr>
                            <w:sdt>
                              <w:sdtPr>
                                <w:alias w:val="DocumentTitle_Lbl"/>
                                <w:id w:val="-153762671"/>
                                <w:placeholder>
                                  <w:docPart w:val="93D3D1EE47CF422FA6B5B202E3C1CA8F"/>
                                </w:placeholder>
                                <w15:dataBinding w:prefixMappings="urn:microsoft-dynamics-nav/reports/Mini_Sales_Invoice/1306/" w:xpath="/ns0:NavWordReportXmlPart[1]/ns0:Header[1]/ns0:DocumentTitle_Lbl[1]" w:storeItemID="{87E5A65C-DE4E-46DF-BBC2-6CEFFEA62251}"/>
                              </w:sdtPr>
                              <w:sdtEndPr/>
                              <w:sdtContent>
                                <w:r w:rsidRPr="00534A46" w:rsidR="00186D76">
                                  <w:t xml:space="preserve">Document </w:t>
                                </w:r>
                                <w:r w:rsidRPr="005C5ECB" w:rsidR="00186D76">
                                  <w:rPr>
                                    <w:rStyle w:val="SideBarBlackChar"/>
                                  </w:rPr>
                                  <w:t>Title</w:t>
                                </w:r>
                                <w:r w:rsidRPr="00534A46" w:rsidR="00186D76">
                                  <w:t xml:space="preserve"> </w:t>
                                </w:r>
                                <w:proofErr w:type="spellStart"/>
                                <w:r w:rsidRPr="00534A46" w:rsidR="00186D76">
                                  <w:t>Lbl</w:t>
                                </w:r>
                                <w:proofErr w:type="spellEnd"/>
                              </w:sdtContent>
                            </w:sdt>
                            <w:r w:rsidR="00186D76">
                              <w:t xml:space="preserve"> </w:t>
                            </w:r>
                            <w:sdt>
                              <w:sdtPr>
                                <w:rPr>
                                  <w:rStyle w:val="Strong"/>
                                </w:rPr>
                                <w:alias w:val="DocumentNo"/>
                                <w:id w:val="-2097392844"/>
                                <w:placeholder>
                                  <w:docPart w:val="93D3D1EE47CF422FA6B5B202E3C1CA8F"/>
                                </w:placeholder>
                                <w15:dataBinding w:prefixMappings="urn:microsoft-dynamics-nav/reports/Mini_Sales_Invoice/1306/" w:xpath="/ns0:NavWordReportXmlPart[1]/ns0:Header[1]/ns0:DocumentNo[1]" w:storeItemID="{87E5A65C-DE4E-46DF-BBC2-6CEFFEA62251}"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r w:rsidRPr="00BC2F61" w:rsidR="00186D76">
                                  <w:rPr>
                                    <w:rStyle w:val="SideBarRedChar"/>
                                  </w:rPr>
                                  <w:t>Document No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cx1="http://schemas.microsoft.com/office/drawing/2015/9/8/chartex" xmlns:cx2="http://schemas.microsoft.com/office/drawing/2015/10/21/chartex">
            <w:pict>
              <v:shapetype id="_x0000_t202" coordsize="21600,21600" o:spt="202" path="m,l,21600r21600,l21600,xe" w14:anchorId="03F8232A">
                <v:stroke joinstyle="miter"/>
                <v:path gradientshapeok="t" o:connecttype="rect"/>
              </v:shapetype>
              <v:shape id="Text Box 2" style="position:absolute;margin-left:9pt;margin-top:-.1pt;width:53.4pt;height:470.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bottom" alt="Document tit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">
                <v:textbox style="layout-flow:vertical;mso-layout-flow-alt:bottom-to-top" inset="0,14.4pt,18pt">
                  <w:txbxContent>
                    <w:p w:rsidR="00186D76" w:rsidP="00C0365E" w:rsidRDefault="00DD5AB5">
                      <w:pPr>
                        <w:pStyle w:val="SideBarBlack"/>
                        <w:jc w:val="left"/>
                      </w:pPr>
                      <w:sdt>
                        <w:sdtPr>
                          <w:alias w:val="DocumentTitle_Lbl"/>
                          <w:id w:val="-153762671"/>
                          <w:placeholder>
                            <w:docPart w:val="93D3D1EE47CF422FA6B5B202E3C1CA8F"/>
                          </w:placeholder>
                          <w15:dataBinding w:prefixMappings="urn:microsoft-dynamics-nav/reports/Mini_Sales_Invoice/1306/" w:xpath="/ns0:NavWordReportXmlPart[1]/ns0:Header[1]/ns0:DocumentTitle_Lbl[1]" w:storeItemID="{87E5A65C-DE4E-46DF-BBC2-6CEFFEA62251}"/>
                        </w:sdtPr>
                        <w:sdtEndPr/>
                        <w:sdtContent>
                          <w:r w:rsidRPr="00534A46" w:rsidR="00186D76">
                            <w:t xml:space="preserve">Document </w:t>
                          </w:r>
                          <w:r w:rsidRPr="005C5ECB" w:rsidR="00186D76">
                            <w:rPr>
                              <w:rStyle w:val="SideBarBlackChar"/>
                            </w:rPr>
                            <w:t>Title</w:t>
                          </w:r>
                          <w:r w:rsidRPr="00534A46" w:rsidR="00186D76">
                            <w:t xml:space="preserve"> </w:t>
                          </w:r>
                          <w:proofErr w:type="spellStart"/>
                          <w:r w:rsidRPr="00534A46" w:rsidR="00186D76">
                            <w:t>Lbl</w:t>
                          </w:r>
                          <w:proofErr w:type="spellEnd"/>
                        </w:sdtContent>
                      </w:sdt>
                      <w:r w:rsidR="00186D76">
                        <w:t xml:space="preserve"> </w:t>
                      </w:r>
                      <w:sdt>
                        <w:sdtPr>
                          <w:rPr>
                            <w:rStyle w:val="Strong"/>
                          </w:rPr>
                          <w:alias w:val="DocumentNo"/>
                          <w:id w:val="-2097392844"/>
                          <w:placeholder>
                            <w:docPart w:val="93D3D1EE47CF422FA6B5B202E3C1CA8F"/>
                          </w:placeholder>
                          <w15:dataBinding w:prefixMappings="urn:microsoft-dynamics-nav/reports/Mini_Sales_Invoice/1306/" w:xpath="/ns0:NavWordReportXmlPart[1]/ns0:Header[1]/ns0:DocumentNo[1]" w:storeItemID="{87E5A65C-DE4E-46DF-BBC2-6CEFFEA62251}"/>
                        </w:sdtPr>
                        <w:sdtEndPr>
                          <w:rPr>
                            <w:rStyle w:val="Strong"/>
                          </w:rPr>
                        </w:sdtEndPr>
                        <w:sdtContent>
                          <w:r w:rsidRPr="00BC2F61" w:rsidR="00186D76">
                            <w:rPr>
                              <w:rStyle w:val="SideBarRedChar"/>
                            </w:rPr>
                            <w:t>Document No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4"/>
        <w:gridCol w:w="3684"/>
        <w:gridCol w:w="3071"/>
      </w:tblGrid>
      <w:tr w:rsidRPr="00245B0E" w:rsidR="00473A0F" w:rsidTr="00473A0F">
        <w:trPr>
          <w:trHeight w:val="360"/>
        </w:trPr>
        <w:sdt>
          <w:sdtPr>
            <w:rPr>
              <w:rFonts w:asciiTheme="majorHAnsi" w:hAnsiTheme="maj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Draft_Invoice/1303"/>
            <w:id w:val="-2078660955"/>
            <w:placeholder>
              <w:docPart w:val="3965A5534D1741E5A32BD02CD56F86A0"/>
            </w:placeholder>
            <w:dataBinding w:prefixMappings="xmlns:ns0='urn:microsoft-dynamics-nav/reports/Standard_Sales_Draft_Invoice/1303/'" w:xpath="/ns0:NavWordReportXmlPart[1]/ns0:Header[1]/ns0:DocumentDate_Lbl[1]" w:storeItemID="{48D95FEC-B455-4CA7-BA04-5C230D0B37CF}"/>
            <w:text/>
          </w:sdtPr>
          <w:sdtEndPr/>
          <w:sdtContent>
            <w:tc>
              <w:tcPr>
                <w:tcW w:w="1795" w:type="pct"/>
              </w:tcPr>
              <w:p w:rsidR="00473A0F" w:rsidP="00473A0F" w:rsidRDefault="00473A0F">
                <w:pPr>
                  <w:pStyle w:val="NoSpacing"/>
                  <w:rPr>
                    <w:b/>
                    <w:bCs/>
                  </w:rPr>
                </w:pPr>
                <w:proofErr w:type="spellStart"/>
                <w:r w:rsidRPr="00473A0F">
                  <w:rPr>
                    <w:rFonts w:asciiTheme="majorHAnsi" w:hAnsiTheme="maj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tc>
          <w:tcPr>
            <w:tcW w:w="1748" w:type="pct"/>
          </w:tcPr>
          <w:p w:rsidRPr="00E4353A" w:rsidR="00473A0F" w:rsidP="00473A0F" w:rsidRDefault="00473A0F">
            <w:pPr>
              <w:pStyle w:val="Heading1"/>
              <w:outlineLvl w:val="0"/>
              <w:rPr>
                <w:b w:val="0"/>
              </w:rPr>
            </w:pPr>
          </w:p>
        </w:tc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hipToAddress_Lbl"/>
            <w:tag w:val="#Nav: Standard_Sales_Draft_Invoice/1303"/>
            <w:id w:val="-506976557"/>
            <w:placeholder>
              <w:docPart w:val="35D77FE6801A4F41AD806B201B60A544"/>
            </w:placeholder>
            <w:dataBinding w:prefixMappings="xmlns:ns0='urn:microsoft-dynamics-nav/reports/Standard_Sales_Draft_Invoice/1303/'" w:xpath="/ns0:NavWordReportXmlPart[1]/ns0:Header[1]/ns0:ShipToAddress_Lbl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Heading1"/>
                  <w:outlineLvl w:val="0"/>
                  <w:rPr>
                    <w:b w:val="0"/>
                  </w:rPr>
                </w:pPr>
                <w:proofErr w:type="spellStart"/>
                <w:r w:rsidRPr="00E4353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ShipToAddress_Lbl</w:t>
                </w:r>
                <w:proofErr w:type="spellEnd"/>
              </w:p>
            </w:tc>
          </w:sdtContent>
        </w:sdt>
      </w:tr>
      <w:tr w:rsidRPr="00245B0E" w:rsidR="00473A0F" w:rsidTr="00473A0F">
        <w:sdt>
          <w:sdtPr>
            <w:rPr>
              <w:sz w:val="20"/>
              <w:szCs w:val="20"/>
            </w:rPr>
            <w:alias w:val="#Nav: /Header/DocumentDate"/>
            <w:tag w:val="#Nav: Standard_Sales_Draft_Invoice/1303"/>
            <w:id w:val="-393510229"/>
            <w:placeholder>
              <w:docPart w:val="3965A5534D1741E5A32BD02CD56F86A0"/>
            </w:placeholder>
            <w:dataBinding w:prefixMappings="xmlns:ns0='urn:microsoft-dynamics-nav/reports/Standard_Sales_Draft_Invoice/1303/'" w:xpath="/ns0:NavWordReportXmlPart[1]/ns0:Header[1]/ns0:DocumentDate[1]" w:storeItemID="{48D95FEC-B455-4CA7-BA04-5C230D0B37CF}"/>
            <w:text/>
          </w:sdtPr>
          <w:sdtEndPr/>
          <w:sdtContent>
            <w:tc>
              <w:tcPr>
                <w:tcW w:w="1795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proofErr w:type="spellStart"/>
                <w:r w:rsidRPr="00473A0F">
                  <w:rPr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alias w:val="#Nav: /Header/CustomerAddress1"/>
                <w:tag w:val="#Nav: Standard_Sales_Draft_Invoice/1303"/>
                <w:id w:val="-1563864906"/>
                <w:placeholder>
                  <w:docPart w:val="31148B50BFE142D8B03D664EB7CEAA39"/>
                </w:placeholder>
                <w:dataBinding w:prefixMappings="xmlns:ns0='urn:microsoft-dynamics-nav/reports/Standard_Sales_Draft_Invoice/1303/'" w:xpath="/ns0:NavWordReportXmlPart[1]/ns0:Header[1]/ns0:CustomerAddress1[1]" w:storeItemID="{48D95FEC-B455-4CA7-BA04-5C230D0B37CF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E4353A" w:rsidR="00473A0F">
                  <w:rPr>
                    <w:sz w:val="20"/>
                    <w:szCs w:val="20"/>
                  </w:rPr>
                  <w:t>CustomerAddress1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1"/>
            <w:tag w:val="#Nav: Standard_Sales_Draft_Invoice/1303"/>
            <w:id w:val="-634560840"/>
            <w:placeholder>
              <w:docPart w:val="9D56E0BCF6384410A9A1011218CBDE24"/>
            </w:placeholder>
            <w:dataBinding w:prefixMappings="xmlns:ns0='urn:microsoft-dynamics-nav/reports/Standard_Sales_Draft_Invoice/1303/'" w:xpath="/ns0:NavWordReportXmlPart[1]/ns0:Header[1]/ns0:ShipToAddress1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ShipToAddress1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2"/>
                <w:tag w:val="#Nav: Standard_Sales_Draft_Invoice/1303"/>
                <w:id w:val="-1421933138"/>
                <w:placeholder>
                  <w:docPart w:val="928B2150FE6748A5AAB3C53E4EEF01D4"/>
                </w:placeholder>
                <w:dataBinding w:prefixMappings="xmlns:ns0='urn:microsoft-dynamics-nav/reports/Standard_Sales_Draft_Invoice/1303/'" w:xpath="/ns0:NavWordReportXmlPart[1]/ns0:Header[1]/ns0:CustomerAddress2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CustomerAddress2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2"/>
            <w:tag w:val="#Nav: Standard_Sales_Draft_Invoice/1303"/>
            <w:id w:val="1280147764"/>
            <w:placeholder>
              <w:docPart w:val="2B5A74861D654E97A92EC5344E7A3B9B"/>
            </w:placeholder>
            <w:dataBinding w:prefixMappings="xmlns:ns0='urn:microsoft-dynamics-nav/reports/Standard_Sales_Draft_Invoice/1303/'" w:xpath="/ns0:NavWordReportXmlPart[1]/ns0:Header[1]/ns0:ShipToAddress2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ShipToAddress2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3"/>
                <w:tag w:val="#Nav: Standard_Sales_Draft_Invoice/1303"/>
                <w:id w:val="435494331"/>
                <w:placeholder>
                  <w:docPart w:val="FACA6215B0D14211A11F6A3AD710CCCC"/>
                </w:placeholder>
                <w:dataBinding w:prefixMappings="xmlns:ns0='urn:microsoft-dynamics-nav/reports/Standard_Sales_Draft_Invoice/1303/'" w:xpath="/ns0:NavWordReportXmlPart[1]/ns0:Header[1]/ns0:CustomerAddress3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CustomerAddress3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3"/>
            <w:tag w:val="#Nav: Standard_Sales_Draft_Invoice/1303"/>
            <w:id w:val="-1553538999"/>
            <w:placeholder>
              <w:docPart w:val="122A21A4B01C4C589B6D57BEF20E3C92"/>
            </w:placeholder>
            <w:dataBinding w:prefixMappings="xmlns:ns0='urn:microsoft-dynamics-nav/reports/Standard_Sales_Draft_Invoice/1303/'" w:xpath="/ns0:NavWordReportXmlPart[1]/ns0:Header[1]/ns0:ShipToAddress3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ShipToAddress3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4"/>
                <w:tag w:val="#Nav: Standard_Sales_Draft_Invoice/1303"/>
                <w:id w:val="-780958888"/>
                <w:placeholder>
                  <w:docPart w:val="DDEA34DC2F9B451F96B615103FDF91D1"/>
                </w:placeholder>
                <w:dataBinding w:prefixMappings="xmlns:ns0='urn:microsoft-dynamics-nav/reports/Standard_Sales_Draft_Invoice/1303/'" w:xpath="/ns0:NavWordReportXmlPart[1]/ns0:Header[1]/ns0:CustomerAddress4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CustomerAddress4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4"/>
            <w:tag w:val="#Nav: Standard_Sales_Draft_Invoice/1303"/>
            <w:id w:val="1795940383"/>
            <w:placeholder>
              <w:docPart w:val="5D8E7E438E844945BFD6BAD022F787C3"/>
            </w:placeholder>
            <w:dataBinding w:prefixMappings="xmlns:ns0='urn:microsoft-dynamics-nav/reports/Standard_Sales_Draft_Invoice/1303/'" w:xpath="/ns0:NavWordReportXmlPart[1]/ns0:Header[1]/ns0:ShipToAddress4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ShipToAddress4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5"/>
                <w:tag w:val="#Nav: Standard_Sales_Draft_Invoice/1303"/>
                <w:id w:val="1663345805"/>
                <w:placeholder>
                  <w:docPart w:val="AE5AFC7AB8F64E2791EE032C6B07F8D2"/>
                </w:placeholder>
                <w:dataBinding w:prefixMappings="xmlns:ns0='urn:microsoft-dynamics-nav/reports/Standard_Sales_Draft_Invoice/1303/'" w:xpath="/ns0:NavWordReportXmlPart[1]/ns0:Header[1]/ns0:CustomerAddress5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CustomerAddress5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5"/>
            <w:tag w:val="#Nav: Standard_Sales_Draft_Invoice/1303"/>
            <w:id w:val="-1226287391"/>
            <w:placeholder>
              <w:docPart w:val="22ECC9FC244C42C69E00FA6DC7355309"/>
            </w:placeholder>
            <w:dataBinding w:prefixMappings="xmlns:ns0='urn:microsoft-dynamics-nav/reports/Standard_Sales_Draft_Invoice/1303/'" w:xpath="/ns0:NavWordReportXmlPart[1]/ns0:Header[1]/ns0:ShipToAddress5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ShipToAddress5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6"/>
                <w:tag w:val="#Nav: Standard_Sales_Draft_Invoice/1303"/>
                <w:id w:val="-1269925454"/>
                <w:placeholder>
                  <w:docPart w:val="ABC62CFE2FA0441DB6D5DF4B7C67BA4B"/>
                </w:placeholder>
                <w:dataBinding w:prefixMappings="xmlns:ns0='urn:microsoft-dynamics-nav/reports/Standard_Sales_Draft_Invoice/1303/'" w:xpath="/ns0:NavWordReportXmlPart[1]/ns0:Header[1]/ns0:CustomerAddress6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</w:rPr>
                  <w:t>CustomerAddress6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6"/>
            <w:tag w:val="#Nav: Standard_Sales_Draft_Invoice/1303"/>
            <w:id w:val="1344437861"/>
            <w:placeholder>
              <w:docPart w:val="FA5C0A2D12B942F192C259115AF16AE3"/>
            </w:placeholder>
            <w:dataBinding w:prefixMappings="xmlns:ns0='urn:microsoft-dynamics-nav/reports/Standard_Sales_Draft_Invoice/1303/'" w:xpath="/ns0:NavWordReportXmlPart[1]/ns0:Header[1]/ns0:ShipToAddress6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ShipToAddress6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p w:rsidRPr="00E4353A" w:rsidR="00473A0F" w:rsidP="00473A0F" w:rsidRDefault="00CB7D94">
            <w:pPr>
              <w:pStyle w:val="NoSpacing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ustomerAddress7"/>
                <w:tag w:val="#Nav: Standard_Sales_Draft_Invoice/1303"/>
                <w:id w:val="-1183821296"/>
                <w:placeholder>
                  <w:docPart w:val="411F60E1DF5A4710AAC36A71C0903BFD"/>
                </w:placeholder>
                <w:dataBinding w:prefixMappings="xmlns:ns0='urn:microsoft-dynamics-nav/reports/Standard_Sales_Draft_Invoice/1303/'" w:xpath="/ns0:NavWordReportXmlPart[1]/ns0:Header[1]/ns0:CustomerAddress7[1]" w:storeItemID="{48D95FEC-B455-4CA7-BA04-5C230D0B37CF}"/>
                <w:text/>
              </w:sdtPr>
              <w:sdtEndPr/>
              <w:sdtContent>
                <w:r w:rsidRPr="00E4353A" w:rsidR="00473A0F">
                  <w:rPr>
                    <w:sz w:val="20"/>
                    <w:szCs w:val="20"/>
                    <w:lang w:val="da-DK"/>
                  </w:rPr>
                  <w:t>CustomerAddress7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7"/>
            <w:tag w:val="#Nav: Standard_Sales_Draft_Invoice/1303"/>
            <w:id w:val="1827476770"/>
            <w:placeholder>
              <w:docPart w:val="837D506CC360452AB8593858E30DDE9A"/>
            </w:placeholder>
            <w:dataBinding w:prefixMappings="xmlns:ns0='urn:microsoft-dynamics-nav/reports/Standard_Sales_Draft_Invoice/1303/'" w:xpath="/ns0:NavWordReportXmlPart[1]/ns0:Header[1]/ns0:ShipToAddress7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ShipToAddress7</w:t>
                </w:r>
              </w:p>
            </w:tc>
          </w:sdtContent>
        </w:sdt>
      </w:tr>
      <w:tr w:rsidRPr="00245B0E" w:rsidR="00473A0F" w:rsidTr="00473A0F">
        <w:tc>
          <w:tcPr>
            <w:tcW w:w="1795" w:type="pct"/>
          </w:tcPr>
          <w:p w:rsidRPr="00E4353A" w:rsidR="00473A0F" w:rsidP="00473A0F" w:rsidRDefault="00473A0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48" w:type="pct"/>
          </w:tcPr>
          <w:sdt>
            <w:sdtPr>
              <w:rPr>
                <w:sz w:val="20"/>
                <w:szCs w:val="20"/>
              </w:rPr>
              <w:alias w:val="#Nav: /Header/CustomerAddress8"/>
              <w:tag w:val="#Nav: Standard_Sales_Draft_Invoice/1303"/>
              <w:id w:val="-577826158"/>
              <w:placeholder>
                <w:docPart w:val="8785B5FCE6234FC89261ABEE39027E69"/>
              </w:placeholder>
              <w:dataBinding w:prefixMappings="xmlns:ns0='urn:microsoft-dynamics-nav/reports/Standard_Sales_Draft_Invoice/1303/'" w:xpath="/ns0:NavWordReportXmlPart[1]/ns0:Header[1]/ns0:CustomerAddress8[1]" w:storeItemID="{48D95FEC-B455-4CA7-BA04-5C230D0B37CF}"/>
              <w:text/>
            </w:sdtPr>
            <w:sdtEndPr/>
            <w:sdtContent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  <w:lang w:val="da-DK"/>
                  </w:rPr>
                  <w:t>CustomerAddress8</w:t>
                </w:r>
              </w:p>
            </w:sdtContent>
          </w:sdt>
        </w:tc>
        <w:sdt>
          <w:sdtPr>
            <w:rPr>
              <w:sz w:val="20"/>
              <w:szCs w:val="20"/>
            </w:rPr>
            <w:alias w:val="#Nav: /Header/ShipToAddress8"/>
            <w:tag w:val="#Nav: Standard_Sales_Draft_Invoice/1303"/>
            <w:id w:val="1181243086"/>
            <w:placeholder>
              <w:docPart w:val="4DC5AF2D95B943B9AADEFE92E8AC1C1C"/>
            </w:placeholder>
            <w:dataBinding w:prefixMappings="xmlns:ns0='urn:microsoft-dynamics-nav/reports/Standard_Sales_Draft_Invoice/1303/'" w:xpath="/ns0:NavWordReportXmlPart[1]/ns0:Header[1]/ns0:ShipToAddress8[1]" w:storeItemID="{48D95FEC-B455-4CA7-BA04-5C230D0B37CF}"/>
            <w:text/>
          </w:sdtPr>
          <w:sdtEndPr/>
          <w:sdtContent>
            <w:tc>
              <w:tcPr>
                <w:tcW w:w="1458" w:type="pct"/>
              </w:tcPr>
              <w:p w:rsidRPr="00E4353A" w:rsidR="00473A0F" w:rsidP="00473A0F" w:rsidRDefault="00473A0F">
                <w:pPr>
                  <w:pStyle w:val="NoSpacing"/>
                  <w:rPr>
                    <w:sz w:val="20"/>
                    <w:szCs w:val="20"/>
                  </w:rPr>
                </w:pPr>
                <w:r w:rsidRPr="00E4353A">
                  <w:rPr>
                    <w:sz w:val="20"/>
                    <w:szCs w:val="20"/>
                  </w:rPr>
                  <w:t>ShipToAddress8</w:t>
                </w:r>
              </w:p>
            </w:tc>
          </w:sdtContent>
        </w:sdt>
      </w:tr>
    </w:tbl>
    <w:p w:rsidRPr="000D5A6D" w:rsidR="005C273C" w:rsidP="005C273C" w:rsidRDefault="005C273C">
      <w:pPr>
        <w:pStyle w:val="NoSpacing"/>
      </w:pPr>
    </w:p>
    <w:tbl>
      <w:tblPr>
        <w:tblStyle w:val="TableGrid"/>
        <w:tblW w:w="4982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3346"/>
        <w:gridCol w:w="3625"/>
        <w:gridCol w:w="3530"/>
      </w:tblGrid>
      <w:tr w:rsidRPr="005C273C" w:rsidR="00CF161B" w:rsidTr="00B65AE2"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alesperson_Lbl2"/>
            <w:tag w:val="#Nav: Standard_Sales_Draft_Invoice/1303"/>
            <w:id w:val="-1055848453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Salesperson_Lbl2[1]" w:storeItemID="{48D95FEC-B455-4CA7-BA04-5C230D0B37CF}"/>
            <w:text/>
          </w:sdtPr>
          <w:sdtEndPr/>
          <w:sdtContent>
            <w:tc>
              <w:tcPr>
                <w:tcW w:w="1593" w:type="pct"/>
              </w:tcPr>
              <w:p w:rsidRPr="00250F9A" w:rsidR="00CF161B" w:rsidP="005C273C" w:rsidRDefault="006A1522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250F9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PaymentTermsDescription_Lbl"/>
            <w:tag w:val="#Nav: Standard_Sales_Draft_Invoice/1303"/>
            <w:id w:val="-2080432702"/>
            <w:placeholder>
              <w:docPart w:val="8D4688616B45485AA5B9DA859FD63233"/>
            </w:placeholder>
            <w:dataBinding w:prefixMappings="xmlns:ns0='urn:microsoft-dynamics-nav/reports/Standard_Sales_Draft_Invoice/1303/'" w:xpath="/ns0:NavWordReportXmlPart[1]/ns0:Header[1]/ns0:PaymentTermsDescription_Lbl[1]" w:storeItemID="{48D95FEC-B455-4CA7-BA04-5C230D0B37CF}"/>
            <w:text/>
          </w:sdtPr>
          <w:sdtEndPr/>
          <w:sdtContent>
            <w:tc>
              <w:tcPr>
                <w:tcW w:w="1726" w:type="pct"/>
              </w:tcPr>
              <w:p w:rsidRPr="00250F9A" w:rsidR="00CF161B" w:rsidP="005C273C" w:rsidRDefault="00CF161B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250F9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hipmentMethodDescription_Lbl"/>
            <w:tag w:val="#Nav: Standard_Sales_Draft_Invoice/1303"/>
            <w:id w:val="-89551258"/>
            <w:placeholder>
              <w:docPart w:val="B68D8E54717A47A9BF254236E572A3C2"/>
            </w:placeholder>
            <w:dataBinding w:prefixMappings="xmlns:ns0='urn:microsoft-dynamics-nav/reports/Standard_Sales_Draft_Invoice/1303/'" w:xpath="/ns0:NavWordReportXmlPart[1]/ns0:Header[1]/ns0:ShipmentMethodDescription_Lbl[1]" w:storeItemID="{48D95FEC-B455-4CA7-BA04-5C230D0B37CF}"/>
            <w:text/>
          </w:sdtPr>
          <w:sdtEndPr/>
          <w:sdtContent>
            <w:tc>
              <w:tcPr>
                <w:tcW w:w="1681" w:type="pct"/>
                <w:tcMar>
                  <w:right w:w="0" w:type="dxa"/>
                </w:tcMar>
              </w:tcPr>
              <w:p w:rsidRPr="00250F9A" w:rsidR="00CF161B" w:rsidP="005C273C" w:rsidRDefault="00CF161B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250F9A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245B0E" w:rsidR="00CF161B" w:rsidTr="00B65AE2">
        <w:sdt>
          <w:sdtPr>
            <w:alias w:val="#Nav: /Header/SalesPersonName"/>
            <w:tag w:val="#Nav: Standard_Sales_Draft_Invoice/1303"/>
            <w:id w:val="647404406"/>
            <w:placeholder>
              <w:docPart w:val="85F10EAE1A774255B33196E086BE3185"/>
            </w:placeholder>
            <w:dataBinding w:prefixMappings="xmlns:ns0='urn:microsoft-dynamics-nav/reports/Standard_Sales_Draft_Invoice/1303/'" w:xpath="/ns0:NavWordReportXmlPart[1]/ns0:Header[1]/ns0:SalesPersonName[1]" w:storeItemID="{48D95FEC-B455-4CA7-BA04-5C230D0B37CF}"/>
            <w:text/>
          </w:sdtPr>
          <w:sdtEndPr/>
          <w:sdtContent>
            <w:tc>
              <w:tcPr>
                <w:tcW w:w="1593" w:type="pct"/>
              </w:tcPr>
              <w:p w:rsidRPr="00245B0E" w:rsidR="00CF161B" w:rsidP="00302B81" w:rsidRDefault="00CF161B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C2DCA31A9EF34EE0A8347280398D9803"/>
            </w:placeholder>
            <w:dataBinding w:prefixMappings="xmlns:ns0='urn:microsoft-dynamics-nav/reports/Standard_Sales_Draft_Invoice/1303/'" w:xpath="/ns0:NavWordReportXmlPart[1]/ns0:Header[1]/ns0:PaymentTermsDescription[1]" w:storeItemID="{48D95FEC-B455-4CA7-BA04-5C230D0B37CF}"/>
            <w:text/>
          </w:sdtPr>
          <w:sdtEndPr/>
          <w:sdtContent>
            <w:tc>
              <w:tcPr>
                <w:tcW w:w="1726" w:type="pct"/>
              </w:tcPr>
              <w:p w:rsidRPr="00245B0E" w:rsidR="00CF161B" w:rsidP="00302B81" w:rsidRDefault="00CF161B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29AA22746734056AA2C91E78FF605B8"/>
            </w:placeholder>
            <w:dataBinding w:prefixMappings="xmlns:ns0='urn:microsoft-dynamics-nav/reports/Standard_Sales_Draft_Invoice/1303/'" w:xpath="/ns0:NavWordReportXmlPart[1]/ns0:Header[1]/ns0:ShipmentMethodDescription[1]" w:storeItemID="{48D95FEC-B455-4CA7-BA04-5C230D0B37CF}"/>
            <w:text/>
          </w:sdtPr>
          <w:sdtEndPr/>
          <w:sdtContent>
            <w:tc>
              <w:tcPr>
                <w:tcW w:w="1681" w:type="pct"/>
                <w:tcMar>
                  <w:right w:w="0" w:type="dxa"/>
                </w:tcMar>
              </w:tcPr>
              <w:p w:rsidRPr="00245B0E" w:rsidR="00CF161B" w:rsidP="00302B81" w:rsidRDefault="00CF161B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-884874367"/>
        <w15:dataBinding w:prefixMappings="xmlns:ns0='urn:microsoft-dynamics-nav/reports/Standard_Sales_Draft_Invoice/1303/'" w:xpath="/ns0:NavWordReportXmlPart[1]/ns0:Header[1]/ns0:WorkDescriptionLines" w:storeItemID="{48D95FEC-B455-4CA7-BA04-5C230D0B37CF}"/>
        <w15:repeatingSection/>
      </w:sdtPr>
      <w:sdtEndPr/>
      <w:sdtContent>
        <w:sdt>
          <w:sdtPr>
            <w:id w:val="43316997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Draft_Invoice/1303"/>
                <w:id w:val="1568304671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48D95FEC-B455-4CA7-BA04-5C230D0B37CF}"/>
                <w:text/>
              </w:sdtPr>
              <w:sdtEndPr/>
              <w:sdtContent>
                <w:p w:rsidR="005C273C" w:rsidP="00F14560" w:rsidRDefault="00D91570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D91570" w:rsidP="005C273C" w:rsidRDefault="00D91570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86"/>
        <w:gridCol w:w="2821"/>
        <w:gridCol w:w="1026"/>
        <w:gridCol w:w="929"/>
        <w:gridCol w:w="1766"/>
        <w:gridCol w:w="377"/>
        <w:gridCol w:w="732"/>
        <w:gridCol w:w="1902"/>
      </w:tblGrid>
      <w:tr w:rsidRPr="00537DB7" w:rsidR="00AF3CFF" w:rsidTr="00AF3CFF">
        <w:trPr>
          <w:trHeight w:val="546"/>
        </w:trPr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ItemNo_Line_Lbl"/>
            <w:tag w:val="#Nav: Standard_Sales_Draft_Invoice/1303"/>
            <w:id w:val="-1032565367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ItemNo_Line_Lbl[1]" w:storeItemID="{48D95FEC-B455-4CA7-BA04-5C230D0B37CF}"/>
            <w:text/>
          </w:sdtPr>
          <w:sdtEndPr/>
          <w:sdtContent>
            <w:tc>
              <w:tcPr>
                <w:tcW w:w="954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Description_Line_Lbl"/>
            <w:tag w:val="#Nav: Standard_Sales_Draft_Invoice/1303"/>
            <w:id w:val="-704636865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Description_Line_Lbl[1]" w:storeItemID="{48D95FEC-B455-4CA7-BA04-5C230D0B37CF}"/>
            <w:text/>
          </w:sdtPr>
          <w:sdtEndPr/>
          <w:sdtContent>
            <w:tc>
              <w:tcPr>
                <w:tcW w:w="2732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Quantity_Line_Lbl"/>
            <w:tag w:val="#Nav: Standard_Sales_Draft_Invoice/1303"/>
            <w:id w:val="1846442858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Quantity_Line_Lbl[1]" w:storeItemID="{48D95FEC-B455-4CA7-BA04-5C230D0B37CF}"/>
            <w:text/>
          </w:sdtPr>
          <w:sdtEndPr/>
          <w:sdtContent>
            <w:tc>
              <w:tcPr>
                <w:tcW w:w="994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_Lbl"/>
            <w:tag w:val="#Nav: Standard_Sales_Draft_Invoice/1303"/>
            <w:id w:val="749460726"/>
            <w:placeholder>
              <w:docPart w:val="421D55031D3F496C8A99F57EDE274560"/>
            </w:placeholder>
            <w:dataBinding w:prefixMappings="xmlns:ns0='urn:microsoft-dynamics-nav/reports/Standard_Sales_Draft_Invoice/1303/'" w:xpath="/ns0:NavWordReportXmlPart[1]/ns0:Header[1]/ns0:Line[1]/ns0:Unit_Lbl[1]" w:storeItemID="{48D95FEC-B455-4CA7-BA04-5C230D0B37CF}"/>
            <w:text/>
          </w:sdtPr>
          <w:sdtEndPr/>
          <w:sdtContent>
            <w:tc>
              <w:tcPr>
                <w:tcW w:w="900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Price_Lbl2"/>
            <w:tag w:val="#Nav: Standard_Sales_Draft_Invoice/1303"/>
            <w:id w:val="-75831076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Line[1]/ns0:UnitPrice_Lbl2[1]" w:storeItemID="{48D95FEC-B455-4CA7-BA04-5C230D0B37CF}"/>
            <w:text/>
          </w:sdtPr>
          <w:sdtEndPr/>
          <w:sdtContent>
            <w:tc>
              <w:tcPr>
                <w:tcW w:w="1710" w:type="dxa"/>
                <w:shd w:val="clear" w:color="auto" w:fill="F24F4F" w:themeFill="accent1"/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365" w:type="dxa"/>
            <w:shd w:val="clear" w:color="auto" w:fill="F24F4F" w:themeFill="accent1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4F4F" w:themeFill="accent1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LineAmount_Lbl"/>
            <w:tag w:val="#Nav: Standard_Sales_Draft_Invoice/1303"/>
            <w:id w:val="-239876730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Line[1]/ns0:LineAmount_Lbl[1]" w:storeItemID="{48D95FEC-B455-4CA7-BA04-5C230D0B37CF}"/>
            <w:text/>
          </w:sdtPr>
          <w:sdtEndPr/>
          <w:sdtContent>
            <w:tc>
              <w:tcPr>
                <w:tcW w:w="1842" w:type="dxa"/>
                <w:shd w:val="clear" w:color="auto" w:fill="F24F4F" w:themeFill="accent1"/>
                <w:tcMar>
                  <w:right w:w="0" w:type="dxa"/>
                </w:tcMar>
                <w:vAlign w:val="bottom"/>
              </w:tcPr>
              <w:p w:rsidRPr="00537DB7" w:rsidR="00AF3CFF" w:rsidP="00EB4D02" w:rsidRDefault="00AF3CFF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537DB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sz w:val="20"/>
            <w:szCs w:val="20"/>
          </w:rPr>
          <w:alias w:val="#Nav: /Header/Line"/>
          <w:tag w:val="#Nav: Standard_Sales_Draft_Invoice/1303"/>
          <w:id w:val="-224059896"/>
          <w15:dataBinding w:prefixMappings="xmlns:ns0='urn:microsoft-dynamics-nav/reports/Standard_Sales_Draft_Invoice/1303/'" w:xpath="/ns0:NavWordReportXmlPart[1]/ns0:Header[1]/ns0:Line" w:storeItemID="{48D95FEC-B455-4CA7-BA04-5C230D0B37CF}"/>
          <w15:repeatingSection/>
        </w:sdtPr>
        <w:sdtEndPr>
          <w:rPr>
            <w:szCs w:val="22"/>
          </w:rPr>
        </w:sdtEndPr>
        <w:sdtContent>
          <w:sdt>
            <w:sdtPr>
              <w:rPr>
                <w:sz w:val="20"/>
                <w:szCs w:val="20"/>
              </w:rPr>
              <w:id w:val="1889535794"/>
              <w:placeholder>
                <w:docPart w:val="286D3B57E0D54CFFA3EE94A90A3EF9B8"/>
              </w:placeholder>
              <w15:repeatingSectionItem/>
            </w:sdtPr>
            <w:sdtEndPr>
              <w:rPr>
                <w:szCs w:val="22"/>
              </w:rPr>
            </w:sdtEndPr>
            <w:sdtContent>
              <w:tr w:rsidRPr="008350A8" w:rsidR="00AF3CFF" w:rsidTr="00AF3CFF">
                <w:trPr>
                  <w:trHeight w:val="227"/>
                </w:trPr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Standard_Sales_Draft_Invoice/1303"/>
                    <w:id w:val="1419752363"/>
                    <w:placeholder>
                      <w:docPart w:val="8DB6056C609B4D0C96E3A9F3E8881E37"/>
                    </w:placeholder>
                    <w:dataBinding w:prefixMappings="xmlns:ns0='urn:microsoft-dynamics-nav/reports/Standard_Sales_Draft_Invoice/1303/'" w:xpath="/ns0:NavWordReportXmlPart[1]/ns0:Header[1]/ns0:Line[1]/ns0:ItemNo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5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Draft_Invoice/1303"/>
                    <w:id w:val="65540967"/>
                    <w:placeholder>
                      <w:docPart w:val="CE0EAF88C87A4862A4F6619F545EA316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73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Quantity_Line"/>
                    <w:tag w:val="#Nav: Standard_Sales_Draft_Invoice/1303"/>
                    <w:id w:val="-1549220828"/>
                    <w:placeholder>
                      <w:docPart w:val="9332DB8506464034A76FF24A07875166"/>
                    </w:placeholder>
                    <w:dataBinding w:prefixMappings="xmlns:ns0='urn:microsoft-dynamics-nav/reports/Standard_Sales_Draft_Invoice/1303/'" w:xpath="/ns0:NavWordReportXmlPart[1]/ns0:Header[1]/ns0:Line[1]/ns0:Quantity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9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OfMeasure"/>
                    <w:tag w:val="#Nav: Standard_Sales_Draft_Invoice/1303"/>
                    <w:id w:val="-210881677"/>
                    <w:placeholder>
                      <w:docPart w:val="5199BD1D89514DA99CCDC168B504E9D9"/>
                    </w:placeholder>
                    <w:dataBinding w:prefixMappings="xmlns:ns0='urn:microsoft-dynamics-nav/reports/Standard_Sales_Draft_Invoice/1303/'" w:xpath="/ns0:NavWordReportXmlPart[1]/ns0:Header[1]/ns0:Line[1]/ns0:UnitOfMeasur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0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274605208"/>
                    <w:placeholder>
                      <w:docPart w:val="A287F079F9484B19AD62DC94CBCA324A"/>
                    </w:placeholder>
                    <w:dataBinding w:prefixMappings="xmlns:ns0='urn:microsoft-dynamics-nav/reports/Standard_Sales_Draft_Invoice/1303/'" w:xpath="/ns0:NavWordReportXmlPart[1]/ns0:Header[1]/ns0:Line[1]/ns0:UnitPric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71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pStyle w:val="ForceRight"/>
                        </w:pPr>
                        <w:proofErr w:type="spellStart"/>
                        <w:r w:rsidRPr="0093556E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65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93556E" w:rsidRDefault="00AF3CFF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09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93556E" w:rsidRDefault="00AF3CFF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Line/LineAmount_Line"/>
                    <w:tag w:val="#Nav: Standard_Sales_Draft_Invoice/1303"/>
                    <w:id w:val="895857108"/>
                    <w:placeholder>
                      <w:docPart w:val="BBDAAD9C3EF7424DB400C14B515228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842" w:type="dxa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537DB7" w:rsidR="00AF3CFF" w:rsidP="00F14560" w:rsidRDefault="00AF3CFF">
                        <w:pPr>
                          <w:pStyle w:val="ForceRight"/>
                        </w:pPr>
                        <w:proofErr w:type="spellStart"/>
                        <w:r w:rsidRPr="00537DB7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</w:rPr>
          <w:alias w:val="#Nav: /Header/ReportTotalsLine"/>
          <w:tag w:val="#Nav: Standard_Sales_Draft_Invoice/1303"/>
          <w:id w:val="1495296070"/>
          <w15:dataBinding w:prefixMappings="xmlns:ns0='urn:microsoft-dynamics-nav/reports/Standard_Sales_Draft_Invoice/1303/'" w:xpath="/ns0:NavWordReportXmlPart[1]/ns0:Header[1]/ns0:ReportTotalsLine" w:storeItemID="{48D95FEC-B455-4CA7-BA04-5C230D0B37CF}"/>
          <w15:repeatingSection/>
        </w:sdtPr>
        <w:sdtEndPr>
          <w:rPr>
            <w:szCs w:val="22"/>
          </w:rPr>
        </w:sdtEndPr>
        <w:sdtContent>
          <w:sdt>
            <w:sdtPr>
              <w:rPr>
                <w:sz w:val="20"/>
                <w:szCs w:val="20"/>
              </w:rPr>
              <w:id w:val="-1238704418"/>
              <w:placeholder>
                <w:docPart w:val="B666E8A505094D4FB6F7A79BC15B4367"/>
              </w:placeholder>
              <w15:repeatingSectionItem/>
            </w:sdtPr>
            <w:sdtEndPr>
              <w:rPr>
                <w:szCs w:val="22"/>
              </w:rPr>
            </w:sdtEndPr>
            <w:sdtContent>
              <w:tr w:rsidRPr="008350A8" w:rsidR="00AF3CFF" w:rsidTr="00AF3CFF">
                <w:trPr>
                  <w:trHeight w:val="227"/>
                </w:trPr>
                <w:tc>
                  <w:tcPr>
                    <w:tcW w:w="95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EB4D02" w:rsidRDefault="00AF3CFF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732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EB4D02" w:rsidRDefault="00AF3CFF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4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EB4D02" w:rsidRDefault="00AF3CFF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0" w:type="dxa"/>
                    <w:tcBorders>
                      <w:bottom w:val="single" w:color="9B9482" w:themeColor="text2" w:themeTint="99" w:sz="4" w:space="0"/>
                    </w:tcBorders>
                  </w:tcPr>
                  <w:p w:rsidRPr="00537DB7" w:rsidR="00AF3CFF" w:rsidP="00EB4D02" w:rsidRDefault="00AF3CFF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Standard_Sales_Draft_Invoice/1303"/>
                    <w:id w:val="-1499731649"/>
                    <w:placeholder>
                      <w:docPart w:val="902119167C914746B7C3D268DC313671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784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537DB7" w:rsidR="00AF3CFF" w:rsidP="00F14560" w:rsidRDefault="00AF3CFF">
                        <w:pPr>
                          <w:pStyle w:val="NoSpacing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537DB7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917204956"/>
                    <w:placeholder>
                      <w:docPart w:val="902119167C914746B7C3D268DC313671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842" w:type="dxa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537DB7" w:rsidR="00AF3CFF" w:rsidP="00F14560" w:rsidRDefault="00AF3CFF">
                        <w:pPr>
                          <w:pStyle w:val="ForceRight"/>
                        </w:pPr>
                        <w:proofErr w:type="spellStart"/>
                        <w:r w:rsidRPr="00537DB7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AF3CFF" w:rsidTr="00AF3CFF">
        <w:trPr>
          <w:trHeight w:val="227"/>
        </w:trPr>
        <w:tc>
          <w:tcPr>
            <w:tcW w:w="954" w:type="dxa"/>
            <w:tcBorders>
              <w:bottom w:val="single" w:color="F24F4F" w:themeColor="accent1" w:sz="4" w:space="0"/>
            </w:tcBorders>
          </w:tcPr>
          <w:p w:rsidRPr="008350A8" w:rsidR="00AF3CFF" w:rsidP="00EB4D02" w:rsidRDefault="00AF3CFF">
            <w:pPr>
              <w:pStyle w:val="NoSpacing"/>
            </w:pPr>
          </w:p>
        </w:tc>
        <w:tc>
          <w:tcPr>
            <w:tcW w:w="2732" w:type="dxa"/>
            <w:tcBorders>
              <w:bottom w:val="single" w:color="F24F4F" w:themeColor="accent1" w:sz="4" w:space="0"/>
            </w:tcBorders>
          </w:tcPr>
          <w:p w:rsidRPr="008350A8" w:rsidR="00AF3CFF" w:rsidP="00EB4D02" w:rsidRDefault="00AF3CFF">
            <w:pPr>
              <w:pStyle w:val="NoSpacing"/>
            </w:pPr>
          </w:p>
        </w:tc>
        <w:tc>
          <w:tcPr>
            <w:tcW w:w="994" w:type="dxa"/>
            <w:tcBorders>
              <w:bottom w:val="single" w:color="F24F4F" w:themeColor="accent1" w:sz="4" w:space="0"/>
            </w:tcBorders>
          </w:tcPr>
          <w:p w:rsidRPr="008350A8" w:rsidR="00AF3CFF" w:rsidP="00EB4D02" w:rsidRDefault="00AF3CFF">
            <w:pPr>
              <w:pStyle w:val="NoSpacing"/>
            </w:pPr>
          </w:p>
        </w:tc>
        <w:tc>
          <w:tcPr>
            <w:tcW w:w="900" w:type="dxa"/>
            <w:tcBorders>
              <w:bottom w:val="single" w:color="F24F4F" w:themeColor="accent1" w:sz="4" w:space="0"/>
            </w:tcBorders>
          </w:tcPr>
          <w:p w:rsidRPr="008350A8" w:rsidR="00AF3CFF" w:rsidP="00EB4D02" w:rsidRDefault="00AF3CFF">
            <w:pPr>
              <w:pStyle w:val="NoSpacing"/>
            </w:pPr>
          </w:p>
        </w:tc>
        <w:sdt>
          <w:sdtPr>
            <w:rPr>
              <w:rStyle w:val="Strong"/>
              <w:sz w:val="20"/>
              <w:szCs w:val="20"/>
            </w:rPr>
            <w:alias w:val="#Nav: /Header/Totals/TotalText"/>
            <w:tag w:val="#Nav: Standard_Sales_Draft_Invoice/1303"/>
            <w:id w:val="16282997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Totals[1]/ns0:TotalTex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2784" w:type="dxa"/>
                <w:gridSpan w:val="3"/>
                <w:tcBorders>
                  <w:bottom w:val="single" w:color="F24F4F" w:themeColor="accent1" w:sz="4" w:space="0"/>
                </w:tcBorders>
              </w:tcPr>
              <w:p w:rsidRPr="00537DB7" w:rsidR="00AF3CFF" w:rsidP="00EB4D02" w:rsidRDefault="00AF3CFF">
                <w:pPr>
                  <w:pStyle w:val="NoSpacing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537DB7">
                  <w:rPr>
                    <w:rStyle w:val="Strong"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 w:val="20"/>
              <w:szCs w:val="20"/>
            </w:rPr>
            <w:alias w:val="#Nav: /Header/Totals/TotalAmountIncludingVAT"/>
            <w:tag w:val="#Nav: Standard_Sales_Draft_Invoice/1303"/>
            <w:id w:val="1661501859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Totals[1]/ns0:TotalAmountIncludingVA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1842" w:type="dxa"/>
                <w:tcBorders>
                  <w:bottom w:val="single" w:color="F24F4F" w:themeColor="accent1" w:sz="4" w:space="0"/>
                </w:tcBorders>
                <w:tcMar>
                  <w:right w:w="0" w:type="dxa"/>
                </w:tcMar>
              </w:tcPr>
              <w:p w:rsidRPr="00537DB7" w:rsidR="00AF3CFF" w:rsidP="00AA10BF" w:rsidRDefault="00AF3CFF">
                <w:pPr>
                  <w:pStyle w:val="NoSpacing"/>
                  <w:jc w:val="right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537DB7">
                  <w:rPr>
                    <w:rStyle w:val="Strong"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27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070"/>
      </w:tblGrid>
      <w:tr w:rsidR="00F14560" w:rsidTr="00F14560">
        <w:trPr>
          <w:cantSplit/>
        </w:trPr>
        <w:sdt>
          <w:sdtPr>
            <w:rPr>
              <w:rFonts w:asciiTheme="majorHAnsi" w:hAnsiTheme="majorHAnsi"/>
              <w:b/>
              <w:bCs/>
              <w:color w:val="F24F4F" w:themeColor="accent1"/>
              <w:sz w:val="20"/>
              <w:szCs w:val="20"/>
            </w:rPr>
            <w:alias w:val="#Nav: /Header/Totals/AmountSubjectToSalesTaxLbl"/>
            <w:tag w:val="#Nav: Standard_Sales_Draft_Invoice/1303"/>
            <w:id w:val="-822341908"/>
            <w:placeholder>
              <w:docPart w:val="CB7113A49A1B461EBC85EB178FF837A1"/>
            </w:placeholder>
            <w:dataBinding w:prefixMappings="xmlns:ns0='urn:microsoft-dynamics-nav/reports/Standard_Sales_Draft_Invoice/1303/'" w:xpath="/ns0:NavWordReportXmlPart[1]/ns0:Header[1]/ns0:Totals[1]/ns0:AmountSubjectToSalesTaxLbl[1]" w:storeItemID="{48D95FEC-B455-4CA7-BA04-5C230D0B37CF}"/>
            <w:text/>
          </w:sdtPr>
          <w:sdtContent>
            <w:tc>
              <w:tcPr>
                <w:tcW w:w="369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27488" w:rsidR="00F14560" w:rsidP="00F14560" w:rsidRDefault="00F14560">
                <w:pPr>
                  <w:pStyle w:val="NoSpacing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627488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SubjectToSalesTax"/>
            <w:tag w:val="#Nav: Standard_Sales_Draft_Invoice/1303"/>
            <w:id w:val="-961807150"/>
            <w:placeholder>
              <w:docPart w:val="67FD8708EA4845FBB7ABC59644A35A5F"/>
            </w:placeholder>
            <w:dataBinding w:prefixMappings="xmlns:ns0='urn:microsoft-dynamics-nav/reports/Standard_Sales_Draft_Invoice/1303/'" w:xpath="/ns0:NavWordReportXmlPart[1]/ns0:Header[1]/ns0:Totals[1]/ns0:AmountSubjectToSalesTax[1]" w:storeItemID="{48D95FEC-B455-4CA7-BA04-5C230D0B37CF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E4353A" w:rsidR="00F14560" w:rsidP="00F14560" w:rsidRDefault="00F14560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E4353A">
                  <w:rPr>
                    <w:sz w:val="20"/>
                    <w:szCs w:val="20"/>
                  </w:rPr>
                  <w:t>AmountSubjectToSalesTax</w:t>
                </w:r>
                <w:proofErr w:type="spellEnd"/>
              </w:p>
            </w:tc>
          </w:sdtContent>
        </w:sdt>
      </w:tr>
      <w:tr w:rsidR="00F14560" w:rsidTr="00F14560">
        <w:trPr>
          <w:cantSplit/>
        </w:trPr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alias w:val="#Nav: /Header/Totals/AmountExemptFromSalesTaxLbl"/>
            <w:tag w:val="#Nav: Standard_Sales_Draft_Invoice/1303"/>
            <w:id w:val="-133258447"/>
            <w:placeholder>
              <w:docPart w:val="CB7113A49A1B461EBC85EB178FF837A1"/>
            </w:placeholder>
            <w:dataBinding w:prefixMappings="xmlns:ns0='urn:microsoft-dynamics-nav/reports/Standard_Sales_Draft_Invoice/1303/'" w:xpath="/ns0:NavWordReportXmlPart[1]/ns0:Header[1]/ns0:Totals[1]/ns0:AmountExemptFromSalesTaxLbl[1]" w:storeItemID="{48D95FEC-B455-4CA7-BA04-5C230D0B37CF}"/>
            <w:text/>
          </w:sdtPr>
          <w:sdtContent>
            <w:tc>
              <w:tcPr>
                <w:tcW w:w="369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27488" w:rsidR="00F14560" w:rsidP="00F14560" w:rsidRDefault="00F14560">
                <w:pPr>
                  <w:pStyle w:val="NoSpacing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627488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ExemptFromSalesTax"/>
            <w:tag w:val="#Nav: Standard_Sales_Draft_Invoice/1303"/>
            <w:id w:val="-19628359"/>
            <w:placeholder>
              <w:docPart w:val="CB7113A49A1B461EBC85EB178FF837A1"/>
            </w:placeholder>
            <w:dataBinding w:prefixMappings="xmlns:ns0='urn:microsoft-dynamics-nav/reports/Standard_Sales_Draft_Invoice/1303/'" w:xpath="/ns0:NavWordReportXmlPart[1]/ns0:Header[1]/ns0:Totals[1]/ns0:AmountExemptFromSalesTax[1]" w:storeItemID="{48D95FEC-B455-4CA7-BA04-5C230D0B37CF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E4353A" w:rsidR="00F14560" w:rsidP="00F14560" w:rsidRDefault="00F14560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E4353A">
                  <w:rPr>
                    <w:sz w:val="20"/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="005C273C" w:rsidP="00D241D5" w:rsidRDefault="005C273C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  <w:bookmarkStart w:name="_GoBack" w:id="0"/>
      <w:bookmarkEnd w:id="0"/>
    </w:p>
    <w:sectPr w:rsidR="00762A5F" w:rsidSect="009C1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D94" w:rsidP="00E40C63" w:rsidRDefault="00CB7D94">
      <w:pPr>
        <w:spacing w:after="0"/>
      </w:pPr>
      <w:r>
        <w:separator/>
      </w:r>
    </w:p>
  </w:endnote>
  <w:endnote w:type="continuationSeparator" w:id="0">
    <w:p w:rsidR="00CB7D94" w:rsidP="00E40C63" w:rsidRDefault="00CB7D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170" w:rsidRDefault="00E871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48D95FEC-B455-4CA7-BA04-5C230D0B37CF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417"/>
      <w:gridCol w:w="2485"/>
      <w:gridCol w:w="2943"/>
      <w:gridCol w:w="2694"/>
    </w:tblGrid>
    <w:tr w:rsidRPr="005C273C" w:rsidR="00E87170" w:rsidTr="00E87170">
      <w:trPr>
        <w:cantSplit/>
        <w:trHeight w:val="227"/>
      </w:trPr>
      <w:sdt>
        <w:sdtPr>
          <w:rPr>
            <w:rFonts w:asciiTheme="majorHAnsi" w:hAnsiTheme="majorHAnsi"/>
            <w:color w:val="F24F4F" w:themeColor="accent1"/>
          </w:rPr>
          <w:alias w:val="#Nav: /Header/HomePage_Lbl"/>
          <w:tag w:val="#Nav: Standard_Sales_Draft_Invoice/1303"/>
          <w:id w:val="-1282405612"/>
          <w:placeholder>
            <w:docPart w:val="2403B4B352E24D7FADDD150AE53A59F6"/>
          </w:placeholder>
          <w:dataBinding w:prefixMappings="xmlns:ns0='urn:microsoft-dynamics-nav/reports/Standard_Sales_Draft_Invoice/1303/'" w:xpath="/ns0:NavWordReportXmlPart[1]/ns0:Header[1]/ns0:HomePage_Lbl[1]" w:storeItemID="{48D95FEC-B455-4CA7-BA04-5C230D0B37CF}"/>
          <w:text/>
        </w:sdtPr>
        <w:sdtEndPr/>
        <w:sdtContent>
          <w:tc>
            <w:tcPr>
              <w:tcW w:w="1147" w:type="pct"/>
            </w:tcPr>
            <w:p w:rsidRPr="00250F9A" w:rsidR="00E87170" w:rsidP="005C273C" w:rsidRDefault="00E87170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250F9A">
                <w:rPr>
                  <w:rFonts w:asciiTheme="majorHAnsi" w:hAnsiTheme="majorHAnsi"/>
                  <w:color w:val="F24F4F" w:themeColor="accent1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F24F4F" w:themeColor="accent1"/>
          </w:rPr>
          <w:alias w:val="#Nav: /Header/CompanyPhoneNo_Lbl"/>
          <w:tag w:val="#Nav: Standard_Sales_Draft_Invoice/1303"/>
          <w:id w:val="-1848700174"/>
          <w:placeholder>
            <w:docPart w:val="2403B4B352E24D7FADDD150AE53A59F6"/>
          </w:placeholder>
          <w:dataBinding w:prefixMappings="xmlns:ns0='urn:microsoft-dynamics-nav/reports/Standard_Sales_Draft_Invoice/1303/'" w:xpath="/ns0:NavWordReportXmlPart[1]/ns0:Header[1]/ns0:CompanyPhoneNo_Lbl[1]" w:storeItemID="{48D95FEC-B455-4CA7-BA04-5C230D0B37CF}"/>
          <w:text/>
        </w:sdtPr>
        <w:sdtEndPr/>
        <w:sdtContent>
          <w:tc>
            <w:tcPr>
              <w:tcW w:w="1179" w:type="pct"/>
            </w:tcPr>
            <w:p w:rsidRPr="00250F9A" w:rsidR="00E87170" w:rsidP="005C273C" w:rsidRDefault="00E87170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250F9A">
                <w:rPr>
                  <w:rFonts w:asciiTheme="majorHAnsi" w:hAnsiTheme="majorHAnsi"/>
                  <w:color w:val="F24F4F" w:themeColor="accent1"/>
                </w:rPr>
                <w:t>CompanyPhoneNo_Lbl</w:t>
              </w:r>
              <w:proofErr w:type="spellEnd"/>
            </w:p>
          </w:tc>
        </w:sdtContent>
      </w:sdt>
      <w:tc>
        <w:tcPr>
          <w:tcW w:w="1396" w:type="pct"/>
          <w:tcMar>
            <w:right w:w="0" w:type="dxa"/>
          </w:tcMar>
        </w:tcPr>
        <w:p w:rsidRPr="00250F9A" w:rsidR="00E87170" w:rsidP="00E87170" w:rsidRDefault="00CB7D94">
          <w:pPr>
            <w:pStyle w:val="Heading2"/>
            <w:tabs>
              <w:tab w:val="right" w:pos="3731"/>
            </w:tabs>
            <w:outlineLvl w:val="1"/>
            <w:rPr>
              <w:rFonts w:asciiTheme="majorHAnsi" w:hAnsiTheme="majorHAnsi"/>
              <w:color w:val="F24F4F" w:themeColor="accent1"/>
            </w:rPr>
          </w:pPr>
          <w:sdt>
            <w:sdtPr>
              <w:rPr>
                <w:rFonts w:asciiTheme="majorHAnsi" w:hAnsiTheme="majorHAnsi"/>
                <w:color w:val="F24F4F" w:themeColor="accent1"/>
              </w:rPr>
              <w:alias w:val="#Nav: /Header/EMail_Lbl"/>
              <w:tag w:val="#Nav: Standard_Sales_Draft_Invoice/1303"/>
              <w:id w:val="-1578736837"/>
              <w:placeholder>
                <w:docPart w:val="2403B4B352E24D7FADDD150AE53A59F6"/>
              </w:placeholder>
              <w:dataBinding w:prefixMappings="xmlns:ns0='urn:microsoft-dynamics-nav/reports/Standard_Sales_Draft_Invoice/1303/'" w:xpath="/ns0:NavWordReportXmlPart[1]/ns0:Header[1]/ns0:EMail_Lbl[1]" w:storeItemID="{48D95FEC-B455-4CA7-BA04-5C230D0B37CF}"/>
              <w:text/>
            </w:sdtPr>
            <w:sdtEndPr/>
            <w:sdtContent>
              <w:proofErr w:type="spellStart"/>
              <w:r w:rsidRPr="00250F9A" w:rsidR="00E87170">
                <w:rPr>
                  <w:rFonts w:asciiTheme="majorHAnsi" w:hAnsiTheme="majorHAnsi"/>
                  <w:color w:val="F24F4F" w:themeColor="accent1"/>
                </w:rPr>
                <w:t>EMail_Lbl</w:t>
              </w:r>
              <w:proofErr w:type="spellEnd"/>
            </w:sdtContent>
          </w:sdt>
          <w:r w:rsidR="00E87170">
            <w:rPr>
              <w:rFonts w:asciiTheme="majorHAnsi" w:hAnsiTheme="majorHAnsi"/>
              <w:color w:val="F24F4F" w:themeColor="accent1"/>
            </w:rPr>
            <w:tab/>
          </w:r>
        </w:p>
      </w:tc>
      <w:sdt>
        <w:sdtPr>
          <w:rPr>
            <w:rFonts w:asciiTheme="majorHAnsi" w:hAnsiTheme="majorHAnsi"/>
            <w:color w:val="F24F4F" w:themeColor="accent1"/>
          </w:rPr>
          <w:id w:val="-2017219212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278" w:type="pct"/>
            </w:tcPr>
            <w:p w:rsidR="00E87170" w:rsidP="00E87170" w:rsidRDefault="00F14560">
              <w:pPr>
                <w:pStyle w:val="Heading2"/>
                <w:tabs>
                  <w:tab w:val="right" w:pos="3731"/>
                </w:tabs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r>
                <w:rPr>
                  <w:rFonts w:asciiTheme="majorHAnsi" w:hAnsiTheme="majorHAnsi"/>
                  <w:color w:val="F24F4F" w:themeColor="accent1"/>
                  <w:lang w:val="da-DK"/>
                </w:rPr>
                <w:t>CompanyVATRegNo_Lbl</w:t>
              </w:r>
            </w:p>
          </w:tc>
        </w:sdtContent>
      </w:sdt>
    </w:tr>
    <w:tr w:rsidRPr="00543913" w:rsidR="00E87170" w:rsidTr="00E87170">
      <w:trPr>
        <w:cantSplit/>
        <w:trHeight w:val="227"/>
      </w:trPr>
      <w:sdt>
        <w:sdtPr>
          <w:rPr>
            <w:sz w:val="20"/>
            <w:szCs w:val="20"/>
          </w:rPr>
          <w:alias w:val="#Nav: /Header/CompanyHomePage"/>
          <w:tag w:val="#Nav: Standard_Sales_Draft_Invoice/1303"/>
          <w:id w:val="1099912146"/>
          <w:placeholder>
            <w:docPart w:val="2403B4B352E24D7FADDD150AE53A59F6"/>
          </w:placeholder>
          <w:dataBinding w:prefixMappings="xmlns:ns0='urn:microsoft-dynamics-nav/reports/Standard_Sales_Draft_Invoice/1303/'" w:xpath="/ns0:NavWordReportXmlPart[1]/ns0:Header[1]/ns0:CompanyHomePage[1]" w:storeItemID="{48D95FEC-B455-4CA7-BA04-5C230D0B37CF}"/>
          <w:text/>
        </w:sdtPr>
        <w:sdtEndPr/>
        <w:sdtContent>
          <w:tc>
            <w:tcPr>
              <w:tcW w:w="1147" w:type="pct"/>
            </w:tcPr>
            <w:p w:rsidRPr="00250F9A" w:rsidR="00E87170" w:rsidP="006220F3" w:rsidRDefault="00E87170">
              <w:pPr>
                <w:pStyle w:val="NoSpacing"/>
                <w:rPr>
                  <w:sz w:val="20"/>
                  <w:szCs w:val="20"/>
                </w:rPr>
              </w:pPr>
              <w:r w:rsidRPr="00250F9A">
                <w:rPr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sz w:val="20"/>
            <w:szCs w:val="20"/>
          </w:rPr>
          <w:alias w:val="#Nav: /Header/CompanyPhoneNo"/>
          <w:tag w:val="#Nav: Standard_Sales_Draft_Invoice/1303"/>
          <w:id w:val="204378218"/>
          <w:placeholder>
            <w:docPart w:val="2403B4B352E24D7FADDD150AE53A59F6"/>
          </w:placeholder>
          <w:dataBinding w:prefixMappings="xmlns:ns0='urn:microsoft-dynamics-nav/reports/Standard_Sales_Draft_Invoice/1303/'" w:xpath="/ns0:NavWordReportXmlPart[1]/ns0:Header[1]/ns0:CompanyPhoneNo[1]" w:storeItemID="{48D95FEC-B455-4CA7-BA04-5C230D0B37CF}"/>
          <w:text/>
        </w:sdtPr>
        <w:sdtEndPr/>
        <w:sdtContent>
          <w:tc>
            <w:tcPr>
              <w:tcW w:w="1179" w:type="pct"/>
            </w:tcPr>
            <w:p w:rsidRPr="00250F9A" w:rsidR="00E87170" w:rsidP="006220F3" w:rsidRDefault="00E87170">
              <w:pPr>
                <w:pStyle w:val="NoSpacing"/>
                <w:rPr>
                  <w:sz w:val="20"/>
                  <w:szCs w:val="20"/>
                </w:rPr>
              </w:pPr>
              <w:r w:rsidRPr="00250F9A">
                <w:rPr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sz w:val="20"/>
            <w:szCs w:val="20"/>
          </w:rPr>
          <w:alias w:val="#Nav: /Header/CompanyEMail"/>
          <w:tag w:val="#Nav: Standard_Sales_Draft_Invoice/1303"/>
          <w:id w:val="387000539"/>
          <w:placeholder>
            <w:docPart w:val="2403B4B352E24D7FADDD150AE53A59F6"/>
          </w:placeholder>
          <w:dataBinding w:prefixMappings="xmlns:ns0='urn:microsoft-dynamics-nav/reports/Standard_Sales_Draft_Invoice/1303/'" w:xpath="/ns0:NavWordReportXmlPart[1]/ns0:Header[1]/ns0:CompanyEMail[1]" w:storeItemID="{48D95FEC-B455-4CA7-BA04-5C230D0B37CF}"/>
          <w:text/>
        </w:sdtPr>
        <w:sdtEndPr/>
        <w:sdtContent>
          <w:tc>
            <w:tcPr>
              <w:tcW w:w="1396" w:type="pct"/>
              <w:tcMar>
                <w:right w:w="0" w:type="dxa"/>
              </w:tcMar>
            </w:tcPr>
            <w:p w:rsidRPr="00250F9A" w:rsidR="00E87170" w:rsidP="006220F3" w:rsidRDefault="00E87170">
              <w:pPr>
                <w:pStyle w:val="NoSpacing"/>
                <w:rPr>
                  <w:sz w:val="20"/>
                  <w:szCs w:val="20"/>
                </w:rPr>
              </w:pPr>
              <w:r w:rsidRPr="00250F9A">
                <w:rPr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sz w:val="20"/>
            <w:szCs w:val="20"/>
          </w:rPr>
          <w:id w:val="-86227570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278" w:type="pct"/>
            </w:tcPr>
            <w:p w:rsidR="00E87170" w:rsidP="006220F3" w:rsidRDefault="00F14560">
              <w:pPr>
                <w:pStyle w:val="NoSpacing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D94" w:rsidP="00E40C63" w:rsidRDefault="00CB7D94">
      <w:pPr>
        <w:spacing w:after="0"/>
      </w:pPr>
      <w:r>
        <w:separator/>
      </w:r>
    </w:p>
  </w:footnote>
  <w:footnote w:type="continuationSeparator" w:id="0">
    <w:p w:rsidR="00CB7D94" w:rsidP="00E40C63" w:rsidRDefault="00CB7D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170" w:rsidRDefault="00E871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CB7D94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CB7D94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48D95FEC-B455-4CA7-BA04-5C230D0B37C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CB7D94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48D95FEC-B455-4CA7-BA04-5C230D0B37CF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D2128">
            <w:rPr>
              <w:bCs/>
              <w:noProof/>
            </w:rPr>
            <w:t>3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D2128">
            <w:rPr>
              <w:bCs/>
              <w:noProof/>
            </w:rPr>
            <w:t>3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170" w:rsidRDefault="00E871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1652"/>
    <w:rsid w:val="00032E69"/>
    <w:rsid w:val="000357EB"/>
    <w:rsid w:val="00070EE8"/>
    <w:rsid w:val="00074151"/>
    <w:rsid w:val="000844A3"/>
    <w:rsid w:val="000A665A"/>
    <w:rsid w:val="000D5A6D"/>
    <w:rsid w:val="000E071F"/>
    <w:rsid w:val="001027A0"/>
    <w:rsid w:val="00103846"/>
    <w:rsid w:val="0011793B"/>
    <w:rsid w:val="00124B5C"/>
    <w:rsid w:val="00126D5A"/>
    <w:rsid w:val="00134A71"/>
    <w:rsid w:val="00145793"/>
    <w:rsid w:val="00151C73"/>
    <w:rsid w:val="001621D9"/>
    <w:rsid w:val="00162424"/>
    <w:rsid w:val="001776E8"/>
    <w:rsid w:val="00185652"/>
    <w:rsid w:val="00186D76"/>
    <w:rsid w:val="001B793C"/>
    <w:rsid w:val="001D1CE2"/>
    <w:rsid w:val="001D6807"/>
    <w:rsid w:val="0020108A"/>
    <w:rsid w:val="00207B33"/>
    <w:rsid w:val="00235CA0"/>
    <w:rsid w:val="00245B0E"/>
    <w:rsid w:val="00250F9A"/>
    <w:rsid w:val="00261876"/>
    <w:rsid w:val="0026269B"/>
    <w:rsid w:val="002669DB"/>
    <w:rsid w:val="00273BA9"/>
    <w:rsid w:val="002778C1"/>
    <w:rsid w:val="0029066A"/>
    <w:rsid w:val="0029628E"/>
    <w:rsid w:val="002A29DF"/>
    <w:rsid w:val="002A382C"/>
    <w:rsid w:val="002A64FD"/>
    <w:rsid w:val="002B6B46"/>
    <w:rsid w:val="002D2128"/>
    <w:rsid w:val="002D6294"/>
    <w:rsid w:val="002E2A56"/>
    <w:rsid w:val="00302113"/>
    <w:rsid w:val="00302B81"/>
    <w:rsid w:val="003106D7"/>
    <w:rsid w:val="00311FAE"/>
    <w:rsid w:val="00324024"/>
    <w:rsid w:val="00337723"/>
    <w:rsid w:val="00355E20"/>
    <w:rsid w:val="00374316"/>
    <w:rsid w:val="00375052"/>
    <w:rsid w:val="00382070"/>
    <w:rsid w:val="0038349C"/>
    <w:rsid w:val="00394029"/>
    <w:rsid w:val="003A31D7"/>
    <w:rsid w:val="003A7E69"/>
    <w:rsid w:val="003B1D59"/>
    <w:rsid w:val="003D097A"/>
    <w:rsid w:val="003D120B"/>
    <w:rsid w:val="003D4B80"/>
    <w:rsid w:val="003E2178"/>
    <w:rsid w:val="003F77E2"/>
    <w:rsid w:val="0043195D"/>
    <w:rsid w:val="00440B43"/>
    <w:rsid w:val="0046171F"/>
    <w:rsid w:val="00473A0F"/>
    <w:rsid w:val="00487583"/>
    <w:rsid w:val="00492354"/>
    <w:rsid w:val="00494482"/>
    <w:rsid w:val="004A4D71"/>
    <w:rsid w:val="004B22F6"/>
    <w:rsid w:val="004B47ED"/>
    <w:rsid w:val="004B6FE5"/>
    <w:rsid w:val="004C60A5"/>
    <w:rsid w:val="004F1AE1"/>
    <w:rsid w:val="004F2432"/>
    <w:rsid w:val="004F64BA"/>
    <w:rsid w:val="0051660C"/>
    <w:rsid w:val="00524FE6"/>
    <w:rsid w:val="00532764"/>
    <w:rsid w:val="005421C5"/>
    <w:rsid w:val="00543913"/>
    <w:rsid w:val="00552846"/>
    <w:rsid w:val="00563DCD"/>
    <w:rsid w:val="00572B36"/>
    <w:rsid w:val="005731CF"/>
    <w:rsid w:val="005752F1"/>
    <w:rsid w:val="00587157"/>
    <w:rsid w:val="00595C80"/>
    <w:rsid w:val="00595F7F"/>
    <w:rsid w:val="005963DE"/>
    <w:rsid w:val="005A0994"/>
    <w:rsid w:val="005B1DDB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27488"/>
    <w:rsid w:val="006408B5"/>
    <w:rsid w:val="00643EAE"/>
    <w:rsid w:val="0067225B"/>
    <w:rsid w:val="00677AD5"/>
    <w:rsid w:val="0068273F"/>
    <w:rsid w:val="00683CCE"/>
    <w:rsid w:val="00684EEB"/>
    <w:rsid w:val="006907F2"/>
    <w:rsid w:val="006A152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2A5F"/>
    <w:rsid w:val="00765190"/>
    <w:rsid w:val="00766078"/>
    <w:rsid w:val="007773B8"/>
    <w:rsid w:val="00777ADC"/>
    <w:rsid w:val="00795AD6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64FE4"/>
    <w:rsid w:val="008A0B3D"/>
    <w:rsid w:val="008A2B5A"/>
    <w:rsid w:val="008A60B3"/>
    <w:rsid w:val="008C3901"/>
    <w:rsid w:val="008D338D"/>
    <w:rsid w:val="008D65B9"/>
    <w:rsid w:val="008D7475"/>
    <w:rsid w:val="008E766D"/>
    <w:rsid w:val="008F0A38"/>
    <w:rsid w:val="008F6915"/>
    <w:rsid w:val="009072D1"/>
    <w:rsid w:val="0092542A"/>
    <w:rsid w:val="00933DB5"/>
    <w:rsid w:val="0093556E"/>
    <w:rsid w:val="00937702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1065"/>
    <w:rsid w:val="009B485A"/>
    <w:rsid w:val="009C1BD4"/>
    <w:rsid w:val="009D1C34"/>
    <w:rsid w:val="009D23AB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3A74"/>
    <w:rsid w:val="00A46A17"/>
    <w:rsid w:val="00A5323C"/>
    <w:rsid w:val="00A652A3"/>
    <w:rsid w:val="00A66938"/>
    <w:rsid w:val="00A76F36"/>
    <w:rsid w:val="00A87D40"/>
    <w:rsid w:val="00A9010E"/>
    <w:rsid w:val="00A940EF"/>
    <w:rsid w:val="00A9726D"/>
    <w:rsid w:val="00AA10BF"/>
    <w:rsid w:val="00AF1EDD"/>
    <w:rsid w:val="00AF3CFF"/>
    <w:rsid w:val="00AF4452"/>
    <w:rsid w:val="00B01DA6"/>
    <w:rsid w:val="00B22FDE"/>
    <w:rsid w:val="00B32D4B"/>
    <w:rsid w:val="00B402B9"/>
    <w:rsid w:val="00B435F5"/>
    <w:rsid w:val="00B437D5"/>
    <w:rsid w:val="00B57659"/>
    <w:rsid w:val="00B60D54"/>
    <w:rsid w:val="00B65AE2"/>
    <w:rsid w:val="00B727BF"/>
    <w:rsid w:val="00B8205C"/>
    <w:rsid w:val="00B86BCD"/>
    <w:rsid w:val="00B91CA1"/>
    <w:rsid w:val="00B9447D"/>
    <w:rsid w:val="00B95675"/>
    <w:rsid w:val="00B96060"/>
    <w:rsid w:val="00BA3B6D"/>
    <w:rsid w:val="00BC232B"/>
    <w:rsid w:val="00BD2533"/>
    <w:rsid w:val="00BD35AE"/>
    <w:rsid w:val="00BE5952"/>
    <w:rsid w:val="00BE6BE6"/>
    <w:rsid w:val="00BF0F10"/>
    <w:rsid w:val="00C0365E"/>
    <w:rsid w:val="00C27C1A"/>
    <w:rsid w:val="00C36F18"/>
    <w:rsid w:val="00C40BE4"/>
    <w:rsid w:val="00C41DE3"/>
    <w:rsid w:val="00C47206"/>
    <w:rsid w:val="00C50A59"/>
    <w:rsid w:val="00C557F2"/>
    <w:rsid w:val="00C95C75"/>
    <w:rsid w:val="00CA6394"/>
    <w:rsid w:val="00CB70AD"/>
    <w:rsid w:val="00CB7D94"/>
    <w:rsid w:val="00CD1B92"/>
    <w:rsid w:val="00CF161B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1570"/>
    <w:rsid w:val="00D96F6B"/>
    <w:rsid w:val="00DA0F11"/>
    <w:rsid w:val="00DA580A"/>
    <w:rsid w:val="00DB3EC0"/>
    <w:rsid w:val="00DB4B5B"/>
    <w:rsid w:val="00DC6F05"/>
    <w:rsid w:val="00DC7A7B"/>
    <w:rsid w:val="00DD5AB5"/>
    <w:rsid w:val="00DF30F1"/>
    <w:rsid w:val="00E111C4"/>
    <w:rsid w:val="00E22B7E"/>
    <w:rsid w:val="00E25197"/>
    <w:rsid w:val="00E40C63"/>
    <w:rsid w:val="00E41182"/>
    <w:rsid w:val="00E4353A"/>
    <w:rsid w:val="00E4361D"/>
    <w:rsid w:val="00E54F17"/>
    <w:rsid w:val="00E65451"/>
    <w:rsid w:val="00E67097"/>
    <w:rsid w:val="00E87170"/>
    <w:rsid w:val="00E902EA"/>
    <w:rsid w:val="00E96A2B"/>
    <w:rsid w:val="00EA246E"/>
    <w:rsid w:val="00EA27AA"/>
    <w:rsid w:val="00EA77B3"/>
    <w:rsid w:val="00EB5B19"/>
    <w:rsid w:val="00EC1995"/>
    <w:rsid w:val="00EC4C86"/>
    <w:rsid w:val="00ED0377"/>
    <w:rsid w:val="00EE2CA3"/>
    <w:rsid w:val="00EE53F7"/>
    <w:rsid w:val="00EF1B44"/>
    <w:rsid w:val="00F11086"/>
    <w:rsid w:val="00F14176"/>
    <w:rsid w:val="00F14560"/>
    <w:rsid w:val="00F20F72"/>
    <w:rsid w:val="00F219F1"/>
    <w:rsid w:val="00F24584"/>
    <w:rsid w:val="00F36FA0"/>
    <w:rsid w:val="00F44822"/>
    <w:rsid w:val="00F66A1F"/>
    <w:rsid w:val="00F67E94"/>
    <w:rsid w:val="00F8062E"/>
    <w:rsid w:val="00F81AE9"/>
    <w:rsid w:val="00F848FB"/>
    <w:rsid w:val="00F86468"/>
    <w:rsid w:val="00FA4D66"/>
    <w:rsid w:val="00FB06A1"/>
    <w:rsid w:val="00FB3DCE"/>
    <w:rsid w:val="00FD0A8A"/>
    <w:rsid w:val="00FD6A00"/>
    <w:rsid w:val="00FE0A15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paragraph" w:customStyle="1" w:styleId="SideBarRed">
    <w:name w:val="SideBar Red"/>
    <w:basedOn w:val="Title"/>
    <w:link w:val="SideBarRed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186D76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186D76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ForceRight">
    <w:name w:val="ForceRight"/>
    <w:basedOn w:val="Normal"/>
    <w:link w:val="ForceRightChar"/>
    <w:qFormat/>
    <w:rsid w:val="0093556E"/>
    <w:pPr>
      <w:jc w:val="right"/>
    </w:pPr>
    <w:rPr>
      <w:sz w:val="20"/>
    </w:rPr>
  </w:style>
  <w:style w:type="character" w:customStyle="1" w:styleId="ForceRightChar">
    <w:name w:val="ForceRight Char"/>
    <w:basedOn w:val="DefaultParagraphFont"/>
    <w:link w:val="ForceRight"/>
    <w:rsid w:val="0093556E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9ca62404362543bb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4688616B45485AA5B9DA859FD63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D381B-15E6-4908-B223-AFE08EF931A8}"/>
      </w:docPartPr>
      <w:docPartBody>
        <w:p w:rsidR="00782396" w:rsidRDefault="006F7026" w:rsidP="006F7026">
          <w:pPr>
            <w:pStyle w:val="8D4688616B45485AA5B9DA859FD6323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8D8E54717A47A9BF254236E572A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BAB58-63E0-48B5-A497-9662D3DE1B67}"/>
      </w:docPartPr>
      <w:docPartBody>
        <w:p w:rsidR="00782396" w:rsidRDefault="006F7026" w:rsidP="006F7026">
          <w:pPr>
            <w:pStyle w:val="B68D8E54717A47A9BF254236E572A3C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0EAE1A774255B33196E086BE3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86713-ECA2-4913-BC45-8A7EF3DADDCA}"/>
      </w:docPartPr>
      <w:docPartBody>
        <w:p w:rsidR="00782396" w:rsidRDefault="006F7026" w:rsidP="006F7026">
          <w:pPr>
            <w:pStyle w:val="85F10EAE1A774255B33196E086BE31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DCA31A9EF34EE0A8347280398D9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88752-A598-4353-8FC3-D40E2979AE4B}"/>
      </w:docPartPr>
      <w:docPartBody>
        <w:p w:rsidR="00782396" w:rsidRDefault="006F7026" w:rsidP="006F7026">
          <w:pPr>
            <w:pStyle w:val="C2DCA31A9EF34EE0A8347280398D98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9AA22746734056AA2C91E78FF60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F568B-C5C5-4BFA-980E-5293F772FC8A}"/>
      </w:docPartPr>
      <w:docPartBody>
        <w:p w:rsidR="00782396" w:rsidRDefault="006F7026" w:rsidP="006F7026">
          <w:pPr>
            <w:pStyle w:val="829AA22746734056AA2C91E78FF605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D4C0E721E94471A3C5B79A5D7D6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10A2D-BCFE-4531-9F40-E00866F91AD0}"/>
      </w:docPartPr>
      <w:docPartBody>
        <w:p w:rsidR="005B7E0B" w:rsidRDefault="00F32CE6" w:rsidP="00F32CE6">
          <w:pPr>
            <w:pStyle w:val="29D4C0E721E94471A3C5B79A5D7D61C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7E6CF4E92654DAA9CC82B06CDE9D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76C71-F74B-470A-B87E-00A409A21840}"/>
      </w:docPartPr>
      <w:docPartBody>
        <w:p w:rsidR="005B7E0B" w:rsidRDefault="00F32CE6" w:rsidP="00F32CE6">
          <w:pPr>
            <w:pStyle w:val="47E6CF4E92654DAA9CC82B06CDE9D28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ED7F34EF1374A5DB6FDE0B115DF4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CB44-9B8E-4553-B3CA-84BA85D7EAA6}"/>
      </w:docPartPr>
      <w:docPartBody>
        <w:p w:rsidR="005B7E0B" w:rsidRDefault="00F32CE6" w:rsidP="00F32CE6">
          <w:pPr>
            <w:pStyle w:val="2ED7F34EF1374A5DB6FDE0B115DF4ECC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8865A2D63994EFDBADF0EBE208B7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1EF48C-4862-4FAB-8B55-C2D88CDF9C11}"/>
      </w:docPartPr>
      <w:docPartBody>
        <w:p w:rsidR="005B7E0B" w:rsidRDefault="00F32CE6" w:rsidP="00F32CE6">
          <w:pPr>
            <w:pStyle w:val="48865A2D63994EFDBADF0EBE208B7DA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40C497C9C274138A48564D1D94BD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26342-C5EF-43C9-B4DE-4BDA4191A71E}"/>
      </w:docPartPr>
      <w:docPartBody>
        <w:p w:rsidR="005B7E0B" w:rsidRDefault="00F32CE6" w:rsidP="00F32CE6">
          <w:pPr>
            <w:pStyle w:val="740C497C9C274138A48564D1D94BDD3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6431183064C4878BC2A8E2BCEDCA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54587-6406-4232-84C4-E72170F151FB}"/>
      </w:docPartPr>
      <w:docPartBody>
        <w:p w:rsidR="005B7E0B" w:rsidRDefault="00F32CE6" w:rsidP="00F32CE6">
          <w:pPr>
            <w:pStyle w:val="16431183064C4878BC2A8E2BCEDCA8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256C88FE75B418D8E30E2FF1F208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A7FEA-AD4F-4F24-979D-A1F409143381}"/>
      </w:docPartPr>
      <w:docPartBody>
        <w:p w:rsidR="005B7E0B" w:rsidRDefault="00F32CE6" w:rsidP="00F32CE6">
          <w:pPr>
            <w:pStyle w:val="9256C88FE75B418D8E30E2FF1F208E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07E74DAC7A48B18314BD1B00189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61088-89E9-4425-9AB3-69D7AF65AEEE}"/>
      </w:docPartPr>
      <w:docPartBody>
        <w:p w:rsidR="005B7E0B" w:rsidRDefault="00F32CE6" w:rsidP="00F32CE6">
          <w:pPr>
            <w:pStyle w:val="0207E74DAC7A48B18314BD1B001899A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965A5534D1741E5A32BD02CD56F8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D0EA3-9105-4DCE-94D4-07FE3F12BC5E}"/>
      </w:docPartPr>
      <w:docPartBody>
        <w:p w:rsidR="005B7E0B" w:rsidRDefault="00F32CE6" w:rsidP="00F32CE6">
          <w:pPr>
            <w:pStyle w:val="3965A5534D1741E5A32BD02CD56F86A0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D77FE6801A4F41AD806B201B60A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0D4C4-04F0-4D48-A0FA-10932034CDFD}"/>
      </w:docPartPr>
      <w:docPartBody>
        <w:p w:rsidR="005B7E0B" w:rsidRDefault="00F32CE6" w:rsidP="00F32CE6">
          <w:pPr>
            <w:pStyle w:val="35D77FE6801A4F41AD806B201B60A54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148B50BFE142D8B03D664EB7CEA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1B83A-8C87-41C4-A940-920BF591B25D}"/>
      </w:docPartPr>
      <w:docPartBody>
        <w:p w:rsidR="005B7E0B" w:rsidRDefault="00F32CE6" w:rsidP="00F32CE6">
          <w:pPr>
            <w:pStyle w:val="31148B50BFE142D8B03D664EB7CEA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56E0BCF6384410A9A1011218CBD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C2D42-9B9F-4D48-8E35-4B363E96A7EF}"/>
      </w:docPartPr>
      <w:docPartBody>
        <w:p w:rsidR="005B7E0B" w:rsidRDefault="00F32CE6" w:rsidP="00F32CE6">
          <w:pPr>
            <w:pStyle w:val="9D56E0BCF6384410A9A1011218CBDE2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8B2150FE6748A5AAB3C53E4EEF0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96996-8AD7-449C-BDD7-B2B07CFE9374}"/>
      </w:docPartPr>
      <w:docPartBody>
        <w:p w:rsidR="005B7E0B" w:rsidRDefault="00F32CE6" w:rsidP="00F32CE6">
          <w:pPr>
            <w:pStyle w:val="928B2150FE6748A5AAB3C53E4EEF01D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5A74861D654E97A92EC5344E7A3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6447E-BB99-47CF-A15D-9A7799F6C1FA}"/>
      </w:docPartPr>
      <w:docPartBody>
        <w:p w:rsidR="005B7E0B" w:rsidRDefault="00F32CE6" w:rsidP="00F32CE6">
          <w:pPr>
            <w:pStyle w:val="2B5A74861D654E97A92EC5344E7A3B9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CA6215B0D14211A11F6A3AD710C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76C79-C1AD-41DC-8489-21B21FC667D7}"/>
      </w:docPartPr>
      <w:docPartBody>
        <w:p w:rsidR="005B7E0B" w:rsidRDefault="00F32CE6" w:rsidP="00F32CE6">
          <w:pPr>
            <w:pStyle w:val="FACA6215B0D14211A11F6A3AD710CCC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22A21A4B01C4C589B6D57BEF20E3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A0403-C30D-4F3C-ABEF-5CA0869EA4D7}"/>
      </w:docPartPr>
      <w:docPartBody>
        <w:p w:rsidR="005B7E0B" w:rsidRDefault="00F32CE6" w:rsidP="00F32CE6">
          <w:pPr>
            <w:pStyle w:val="122A21A4B01C4C589B6D57BEF20E3C92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EA34DC2F9B451F96B615103FDF9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44E06-A836-4E4D-BBA7-324CE30CD502}"/>
      </w:docPartPr>
      <w:docPartBody>
        <w:p w:rsidR="005B7E0B" w:rsidRDefault="00F32CE6" w:rsidP="00F32CE6">
          <w:pPr>
            <w:pStyle w:val="DDEA34DC2F9B451F96B615103FDF91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D8E7E438E844945BFD6BAD022F78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B36F-25FC-4D9B-81DC-B1E6720286D2}"/>
      </w:docPartPr>
      <w:docPartBody>
        <w:p w:rsidR="005B7E0B" w:rsidRDefault="00F32CE6" w:rsidP="00F32CE6">
          <w:pPr>
            <w:pStyle w:val="5D8E7E438E844945BFD6BAD022F787C3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5AFC7AB8F64E2791EE032C6B07F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190FF-4A53-4AF6-8238-BB70723A952D}"/>
      </w:docPartPr>
      <w:docPartBody>
        <w:p w:rsidR="005B7E0B" w:rsidRDefault="00F32CE6" w:rsidP="00F32CE6">
          <w:pPr>
            <w:pStyle w:val="AE5AFC7AB8F64E2791EE032C6B07F8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2ECC9FC244C42C69E00FA6DC7355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EBF75-A9DB-4303-845D-E68389844FE3}"/>
      </w:docPartPr>
      <w:docPartBody>
        <w:p w:rsidR="005B7E0B" w:rsidRDefault="00F32CE6" w:rsidP="00F32CE6">
          <w:pPr>
            <w:pStyle w:val="22ECC9FC244C42C69E00FA6DC735530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C62CFE2FA0441DB6D5DF4B7C67B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C8FFD-A28D-4B67-A7C5-3ECD39E09C4B}"/>
      </w:docPartPr>
      <w:docPartBody>
        <w:p w:rsidR="005B7E0B" w:rsidRDefault="00F32CE6" w:rsidP="00F32CE6">
          <w:pPr>
            <w:pStyle w:val="ABC62CFE2FA0441DB6D5DF4B7C67BA4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5C0A2D12B942F192C259115AF16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3035B-1396-413C-A432-982B3AA2860A}"/>
      </w:docPartPr>
      <w:docPartBody>
        <w:p w:rsidR="005B7E0B" w:rsidRDefault="00F32CE6" w:rsidP="00F32CE6">
          <w:pPr>
            <w:pStyle w:val="FA5C0A2D12B942F192C259115AF16AE3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1F60E1DF5A4710AAC36A71C0903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C907B-876C-4388-BBAC-FEEBA8BFB625}"/>
      </w:docPartPr>
      <w:docPartBody>
        <w:p w:rsidR="005B7E0B" w:rsidRDefault="00F32CE6" w:rsidP="00F32CE6">
          <w:pPr>
            <w:pStyle w:val="411F60E1DF5A4710AAC36A71C0903BF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37D506CC360452AB8593858E30DD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39059-E29A-47D1-A305-BB1C89E3E6E4}"/>
      </w:docPartPr>
      <w:docPartBody>
        <w:p w:rsidR="005B7E0B" w:rsidRDefault="00F32CE6" w:rsidP="00F32CE6">
          <w:pPr>
            <w:pStyle w:val="837D506CC360452AB8593858E30DDE9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85B5FCE6234FC89261ABEE39027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AA17B-2A15-4718-8A75-6D2CED38455E}"/>
      </w:docPartPr>
      <w:docPartBody>
        <w:p w:rsidR="005B7E0B" w:rsidRDefault="00F32CE6" w:rsidP="00F32CE6">
          <w:pPr>
            <w:pStyle w:val="8785B5FCE6234FC89261ABEE39027E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C5AF2D95B943B9AADEFE92E8AC1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70BE4-AC9E-41C9-B1D1-3D894EFA7C16}"/>
      </w:docPartPr>
      <w:docPartBody>
        <w:p w:rsidR="005B7E0B" w:rsidRDefault="00F32CE6" w:rsidP="00F32CE6">
          <w:pPr>
            <w:pStyle w:val="4DC5AF2D95B943B9AADEFE92E8AC1C1C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D3D1EE47CF422FA6B5B202E3C1C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C84AD-B56B-4095-A3EC-0DED19ABC331}"/>
      </w:docPartPr>
      <w:docPartBody>
        <w:p w:rsidR="005B7E0B" w:rsidRDefault="00F32CE6" w:rsidP="00F32CE6">
          <w:pPr>
            <w:pStyle w:val="93D3D1EE47CF422FA6B5B202E3C1CA8F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E22116E0BB1C4822B26F774E53060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086E3-10C4-4D5F-8463-FCD9860335F6}"/>
      </w:docPartPr>
      <w:docPartBody>
        <w:p w:rsidR="00B60B1A" w:rsidRDefault="001327E2" w:rsidP="001327E2">
          <w:pPr>
            <w:pStyle w:val="E22116E0BB1C4822B26F774E530604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1D55031D3F496C8A99F57EDE274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BB47-2E78-49AE-9E0E-B233A2C9A713}"/>
      </w:docPartPr>
      <w:docPartBody>
        <w:p w:rsidR="00B60B1A" w:rsidRDefault="001327E2" w:rsidP="001327E2">
          <w:pPr>
            <w:pStyle w:val="421D55031D3F496C8A99F57EDE27456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2119167C914746B7C3D268DC31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785FB-B73F-4962-9210-F6B0C8FCF290}"/>
      </w:docPartPr>
      <w:docPartBody>
        <w:p w:rsidR="00B60B1A" w:rsidRDefault="001327E2" w:rsidP="001327E2">
          <w:pPr>
            <w:pStyle w:val="902119167C914746B7C3D268DC31367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D3B57E0D54CFFA3EE94A90A3EF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C860E-0B5B-4429-B9B0-5BFDB51A189E}"/>
      </w:docPartPr>
      <w:docPartBody>
        <w:p w:rsidR="00B60B1A" w:rsidRDefault="001327E2" w:rsidP="001327E2">
          <w:pPr>
            <w:pStyle w:val="286D3B57E0D54CFFA3EE94A90A3EF9B8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B6056C609B4D0C96E3A9F3E8881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982C9-E430-4643-94DB-12717D8F468C}"/>
      </w:docPartPr>
      <w:docPartBody>
        <w:p w:rsidR="00B60B1A" w:rsidRDefault="001327E2" w:rsidP="001327E2">
          <w:pPr>
            <w:pStyle w:val="8DB6056C609B4D0C96E3A9F3E8881E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0EAF88C87A4862A4F6619F545EA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C167D-B1A2-48B1-841F-C4A143B3BDF6}"/>
      </w:docPartPr>
      <w:docPartBody>
        <w:p w:rsidR="00B60B1A" w:rsidRDefault="001327E2" w:rsidP="001327E2">
          <w:pPr>
            <w:pStyle w:val="CE0EAF88C87A4862A4F6619F545EA31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332DB8506464034A76FF24A07875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3E763-04BD-42EE-B915-85B9A2180736}"/>
      </w:docPartPr>
      <w:docPartBody>
        <w:p w:rsidR="00B60B1A" w:rsidRDefault="001327E2" w:rsidP="001327E2">
          <w:pPr>
            <w:pStyle w:val="9332DB8506464034A76FF24A078751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99BD1D89514DA99CCDC168B504E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6E766-FAD0-46F7-A806-6CF0AC40974F}"/>
      </w:docPartPr>
      <w:docPartBody>
        <w:p w:rsidR="00B60B1A" w:rsidRDefault="001327E2" w:rsidP="001327E2">
          <w:pPr>
            <w:pStyle w:val="5199BD1D89514DA99CCDC168B504E9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287F079F9484B19AD62DC94CBCA3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A4E76-636F-4F7B-9EBD-C3AC97B5AB7B}"/>
      </w:docPartPr>
      <w:docPartBody>
        <w:p w:rsidR="00B60B1A" w:rsidRDefault="001327E2" w:rsidP="001327E2">
          <w:pPr>
            <w:pStyle w:val="A287F079F9484B19AD62DC94CBCA32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DAAD9C3EF7424DB400C14B51522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AD19-F668-4EEE-98E1-83ED263933A9}"/>
      </w:docPartPr>
      <w:docPartBody>
        <w:p w:rsidR="00B60B1A" w:rsidRDefault="001327E2" w:rsidP="001327E2">
          <w:pPr>
            <w:pStyle w:val="BBDAAD9C3EF7424DB400C14B515228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66E8A505094D4FB6F7A79BC15B4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09CC2-C022-4434-BF67-790E34D17B16}"/>
      </w:docPartPr>
      <w:docPartBody>
        <w:p w:rsidR="00B60B1A" w:rsidRDefault="001327E2" w:rsidP="001327E2">
          <w:pPr>
            <w:pStyle w:val="B666E8A505094D4FB6F7A79BC15B4367"/>
          </w:pPr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403B4B352E24D7FADDD150AE53A5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9897F-A38D-4150-87DF-C79395D1E9CC}"/>
      </w:docPartPr>
      <w:docPartBody>
        <w:p w:rsidR="00DE5B5D" w:rsidRDefault="00FF73AB" w:rsidP="00FF73AB">
          <w:pPr>
            <w:pStyle w:val="2403B4B352E24D7FADDD150AE53A59F6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151CB-F5F7-4DAB-9FB5-DE96665A86FE}"/>
      </w:docPartPr>
      <w:docPartBody>
        <w:p w:rsidR="00C268FA" w:rsidRDefault="00DE5B5D">
          <w:r w:rsidRPr="0081271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B7113A49A1B461EBC85EB178FF83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5466B-5ED6-45F1-86C4-5A26A01F5BB8}"/>
      </w:docPartPr>
      <w:docPartBody>
        <w:p w:rsidR="00000000" w:rsidRDefault="00C268FA" w:rsidP="00C268FA">
          <w:pPr>
            <w:pStyle w:val="CB7113A49A1B461EBC85EB178FF837A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D8708EA4845FBB7ABC59644A35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349E4-AF94-4ECB-8903-782FA7F8F905}"/>
      </w:docPartPr>
      <w:docPartBody>
        <w:p w:rsidR="00000000" w:rsidRDefault="00C268FA" w:rsidP="00C268FA">
          <w:pPr>
            <w:pStyle w:val="67FD8708EA4845FBB7ABC59644A35A5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951B9"/>
    <w:rsid w:val="000D31D2"/>
    <w:rsid w:val="001327E2"/>
    <w:rsid w:val="0017648A"/>
    <w:rsid w:val="001D36B1"/>
    <w:rsid w:val="002A00F8"/>
    <w:rsid w:val="002F61CF"/>
    <w:rsid w:val="003959BC"/>
    <w:rsid w:val="003E0989"/>
    <w:rsid w:val="00401A56"/>
    <w:rsid w:val="004218D7"/>
    <w:rsid w:val="00443238"/>
    <w:rsid w:val="0047626A"/>
    <w:rsid w:val="004D546F"/>
    <w:rsid w:val="0051504A"/>
    <w:rsid w:val="005B7E0B"/>
    <w:rsid w:val="00607675"/>
    <w:rsid w:val="006C2ADC"/>
    <w:rsid w:val="006E3CF2"/>
    <w:rsid w:val="006F7026"/>
    <w:rsid w:val="00782396"/>
    <w:rsid w:val="007E7C13"/>
    <w:rsid w:val="007F0EB0"/>
    <w:rsid w:val="0084568F"/>
    <w:rsid w:val="008506F4"/>
    <w:rsid w:val="0087148A"/>
    <w:rsid w:val="008762C7"/>
    <w:rsid w:val="008E478C"/>
    <w:rsid w:val="008F3546"/>
    <w:rsid w:val="00945794"/>
    <w:rsid w:val="00981D12"/>
    <w:rsid w:val="009C34C0"/>
    <w:rsid w:val="009D03EC"/>
    <w:rsid w:val="00A50F18"/>
    <w:rsid w:val="00A772AE"/>
    <w:rsid w:val="00A77547"/>
    <w:rsid w:val="00A86419"/>
    <w:rsid w:val="00AA4803"/>
    <w:rsid w:val="00AA7526"/>
    <w:rsid w:val="00AE0358"/>
    <w:rsid w:val="00B60B1A"/>
    <w:rsid w:val="00B83248"/>
    <w:rsid w:val="00BA10F6"/>
    <w:rsid w:val="00BC26C1"/>
    <w:rsid w:val="00BE291B"/>
    <w:rsid w:val="00C268FA"/>
    <w:rsid w:val="00C44B7C"/>
    <w:rsid w:val="00C74663"/>
    <w:rsid w:val="00D06423"/>
    <w:rsid w:val="00D23EE8"/>
    <w:rsid w:val="00D67D5F"/>
    <w:rsid w:val="00D77F70"/>
    <w:rsid w:val="00DB3A0C"/>
    <w:rsid w:val="00DE5B5D"/>
    <w:rsid w:val="00E224A6"/>
    <w:rsid w:val="00E35EDF"/>
    <w:rsid w:val="00E7673F"/>
    <w:rsid w:val="00E836AB"/>
    <w:rsid w:val="00EB1A88"/>
    <w:rsid w:val="00ED68E7"/>
    <w:rsid w:val="00EE2183"/>
    <w:rsid w:val="00F01EE1"/>
    <w:rsid w:val="00F32CE6"/>
    <w:rsid w:val="00FF6116"/>
    <w:rsid w:val="00FF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68F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3A64363A63554B8EAE0D6792DC7D8F86">
    <w:name w:val="3A64363A63554B8EAE0D6792DC7D8F86"/>
    <w:rsid w:val="00D77F70"/>
  </w:style>
  <w:style w:type="paragraph" w:customStyle="1" w:styleId="18F2103D85B04E5291E6581FB080D445">
    <w:name w:val="18F2103D85B04E5291E6581FB080D445"/>
    <w:rsid w:val="00D77F70"/>
  </w:style>
  <w:style w:type="paragraph" w:customStyle="1" w:styleId="E2C7136D307D43809F5C197A59C6F154">
    <w:name w:val="E2C7136D307D43809F5C197A59C6F154"/>
    <w:rsid w:val="00D77F70"/>
  </w:style>
  <w:style w:type="paragraph" w:customStyle="1" w:styleId="CCE624ACABA3434294746D50F8F17F12">
    <w:name w:val="CCE624ACABA3434294746D50F8F17F12"/>
    <w:rsid w:val="00D77F70"/>
  </w:style>
  <w:style w:type="paragraph" w:customStyle="1" w:styleId="290BE03DC4FF43498665DF5AAB3CB5B6">
    <w:name w:val="290BE03DC4FF43498665DF5AAB3CB5B6"/>
    <w:rsid w:val="00D77F70"/>
  </w:style>
  <w:style w:type="paragraph" w:customStyle="1" w:styleId="8D18C6A39485451195A3FDBF75F2B167">
    <w:name w:val="8D18C6A39485451195A3FDBF75F2B167"/>
    <w:rsid w:val="00D77F70"/>
  </w:style>
  <w:style w:type="paragraph" w:customStyle="1" w:styleId="8B1ADA14F53F48CF95B017A0D0014A3C">
    <w:name w:val="8B1ADA14F53F48CF95B017A0D0014A3C"/>
    <w:rsid w:val="00D77F70"/>
  </w:style>
  <w:style w:type="paragraph" w:customStyle="1" w:styleId="29D4C0E721E94471A3C5B79A5D7D61C7">
    <w:name w:val="29D4C0E721E94471A3C5B79A5D7D61C7"/>
    <w:rsid w:val="00F32CE6"/>
  </w:style>
  <w:style w:type="paragraph" w:customStyle="1" w:styleId="6DA91278C13D46238788728E17C2AA6E">
    <w:name w:val="6DA91278C13D46238788728E17C2AA6E"/>
    <w:rsid w:val="00F32CE6"/>
  </w:style>
  <w:style w:type="paragraph" w:customStyle="1" w:styleId="47E6CF4E92654DAA9CC82B06CDE9D280">
    <w:name w:val="47E6CF4E92654DAA9CC82B06CDE9D280"/>
    <w:rsid w:val="00F32CE6"/>
  </w:style>
  <w:style w:type="paragraph" w:customStyle="1" w:styleId="2ED7F34EF1374A5DB6FDE0B115DF4ECC">
    <w:name w:val="2ED7F34EF1374A5DB6FDE0B115DF4ECC"/>
    <w:rsid w:val="00F32CE6"/>
  </w:style>
  <w:style w:type="paragraph" w:customStyle="1" w:styleId="48865A2D63994EFDBADF0EBE208B7DA0">
    <w:name w:val="48865A2D63994EFDBADF0EBE208B7DA0"/>
    <w:rsid w:val="00F32CE6"/>
  </w:style>
  <w:style w:type="paragraph" w:customStyle="1" w:styleId="740C497C9C274138A48564D1D94BDD38">
    <w:name w:val="740C497C9C274138A48564D1D94BDD38"/>
    <w:rsid w:val="00F32CE6"/>
  </w:style>
  <w:style w:type="paragraph" w:customStyle="1" w:styleId="16431183064C4878BC2A8E2BCEDCA8EB">
    <w:name w:val="16431183064C4878BC2A8E2BCEDCA8EB"/>
    <w:rsid w:val="00F32CE6"/>
  </w:style>
  <w:style w:type="paragraph" w:customStyle="1" w:styleId="9256C88FE75B418D8E30E2FF1F208EBD">
    <w:name w:val="9256C88FE75B418D8E30E2FF1F208EBD"/>
    <w:rsid w:val="00F32CE6"/>
  </w:style>
  <w:style w:type="paragraph" w:customStyle="1" w:styleId="0207E74DAC7A48B18314BD1B001899AF">
    <w:name w:val="0207E74DAC7A48B18314BD1B001899AF"/>
    <w:rsid w:val="00F32CE6"/>
  </w:style>
  <w:style w:type="paragraph" w:customStyle="1" w:styleId="CDA16DDA53B94E10AFF318FF6BC5924C">
    <w:name w:val="CDA16DDA53B94E10AFF318FF6BC5924C"/>
    <w:rsid w:val="00F32CE6"/>
  </w:style>
  <w:style w:type="paragraph" w:customStyle="1" w:styleId="299740A2F4ED41B1A492E582B648CA1F">
    <w:name w:val="299740A2F4ED41B1A492E582B648CA1F"/>
    <w:rsid w:val="00F32CE6"/>
  </w:style>
  <w:style w:type="paragraph" w:customStyle="1" w:styleId="411A6921CF674309893EF2F215F00A19">
    <w:name w:val="411A6921CF674309893EF2F215F00A19"/>
    <w:rsid w:val="00F32CE6"/>
  </w:style>
  <w:style w:type="paragraph" w:customStyle="1" w:styleId="2A250D0D745649DFA6563DE2EB0419F8">
    <w:name w:val="2A250D0D745649DFA6563DE2EB0419F8"/>
    <w:rsid w:val="00F32CE6"/>
  </w:style>
  <w:style w:type="paragraph" w:customStyle="1" w:styleId="3D0FC28A3BAE4C1C82213F309860247A">
    <w:name w:val="3D0FC28A3BAE4C1C82213F309860247A"/>
    <w:rsid w:val="00F32CE6"/>
  </w:style>
  <w:style w:type="paragraph" w:customStyle="1" w:styleId="E7115407BDA048D39421184B63DA82AA">
    <w:name w:val="E7115407BDA048D39421184B63DA82AA"/>
    <w:rsid w:val="00F32CE6"/>
  </w:style>
  <w:style w:type="paragraph" w:customStyle="1" w:styleId="3C882B4E6B9942D586E914D66B9AFE72">
    <w:name w:val="3C882B4E6B9942D586E914D66B9AFE72"/>
    <w:rsid w:val="00F32CE6"/>
  </w:style>
  <w:style w:type="paragraph" w:customStyle="1" w:styleId="C7F5520EF2DD4A638CFE3E19267F7422">
    <w:name w:val="C7F5520EF2DD4A638CFE3E19267F7422"/>
    <w:rsid w:val="00F32CE6"/>
  </w:style>
  <w:style w:type="paragraph" w:customStyle="1" w:styleId="375FAE0BE16E4CB18AD7DF39EC5946E1">
    <w:name w:val="375FAE0BE16E4CB18AD7DF39EC5946E1"/>
    <w:rsid w:val="00F32CE6"/>
  </w:style>
  <w:style w:type="paragraph" w:customStyle="1" w:styleId="9D3433C0742D429AB6FACBAA50EBEFAA">
    <w:name w:val="9D3433C0742D429AB6FACBAA50EBEFAA"/>
    <w:rsid w:val="00F32CE6"/>
  </w:style>
  <w:style w:type="paragraph" w:customStyle="1" w:styleId="ABF9623BF6F04B7187A2665B2A4210AF">
    <w:name w:val="ABF9623BF6F04B7187A2665B2A4210AF"/>
    <w:rsid w:val="00F32CE6"/>
  </w:style>
  <w:style w:type="paragraph" w:customStyle="1" w:styleId="D25A1B861BE94A23B66A85B5DBCE42A6">
    <w:name w:val="D25A1B861BE94A23B66A85B5DBCE42A6"/>
    <w:rsid w:val="00F32CE6"/>
  </w:style>
  <w:style w:type="paragraph" w:customStyle="1" w:styleId="78B4EA20A4F44F3FA19F1BB2B45C9B3D">
    <w:name w:val="78B4EA20A4F44F3FA19F1BB2B45C9B3D"/>
    <w:rsid w:val="00F32CE6"/>
  </w:style>
  <w:style w:type="paragraph" w:customStyle="1" w:styleId="49379703A2A14362B2FB9853355380C1">
    <w:name w:val="49379703A2A14362B2FB9853355380C1"/>
    <w:rsid w:val="00F32CE6"/>
  </w:style>
  <w:style w:type="paragraph" w:customStyle="1" w:styleId="B84951D4B7754D00B01E3761F01EE4A1">
    <w:name w:val="B84951D4B7754D00B01E3761F01EE4A1"/>
    <w:rsid w:val="00F32CE6"/>
  </w:style>
  <w:style w:type="paragraph" w:customStyle="1" w:styleId="F3DB7C9EA8D14AA5B811BE828720DCE1">
    <w:name w:val="F3DB7C9EA8D14AA5B811BE828720DCE1"/>
    <w:rsid w:val="00F32CE6"/>
  </w:style>
  <w:style w:type="paragraph" w:customStyle="1" w:styleId="270F7AC1A8F2457D9A10231FD5F3F0F2">
    <w:name w:val="270F7AC1A8F2457D9A10231FD5F3F0F2"/>
    <w:rsid w:val="00F32CE6"/>
  </w:style>
  <w:style w:type="paragraph" w:customStyle="1" w:styleId="DA415AF844244CAD85ADB6CF90D90075">
    <w:name w:val="DA415AF844244CAD85ADB6CF90D90075"/>
    <w:rsid w:val="00F32CE6"/>
  </w:style>
  <w:style w:type="paragraph" w:customStyle="1" w:styleId="30440181000443719FC776FFF86C770F">
    <w:name w:val="30440181000443719FC776FFF86C770F"/>
    <w:rsid w:val="00F32CE6"/>
  </w:style>
  <w:style w:type="paragraph" w:customStyle="1" w:styleId="14F49579C8274CB1A1F79B9D098E1C02">
    <w:name w:val="14F49579C8274CB1A1F79B9D098E1C02"/>
    <w:rsid w:val="00F32CE6"/>
  </w:style>
  <w:style w:type="paragraph" w:customStyle="1" w:styleId="F4B39E1CDD074341A53990B1CF5F37EA">
    <w:name w:val="F4B39E1CDD074341A53990B1CF5F37EA"/>
    <w:rsid w:val="00F32CE6"/>
  </w:style>
  <w:style w:type="paragraph" w:customStyle="1" w:styleId="E33BBEE6C1804AACA8B896E7570EF569">
    <w:name w:val="E33BBEE6C1804AACA8B896E7570EF569"/>
    <w:rsid w:val="00F32CE6"/>
  </w:style>
  <w:style w:type="paragraph" w:customStyle="1" w:styleId="ED524D4274F74841BA2755CB673DB52B">
    <w:name w:val="ED524D4274F74841BA2755CB673DB52B"/>
    <w:rsid w:val="00F32CE6"/>
  </w:style>
  <w:style w:type="paragraph" w:customStyle="1" w:styleId="BEBF9BA0EE68449492CDBE295CD5ADAF">
    <w:name w:val="BEBF9BA0EE68449492CDBE295CD5ADAF"/>
    <w:rsid w:val="00F32CE6"/>
  </w:style>
  <w:style w:type="paragraph" w:customStyle="1" w:styleId="03A2E366EAAA45D29E682322348381F9">
    <w:name w:val="03A2E366EAAA45D29E682322348381F9"/>
    <w:rsid w:val="00F32CE6"/>
  </w:style>
  <w:style w:type="paragraph" w:customStyle="1" w:styleId="364270DD37254EBB8BCE9CC8C0FA5BA5">
    <w:name w:val="364270DD37254EBB8BCE9CC8C0FA5BA5"/>
    <w:rsid w:val="00F32CE6"/>
  </w:style>
  <w:style w:type="paragraph" w:customStyle="1" w:styleId="37C57A01BDAE4B118AA746EA350F40C0">
    <w:name w:val="37C57A01BDAE4B118AA746EA350F40C0"/>
    <w:rsid w:val="00F32CE6"/>
  </w:style>
  <w:style w:type="paragraph" w:customStyle="1" w:styleId="3E79D52994194251A5B0FAF012EF1FEC">
    <w:name w:val="3E79D52994194251A5B0FAF012EF1FEC"/>
    <w:rsid w:val="00F32CE6"/>
  </w:style>
  <w:style w:type="paragraph" w:customStyle="1" w:styleId="A7C51B96705A46C19FE9320A2CB03BDD">
    <w:name w:val="A7C51B96705A46C19FE9320A2CB03BDD"/>
    <w:rsid w:val="00F32CE6"/>
  </w:style>
  <w:style w:type="paragraph" w:customStyle="1" w:styleId="4663285C32F04D58AF827872361C99B9">
    <w:name w:val="4663285C32F04D58AF827872361C99B9"/>
    <w:rsid w:val="00F32CE6"/>
  </w:style>
  <w:style w:type="paragraph" w:customStyle="1" w:styleId="79A50B0E85794195AD4178028784901F">
    <w:name w:val="79A50B0E85794195AD4178028784901F"/>
    <w:rsid w:val="00F32CE6"/>
  </w:style>
  <w:style w:type="paragraph" w:customStyle="1" w:styleId="8493072ED7DD41DAB57D7D54EE39BB16">
    <w:name w:val="8493072ED7DD41DAB57D7D54EE39BB16"/>
    <w:rsid w:val="00F32CE6"/>
  </w:style>
  <w:style w:type="paragraph" w:customStyle="1" w:styleId="24DF2D81E2364721B29549E9B59601BA">
    <w:name w:val="24DF2D81E2364721B29549E9B59601BA"/>
    <w:rsid w:val="00F32CE6"/>
  </w:style>
  <w:style w:type="paragraph" w:customStyle="1" w:styleId="77D45C6976F34848BBF90D14C9C5E7A8">
    <w:name w:val="77D45C6976F34848BBF90D14C9C5E7A8"/>
    <w:rsid w:val="00F32CE6"/>
  </w:style>
  <w:style w:type="paragraph" w:customStyle="1" w:styleId="CDA8FD707EE140F788AB0C59D5D4D558">
    <w:name w:val="CDA8FD707EE140F788AB0C59D5D4D558"/>
    <w:rsid w:val="00F32CE6"/>
  </w:style>
  <w:style w:type="paragraph" w:customStyle="1" w:styleId="F5E0FD21E1AB40B29F74493B22212E70">
    <w:name w:val="F5E0FD21E1AB40B29F74493B22212E70"/>
    <w:rsid w:val="00F32CE6"/>
  </w:style>
  <w:style w:type="paragraph" w:customStyle="1" w:styleId="D70EF3841B544162836205BEE90930A1">
    <w:name w:val="D70EF3841B544162836205BEE90930A1"/>
    <w:rsid w:val="00F32CE6"/>
  </w:style>
  <w:style w:type="paragraph" w:customStyle="1" w:styleId="3FC82A903D45442B8BC154C60673AB94">
    <w:name w:val="3FC82A903D45442B8BC154C60673AB94"/>
    <w:rsid w:val="00F32CE6"/>
  </w:style>
  <w:style w:type="paragraph" w:customStyle="1" w:styleId="01A7D4BF19464ED9B272146EA7544F78">
    <w:name w:val="01A7D4BF19464ED9B272146EA7544F78"/>
    <w:rsid w:val="00F32CE6"/>
  </w:style>
  <w:style w:type="paragraph" w:customStyle="1" w:styleId="B65E5DB74EBE41DDB410167882686381">
    <w:name w:val="B65E5DB74EBE41DDB410167882686381"/>
    <w:rsid w:val="00F32CE6"/>
  </w:style>
  <w:style w:type="paragraph" w:customStyle="1" w:styleId="62D8D3FDE8A347A3B47D47D5BFB8ED68">
    <w:name w:val="62D8D3FDE8A347A3B47D47D5BFB8ED68"/>
    <w:rsid w:val="00F32CE6"/>
  </w:style>
  <w:style w:type="paragraph" w:customStyle="1" w:styleId="D71899561D64469389C4FE9075544D32">
    <w:name w:val="D71899561D64469389C4FE9075544D32"/>
    <w:rsid w:val="00F32CE6"/>
  </w:style>
  <w:style w:type="paragraph" w:customStyle="1" w:styleId="3C0CFEF9C2EA488A85112D67DC6FF514">
    <w:name w:val="3C0CFEF9C2EA488A85112D67DC6FF514"/>
    <w:rsid w:val="00F32CE6"/>
  </w:style>
  <w:style w:type="paragraph" w:customStyle="1" w:styleId="C8E82C7346BC4FF88961B0BA60552C77">
    <w:name w:val="C8E82C7346BC4FF88961B0BA60552C77"/>
    <w:rsid w:val="00F32CE6"/>
  </w:style>
  <w:style w:type="paragraph" w:customStyle="1" w:styleId="469E33B8724D46C28488D4A70166E8EF">
    <w:name w:val="469E33B8724D46C28488D4A70166E8EF"/>
    <w:rsid w:val="00F32CE6"/>
  </w:style>
  <w:style w:type="paragraph" w:customStyle="1" w:styleId="D1D629DE79DE49E5A57EF7FD3FE865A8">
    <w:name w:val="D1D629DE79DE49E5A57EF7FD3FE865A8"/>
    <w:rsid w:val="00F32CE6"/>
  </w:style>
  <w:style w:type="paragraph" w:customStyle="1" w:styleId="0E2B278262654C8B9E72CB7926A8F6F7">
    <w:name w:val="0E2B278262654C8B9E72CB7926A8F6F7"/>
    <w:rsid w:val="00F32CE6"/>
  </w:style>
  <w:style w:type="paragraph" w:customStyle="1" w:styleId="686933B3491840CA9C6073D95727ED15">
    <w:name w:val="686933B3491840CA9C6073D95727ED15"/>
    <w:rsid w:val="00F32CE6"/>
  </w:style>
  <w:style w:type="paragraph" w:customStyle="1" w:styleId="56CC0C9AC8E44AE38B8C14327171FC0A">
    <w:name w:val="56CC0C9AC8E44AE38B8C14327171FC0A"/>
    <w:rsid w:val="00F32CE6"/>
  </w:style>
  <w:style w:type="paragraph" w:customStyle="1" w:styleId="7576035B88494DFB9045FC6412DC11D0">
    <w:name w:val="7576035B88494DFB9045FC6412DC11D0"/>
    <w:rsid w:val="00F32CE6"/>
  </w:style>
  <w:style w:type="paragraph" w:customStyle="1" w:styleId="B9A3656C9B844FAA8ECF81391B9BCB0F">
    <w:name w:val="B9A3656C9B844FAA8ECF81391B9BCB0F"/>
    <w:rsid w:val="00F32CE6"/>
  </w:style>
  <w:style w:type="paragraph" w:customStyle="1" w:styleId="D0F1DE7462D1402692222594F1153790">
    <w:name w:val="D0F1DE7462D1402692222594F1153790"/>
    <w:rsid w:val="00F32CE6"/>
  </w:style>
  <w:style w:type="paragraph" w:customStyle="1" w:styleId="040DB0F7DDC04BE9906EFF022A104B26">
    <w:name w:val="040DB0F7DDC04BE9906EFF022A104B26"/>
    <w:rsid w:val="00F32CE6"/>
  </w:style>
  <w:style w:type="paragraph" w:customStyle="1" w:styleId="D4078C13E63D4EA491FE6BA44B2FB0C1">
    <w:name w:val="D4078C13E63D4EA491FE6BA44B2FB0C1"/>
    <w:rsid w:val="00F32CE6"/>
  </w:style>
  <w:style w:type="paragraph" w:customStyle="1" w:styleId="E5B77DF99D4B4CDD8094FDE352C9BA83">
    <w:name w:val="E5B77DF99D4B4CDD8094FDE352C9BA83"/>
    <w:rsid w:val="00F32CE6"/>
  </w:style>
  <w:style w:type="paragraph" w:customStyle="1" w:styleId="936DB98FF97F4AADB9C8141CB266271D">
    <w:name w:val="936DB98FF97F4AADB9C8141CB266271D"/>
    <w:rsid w:val="00F32CE6"/>
  </w:style>
  <w:style w:type="paragraph" w:customStyle="1" w:styleId="1A2BE1D3762F41A5A7F1ACA9BC7F12B4">
    <w:name w:val="1A2BE1D3762F41A5A7F1ACA9BC7F12B4"/>
    <w:rsid w:val="00F32CE6"/>
  </w:style>
  <w:style w:type="paragraph" w:customStyle="1" w:styleId="A83F3588D87040ED8E4C959F8143F665">
    <w:name w:val="A83F3588D87040ED8E4C959F8143F665"/>
    <w:rsid w:val="00F32CE6"/>
  </w:style>
  <w:style w:type="paragraph" w:customStyle="1" w:styleId="1F81D081D37F454C965F4ADEEC6DF497">
    <w:name w:val="1F81D081D37F454C965F4ADEEC6DF497"/>
    <w:rsid w:val="00F32CE6"/>
  </w:style>
  <w:style w:type="paragraph" w:customStyle="1" w:styleId="B59A72A663AA43EA82E0B9A04B882335">
    <w:name w:val="B59A72A663AA43EA82E0B9A04B882335"/>
    <w:rsid w:val="00F32CE6"/>
  </w:style>
  <w:style w:type="paragraph" w:customStyle="1" w:styleId="EFBB4741B69941A7B2DE858BAC339EEA">
    <w:name w:val="EFBB4741B69941A7B2DE858BAC339EEA"/>
    <w:rsid w:val="00F32CE6"/>
  </w:style>
  <w:style w:type="paragraph" w:customStyle="1" w:styleId="C854D7DEB0DC421A8EF3C7302ECB8A3B">
    <w:name w:val="C854D7DEB0DC421A8EF3C7302ECB8A3B"/>
    <w:rsid w:val="00F32CE6"/>
  </w:style>
  <w:style w:type="paragraph" w:customStyle="1" w:styleId="28B665DA41614B6CBFC4E509C80D0DE0">
    <w:name w:val="28B665DA41614B6CBFC4E509C80D0DE0"/>
    <w:rsid w:val="00F32CE6"/>
  </w:style>
  <w:style w:type="paragraph" w:customStyle="1" w:styleId="96E03344CB5542F496970C6CFDC6FEB7">
    <w:name w:val="96E03344CB5542F496970C6CFDC6FEB7"/>
    <w:rsid w:val="00F32CE6"/>
  </w:style>
  <w:style w:type="paragraph" w:customStyle="1" w:styleId="3965A5534D1741E5A32BD02CD56F86A0">
    <w:name w:val="3965A5534D1741E5A32BD02CD56F86A0"/>
    <w:rsid w:val="00F32CE6"/>
  </w:style>
  <w:style w:type="paragraph" w:customStyle="1" w:styleId="35D77FE6801A4F41AD806B201B60A544">
    <w:name w:val="35D77FE6801A4F41AD806B201B60A544"/>
    <w:rsid w:val="00F32CE6"/>
  </w:style>
  <w:style w:type="paragraph" w:customStyle="1" w:styleId="31148B50BFE142D8B03D664EB7CEAA39">
    <w:name w:val="31148B50BFE142D8B03D664EB7CEAA39"/>
    <w:rsid w:val="00F32CE6"/>
  </w:style>
  <w:style w:type="paragraph" w:customStyle="1" w:styleId="9D56E0BCF6384410A9A1011218CBDE24">
    <w:name w:val="9D56E0BCF6384410A9A1011218CBDE24"/>
    <w:rsid w:val="00F32CE6"/>
  </w:style>
  <w:style w:type="paragraph" w:customStyle="1" w:styleId="928B2150FE6748A5AAB3C53E4EEF01D4">
    <w:name w:val="928B2150FE6748A5AAB3C53E4EEF01D4"/>
    <w:rsid w:val="00F32CE6"/>
  </w:style>
  <w:style w:type="paragraph" w:customStyle="1" w:styleId="2B5A74861D654E97A92EC5344E7A3B9B">
    <w:name w:val="2B5A74861D654E97A92EC5344E7A3B9B"/>
    <w:rsid w:val="00F32CE6"/>
  </w:style>
  <w:style w:type="paragraph" w:customStyle="1" w:styleId="FACA6215B0D14211A11F6A3AD710CCCC">
    <w:name w:val="FACA6215B0D14211A11F6A3AD710CCCC"/>
    <w:rsid w:val="00F32CE6"/>
  </w:style>
  <w:style w:type="paragraph" w:customStyle="1" w:styleId="122A21A4B01C4C589B6D57BEF20E3C92">
    <w:name w:val="122A21A4B01C4C589B6D57BEF20E3C92"/>
    <w:rsid w:val="00F32CE6"/>
  </w:style>
  <w:style w:type="paragraph" w:customStyle="1" w:styleId="DDEA34DC2F9B451F96B615103FDF91D1">
    <w:name w:val="DDEA34DC2F9B451F96B615103FDF91D1"/>
    <w:rsid w:val="00F32CE6"/>
  </w:style>
  <w:style w:type="paragraph" w:customStyle="1" w:styleId="5D8E7E438E844945BFD6BAD022F787C3">
    <w:name w:val="5D8E7E438E844945BFD6BAD022F787C3"/>
    <w:rsid w:val="00F32CE6"/>
  </w:style>
  <w:style w:type="paragraph" w:customStyle="1" w:styleId="AE5AFC7AB8F64E2791EE032C6B07F8D2">
    <w:name w:val="AE5AFC7AB8F64E2791EE032C6B07F8D2"/>
    <w:rsid w:val="00F32CE6"/>
  </w:style>
  <w:style w:type="paragraph" w:customStyle="1" w:styleId="22ECC9FC244C42C69E00FA6DC7355309">
    <w:name w:val="22ECC9FC244C42C69E00FA6DC7355309"/>
    <w:rsid w:val="00F32CE6"/>
  </w:style>
  <w:style w:type="paragraph" w:customStyle="1" w:styleId="ABC62CFE2FA0441DB6D5DF4B7C67BA4B">
    <w:name w:val="ABC62CFE2FA0441DB6D5DF4B7C67BA4B"/>
    <w:rsid w:val="00F32CE6"/>
  </w:style>
  <w:style w:type="paragraph" w:customStyle="1" w:styleId="FA5C0A2D12B942F192C259115AF16AE3">
    <w:name w:val="FA5C0A2D12B942F192C259115AF16AE3"/>
    <w:rsid w:val="00F32CE6"/>
  </w:style>
  <w:style w:type="paragraph" w:customStyle="1" w:styleId="411F60E1DF5A4710AAC36A71C0903BFD">
    <w:name w:val="411F60E1DF5A4710AAC36A71C0903BFD"/>
    <w:rsid w:val="00F32CE6"/>
  </w:style>
  <w:style w:type="paragraph" w:customStyle="1" w:styleId="837D506CC360452AB8593858E30DDE9A">
    <w:name w:val="837D506CC360452AB8593858E30DDE9A"/>
    <w:rsid w:val="00F32CE6"/>
  </w:style>
  <w:style w:type="paragraph" w:customStyle="1" w:styleId="8785B5FCE6234FC89261ABEE39027E69">
    <w:name w:val="8785B5FCE6234FC89261ABEE39027E69"/>
    <w:rsid w:val="00F32CE6"/>
  </w:style>
  <w:style w:type="paragraph" w:customStyle="1" w:styleId="4DC5AF2D95B943B9AADEFE92E8AC1C1C">
    <w:name w:val="4DC5AF2D95B943B9AADEFE92E8AC1C1C"/>
    <w:rsid w:val="00F32CE6"/>
  </w:style>
  <w:style w:type="paragraph" w:customStyle="1" w:styleId="93D3D1EE47CF422FA6B5B202E3C1CA8F">
    <w:name w:val="93D3D1EE47CF422FA6B5B202E3C1CA8F"/>
    <w:rsid w:val="00F32CE6"/>
  </w:style>
  <w:style w:type="paragraph" w:customStyle="1" w:styleId="20AAA141A2E84DF38239681CE437E46D">
    <w:name w:val="20AAA141A2E84DF38239681CE437E46D"/>
    <w:rsid w:val="00F32CE6"/>
  </w:style>
  <w:style w:type="paragraph" w:customStyle="1" w:styleId="F29CB9C5EF7C45BD8D94A5B0129CD679">
    <w:name w:val="F29CB9C5EF7C45BD8D94A5B0129CD679"/>
    <w:rsid w:val="00F32CE6"/>
  </w:style>
  <w:style w:type="paragraph" w:customStyle="1" w:styleId="0CF38D3B2AC9427BA7496DDEF48E56C4">
    <w:name w:val="0CF38D3B2AC9427BA7496DDEF48E56C4"/>
    <w:rsid w:val="00F32CE6"/>
  </w:style>
  <w:style w:type="paragraph" w:customStyle="1" w:styleId="2BF2C18D4C1947E4B9C7C575DEF3FE88">
    <w:name w:val="2BF2C18D4C1947E4B9C7C575DEF3FE88"/>
    <w:rsid w:val="00F32CE6"/>
  </w:style>
  <w:style w:type="paragraph" w:customStyle="1" w:styleId="05B7938F3FA54B4ABA2957C9917BF557">
    <w:name w:val="05B7938F3FA54B4ABA2957C9917BF557"/>
    <w:rsid w:val="00F32CE6"/>
  </w:style>
  <w:style w:type="paragraph" w:customStyle="1" w:styleId="F7FBED5B7AF845FDB8CF579C0FF36365">
    <w:name w:val="F7FBED5B7AF845FDB8CF579C0FF36365"/>
    <w:rsid w:val="00FF6116"/>
  </w:style>
  <w:style w:type="paragraph" w:customStyle="1" w:styleId="D263BA5BB8144AF9A47A616883EA136E">
    <w:name w:val="D263BA5BB8144AF9A47A616883EA136E"/>
    <w:rsid w:val="00FF6116"/>
  </w:style>
  <w:style w:type="paragraph" w:customStyle="1" w:styleId="E22116E0BB1C4822B26F774E530604C0">
    <w:name w:val="E22116E0BB1C4822B26F774E530604C0"/>
    <w:rsid w:val="001327E2"/>
  </w:style>
  <w:style w:type="paragraph" w:customStyle="1" w:styleId="421D55031D3F496C8A99F57EDE274560">
    <w:name w:val="421D55031D3F496C8A99F57EDE274560"/>
    <w:rsid w:val="001327E2"/>
  </w:style>
  <w:style w:type="paragraph" w:customStyle="1" w:styleId="902119167C914746B7C3D268DC313671">
    <w:name w:val="902119167C914746B7C3D268DC313671"/>
    <w:rsid w:val="001327E2"/>
  </w:style>
  <w:style w:type="paragraph" w:customStyle="1" w:styleId="286D3B57E0D54CFFA3EE94A90A3EF9B8">
    <w:name w:val="286D3B57E0D54CFFA3EE94A90A3EF9B8"/>
    <w:rsid w:val="001327E2"/>
  </w:style>
  <w:style w:type="paragraph" w:customStyle="1" w:styleId="8DB6056C609B4D0C96E3A9F3E8881E37">
    <w:name w:val="8DB6056C609B4D0C96E3A9F3E8881E37"/>
    <w:rsid w:val="001327E2"/>
  </w:style>
  <w:style w:type="paragraph" w:customStyle="1" w:styleId="CE0EAF88C87A4862A4F6619F545EA316">
    <w:name w:val="CE0EAF88C87A4862A4F6619F545EA316"/>
    <w:rsid w:val="001327E2"/>
  </w:style>
  <w:style w:type="paragraph" w:customStyle="1" w:styleId="9332DB8506464034A76FF24A07875166">
    <w:name w:val="9332DB8506464034A76FF24A07875166"/>
    <w:rsid w:val="001327E2"/>
  </w:style>
  <w:style w:type="paragraph" w:customStyle="1" w:styleId="5199BD1D89514DA99CCDC168B504E9D9">
    <w:name w:val="5199BD1D89514DA99CCDC168B504E9D9"/>
    <w:rsid w:val="001327E2"/>
  </w:style>
  <w:style w:type="paragraph" w:customStyle="1" w:styleId="A287F079F9484B19AD62DC94CBCA324A">
    <w:name w:val="A287F079F9484B19AD62DC94CBCA324A"/>
    <w:rsid w:val="001327E2"/>
  </w:style>
  <w:style w:type="paragraph" w:customStyle="1" w:styleId="BBDAAD9C3EF7424DB400C14B51522839">
    <w:name w:val="BBDAAD9C3EF7424DB400C14B51522839"/>
    <w:rsid w:val="001327E2"/>
  </w:style>
  <w:style w:type="paragraph" w:customStyle="1" w:styleId="B666E8A505094D4FB6F7A79BC15B4367">
    <w:name w:val="B666E8A505094D4FB6F7A79BC15B4367"/>
    <w:rsid w:val="001327E2"/>
  </w:style>
  <w:style w:type="paragraph" w:customStyle="1" w:styleId="2403B4B352E24D7FADDD150AE53A59F6">
    <w:name w:val="2403B4B352E24D7FADDD150AE53A59F6"/>
    <w:rsid w:val="00FF73AB"/>
  </w:style>
  <w:style w:type="paragraph" w:customStyle="1" w:styleId="CB7113A49A1B461EBC85EB178FF837A1">
    <w:name w:val="CB7113A49A1B461EBC85EB178FF837A1"/>
    <w:rsid w:val="00C268FA"/>
    <w:rPr>
      <w:lang w:val="da-DK" w:eastAsia="da-DK"/>
    </w:rPr>
  </w:style>
  <w:style w:type="paragraph" w:customStyle="1" w:styleId="67FD8708EA4845FBB7ABC59644A35A5F">
    <w:name w:val="67FD8708EA4845FBB7ABC59644A35A5F"/>
    <w:rsid w:val="00C268F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4220F1DD-12B1-45B3-A4A6-9CFFC807C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160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2016-02-11T21:11:00Z</dcterms:created>
  <dcterms:modified xsi:type="dcterms:W3CDTF">2016-07-14T09:03:00Z</dcterms:modified>
</cp:coreProperties>
</file>