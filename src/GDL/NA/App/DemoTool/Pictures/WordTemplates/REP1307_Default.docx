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3514"/>
        <w:gridCol w:w="3512"/>
      </w:tblGrid>
      <w:tr w:rsidR="00F30373" w:rsidTr="00B6350E" w14:paraId="05078DB9" w14:textId="77777777">
        <w:trPr>
          <w:cantSplit/>
          <w:trHeight w:val="290"/>
        </w:trPr>
        <w:tc>
          <w:tcPr>
            <w:tcW w:w="1667" w:type="pct"/>
          </w:tcPr>
          <w:p w:rsidR="00F30373" w:rsidRDefault="00F30373" w14:paraId="18E9DDCC" w14:textId="77777777">
            <w:pPr>
              <w:pStyle w:val="NoSpacing"/>
              <w:rPr>
                <w:b/>
                <w:bCs/>
              </w:rPr>
            </w:pPr>
          </w:p>
        </w:tc>
        <w:sdt>
          <w:sdtPr>
            <w:alias w:val="#Nav: /Header/ShipToAddress_Lbl"/>
            <w:tag w:val="#Nav: Standard_Sales_Credit_Memo/1307"/>
            <w:id w:val="941655649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_Lbl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5EEE9FAB" w14:textId="77777777">
                <w:pPr>
                  <w:pStyle w:val="Heading1"/>
                  <w:outlineLvl w:val="0"/>
                </w:pPr>
                <w:proofErr w:type="spellStart"/>
                <w:r>
                  <w:t>ShipToAddress_Lbl</w:t>
                </w:r>
                <w:proofErr w:type="spellEnd"/>
              </w:p>
            </w:tc>
          </w:sdtContent>
        </w:sdt>
        <w:tc>
          <w:tcPr>
            <w:tcW w:w="1667" w:type="pct"/>
          </w:tcPr>
          <w:p w:rsidR="00F30373" w:rsidRDefault="00F30373" w14:paraId="037044AF" w14:textId="77777777">
            <w:pPr>
              <w:pStyle w:val="NoSpacing"/>
              <w:jc w:val="right"/>
            </w:pPr>
          </w:p>
        </w:tc>
      </w:tr>
      <w:tr w:rsidR="00F30373" w:rsidTr="00B6350E" w14:paraId="7F61F81B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Credit_Memo/1307"/>
            <w:id w:val="-346637227"/>
            <w:placeholder>
              <w:docPart w:val="65D4B6B01B2F47D59FB8E29B006D93A0"/>
            </w:placeholder>
            <w:dataBinding w:prefixMappings="xmlns:ns0='urn:microsoft-dynamics-nav/reports/Standard_Sales_Credit_Memo/1307/'" w:xpath="/ns0:NavWordReportXmlPart[1]/ns0:Header[1]/ns0:CustomerAddress1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0DD4A2C4" w14:textId="77777777">
                <w:pPr>
                  <w:pStyle w:val="NoSpacing"/>
                </w:pPr>
                <w:r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ShipToAddress1"/>
            <w:tag w:val="#Nav: Standard_Sales_Credit_Memo/1307"/>
            <w:id w:val="-1651516615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1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3174E14A" w14:textId="77777777">
                <w:pPr>
                  <w:pStyle w:val="NoSpacing"/>
                </w:pPr>
                <w:r>
                  <w:t>ShipToAddress1</w:t>
                </w:r>
              </w:p>
            </w:tc>
          </w:sdtContent>
        </w:sdt>
        <w:sdt>
          <w:sdtPr>
            <w:alias w:val="#Nav: /Header/CompanyAddress1"/>
            <w:tag w:val="#Nav: Standard_Sales_Credit_Memo/1307"/>
            <w:id w:val="-1171950695"/>
            <w:placeholder>
              <w:docPart w:val="F1693590CB0044C28FE906FDA588785C"/>
            </w:placeholder>
            <w:dataBinding w:prefixMappings="xmlns:ns0='urn:microsoft-dynamics-nav/reports/Standard_Sales_Credit_Memo/1307/'" w:xpath="/ns0:NavWordReportXmlPart[1]/ns0:Header[1]/ns0:CompanyAddress1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6BF3B48A" w14:textId="77777777">
                <w:pPr>
                  <w:pStyle w:val="NoSpacing"/>
                  <w:jc w:val="right"/>
                </w:pPr>
                <w:r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="00F30373" w:rsidTr="00B6350E" w14:paraId="7C3507B9" w14:textId="77777777">
        <w:trPr>
          <w:cantSplit/>
          <w:trHeight w:val="290"/>
        </w:trPr>
        <w:sdt>
          <w:sdtPr>
            <w:alias w:val="#Nav: /Header/CustomerAddress2"/>
            <w:tag w:val="#Nav: Standard_Sales_Credit_Memo/1307"/>
            <w:id w:val="2121793087"/>
            <w:placeholder>
              <w:docPart w:val="65D4B6B01B2F47D59FB8E29B006D93A0"/>
            </w:placeholder>
            <w:dataBinding w:prefixMappings="xmlns:ns0='urn:microsoft-dynamics-nav/reports/Standard_Sales_Credit_Memo/1307/'" w:xpath="/ns0:NavWordReportXmlPart[1]/ns0:Header[1]/ns0:CustomerAddress2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6C782C40" w14:textId="77777777">
                <w:pPr>
                  <w:pStyle w:val="NoSpacing"/>
                </w:pPr>
                <w:r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ShipToAddress2"/>
            <w:tag w:val="#Nav: Standard_Sales_Credit_Memo/1307"/>
            <w:id w:val="-1854174319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2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59468A9C" w14:textId="77777777">
                <w:pPr>
                  <w:pStyle w:val="NoSpacing"/>
                </w:pPr>
                <w:r>
                  <w:t>ShipToAddress2</w:t>
                </w:r>
              </w:p>
            </w:tc>
          </w:sdtContent>
        </w:sdt>
        <w:sdt>
          <w:sdtPr>
            <w:alias w:val="#Nav: /Header/CompanyAddress2"/>
            <w:tag w:val="#Nav: Standard_Sales_Credit_Memo/1307"/>
            <w:id w:val="1521665205"/>
            <w:placeholder>
              <w:docPart w:val="DDBE49DE06AB4DDAB09BCA00EEC9EC0B"/>
            </w:placeholder>
            <w:dataBinding w:prefixMappings="xmlns:ns0='urn:microsoft-dynamics-nav/reports/Standard_Sales_Credit_Memo/1307/'" w:xpath="/ns0:NavWordReportXmlPart[1]/ns0:Header[1]/ns0:CompanyAddress2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02406A27" w14:textId="77777777">
                <w:pPr>
                  <w:pStyle w:val="NoSpacing"/>
                  <w:jc w:val="right"/>
                </w:pPr>
                <w:r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="00F30373" w:rsidTr="00B6350E" w14:paraId="12105BB1" w14:textId="77777777">
        <w:trPr>
          <w:cantSplit/>
          <w:trHeight w:val="290"/>
        </w:trPr>
        <w:sdt>
          <w:sdtPr>
            <w:alias w:val="#Nav: /Header/CustomerAddress3"/>
            <w:tag w:val="#Nav: Standard_Sales_Credit_Memo/1307"/>
            <w:id w:val="536395156"/>
            <w:placeholder>
              <w:docPart w:val="65D4B6B01B2F47D59FB8E29B006D93A0"/>
            </w:placeholder>
            <w:dataBinding w:prefixMappings="xmlns:ns0='urn:microsoft-dynamics-nav/reports/Standard_Sales_Credit_Memo/1307/'" w:xpath="/ns0:NavWordReportXmlPart[1]/ns0:Header[1]/ns0:CustomerAddress3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19762ED6" w14:textId="77777777">
                <w:pPr>
                  <w:pStyle w:val="NoSpacing"/>
                </w:pPr>
                <w:r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ShipToAddress3"/>
            <w:tag w:val="#Nav: Standard_Sales_Credit_Memo/1307"/>
            <w:id w:val="-1812867948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3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65EF7E10" w14:textId="77777777">
                <w:pPr>
                  <w:pStyle w:val="NoSpacing"/>
                </w:pPr>
                <w:r>
                  <w:t>ShipToAddress3</w:t>
                </w:r>
              </w:p>
            </w:tc>
          </w:sdtContent>
        </w:sdt>
        <w:sdt>
          <w:sdtPr>
            <w:alias w:val="#Nav: /Header/CompanyAddress3"/>
            <w:tag w:val="#Nav: Standard_Sales_Credit_Memo/1307"/>
            <w:id w:val="-1053613660"/>
            <w:placeholder>
              <w:docPart w:val="DDBE49DE06AB4DDAB09BCA00EEC9EC0B"/>
            </w:placeholder>
            <w:dataBinding w:prefixMappings="xmlns:ns0='urn:microsoft-dynamics-nav/reports/Standard_Sales_Credit_Memo/1307/'" w:xpath="/ns0:NavWordReportXmlPart[1]/ns0:Header[1]/ns0:CompanyAddress3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2FC4201A" w14:textId="77777777">
                <w:pPr>
                  <w:pStyle w:val="NoSpacing"/>
                  <w:jc w:val="right"/>
                </w:pPr>
                <w:r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="00F30373" w:rsidTr="00B6350E" w14:paraId="1D801696" w14:textId="77777777">
        <w:trPr>
          <w:cantSplit/>
          <w:trHeight w:val="290"/>
        </w:trPr>
        <w:sdt>
          <w:sdtPr>
            <w:alias w:val="#Nav: /Header/CustomerAddress4"/>
            <w:tag w:val="#Nav: Standard_Sales_Credit_Memo/1307"/>
            <w:id w:val="1229109116"/>
            <w:placeholder>
              <w:docPart w:val="65D4B6B01B2F47D59FB8E29B006D93A0"/>
            </w:placeholder>
            <w:dataBinding w:prefixMappings="xmlns:ns0='urn:microsoft-dynamics-nav/reports/Standard_Sales_Credit_Memo/1307/'" w:xpath="/ns0:NavWordReportXmlPart[1]/ns0:Header[1]/ns0:CustomerAddress4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189A4B67" w14:textId="77777777">
                <w:pPr>
                  <w:pStyle w:val="NoSpacing"/>
                </w:pPr>
                <w:r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ShipToAddress4"/>
            <w:tag w:val="#Nav: Standard_Sales_Credit_Memo/1307"/>
            <w:id w:val="-1880149207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4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724B6770" w14:textId="77777777">
                <w:pPr>
                  <w:pStyle w:val="NoSpacing"/>
                </w:pPr>
                <w:r>
                  <w:t>ShipToAddress4</w:t>
                </w:r>
              </w:p>
            </w:tc>
          </w:sdtContent>
        </w:sdt>
        <w:sdt>
          <w:sdtPr>
            <w:alias w:val="#Nav: /Header/CompanyAddress4"/>
            <w:tag w:val="#Nav: Standard_Sales_Credit_Memo/1307"/>
            <w:id w:val="-843252946"/>
            <w:placeholder>
              <w:docPart w:val="DDBE49DE06AB4DDAB09BCA00EEC9EC0B"/>
            </w:placeholder>
            <w:dataBinding w:prefixMappings="xmlns:ns0='urn:microsoft-dynamics-nav/reports/Standard_Sales_Credit_Memo/1307/'" w:xpath="/ns0:NavWordReportXmlPart[1]/ns0:Header[1]/ns0:CompanyAddress4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51CC164B" w14:textId="77777777">
                <w:pPr>
                  <w:pStyle w:val="NoSpacing"/>
                  <w:jc w:val="right"/>
                </w:pPr>
                <w:r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="00F30373" w:rsidTr="00B6350E" w14:paraId="00B2330B" w14:textId="77777777">
        <w:trPr>
          <w:cantSplit/>
          <w:trHeight w:val="290"/>
        </w:trPr>
        <w:sdt>
          <w:sdtPr>
            <w:alias w:val="#Nav: /Header/CustomerAddress5"/>
            <w:tag w:val="#Nav: Standard_Sales_Credit_Memo/1307"/>
            <w:id w:val="1814057176"/>
            <w:placeholder>
              <w:docPart w:val="65D4B6B01B2F47D59FB8E29B006D93A0"/>
            </w:placeholder>
            <w:dataBinding w:prefixMappings="xmlns:ns0='urn:microsoft-dynamics-nav/reports/Standard_Sales_Credit_Memo/1307/'" w:xpath="/ns0:NavWordReportXmlPart[1]/ns0:Header[1]/ns0:CustomerAddress5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55EF3C14" w14:textId="77777777">
                <w:pPr>
                  <w:pStyle w:val="NoSpacing"/>
                </w:pPr>
                <w:r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ShipToAddress5"/>
            <w:tag w:val="#Nav: Standard_Sales_Credit_Memo/1307"/>
            <w:id w:val="54438081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5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55E09EF6" w14:textId="77777777">
                <w:pPr>
                  <w:pStyle w:val="NoSpacing"/>
                </w:pPr>
                <w:r>
                  <w:t>ShipToAddress5</w:t>
                </w:r>
              </w:p>
            </w:tc>
          </w:sdtContent>
        </w:sdt>
        <w:sdt>
          <w:sdtPr>
            <w:alias w:val="#Nav: /Header/CompanyAddress5"/>
            <w:tag w:val="#Nav: Standard_Sales_Credit_Memo/1307"/>
            <w:id w:val="-1834985711"/>
            <w:placeholder>
              <w:docPart w:val="DDBE49DE06AB4DDAB09BCA00EEC9EC0B"/>
            </w:placeholder>
            <w:dataBinding w:prefixMappings="xmlns:ns0='urn:microsoft-dynamics-nav/reports/Standard_Sales_Credit_Memo/1307/'" w:xpath="/ns0:NavWordReportXmlPart[1]/ns0:Header[1]/ns0:CompanyAddress5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253F1916" w14:textId="77777777">
                <w:pPr>
                  <w:pStyle w:val="NoSpacing"/>
                  <w:jc w:val="right"/>
                </w:pPr>
                <w:r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="00F30373" w:rsidTr="00B6350E" w14:paraId="7502576D" w14:textId="77777777">
        <w:trPr>
          <w:cantSplit/>
          <w:trHeight w:val="274"/>
        </w:trPr>
        <w:sdt>
          <w:sdtPr>
            <w:alias w:val="#Nav: /Header/CustomerAddress6"/>
            <w:tag w:val="#Nav: Standard_Sales_Credit_Memo/1307"/>
            <w:id w:val="-2064325541"/>
            <w:placeholder>
              <w:docPart w:val="65D4B6B01B2F47D59FB8E29B006D93A0"/>
            </w:placeholder>
            <w:dataBinding w:prefixMappings="xmlns:ns0='urn:microsoft-dynamics-nav/reports/Standard_Sales_Credit_Memo/1307/'" w:xpath="/ns0:NavWordReportXmlPart[1]/ns0:Header[1]/ns0:CustomerAddress6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4F5CDC80" w14:textId="77777777">
                <w:pPr>
                  <w:pStyle w:val="NoSpacing"/>
                </w:pPr>
                <w:r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ShipToAddress6"/>
            <w:tag w:val="#Nav: Standard_Sales_Credit_Memo/1307"/>
            <w:id w:val="1196659915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6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3883FA7C" w14:textId="77777777">
                <w:pPr>
                  <w:pStyle w:val="NoSpacing"/>
                </w:pPr>
                <w:r>
                  <w:t>ShipToAddress6</w:t>
                </w:r>
              </w:p>
            </w:tc>
          </w:sdtContent>
        </w:sdt>
        <w:sdt>
          <w:sdtPr>
            <w:alias w:val="#Nav: /Header/CompanyAddress6"/>
            <w:tag w:val="#Nav: Standard_Sales_Credit_Memo/1307"/>
            <w:id w:val="-2005736487"/>
            <w:placeholder>
              <w:docPart w:val="DDBE49DE06AB4DDAB09BCA00EEC9EC0B"/>
            </w:placeholder>
            <w:dataBinding w:prefixMappings="xmlns:ns0='urn:microsoft-dynamics-nav/reports/Standard_Sales_Credit_Memo/1307/'" w:xpath="/ns0:NavWordReportXmlPart[1]/ns0:Header[1]/ns0:CompanyAddress6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3A2D4023" w14:textId="77777777">
                <w:pPr>
                  <w:pStyle w:val="NoSpacing"/>
                  <w:jc w:val="right"/>
                </w:pPr>
                <w:r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="00F30373" w:rsidTr="00B6350E" w14:paraId="4C7C67DA" w14:textId="77777777">
        <w:trPr>
          <w:cantSplit/>
          <w:trHeight w:val="290"/>
        </w:trPr>
        <w:sdt>
          <w:sdtPr>
            <w:alias w:val="#Nav: /Header/CustomerAddress7"/>
            <w:tag w:val="#Nav: Standard_Sales_Credit_Memo/1307"/>
            <w:id w:val="-762605892"/>
            <w:placeholder>
              <w:docPart w:val="65D4B6B01B2F47D59FB8E29B006D93A0"/>
            </w:placeholder>
            <w:dataBinding w:prefixMappings="xmlns:ns0='urn:microsoft-dynamics-nav/reports/Standard_Sales_Credit_Memo/1307/'" w:xpath="/ns0:NavWordReportXmlPart[1]/ns0:Header[1]/ns0:CustomerAddress7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75E0F332" w14:textId="77777777">
                <w:pPr>
                  <w:pStyle w:val="NoSpacing"/>
                </w:pPr>
                <w:r>
                  <w:rPr>
                    <w:lang w:val="da-DK"/>
                  </w:rPr>
                  <w:t>CustomerAddress7</w:t>
                </w:r>
              </w:p>
            </w:tc>
          </w:sdtContent>
        </w:sdt>
        <w:sdt>
          <w:sdtPr>
            <w:alias w:val="#Nav: /Header/ShipToAddress7"/>
            <w:tag w:val="#Nav: Standard_Sales_Credit_Memo/1307"/>
            <w:id w:val="-1717963820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7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51DEB615" w14:textId="77777777">
                <w:pPr>
                  <w:pStyle w:val="NoSpacing"/>
                </w:pPr>
                <w:r>
                  <w:t>ShipToAddress7</w:t>
                </w:r>
              </w:p>
            </w:tc>
          </w:sdtContent>
        </w:sdt>
        <w:tc>
          <w:tcPr>
            <w:tcW w:w="1667" w:type="pct"/>
            <w:hideMark/>
          </w:tcPr>
          <w:p w:rsidR="00F30373" w:rsidRDefault="002E6D6F" w14:paraId="67FC134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Credit_Memo/1307"/>
                <w:id w:val="-1616430546"/>
                <w:placeholder>
                  <w:docPart w:val="4BDF23410B4743BCB54BB336E951BA3D"/>
                </w:placeholder>
                <w:dataBinding w:prefixMappings="xmlns:ns0='urn:microsoft-dynamics-nav/reports/Standard_Sales_Credit_Memo/1307/'" w:xpath="/ns0:NavWordReportXmlPart[1]/ns0:Header[1]/ns0:CompanyLegalOffice_Lbl[1]" w:storeItemID="{EC8BCD55-D3A7-46A7-8DF2-D3764C9E84EB}"/>
                <w:text/>
              </w:sdtPr>
              <w:sdtEndPr/>
              <w:sdtContent>
                <w:r w:rsidR="00F30373">
                  <w:rPr>
                    <w:lang w:val="da-DK"/>
                  </w:rPr>
                  <w:t>CompanyLegalOffice_Lbl</w:t>
                </w:r>
              </w:sdtContent>
            </w:sdt>
            <w:r w:rsidR="00F30373">
              <w:t xml:space="preserve"> </w:t>
            </w:r>
            <w:sdt>
              <w:sdtPr>
                <w:alias w:val="#Nav: /Header/CompanyLegalOffice"/>
                <w:tag w:val="#Nav: Standard_Sales_Credit_Memo/1307"/>
                <w:id w:val="1332101128"/>
                <w:placeholder>
                  <w:docPart w:val="58CC8985E9904E248DE565D60E95D1FD"/>
                </w:placeholder>
                <w:dataBinding w:prefixMappings="xmlns:ns0='urn:microsoft-dynamics-nav/reports/Standard_Sales_Credit_Memo/1307/'" w:xpath="/ns0:NavWordReportXmlPart[1]/ns0:Header[1]/ns0:CompanyLegalOffice[1]" w:storeItemID="{EC8BCD55-D3A7-46A7-8DF2-D3764C9E84EB}"/>
                <w:text/>
              </w:sdtPr>
              <w:sdtEndPr/>
              <w:sdtContent>
                <w:r w:rsidR="00F30373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="00F30373" w:rsidTr="00B6350E" w14:paraId="50A3D1E6" w14:textId="77777777">
        <w:trPr>
          <w:cantSplit/>
          <w:trHeight w:val="290"/>
        </w:trPr>
        <w:sdt>
          <w:sdtPr>
            <w:alias w:val="#Nav: /Header/CustomerAddress8"/>
            <w:tag w:val="#Nav: Standard_Sales_Credit_Memo/1307"/>
            <w:id w:val="571465082"/>
            <w:placeholder>
              <w:docPart w:val="65D4B6B01B2F47D59FB8E29B006D93A0"/>
            </w:placeholder>
            <w:dataBinding w:prefixMappings="xmlns:ns0='urn:microsoft-dynamics-nav/reports/Standard_Sales_Credit_Memo/1307/'" w:xpath="/ns0:NavWordReportXmlPart[1]/ns0:Header[1]/ns0:CustomerAddress8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5BA906F6" w14:textId="77777777">
                <w:pPr>
                  <w:pStyle w:val="NoSpacing"/>
                </w:pPr>
                <w:r>
                  <w:rPr>
                    <w:lang w:val="da-DK"/>
                  </w:rPr>
                  <w:t>CustomerAddress8</w:t>
                </w:r>
              </w:p>
            </w:tc>
          </w:sdtContent>
        </w:sdt>
        <w:sdt>
          <w:sdtPr>
            <w:alias w:val="#Nav: /Header/ShipToAddress8"/>
            <w:tag w:val="#Nav: Standard_Sales_Credit_Memo/1307"/>
            <w:id w:val="2125265520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8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 w14:paraId="7E7CF35D" w14:textId="77777777">
                <w:pPr>
                  <w:pStyle w:val="NoSpacing"/>
                </w:pPr>
                <w:r>
                  <w:t>ShipToAddress8</w:t>
                </w:r>
              </w:p>
            </w:tc>
          </w:sdtContent>
        </w:sdt>
        <w:tc>
          <w:tcPr>
            <w:tcW w:w="1667" w:type="pct"/>
          </w:tcPr>
          <w:p w:rsidR="00F30373" w:rsidRDefault="00F30373" w14:paraId="1A913B7C" w14:textId="77777777">
            <w:pPr>
              <w:pStyle w:val="NoSpacing"/>
              <w:jc w:val="right"/>
            </w:pPr>
          </w:p>
        </w:tc>
      </w:tr>
    </w:tbl>
    <w:p w:rsidR="00245B0E" w:rsidP="00782744" w:rsidRDefault="00245B0E" w14:paraId="37B833D4" w14:textId="77777777">
      <w:pPr>
        <w:pStyle w:val="NoSpacing"/>
        <w:rPr>
          <w:sz w:val="12"/>
          <w:szCs w:val="12"/>
        </w:rPr>
      </w:pPr>
    </w:p>
    <w:p w:rsidRPr="00782744" w:rsidR="00F30373" w:rsidP="00782744" w:rsidRDefault="00F30373" w14:paraId="30A92C99" w14:textId="77777777">
      <w:pPr>
        <w:pStyle w:val="NoSpacing"/>
        <w:rPr>
          <w:sz w:val="12"/>
          <w:szCs w:val="12"/>
        </w:rPr>
      </w:pPr>
    </w:p>
    <w:tbl>
      <w:tblPr>
        <w:tblStyle w:val="TableGrid"/>
        <w:tblW w:w="105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3510"/>
        <w:gridCol w:w="3510"/>
        <w:gridCol w:w="3510"/>
      </w:tblGrid>
      <w:tr w:rsidR="00EC7F82" w:rsidTr="00B6350E" w14:paraId="6E130AB3" w14:textId="77777777">
        <w:sdt>
          <w:sdtPr>
            <w:alias w:val="#Nav: /Header/Salesperson_Lbl2"/>
            <w:tag w:val="#Nav: Standard_Sales_Credit_Memo/1307"/>
            <w:id w:val="835958157"/>
            <w:placeholder>
              <w:docPart w:val="4FC7C1C3EDDF4FE4A8A3929E351B564F"/>
            </w:placeholder>
            <w:dataBinding w:prefixMappings="xmlns:ns0='urn:microsoft-dynamics-nav/reports/Standard_Sales_Credit_Memo/1307/'" w:xpath="/ns0:NavWordReportXmlPart[1]/ns0:Header[1]/ns0:Salesperson_Lbl2[1]" w:storeItemID="{EC8BCD55-D3A7-46A7-8DF2-D3764C9E84EB}"/>
            <w:text/>
          </w:sdtPr>
          <w:sdtEndPr/>
          <w:sdtContent>
            <w:tc>
              <w:tcPr>
                <w:tcW w:w="3510" w:type="dxa"/>
              </w:tcPr>
              <w:p w:rsidR="00EC7F82" w:rsidP="004158EC" w:rsidRDefault="00EC7F82" w14:paraId="6520C897" w14:textId="77777777">
                <w:pPr>
                  <w:pStyle w:val="Heading1"/>
                  <w:outlineLvl w:val="0"/>
                </w:pPr>
                <w:r>
                  <w:t>Salesperson_Lbl2</w:t>
                </w:r>
              </w:p>
            </w:tc>
          </w:sdtContent>
        </w:sdt>
        <w:sdt>
          <w:sdtPr>
            <w:alias w:val="#Nav: /Header/AppliesToDocument_Lbl"/>
            <w:tag w:val="#Nav: Standard_Sales_Credit_Memo/1307"/>
            <w:id w:val="-277109058"/>
            <w:placeholder>
              <w:docPart w:val="125CDD512C0846F5A510A851BF02B3AB"/>
            </w:placeholder>
            <w:dataBinding w:prefixMappings="xmlns:ns0='urn:microsoft-dynamics-nav/reports/Standard_Sales_Credit_Memo/1307/'" w:xpath="/ns0:NavWordReportXmlPart[1]/ns0:Header[1]/ns0:AppliesToDocument_Lbl[1]" w:storeItemID="{EC8BCD55-D3A7-46A7-8DF2-D3764C9E84EB}"/>
            <w:text/>
          </w:sdtPr>
          <w:sdtEndPr/>
          <w:sdtContent>
            <w:tc>
              <w:tcPr>
                <w:tcW w:w="3510" w:type="dxa"/>
              </w:tcPr>
              <w:p w:rsidR="00EC7F82" w:rsidP="00DF6462" w:rsidRDefault="00EC7F82" w14:paraId="35BC2EFC" w14:textId="77777777">
                <w:pPr>
                  <w:pStyle w:val="Heading1"/>
                  <w:outlineLvl w:val="0"/>
                </w:pPr>
                <w:r w:rsidRPr="003E7CF4">
                  <w:rPr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Credit_Memo/1307"/>
            <w:id w:val="-1251649982"/>
            <w:placeholder>
              <w:docPart w:val="09F40828DBB242C3A5C3B8E2430D1479"/>
            </w:placeholder>
            <w:dataBinding w:prefixMappings="xmlns:ns0='urn:microsoft-dynamics-nav/reports/Standard_Sales_Credit_Memo/1307/'" w:xpath="/ns0:NavWordReportXmlPart[1]/ns0:Header[1]/ns0:DueDate_Lbl[1]" w:storeItemID="{EC8BCD55-D3A7-46A7-8DF2-D3764C9E84EB}"/>
            <w:text/>
          </w:sdtPr>
          <w:sdtEndPr/>
          <w:sdtContent>
            <w:tc>
              <w:tcPr>
                <w:tcW w:w="3510" w:type="dxa"/>
                <w:tcMar>
                  <w:right w:w="0" w:type="dxa"/>
                </w:tcMar>
              </w:tcPr>
              <w:p w:rsidR="00EC7F82" w:rsidP="00DF6462" w:rsidRDefault="00EC7F82" w14:paraId="0F634321" w14:textId="77777777">
                <w:pPr>
                  <w:pStyle w:val="Heading1"/>
                  <w:outlineLvl w:val="0"/>
                </w:pPr>
                <w:r w:rsidRPr="003E7CF4">
                  <w:rPr>
                    <w:lang w:val="da-DK"/>
                  </w:rPr>
                  <w:t>DueDate_Lbl</w:t>
                </w:r>
              </w:p>
            </w:tc>
          </w:sdtContent>
        </w:sdt>
      </w:tr>
      <w:tr w:rsidR="00EC7F82" w:rsidTr="00B6350E" w14:paraId="7F2B04D4" w14:textId="77777777">
        <w:sdt>
          <w:sdtPr>
            <w:alias w:val="#Nav: /Header/SalesPersonName"/>
            <w:tag w:val="#Nav: Standard_Sales_Credit_Memo/1307"/>
            <w:id w:val="-2093382796"/>
            <w:placeholder>
              <w:docPart w:val="303B53B7B50E4A199BC56B982BF40111"/>
            </w:placeholder>
            <w:dataBinding w:prefixMappings="xmlns:ns0='urn:microsoft-dynamics-nav/reports/Standard_Sales_Credit_Memo/1307/'" w:xpath="/ns0:NavWordReportXmlPart[1]/ns0:Header[1]/ns0:SalesPersonName[1]" w:storeItemID="{EC8BCD55-D3A7-46A7-8DF2-D3764C9E84EB}"/>
            <w:text/>
          </w:sdtPr>
          <w:sdtEndPr/>
          <w:sdtContent>
            <w:tc>
              <w:tcPr>
                <w:tcW w:w="3510" w:type="dxa"/>
              </w:tcPr>
              <w:p w:rsidR="00EC7F82" w:rsidP="00DF6462" w:rsidRDefault="00EC7F82" w14:paraId="6B8E5A54" w14:textId="77777777">
                <w:r w:rsidRPr="003E7CF4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AppliesToDocument"/>
            <w:tag w:val="#Nav: Standard_Sales_Credit_Memo/1307"/>
            <w:id w:val="713312628"/>
            <w:placeholder>
              <w:docPart w:val="52CA3E6A641B4FF195A04F498E3F1652"/>
            </w:placeholder>
            <w:dataBinding w:prefixMappings="xmlns:ns0='urn:microsoft-dynamics-nav/reports/Standard_Sales_Credit_Memo/1307/'" w:xpath="/ns0:NavWordReportXmlPart[1]/ns0:Header[1]/ns0:AppliesToDocument[1]" w:storeItemID="{EC8BCD55-D3A7-46A7-8DF2-D3764C9E84EB}"/>
            <w:text/>
          </w:sdtPr>
          <w:sdtEndPr/>
          <w:sdtContent>
            <w:tc>
              <w:tcPr>
                <w:tcW w:w="3510" w:type="dxa"/>
              </w:tcPr>
              <w:p w:rsidR="00EC7F82" w:rsidP="00DF6462" w:rsidRDefault="00EC7F82" w14:paraId="4F2C3888" w14:textId="77777777">
                <w:r w:rsidRPr="003E7CF4">
                  <w:rPr>
                    <w:lang w:val="da-DK"/>
                  </w:rPr>
                  <w:t>AppliesToDocument</w:t>
                </w:r>
              </w:p>
            </w:tc>
          </w:sdtContent>
        </w:sdt>
        <w:sdt>
          <w:sdtPr>
            <w:alias w:val="#Nav: /Header/DueDate"/>
            <w:tag w:val="#Nav: Standard_Sales_Credit_Memo/1307"/>
            <w:id w:val="1703123343"/>
            <w:placeholder>
              <w:docPart w:val="91DF6653B06A486A92EB93C71481D3E6"/>
            </w:placeholder>
            <w:dataBinding w:prefixMappings="xmlns:ns0='urn:microsoft-dynamics-nav/reports/Standard_Sales_Credit_Memo/1307/'" w:xpath="/ns0:NavWordReportXmlPart[1]/ns0:Header[1]/ns0:DueDate[1]" w:storeItemID="{EC8BCD55-D3A7-46A7-8DF2-D3764C9E84EB}"/>
            <w:text/>
          </w:sdtPr>
          <w:sdtEndPr/>
          <w:sdtContent>
            <w:tc>
              <w:tcPr>
                <w:tcW w:w="3510" w:type="dxa"/>
                <w:tcMar>
                  <w:right w:w="0" w:type="dxa"/>
                </w:tcMar>
              </w:tcPr>
              <w:p w:rsidR="00EC7F82" w:rsidP="00DF6462" w:rsidRDefault="00EC7F82" w14:paraId="6E81A886" w14:textId="77777777">
                <w:r w:rsidRPr="003E7CF4">
                  <w:rPr>
                    <w:lang w:val="da-DK"/>
                  </w:rPr>
                  <w:t>DueDate</w:t>
                </w:r>
              </w:p>
            </w:tc>
          </w:sdtContent>
        </w:sdt>
      </w:tr>
    </w:tbl>
    <w:p w:rsidR="00133E05" w:rsidP="00133E05" w:rsidRDefault="00133E05" w14:paraId="30652570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54"/>
        <w:gridCol w:w="2238"/>
        <w:gridCol w:w="965"/>
        <w:gridCol w:w="1063"/>
        <w:gridCol w:w="1440"/>
        <w:gridCol w:w="720"/>
        <w:gridCol w:w="540"/>
        <w:gridCol w:w="2610"/>
      </w:tblGrid>
      <w:tr w:rsidRPr="00133E05" w:rsidR="0065231A" w:rsidTr="00777C5C" w14:paraId="3B2B6117" w14:textId="77777777">
        <w:trPr>
          <w:trHeight w:val="546"/>
        </w:trPr>
        <w:sdt>
          <w:sdtPr>
            <w:alias w:val="#Nav: /Header/Line/ItemNo_Line_Lbl"/>
            <w:tag w:val="#Nav: Standard_Sales_Credit_Memo/1307"/>
            <w:id w:val="771446451"/>
            <w:placeholder>
              <w:docPart w:val="4C28C1F70F304383937D3588980B82E2"/>
            </w:placeholder>
            <w:dataBinding w:prefixMappings="xmlns:ns0='urn:microsoft-dynamics-nav/reports/Standard_Sales_Credit_Memo/1307/'" w:xpath="/ns0:NavWordReportXmlPart[1]/ns0:Header[1]/ns0:Line[1]/ns0:ItemNo_Line_Lbl[1]" w:storeItemID="{EC8BCD55-D3A7-46A7-8DF2-D3764C9E84EB}"/>
            <w:text/>
          </w:sdtPr>
          <w:sdtEndPr/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133E05" w:rsidR="0065231A" w:rsidP="00133E05" w:rsidRDefault="0065231A" w14:paraId="335A0D3C" w14:textId="77777777">
                <w:pPr>
                  <w:pStyle w:val="Heading1"/>
                  <w:outlineLvl w:val="0"/>
                </w:pPr>
                <w:proofErr w:type="spellStart"/>
                <w:r w:rsidRPr="00133E05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Credit_Memo/1307"/>
            <w:id w:val="1545399846"/>
            <w:placeholder>
              <w:docPart w:val="4C28C1F70F304383937D3588980B82E2"/>
            </w:placeholder>
            <w:dataBinding w:prefixMappings="xmlns:ns0='urn:microsoft-dynamics-nav/reports/Standard_Sales_Credit_Memo/1307/'" w:xpath="/ns0:NavWordReportXmlPart[1]/ns0:Header[1]/ns0:Line[1]/ns0:Description_Line_Lbl[1]" w:storeItemID="{EC8BCD55-D3A7-46A7-8DF2-D3764C9E84EB}"/>
            <w:text/>
          </w:sdtPr>
          <w:sdtEndPr/>
          <w:sdtContent>
            <w:tc>
              <w:tcPr>
                <w:tcW w:w="2238" w:type="dxa"/>
                <w:tcBorders>
                  <w:bottom w:val="single" w:color="auto" w:sz="4" w:space="0"/>
                </w:tcBorders>
                <w:vAlign w:val="bottom"/>
              </w:tcPr>
              <w:p w:rsidRPr="00133E05" w:rsidR="0065231A" w:rsidP="00133E05" w:rsidRDefault="0065231A" w14:paraId="20BA7E95" w14:textId="77777777">
                <w:pPr>
                  <w:pStyle w:val="Heading1"/>
                  <w:outlineLvl w:val="0"/>
                </w:pPr>
                <w:proofErr w:type="spellStart"/>
                <w:r w:rsidRPr="00133E05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Unit_Lbl"/>
            <w:tag w:val="#Nav: Standard_Sales_Credit_Memo/1307"/>
            <w:id w:val="273061961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Line[1]/ns0:Unit_Lbl[1]" w:storeItemID="{EC8BCD55-D3A7-46A7-8DF2-D3764C9E84EB}"/>
            <w:text/>
          </w:sdtPr>
          <w:sdtEndPr/>
          <w:sdtContent>
            <w:tc>
              <w:tcPr>
                <w:tcW w:w="965" w:type="dxa"/>
                <w:tcBorders>
                  <w:bottom w:val="single" w:color="auto" w:sz="4" w:space="0"/>
                </w:tcBorders>
                <w:vAlign w:val="bottom"/>
              </w:tcPr>
              <w:p w:rsidRPr="00133E05" w:rsidR="0065231A" w:rsidP="00777C5C" w:rsidRDefault="001B4C91" w14:paraId="2D96CE0E" w14:textId="77777777">
                <w:pPr>
                  <w:pStyle w:val="Heading1"/>
                  <w:jc w:val="right"/>
                  <w:outlineLvl w:val="0"/>
                </w:pPr>
                <w:proofErr w:type="spellStart"/>
                <w:r>
                  <w:t>Unit_Lbl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Credit_Memo/1307"/>
            <w:id w:val="616415257"/>
            <w:placeholder>
              <w:docPart w:val="4C28C1F70F304383937D3588980B82E2"/>
            </w:placeholder>
            <w:dataBinding w:prefixMappings="xmlns:ns0='urn:microsoft-dynamics-nav/reports/Standard_Sales_Credit_Memo/1307/'" w:xpath="/ns0:NavWordReportXmlPart[1]/ns0:Header[1]/ns0:Line[1]/ns0:Quantity_Line_Lbl[1]" w:storeItemID="{EC8BCD55-D3A7-46A7-8DF2-D3764C9E84EB}"/>
            <w:text/>
          </w:sdtPr>
          <w:sdtEndPr/>
          <w:sdtContent>
            <w:tc>
              <w:tcPr>
                <w:tcW w:w="1063" w:type="dxa"/>
                <w:tcBorders>
                  <w:bottom w:val="single" w:color="auto" w:sz="4" w:space="0"/>
                </w:tcBorders>
                <w:vAlign w:val="bottom"/>
              </w:tcPr>
              <w:p w:rsidRPr="00133E05" w:rsidR="0065231A" w:rsidP="00777C5C" w:rsidRDefault="0065231A" w14:paraId="0D6BC435" w14:textId="77777777">
                <w:pPr>
                  <w:pStyle w:val="Heading1"/>
                  <w:outlineLvl w:val="0"/>
                </w:pPr>
                <w:proofErr w:type="spellStart"/>
                <w:r w:rsidRPr="00133E05">
                  <w:t>Quantity_Line_Lbl</w:t>
                </w:r>
                <w:proofErr w:type="spellEnd"/>
              </w:p>
            </w:tc>
          </w:sdtContent>
        </w:sdt>
        <w:sdt>
          <w:sdtPr>
            <w:alias w:val="#Nav: /Header/Line/UnitPrice_Lbl2"/>
            <w:tag w:val="#Nav: Standard_Sales_Credit_Memo/1307"/>
            <w:id w:val="2040624068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Line[1]/ns0:UnitPrice_Lbl2[1]" w:storeItemID="{EC8BCD55-D3A7-46A7-8DF2-D3764C9E84EB}"/>
            <w:text/>
          </w:sdtPr>
          <w:sdtEndPr/>
          <w:sdtContent>
            <w:tc>
              <w:tcPr>
                <w:tcW w:w="1440" w:type="dxa"/>
                <w:tcBorders>
                  <w:bottom w:val="single" w:color="auto" w:sz="4" w:space="0"/>
                </w:tcBorders>
                <w:vAlign w:val="bottom"/>
              </w:tcPr>
              <w:p w:rsidRPr="00133E05" w:rsidR="0065231A" w:rsidP="000E35EE" w:rsidRDefault="001B4C91" w14:paraId="7A52E5EA" w14:textId="77777777">
                <w:pPr>
                  <w:pStyle w:val="Heading1"/>
                  <w:jc w:val="right"/>
                  <w:outlineLvl w:val="0"/>
                </w:pPr>
                <w:r>
                  <w:t>UnitPrice_Lbl2</w:t>
                </w:r>
              </w:p>
            </w:tc>
          </w:sdtContent>
        </w:sdt>
        <w:tc>
          <w:tcPr>
            <w:tcW w:w="720" w:type="dxa"/>
            <w:tcBorders>
              <w:bottom w:val="single" w:color="auto" w:sz="4" w:space="0"/>
            </w:tcBorders>
            <w:vAlign w:val="bottom"/>
          </w:tcPr>
          <w:p w:rsidRPr="00133E05" w:rsidR="0065231A" w:rsidP="00133E05" w:rsidRDefault="0065231A" w14:paraId="594B38D8" w14:textId="77777777">
            <w:pPr>
              <w:pStyle w:val="Heading1"/>
              <w:outlineLvl w:val="0"/>
            </w:pPr>
          </w:p>
        </w:tc>
        <w:tc>
          <w:tcPr>
            <w:tcW w:w="540" w:type="dxa"/>
            <w:tcBorders>
              <w:bottom w:val="single" w:color="auto" w:sz="4" w:space="0"/>
            </w:tcBorders>
            <w:vAlign w:val="bottom"/>
          </w:tcPr>
          <w:p w:rsidRPr="00133E05" w:rsidR="0065231A" w:rsidP="00133E05" w:rsidRDefault="0065231A" w14:paraId="35D0939B" w14:textId="77777777">
            <w:pPr>
              <w:pStyle w:val="Heading1"/>
              <w:jc w:val="right"/>
              <w:outlineLvl w:val="0"/>
            </w:pPr>
          </w:p>
        </w:tc>
        <w:sdt>
          <w:sdtPr>
            <w:alias w:val="#Nav: /Header/Line/LineAmount_Lbl"/>
            <w:tag w:val="#Nav: Standard_Sales_Credit_Memo/1307"/>
            <w:id w:val="-1854031317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Line[1]/ns0:LineAmount_Lbl[1]" w:storeItemID="{EC8BCD55-D3A7-46A7-8DF2-D3764C9E84EB}"/>
            <w:text/>
          </w:sdtPr>
          <w:sdtEndPr/>
          <w:sdtContent>
            <w:tc>
              <w:tcPr>
                <w:tcW w:w="2610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133E05" w:rsidR="0065231A" w:rsidP="00133E05" w:rsidRDefault="001B4C91" w14:paraId="1DBB72AF" w14:textId="77777777">
                <w:pPr>
                  <w:pStyle w:val="Heading1"/>
                  <w:jc w:val="right"/>
                  <w:outlineLvl w:val="0"/>
                </w:pPr>
                <w:proofErr w:type="spellStart"/>
                <w:r>
                  <w:t>LineAmount_Lbl</w:t>
                </w:r>
                <w:proofErr w:type="spellEnd"/>
              </w:p>
            </w:tc>
          </w:sdtContent>
        </w:sdt>
      </w:tr>
      <w:tr w:rsidRPr="00133E05" w:rsidR="0065231A" w:rsidTr="00777C5C" w14:paraId="0940BD4E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133E05" w:rsidR="0065231A" w:rsidP="00DF6462" w:rsidRDefault="0065231A" w14:paraId="0A388E12" w14:textId="77777777">
            <w:pPr>
              <w:pStyle w:val="NoSpacing"/>
            </w:pPr>
          </w:p>
        </w:tc>
        <w:tc>
          <w:tcPr>
            <w:tcW w:w="2238" w:type="dxa"/>
            <w:tcBorders>
              <w:top w:val="single" w:color="auto" w:sz="4" w:space="0"/>
            </w:tcBorders>
          </w:tcPr>
          <w:p w:rsidRPr="00133E05" w:rsidR="0065231A" w:rsidP="00DF6462" w:rsidRDefault="0065231A" w14:paraId="36AEEC6E" w14:textId="77777777">
            <w:pPr>
              <w:pStyle w:val="NoSpacing"/>
            </w:pPr>
          </w:p>
        </w:tc>
        <w:tc>
          <w:tcPr>
            <w:tcW w:w="965" w:type="dxa"/>
            <w:tcBorders>
              <w:top w:val="single" w:color="auto" w:sz="4" w:space="0"/>
            </w:tcBorders>
          </w:tcPr>
          <w:p w:rsidRPr="00133E05" w:rsidR="0065231A" w:rsidP="00777C5C" w:rsidRDefault="0065231A" w14:paraId="6FB11206" w14:textId="77777777">
            <w:pPr>
              <w:pStyle w:val="NoSpacing"/>
              <w:jc w:val="right"/>
            </w:pPr>
          </w:p>
        </w:tc>
        <w:tc>
          <w:tcPr>
            <w:tcW w:w="1063" w:type="dxa"/>
            <w:tcBorders>
              <w:top w:val="single" w:color="auto" w:sz="4" w:space="0"/>
            </w:tcBorders>
          </w:tcPr>
          <w:p w:rsidRPr="00133E05" w:rsidR="0065231A" w:rsidP="00DF6462" w:rsidRDefault="0065231A" w14:paraId="770D56C1" w14:textId="77777777">
            <w:pPr>
              <w:pStyle w:val="NoSpacing"/>
            </w:pPr>
          </w:p>
        </w:tc>
        <w:tc>
          <w:tcPr>
            <w:tcW w:w="1440" w:type="dxa"/>
            <w:tcBorders>
              <w:top w:val="single" w:color="auto" w:sz="4" w:space="0"/>
            </w:tcBorders>
          </w:tcPr>
          <w:p w:rsidRPr="00133E05" w:rsidR="0065231A" w:rsidP="00DF6462" w:rsidRDefault="0065231A" w14:paraId="55C61D94" w14:textId="77777777">
            <w:pPr>
              <w:pStyle w:val="NoSpacing"/>
            </w:pPr>
          </w:p>
        </w:tc>
        <w:tc>
          <w:tcPr>
            <w:tcW w:w="720" w:type="dxa"/>
            <w:tcBorders>
              <w:top w:val="single" w:color="auto" w:sz="4" w:space="0"/>
            </w:tcBorders>
          </w:tcPr>
          <w:p w:rsidRPr="00133E05" w:rsidR="0065231A" w:rsidP="00DF6462" w:rsidRDefault="0065231A" w14:paraId="2C698D29" w14:textId="77777777">
            <w:pPr>
              <w:pStyle w:val="NoSpacing"/>
            </w:pPr>
          </w:p>
        </w:tc>
        <w:tc>
          <w:tcPr>
            <w:tcW w:w="540" w:type="dxa"/>
            <w:tcBorders>
              <w:top w:val="single" w:color="auto" w:sz="4" w:space="0"/>
            </w:tcBorders>
          </w:tcPr>
          <w:p w:rsidRPr="00133E05" w:rsidR="0065231A" w:rsidP="00DF6462" w:rsidRDefault="0065231A" w14:paraId="685921ED" w14:textId="77777777">
            <w:pPr>
              <w:pStyle w:val="NoSpacing"/>
            </w:pPr>
          </w:p>
        </w:tc>
        <w:tc>
          <w:tcPr>
            <w:tcW w:w="2610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133E05" w:rsidR="0065231A" w:rsidP="00DF6462" w:rsidRDefault="0065231A" w14:paraId="3E777E9A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Credit_Memo/1307"/>
          <w:id w:val="1327254768"/>
          <w15:dataBinding w:prefixMappings="xmlns:ns0='urn:microsoft-dynamics-nav/reports/Standard_Sales_Credit_Memo/1307/' " w:xpath="/ns0:NavWordReportXmlPart[1]/ns0:Header[1]/ns0:Line" w:storeItemID="{EC8BCD55-D3A7-46A7-8DF2-D3764C9E84EB}"/>
          <w15:repeatingSection/>
        </w:sdtPr>
        <w:sdtEndPr/>
        <w:sdtContent>
          <w:sdt>
            <w:sdtPr>
              <w:id w:val="872800820"/>
              <w:placeholder>
                <w:docPart w:val="FFF6F94D2E8C4F54881C2B62A779211B"/>
              </w:placeholder>
              <w15:repeatingSectionItem/>
            </w:sdtPr>
            <w:sdtEndPr/>
            <w:sdtContent>
              <w:tr w:rsidRPr="00133E05" w:rsidR="0065231A" w:rsidTr="00777C5C" w14:paraId="38E2E633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Credit_Memo/1307"/>
                    <w:id w:val="-1032108260"/>
                    <w:placeholder>
                      <w:docPart w:val="616E4B02B7EF457287A2BB060EDE357C"/>
                    </w:placeholder>
                    <w:dataBinding w:prefixMappings="xmlns:ns0='urn:microsoft-dynamics-nav/reports/Standard_Sales_Credit_Memo/1307/'" w:xpath="/ns0:NavWordReportXmlPart[1]/ns0:Header[1]/ns0:Line[1]/ns0:ItemNo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954" w:type="dxa"/>
                      </w:tcPr>
                      <w:p w:rsidRPr="00133E05" w:rsidR="0065231A" w:rsidP="007F58C4" w:rsidRDefault="0065231A" w14:paraId="13AB0745" w14:textId="77777777">
                        <w:proofErr w:type="spellStart"/>
                        <w:r w:rsidRPr="00133E05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Credit_Memo/1307"/>
                    <w:id w:val="-1420935410"/>
                    <w:placeholder>
                      <w:docPart w:val="1E5C9380886C4B80A714A25830ABECA1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238" w:type="dxa"/>
                      </w:tcPr>
                      <w:p w:rsidRPr="00133E05" w:rsidR="0065231A" w:rsidP="007F58C4" w:rsidRDefault="0065231A" w14:paraId="2342A2CE" w14:textId="77777777">
                        <w:proofErr w:type="spellStart"/>
                        <w:r w:rsidRPr="00133E05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Credit_Memo/1307"/>
                    <w:id w:val="436108881"/>
                    <w:placeholder>
                      <w:docPart w:val="7F6CF45ED2C44595AF82661087B1A342"/>
                    </w:placeholder>
                    <w:dataBinding w:prefixMappings="xmlns:ns0='urn:microsoft-dynamics-nav/reports/Standard_Sales_Credit_Memo/1307/'" w:xpath="/ns0:NavWordReportXmlPart[1]/ns0:Header[1]/ns0:Line[1]/ns0:UnitOfMeasur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965" w:type="dxa"/>
                      </w:tcPr>
                      <w:p w:rsidRPr="00133E05" w:rsidR="0065231A" w:rsidP="007F58C4" w:rsidRDefault="0065231A" w14:paraId="4E6C9047" w14:textId="77777777">
                        <w:proofErr w:type="spellStart"/>
                        <w:r w:rsidRPr="00133E05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Credit_Memo/1307"/>
                    <w:id w:val="382909601"/>
                    <w:placeholder>
                      <w:docPart w:val="9ED42AD9E3614E3CA3B78D7D990C65A2"/>
                    </w:placeholder>
                    <w:dataBinding w:prefixMappings="xmlns:ns0='urn:microsoft-dynamics-nav/reports/Standard_Sales_Credit_Memo/1307/'" w:xpath="/ns0:NavWordReportXmlPart[1]/ns0:Header[1]/ns0:Line[1]/ns0:Quantity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1063" w:type="dxa"/>
                      </w:tcPr>
                      <w:p w:rsidRPr="00133E05" w:rsidR="0065231A" w:rsidP="007F58C4" w:rsidRDefault="0065231A" w14:paraId="35E7CCA9" w14:textId="77777777">
                        <w:proofErr w:type="spellStart"/>
                        <w:r w:rsidRPr="00133E05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/1307"/>
                    <w:id w:val="773364929"/>
                    <w:placeholder>
                      <w:docPart w:val="E9A11350AC8A49F08389B891E24BD51C"/>
                    </w:placeholder>
                    <w:dataBinding w:prefixMappings="xmlns:ns0='urn:microsoft-dynamics-nav/reports/Standard_Sales_Credit_Memo/1307/'" w:xpath="/ns0:NavWordReportXmlPart[1]/ns0:Header[1]/ns0:Line[1]/ns0:UnitPric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1440" w:type="dxa"/>
                      </w:tcPr>
                      <w:p w:rsidRPr="00133E05" w:rsidR="0065231A" w:rsidP="007F58C4" w:rsidRDefault="0065231A" w14:paraId="18A33335" w14:textId="77777777">
                        <w:pPr>
                          <w:pStyle w:val="ForceRight"/>
                        </w:pPr>
                        <w:proofErr w:type="spellStart"/>
                        <w:r w:rsidRPr="00B6350E"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20" w:type="dxa"/>
                  </w:tcPr>
                  <w:p w:rsidRPr="00133E05" w:rsidR="0065231A" w:rsidP="0065231A" w:rsidRDefault="0065231A" w14:paraId="47F03A7E" w14:textId="77777777"/>
                </w:tc>
                <w:tc>
                  <w:tcPr>
                    <w:tcW w:w="540" w:type="dxa"/>
                  </w:tcPr>
                  <w:p w:rsidRPr="00133E05" w:rsidR="0065231A" w:rsidP="00F30373" w:rsidRDefault="0065231A" w14:paraId="6600BD20" w14:textId="77777777"/>
                </w:tc>
                <w:sdt>
                  <w:sdtPr>
                    <w:alias w:val="#Nav: /Header/Line/LineAmount_Line"/>
                    <w:tag w:val="#Nav: Standard_Sales_Credit_Memo/1307"/>
                    <w:id w:val="-1829895906"/>
                    <w:placeholder>
                      <w:docPart w:val="5A4431D714FE451B88F44E9849009597"/>
                    </w:placeholder>
                    <w:dataBinding w:prefixMappings="xmlns:ns0='urn:microsoft-dynamics-nav/reports/Standard_Sales_Credit_Memo/1307/'" w:xpath="/ns0:NavWordReportXmlPart[1]/ns0:Header[1]/ns0:Line[1]/ns0:LineAmount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610" w:type="dxa"/>
                        <w:tcMar>
                          <w:right w:w="0" w:type="dxa"/>
                        </w:tcMar>
                      </w:tcPr>
                      <w:p w:rsidRPr="00133E05" w:rsidR="0065231A" w:rsidP="007F58C4" w:rsidRDefault="0065231A" w14:paraId="45646E29" w14:textId="77777777">
                        <w:pPr>
                          <w:pStyle w:val="ForceRight"/>
                        </w:pPr>
                        <w:proofErr w:type="spellStart"/>
                        <w:r w:rsidRPr="00133E05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65231A" w:rsidTr="00777C5C" w14:paraId="75239099" w14:textId="77777777">
        <w:trPr>
          <w:trHeight w:val="227"/>
        </w:trPr>
        <w:tc>
          <w:tcPr>
            <w:tcW w:w="954" w:type="dxa"/>
          </w:tcPr>
          <w:p w:rsidRPr="00133E05" w:rsidR="0065231A" w:rsidP="00DF6462" w:rsidRDefault="0065231A" w14:paraId="73A5FB0E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65231A" w:rsidP="00DF6462" w:rsidRDefault="0065231A" w14:paraId="419D41B2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65231A" w:rsidP="00DF6462" w:rsidRDefault="0065231A" w14:paraId="48EE1C03" w14:textId="77777777">
            <w:pPr>
              <w:pStyle w:val="NoSpacing"/>
            </w:pPr>
          </w:p>
        </w:tc>
        <w:tc>
          <w:tcPr>
            <w:tcW w:w="1063" w:type="dxa"/>
          </w:tcPr>
          <w:p w:rsidRPr="00133E05" w:rsidR="0065231A" w:rsidP="00DF6462" w:rsidRDefault="0065231A" w14:paraId="71B56A77" w14:textId="77777777">
            <w:pPr>
              <w:pStyle w:val="NoSpacing"/>
            </w:pPr>
          </w:p>
        </w:tc>
        <w:tc>
          <w:tcPr>
            <w:tcW w:w="1440" w:type="dxa"/>
          </w:tcPr>
          <w:p w:rsidRPr="00133E05" w:rsidR="0065231A" w:rsidP="00DF6462" w:rsidRDefault="0065231A" w14:paraId="57C24D17" w14:textId="77777777">
            <w:pPr>
              <w:pStyle w:val="NoSpacing"/>
            </w:pPr>
          </w:p>
        </w:tc>
        <w:tc>
          <w:tcPr>
            <w:tcW w:w="720" w:type="dxa"/>
          </w:tcPr>
          <w:p w:rsidRPr="00133E05" w:rsidR="0065231A" w:rsidP="00DF6462" w:rsidRDefault="0065231A" w14:paraId="541460EB" w14:textId="77777777">
            <w:pPr>
              <w:pStyle w:val="NoSpacing"/>
            </w:pPr>
          </w:p>
        </w:tc>
        <w:tc>
          <w:tcPr>
            <w:tcW w:w="540" w:type="dxa"/>
          </w:tcPr>
          <w:p w:rsidRPr="00133E05" w:rsidR="0065231A" w:rsidP="00DF6462" w:rsidRDefault="0065231A" w14:paraId="2CD6F0FD" w14:textId="77777777">
            <w:pPr>
              <w:pStyle w:val="NoSpacing"/>
            </w:pPr>
          </w:p>
        </w:tc>
        <w:tc>
          <w:tcPr>
            <w:tcW w:w="2610" w:type="dxa"/>
            <w:tcMar>
              <w:right w:w="0" w:type="dxa"/>
            </w:tcMar>
          </w:tcPr>
          <w:p w:rsidRPr="00133E05" w:rsidR="0065231A" w:rsidP="00777C5C" w:rsidRDefault="0065231A" w14:paraId="4CE7D6AD" w14:textId="77777777">
            <w:pPr>
              <w:pStyle w:val="NoSpacing"/>
              <w:jc w:val="right"/>
            </w:pPr>
          </w:p>
        </w:tc>
      </w:tr>
      <w:sdt>
        <w:sdtPr>
          <w:alias w:val="#Nav: /Header/ReportTotalsLine"/>
          <w:tag w:val="#Nav: Standard_Sales_Credit_Memo/1307"/>
          <w:id w:val="1692270740"/>
          <w15:dataBinding w:prefixMappings="xmlns:ns0='urn:microsoft-dynamics-nav/reports/Standard_Sales_Credit_Memo/1307/' " w:xpath="/ns0:NavWordReportXmlPart[1]/ns0:Header[1]/ns0:ReportTotalsLine" w:storeItemID="{EC8BCD55-D3A7-46A7-8DF2-D3764C9E84EB}"/>
          <w15:repeatingSection/>
        </w:sdtPr>
        <w:sdtEndPr/>
        <w:sdtContent>
          <w:sdt>
            <w:sdtPr>
              <w:id w:val="914512346"/>
              <w:placeholder>
                <w:docPart w:val="B95FEB2D43834E50A1976099E3393184"/>
              </w:placeholder>
              <w15:repeatingSectionItem/>
            </w:sdtPr>
            <w:sdtEndPr/>
            <w:sdtContent>
              <w:tr w:rsidRPr="00133E05" w:rsidR="0065231A" w:rsidTr="00777C5C" w14:paraId="64DC3118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133E05" w:rsidR="0065231A" w:rsidP="00DF6462" w:rsidRDefault="0065231A" w14:paraId="706F310B" w14:textId="77777777">
                    <w:pPr>
                      <w:pStyle w:val="NoSpacing"/>
                    </w:pPr>
                  </w:p>
                </w:tc>
                <w:tc>
                  <w:tcPr>
                    <w:tcW w:w="2238" w:type="dxa"/>
                  </w:tcPr>
                  <w:p w:rsidRPr="00133E05" w:rsidR="0065231A" w:rsidP="00DF6462" w:rsidRDefault="0065231A" w14:paraId="74B96FC0" w14:textId="77777777">
                    <w:pPr>
                      <w:pStyle w:val="NoSpacing"/>
                    </w:pPr>
                  </w:p>
                </w:tc>
                <w:tc>
                  <w:tcPr>
                    <w:tcW w:w="965" w:type="dxa"/>
                  </w:tcPr>
                  <w:p w:rsidRPr="00133E05" w:rsidR="0065231A" w:rsidP="00DF6462" w:rsidRDefault="0065231A" w14:paraId="0901033A" w14:textId="77777777">
                    <w:pPr>
                      <w:pStyle w:val="NoSpacing"/>
                    </w:pPr>
                  </w:p>
                </w:tc>
                <w:tc>
                  <w:tcPr>
                    <w:tcW w:w="1063" w:type="dxa"/>
                  </w:tcPr>
                  <w:p w:rsidRPr="00133E05" w:rsidR="0065231A" w:rsidP="00DF6462" w:rsidRDefault="0065231A" w14:paraId="06E57FE5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Credit_Memo/1307"/>
                    <w:id w:val="-2028928794"/>
                    <w:placeholder>
                      <w:docPart w:val="9057E39D55A7450085A9BE4EC06D0AA2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700" w:type="dxa"/>
                        <w:gridSpan w:val="3"/>
                      </w:tcPr>
                      <w:p w:rsidRPr="00133E05" w:rsidR="0065231A" w:rsidP="007F58C4" w:rsidRDefault="0065231A" w14:paraId="2D683408" w14:textId="77777777">
                        <w:pPr>
                          <w:pStyle w:val="NoSpacing"/>
                        </w:pPr>
                        <w:proofErr w:type="spellStart"/>
                        <w: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Credit_Memo/1307"/>
                    <w:id w:val="-924955546"/>
                    <w:placeholder>
                      <w:docPart w:val="9057E39D55A7450085A9BE4EC06D0AA2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610" w:type="dxa"/>
                        <w:tcMar>
                          <w:right w:w="0" w:type="dxa"/>
                        </w:tcMar>
                      </w:tcPr>
                      <w:p w:rsidRPr="00133E05" w:rsidR="0065231A" w:rsidP="007F58C4" w:rsidRDefault="0065231A" w14:paraId="11A0E775" w14:textId="77777777">
                        <w:pPr>
                          <w:pStyle w:val="NoSpacing-right"/>
                        </w:pPr>
                        <w:proofErr w:type="spellStart"/>
                        <w: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65231A" w:rsidTr="00777C5C" w14:paraId="325AB945" w14:textId="77777777">
        <w:trPr>
          <w:trHeight w:val="113"/>
        </w:trPr>
        <w:tc>
          <w:tcPr>
            <w:tcW w:w="954" w:type="dxa"/>
          </w:tcPr>
          <w:p w:rsidRPr="00133E05" w:rsidR="0065231A" w:rsidP="00DF6462" w:rsidRDefault="0065231A" w14:paraId="6E544B65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65231A" w:rsidP="00DF6462" w:rsidRDefault="0065231A" w14:paraId="32DD4E30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65231A" w:rsidP="00DF6462" w:rsidRDefault="0065231A" w14:paraId="6F0D61E0" w14:textId="77777777">
            <w:pPr>
              <w:pStyle w:val="NoSpacing"/>
            </w:pPr>
          </w:p>
        </w:tc>
        <w:tc>
          <w:tcPr>
            <w:tcW w:w="1063" w:type="dxa"/>
          </w:tcPr>
          <w:p w:rsidRPr="00133E05" w:rsidR="0065231A" w:rsidP="00DF6462" w:rsidRDefault="0065231A" w14:paraId="6F70B16D" w14:textId="77777777">
            <w:pPr>
              <w:pStyle w:val="NoSpacing"/>
            </w:pPr>
          </w:p>
        </w:tc>
        <w:tc>
          <w:tcPr>
            <w:tcW w:w="2700" w:type="dxa"/>
            <w:gridSpan w:val="3"/>
          </w:tcPr>
          <w:p w:rsidRPr="00133E05" w:rsidR="0065231A" w:rsidP="00DF6462" w:rsidRDefault="0065231A" w14:paraId="5153A7E5" w14:textId="77777777">
            <w:pPr>
              <w:pStyle w:val="NoSpacing"/>
            </w:pPr>
          </w:p>
        </w:tc>
        <w:tc>
          <w:tcPr>
            <w:tcW w:w="2610" w:type="dxa"/>
            <w:tcMar>
              <w:right w:w="0" w:type="dxa"/>
            </w:tcMar>
          </w:tcPr>
          <w:p w:rsidRPr="00133E05" w:rsidR="0065231A" w:rsidP="00DF6462" w:rsidRDefault="0065231A" w14:paraId="115CDB6E" w14:textId="77777777">
            <w:pPr>
              <w:pStyle w:val="NoSpacing"/>
            </w:pPr>
          </w:p>
        </w:tc>
      </w:tr>
      <w:tr w:rsidRPr="00133E05" w:rsidR="0065231A" w:rsidTr="00777C5C" w14:paraId="68EFA0D8" w14:textId="77777777">
        <w:trPr>
          <w:trHeight w:val="227"/>
        </w:trPr>
        <w:tc>
          <w:tcPr>
            <w:tcW w:w="954" w:type="dxa"/>
          </w:tcPr>
          <w:p w:rsidRPr="00133E05" w:rsidR="0065231A" w:rsidP="00DF6462" w:rsidRDefault="0065231A" w14:paraId="5D824948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65231A" w:rsidP="00DF6462" w:rsidRDefault="0065231A" w14:paraId="6A42385A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65231A" w:rsidP="00DF6462" w:rsidRDefault="0065231A" w14:paraId="0978D5CD" w14:textId="77777777">
            <w:pPr>
              <w:pStyle w:val="NoSpacing"/>
            </w:pPr>
          </w:p>
        </w:tc>
        <w:tc>
          <w:tcPr>
            <w:tcW w:w="1063" w:type="dxa"/>
          </w:tcPr>
          <w:p w:rsidRPr="00133E05" w:rsidR="0065231A" w:rsidP="00DF6462" w:rsidRDefault="0065231A" w14:paraId="7BAECBAC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Text"/>
            <w:tag w:val="#Nav: Standard_Sales_Credit_Memo/1307"/>
            <w:id w:val="-705869782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Totals[1]/ns0:TotalText[1]" w:storeItemID="{EC8BCD55-D3A7-46A7-8DF2-D3764C9E84EB}"/>
            <w:text/>
          </w:sdtPr>
          <w:sdtEndPr>
            <w:rPr>
              <w:rStyle w:val="Strong"/>
            </w:rPr>
          </w:sdtEndPr>
          <w:sdtContent>
            <w:tc>
              <w:tcPr>
                <w:tcW w:w="2700" w:type="dxa"/>
                <w:gridSpan w:val="3"/>
                <w:tcBorders>
                  <w:bottom w:val="single" w:color="auto" w:sz="4" w:space="0"/>
                </w:tcBorders>
              </w:tcPr>
              <w:p w:rsidRPr="00133E05" w:rsidR="0065231A" w:rsidP="00DF6462" w:rsidRDefault="004252EC" w14:paraId="7BC87A25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>
                  <w:rPr>
                    <w:rStyle w:val="Strong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Credit_Memo/1307"/>
            <w:id w:val="1661501859"/>
            <w:placeholder>
              <w:docPart w:val="4C28C1F70F304383937D3588980B82E2"/>
            </w:placeholder>
            <w:dataBinding w:prefixMappings="xmlns:ns0='urn:microsoft-dynamics-nav/reports/Standard_Sales_Credit_Memo/1307/'" w:xpath="/ns0:NavWordReportXmlPart[1]/ns0:Header[1]/ns0:Totals[1]/ns0:TotalAmountIncludingVAT[1]" w:storeItemID="{EC8BCD55-D3A7-46A7-8DF2-D3764C9E84EB}"/>
            <w:text/>
          </w:sdtPr>
          <w:sdtEndPr>
            <w:rPr>
              <w:rStyle w:val="Strong"/>
            </w:rPr>
          </w:sdtEndPr>
          <w:sdtContent>
            <w:tc>
              <w:tcPr>
                <w:tcW w:w="2610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133E05" w:rsidR="0065231A" w:rsidP="00873B21" w:rsidRDefault="0065231A" w14:paraId="5502D699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133E05" w:rsidP="00133E05" w:rsidRDefault="00133E05" w14:paraId="4BFA6293" w14:textId="77777777"/>
    <w:p w:rsidR="00F30373" w:rsidP="00133E05" w:rsidRDefault="00F30373" w14:paraId="5FA46EA7" w14:textId="77777777"/>
    <w:tbl>
      <w:tblPr>
        <w:tblStyle w:val="TableGrid"/>
        <w:tblpPr w:leftFromText="180" w:rightFromText="180" w:vertAnchor="text" w:horzAnchor="margin" w:tblpY="269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070"/>
      </w:tblGrid>
      <w:tr w:rsidR="00F30373" w:rsidTr="00356045" w14:paraId="06B171C0" w14:textId="77777777">
        <w:trPr>
          <w:cantSplit/>
        </w:trPr>
        <w:sdt>
          <w:sdtPr>
            <w:alias w:val="#Nav: /Header/Totals/AmountSubjectToSalesTaxLbl"/>
            <w:tag w:val="#Nav: Standard_Sales_Credit_Memo/1307"/>
            <w:id w:val="-822341908"/>
            <w:placeholder>
              <w:docPart w:val="B911A6754BC84C1381E19C0D9170C363"/>
            </w:placeholder>
            <w:dataBinding w:prefixMappings="xmlns:ns0='urn:microsoft-dynamics-nav/reports/Standard_Sales_Credit_Memo/1307/'" w:xpath="/ns0:NavWordReportXmlPart[1]/ns0:Header[1]/ns0:Totals[1]/ns0:AmountSubjectToSalesTaxLbl[1]" w:storeItemID="{EC8BCD55-D3A7-46A7-8DF2-D3764C9E84EB}"/>
            <w:text/>
          </w:sdtPr>
          <w:sdtEndPr/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="00F30373" w:rsidP="00356045" w:rsidRDefault="00F30373" w14:paraId="4235E0EC" w14:textId="77777777">
                <w:pPr>
                  <w:pStyle w:val="NoSpacing"/>
                </w:pPr>
                <w:proofErr w:type="spellStart"/>
                <w:r>
                  <w:t>AmountSubjectToSalesTaxLbl</w:t>
                </w:r>
                <w:proofErr w:type="spellEnd"/>
              </w:p>
            </w:tc>
          </w:sdtContent>
        </w:sdt>
        <w:sdt>
          <w:sdtPr>
            <w:alias w:val="#Nav: /Header/Totals/AmountSubjectToSalesTax"/>
            <w:tag w:val="#Nav: Standard_Sales_Credit_Memo/1307"/>
            <w:id w:val="-961807150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Totals[1]/ns0:AmountSubjectToSalesTax[1]" w:storeItemID="{EC8BCD55-D3A7-46A7-8DF2-D3764C9E84EB}"/>
            <w:text/>
          </w:sdtPr>
          <w:sdtEndPr/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="00F30373" w:rsidP="00F65F71" w:rsidRDefault="004252EC" w14:paraId="280298ED" w14:textId="77777777">
                <w:pPr>
                  <w:pStyle w:val="NoSpacing"/>
                  <w:jc w:val="right"/>
                </w:pPr>
                <w:proofErr w:type="spellStart"/>
                <w:r>
                  <w:t>AmountSubjectToSalesTax</w:t>
                </w:r>
                <w:proofErr w:type="spellEnd"/>
              </w:p>
            </w:tc>
          </w:sdtContent>
        </w:sdt>
      </w:tr>
      <w:tr w:rsidR="00F30373" w:rsidTr="00356045" w14:paraId="509D575A" w14:textId="77777777">
        <w:trPr>
          <w:cantSplit/>
        </w:trPr>
        <w:sdt>
          <w:sdtPr>
            <w:alias w:val="#Nav: /Header/Totals/AmountExemptFromSalesTaxLbl"/>
            <w:tag w:val="#Nav: Standard_Sales_Credit_Memo/1307"/>
            <w:id w:val="-133258447"/>
            <w:placeholder>
              <w:docPart w:val="B911A6754BC84C1381E19C0D9170C363"/>
            </w:placeholder>
            <w:dataBinding w:prefixMappings="xmlns:ns0='urn:microsoft-dynamics-nav/reports/Standard_Sales_Credit_Memo/1307/'" w:xpath="/ns0:NavWordReportXmlPart[1]/ns0:Header[1]/ns0:Totals[1]/ns0:AmountExemptFromSalesTaxLbl[1]" w:storeItemID="{EC8BCD55-D3A7-46A7-8DF2-D3764C9E84EB}"/>
            <w:text/>
          </w:sdtPr>
          <w:sdtEndPr/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="00F30373" w:rsidP="00356045" w:rsidRDefault="00F30373" w14:paraId="60658852" w14:textId="77777777">
                <w:pPr>
                  <w:pStyle w:val="NoSpacing"/>
                </w:pPr>
                <w:proofErr w:type="spellStart"/>
                <w:r>
                  <w:t>AmountExemptFromSalesTaxLbl</w:t>
                </w:r>
                <w:proofErr w:type="spellEnd"/>
              </w:p>
            </w:tc>
          </w:sdtContent>
        </w:sdt>
        <w:sdt>
          <w:sdtPr>
            <w:alias w:val="#Nav: /Header/Totals/AmountExemptFromSalesTax"/>
            <w:tag w:val="#Nav: Standard_Sales_Credit_Memo/1307"/>
            <w:id w:val="-19628359"/>
            <w:placeholder>
              <w:docPart w:val="B911A6754BC84C1381E19C0D9170C363"/>
            </w:placeholder>
            <w:dataBinding w:prefixMappings="xmlns:ns0='urn:microsoft-dynamics-nav/reports/Standard_Sales_Credit_Memo/1307/'" w:xpath="/ns0:NavWordReportXmlPart[1]/ns0:Header[1]/ns0:Totals[1]/ns0:AmountExemptFromSalesTax[1]" w:storeItemID="{EC8BCD55-D3A7-46A7-8DF2-D3764C9E84EB}"/>
            <w:text/>
          </w:sdtPr>
          <w:sdtEndPr/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="00F30373" w:rsidP="00F65F71" w:rsidRDefault="00F30373" w14:paraId="322BAD1F" w14:textId="77777777">
                <w:pPr>
                  <w:pStyle w:val="NoSpacing"/>
                  <w:jc w:val="right"/>
                </w:pPr>
                <w:proofErr w:type="spellStart"/>
                <w:r>
                  <w:t>AmountExemptFromSalesTax</w:t>
                </w:r>
                <w:proofErr w:type="spellEnd"/>
              </w:p>
            </w:tc>
          </w:sdtContent>
        </w:sdt>
      </w:tr>
    </w:tbl>
    <w:p w:rsidRPr="00133E05" w:rsidR="00F30373" w:rsidP="00133E05" w:rsidRDefault="00F30373" w14:paraId="3F2CF069" w14:textId="77777777"/>
    <w:sectPr w:rsidRPr="00133E05" w:rsidR="00F30373" w:rsidSect="00777C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6D6F" w:rsidP="00E40C63" w:rsidRDefault="002E6D6F" w14:paraId="2CCF6E48" w14:textId="77777777">
      <w:pPr>
        <w:spacing w:after="0"/>
      </w:pPr>
      <w:r>
        <w:separator/>
      </w:r>
    </w:p>
  </w:endnote>
  <w:endnote w:type="continuationSeparator" w:id="0">
    <w:p w:rsidR="002E6D6F" w:rsidP="00E40C63" w:rsidRDefault="002E6D6F" w14:paraId="58C12C4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729E" w:rsidRDefault="0003729E" w14:paraId="63837AA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="00BD4E95" w:rsidTr="00AA5C8B" w14:paraId="51E20DC7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962384047"/>
          <w:placeholder>
            <w:docPart w:val="F79106392E8E4A05890EA09AFCAA5D79"/>
          </w:placeholder>
          <w:dataBinding w:prefixMappings="xmlns:ns0='urn:microsoft-dynamics-nav/reports/Standard_Sales_Credit_Memo/1307/'" w:xpath="/ns0:NavWordReportXmlPart[1]/ns0:Header[1]/ns0:CompanyLegalStatement[1]" w:storeItemID="{EC8BCD55-D3A7-46A7-8DF2-D3764C9E84EB}"/>
          <w:text/>
        </w:sdtPr>
        <w:sdtEndPr/>
        <w:sdtContent>
          <w:tc>
            <w:tcPr>
              <w:tcW w:w="1250" w:type="pct"/>
            </w:tcPr>
            <w:p w:rsidRPr="00873B21" w:rsidR="00BD4E95" w:rsidP="00BD4E95" w:rsidRDefault="0065231A" w14:paraId="322413D2" w14:textId="77777777">
              <w:pPr>
                <w:pStyle w:val="NoSpacing"/>
              </w:pPr>
              <w:proofErr w:type="spellStart"/>
              <w:r>
                <w:t>CompanyLegalStatement</w:t>
              </w:r>
              <w:proofErr w:type="spellEnd"/>
            </w:p>
          </w:tc>
        </w:sdtContent>
      </w:sdt>
      <w:tc>
        <w:tcPr>
          <w:tcW w:w="1250" w:type="pct"/>
        </w:tcPr>
        <w:p w:rsidRPr="00873B21" w:rsidR="00BD4E95" w:rsidP="00BD4E95" w:rsidRDefault="00BD4E95" w14:paraId="2D1931F0" w14:textId="77777777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 w14:paraId="3A9D8513" w14:textId="77777777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48070F48" w14:textId="77777777">
          <w:pPr>
            <w:pStyle w:val="NoSpacing"/>
          </w:pPr>
        </w:p>
      </w:tc>
    </w:tr>
  </w:tbl>
  <w:p w:rsidRPr="001D1CE2" w:rsidR="000E071F" w:rsidP="001D1CE2" w:rsidRDefault="000E071F" w14:paraId="68377637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365"/>
      <w:gridCol w:w="2500"/>
      <w:gridCol w:w="2837"/>
      <w:gridCol w:w="2837"/>
    </w:tblGrid>
    <w:tr w:rsidR="0003729E" w:rsidTr="0003729E" w14:paraId="6F54CE71" w14:textId="77777777">
      <w:sdt>
        <w:sdtPr>
          <w:alias w:val="#Nav: /Header/HomePage_Lbl"/>
          <w:tag w:val="#Nav: Standard_Sales_Credit_Memo/1307"/>
          <w:id w:val="1890613349"/>
          <w:placeholder>
            <w:docPart w:val="ADA4B4F85EC54934B18F49E2565A787C"/>
          </w:placeholder>
          <w:dataBinding w:prefixMappings="xmlns:ns0='urn:microsoft-dynamics-nav/reports/Standard_Sales_Credit_Memo/1307/'" w:xpath="/ns0:NavWordReportXmlPart[1]/ns0:Header[1]/ns0:HomePage_Lbl[1]" w:storeItemID="{EC8BCD55-D3A7-46A7-8DF2-D3764C9E84EB}"/>
          <w:text/>
        </w:sdtPr>
        <w:sdtEndPr/>
        <w:sdtContent>
          <w:tc>
            <w:tcPr>
              <w:tcW w:w="1122" w:type="pct"/>
              <w:hideMark/>
            </w:tcPr>
            <w:p w:rsidR="0003729E" w:rsidP="00F30373" w:rsidRDefault="0003729E" w14:paraId="7446512E" w14:textId="77777777">
              <w:pPr>
                <w:pStyle w:val="Heading2"/>
                <w:outlineLvl w:val="1"/>
              </w:pPr>
              <w:proofErr w:type="spellStart"/>
              <w:r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Credit_Memo/1307"/>
          <w:id w:val="1012960786"/>
          <w:placeholder>
            <w:docPart w:val="B0047D4FA639412B9219F989FA1CED66"/>
          </w:placeholder>
          <w:dataBinding w:prefixMappings="xmlns:ns0='urn:microsoft-dynamics-nav/reports/Standard_Sales_Credit_Memo/1307/'" w:xpath="/ns0:NavWordReportXmlPart[1]/ns0:Header[1]/ns0:CompanyPhoneNo_Lbl[1]" w:storeItemID="{EC8BCD55-D3A7-46A7-8DF2-D3764C9E84EB}"/>
          <w:text/>
        </w:sdtPr>
        <w:sdtEndPr/>
        <w:sdtContent>
          <w:tc>
            <w:tcPr>
              <w:tcW w:w="1186" w:type="pct"/>
              <w:hideMark/>
            </w:tcPr>
            <w:p w:rsidR="0003729E" w:rsidP="00F30373" w:rsidRDefault="0003729E" w14:paraId="48A5439A" w14:textId="77777777">
              <w:pPr>
                <w:pStyle w:val="Heading2"/>
                <w:outlineLvl w:val="1"/>
              </w:pPr>
              <w:proofErr w:type="spellStart"/>
              <w:r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Credit_Memo/1307"/>
          <w:id w:val="1106304509"/>
          <w:placeholder>
            <w:docPart w:val="EB8284E42EAA427E9B129AA7617001A1"/>
          </w:placeholder>
          <w:dataBinding w:prefixMappings="xmlns:ns0='urn:microsoft-dynamics-nav/reports/Standard_Sales_Credit_Memo/1307/'" w:xpath="/ns0:NavWordReportXmlPart[1]/ns0:Header[1]/ns0:EMail_Lbl[1]" w:storeItemID="{EC8BCD55-D3A7-46A7-8DF2-D3764C9E84EB}"/>
          <w:text/>
        </w:sdtPr>
        <w:sdtEndPr/>
        <w:sdtContent>
          <w:tc>
            <w:tcPr>
              <w:tcW w:w="1346" w:type="pct"/>
              <w:tcMar>
                <w:top w:w="0" w:type="dxa"/>
                <w:left w:w="0" w:type="dxa"/>
                <w:bottom w:w="0" w:type="dxa"/>
                <w:right w:w="0" w:type="dxa"/>
              </w:tcMar>
              <w:hideMark/>
            </w:tcPr>
            <w:p w:rsidR="0003729E" w:rsidP="00F30373" w:rsidRDefault="0003729E" w14:paraId="071F4862" w14:textId="77777777">
              <w:pPr>
                <w:pStyle w:val="Heading2"/>
                <w:outlineLvl w:val="1"/>
              </w:pPr>
              <w:proofErr w:type="spellStart"/>
              <w:r>
                <w:t>EMail_Lbl</w:t>
              </w:r>
              <w:proofErr w:type="spellEnd"/>
            </w:p>
          </w:tc>
        </w:sdtContent>
      </w:sdt>
      <w:sdt>
        <w:sdtPr>
          <w:id w:val="-971129265"/>
          <w:placeholder>
            <w:docPart w:val="DefaultPlaceholder_-1854013440"/>
          </w:placeholder>
          <w15:dataBinding w:prefixMappings="xmlns:ns0='urn:microsoft-dynamics-nav/reports/Standard_Sales_Credit_Memo/1307/' " w:xpath="/ns0:NavWordReportXmlPart[1]/ns0:Header[1]/ns0:CompanyVATRegNo_Lbl[1]" w:storeItemID="{EC8BCD55-D3A7-46A7-8DF2-D3764C9E84EB}" w16sdtdh:storeItemChecksum="Wvai2g=="/>
        </w:sdtPr>
        <w:sdtEndPr/>
        <w:sdtContent>
          <w:tc>
            <w:tcPr>
              <w:tcW w:w="1346" w:type="pct"/>
            </w:tcPr>
            <w:p w:rsidR="0003729E" w:rsidP="00F30373" w:rsidRDefault="007F58C4" w14:paraId="56289E7C" w14:textId="77777777">
              <w:pPr>
                <w:pStyle w:val="Heading2"/>
                <w:outlineLvl w:val="1"/>
              </w:pPr>
              <w:proofErr w:type="spellStart"/>
              <w:r>
                <w:t>CompanyVATRegNo_Lbl</w:t>
              </w:r>
              <w:proofErr w:type="spellEnd"/>
            </w:p>
          </w:tc>
        </w:sdtContent>
      </w:sdt>
    </w:tr>
    <w:tr w:rsidR="0003729E" w:rsidTr="0003729E" w14:paraId="3E2B4534" w14:textId="77777777">
      <w:sdt>
        <w:sdtPr>
          <w:alias w:val="#Nav: /Header/CompanyHomePage"/>
          <w:tag w:val="#Nav: Standard_Sales_Credit_Memo/1307"/>
          <w:id w:val="-2039804412"/>
          <w:placeholder>
            <w:docPart w:val="16E740FBDF7D4FEAB832B3E77FAA15E4"/>
          </w:placeholder>
          <w:dataBinding w:prefixMappings="xmlns:ns0='urn:microsoft-dynamics-nav/reports/Standard_Sales_Credit_Memo/1307/'" w:xpath="/ns0:NavWordReportXmlPart[1]/ns0:Header[1]/ns0:CompanyHomePage[1]" w:storeItemID="{EC8BCD55-D3A7-46A7-8DF2-D3764C9E84EB}"/>
          <w:text/>
        </w:sdtPr>
        <w:sdtEndPr/>
        <w:sdtContent>
          <w:tc>
            <w:tcPr>
              <w:tcW w:w="1122" w:type="pct"/>
              <w:hideMark/>
            </w:tcPr>
            <w:p w:rsidR="0003729E" w:rsidP="00F30373" w:rsidRDefault="0003729E" w14:paraId="2380A543" w14:textId="77777777">
              <w:r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Credit_Memo/1307"/>
          <w:id w:val="-1096472806"/>
          <w:placeholder>
            <w:docPart w:val="98DA53E0BEEF4971A47F03ABD61FB977"/>
          </w:placeholder>
          <w:dataBinding w:prefixMappings="xmlns:ns0='urn:microsoft-dynamics-nav/reports/Standard_Sales_Credit_Memo/1307/'" w:xpath="/ns0:NavWordReportXmlPart[1]/ns0:Header[1]/ns0:CompanyPhoneNo[1]" w:storeItemID="{EC8BCD55-D3A7-46A7-8DF2-D3764C9E84EB}"/>
          <w:text/>
        </w:sdtPr>
        <w:sdtEndPr/>
        <w:sdtContent>
          <w:tc>
            <w:tcPr>
              <w:tcW w:w="1186" w:type="pct"/>
              <w:hideMark/>
            </w:tcPr>
            <w:p w:rsidR="0003729E" w:rsidP="00F30373" w:rsidRDefault="0003729E" w14:paraId="1950B783" w14:textId="77777777"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Credit_Memo/1307"/>
          <w:id w:val="483051749"/>
          <w:placeholder>
            <w:docPart w:val="F0A52E680C4B46C49342A6E238C4545C"/>
          </w:placeholder>
          <w:dataBinding w:prefixMappings="xmlns:ns0='urn:microsoft-dynamics-nav/reports/Standard_Sales_Credit_Memo/1307/'" w:xpath="/ns0:NavWordReportXmlPart[1]/ns0:Header[1]/ns0:CompanyEMail[1]" w:storeItemID="{EC8BCD55-D3A7-46A7-8DF2-D3764C9E84EB}"/>
          <w:text/>
        </w:sdtPr>
        <w:sdtEndPr/>
        <w:sdtContent>
          <w:tc>
            <w:tcPr>
              <w:tcW w:w="1346" w:type="pct"/>
              <w:tcMar>
                <w:top w:w="0" w:type="dxa"/>
                <w:left w:w="0" w:type="dxa"/>
                <w:bottom w:w="0" w:type="dxa"/>
                <w:right w:w="0" w:type="dxa"/>
              </w:tcMar>
              <w:hideMark/>
            </w:tcPr>
            <w:p w:rsidR="0003729E" w:rsidP="00F30373" w:rsidRDefault="0003729E" w14:paraId="489CCA98" w14:textId="77777777">
              <w:r>
                <w:rPr>
                  <w:lang w:val="da-DK"/>
                </w:rPr>
                <w:t>CompanyEMail</w:t>
              </w:r>
            </w:p>
          </w:tc>
        </w:sdtContent>
      </w:sdt>
      <w:sdt>
        <w:sdtPr>
          <w:id w:val="1680694562"/>
          <w:placeholder>
            <w:docPart w:val="DefaultPlaceholder_-1854013440"/>
          </w:placeholder>
          <w15:dataBinding w:prefixMappings="xmlns:ns0='urn:microsoft-dynamics-nav/reports/Standard_Sales_Credit_Memo/1307/' " w:xpath="/ns0:NavWordReportXmlPart[1]/ns0:Header[1]/ns0:CompanyVATRegNo[1]" w:storeItemID="{EC8BCD55-D3A7-46A7-8DF2-D3764C9E84EB}" w16sdtdh:storeItemChecksum="Wvai2g=="/>
        </w:sdtPr>
        <w:sdtEndPr/>
        <w:sdtContent>
          <w:tc>
            <w:tcPr>
              <w:tcW w:w="1346" w:type="pct"/>
            </w:tcPr>
            <w:p w:rsidR="0003729E" w:rsidP="00F30373" w:rsidRDefault="007F58C4" w14:paraId="4215174A" w14:textId="77777777">
              <w:proofErr w:type="spellStart"/>
              <w:r>
                <w:t>CompanyVATRegNo</w:t>
              </w:r>
              <w:proofErr w:type="spellEnd"/>
            </w:p>
          </w:tc>
        </w:sdtContent>
      </w:sdt>
    </w:tr>
  </w:tbl>
  <w:p w:rsidRPr="00873B21" w:rsidR="00873B21" w:rsidRDefault="00873B21" w14:paraId="1D0AB52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6D6F" w:rsidP="00E40C63" w:rsidRDefault="002E6D6F" w14:paraId="7B46B05D" w14:textId="77777777">
      <w:pPr>
        <w:spacing w:after="0"/>
      </w:pPr>
      <w:r>
        <w:separator/>
      </w:r>
    </w:p>
  </w:footnote>
  <w:footnote w:type="continuationSeparator" w:id="0">
    <w:p w:rsidR="002E6D6F" w:rsidP="00E40C63" w:rsidRDefault="002E6D6F" w14:paraId="3FB769B5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729E" w:rsidRDefault="0003729E" w14:paraId="7BAD2FE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2FDD05A0" w14:textId="77777777">
      <w:tc>
        <w:tcPr>
          <w:tcW w:w="5098" w:type="dxa"/>
        </w:tcPr>
        <w:p w:rsidRPr="00BD4E95" w:rsidR="00BD4E95" w:rsidP="00BD4E95" w:rsidRDefault="002E6D6F" w14:paraId="3FFE8F0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No"/>
              <w:tag w:val="#Nav: Standard_Sales_Credit_Memo/1307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No[1]" w:storeItemID="{EC8BCD55-D3A7-46A7-8DF2-D3764C9E84EB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BD4E95" w:rsidR="00BD4E9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2E6D6F" w14:paraId="23C0CD84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/1307/'" w:xpath="/ns0:NavWordReportXmlPart[1]/ns0:Header[1]/ns0:DocumentDate[1]" w:storeItemID="{EC8BCD55-D3A7-46A7-8DF2-D3764C9E84EB}"/>
              <w:text/>
            </w:sdtPr>
            <w:sdtEndPr/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2E6D6F" w14:paraId="3699049D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Page_Lbl[1]" w:storeItemID="{EC8BCD55-D3A7-46A7-8DF2-D3764C9E84EB}"/>
              <w:text/>
            </w:sdtPr>
            <w:sdtEndPr/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03729E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fldSimple w:instr=" NUMPAGES  \* Arabic  \* MERGEFORMAT ">
            <w:r w:rsidR="0003729E">
              <w:rPr>
                <w:noProof/>
              </w:rPr>
              <w:t>2</w:t>
            </w:r>
          </w:fldSimple>
        </w:p>
      </w:tc>
      <w:tc>
        <w:tcPr>
          <w:tcW w:w="5098" w:type="dxa"/>
        </w:tcPr>
        <w:p w:rsidR="00BD4E95" w:rsidP="00BD4E95" w:rsidRDefault="00BD4E95" w14:paraId="2752D5B3" w14:textId="77777777">
          <w:pPr>
            <w:pStyle w:val="Header"/>
          </w:pPr>
        </w:p>
      </w:tc>
    </w:tr>
  </w:tbl>
  <w:p w:rsidRPr="001D1CE2" w:rsidR="00D6006D" w:rsidP="00D6006D" w:rsidRDefault="00D6006D" w14:paraId="4D2D9D8C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432"/>
    </w:tblGrid>
    <w:tr w:rsidR="00DF6462" w:rsidTr="00777C5C" w14:paraId="5BA6F9A9" w14:textId="77777777">
      <w:tc>
        <w:tcPr>
          <w:tcW w:w="5098" w:type="dxa"/>
        </w:tcPr>
        <w:p w:rsidRPr="0026269B" w:rsidR="00DF6462" w:rsidP="00DF6462" w:rsidRDefault="002E6D6F" w14:paraId="64115DA3" w14:textId="77777777">
          <w:pPr>
            <w:pStyle w:val="Title"/>
          </w:pPr>
          <w:sdt>
            <w:sdtPr>
              <w:alias w:val="#Nav: /Header/DocumentTitle"/>
              <w:tag w:val="#Nav: Standard_Sales_Credit_Memo/1307"/>
              <w:id w:val="978501179"/>
              <w:placeholder>
                <w:docPart w:val="DefaultPlaceholder_-1854013440"/>
              </w:placeholder>
              <w:dataBinding w:prefixMappings="xmlns:ns0='urn:microsoft-dynamics-nav/reports/Standard_Sales_Credit_Memo/1307/'" w:xpath="/ns0:NavWordReportXmlPart[1]/ns0:Header[1]/ns0:DocumentTitle[1]" w:storeItemID="{EC8BCD55-D3A7-46A7-8DF2-D3764C9E84EB}"/>
              <w:text/>
            </w:sdtPr>
            <w:sdtEndPr/>
            <w:sdtContent>
              <w:proofErr w:type="spellStart"/>
              <w:r w:rsidRPr="00FF7C0C" w:rsidR="00C505DB">
                <w:t>DocumentTitle</w:t>
              </w:r>
              <w:proofErr w:type="spellEnd"/>
            </w:sdtContent>
          </w:sdt>
          <w:r w:rsidR="00994E20">
            <w:t xml:space="preserve"> </w:t>
          </w:r>
          <w:sdt>
            <w:sdtPr>
              <w:alias w:val="#Nav: /Header/DocumentNo"/>
              <w:tag w:val="#Nav: Standard_Sales_Credit_Memo/1307"/>
              <w:id w:val="-1661532074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No[1]" w:storeItemID="{EC8BCD55-D3A7-46A7-8DF2-D3764C9E84EB}"/>
              <w:text/>
            </w:sdtPr>
            <w:sdtEndPr/>
            <w:sdtContent>
              <w:proofErr w:type="spellStart"/>
              <w:r w:rsidRPr="00DF6462" w:rsidR="00DF6462">
                <w:t>DocumentNo</w:t>
              </w:r>
              <w:proofErr w:type="spellEnd"/>
            </w:sdtContent>
          </w:sdt>
        </w:p>
        <w:p w:rsidRPr="00DF6462" w:rsidR="00DF6462" w:rsidP="00DF6462" w:rsidRDefault="002E6D6F" w14:paraId="09423380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832561865"/>
              <w:placeholder>
                <w:docPart w:val="8ECE76C6AABF410B861032AEA12BA9A0"/>
              </w:placeholder>
              <w:dataBinding w:prefixMappings="xmlns:ns0='urn:microsoft-dynamics-nav/reports/Standard_Sales_Credit_Memo/1307/'" w:xpath="/ns0:NavWordReportXmlPart[1]/ns0:Header[1]/ns0:DocumentDate[1]" w:storeItemID="{EC8BCD55-D3A7-46A7-8DF2-D3764C9E84EB}"/>
              <w:text/>
            </w:sdtPr>
            <w:sdtEndPr/>
            <w:sdtContent>
              <w:proofErr w:type="spellStart"/>
              <w:r w:rsidRPr="00DF6462" w:rsidR="00DF6462">
                <w:t>DocumentDate</w:t>
              </w:r>
              <w:proofErr w:type="spellEnd"/>
            </w:sdtContent>
          </w:sdt>
        </w:p>
        <w:p w:rsidRPr="00DF6462" w:rsidR="00DF6462" w:rsidP="00DF6462" w:rsidRDefault="002E6D6F" w14:paraId="4BBE5D96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447419442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Page_Lbl[1]" w:storeItemID="{EC8BCD55-D3A7-46A7-8DF2-D3764C9E84EB}"/>
              <w:text/>
            </w:sdtPr>
            <w:sdtEndPr/>
            <w:sdtContent>
              <w:proofErr w:type="spellStart"/>
              <w:r w:rsidRPr="00DF6462" w:rsidR="00DF6462">
                <w:t>Page_Lbl</w:t>
              </w:r>
              <w:proofErr w:type="spellEnd"/>
            </w:sdtContent>
          </w:sdt>
          <w:r w:rsidRPr="00DF6462" w:rsidR="00DF6462">
            <w:t xml:space="preserve">  </w:t>
          </w:r>
          <w:r w:rsidRPr="00DF6462" w:rsidR="00DF6462">
            <w:fldChar w:fldCharType="begin"/>
          </w:r>
          <w:r w:rsidRPr="00DF6462" w:rsidR="00DF6462">
            <w:instrText xml:space="preserve"> PAGE  \* Arabic  \* MERGEFORMAT </w:instrText>
          </w:r>
          <w:r w:rsidRPr="00DF6462" w:rsidR="00DF6462">
            <w:fldChar w:fldCharType="separate"/>
          </w:r>
          <w:r w:rsidR="0003729E">
            <w:rPr>
              <w:noProof/>
            </w:rPr>
            <w:t>1</w:t>
          </w:r>
          <w:r w:rsidRPr="00DF6462" w:rsidR="00DF6462">
            <w:fldChar w:fldCharType="end"/>
          </w:r>
          <w:r w:rsidRPr="00DF6462" w:rsidR="00DF6462">
            <w:t xml:space="preserve"> / </w:t>
          </w:r>
          <w:fldSimple w:instr=" NUMPAGES  \* Arabic  \* MERGEFORMAT ">
            <w:r w:rsidR="0003729E">
              <w:rPr>
                <w:noProof/>
              </w:rPr>
              <w:t>2</w:t>
            </w:r>
          </w:fldSimple>
        </w:p>
        <w:p w:rsidR="00DF6462" w:rsidRDefault="00DF6462" w14:paraId="61192426" w14:textId="77777777">
          <w:pPr>
            <w:pStyle w:val="Header"/>
          </w:pPr>
        </w:p>
      </w:tc>
      <w:tc>
        <w:tcPr>
          <w:tcW w:w="5432" w:type="dxa"/>
        </w:tcPr>
        <w:sdt>
          <w:sdtPr>
            <w:alias w:val="#Nav: /Header/CompanyPicture"/>
            <w:tag w:val="#Nav: Standard_Sales_Credit_Memo/1307"/>
            <w:id w:val="-283887918"/>
            <w:dataBinding w:prefixMappings="xmlns:ns0='urn:microsoft-dynamics-nav/reports/Standard_Sales_Credit_Memo/1307/'" w:xpath="/ns0:NavWordReportXmlPart[1]/ns0:Header[1]/ns0:CompanyPicture[1]" w:storeItemID="{EC8BCD55-D3A7-46A7-8DF2-D3764C9E84EB}"/>
            <w:picture/>
          </w:sdtPr>
          <w:sdtEndPr/>
          <w:sdtContent>
            <w:p w:rsidR="00DF6462" w:rsidP="00777C5C" w:rsidRDefault="00DF6462" w14:paraId="1C8CABC9" w14:textId="77777777">
              <w:pPr>
                <w:pStyle w:val="Header"/>
                <w:jc w:val="right"/>
              </w:pPr>
              <w:r>
                <w:rPr>
                  <w:noProof/>
                </w:rPr>
                <w:drawing>
                  <wp:inline distT="0" distB="0" distL="0" distR="0" wp14:anchorId="381B5EA2" wp14:editId="0D0A2E6B">
                    <wp:extent cx="2160000" cy="1080000"/>
                    <wp:effectExtent l="0" t="0" r="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DF6462" w:rsidRDefault="00DF6462" w14:paraId="2FC4B8B7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32E69"/>
    <w:rsid w:val="000357EB"/>
    <w:rsid w:val="0003729E"/>
    <w:rsid w:val="00070EE8"/>
    <w:rsid w:val="00074151"/>
    <w:rsid w:val="000844A3"/>
    <w:rsid w:val="000A665A"/>
    <w:rsid w:val="000B4B93"/>
    <w:rsid w:val="000D5A6D"/>
    <w:rsid w:val="000E071F"/>
    <w:rsid w:val="000E35EE"/>
    <w:rsid w:val="00103846"/>
    <w:rsid w:val="0011793B"/>
    <w:rsid w:val="00126D5A"/>
    <w:rsid w:val="0013344D"/>
    <w:rsid w:val="00133E05"/>
    <w:rsid w:val="00134A71"/>
    <w:rsid w:val="00151C73"/>
    <w:rsid w:val="001621D9"/>
    <w:rsid w:val="001B0B6F"/>
    <w:rsid w:val="001B4C91"/>
    <w:rsid w:val="001B793C"/>
    <w:rsid w:val="001D1CE2"/>
    <w:rsid w:val="001D6807"/>
    <w:rsid w:val="0020108A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2E537D"/>
    <w:rsid w:val="002E6D6F"/>
    <w:rsid w:val="003370AA"/>
    <w:rsid w:val="00337723"/>
    <w:rsid w:val="00355E20"/>
    <w:rsid w:val="00356045"/>
    <w:rsid w:val="00374316"/>
    <w:rsid w:val="0038349C"/>
    <w:rsid w:val="00391A36"/>
    <w:rsid w:val="00394029"/>
    <w:rsid w:val="003A31D7"/>
    <w:rsid w:val="003A7E69"/>
    <w:rsid w:val="003B1D59"/>
    <w:rsid w:val="003D120B"/>
    <w:rsid w:val="003D4B80"/>
    <w:rsid w:val="003E2178"/>
    <w:rsid w:val="003F77E2"/>
    <w:rsid w:val="004158EC"/>
    <w:rsid w:val="004252EC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3913"/>
    <w:rsid w:val="00552846"/>
    <w:rsid w:val="00563DCD"/>
    <w:rsid w:val="005731CF"/>
    <w:rsid w:val="00587157"/>
    <w:rsid w:val="00595F7F"/>
    <w:rsid w:val="005963DE"/>
    <w:rsid w:val="005A0994"/>
    <w:rsid w:val="005F2559"/>
    <w:rsid w:val="005F5EC9"/>
    <w:rsid w:val="005F6BCC"/>
    <w:rsid w:val="0060202A"/>
    <w:rsid w:val="00610A30"/>
    <w:rsid w:val="00612ABF"/>
    <w:rsid w:val="006245DA"/>
    <w:rsid w:val="0065231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5905"/>
    <w:rsid w:val="006D64AE"/>
    <w:rsid w:val="006F2626"/>
    <w:rsid w:val="00703625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77C5C"/>
    <w:rsid w:val="00782744"/>
    <w:rsid w:val="00797305"/>
    <w:rsid w:val="007A0A2F"/>
    <w:rsid w:val="007B235B"/>
    <w:rsid w:val="007E323C"/>
    <w:rsid w:val="007F58C4"/>
    <w:rsid w:val="00802B5B"/>
    <w:rsid w:val="00815D27"/>
    <w:rsid w:val="00817EE6"/>
    <w:rsid w:val="00820262"/>
    <w:rsid w:val="00836184"/>
    <w:rsid w:val="00837115"/>
    <w:rsid w:val="00844D12"/>
    <w:rsid w:val="00845DAF"/>
    <w:rsid w:val="00845E08"/>
    <w:rsid w:val="008533EF"/>
    <w:rsid w:val="00856BBF"/>
    <w:rsid w:val="00873B21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4E20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5F93"/>
    <w:rsid w:val="00A30C38"/>
    <w:rsid w:val="00A42BE5"/>
    <w:rsid w:val="00A76F36"/>
    <w:rsid w:val="00A9010E"/>
    <w:rsid w:val="00A940EF"/>
    <w:rsid w:val="00A9726D"/>
    <w:rsid w:val="00AB48DF"/>
    <w:rsid w:val="00AE055E"/>
    <w:rsid w:val="00AF1EDD"/>
    <w:rsid w:val="00AF4452"/>
    <w:rsid w:val="00AF5F41"/>
    <w:rsid w:val="00B01DA6"/>
    <w:rsid w:val="00B22FDE"/>
    <w:rsid w:val="00B32D4B"/>
    <w:rsid w:val="00B402B9"/>
    <w:rsid w:val="00B437D5"/>
    <w:rsid w:val="00B57659"/>
    <w:rsid w:val="00B60D54"/>
    <w:rsid w:val="00B6350E"/>
    <w:rsid w:val="00B8205C"/>
    <w:rsid w:val="00B86BCD"/>
    <w:rsid w:val="00B91CA1"/>
    <w:rsid w:val="00B96060"/>
    <w:rsid w:val="00BA2F03"/>
    <w:rsid w:val="00BB2F6C"/>
    <w:rsid w:val="00BC232B"/>
    <w:rsid w:val="00BD2533"/>
    <w:rsid w:val="00BD35AE"/>
    <w:rsid w:val="00BD4E95"/>
    <w:rsid w:val="00BD5F4E"/>
    <w:rsid w:val="00BE5952"/>
    <w:rsid w:val="00BE6BE6"/>
    <w:rsid w:val="00BF0F10"/>
    <w:rsid w:val="00C27C1A"/>
    <w:rsid w:val="00C36F18"/>
    <w:rsid w:val="00C40BE4"/>
    <w:rsid w:val="00C41DE3"/>
    <w:rsid w:val="00C47206"/>
    <w:rsid w:val="00C505DB"/>
    <w:rsid w:val="00CA6394"/>
    <w:rsid w:val="00CB70AD"/>
    <w:rsid w:val="00CD1B92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F30F1"/>
    <w:rsid w:val="00DF6462"/>
    <w:rsid w:val="00E111C4"/>
    <w:rsid w:val="00E22B7E"/>
    <w:rsid w:val="00E40C63"/>
    <w:rsid w:val="00E41182"/>
    <w:rsid w:val="00E4361D"/>
    <w:rsid w:val="00E54F17"/>
    <w:rsid w:val="00E64F2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C7F82"/>
    <w:rsid w:val="00ED0377"/>
    <w:rsid w:val="00EE2CA3"/>
    <w:rsid w:val="00EE53F7"/>
    <w:rsid w:val="00F14176"/>
    <w:rsid w:val="00F20F72"/>
    <w:rsid w:val="00F219F1"/>
    <w:rsid w:val="00F30373"/>
    <w:rsid w:val="00F36FA0"/>
    <w:rsid w:val="00F44822"/>
    <w:rsid w:val="00F65F71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C0C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B07B64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ForceRightChar">
    <w:name w:val="ForceRight Char"/>
    <w:basedOn w:val="DefaultParagraphFont"/>
    <w:link w:val="ForceRight"/>
    <w:locked/>
    <w:rsid w:val="00B6350E"/>
  </w:style>
  <w:style w:type="paragraph" w:customStyle="1" w:styleId="ForceRight">
    <w:name w:val="ForceRight"/>
    <w:basedOn w:val="Normal"/>
    <w:link w:val="ForceRightChar"/>
    <w:qFormat/>
    <w:rsid w:val="00B6350E"/>
    <w:pPr>
      <w:jc w:val="right"/>
    </w:pPr>
  </w:style>
  <w:style w:type="paragraph" w:customStyle="1" w:styleId="NoSpacing-right">
    <w:name w:val="No Spacing - right"/>
    <w:basedOn w:val="NoSpacing"/>
    <w:link w:val="NoSpacing-rightChar"/>
    <w:qFormat/>
    <w:rsid w:val="00B6350E"/>
    <w:pPr>
      <w:jc w:val="right"/>
    </w:pPr>
  </w:style>
  <w:style w:type="character" w:customStyle="1" w:styleId="NoSpacingChar">
    <w:name w:val="No Spacing Char"/>
    <w:basedOn w:val="DefaultParagraphFont"/>
    <w:link w:val="NoSpacing"/>
    <w:uiPriority w:val="1"/>
    <w:rsid w:val="00B6350E"/>
  </w:style>
  <w:style w:type="character" w:customStyle="1" w:styleId="NoSpacing-rightChar">
    <w:name w:val="No Spacing - right Char"/>
    <w:basedOn w:val="NoSpacingChar"/>
    <w:link w:val="NoSpacing-right"/>
    <w:rsid w:val="00B63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b9d3e870feb24daf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FC813EB52484D6482B2D18F0F5B0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FA7C7-8A07-4A69-B980-8DC5A56B24FE}"/>
      </w:docPartPr>
      <w:docPartBody>
        <w:p w:rsidR="008E0D2D" w:rsidRDefault="00047358" w:rsidP="00047358">
          <w:pPr>
            <w:pStyle w:val="8FC813EB52484D6482B2D18F0F5B0A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CE76C6AABF410B861032AEA12BA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4192-AED1-4E72-ABE2-A7B53CF16F58}"/>
      </w:docPartPr>
      <w:docPartBody>
        <w:p w:rsidR="008E0D2D" w:rsidRDefault="00047358" w:rsidP="00047358">
          <w:pPr>
            <w:pStyle w:val="8ECE76C6AABF410B861032AEA12BA9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F7380E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F7380E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F7380E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94E65-82E9-4FD0-8E5E-18ABE070F07C}"/>
      </w:docPartPr>
      <w:docPartBody>
        <w:p w:rsidR="00643A7B" w:rsidRDefault="00F7380E"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10EC51708A4CD08B432A7472EB5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28C1F-11AE-407D-83E5-97EDD6C181F1}"/>
      </w:docPartPr>
      <w:docPartBody>
        <w:p w:rsidR="00B07B9C" w:rsidRDefault="00595B60" w:rsidP="00595B60">
          <w:pPr>
            <w:pStyle w:val="B110EC51708A4CD08B432A7472EB54B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D4B6B01B2F47D59FB8E29B006D9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F19C4-C1DA-4BCA-AC75-0DD80403FCFF}"/>
      </w:docPartPr>
      <w:docPartBody>
        <w:p w:rsidR="00B07B9C" w:rsidRDefault="00595B60" w:rsidP="00595B60">
          <w:pPr>
            <w:pStyle w:val="65D4B6B01B2F47D59FB8E29B006D93A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1693590CB0044C28FE906FDA5887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936D0-3B12-4B85-9192-25F65123B484}"/>
      </w:docPartPr>
      <w:docPartBody>
        <w:p w:rsidR="00B07B9C" w:rsidRDefault="00595B60" w:rsidP="00595B60">
          <w:pPr>
            <w:pStyle w:val="F1693590CB0044C28FE906FDA588785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DBE49DE06AB4DDAB09BCA00EEC9E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C7DC3B-6E26-43F8-9717-6A5A4C938C09}"/>
      </w:docPartPr>
      <w:docPartBody>
        <w:p w:rsidR="00B07B9C" w:rsidRDefault="00595B60" w:rsidP="00595B60">
          <w:pPr>
            <w:pStyle w:val="DDBE49DE06AB4DDAB09BCA00EEC9EC0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BDF23410B4743BCB54BB336E951BA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352807-E1D3-487B-B170-A13FADA8A8E2}"/>
      </w:docPartPr>
      <w:docPartBody>
        <w:p w:rsidR="00B07B9C" w:rsidRDefault="00595B60" w:rsidP="00595B60">
          <w:pPr>
            <w:pStyle w:val="4BDF23410B4743BCB54BB336E951BA3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8CC8985E9904E248DE565D60E95D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BCD48-23E5-4DBD-AD79-5D9F93ED407C}"/>
      </w:docPartPr>
      <w:docPartBody>
        <w:p w:rsidR="00B07B9C" w:rsidRDefault="00595B60" w:rsidP="00595B60">
          <w:pPr>
            <w:pStyle w:val="58CC8985E9904E248DE565D60E95D1F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911A6754BC84C1381E19C0D9170C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5C00C-859A-4531-8DAD-6500E9236F4E}"/>
      </w:docPartPr>
      <w:docPartBody>
        <w:p w:rsidR="00B07B9C" w:rsidRDefault="00595B60" w:rsidP="00595B60">
          <w:pPr>
            <w:pStyle w:val="B911A6754BC84C1381E19C0D9170C36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28C1F70F304383937D3588980B8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9891A-1538-4BAE-B044-C5CFEF137BD7}"/>
      </w:docPartPr>
      <w:docPartBody>
        <w:p w:rsidR="007C1EF2" w:rsidRDefault="00B07B9C" w:rsidP="00B07B9C">
          <w:pPr>
            <w:pStyle w:val="4C28C1F70F304383937D3588980B82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057E39D55A7450085A9BE4EC06D0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6461E-6AC0-4E81-8167-33E2EF4F295D}"/>
      </w:docPartPr>
      <w:docPartBody>
        <w:p w:rsidR="007C1EF2" w:rsidRDefault="00B07B9C" w:rsidP="00B07B9C">
          <w:pPr>
            <w:pStyle w:val="9057E39D55A7450085A9BE4EC06D0AA2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F6F94D2E8C4F54881C2B62A7792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846D7-C533-47BD-B7CE-338408D02F12}"/>
      </w:docPartPr>
      <w:docPartBody>
        <w:p w:rsidR="007C1EF2" w:rsidRDefault="00B07B9C" w:rsidP="00B07B9C">
          <w:pPr>
            <w:pStyle w:val="FFF6F94D2E8C4F54881C2B62A77921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16E4B02B7EF457287A2BB060EDE3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FDB3D-88F7-46E6-9BB4-A9DE830DB66F}"/>
      </w:docPartPr>
      <w:docPartBody>
        <w:p w:rsidR="007C1EF2" w:rsidRDefault="00B07B9C" w:rsidP="00B07B9C">
          <w:pPr>
            <w:pStyle w:val="616E4B02B7EF457287A2BB060EDE357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E5C9380886C4B80A714A25830ABE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549CA-7001-4730-B7FF-E648131C1335}"/>
      </w:docPartPr>
      <w:docPartBody>
        <w:p w:rsidR="007C1EF2" w:rsidRDefault="00B07B9C" w:rsidP="00B07B9C">
          <w:pPr>
            <w:pStyle w:val="1E5C9380886C4B80A714A25830ABECA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6CF45ED2C44595AF82661087B1A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8BE44-C4DE-459C-96A3-B46B3A74E7F4}"/>
      </w:docPartPr>
      <w:docPartBody>
        <w:p w:rsidR="007C1EF2" w:rsidRDefault="00B07B9C" w:rsidP="00B07B9C">
          <w:pPr>
            <w:pStyle w:val="7F6CF45ED2C44595AF82661087B1A34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D42AD9E3614E3CA3B78D7D990C6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B567F-AB9C-49B2-99D9-D1E473D3753B}"/>
      </w:docPartPr>
      <w:docPartBody>
        <w:p w:rsidR="007C1EF2" w:rsidRDefault="00B07B9C" w:rsidP="00B07B9C">
          <w:pPr>
            <w:pStyle w:val="9ED42AD9E3614E3CA3B78D7D990C65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9A11350AC8A49F08389B891E24BD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69728-1FBB-4382-B403-84B4B4C2558F}"/>
      </w:docPartPr>
      <w:docPartBody>
        <w:p w:rsidR="007C1EF2" w:rsidRDefault="00B07B9C" w:rsidP="00B07B9C">
          <w:pPr>
            <w:pStyle w:val="E9A11350AC8A49F08389B891E24BD51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4431D714FE451B88F44E98490095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4A4CC-BB1E-4A5B-A753-97795C0B6142}"/>
      </w:docPartPr>
      <w:docPartBody>
        <w:p w:rsidR="007C1EF2" w:rsidRDefault="00B07B9C" w:rsidP="00B07B9C">
          <w:pPr>
            <w:pStyle w:val="5A4431D714FE451B88F44E98490095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5FEB2D43834E50A1976099E33931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C457B-3FC8-4F7C-8EF4-F7AE3D3EEE39}"/>
      </w:docPartPr>
      <w:docPartBody>
        <w:p w:rsidR="007C1EF2" w:rsidRDefault="00B07B9C" w:rsidP="00B07B9C">
          <w:pPr>
            <w:pStyle w:val="B95FEB2D43834E50A1976099E3393184"/>
          </w:pPr>
          <w:r w:rsidRPr="00906D4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03B53B7B50E4A199BC56B982BF40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6ED567-943E-4177-98B4-C02D7A048BFE}"/>
      </w:docPartPr>
      <w:docPartBody>
        <w:p w:rsidR="009B6EAF" w:rsidRDefault="005962F1" w:rsidP="005962F1">
          <w:pPr>
            <w:pStyle w:val="303B53B7B50E4A199BC56B982BF401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2CA3E6A641B4FF195A04F498E3F1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BD9F1-F92F-46A0-819B-ADF9E924AB5C}"/>
      </w:docPartPr>
      <w:docPartBody>
        <w:p w:rsidR="009B6EAF" w:rsidRDefault="005962F1" w:rsidP="005962F1">
          <w:pPr>
            <w:pStyle w:val="52CA3E6A641B4FF195A04F498E3F16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1DF6653B06A486A92EB93C71481D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D47B6-D89F-4C83-BACD-86ACF47B8096}"/>
      </w:docPartPr>
      <w:docPartBody>
        <w:p w:rsidR="009B6EAF" w:rsidRDefault="005962F1" w:rsidP="005962F1">
          <w:pPr>
            <w:pStyle w:val="91DF6653B06A486A92EB93C71481D3E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C7C1C3EDDF4FE4A8A3929E351B5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62B8D-14D9-4788-A1BD-181F0B8E2333}"/>
      </w:docPartPr>
      <w:docPartBody>
        <w:p w:rsidR="009B6EAF" w:rsidRDefault="005962F1" w:rsidP="005962F1">
          <w:pPr>
            <w:pStyle w:val="4FC7C1C3EDDF4FE4A8A3929E351B564F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5CDD512C0846F5A510A851BF02B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30694-C956-4458-9DA8-09607C4F688E}"/>
      </w:docPartPr>
      <w:docPartBody>
        <w:p w:rsidR="009B6EAF" w:rsidRDefault="005962F1" w:rsidP="005962F1">
          <w:pPr>
            <w:pStyle w:val="125CDD512C0846F5A510A851BF02B3A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F40828DBB242C3A5C3B8E2430D14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DF269-BACC-4515-B35B-B5FD1D8E9ED5}"/>
      </w:docPartPr>
      <w:docPartBody>
        <w:p w:rsidR="009B6EAF" w:rsidRDefault="005962F1" w:rsidP="005962F1">
          <w:pPr>
            <w:pStyle w:val="09F40828DBB242C3A5C3B8E2430D14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DA4B4F85EC54934B18F49E2565A78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4B850-C31E-4999-9363-C6A420C7E097}"/>
      </w:docPartPr>
      <w:docPartBody>
        <w:p w:rsidR="00982464" w:rsidRDefault="003C7AC3" w:rsidP="003C7AC3">
          <w:pPr>
            <w:pStyle w:val="ADA4B4F85EC54934B18F49E2565A787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0047D4FA639412B9219F989FA1CE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157D51-B4EB-4A3C-A86F-5DFAB32AF13A}"/>
      </w:docPartPr>
      <w:docPartBody>
        <w:p w:rsidR="00982464" w:rsidRDefault="003C7AC3" w:rsidP="003C7AC3">
          <w:pPr>
            <w:pStyle w:val="B0047D4FA639412B9219F989FA1CED6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B8284E42EAA427E9B129AA7617001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D35057-4C3C-419F-97A4-65A02A667468}"/>
      </w:docPartPr>
      <w:docPartBody>
        <w:p w:rsidR="00982464" w:rsidRDefault="003C7AC3" w:rsidP="003C7AC3">
          <w:pPr>
            <w:pStyle w:val="EB8284E42EAA427E9B129AA7617001A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16E740FBDF7D4FEAB832B3E77FAA15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E4FA3-A3BC-401D-BBF9-4889764F5A22}"/>
      </w:docPartPr>
      <w:docPartBody>
        <w:p w:rsidR="00982464" w:rsidRDefault="003C7AC3" w:rsidP="003C7AC3">
          <w:pPr>
            <w:pStyle w:val="16E740FBDF7D4FEAB832B3E77FAA15E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8DA53E0BEEF4971A47F03ABD61FB9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41283-16B8-41B0-A78B-95DD9B7595BD}"/>
      </w:docPartPr>
      <w:docPartBody>
        <w:p w:rsidR="00982464" w:rsidRDefault="003C7AC3" w:rsidP="003C7AC3">
          <w:pPr>
            <w:pStyle w:val="98DA53E0BEEF4971A47F03ABD61FB977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0A52E680C4B46C49342A6E238C45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99BCDD-2861-4104-9892-626358A9FDD9}"/>
      </w:docPartPr>
      <w:docPartBody>
        <w:p w:rsidR="00982464" w:rsidRDefault="003C7AC3" w:rsidP="003C7AC3">
          <w:pPr>
            <w:pStyle w:val="F0A52E680C4B46C49342A6E238C4545C"/>
          </w:pPr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47358"/>
    <w:rsid w:val="00064E16"/>
    <w:rsid w:val="00305D63"/>
    <w:rsid w:val="0036254D"/>
    <w:rsid w:val="003C7AC3"/>
    <w:rsid w:val="00423376"/>
    <w:rsid w:val="00595B60"/>
    <w:rsid w:val="005962F1"/>
    <w:rsid w:val="005C2DC8"/>
    <w:rsid w:val="00643A7B"/>
    <w:rsid w:val="006B1C92"/>
    <w:rsid w:val="007C1EF2"/>
    <w:rsid w:val="007D3ACA"/>
    <w:rsid w:val="008E0D2D"/>
    <w:rsid w:val="008F111A"/>
    <w:rsid w:val="00945954"/>
    <w:rsid w:val="00982464"/>
    <w:rsid w:val="009B6EAF"/>
    <w:rsid w:val="00AD1CC0"/>
    <w:rsid w:val="00B07B9C"/>
    <w:rsid w:val="00CD40F5"/>
    <w:rsid w:val="00F7380E"/>
    <w:rsid w:val="00FA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7AC3"/>
    <w:rPr>
      <w:color w:val="808080"/>
    </w:rPr>
  </w:style>
  <w:style w:type="paragraph" w:customStyle="1" w:styleId="8FC813EB52484D6482B2D18F0F5B0AC1">
    <w:name w:val="8FC813EB52484D6482B2D18F0F5B0AC1"/>
    <w:rsid w:val="00047358"/>
  </w:style>
  <w:style w:type="paragraph" w:customStyle="1" w:styleId="8ECE76C6AABF410B861032AEA12BA9A0">
    <w:name w:val="8ECE76C6AABF410B861032AEA12BA9A0"/>
    <w:rsid w:val="00047358"/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B110EC51708A4CD08B432A7472EB54B9">
    <w:name w:val="B110EC51708A4CD08B432A7472EB54B9"/>
    <w:rsid w:val="00595B60"/>
  </w:style>
  <w:style w:type="paragraph" w:customStyle="1" w:styleId="65D4B6B01B2F47D59FB8E29B006D93A0">
    <w:name w:val="65D4B6B01B2F47D59FB8E29B006D93A0"/>
    <w:rsid w:val="00595B60"/>
  </w:style>
  <w:style w:type="paragraph" w:customStyle="1" w:styleId="F1693590CB0044C28FE906FDA588785C">
    <w:name w:val="F1693590CB0044C28FE906FDA588785C"/>
    <w:rsid w:val="00595B60"/>
  </w:style>
  <w:style w:type="paragraph" w:customStyle="1" w:styleId="DDBE49DE06AB4DDAB09BCA00EEC9EC0B">
    <w:name w:val="DDBE49DE06AB4DDAB09BCA00EEC9EC0B"/>
    <w:rsid w:val="00595B60"/>
  </w:style>
  <w:style w:type="paragraph" w:customStyle="1" w:styleId="4BDF23410B4743BCB54BB336E951BA3D">
    <w:name w:val="4BDF23410B4743BCB54BB336E951BA3D"/>
    <w:rsid w:val="00595B60"/>
  </w:style>
  <w:style w:type="paragraph" w:customStyle="1" w:styleId="58CC8985E9904E248DE565D60E95D1FD">
    <w:name w:val="58CC8985E9904E248DE565D60E95D1FD"/>
    <w:rsid w:val="00595B60"/>
  </w:style>
  <w:style w:type="paragraph" w:customStyle="1" w:styleId="B911A6754BC84C1381E19C0D9170C363">
    <w:name w:val="B911A6754BC84C1381E19C0D9170C363"/>
    <w:rsid w:val="00595B60"/>
  </w:style>
  <w:style w:type="paragraph" w:customStyle="1" w:styleId="4C28C1F70F304383937D3588980B82E2">
    <w:name w:val="4C28C1F70F304383937D3588980B82E2"/>
    <w:rsid w:val="00B07B9C"/>
  </w:style>
  <w:style w:type="paragraph" w:customStyle="1" w:styleId="9057E39D55A7450085A9BE4EC06D0AA2">
    <w:name w:val="9057E39D55A7450085A9BE4EC06D0AA2"/>
    <w:rsid w:val="00B07B9C"/>
  </w:style>
  <w:style w:type="paragraph" w:customStyle="1" w:styleId="FFF6F94D2E8C4F54881C2B62A779211B">
    <w:name w:val="FFF6F94D2E8C4F54881C2B62A779211B"/>
    <w:rsid w:val="00B07B9C"/>
  </w:style>
  <w:style w:type="paragraph" w:customStyle="1" w:styleId="616E4B02B7EF457287A2BB060EDE357C">
    <w:name w:val="616E4B02B7EF457287A2BB060EDE357C"/>
    <w:rsid w:val="00B07B9C"/>
  </w:style>
  <w:style w:type="paragraph" w:customStyle="1" w:styleId="1E5C9380886C4B80A714A25830ABECA1">
    <w:name w:val="1E5C9380886C4B80A714A25830ABECA1"/>
    <w:rsid w:val="00B07B9C"/>
  </w:style>
  <w:style w:type="paragraph" w:customStyle="1" w:styleId="7F6CF45ED2C44595AF82661087B1A342">
    <w:name w:val="7F6CF45ED2C44595AF82661087B1A342"/>
    <w:rsid w:val="00B07B9C"/>
  </w:style>
  <w:style w:type="paragraph" w:customStyle="1" w:styleId="9ED42AD9E3614E3CA3B78D7D990C65A2">
    <w:name w:val="9ED42AD9E3614E3CA3B78D7D990C65A2"/>
    <w:rsid w:val="00B07B9C"/>
  </w:style>
  <w:style w:type="paragraph" w:customStyle="1" w:styleId="E9A11350AC8A49F08389B891E24BD51C">
    <w:name w:val="E9A11350AC8A49F08389B891E24BD51C"/>
    <w:rsid w:val="00B07B9C"/>
  </w:style>
  <w:style w:type="paragraph" w:customStyle="1" w:styleId="5A4431D714FE451B88F44E9849009597">
    <w:name w:val="5A4431D714FE451B88F44E9849009597"/>
    <w:rsid w:val="00B07B9C"/>
  </w:style>
  <w:style w:type="paragraph" w:customStyle="1" w:styleId="B95FEB2D43834E50A1976099E3393184">
    <w:name w:val="B95FEB2D43834E50A1976099E3393184"/>
    <w:rsid w:val="00B07B9C"/>
  </w:style>
  <w:style w:type="paragraph" w:customStyle="1" w:styleId="303B53B7B50E4A199BC56B982BF40111">
    <w:name w:val="303B53B7B50E4A199BC56B982BF40111"/>
    <w:rsid w:val="005962F1"/>
  </w:style>
  <w:style w:type="paragraph" w:customStyle="1" w:styleId="52CA3E6A641B4FF195A04F498E3F1652">
    <w:name w:val="52CA3E6A641B4FF195A04F498E3F1652"/>
    <w:rsid w:val="005962F1"/>
  </w:style>
  <w:style w:type="paragraph" w:customStyle="1" w:styleId="91DF6653B06A486A92EB93C71481D3E6">
    <w:name w:val="91DF6653B06A486A92EB93C71481D3E6"/>
    <w:rsid w:val="005962F1"/>
  </w:style>
  <w:style w:type="paragraph" w:customStyle="1" w:styleId="4FC7C1C3EDDF4FE4A8A3929E351B564F">
    <w:name w:val="4FC7C1C3EDDF4FE4A8A3929E351B564F"/>
    <w:rsid w:val="005962F1"/>
  </w:style>
  <w:style w:type="paragraph" w:customStyle="1" w:styleId="125CDD512C0846F5A510A851BF02B3AB">
    <w:name w:val="125CDD512C0846F5A510A851BF02B3AB"/>
    <w:rsid w:val="005962F1"/>
  </w:style>
  <w:style w:type="paragraph" w:customStyle="1" w:styleId="09F40828DBB242C3A5C3B8E2430D1479">
    <w:name w:val="09F40828DBB242C3A5C3B8E2430D1479"/>
    <w:rsid w:val="005962F1"/>
  </w:style>
  <w:style w:type="paragraph" w:customStyle="1" w:styleId="ADA4B4F85EC54934B18F49E2565A787C">
    <w:name w:val="ADA4B4F85EC54934B18F49E2565A787C"/>
    <w:rsid w:val="003C7AC3"/>
  </w:style>
  <w:style w:type="paragraph" w:customStyle="1" w:styleId="B0047D4FA639412B9219F989FA1CED66">
    <w:name w:val="B0047D4FA639412B9219F989FA1CED66"/>
    <w:rsid w:val="003C7AC3"/>
  </w:style>
  <w:style w:type="paragraph" w:customStyle="1" w:styleId="EB8284E42EAA427E9B129AA7617001A1">
    <w:name w:val="EB8284E42EAA427E9B129AA7617001A1"/>
    <w:rsid w:val="003C7AC3"/>
  </w:style>
  <w:style w:type="paragraph" w:customStyle="1" w:styleId="16E740FBDF7D4FEAB832B3E77FAA15E4">
    <w:name w:val="16E740FBDF7D4FEAB832B3E77FAA15E4"/>
    <w:rsid w:val="003C7AC3"/>
  </w:style>
  <w:style w:type="paragraph" w:customStyle="1" w:styleId="98DA53E0BEEF4971A47F03ABD61FB977">
    <w:name w:val="98DA53E0BEEF4971A47F03ABD61FB977"/>
    <w:rsid w:val="003C7AC3"/>
  </w:style>
  <w:style w:type="paragraph" w:customStyle="1" w:styleId="F0A52E680C4B46C49342A6E238C4545C">
    <w:name w:val="F0A52E680C4B46C49342A6E238C4545C"/>
    <w:rsid w:val="003C7A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Credit_Memo/1307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ppliesToDocument>AppliesToDocument</AppliesToDocument>
    <AppliesToDocument_Lbl>AppliesToDocument_Lbl</AppliesToDocument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ernalDocumentNo>ExternalDocumentNo</ExternalDocumentNo>
    <ExternalDocumentNoLbl>ExternalDocumentNoLbl</ExternalDocumentNo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9709F04C-0BEB-4D27-9126-AD43249D1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2016-02-11T21:14:00Z</dcterms:created>
  <dcterms:modified xsi:type="dcterms:W3CDTF">2022-02-07T15:38:00Z</dcterms:modified>
</cp:coreProperties>
</file>