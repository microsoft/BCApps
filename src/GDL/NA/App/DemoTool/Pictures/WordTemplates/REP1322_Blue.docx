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1382"/>
        <w:gridCol w:w="1641"/>
        <w:gridCol w:w="1296"/>
        <w:gridCol w:w="2938"/>
        <w:gridCol w:w="12"/>
      </w:tblGrid>
      <w:tr w:rsidR="00255D8C" w:rsidTr="00200EBE" w14:paraId="208DFFAC" w14:textId="77777777">
        <w:trPr>
          <w:trHeight w:val="1584"/>
        </w:trPr>
        <w:tc>
          <w:tcPr>
            <w:tcW w:w="2920" w:type="pct"/>
            <w:gridSpan w:val="3"/>
            <w:vAlign w:val="center"/>
          </w:tcPr>
          <w:p w:rsidR="00551624" w:rsidP="004622E9" w:rsidRDefault="00000000" w14:paraId="3EBF931D" w14:textId="77777777">
            <w:pPr>
              <w:pStyle w:val="NoSpacing"/>
            </w:pPr>
            <w:sdt>
              <w:sdtPr>
                <w:rPr>
                  <w:rFonts w:ascii="Century Gothic" w:hAnsi="Century Gothic"/>
                  <w:color w:val="0070C0"/>
                  <w:sz w:val="48"/>
                  <w:szCs w:val="48"/>
                </w:rPr>
                <w:alias w:val="#Nav: /Purchase_Header/DocumentTitle_Lbl"/>
                <w:tag w:val="#Nav: Standard_Purchase_Order/1322"/>
                <w:id w:val="-2116054582"/>
                <w:placeholder>
                  <w:docPart w:val="04B4D0EC2A534844BAACECFDF594D12C"/>
                </w:placeholder>
                <w:dataBinding w:prefixMappings="xmlns:ns0='urn:microsoft-dynamics-nav/reports/Standard_Purchase_Order/1322/'" w:xpath="/ns0:NavWordReportXmlPart[1]/ns0:Purchase_Header[1]/ns0:DocumentTitle_Lbl[1]" w:storeItemID="{F1A553DA-C3F2-4CE6-8EDE-11DD994976F7}"/>
                <w:text/>
              </w:sdtPr>
              <w:sdtContent>
                <w:r w:rsidRPr="004622E9" w:rsidR="008B680E">
                  <w:rPr>
                    <w:rFonts w:ascii="Century Gothic" w:hAnsi="Century Gothic"/>
                    <w:color w:val="0070C0"/>
                    <w:sz w:val="48"/>
                    <w:szCs w:val="48"/>
                  </w:rPr>
                  <w:t>DocumentTitle_Lbl</w:t>
                </w:r>
              </w:sdtContent>
            </w:sdt>
            <w:r w:rsidR="00551624">
              <w:t xml:space="preserve"> </w:t>
            </w:r>
          </w:p>
          <w:p w:rsidRPr="004622E9" w:rsidR="00255D8C" w:rsidP="004622E9" w:rsidRDefault="00000000" w14:paraId="567B939B" w14:textId="77777777">
            <w:pPr>
              <w:pStyle w:val="Title"/>
              <w:rPr>
                <w:rFonts w:ascii="Garamond" w:hAnsi="Garamond" w:cstheme="minorHAnsi"/>
                <w:sz w:val="22"/>
              </w:rPr>
            </w:pPr>
            <w:sdt>
              <w:sdtPr>
                <w:rPr>
                  <w:rFonts w:ascii="Garamond" w:hAnsi="Garamond" w:cstheme="minorHAnsi"/>
                  <w:sz w:val="22"/>
                </w:rPr>
                <w:alias w:val="#Nav: /Purchase_Header/No_PurchHeader"/>
                <w:tag w:val="#Nav: Standard_Purchase_Order/1322"/>
                <w:id w:val="1251390288"/>
                <w:placeholder>
                  <w:docPart w:val="04B4D0EC2A534844BAACECFDF594D12C"/>
                </w:placeholder>
                <w:dataBinding w:prefixMappings="xmlns:ns0='urn:microsoft-dynamics-nav/reports/Standard_Purchase_Order/1322/'" w:xpath="/ns0:NavWordReportXmlPart[1]/ns0:Purchase_Header[1]/ns0:No_PurchHeader[1]" w:storeItemID="{F1A553DA-C3F2-4CE6-8EDE-11DD994976F7}"/>
                <w:text/>
              </w:sdtPr>
              <w:sdtContent>
                <w:r w:rsidR="008B680E">
                  <w:rPr>
                    <w:rFonts w:ascii="Garamond" w:hAnsi="Garamond" w:cstheme="minorHAnsi"/>
                    <w:sz w:val="22"/>
                  </w:rPr>
                  <w:t>No_PurchHeader</w:t>
                </w:r>
              </w:sdtContent>
            </w:sdt>
          </w:p>
        </w:tc>
        <w:tc>
          <w:tcPr>
            <w:tcW w:w="2080" w:type="pct"/>
            <w:gridSpan w:val="3"/>
          </w:tcPr>
          <w:p w:rsidR="00255D8C" w:rsidP="00200EBE" w:rsidRDefault="00255D8C" w14:paraId="5DDA7381" w14:textId="77777777">
            <w:pPr>
              <w:pStyle w:val="Header"/>
              <w:tabs>
                <w:tab w:val="left" w:pos="1155"/>
              </w:tabs>
              <w:jc w:val="right"/>
              <w:rPr>
                <w:b/>
              </w:rPr>
            </w:pPr>
            <w:r>
              <w:rPr>
                <w:b/>
              </w:rPr>
              <w:tab/>
            </w:r>
            <w:sdt>
              <w:sdtPr>
                <w:rPr>
                  <w:b/>
                </w:rPr>
                <w:alias w:val="#Nav: /Purchase_Header/CompanyPicture"/>
                <w:tag w:val="#Nav: Standard_Purchase_Order/1322"/>
                <w:id w:val="1660889920"/>
                <w:showingPlcHdr/>
                <w:dataBinding w:prefixMappings="xmlns:ns0='urn:microsoft-dynamics-nav/reports/Standard_Purchase_Order/1322/'" w:xpath="/ns0:NavWordReportXmlPart[1]/ns0:Purchase_Header[1]/ns0:CompanyPicture[1]" w:storeItemID="{F1A553DA-C3F2-4CE6-8EDE-11DD994976F7}"/>
                <w:picture/>
              </w:sdtPr>
              <w:sdtContent>
                <w:r>
                  <w:rPr>
                    <w:b/>
                    <w:noProof/>
                  </w:rPr>
                  <w:drawing>
                    <wp:inline distT="0" distB="0" distL="0" distR="0" wp14:anchorId="1B27BDB4" wp14:editId="5EA56AFF">
                      <wp:extent cx="1962150" cy="1057275"/>
                      <wp:effectExtent l="0" t="0" r="0" b="9525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6215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0008C0" w:rsidTr="00255D8C" w14:paraId="1623D780" w14:textId="77777777">
        <w:trPr>
          <w:gridAfter w:val="1"/>
          <w:wAfter w:w="5" w:type="pct"/>
          <w:trHeight w:val="324"/>
        </w:trPr>
        <w:tc>
          <w:tcPr>
            <w:tcW w:w="1439" w:type="pct"/>
          </w:tcPr>
          <w:p w:rsidRPr="008E6A01" w:rsidR="000008C0" w:rsidP="000008C0" w:rsidRDefault="000008C0" w14:paraId="02961ADE" w14:textId="77777777">
            <w:pPr>
              <w:pStyle w:val="Heading1"/>
              <w:outlineLvl w:val="0"/>
            </w:pPr>
          </w:p>
        </w:tc>
        <w:tc>
          <w:tcPr>
            <w:tcW w:w="677" w:type="pct"/>
          </w:tcPr>
          <w:p w:rsidR="000008C0" w:rsidP="000008C0" w:rsidRDefault="000008C0" w14:paraId="53915EA9" w14:textId="77777777">
            <w:pPr>
              <w:pStyle w:val="Heading1"/>
              <w:outlineLvl w:val="0"/>
            </w:pPr>
          </w:p>
        </w:tc>
        <w:sdt>
          <w:sdtPr>
            <w:rPr>
              <w:rFonts w:ascii="Century Gothic" w:hAnsi="Century Gothic"/>
              <w:b w:val="0"/>
              <w:color w:val="0070C0"/>
            </w:rPr>
            <w:alias w:val="#Nav: /Purchase_Header/ShiptoAddress_Lbl"/>
            <w:tag w:val="#Nav: Standard_Purchase_Order/1322"/>
            <w:id w:val="-1743247001"/>
            <w:placeholder>
              <w:docPart w:val="39CD754D62C84EA3BBE4A866EDC80BB2"/>
            </w:placeholder>
            <w:dataBinding w:prefixMappings="xmlns:ns0='urn:microsoft-dynamics-nav/reports/Standard_Purchase_Order/1322/'" w:xpath="/ns0:NavWordReportXmlPart[1]/ns0:Purchase_Header[1]/ns0:ShiptoAddress_Lbl[1]" w:storeItemID="{F1A553DA-C3F2-4CE6-8EDE-11DD994976F7}"/>
            <w:text/>
          </w:sdtPr>
          <w:sdtContent>
            <w:tc>
              <w:tcPr>
                <w:tcW w:w="1439" w:type="pct"/>
                <w:gridSpan w:val="2"/>
                <w:vAlign w:val="bottom"/>
              </w:tcPr>
              <w:p w:rsidRPr="0034230C" w:rsidR="000008C0" w:rsidP="002007D3" w:rsidRDefault="008B680E" w14:paraId="0AE95317" w14:textId="77777777">
                <w:pPr>
                  <w:pStyle w:val="Heading1"/>
                  <w:outlineLvl w:val="0"/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ShiptoAddress_Lbl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0070C0"/>
              <w:sz w:val="28"/>
              <w:szCs w:val="28"/>
            </w:rPr>
            <w:alias w:val="#Nav: /Purchase_Header/CompanyAddress1"/>
            <w:tag w:val="#Nav: Standard_Purchase_Order/1322"/>
            <w:id w:val="543332441"/>
            <w:placeholder>
              <w:docPart w:val="4FD85A42ED754B3E980CDE4E7D636234"/>
            </w:placeholder>
            <w:dataBinding w:prefixMappings="xmlns:ns0='urn:microsoft-dynamics-nav/reports/Standard_Purchase_Order/1322/'" w:xpath="/ns0:NavWordReportXmlPart[1]/ns0:Purchase_Header[1]/ns0:CompanyAddress1[1]" w:storeItemID="{F1A553DA-C3F2-4CE6-8EDE-11DD994976F7}"/>
            <w:text/>
          </w:sdtPr>
          <w:sdtContent>
            <w:tc>
              <w:tcPr>
                <w:tcW w:w="1439" w:type="pct"/>
                <w:vAlign w:val="center"/>
              </w:tcPr>
              <w:p w:rsidRPr="002007D3" w:rsidR="000008C0" w:rsidP="002007D3" w:rsidRDefault="008B680E" w14:paraId="34254DBB" w14:textId="77777777">
                <w:pPr>
                  <w:pStyle w:val="NoSpacing"/>
                  <w:jc w:val="right"/>
                  <w:rPr>
                    <w:rFonts w:ascii="Century Gothic" w:hAnsi="Century Gothic"/>
                    <w:color w:val="0070C0"/>
                    <w:sz w:val="28"/>
                    <w:szCs w:val="28"/>
                  </w:rPr>
                </w:pPr>
                <w:r>
                  <w:rPr>
                    <w:rFonts w:ascii="Century Gothic" w:hAnsi="Century Gothic"/>
                    <w:color w:val="0070C0"/>
                    <w:sz w:val="28"/>
                    <w:szCs w:val="28"/>
                  </w:rPr>
                  <w:t>CompanyAddress1</w:t>
                </w:r>
              </w:p>
            </w:tc>
          </w:sdtContent>
        </w:sdt>
      </w:tr>
      <w:tr w:rsidR="000008C0" w:rsidTr="00255D8C" w14:paraId="7D897AC5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1"/>
            <w:tag w:val="#Nav: Standard_Purchase_Order/1322"/>
            <w:id w:val="1115949697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1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780F17CC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BuyFromAddr1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7610E631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1"/>
            <w:tag w:val="#Nav: Standard_Purchase_Order/1322"/>
            <w:id w:val="-1477758454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1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015BD406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00F6C7684B48457EA2FC39C383FF74DA"/>
            </w:placeholder>
            <w:dataBinding w:prefixMappings="xmlns:ns0='urn:microsoft-dynamics-nav/reports/Standard_Purchase_Order/1322/'" w:xpath="/ns0:NavWordReportXmlPart[1]/ns0:Purchase_Header[1]/ns0:CompanyAddress2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3AE1A526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CompanyAddress2</w:t>
                </w:r>
              </w:p>
            </w:tc>
          </w:sdtContent>
        </w:sdt>
      </w:tr>
      <w:tr w:rsidR="000008C0" w:rsidTr="00255D8C" w14:paraId="151054F6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2"/>
            <w:tag w:val="#Nav: Standard_Purchase_Order/1322"/>
            <w:id w:val="-1412156141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2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1E37C650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BuyFromAddr2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5CBFB085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2"/>
            <w:tag w:val="#Nav: Standard_Purchase_Order/1322"/>
            <w:id w:val="-22939233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2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40E3C6C4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115B6182D15942289C60AFEB119FF3DB"/>
            </w:placeholder>
            <w:dataBinding w:prefixMappings="xmlns:ns0='urn:microsoft-dynamics-nav/reports/Standard_Purchase_Order/1322/'" w:xpath="/ns0:NavWordReportXmlPart[1]/ns0:Purchase_Header[1]/ns0:CompanyAddress3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7D4D2EFB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CompanyAddress3</w:t>
                </w:r>
              </w:p>
            </w:tc>
          </w:sdtContent>
        </w:sdt>
      </w:tr>
      <w:tr w:rsidR="000008C0" w:rsidTr="00255D8C" w14:paraId="1B6358B2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3"/>
            <w:tag w:val="#Nav: Standard_Purchase_Order/1322"/>
            <w:id w:val="1819614024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3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2E982BEC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BuyFromAddr3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1ED9CC50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3"/>
            <w:tag w:val="#Nav: Standard_Purchase_Order/1322"/>
            <w:id w:val="-1181434376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3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247FC8CB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32BA4E7D7B164B1A86C77261043DF5CC"/>
            </w:placeholder>
            <w:dataBinding w:prefixMappings="xmlns:ns0='urn:microsoft-dynamics-nav/reports/Standard_Purchase_Order/1322/'" w:xpath="/ns0:NavWordReportXmlPart[1]/ns0:Purchase_Header[1]/ns0:CompanyAddress4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5546E245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CompanyAddress4</w:t>
                </w:r>
              </w:p>
            </w:tc>
          </w:sdtContent>
        </w:sdt>
      </w:tr>
      <w:tr w:rsidR="000008C0" w:rsidTr="00255D8C" w14:paraId="7E7AC4A4" w14:textId="77777777">
        <w:trPr>
          <w:gridAfter w:val="1"/>
          <w:wAfter w:w="5" w:type="pct"/>
          <w:trHeight w:val="80"/>
        </w:trPr>
        <w:sdt>
          <w:sdtPr>
            <w:rPr>
              <w:rFonts w:ascii="Garamond" w:hAnsi="Garamond" w:cstheme="minorHAnsi"/>
              <w:b/>
            </w:rPr>
            <w:alias w:val="#Nav: /Purchase_Header/BuyFromAddr4"/>
            <w:tag w:val="#Nav: Standard_Purchase_Order/1322"/>
            <w:id w:val="-267086038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4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D4E6028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BuyFromAddr4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52CBC0E9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4"/>
            <w:tag w:val="#Nav: Standard_Purchase_Order/1322"/>
            <w:id w:val="111678756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4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6DB49770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CB061DD91AA4452FA5EDFE5B5FDE16B4"/>
            </w:placeholder>
            <w:dataBinding w:prefixMappings="xmlns:ns0='urn:microsoft-dynamics-nav/reports/Standard_Purchase_Order/1322/'" w:xpath="/ns0:NavWordReportXmlPart[1]/ns0:Purchase_Header[1]/ns0:CompanyAddress5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4229A00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CompanyAddress5</w:t>
                </w:r>
              </w:p>
            </w:tc>
          </w:sdtContent>
        </w:sdt>
      </w:tr>
      <w:tr w:rsidR="000008C0" w:rsidTr="00255D8C" w14:paraId="261E1870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5"/>
            <w:tag w:val="#Nav: Standard_Purchase_Order/1322"/>
            <w:id w:val="214330358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5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6D6D531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BuyFromAddr5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3ABD9E54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5"/>
            <w:tag w:val="#Nav: Standard_Purchase_Order/1322"/>
            <w:id w:val="260579305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5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176FDB14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ShipToAddr5</w:t>
                </w:r>
              </w:p>
            </w:tc>
          </w:sdtContent>
        </w:sdt>
        <w:tc>
          <w:tcPr>
            <w:tcW w:w="1439" w:type="pct"/>
          </w:tcPr>
          <w:p w:rsidRPr="000008C0" w:rsidR="000008C0" w:rsidP="000008C0" w:rsidRDefault="000008C0" w14:paraId="39344A95" w14:textId="77777777">
            <w:pPr>
              <w:pStyle w:val="NoSpacing"/>
              <w:rPr>
                <w:rFonts w:ascii="Garamond" w:hAnsi="Garamond" w:cstheme="minorHAnsi"/>
              </w:rPr>
            </w:pPr>
          </w:p>
        </w:tc>
      </w:tr>
    </w:tbl>
    <w:p w:rsidR="007A0A53" w:rsidP="001541E0" w:rsidRDefault="007A0A53" w14:paraId="6B9C4026" w14:textId="77777777">
      <w:pPr>
        <w:pStyle w:val="Style1"/>
        <w:rPr>
          <w:sz w:val="20"/>
        </w:rPr>
      </w:pPr>
    </w:p>
    <w:tbl>
      <w:tblPr>
        <w:tblStyle w:val="TableGrid"/>
        <w:tblW w:w="102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98571A" w14:paraId="18558967" w14:textId="77777777">
        <w:sdt>
          <w:sdtPr>
            <w:rPr>
              <w:rFonts w:ascii="Century Gothic" w:hAnsi="Century Gothic"/>
              <w:b w:val="0"/>
              <w:color w:val="0070C0"/>
            </w:r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6455EC3C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PaymentTermsDesc_Lbl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4F54B281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Buyer_Lbl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7F50F09A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Receiveby_Lbl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F1A553DA-C3F2-4CE6-8EDE-11DD994976F7}"/>
            <w:text/>
          </w:sdtPr>
          <w:sdtContent>
            <w:tc>
              <w:tcPr>
                <w:tcW w:w="3744" w:type="dxa"/>
              </w:tcPr>
              <w:p w:rsidRPr="000534CB" w:rsidR="00E96245" w:rsidP="007A2170" w:rsidRDefault="008B680E" w14:paraId="5F2B39CE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ShipmentMethodDesc_Lbl</w:t>
                </w:r>
              </w:p>
            </w:tc>
          </w:sdtContent>
        </w:sdt>
      </w:tr>
      <w:tr w:rsidR="00E96245" w:rsidTr="0098571A" w14:paraId="3D603D8C" w14:textId="77777777">
        <w:sdt>
          <w:sdtPr>
            <w:rPr>
              <w:rFonts w:ascii="Garamond" w:hAnsi="Garamond"/>
            </w:r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2484E7AC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PaymentTermsDesc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19B86E41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SalesPurchPersonName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536A7300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ExptRecptDt_PurchaseHeader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F1A553DA-C3F2-4CE6-8EDE-11DD994976F7}"/>
            <w:text/>
          </w:sdtPr>
          <w:sdtContent>
            <w:tc>
              <w:tcPr>
                <w:tcW w:w="3744" w:type="dxa"/>
              </w:tcPr>
              <w:p w:rsidRPr="000534CB" w:rsidR="00E96245" w:rsidP="00981D1E" w:rsidRDefault="008B680E" w14:paraId="35CABA77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ShipmentMethodDesc</w:t>
                </w:r>
              </w:p>
            </w:tc>
          </w:sdtContent>
        </w:sdt>
      </w:tr>
    </w:tbl>
    <w:p w:rsidR="00E96245" w:rsidP="001541E0" w:rsidRDefault="00E96245" w14:paraId="3026074A" w14:textId="77777777">
      <w:pPr>
        <w:pStyle w:val="Style1"/>
        <w:rPr>
          <w:sz w:val="20"/>
        </w:rPr>
      </w:pPr>
    </w:p>
    <w:tbl>
      <w:tblPr>
        <w:tblStyle w:val="TableGrid"/>
        <w:tblW w:w="5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551"/>
      </w:tblGrid>
      <w:tr w:rsidRPr="000534CB" w:rsidR="00350261" w:rsidTr="00350261" w14:paraId="19D0220E" w14:textId="77777777">
        <w:sdt>
          <w:sdtPr>
            <w:rPr>
              <w:rFonts w:ascii="Century Gothic" w:hAnsi="Century Gothic"/>
              <w:b w:val="0"/>
              <w:color w:val="0070C0"/>
            </w:rPr>
            <w:alias w:val="#Nav: /Purchase_Header/VendorInvoiceNo_Lbl"/>
            <w:tag w:val="#Nav: Standard_Purchase_Order/1322"/>
            <w:id w:val="254489581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F1A553DA-C3F2-4CE6-8EDE-11DD994976F7}"/>
            <w:text/>
          </w:sdtPr>
          <w:sdtContent>
            <w:tc>
              <w:tcPr>
                <w:tcW w:w="2694" w:type="dxa"/>
              </w:tcPr>
              <w:p w:rsidRPr="000534CB" w:rsidR="00350261" w:rsidP="0011017D" w:rsidRDefault="00350261" w14:paraId="3DF27D25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VendorInvoiceNo_Lbl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VendorOrderNo_Lbl"/>
            <w:tag w:val="#Nav: Standard_Purchase_Order/1322"/>
            <w:id w:val="1662504146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F1A553DA-C3F2-4CE6-8EDE-11DD994976F7}"/>
            <w:text/>
          </w:sdtPr>
          <w:sdtContent>
            <w:tc>
              <w:tcPr>
                <w:tcW w:w="2551" w:type="dxa"/>
              </w:tcPr>
              <w:p w:rsidRPr="000534CB" w:rsidR="00350261" w:rsidP="0011017D" w:rsidRDefault="00350261" w14:paraId="1AB7D76D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VendorOrderNo_Lbl</w:t>
                </w:r>
              </w:p>
            </w:tc>
          </w:sdtContent>
        </w:sdt>
      </w:tr>
      <w:tr w:rsidRPr="000534CB" w:rsidR="00350261" w:rsidTr="00350261" w14:paraId="3A09527F" w14:textId="77777777">
        <w:sdt>
          <w:sdtPr>
            <w:rPr>
              <w:rFonts w:ascii="Garamond" w:hAnsi="Garamond"/>
            </w:rPr>
            <w:alias w:val="#Nav: /Purchase_Header/VendorInvoiceNo"/>
            <w:tag w:val="#Nav: Standard_Purchase_Order/1322"/>
            <w:id w:val="-1553452184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F1A553DA-C3F2-4CE6-8EDE-11DD994976F7}"/>
            <w:text/>
          </w:sdtPr>
          <w:sdtContent>
            <w:tc>
              <w:tcPr>
                <w:tcW w:w="2694" w:type="dxa"/>
              </w:tcPr>
              <w:p w:rsidRPr="000534CB" w:rsidR="00350261" w:rsidP="0011017D" w:rsidRDefault="00350261" w14:paraId="60B72210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VendorInvoiceNo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VendorOrderNo"/>
            <w:tag w:val="#Nav: Standard_Purchase_Order/1322"/>
            <w:id w:val="-7559534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F1A553DA-C3F2-4CE6-8EDE-11DD994976F7}"/>
            <w:text/>
          </w:sdtPr>
          <w:sdtContent>
            <w:tc>
              <w:tcPr>
                <w:tcW w:w="2551" w:type="dxa"/>
              </w:tcPr>
              <w:p w:rsidRPr="000534CB" w:rsidR="00350261" w:rsidP="0011017D" w:rsidRDefault="00350261" w14:paraId="6CA2BBBE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VendorOrderNo</w:t>
                </w:r>
              </w:p>
            </w:tc>
          </w:sdtContent>
        </w:sdt>
      </w:tr>
    </w:tbl>
    <w:p w:rsidR="00350261" w:rsidP="001541E0" w:rsidRDefault="00350261" w14:paraId="12AEB053" w14:textId="77777777">
      <w:pPr>
        <w:pStyle w:val="Style1"/>
        <w:rPr>
          <w:sz w:val="20"/>
        </w:rPr>
      </w:pPr>
    </w:p>
    <w:tbl>
      <w:tblPr>
        <w:tblStyle w:val="TableGrid"/>
        <w:tblW w:w="102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20"/>
        <w:gridCol w:w="1440"/>
        <w:gridCol w:w="1080"/>
        <w:gridCol w:w="1233"/>
        <w:gridCol w:w="1621"/>
      </w:tblGrid>
      <w:tr w:rsidR="008D2D2F" w:rsidTr="000534CB" w14:paraId="51E39C74" w14:textId="77777777">
        <w:trPr>
          <w:trHeight w:val="593"/>
        </w:trPr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No_PurchLine_Lbl"/>
            <w:tag w:val="#Nav: Standard_Purchase_Order/1322"/>
            <w:id w:val="-409309781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No_PurchLine_Lbl[1]" w:storeItemID="{F1A553DA-C3F2-4CE6-8EDE-11DD994976F7}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52AF1FFE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No_PurchLine_Lbl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Desc_PurchLine_Lbl"/>
            <w:tag w:val="#Nav: Standard_Purchase_Order/1322"/>
            <w:id w:val="590206617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F1A553DA-C3F2-4CE6-8EDE-11DD994976F7}"/>
            <w:text/>
          </w:sdtPr>
          <w:sdtContent>
            <w:tc>
              <w:tcPr>
                <w:tcW w:w="342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236B23D3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Desc_PurchLine_Lbl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Qty_PurchLine_Lbl"/>
            <w:tag w:val="#Nav: Standard_Purchase_Order/1322"/>
            <w:id w:val="53900689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F1A553DA-C3F2-4CE6-8EDE-11DD994976F7}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604A133E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Qty_PurchLine_Lbl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UOM_PurchLine_Lbl"/>
            <w:tag w:val="#Nav: Standard_Purchase_Order/1322"/>
            <w:id w:val="-1783717093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F1A553DA-C3F2-4CE6-8EDE-11DD994976F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14D11734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UOM_PurchLine_Lbl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DirectUniCost_Lbl"/>
            <w:tag w:val="#Nav: Standard_Purchase_Order/1322"/>
            <w:id w:val="641704104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F1A553DA-C3F2-4CE6-8EDE-11DD994976F7}"/>
            <w:text/>
          </w:sdtPr>
          <w:sdtContent>
            <w:tc>
              <w:tcPr>
                <w:tcW w:w="1233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3473EC06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DirectUniCost_Lbl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ItemLineAmount_Lbl"/>
            <w:tag w:val="#Nav: Standard_Purchase_Order/1322"/>
            <w:id w:val="-1587685460"/>
            <w:placeholder>
              <w:docPart w:val="9679D947C87C41E49BFF2C517421541B"/>
            </w:placeholder>
            <w:dataBinding w:prefixMappings="xmlns:ns0='urn:microsoft-dynamics-nav/reports/Standard_Purchase_Order/1322/'" w:xpath="/ns0:NavWordReportXmlPart[1]/ns0:Purchase_Header[1]/ns0:ItemLineAmount_Lbl[1]" w:storeItemID="{F1A553DA-C3F2-4CE6-8EDE-11DD994976F7}"/>
            <w:text/>
          </w:sdtPr>
          <w:sdtContent>
            <w:tc>
              <w:tcPr>
                <w:tcW w:w="1621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6E60E9" w:rsidRDefault="008B680E" w14:paraId="5E327C9E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ItemLineAmount_Lbl</w:t>
                </w:r>
              </w:p>
            </w:tc>
          </w:sdtContent>
        </w:sdt>
      </w:tr>
      <w:sdt>
        <w:sdtPr>
          <w:rPr>
            <w:rFonts w:ascii="Garamond" w:hAnsi="Garamond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F1A553DA-C3F2-4CE6-8EDE-11DD994976F7}"/>
          <w15:repeatingSection/>
        </w:sdtPr>
        <w:sdtContent>
          <w:sdt>
            <w:sdtPr>
              <w:rPr>
                <w:rFonts w:ascii="Garamond" w:hAnsi="Garamond"/>
              </w:rPr>
              <w:id w:val="-326910685"/>
              <w:placeholder>
                <w:docPart w:val="1AA8A355CD3F4B779E1FB91F6873FBA0"/>
              </w:placeholder>
              <w15:repeatingSectionItem/>
            </w:sdtPr>
            <w:sdtContent>
              <w:tr w:rsidR="008D2D2F" w:rsidTr="00CE6A9E" w14:paraId="401609D3" w14:textId="77777777">
                <w:trPr>
                  <w:trHeight w:val="202"/>
                </w:trPr>
                <w:sdt>
                  <w:sdtPr>
                    <w:rPr>
                      <w:rFonts w:ascii="Garamond" w:hAnsi="Garamond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F1A553DA-C3F2-4CE6-8EDE-11DD994976F7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3F5ECED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F1A553DA-C3F2-4CE6-8EDE-11DD994976F7}"/>
                    <w:text/>
                  </w:sdtPr>
                  <w:sdtContent>
                    <w:tc>
                      <w:tcPr>
                        <w:tcW w:w="342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C8F1152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F1A553DA-C3F2-4CE6-8EDE-11DD994976F7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07984CBC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F1A553DA-C3F2-4CE6-8EDE-11DD994976F7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78C488E2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F1A553DA-C3F2-4CE6-8EDE-11DD994976F7}"/>
                    <w:text/>
                  </w:sdtPr>
                  <w:sdtContent>
                    <w:tc>
                      <w:tcPr>
                        <w:tcW w:w="1233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6C435F9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F1A553DA-C3F2-4CE6-8EDE-11DD994976F7}"/>
                    <w:text/>
                  </w:sdtPr>
                  <w:sdtContent>
                    <w:tc>
                      <w:tcPr>
                        <w:tcW w:w="1621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50574C46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075AA8" w:rsidTr="00CE6A9E" w14:paraId="59DEC879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2883A8D0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Title"/>
            <w:tag w:val="#Nav: Standard_Purchase_Order/1322"/>
            <w:id w:val="-95101511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Title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5DF00023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BreakdownTitle</w:t>
                </w:r>
              </w:p>
            </w:tc>
          </w:sdtContent>
        </w:sdt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5B4230FB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Subtotal_Lbl"/>
            <w:tag w:val="#Nav: Standard_Purchase_Order/1322"/>
            <w:id w:val="64612779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Subtotal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155DE71A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Subtotal_Lbl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otalSubTotal"/>
            <w:tag w:val="#Nav: Standard_Purchase_Order/1322"/>
            <w:id w:val="1253085506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Totals[1]/ns0:TotalSubTotal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E7782B9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TotalSubTotal</w:t>
                </w:r>
              </w:p>
            </w:tc>
          </w:sdtContent>
        </w:sdt>
      </w:tr>
      <w:tr w:rsidR="00075AA8" w:rsidTr="00CE6A9E" w14:paraId="3C7EC4BD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52BDBEEB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Label1"/>
            <w:tag w:val="#Nav: Standard_Purchase_Order/1322"/>
            <w:id w:val="40256785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1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54522BF7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BreakdownLabel1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Amt1"/>
            <w:tag w:val="#Nav: Standard_Purchase_Order/1322"/>
            <w:id w:val="-27183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1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B36099" w:rsidRDefault="008E3E0C" w14:paraId="6F6D8077" w14:textId="77777777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BreakdownAmt1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InvoiceDiscountCaption_Lbl"/>
            <w:tag w:val="#Nav: Standard_Purchase_Order/1322"/>
            <w:id w:val="-695161431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InvoiceDiscountCaption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56E637FC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InvoiceDiscountCaption_Lbl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otalInvoiceDiscountAmount"/>
            <w:tag w:val="#Nav: Standard_Purchase_Order/1322"/>
            <w:id w:val="-393744238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Totals[1]/ns0:TotalInvoiceDiscount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58FEA7F8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TotalInvoiceDiscountAmount</w:t>
                </w:r>
              </w:p>
            </w:tc>
          </w:sdtContent>
        </w:sdt>
      </w:tr>
      <w:tr w:rsidR="00075AA8" w:rsidTr="00CE6A9E" w14:paraId="4115BA88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664E52DC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Label2"/>
            <w:tag w:val="#Nav: Standard_Purchase_Order/1322"/>
            <w:id w:val="-98979593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2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65CDB7B5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BreakdownLabel2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Amt2"/>
            <w:tag w:val="#Nav: Standard_Purchase_Order/1322"/>
            <w:id w:val="81538209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2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B36099" w:rsidRDefault="008E3E0C" w14:paraId="200D8947" w14:textId="77777777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BreakdownAmt2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_Lbl"/>
            <w:tag w:val="#Nav: Standard_Purchase_Order/1322"/>
            <w:id w:val="-1862042300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ax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2581932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Tax_Lbl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axAmount"/>
            <w:tag w:val="#Nav: Standard_Purchase_Order/1322"/>
            <w:id w:val="1728335327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otals[1]/ns0:Tax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8CB7A0A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TaxAmount</w:t>
                </w:r>
              </w:p>
            </w:tc>
          </w:sdtContent>
        </w:sdt>
      </w:tr>
      <w:tr w:rsidR="00505E7D" w:rsidTr="00CE6A9E" w14:paraId="327F4612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505E7D" w:rsidP="00B36099" w:rsidRDefault="00505E7D" w14:paraId="14377077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id w:val="-915167860"/>
            <w:placeholder>
              <w:docPart w:val="DefaultPlaceholder_-1854013440"/>
            </w:placeholder>
            <w:dataBinding w:prefixMappings="xmlns:ns0='urn:microsoft-dynamics-nav/reports/Standard_Purchase_Order/1322/' " w:xpath="/ns0:NavWordReportXmlPart[1]/ns0:Purchase_Header[1]/ns0:TaxBreakdown[1]/ns0:BreakdownLabel3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8E3E0C" w:rsidRDefault="00505E7D" w14:paraId="2DE25063" w14:textId="5B2E3C44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BreakdownLabel3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id w:val="1739286561"/>
            <w:placeholder>
              <w:docPart w:val="DefaultPlaceholder_-1854013440"/>
            </w:placeholder>
            <w:dataBinding w:prefixMappings="xmlns:ns0='urn:microsoft-dynamics-nav/reports/Standard_Purchase_Order/1322/' " w:xpath="/ns0:NavWordReportXmlPart[1]/ns0:Purchase_Header[1]/ns0:TaxBreakdown[1]/ns0:BreakdownAmt3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B36099" w:rsidRDefault="00505E7D" w14:paraId="5E32A08F" w14:textId="702E68D4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BreakdownAmt3</w:t>
                </w:r>
              </w:p>
            </w:tc>
          </w:sdtContent>
        </w:sdt>
        <w:tc>
          <w:tcPr>
            <w:tcW w:w="2313" w:type="dxa"/>
            <w:gridSpan w:val="2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57466970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4347BF36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</w:tr>
      <w:tr w:rsidR="00505E7D" w:rsidTr="00CE6A9E" w14:paraId="0362D93E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505E7D" w:rsidP="00B36099" w:rsidRDefault="00505E7D" w14:paraId="5C1D19E3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id w:val="-1027708260"/>
            <w:placeholder>
              <w:docPart w:val="DefaultPlaceholder_-1854013440"/>
            </w:placeholder>
            <w:dataBinding w:prefixMappings="xmlns:ns0='urn:microsoft-dynamics-nav/reports/Standard_Purchase_Order/1322/' " w:xpath="/ns0:NavWordReportXmlPart[1]/ns0:Purchase_Header[1]/ns0:TaxBreakdown[1]/ns0:BreakdownLabel4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8E3E0C" w:rsidRDefault="00505E7D" w14:paraId="6376EECE" w14:textId="47F52559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BreakdownLabel4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id w:val="141779837"/>
            <w:placeholder>
              <w:docPart w:val="DefaultPlaceholder_-1854013440"/>
            </w:placeholder>
            <w:dataBinding w:prefixMappings="xmlns:ns0='urn:microsoft-dynamics-nav/reports/Standard_Purchase_Order/1322/' " w:xpath="/ns0:NavWordReportXmlPart[1]/ns0:Purchase_Header[1]/ns0:TaxBreakdown[1]/ns0:BreakdownAmt4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B36099" w:rsidRDefault="00505E7D" w14:paraId="64B450C4" w14:textId="18884AF0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BreakdownAmt4</w:t>
                </w:r>
              </w:p>
            </w:tc>
          </w:sdtContent>
        </w:sdt>
        <w:tc>
          <w:tcPr>
            <w:tcW w:w="2313" w:type="dxa"/>
            <w:gridSpan w:val="2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748B59AC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20FC1FF6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</w:tr>
      <w:tr w:rsidR="00075AA8" w:rsidTr="00CE6A9E" w14:paraId="4E039683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79A1D8A2" w14:textId="77777777">
            <w:pPr>
              <w:pStyle w:val="Heading2"/>
              <w:outlineLvl w:val="1"/>
            </w:pPr>
          </w:p>
        </w:tc>
        <w:tc>
          <w:tcPr>
            <w:tcW w:w="342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5100A7E6" w14:textId="77777777">
            <w:pPr>
              <w:pStyle w:val="Heading2"/>
              <w:outlineLvl w:val="1"/>
            </w:pPr>
          </w:p>
        </w:tc>
        <w:tc>
          <w:tcPr>
            <w:tcW w:w="144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213615DF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b/>
              <w:sz w:val="22"/>
              <w:szCs w:val="22"/>
            </w:rPr>
            <w:alias w:val="#Nav: /Purchase_Header/Totals/TotalText"/>
            <w:tag w:val="#Nav: Standard_Purchase_Order/1322"/>
            <w:id w:val="219027958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Text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auto" w:sz="4" w:space="0"/>
                </w:tcBorders>
              </w:tcPr>
              <w:p w:rsidRPr="00B36099" w:rsidR="00075AA8" w:rsidP="0079081D" w:rsidRDefault="008B680E" w14:paraId="32F1D465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b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b/>
                    <w:sz w:val="22"/>
                    <w:szCs w:val="22"/>
                  </w:rPr>
                  <w:t>TotalText</w:t>
                </w:r>
              </w:p>
            </w:tc>
          </w:sdtContent>
        </w:sdt>
        <w:sdt>
          <w:sdtPr>
            <w:rPr>
              <w:rFonts w:ascii="Garamond" w:hAnsi="Garamond"/>
              <w:b/>
              <w:sz w:val="22"/>
              <w:szCs w:val="22"/>
            </w:rPr>
            <w:alias w:val="#Nav: /Purchase_Header/Totals/TotalAmount"/>
            <w:tag w:val="#Nav: Standard_Purchase_Order/1322"/>
            <w:id w:val="-1479840756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auto" w:sz="4" w:space="0"/>
                </w:tcBorders>
              </w:tcPr>
              <w:p w:rsidRPr="00B36099" w:rsidR="00075AA8" w:rsidP="0079081D" w:rsidRDefault="008B680E" w14:paraId="026DEC01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b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b/>
                    <w:sz w:val="22"/>
                    <w:szCs w:val="22"/>
                  </w:rPr>
                  <w:t>TotalAmount</w:t>
                </w:r>
              </w:p>
            </w:tc>
          </w:sdtContent>
        </w:sdt>
      </w:tr>
    </w:tbl>
    <w:p w:rsidR="00255D8C" w:rsidP="001541E0" w:rsidRDefault="00255D8C" w14:paraId="7AB2099D" w14:textId="77777777">
      <w:pPr>
        <w:pStyle w:val="Style1"/>
        <w:rPr>
          <w:sz w:val="20"/>
        </w:rPr>
      </w:pPr>
    </w:p>
    <w:sectPr w:rsidR="00255D8C" w:rsidSect="00200E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2" w:right="562" w:bottom="562" w:left="1138" w:header="562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2627" w:rsidP="00E40C63" w:rsidRDefault="00F22627" w14:paraId="637A7C49" w14:textId="77777777">
      <w:pPr>
        <w:spacing w:after="0"/>
      </w:pPr>
      <w:r>
        <w:separator/>
      </w:r>
    </w:p>
  </w:endnote>
  <w:endnote w:type="continuationSeparator" w:id="0">
    <w:p w:rsidR="00F22627" w:rsidP="00E40C63" w:rsidRDefault="00F22627" w14:paraId="0A0A5B3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6E30CA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7"/>
    </w:tblGrid>
    <w:tr w:rsidRPr="00982950" w:rsidR="001D1CE2" w:rsidTr="00C43401" w14:paraId="0F1BD19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6"/>
          </w:tblGrid>
          <w:tr w:rsidR="00C43401" w:rsidTr="00C43401" w14:paraId="62EA763F" w14:textId="77777777">
            <w:tc>
              <w:tcPr>
                <w:tcW w:w="5000" w:type="pct"/>
              </w:tcPr>
              <w:p w:rsidR="00C43401" w:rsidP="0090637C" w:rsidRDefault="00C43401" w14:paraId="5A0A945C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57C72D25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945407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7674C520" w14:textId="77777777">
      <w:sdt>
        <w:sdtPr>
          <w:rPr>
            <w:rFonts w:ascii="Century Gothic" w:hAnsi="Century Gothic"/>
            <w:color w:val="0070C0"/>
          </w:r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56A10752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CompanyHomePage_Lbl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F1A553DA-C3F2-4CE6-8EDE-11DD994976F7}"/>
          <w:text/>
        </w:sdtPr>
        <w:sdtContent>
          <w:tc>
            <w:tcPr>
              <w:tcW w:w="1958" w:type="dxa"/>
            </w:tcPr>
            <w:p w:rsidRPr="000534CB" w:rsidR="004E6401" w:rsidP="004E6401" w:rsidRDefault="004E6401" w14:paraId="7AA2ACAD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CompanyPhoneNo_Lbl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4DC76B86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CompanyEmail_Lbl</w:t>
              </w:r>
            </w:p>
          </w:tc>
        </w:sdtContent>
      </w:sdt>
    </w:tr>
    <w:tr w:rsidR="004E6401" w:rsidTr="00AC60A2" w14:paraId="35B2159B" w14:textId="77777777">
      <w:sdt>
        <w:sdtPr>
          <w:rPr>
            <w:rFonts w:ascii="Garamond" w:hAnsi="Garamond"/>
          </w:r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78BB4778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CompanyHomePage</w:t>
              </w:r>
            </w:p>
          </w:tc>
        </w:sdtContent>
      </w:sdt>
      <w:sdt>
        <w:sdtPr>
          <w:rPr>
            <w:rFonts w:ascii="Garamond" w:hAnsi="Garamond"/>
          </w:r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F1A553DA-C3F2-4CE6-8EDE-11DD994976F7}"/>
          <w:text/>
        </w:sdtPr>
        <w:sdtContent>
          <w:tc>
            <w:tcPr>
              <w:tcW w:w="1958" w:type="dxa"/>
            </w:tcPr>
            <w:p w:rsidRPr="000534CB" w:rsidR="004E6401" w:rsidP="004E6401" w:rsidRDefault="004E6401" w14:paraId="43B1C7B2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CompanyPhoneNo</w:t>
              </w:r>
            </w:p>
          </w:tc>
        </w:sdtContent>
      </w:sdt>
      <w:sdt>
        <w:sdtPr>
          <w:rPr>
            <w:rFonts w:ascii="Garamond" w:hAnsi="Garamond"/>
          </w:r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1646D04F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CompanyEMail</w:t>
              </w:r>
            </w:p>
          </w:tc>
        </w:sdtContent>
      </w:sdt>
    </w:tr>
  </w:tbl>
  <w:p w:rsidR="00F17602" w:rsidRDefault="00F17602" w14:paraId="0BF3A9E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2627" w:rsidP="00E40C63" w:rsidRDefault="00F22627" w14:paraId="5E4FE1AD" w14:textId="77777777">
      <w:pPr>
        <w:spacing w:after="0"/>
      </w:pPr>
      <w:r>
        <w:separator/>
      </w:r>
    </w:p>
  </w:footnote>
  <w:footnote w:type="continuationSeparator" w:id="0">
    <w:p w:rsidR="00F22627" w:rsidP="00E40C63" w:rsidRDefault="00F22627" w14:paraId="21E840E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7CF0D5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8"/>
    </w:tblGrid>
    <w:tr w:rsidR="00C43401" w:rsidTr="004903A9" w14:paraId="2E60727D" w14:textId="77777777">
      <w:tc>
        <w:tcPr>
          <w:tcW w:w="2929" w:type="pct"/>
        </w:tcPr>
        <w:p w:rsidRPr="00F17602" w:rsidR="00F17602" w:rsidP="00F17602" w:rsidRDefault="00000000" w14:paraId="7B55489F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F1A553DA-C3F2-4CE6-8EDE-11DD994976F7}"/>
              <w:text/>
            </w:sdtPr>
            <w:sdtContent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F1A553DA-C3F2-4CE6-8EDE-11DD994976F7}"/>
              <w:text/>
            </w:sdtPr>
            <w:sdtContent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F1A553DA-C3F2-4CE6-8EDE-11DD994976F7}"/>
            <w:text/>
          </w:sdtPr>
          <w:sdtContent>
            <w:p w:rsidRPr="00F17602" w:rsidR="00F17602" w:rsidP="00F17602" w:rsidRDefault="00F17602" w14:paraId="11CFE9E9" w14:textId="77777777">
              <w:pPr>
                <w:pStyle w:val="Subtitle"/>
                <w:rPr>
                  <w:rFonts w:cstheme="minorHAnsi"/>
                  <w:szCs w:val="22"/>
                </w:rPr>
              </w:pPr>
              <w:r w:rsidRPr="00F17602">
                <w:rPr>
                  <w:rFonts w:cstheme="minorHAnsi"/>
                  <w:szCs w:val="22"/>
                </w:rPr>
                <w:t>DocumentDate</w:t>
              </w:r>
            </w:p>
          </w:sdtContent>
        </w:sdt>
        <w:p w:rsidR="00C43401" w:rsidP="00F17602" w:rsidRDefault="00000000" w14:paraId="704D43B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F1A553DA-C3F2-4CE6-8EDE-11DD994976F7}"/>
              <w:text/>
            </w:sdtPr>
            <w:sdtContent>
              <w:r w:rsidRPr="00F17602" w:rsidR="00F17602">
                <w:rPr>
                  <w:rFonts w:cstheme="minorHAnsi"/>
                </w:rPr>
                <w:t>Page_Lbl</w:t>
              </w:r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255D8C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255D8C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F2BCCE6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45150492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4F2F02F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08C0"/>
    <w:rsid w:val="00013FC3"/>
    <w:rsid w:val="00020B1F"/>
    <w:rsid w:val="00032E69"/>
    <w:rsid w:val="000357EB"/>
    <w:rsid w:val="000515C0"/>
    <w:rsid w:val="00052E9D"/>
    <w:rsid w:val="000534C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D1E25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F6AD2"/>
    <w:rsid w:val="001F76A3"/>
    <w:rsid w:val="002007D3"/>
    <w:rsid w:val="00200EBE"/>
    <w:rsid w:val="0020108A"/>
    <w:rsid w:val="002334A5"/>
    <w:rsid w:val="002342C4"/>
    <w:rsid w:val="00235CA0"/>
    <w:rsid w:val="00245B0E"/>
    <w:rsid w:val="00250145"/>
    <w:rsid w:val="00255D8C"/>
    <w:rsid w:val="00261876"/>
    <w:rsid w:val="0026269B"/>
    <w:rsid w:val="002669DB"/>
    <w:rsid w:val="00270060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0261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51877"/>
    <w:rsid w:val="004622E9"/>
    <w:rsid w:val="004639DD"/>
    <w:rsid w:val="0047114E"/>
    <w:rsid w:val="00472618"/>
    <w:rsid w:val="004903A9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05E7D"/>
    <w:rsid w:val="0051660C"/>
    <w:rsid w:val="00524FE6"/>
    <w:rsid w:val="00536A73"/>
    <w:rsid w:val="00543913"/>
    <w:rsid w:val="00551624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163F1"/>
    <w:rsid w:val="006245DA"/>
    <w:rsid w:val="0063620D"/>
    <w:rsid w:val="0064695D"/>
    <w:rsid w:val="0067225B"/>
    <w:rsid w:val="0067231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081D"/>
    <w:rsid w:val="00797305"/>
    <w:rsid w:val="00797749"/>
    <w:rsid w:val="007A0A2F"/>
    <w:rsid w:val="007A0A53"/>
    <w:rsid w:val="007A2170"/>
    <w:rsid w:val="007B235B"/>
    <w:rsid w:val="007E323C"/>
    <w:rsid w:val="007E6DB5"/>
    <w:rsid w:val="008026D8"/>
    <w:rsid w:val="00802B5B"/>
    <w:rsid w:val="00807754"/>
    <w:rsid w:val="00815D27"/>
    <w:rsid w:val="008179F0"/>
    <w:rsid w:val="00817EE6"/>
    <w:rsid w:val="00820262"/>
    <w:rsid w:val="0083454F"/>
    <w:rsid w:val="00836184"/>
    <w:rsid w:val="00843F81"/>
    <w:rsid w:val="00844D12"/>
    <w:rsid w:val="00845DAF"/>
    <w:rsid w:val="00845E08"/>
    <w:rsid w:val="008533EF"/>
    <w:rsid w:val="00856BBF"/>
    <w:rsid w:val="00862E42"/>
    <w:rsid w:val="008874E0"/>
    <w:rsid w:val="008A3400"/>
    <w:rsid w:val="008A54A2"/>
    <w:rsid w:val="008B680E"/>
    <w:rsid w:val="008C3901"/>
    <w:rsid w:val="008D2D2F"/>
    <w:rsid w:val="008D7475"/>
    <w:rsid w:val="008E1DFF"/>
    <w:rsid w:val="008E3E0C"/>
    <w:rsid w:val="008E6A01"/>
    <w:rsid w:val="008E766D"/>
    <w:rsid w:val="008F0A38"/>
    <w:rsid w:val="008F4193"/>
    <w:rsid w:val="0090637C"/>
    <w:rsid w:val="009072D1"/>
    <w:rsid w:val="00913DA3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352DE"/>
    <w:rsid w:val="00A42BE5"/>
    <w:rsid w:val="00A539C4"/>
    <w:rsid w:val="00A55682"/>
    <w:rsid w:val="00A64E32"/>
    <w:rsid w:val="00A76F36"/>
    <w:rsid w:val="00A9010E"/>
    <w:rsid w:val="00A90C16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AF7837"/>
    <w:rsid w:val="00B01DA6"/>
    <w:rsid w:val="00B10D67"/>
    <w:rsid w:val="00B12F34"/>
    <w:rsid w:val="00B22FDE"/>
    <w:rsid w:val="00B2674F"/>
    <w:rsid w:val="00B32D4B"/>
    <w:rsid w:val="00B36099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876B0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CE6A9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364B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57B8"/>
    <w:rsid w:val="00F14176"/>
    <w:rsid w:val="00F17602"/>
    <w:rsid w:val="00F17B0B"/>
    <w:rsid w:val="00F20F72"/>
    <w:rsid w:val="00F219F1"/>
    <w:rsid w:val="00F22627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F4B8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05bf58a0190d443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3729A310A041B38CBAA492A9EAF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8DA57-2EEE-4A79-AA31-C3350FEC14CD}"/>
      </w:docPartPr>
      <w:docPartBody>
        <w:p w:rsidR="00B34EE7" w:rsidRDefault="00160AD2" w:rsidP="00160AD2">
          <w:pPr>
            <w:pStyle w:val="DC3729A310A041B38CBAA492A9EAF3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9D947C87C41E49BFF2C5174215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01172-5483-4DC8-B2E4-F980A32E09AB}"/>
      </w:docPartPr>
      <w:docPartBody>
        <w:p w:rsidR="00B34EE7" w:rsidRDefault="00160AD2" w:rsidP="00160AD2">
          <w:pPr>
            <w:pStyle w:val="9679D947C87C41E49BFF2C517421541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A8A355CD3F4B779E1FB91F6873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9B4E6-6468-4186-AB11-33B53A97DC84}"/>
      </w:docPartPr>
      <w:docPartBody>
        <w:p w:rsidR="00B34EE7" w:rsidRDefault="00160AD2" w:rsidP="00160AD2">
          <w:pPr>
            <w:pStyle w:val="1AA8A355CD3F4B779E1FB91F6873FBA0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E464F5B8C04D8E883721A03DDA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89A41-B599-4134-BDF8-D7B1A546F23B}"/>
      </w:docPartPr>
      <w:docPartBody>
        <w:p w:rsidR="00787A79" w:rsidRDefault="00FE5710" w:rsidP="00FE5710">
          <w:pPr>
            <w:pStyle w:val="19E464F5B8C04D8E883721A03DDA6EB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EECE5F513646ACA7D97489C86C5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F84C4-BD77-44B1-8004-92747D911B6A}"/>
      </w:docPartPr>
      <w:docPartBody>
        <w:p w:rsidR="00787A79" w:rsidRDefault="00FE5710" w:rsidP="00FE5710">
          <w:pPr>
            <w:pStyle w:val="7FEECE5F513646ACA7D97489C86C5B5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878EAFB77474EA4AAF3C98D2DB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46299-38AC-41FA-8F45-0BBE3A3F7E62}"/>
      </w:docPartPr>
      <w:docPartBody>
        <w:p w:rsidR="00787A79" w:rsidRDefault="00FE5710" w:rsidP="00FE5710">
          <w:pPr>
            <w:pStyle w:val="5D5878EAFB77474EA4AAF3C98D2DB1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5146DD3356445FAB8A3E4C1886A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C2362-0C63-4C6F-8207-FB017C271DBF}"/>
      </w:docPartPr>
      <w:docPartBody>
        <w:p w:rsidR="00787A79" w:rsidRDefault="00FE5710" w:rsidP="00FE5710">
          <w:pPr>
            <w:pStyle w:val="155146DD3356445FAB8A3E4C1886A1B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CD754D62C84EA3BBE4A866EDC80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5CD1E-4C69-42D7-A8DF-440B409075C6}"/>
      </w:docPartPr>
      <w:docPartBody>
        <w:p w:rsidR="0027684A" w:rsidRDefault="00C93470" w:rsidP="00C93470">
          <w:pPr>
            <w:pStyle w:val="39CD754D62C84EA3BBE4A866EDC80BB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D85A42ED754B3E980CDE4E7D63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2ADA2-488B-45CC-8B62-11B3924D3B93}"/>
      </w:docPartPr>
      <w:docPartBody>
        <w:p w:rsidR="0027684A" w:rsidRDefault="00C93470" w:rsidP="00C93470">
          <w:pPr>
            <w:pStyle w:val="4FD85A42ED754B3E980CDE4E7D63623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3DBB44BE364198B53AF45DD6594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5EC55-4E89-4A24-AC53-6D3236276748}"/>
      </w:docPartPr>
      <w:docPartBody>
        <w:p w:rsidR="0027684A" w:rsidRDefault="00C93470" w:rsidP="00C93470">
          <w:pPr>
            <w:pStyle w:val="853DBB44BE364198B53AF45DD6594DA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F6C7684B48457EA2FC39C383FF7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4F1A3-BAF5-486C-93CA-309E263B5667}"/>
      </w:docPartPr>
      <w:docPartBody>
        <w:p w:rsidR="0027684A" w:rsidRDefault="00C93470" w:rsidP="00C93470">
          <w:pPr>
            <w:pStyle w:val="00F6C7684B48457EA2FC39C383FF74D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5B6182D15942289C60AFEB119FF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0CAC5-1AA1-459A-B9E8-D3B7554AB6EB}"/>
      </w:docPartPr>
      <w:docPartBody>
        <w:p w:rsidR="0027684A" w:rsidRDefault="00C93470" w:rsidP="00C93470">
          <w:pPr>
            <w:pStyle w:val="115B6182D15942289C60AFEB119FF3D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A4E7D7B164B1A86C77261043DF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81990-3772-45B7-9237-D82C9F80B7A7}"/>
      </w:docPartPr>
      <w:docPartBody>
        <w:p w:rsidR="0027684A" w:rsidRDefault="00C93470" w:rsidP="00C93470">
          <w:pPr>
            <w:pStyle w:val="32BA4E7D7B164B1A86C77261043DF5C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061DD91AA4452FA5EDFE5B5FDE1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C7409-5665-4726-AF33-890058F9D04A}"/>
      </w:docPartPr>
      <w:docPartBody>
        <w:p w:rsidR="0027684A" w:rsidRDefault="00C93470" w:rsidP="00C93470">
          <w:pPr>
            <w:pStyle w:val="CB061DD91AA4452FA5EDFE5B5FDE16B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4D0EC2A534844BAACECFDF594D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365A9-A09B-487C-B926-C7CDA1C62201}"/>
      </w:docPartPr>
      <w:docPartBody>
        <w:p w:rsidR="0027684A" w:rsidRDefault="0027684A" w:rsidP="0027684A">
          <w:pPr>
            <w:pStyle w:val="04B4D0EC2A534844BAACECFDF594D12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B2924-1E0D-48CC-AAE5-2366D3B95211}"/>
      </w:docPartPr>
      <w:docPartBody>
        <w:p w:rsidR="00046A31" w:rsidRDefault="00FB6346">
          <w:r w:rsidRPr="004C0B6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6A31"/>
    <w:rsid w:val="000472D7"/>
    <w:rsid w:val="000524FD"/>
    <w:rsid w:val="00065643"/>
    <w:rsid w:val="0008782E"/>
    <w:rsid w:val="000E70CA"/>
    <w:rsid w:val="00111379"/>
    <w:rsid w:val="00130E70"/>
    <w:rsid w:val="00134E96"/>
    <w:rsid w:val="00140901"/>
    <w:rsid w:val="00160AD2"/>
    <w:rsid w:val="001A482E"/>
    <w:rsid w:val="0020281A"/>
    <w:rsid w:val="00203B2C"/>
    <w:rsid w:val="002221B4"/>
    <w:rsid w:val="002607E2"/>
    <w:rsid w:val="0027684A"/>
    <w:rsid w:val="00277793"/>
    <w:rsid w:val="0028032F"/>
    <w:rsid w:val="00280539"/>
    <w:rsid w:val="0029741B"/>
    <w:rsid w:val="002F0F71"/>
    <w:rsid w:val="002F228D"/>
    <w:rsid w:val="00321F55"/>
    <w:rsid w:val="00377D7B"/>
    <w:rsid w:val="003A2B45"/>
    <w:rsid w:val="003B4E73"/>
    <w:rsid w:val="003E39BD"/>
    <w:rsid w:val="004A6305"/>
    <w:rsid w:val="0052071E"/>
    <w:rsid w:val="00590652"/>
    <w:rsid w:val="005954E4"/>
    <w:rsid w:val="005C05B6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051FE"/>
    <w:rsid w:val="00AA7B04"/>
    <w:rsid w:val="00AD1E20"/>
    <w:rsid w:val="00AE1CD3"/>
    <w:rsid w:val="00AE701E"/>
    <w:rsid w:val="00AF1763"/>
    <w:rsid w:val="00B104BA"/>
    <w:rsid w:val="00B34EE7"/>
    <w:rsid w:val="00B751CF"/>
    <w:rsid w:val="00B7711D"/>
    <w:rsid w:val="00B77277"/>
    <w:rsid w:val="00BA07E4"/>
    <w:rsid w:val="00C02972"/>
    <w:rsid w:val="00C93470"/>
    <w:rsid w:val="00CA38BB"/>
    <w:rsid w:val="00CE0159"/>
    <w:rsid w:val="00D16157"/>
    <w:rsid w:val="00D20429"/>
    <w:rsid w:val="00D61155"/>
    <w:rsid w:val="00D94A8F"/>
    <w:rsid w:val="00DD6387"/>
    <w:rsid w:val="00DF2317"/>
    <w:rsid w:val="00E02452"/>
    <w:rsid w:val="00E603E8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74FD0"/>
    <w:rsid w:val="00F93C3D"/>
    <w:rsid w:val="00FB6346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6346"/>
    <w:rPr>
      <w:color w:val="808080"/>
    </w:rPr>
  </w:style>
  <w:style w:type="paragraph" w:customStyle="1" w:styleId="9485722AD625498C8BC2196EF140A656">
    <w:name w:val="9485722AD625498C8BC2196EF140A656"/>
    <w:rsid w:val="00C02972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39CD754D62C84EA3BBE4A866EDC80BB2">
    <w:name w:val="39CD754D62C84EA3BBE4A866EDC80BB2"/>
    <w:rsid w:val="00C93470"/>
  </w:style>
  <w:style w:type="paragraph" w:customStyle="1" w:styleId="4FD85A42ED754B3E980CDE4E7D636234">
    <w:name w:val="4FD85A42ED754B3E980CDE4E7D636234"/>
    <w:rsid w:val="00C93470"/>
  </w:style>
  <w:style w:type="paragraph" w:customStyle="1" w:styleId="853DBB44BE364198B53AF45DD6594DAD">
    <w:name w:val="853DBB44BE364198B53AF45DD6594DAD"/>
    <w:rsid w:val="00C93470"/>
  </w:style>
  <w:style w:type="paragraph" w:customStyle="1" w:styleId="00F6C7684B48457EA2FC39C383FF74DA">
    <w:name w:val="00F6C7684B48457EA2FC39C383FF74DA"/>
    <w:rsid w:val="00C93470"/>
  </w:style>
  <w:style w:type="paragraph" w:customStyle="1" w:styleId="115B6182D15942289C60AFEB119FF3DB">
    <w:name w:val="115B6182D15942289C60AFEB119FF3DB"/>
    <w:rsid w:val="00C93470"/>
  </w:style>
  <w:style w:type="paragraph" w:customStyle="1" w:styleId="32BA4E7D7B164B1A86C77261043DF5CC">
    <w:name w:val="32BA4E7D7B164B1A86C77261043DF5CC"/>
    <w:rsid w:val="00C93470"/>
  </w:style>
  <w:style w:type="paragraph" w:customStyle="1" w:styleId="CB061DD91AA4452FA5EDFE5B5FDE16B4">
    <w:name w:val="CB061DD91AA4452FA5EDFE5B5FDE16B4"/>
    <w:rsid w:val="00C93470"/>
  </w:style>
  <w:style w:type="paragraph" w:customStyle="1" w:styleId="04B4D0EC2A534844BAACECFDF594D12C">
    <w:name w:val="04B4D0EC2A534844BAACECFDF594D12C"/>
    <w:rsid w:val="002768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Purchase_Order/1322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nvoiceDiscountCaption_Lbl>InvoiceDiscountCaption_Lbl</InvoiceDiscountCaption_Lbl>
    <ItemDescription_Lbl>ItemDescription_Lbl</ItemDescription_Lbl>
    <ItemLineAmount_Lbl>ItemLineAmount_Lbl</ItemLineAmount_Lbl>
    <ItemNumber_Lbl>ItemNumber_Lbl</ItemNumber_Lbl>
    <ItemQuantity_Lbl>ItemQuantity_Lbl</ItemQuantity_Lbl>
    <ItemUnit_Lbl>ItemUnit_Lbl</ItemUnit_Lbl>
    <ItemUnitPrice_Lbl>ItemUnitPrice_Lbl</ItemUnitPrice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_PurchHeader>PricesInclVAT_PurchHeader</PricesInclVAT_PurchHeader>
    <PricesInclVAT_PurchHeader_Lbl>PricesInclVAT_PurchHeader_Lbl</PricesInclVAT_PurchHeader_Lbl>
    <PricesInclVATtxt>PricesInclVATtxt</PricesInclVATtxt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ubtotal_Lbl>Subtotal_Lbl</Subtotal_Lbl>
    <Tax_Lbl>Tax_Lbl</Tax_Lbl>
    <TaxIdentTypeCaption_Lbl>TaxIdentTypeCaption_Lbl</TaxIdentTypeCaption_Lbl>
    <ToCaption_Lbl>ToCaption_Lbl</ToCaption_Lbl>
    <Total_Lbl>Total_Lbl</Total_Lbl>
    <TotalPriceCaption_Lbl>TotalPriceCaption_Lbl</TotalPriceCaption_Lbl>
    <TotalTaxLabel>TotalTaxLabel</TotalTaxLabel>
    <VALVATBaseLCY_Lbl>VALVATBaseLCY_Lbl</VALVATBaseLCY_Lbl>
    <VATAmtLineInvDiscBaseAmt_Lbl>VATAmtLineInvDiscBaseAmt_Lbl</VATAmtLineInvDiscBaseAmt_Lbl>
    <VATAmtLineLineAmt_Lbl>VATAmtLineLineAmt_Lbl</VATAmtLineLineAmt_Lbl>
    <VATAmtLineVAT_Lbl>VATAmtLineVAT_Lbl</VATAmtLineVAT_Lbl>
    <VATAmtLineVATAmt_Lbl>VATAmtLineVATAmt_Lbl</VATAmtLineVATAm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_PurchLine>AllowInvDisc_PurchLine</AllowInvDisc_PurchLine>
      <AllowInvDisctxt>AllowInvDisctxt</AllowInvDisctxt>
      <AmountIncludingVAT>AmountIncludingVAT</AmountIncludingVAT>
      <CrossReferenceNo_PurchLine>CrossReferenceNo_PurchLine</CrossReferenceNo_PurchLine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temNo_PurchLine>ItemNo_PurchLine</Item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AmtTaxAmtInvDiscountAmt>LineAmtTaxAmtInvDiscountAmt</LineAmtTaxAmtInvDiscountAmt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axAmount>TaxAmount</TaxAmount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TaxBreakdown>
      <BreakdownAmt1>BreakdownAmt1</BreakdownAmt1>
      <BreakdownAmt2>BreakdownAmt2</BreakdownAmt2>
      <BreakdownAmt3>BreakdownAmt3</BreakdownAmt3>
      <BreakdownAmt4>BreakdownAmt4</BreakdownAmt4>
      <BreakdownLabel1>BreakdownLabel1</BreakdownLabel1>
      <BreakdownLabel2>BreakdownLabel2</BreakdownLabel2>
      <BreakdownLabel3>BreakdownLabel3</BreakdownLabel3>
      <BreakdownLabel4>BreakdownLabel4</BreakdownLabel4>
      <BreakdownTitle>BreakdownTitle</BreakdownTitle>
    </TaxBreakdown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2.xml><?xml version="1.0" encoding="utf-8"?>
<ds:datastoreItem xmlns:ds="http://schemas.openxmlformats.org/officeDocument/2006/customXml" ds:itemID="{73ACE21F-B265-4F7D-83C4-106A359677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2018-03-15T15:57:00Z</dcterms:created>
  <dcterms:modified xsi:type="dcterms:W3CDTF">2022-12-31T09:36:00Z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2020-02-18T10:23:15.4195312Z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5fddd886-87e8-4e83-a50e-0c1eee626a96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