
<file path=[Content_Types].xml><?xml version="1.0" encoding="utf-8"?>
<Types xmlns="http://schemas.openxmlformats.org/package/2006/content-types">
  <Default Extension="png" ContentType="image/png"/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514"/>
        <w:gridCol w:w="3512"/>
      </w:tblGrid>
      <w:tr w:rsidRPr="00204F31" w:rsidR="00E53A6E" w:rsidTr="00AB3D7E">
        <w:trPr>
          <w:cantSplit/>
          <w:trHeight w:val="290"/>
        </w:trPr>
        <w:tc>
          <w:tcPr>
            <w:tcW w:w="1667" w:type="pct"/>
          </w:tcPr>
          <w:p w:rsidR="00E53A6E" w:rsidP="00D54DEE" w:rsidRDefault="00E53A6E">
            <w:pPr>
              <w:pStyle w:val="NoSpacing"/>
              <w:rPr>
                <w:b/>
                <w:bCs/>
              </w:rPr>
            </w:pPr>
          </w:p>
        </w:tc>
        <w:sdt>
          <w:sdtPr>
            <w:alias w:val="#Nav: /Header/ShipToAddress_Lbl"/>
            <w:tag w:val="#Nav: Standard_Sales_Invoice/1306"/>
            <w:id w:val="-136343932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_Lbl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4F4682" w:rsidRDefault="00E53A6E">
                <w:pPr>
                  <w:pStyle w:val="Heading1"/>
                  <w:outlineLvl w:val="0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="00E53A6E" w:rsidP="00D54DEE" w:rsidRDefault="00E53A6E">
            <w:pPr>
              <w:pStyle w:val="NoSpacing"/>
              <w:jc w:val="right"/>
            </w:pPr>
          </w:p>
        </w:tc>
      </w:tr>
      <w:tr w:rsidRPr="00204F31" w:rsidR="00E53A6E" w:rsidTr="00AB3D7E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Invoice/1306"/>
            <w:id w:val="54256449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1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37B04D21465F4874AAA99CFCC9B2E482"/>
            </w:placeholder>
            <w:dataBinding w:prefixMappings="xmlns:ns0='urn:microsoft-dynamics-nav/reports/Standard_Sales_Invoice/1306/'" w:xpath="/ns0:NavWordReportXmlPart[1]/ns0:Header[1]/ns0:CompanyAddress1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E53A6E" w:rsidTr="00AB3D7E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Invoice/1306"/>
            <w:id w:val="-78273099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2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45F154DDDE734A99B29B62E452C92D85"/>
            </w:placeholder>
            <w:dataBinding w:prefixMappings="xmlns:ns0='urn:microsoft-dynamics-nav/reports/Standard_Sales_Invoice/1306/'" w:xpath="/ns0:NavWordReportXmlPart[1]/ns0:Header[1]/ns0:CompanyAddress2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E53A6E" w:rsidTr="00AB3D7E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Invoice/1306"/>
            <w:id w:val="28332421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3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45F154DDDE734A99B29B62E452C92D85"/>
            </w:placeholder>
            <w:dataBinding w:prefixMappings="xmlns:ns0='urn:microsoft-dynamics-nav/reports/Standard_Sales_Invoice/1306/'" w:xpath="/ns0:NavWordReportXmlPart[1]/ns0:Header[1]/ns0:CompanyAddress3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E53A6E" w:rsidTr="00AB3D7E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Invoice/1306"/>
            <w:id w:val="183093460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4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45F154DDDE734A99B29B62E452C92D85"/>
            </w:placeholder>
            <w:dataBinding w:prefixMappings="xmlns:ns0='urn:microsoft-dynamics-nav/reports/Standard_Sales_Invoice/1306/'" w:xpath="/ns0:NavWordReportXmlPart[1]/ns0:Header[1]/ns0:CompanyAddress4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E53A6E" w:rsidTr="00AB3D7E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Invoice/1306"/>
            <w:id w:val="-178125005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5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45F154DDDE734A99B29B62E452C92D85"/>
            </w:placeholder>
            <w:dataBinding w:prefixMappings="xmlns:ns0='urn:microsoft-dynamics-nav/reports/Standard_Sales_Invoice/1306/'" w:xpath="/ns0:NavWordReportXmlPart[1]/ns0:Header[1]/ns0:CompanyAddress5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E53A6E" w:rsidTr="00AB3D7E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47AD646C23B3435FA8B70C0A62692BDC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Invoice/1306"/>
            <w:id w:val="-171025455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6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45F154DDDE734A99B29B62E452C92D85"/>
            </w:placeholder>
            <w:dataBinding w:prefixMappings="xmlns:ns0='urn:microsoft-dynamics-nav/reports/Standard_Sales_Invoice/1306/'" w:xpath="/ns0:NavWordReportXmlPart[1]/ns0:Header[1]/ns0:CompanyAddress6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E53A6E" w:rsidTr="00AB3D7E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DEB18E681A0D490A89AAEE2C7E7FF97F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Invoice/1306"/>
            <w:id w:val="-28126238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7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E53A6E" w:rsidP="00E53A6E" w:rsidRDefault="00E53A6E">
                <w:pPr>
                  <w:pStyle w:val="NoSpacing"/>
                </w:pPr>
                <w:r>
                  <w:t>ShipToAddress7</w:t>
                </w:r>
              </w:p>
            </w:tc>
          </w:sdtContent>
        </w:sdt>
        <w:tc>
          <w:tcPr>
            <w:tcW w:w="1667" w:type="pct"/>
          </w:tcPr>
          <w:p w:rsidRPr="00204F31" w:rsidR="00E53A6E" w:rsidP="00D54DEE" w:rsidRDefault="00E2277C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4B3DEF4AA77E48258AEF01BC83691556"/>
                </w:placeholder>
                <w:dataBinding w:prefixMappings="xmlns:ns0='urn:microsoft-dynamics-nav/reports/Standard_Sales_Invoice/1306/'" w:xpath="/ns0:NavWordReportXmlPart[1]/ns0:Header[1]/ns0:CompanyLegalOffice_Lbl[1]" w:storeItemID="{DFF8BEC2-C0A4-435F-9715-E42E03FFB647}"/>
                <w:text/>
              </w:sdtPr>
              <w:sdtEndPr/>
              <w:sdtContent>
                <w:r w:rsidRPr="00204F31" w:rsidR="00E53A6E">
                  <w:rPr>
                    <w:lang w:val="da-DK"/>
                  </w:rPr>
                  <w:t>CompanyLegalOffice_Lbl</w:t>
                </w:r>
              </w:sdtContent>
            </w:sdt>
            <w:r w:rsidR="00E53A6E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34C53893996047069667687E8E7F7277"/>
                </w:placeholder>
                <w:dataBinding w:prefixMappings="xmlns:ns0='urn:microsoft-dynamics-nav/reports/Standard_Sales_Invoice/1306/'" w:xpath="/ns0:NavWordReportXmlPart[1]/ns0:Header[1]/ns0:CompanyLegalOffice[1]" w:storeItemID="{DFF8BEC2-C0A4-435F-9715-E42E03FFB647}"/>
                <w:text/>
              </w:sdtPr>
              <w:sdtEndPr/>
              <w:sdtContent>
                <w:r w:rsidRPr="00204F31" w:rsidR="00E53A6E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E53A6E" w:rsidTr="00AB3D7E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D6B6A6152A7A4C04B36316B071B8AF5D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D54DEE" w:rsidRDefault="00E53A6E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Invoice/1306"/>
            <w:id w:val="-199263232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Address8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204F31" w:rsidR="00E53A6E" w:rsidP="00E53A6E" w:rsidRDefault="00E53A6E">
                <w:pPr>
                  <w:pStyle w:val="NoSpacing"/>
                </w:pPr>
                <w:r>
                  <w:t>ShipToAddress8</w:t>
                </w:r>
              </w:p>
            </w:tc>
          </w:sdtContent>
        </w:sdt>
        <w:tc>
          <w:tcPr>
            <w:tcW w:w="1667" w:type="pct"/>
          </w:tcPr>
          <w:p w:rsidRPr="00204F31" w:rsidR="00E53A6E" w:rsidP="00D54DEE" w:rsidRDefault="00E53A6E">
            <w:pPr>
              <w:pStyle w:val="NoSpacing"/>
              <w:jc w:val="right"/>
            </w:pPr>
          </w:p>
        </w:tc>
      </w:tr>
    </w:tbl>
    <w:p w:rsidRPr="00DB3913" w:rsidR="00D54DEE" w:rsidP="00D54DEE" w:rsidRDefault="00D54DEE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E53A6E" w:rsidTr="00AB3D7E">
        <w:sdt>
          <w:sdtPr>
            <w:alias w:val="#Nav: /Header/CustomerPONumber_Lbl"/>
            <w:tag w:val="#Nav: Standard_Sales_Invoice/1306"/>
            <w:id w:val="15119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E53A6E" w:rsidP="00CC289D" w:rsidRDefault="00CC289D">
                <w:pPr>
                  <w:pStyle w:val="Heading1"/>
                  <w:outlineLvl w:val="0"/>
                </w:pPr>
                <w:proofErr w:type="spellStart"/>
                <w:r>
                  <w:t>CustomerPONumber_Lbl</w:t>
                </w:r>
                <w:proofErr w:type="spellEnd"/>
              </w:p>
            </w:tc>
          </w:sdtContent>
        </w:sdt>
        <w:sdt>
          <w:sdtPr>
            <w:id w:val="-1268001938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alesPerson_Lbl[1]" w:storeItemID="{DFF8BEC2-C0A4-435F-9715-E42E03FFB647}"/>
          </w:sdtPr>
          <w:sdtContent>
            <w:tc>
              <w:tcPr>
                <w:tcW w:w="2633" w:type="dxa"/>
              </w:tcPr>
              <w:p w:rsidR="00E53A6E" w:rsidP="00E53A6E" w:rsidRDefault="00E2277C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SalesPer</w:t>
                </w:r>
                <w:bookmarkStart w:name="_GoBack" w:id="0"/>
                <w:bookmarkEnd w:id="0"/>
                <w:r>
                  <w:rPr>
                    <w:lang w:val="da-DK"/>
                  </w:rPr>
                  <w:t>son_Lbl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D2AF418760DF4F95A1098EA8A5A15015"/>
            </w:placeholder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E53A6E" w:rsidP="00E53A6E" w:rsidRDefault="00E53A6E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AED6D4ACB07449381032C9BAAF146E4"/>
            </w:placeholder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="00E53A6E" w:rsidP="00E53A6E" w:rsidRDefault="00E53A6E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E53A6E" w:rsidTr="00AB3D7E">
        <w:sdt>
          <w:sdtPr>
            <w:alias w:val="#Nav: /Header/CustomerPONumber"/>
            <w:tag w:val="#Nav: Standard_Sales_Invoice/1306"/>
            <w:id w:val="3038150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3C3E" w:rsidR="00E53A6E" w:rsidP="00CC289D" w:rsidRDefault="00CC289D">
                <w:proofErr w:type="spellStart"/>
                <w:r>
                  <w:t>CustomerPONumber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9EDE545B9C4745D8916E16F7CCB2F14C"/>
            </w:placeholder>
            <w:dataBinding w:prefixMappings="xmlns:ns0='urn:microsoft-dynamics-nav/reports/Standard_Sales_Invoice/1306/'" w:xpath="/ns0:NavWordReportXmlPart[1]/ns0:Header[1]/ns0:SalesPersonName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C13A28D8DEA949EB9C5EF942939F7C9C"/>
            </w:placeholder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95C8C422EF0B438983B98CA673CA4C71"/>
            </w:placeholder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E53A6E" w:rsidTr="00AB3D7E">
        <w:sdt>
          <w:sdtPr>
            <w:alias w:val="#Nav: /Header/OrderNo_Lbl"/>
            <w:tag w:val="#Nav: Standard_Sales_Invoice/1306"/>
            <w:id w:val="-1266381342"/>
            <w:placeholder>
              <w:docPart w:val="45195B071D5F43228A24DC184CCD3D6B"/>
            </w:placeholder>
            <w:dataBinding w:prefixMappings="xmlns:ns0='urn:microsoft-dynamics-nav/reports/Standard_Sales_Invoice/1306/'" w:xpath="/ns0:NavWordReportXmlPart[1]/ns0:Header[1]/ns0:OrderNo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C516A1" w:rsidR="00E53A6E" w:rsidP="00E53A6E" w:rsidRDefault="00E53A6E">
                <w:pPr>
                  <w:pStyle w:val="Heading1"/>
                  <w:outlineLvl w:val="0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C6474A988BFA4DD89B99CC7C79B5FA09"/>
            </w:placeholder>
            <w:dataBinding w:prefixMappings="xmlns:ns0='urn:microsoft-dynamics-nav/reports/Standard_Sales_Invoice/1306/'" w:xpath="/ns0:NavWordReportXmlPart[1]/ns0:Header[1]/ns0:ShipmentMethodDescription_Lbl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C516A1" w:rsidR="00E53A6E" w:rsidP="00E53A6E" w:rsidRDefault="00E53A6E">
                <w:pPr>
                  <w:pStyle w:val="Heading1"/>
                  <w:outlineLvl w:val="0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0E9FFD2D45CE402CA92F9425FCF89B32"/>
            </w:placeholder>
            <w:dataBinding w:prefixMappings="xmlns:ns0='urn:microsoft-dynamics-nav/reports/Standard_Sales_Invoice/1306/'" w:xpath="/ns0:NavWordReportXmlPart[1]/ns0:Header[1]/ns0:PaymentMethodDescription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C516A1" w:rsidR="00E53A6E" w:rsidP="00E53A6E" w:rsidRDefault="00E53A6E">
                <w:pPr>
                  <w:pStyle w:val="Heading1"/>
                  <w:outlineLvl w:val="0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Pr="00C516A1" w:rsidR="00E53A6E" w:rsidP="00E53A6E" w:rsidRDefault="00E53A6E">
            <w:pPr>
              <w:pStyle w:val="Heading1"/>
              <w:outlineLvl w:val="0"/>
            </w:pPr>
          </w:p>
        </w:tc>
      </w:tr>
      <w:tr w:rsidRPr="00FD3C3E" w:rsidR="00E53A6E" w:rsidTr="00AB3D7E">
        <w:sdt>
          <w:sdtPr>
            <w:alias w:val="#Nav: /Header/OrderNo"/>
            <w:tag w:val="#Nav: Standard_Sales_Invoice/1306"/>
            <w:id w:val="1867791684"/>
            <w:placeholder>
              <w:docPart w:val="0BCD2B1608C84A958D451C4B5630063E"/>
            </w:placeholder>
            <w:dataBinding w:prefixMappings="xmlns:ns0='urn:microsoft-dynamics-nav/reports/Standard_Sales_Invoice/1306/'" w:xpath="/ns0:NavWordReportXmlPart[1]/ns0:Header[1]/ns0:OrderNo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40F53F2C6444433AB3BB7AAFFC151FCA"/>
            </w:placeholder>
            <w:dataBinding w:prefixMappings="xmlns:ns0='urn:microsoft-dynamics-nav/reports/Standard_Sales_Invoice/1306/'" w:xpath="/ns0:NavWordReportXmlPart[1]/ns0:Header[1]/ns0:ShipmentMethodDescription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234C42211D194F06B1DA628EFC3AEDE8"/>
            </w:placeholder>
            <w:dataBinding w:prefixMappings="xmlns:ns0='urn:microsoft-dynamics-nav/reports/Standard_Sales_Invoice/1306/'" w:xpath="/ns0:NavWordReportXmlPart[1]/ns0:Header[1]/ns0:PaymentMethodDescription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3C3E" w:rsidR="00E53A6E" w:rsidP="00E53A6E" w:rsidRDefault="00E53A6E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Pr="00FD3C3E" w:rsidR="00E53A6E" w:rsidP="00E53A6E" w:rsidRDefault="00E53A6E"/>
        </w:tc>
      </w:tr>
      <w:tr w:rsidRPr="00FD3C3E" w:rsidR="00056EC2" w:rsidTr="00AB3D7E">
        <w:sdt>
          <w:sdtPr>
            <w:rPr>
              <w:b/>
              <w:sz w:val="18"/>
              <w:szCs w:val="18"/>
            </w:rPr>
            <w:id w:val="204155738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DFF8BEC2-C0A4-435F-9715-E42E03FFB647}"/>
          </w:sdtPr>
          <w:sdtEndPr/>
          <w:sdtContent>
            <w:tc>
              <w:tcPr>
                <w:tcW w:w="2632" w:type="dxa"/>
              </w:tcPr>
              <w:p w:rsidRPr="00056EC2" w:rsidR="00056EC2" w:rsidP="00E53A6E" w:rsidRDefault="00E2277C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80950880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DFF8BEC2-C0A4-435F-9715-E42E03FFB647}"/>
          </w:sdtPr>
          <w:sdtEndPr/>
          <w:sdtContent>
            <w:tc>
              <w:tcPr>
                <w:tcW w:w="2633" w:type="dxa"/>
              </w:tcPr>
              <w:p w:rsidRPr="00056EC2" w:rsidR="00056EC2" w:rsidP="00E53A6E" w:rsidRDefault="00E2277C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52633644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056EC2" w:rsidP="00E53A6E" w:rsidRDefault="009B5795">
                <w:pPr>
                  <w:contextualSpacing/>
                  <w:rPr>
                    <w:lang w:val="da-DK"/>
                  </w:rPr>
                </w:pPr>
                <w:proofErr w:type="spellStart"/>
                <w:r w:rsidRPr="009B5795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Pr="00FD3C3E" w:rsidR="00056EC2" w:rsidP="00E53A6E" w:rsidRDefault="00056EC2">
            <w:pPr>
              <w:contextualSpacing/>
            </w:pPr>
          </w:p>
        </w:tc>
      </w:tr>
      <w:tr w:rsidRPr="00FD3C3E" w:rsidR="00056EC2" w:rsidTr="00AB3D7E">
        <w:sdt>
          <w:sdtPr>
            <w:id w:val="72141064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DFF8BEC2-C0A4-435F-9715-E42E03FFB647}"/>
          </w:sdtPr>
          <w:sdtEndPr/>
          <w:sdtContent>
            <w:tc>
              <w:tcPr>
                <w:tcW w:w="2632" w:type="dxa"/>
              </w:tcPr>
              <w:p w:rsidRPr="00056EC2" w:rsidR="00056EC2" w:rsidP="00E53A6E" w:rsidRDefault="00E2277C">
                <w:pPr>
                  <w:contextualSpacing/>
                </w:pPr>
                <w:r>
                  <w:rPr>
                    <w:lang w:val="da-DK"/>
                  </w:rP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128946833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DFF8BEC2-C0A4-435F-9715-E42E03FFB647}"/>
          </w:sdtPr>
          <w:sdtEndPr/>
          <w:sdtContent>
            <w:tc>
              <w:tcPr>
                <w:tcW w:w="2633" w:type="dxa"/>
              </w:tcPr>
              <w:p w:rsidRPr="00056EC2" w:rsidR="00056EC2" w:rsidP="00E53A6E" w:rsidRDefault="00E2277C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19173102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056EC2" w:rsidP="00E53A6E" w:rsidRDefault="009B5795">
                <w:pPr>
                  <w:contextualSpacing/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Pr="00FD3C3E" w:rsidR="00056EC2" w:rsidP="00E53A6E" w:rsidRDefault="00056EC2">
            <w:pPr>
              <w:contextualSpacing/>
            </w:pPr>
          </w:p>
        </w:tc>
      </w:tr>
    </w:tbl>
    <w:sdt>
      <w:sdtPr>
        <w:alias w:val="#Nav: /Header/WorkDescriptionLines"/>
        <w:tag w:val="#Nav: Standard_Sales_Invoice/1306"/>
        <w:id w:val="-693998675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id w:val="1495615757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Invoice/1306"/>
                <w:id w:val="185383697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D54DEE" w:rsidP="00E2277C" w:rsidRDefault="00D25D11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3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2142"/>
        <w:gridCol w:w="18"/>
        <w:gridCol w:w="1003"/>
        <w:gridCol w:w="887"/>
        <w:gridCol w:w="20"/>
        <w:gridCol w:w="1060"/>
        <w:gridCol w:w="1350"/>
        <w:gridCol w:w="180"/>
        <w:gridCol w:w="784"/>
        <w:gridCol w:w="69"/>
        <w:gridCol w:w="1217"/>
      </w:tblGrid>
      <w:tr w:rsidRPr="00DB3913" w:rsidR="009B5795" w:rsidTr="009B5795">
        <w:trPr>
          <w:trHeight w:val="546"/>
        </w:trPr>
        <w:sdt>
          <w:sdtPr>
            <w:alias w:val="#Nav: /Header/Line/JobTaskNo_Lbl"/>
            <w:tag w:val="#Nav: Standard_Sales_Invoice/1306"/>
            <w:id w:val="-123662969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DFF8BEC2-C0A4-435F-9715-E42E03FFB647}"/>
            <w:text/>
          </w:sdtPr>
          <w:sdtEndPr/>
          <w:sdtContent>
            <w:tc>
              <w:tcPr>
                <w:tcW w:w="900" w:type="dxa"/>
                <w:tcBorders>
                  <w:bottom w:val="single" w:color="auto" w:sz="4" w:space="0"/>
                </w:tcBorders>
                <w:vAlign w:val="bottom"/>
              </w:tcPr>
              <w:p w:rsidR="009B5795" w:rsidP="009B5795" w:rsidRDefault="009B5795">
                <w:pPr>
                  <w:pStyle w:val="Heading1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0B45A6D2523E48B8818E2D66441468EE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900" w:type="dxa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D54DEE" w:rsidRDefault="009B5795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0B45A6D2523E48B8818E2D66441468EE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2142" w:type="dxa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D54DEE" w:rsidRDefault="009B5795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0B45A6D2523E48B8818E2D66441468EE"/>
            </w:placeholder>
            <w:dataBinding w:prefixMappings="xmlns:ns0='urn:microsoft-dynamics-nav/reports/Standard_Sales_Invoice/1306/'" w:xpath="/ns0:NavWordReportXmlPart[1]/ns0:Header[1]/ns0:Line[1]/ns0:ShipmentDate_Line_Lbl[1]" w:storeItemID="{DFF8BEC2-C0A4-435F-9715-E42E03FFB647}"/>
            <w:text/>
          </w:sdtPr>
          <w:sdtEndPr/>
          <w:sdtContent>
            <w:tc>
              <w:tcPr>
                <w:tcW w:w="1021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D54DEE" w:rsidRDefault="009B5795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1182479650"/>
            <w:placeholder>
              <w:docPart w:val="B8260C110342460A8C05866E6156633A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887" w:type="dxa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4F4682" w:rsidRDefault="009B5795">
                <w:pPr>
                  <w:pStyle w:val="Heading1"/>
                </w:pPr>
                <w:proofErr w:type="spellStart"/>
                <w:r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Invoice/1306"/>
            <w:id w:val="-92247916"/>
            <w:placeholder>
              <w:docPart w:val="B8260C110342460A8C05866E6156633A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/>
          <w:sdtContent>
            <w:tc>
              <w:tcPr>
                <w:tcW w:w="1080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4F4682" w:rsidRDefault="009B5795">
                <w:pPr>
                  <w:pStyle w:val="Heading1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Invoice/1306"/>
            <w:id w:val="-992713755"/>
            <w:placeholder>
              <w:docPart w:val="B8260C110342460A8C05866E6156633A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350" w:type="dxa"/>
                <w:tcBorders>
                  <w:bottom w:val="single" w:color="auto" w:sz="4" w:space="0"/>
                </w:tcBorders>
                <w:vAlign w:val="bottom"/>
              </w:tcPr>
              <w:p w:rsidRPr="00DB3913" w:rsidR="009B5795" w:rsidP="00E53A6E" w:rsidRDefault="009B5795">
                <w:pPr>
                  <w:pStyle w:val="Heading1"/>
                  <w:jc w:val="right"/>
                </w:pPr>
                <w:r>
                  <w:t>UnitPrice_Lbl2</w:t>
                </w:r>
              </w:p>
            </w:tc>
          </w:sdtContent>
        </w:sdt>
        <w:tc>
          <w:tcPr>
            <w:tcW w:w="180" w:type="dxa"/>
            <w:tcBorders>
              <w:bottom w:val="single" w:color="auto" w:sz="4" w:space="0"/>
            </w:tcBorders>
            <w:vAlign w:val="bottom"/>
          </w:tcPr>
          <w:p w:rsidRPr="00DB3913" w:rsidR="009B5795" w:rsidP="00E53A6E" w:rsidRDefault="009B5795">
            <w:pPr>
              <w:pStyle w:val="Heading1"/>
              <w:jc w:val="right"/>
            </w:pPr>
          </w:p>
        </w:tc>
        <w:sdt>
          <w:sdtPr>
            <w:alias w:val="#Nav: /Header/Line/LineAmount_Lbl"/>
            <w:tag w:val="#Nav: Standard_Sales_Invoice/1306"/>
            <w:id w:val="-1881476720"/>
            <w:placeholder>
              <w:docPart w:val="B8260C110342460A8C05866E6156633A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2070" w:type="dxa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9B5795" w:rsidP="00E53A6E" w:rsidRDefault="009B5795">
                <w:pPr>
                  <w:pStyle w:val="Heading1"/>
                  <w:jc w:val="right"/>
                </w:pPr>
                <w:proofErr w:type="spellStart"/>
                <w:r>
                  <w:t>LineAmount_Lbl</w:t>
                </w:r>
                <w:proofErr w:type="spellEnd"/>
              </w:p>
            </w:tc>
          </w:sdtContent>
        </w:sdt>
      </w:tr>
      <w:tr w:rsidRPr="00FD3C3E" w:rsidR="009B5795" w:rsidTr="009B5795">
        <w:trPr>
          <w:trHeight w:val="182"/>
        </w:trPr>
        <w:tc>
          <w:tcPr>
            <w:tcW w:w="900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gridSpan w:val="2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" w:type="dxa"/>
            <w:tcBorders>
              <w:top w:val="single" w:color="auto" w:sz="4" w:space="0"/>
            </w:tcBorders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9B5795" w:rsidP="00772EA7" w:rsidRDefault="009B5795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20"/>
            <w:szCs w:val="20"/>
            <w:lang w:val="da-DK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0"/>
                <w:szCs w:val="20"/>
                <w:lang w:val="da-DK"/>
              </w:rPr>
              <w:id w:val="872800820"/>
              <w:placeholder>
                <w:docPart w:val="CD2F70DE069B452381834658AD035A0A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9B5795" w:rsidTr="009B5795">
                <w:trPr>
                  <w:trHeight w:val="227"/>
                </w:trPr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JobTaskNo"/>
                    <w:tag w:val="#Nav: Standard_Sales_Invoice/1306"/>
                    <w:id w:val="57817682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DFF8BEC2-C0A4-435F-9715-E42E03FFB64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900" w:type="dxa"/>
                      </w:tcPr>
                      <w:p w:rsidRPr="009B5795" w:rsidR="009B5795" w:rsidP="00E2277C" w:rsidRDefault="009B5795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da-DK"/>
                          </w:rPr>
                        </w:pPr>
                        <w:proofErr w:type="spellStart"/>
                        <w:r w:rsidRPr="009B5795">
                          <w:rPr>
                            <w:bCs/>
                            <w:sz w:val="20"/>
                            <w:szCs w:val="20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88726E02E38A44CFA7967E058A3EE78E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color w:val="2F5496" w:themeColor="accent5" w:themeShade="BF"/>
                      <w:lang w:val="en-US"/>
                    </w:rPr>
                  </w:sdtEndPr>
                  <w:sdtContent>
                    <w:tc>
                      <w:tcPr>
                        <w:tcW w:w="900" w:type="dxa"/>
                      </w:tcPr>
                      <w:p w:rsidRPr="009B5795" w:rsidR="009B5795" w:rsidP="00E2277C" w:rsidRDefault="009B5795">
                        <w:pPr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15DA53C4C64D48FEA50B108B4C2A0BB4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142" w:type="dxa"/>
                      </w:tcPr>
                      <w:p w:rsidRPr="009B5795" w:rsidR="009B5795" w:rsidP="00E2277C" w:rsidRDefault="009B5795">
                        <w:pPr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E0E9E867EB96420A9273D01401F4962F"/>
                    </w:placeholder>
                    <w:dataBinding w:prefixMappings="xmlns:ns0='urn:microsoft-dynamics-nav/reports/Standard_Sales_Invoice/1306/'" w:xpath="/ns0:NavWordReportXmlPart[1]/ns0:Header[1]/ns0:Line[1]/ns0:ShipmentDate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021" w:type="dxa"/>
                        <w:gridSpan w:val="2"/>
                      </w:tcPr>
                      <w:p w:rsidRPr="009B5795" w:rsidR="009B5795" w:rsidP="00E2277C" w:rsidRDefault="009B5795">
                        <w:pPr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C69F1B647E8345E9B220DB8079B6A88E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07" w:type="dxa"/>
                        <w:gridSpan w:val="2"/>
                      </w:tcPr>
                      <w:p w:rsidRPr="009B5795" w:rsidR="009B5795" w:rsidP="00E2277C" w:rsidRDefault="009B5795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sz w:val="20"/>
                      <w:szCs w:val="20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66974C9811CA47A0BC948BCA19BEBAC3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1060" w:type="dxa"/>
                      </w:tcPr>
                      <w:p w:rsidRPr="009B5795" w:rsidR="009B5795" w:rsidP="00E2277C" w:rsidRDefault="009B5795">
                        <w:pPr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rStyle w:val="LeftAlignChar"/>
                            <w:sz w:val="20"/>
                            <w:szCs w:val="20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C5DD8C61F6BC4C408BA4B90D5B1E4151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9B5795" w:rsidR="009B5795" w:rsidP="00E2277C" w:rsidRDefault="009B5795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</w:rPr>
                          <w:t>UnitPrice</w:t>
                        </w:r>
                      </w:p>
                    </w:tc>
                  </w:sdtContent>
                </w:sdt>
                <w:tc>
                  <w:tcPr>
                    <w:tcW w:w="180" w:type="dxa"/>
                  </w:tcPr>
                  <w:p w:rsidRPr="009B5795" w:rsidR="009B5795" w:rsidP="004F4682" w:rsidRDefault="009B5795">
                    <w:pPr>
                      <w:pStyle w:val="RightAlign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2CBF274253D14D13AC89C0144163A5B0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070" w:type="dxa"/>
                        <w:gridSpan w:val="3"/>
                        <w:tcMar>
                          <w:right w:w="0" w:type="dxa"/>
                        </w:tcMar>
                      </w:tcPr>
                      <w:p w:rsidRPr="009B5795" w:rsidR="009B5795" w:rsidP="00E2277C" w:rsidRDefault="009B5795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9B5795">
                          <w:rPr>
                            <w:sz w:val="20"/>
                            <w:szCs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9B5795" w:rsidTr="009B5795">
        <w:trPr>
          <w:trHeight w:val="227"/>
        </w:trPr>
        <w:tc>
          <w:tcPr>
            <w:tcW w:w="900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900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2142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1021" w:type="dxa"/>
            <w:gridSpan w:val="2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907" w:type="dxa"/>
            <w:gridSpan w:val="2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1060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1350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180" w:type="dxa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853" w:type="dxa"/>
            <w:gridSpan w:val="2"/>
          </w:tcPr>
          <w:p w:rsidRPr="00FD3C3E" w:rsidR="009B5795" w:rsidP="00D54DEE" w:rsidRDefault="009B5795">
            <w:pPr>
              <w:pStyle w:val="NoSpacing"/>
            </w:pPr>
          </w:p>
        </w:tc>
        <w:tc>
          <w:tcPr>
            <w:tcW w:w="1217" w:type="dxa"/>
            <w:tcMar>
              <w:right w:w="0" w:type="dxa"/>
            </w:tcMar>
          </w:tcPr>
          <w:p w:rsidRPr="00FD3C3E" w:rsidR="009B5795" w:rsidP="00D54DEE" w:rsidRDefault="009B5795">
            <w:pPr>
              <w:pStyle w:val="NoSpacing"/>
            </w:pPr>
          </w:p>
        </w:tc>
      </w:tr>
      <w:sdt>
        <w:sdtPr>
          <w:rPr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lang w:val="da-DK"/>
              </w:rPr>
              <w:id w:val="1255472063"/>
              <w:placeholder>
                <w:docPart w:val="F75D28CAFE6049E59CDDC8ADED38EDC8"/>
              </w:placeholder>
              <w15:repeatingSectionItem/>
            </w:sdtPr>
            <w:sdtEndPr/>
            <w:sdtContent>
              <w:tr w:rsidRPr="00FD3C3E" w:rsidR="009B5795" w:rsidTr="009B5795">
                <w:trPr>
                  <w:trHeight w:val="227"/>
                </w:trPr>
                <w:tc>
                  <w:tcPr>
                    <w:tcW w:w="900" w:type="dxa"/>
                  </w:tcPr>
                  <w:p w:rsidR="009B5795" w:rsidP="00D54DEE" w:rsidRDefault="009B5795">
                    <w:pPr>
                      <w:pStyle w:val="NoSpacing"/>
                      <w:rPr>
                        <w:lang w:val="da-DK"/>
                      </w:rPr>
                    </w:pPr>
                  </w:p>
                </w:tc>
                <w:tc>
                  <w:tcPr>
                    <w:tcW w:w="900" w:type="dxa"/>
                  </w:tcPr>
                  <w:p w:rsidRPr="00FD3C3E" w:rsidR="009B5795" w:rsidP="00D54DEE" w:rsidRDefault="009B5795">
                    <w:pPr>
                      <w:pStyle w:val="NoSpacing"/>
                    </w:pPr>
                  </w:p>
                </w:tc>
                <w:tc>
                  <w:tcPr>
                    <w:tcW w:w="2142" w:type="dxa"/>
                  </w:tcPr>
                  <w:p w:rsidRPr="00FD3C3E" w:rsidR="009B5795" w:rsidP="00D54DEE" w:rsidRDefault="009B5795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  <w:gridSpan w:val="2"/>
                  </w:tcPr>
                  <w:p w:rsidRPr="00FD3C3E" w:rsidR="009B5795" w:rsidP="00D54DEE" w:rsidRDefault="009B5795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  <w:gridSpan w:val="2"/>
                  </w:tcPr>
                  <w:p w:rsidRPr="00FD3C3E" w:rsidR="009B5795" w:rsidP="00D54DEE" w:rsidRDefault="009B5795">
                    <w:pPr>
                      <w:pStyle w:val="NoSpacing"/>
                    </w:pPr>
                  </w:p>
                </w:tc>
                <w:tc>
                  <w:tcPr>
                    <w:tcW w:w="1060" w:type="dxa"/>
                  </w:tcPr>
                  <w:p w:rsidRPr="00FD3C3E" w:rsidR="009B5795" w:rsidP="00D54DEE" w:rsidRDefault="009B5795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B8260C110342460A8C05866E6156633A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314" w:type="dxa"/>
                        <w:gridSpan w:val="3"/>
                      </w:tcPr>
                      <w:p w:rsidRPr="00FD3C3E" w:rsidR="009B5795" w:rsidP="00E2277C" w:rsidRDefault="009B5795">
                        <w:pPr>
                          <w:pStyle w:val="NoSpacing"/>
                        </w:pPr>
                        <w:proofErr w:type="spellStart"/>
                        <w: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B8260C110342460A8C05866E6156633A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286" w:type="dxa"/>
                        <w:gridSpan w:val="2"/>
                        <w:tcMar>
                          <w:right w:w="0" w:type="dxa"/>
                        </w:tcMar>
                      </w:tcPr>
                      <w:p w:rsidRPr="00FD3C3E" w:rsidR="009B5795" w:rsidP="00E2277C" w:rsidRDefault="009B5795">
                        <w:pPr>
                          <w:pStyle w:val="RightAlign"/>
                        </w:pPr>
                        <w:r w:rsidRPr="00DC306F"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9B5795" w:rsidTr="009B5795">
        <w:trPr>
          <w:trHeight w:val="414"/>
        </w:trPr>
        <w:tc>
          <w:tcPr>
            <w:tcW w:w="900" w:type="dxa"/>
          </w:tcPr>
          <w:p w:rsidRPr="00FD3C3E" w:rsidR="009B5795" w:rsidP="00EF0F89" w:rsidRDefault="009B5795">
            <w:pPr>
              <w:pStyle w:val="NoSpacing"/>
            </w:pPr>
          </w:p>
        </w:tc>
        <w:tc>
          <w:tcPr>
            <w:tcW w:w="3060" w:type="dxa"/>
            <w:gridSpan w:val="3"/>
          </w:tcPr>
          <w:p w:rsidRPr="00FD3C3E" w:rsidR="009B5795" w:rsidP="00EF0F89" w:rsidRDefault="009B5795">
            <w:pPr>
              <w:pStyle w:val="NoSpacing"/>
            </w:pPr>
          </w:p>
        </w:tc>
        <w:tc>
          <w:tcPr>
            <w:tcW w:w="1910" w:type="dxa"/>
            <w:gridSpan w:val="3"/>
          </w:tcPr>
          <w:p w:rsidRPr="00FD3C3E" w:rsidR="009B5795" w:rsidP="00EF0F89" w:rsidRDefault="009B5795">
            <w:pPr>
              <w:pStyle w:val="NoSpacing"/>
            </w:pPr>
          </w:p>
        </w:tc>
        <w:tc>
          <w:tcPr>
            <w:tcW w:w="1060" w:type="dxa"/>
          </w:tcPr>
          <w:p w:rsidRPr="00FD3C3E" w:rsidR="009B5795" w:rsidP="00EF0F89" w:rsidRDefault="009B5795">
            <w:pPr>
              <w:pStyle w:val="NoSpacing"/>
            </w:pPr>
          </w:p>
        </w:tc>
        <w:sdt>
          <w:sdtPr>
            <w:rPr>
              <w:b/>
            </w:rPr>
            <w:alias w:val="#Nav: /Header/Totals/TotalText"/>
            <w:tag w:val="#Nav: Standard_Sales_Invoice/1306"/>
            <w:id w:val="1088344960"/>
            <w:placeholder>
              <w:docPart w:val="B8260C110342460A8C05866E6156633A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2314" w:type="dxa"/>
                <w:gridSpan w:val="3"/>
                <w:tcBorders>
                  <w:bottom w:val="single" w:color="auto" w:sz="4" w:space="0"/>
                </w:tcBorders>
              </w:tcPr>
              <w:p w:rsidRPr="00FD3C3E" w:rsidR="009B5795" w:rsidP="00364FD7" w:rsidRDefault="009B5795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IncludingVAT"/>
            <w:tag w:val="#Nav: Standard_Sales_Invoice/1306"/>
            <w:id w:val="1661501859"/>
            <w:placeholder>
              <w:docPart w:val="3C0F743293274E50B5D0DF66B1C92F2F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1286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9B5795" w:rsidP="00DC306F" w:rsidRDefault="009B5795">
                <w:pPr>
                  <w:pStyle w:val="RightAlign"/>
                  <w:rPr>
                    <w:b/>
                  </w:rPr>
                </w:pPr>
                <w:r w:rsidRPr="00FD3C3E">
                  <w:rPr>
                    <w:b/>
                  </w:rPr>
                  <w:t>TotalAmountIncludingVAT</w:t>
                </w:r>
              </w:p>
            </w:tc>
          </w:sdtContent>
        </w:sdt>
      </w:tr>
    </w:tbl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/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15:repeatingSectionItem/>
          </w:sdtPr>
          <w:sdtEndPr/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44518B" w:rsidP="00E2277C" w:rsidRDefault="0044518B">
                  <w:r>
                    <w:rPr>
                      <w:noProof/>
                    </w:rPr>
                    <w:drawing>
                      <wp:inline distT="0" distB="0" distL="0" distR="0">
                        <wp:extent cx="1076325" cy="876300"/>
                        <wp:effectExtent l="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6325" cy="876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id w:val="1651328949"/>
              </w:sdtPr>
              <w:sdtEndPr/>
              <w:sdtContent>
                <w:sdt>
                  <w:sdtPr>
                    <w:alias w:val="#Nav: /Header/PaymentReportingArgument/PaymentServiceText_Url"/>
                    <w:tag w:val="#Nav: Standard_Sales_Invoice/1306"/>
                    <w:id w:val="-1198932184"/>
    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    <w:text/>
                  </w:sdtPr>
                  <w:sdtEndPr/>
                  <w:sdtContent>
                    <w:p w:rsidRPr="0044518B" w:rsidR="001D2965" w:rsidP="00E2277C" w:rsidRDefault="0044518B">
                      <w:pPr>
                        <w:pStyle w:val="Style1"/>
                      </w:pPr>
                      <w:r>
                        <w:rPr>
                          <w:lang w:val="da-DK"/>
                        </w:rPr>
                        <w:t>PaymentServiceText_Url</w:t>
                      </w:r>
                    </w:p>
                  </w:sdtContent>
                </w:sdt>
              </w:sdtContent>
            </w:sdt>
          </w:sdtContent>
        </w:sdt>
      </w:sdtContent>
    </w:sdt>
    <w:tbl>
      <w:tblPr>
        <w:tblStyle w:val="TableGrid"/>
        <w:tblpPr w:leftFromText="180" w:rightFromText="180" w:vertAnchor="text" w:horzAnchor="margin" w:tblpY="8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1D2965" w:rsidTr="001D2965">
        <w:trPr>
          <w:cantSplit/>
        </w:trPr>
        <w:sdt>
          <w:sdtPr>
            <w:alias w:val="#Nav: /Header/Totals/AmountSubjectToSalesTaxLbl"/>
            <w:tag w:val="#Nav: Standard_Sales_Invoice/1306"/>
            <w:id w:val="-822341908"/>
            <w:placeholder>
              <w:docPart w:val="11CFC38435F6415FB0CD0DF009FCC414"/>
            </w:placeholder>
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1D2965" w:rsidP="001D2965" w:rsidRDefault="001D2965">
                <w:pPr>
                  <w:pStyle w:val="NoSpacing"/>
                </w:pPr>
                <w:proofErr w:type="spellStart"/>
                <w: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Invoice/1306"/>
            <w:id w:val="-961807150"/>
            <w:placeholder>
              <w:docPart w:val="3026BDC3BF954D059926D8F1C0DA4653"/>
            </w:placeholder>
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1D2965" w:rsidP="001D2965" w:rsidRDefault="001D2965">
                <w:pPr>
                  <w:pStyle w:val="NoSpacing"/>
                  <w:jc w:val="right"/>
                </w:pPr>
                <w:proofErr w:type="spellStart"/>
                <w:r>
                  <w:t>AmountSubjectToSalesTax</w:t>
                </w:r>
                <w:proofErr w:type="spellEnd"/>
              </w:p>
            </w:tc>
          </w:sdtContent>
        </w:sdt>
      </w:tr>
      <w:tr w:rsidR="001D2965" w:rsidTr="001D2965">
        <w:trPr>
          <w:cantSplit/>
        </w:trPr>
        <w:sdt>
          <w:sdtPr>
            <w:alias w:val="#Nav: /Header/Totals/AmountExemptFromSalesTaxLbl"/>
            <w:tag w:val="#Nav: Standard_Sales_Invoice/1306"/>
            <w:id w:val="-133258447"/>
            <w:placeholder>
              <w:docPart w:val="11CFC38435F6415FB0CD0DF009FCC414"/>
            </w:placeholder>
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1D2965" w:rsidP="001D2965" w:rsidRDefault="001D2965">
                <w:pPr>
                  <w:pStyle w:val="NoSpacing"/>
                </w:pPr>
                <w:proofErr w:type="spellStart"/>
                <w: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Invoice/1306"/>
            <w:id w:val="-19628359"/>
            <w:placeholder>
              <w:docPart w:val="11CFC38435F6415FB0CD0DF009FCC414"/>
            </w:placeholder>
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1D2965" w:rsidP="001D2965" w:rsidRDefault="001D2965">
                <w:pPr>
                  <w:pStyle w:val="NoSpacing"/>
                  <w:jc w:val="right"/>
                </w:pPr>
                <w:proofErr w:type="spellStart"/>
                <w:r>
                  <w:t>AmountExemptFromSalesTax</w:t>
                </w:r>
                <w:proofErr w:type="spellEnd"/>
              </w:p>
            </w:tc>
          </w:sdtContent>
        </w:sdt>
      </w:tr>
    </w:tbl>
    <w:p w:rsidR="001D2965" w:rsidP="00D54DEE" w:rsidRDefault="001D2965">
      <w:pPr>
        <w:keepNext/>
        <w:spacing w:before="120" w:after="60"/>
        <w:rPr>
          <w:sz w:val="16"/>
          <w:szCs w:val="16"/>
        </w:rPr>
      </w:pPr>
    </w:p>
    <w:p w:rsidR="001D2965" w:rsidP="00D54DEE" w:rsidRDefault="001D2965">
      <w:pPr>
        <w:keepNext/>
        <w:spacing w:before="120" w:after="60"/>
        <w:rPr>
          <w:sz w:val="16"/>
          <w:szCs w:val="16"/>
        </w:rPr>
      </w:pPr>
    </w:p>
    <w:p w:rsidR="001D2965" w:rsidP="00D54DEE" w:rsidRDefault="001D2965">
      <w:pPr>
        <w:keepNext/>
        <w:spacing w:before="120" w:after="60"/>
        <w:rPr>
          <w:sz w:val="16"/>
          <w:szCs w:val="16"/>
        </w:rPr>
      </w:pPr>
    </w:p>
    <w:sectPr w:rsidR="001D2965" w:rsidSect="001010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3BD" w:rsidP="00E40C63" w:rsidRDefault="007923BD">
      <w:pPr>
        <w:spacing w:after="0"/>
      </w:pPr>
      <w:r>
        <w:separator/>
      </w:r>
    </w:p>
  </w:endnote>
  <w:endnote w:type="continuationSeparator" w:id="0">
    <w:p w:rsidR="007923BD" w:rsidP="00E40C63" w:rsidRDefault="007923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F4C" w:rsidRDefault="00EB2F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723"/>
      <w:gridCol w:w="2652"/>
      <w:gridCol w:w="2582"/>
      <w:gridCol w:w="2582"/>
    </w:tblGrid>
    <w:tr w:rsidR="00EB2F4C" w:rsidTr="00EB2F4C">
      <w:sdt>
        <w:sdtPr>
          <w:alias w:val="#Nav: /Header/HomePage_Lbl"/>
          <w:tag w:val="#Nav: Standard_Sales_Invoice/1306"/>
          <w:id w:val="649635640"/>
          <w:placeholder>
            <w:docPart w:val="AE2544155AAB4F0FB3FE3E2D468A085F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1292" w:type="pct"/>
            </w:tcPr>
            <w:p w:rsidR="00EB2F4C" w:rsidP="00C43401" w:rsidRDefault="00EB2F4C">
              <w:pPr>
                <w:pStyle w:val="Heading2"/>
                <w:outlineLvl w:val="1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B1137478C6A34C2AB0C26842B4A1AF5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258" w:type="pct"/>
            </w:tcPr>
            <w:p w:rsidR="00EB2F4C" w:rsidP="00C43401" w:rsidRDefault="00EB2F4C">
              <w:pPr>
                <w:pStyle w:val="Heading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60B0EA70F2D14BF9BD2244A603385A61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225" w:type="pct"/>
              <w:tcMar>
                <w:right w:w="0" w:type="dxa"/>
              </w:tcMar>
            </w:tcPr>
            <w:p w:rsidR="00EB2F4C" w:rsidP="00C43401" w:rsidRDefault="00EB2F4C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  <w:sdt>
        <w:sdtPr>
          <w:id w:val="-1814016257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25" w:type="pct"/>
            </w:tcPr>
            <w:p w:rsidR="00EB2F4C" w:rsidP="00C43401" w:rsidRDefault="00E2277C">
              <w:pPr>
                <w:pStyle w:val="Heading2"/>
                <w:outlineLvl w:val="1"/>
              </w:pPr>
              <w:r>
                <w:rPr>
                  <w:lang w:val="da-DK"/>
                </w:rPr>
                <w:t>CompanyVATRegNo_Lbl</w:t>
              </w:r>
            </w:p>
          </w:tc>
        </w:sdtContent>
      </w:sdt>
    </w:tr>
    <w:tr w:rsidRPr="00F83594" w:rsidR="00EB2F4C" w:rsidTr="00EB2F4C">
      <w:sdt>
        <w:sdtPr>
          <w:alias w:val="#Nav: /Header/CompanyHomePage"/>
          <w:tag w:val="#Nav: Standard_Sales_Invoice/1306"/>
          <w:id w:val="412437649"/>
          <w:placeholder>
            <w:docPart w:val="B673E8371C2B44A5AC69CDEA13C8DE3E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1292" w:type="pct"/>
            </w:tcPr>
            <w:p w:rsidRPr="00F83594" w:rsidR="00EB2F4C" w:rsidP="00C43401" w:rsidRDefault="00EB2F4C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AAE235E74BB94142A8ECC1572AE2F548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258" w:type="pct"/>
            </w:tcPr>
            <w:p w:rsidRPr="00F83594" w:rsidR="00EB2F4C" w:rsidP="00C43401" w:rsidRDefault="00EB2F4C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202D887E6BB044ECBA62BAC96E957884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225" w:type="pct"/>
              <w:tcMar>
                <w:right w:w="0" w:type="dxa"/>
              </w:tcMar>
            </w:tcPr>
            <w:p w:rsidRPr="00F83594" w:rsidR="00EB2F4C" w:rsidP="00C43401" w:rsidRDefault="00EB2F4C">
              <w:r w:rsidRPr="00F83594"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355005674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25" w:type="pct"/>
            </w:tcPr>
            <w:p w:rsidR="00EB2F4C" w:rsidP="00C43401" w:rsidRDefault="00E2277C"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3BD" w:rsidP="00E40C63" w:rsidRDefault="007923BD">
      <w:pPr>
        <w:spacing w:after="0"/>
      </w:pPr>
      <w:r>
        <w:separator/>
      </w:r>
    </w:p>
  </w:footnote>
  <w:footnote w:type="continuationSeparator" w:id="0">
    <w:p w:rsidR="007923BD" w:rsidP="00E40C63" w:rsidRDefault="007923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F4C" w:rsidRDefault="00EB2F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E2277C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2277C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204F31" w:rsidR="00C43401" w:rsidP="00C43401" w:rsidRDefault="00E2277C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/>
            <w:sdtContent>
              <w:proofErr w:type="spellStart"/>
              <w:r w:rsidR="001D2965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E2277C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E2277C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DFF8BEC2-C0A4-435F-9715-E42E03FFB647}"/>
              <w:picture/>
            </w:sdtPr>
            <w:sdtEndPr/>
            <w:sdtContent>
              <w:r w:rsidR="00C43401">
                <w:rPr>
                  <w:noProof/>
                </w:rPr>
                <w:drawing>
                  <wp:inline distT="0" distB="0" distL="0" distR="0" wp14:anchorId="476EC731" wp14:editId="7FDC730C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56EC2"/>
    <w:rsid w:val="00070EE8"/>
    <w:rsid w:val="00074151"/>
    <w:rsid w:val="000844A3"/>
    <w:rsid w:val="00093BE2"/>
    <w:rsid w:val="000A665A"/>
    <w:rsid w:val="000D228E"/>
    <w:rsid w:val="000D5A6D"/>
    <w:rsid w:val="000E071F"/>
    <w:rsid w:val="001010DD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D1CE2"/>
    <w:rsid w:val="001D2965"/>
    <w:rsid w:val="001D6807"/>
    <w:rsid w:val="0020108A"/>
    <w:rsid w:val="00235CA0"/>
    <w:rsid w:val="00236BD5"/>
    <w:rsid w:val="00245B0E"/>
    <w:rsid w:val="00261876"/>
    <w:rsid w:val="0026269B"/>
    <w:rsid w:val="002669DB"/>
    <w:rsid w:val="00273BA9"/>
    <w:rsid w:val="00283270"/>
    <w:rsid w:val="0029628E"/>
    <w:rsid w:val="002A29DF"/>
    <w:rsid w:val="002A382C"/>
    <w:rsid w:val="002B6B46"/>
    <w:rsid w:val="002E2A56"/>
    <w:rsid w:val="00337723"/>
    <w:rsid w:val="00341814"/>
    <w:rsid w:val="00355E20"/>
    <w:rsid w:val="00364FD7"/>
    <w:rsid w:val="00374316"/>
    <w:rsid w:val="0038349C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4518B"/>
    <w:rsid w:val="00451877"/>
    <w:rsid w:val="00492354"/>
    <w:rsid w:val="004A4D71"/>
    <w:rsid w:val="004B22F6"/>
    <w:rsid w:val="004B47ED"/>
    <w:rsid w:val="004B6FE5"/>
    <w:rsid w:val="004C60A5"/>
    <w:rsid w:val="004F2432"/>
    <w:rsid w:val="004F468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0655E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B2F4E"/>
    <w:rsid w:val="006C30D9"/>
    <w:rsid w:val="006C4581"/>
    <w:rsid w:val="006D4B90"/>
    <w:rsid w:val="006D64AE"/>
    <w:rsid w:val="006E46B2"/>
    <w:rsid w:val="006F2626"/>
    <w:rsid w:val="00702AAD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23BD"/>
    <w:rsid w:val="00797305"/>
    <w:rsid w:val="007A0A2F"/>
    <w:rsid w:val="007B235B"/>
    <w:rsid w:val="007E323C"/>
    <w:rsid w:val="00802B5B"/>
    <w:rsid w:val="00807754"/>
    <w:rsid w:val="008157A5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7E93"/>
    <w:rsid w:val="008818AE"/>
    <w:rsid w:val="008972AA"/>
    <w:rsid w:val="008C3901"/>
    <w:rsid w:val="008D7475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2B71"/>
    <w:rsid w:val="00966D04"/>
    <w:rsid w:val="00982950"/>
    <w:rsid w:val="00991278"/>
    <w:rsid w:val="0099175E"/>
    <w:rsid w:val="009943A4"/>
    <w:rsid w:val="00997858"/>
    <w:rsid w:val="009A16F6"/>
    <w:rsid w:val="009B485A"/>
    <w:rsid w:val="009B5795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B3D7E"/>
    <w:rsid w:val="00AE51D7"/>
    <w:rsid w:val="00AF1EDD"/>
    <w:rsid w:val="00AF4452"/>
    <w:rsid w:val="00B01DA6"/>
    <w:rsid w:val="00B10D67"/>
    <w:rsid w:val="00B1593F"/>
    <w:rsid w:val="00B22FDE"/>
    <w:rsid w:val="00B32D4B"/>
    <w:rsid w:val="00B402B9"/>
    <w:rsid w:val="00B437D5"/>
    <w:rsid w:val="00B57659"/>
    <w:rsid w:val="00B60D54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25361"/>
    <w:rsid w:val="00C27C1A"/>
    <w:rsid w:val="00C36F18"/>
    <w:rsid w:val="00C37817"/>
    <w:rsid w:val="00C40BE4"/>
    <w:rsid w:val="00C41DE3"/>
    <w:rsid w:val="00C43401"/>
    <w:rsid w:val="00C47206"/>
    <w:rsid w:val="00CA4E0D"/>
    <w:rsid w:val="00CA6394"/>
    <w:rsid w:val="00CB70AD"/>
    <w:rsid w:val="00CC289D"/>
    <w:rsid w:val="00CD1B92"/>
    <w:rsid w:val="00CF5F27"/>
    <w:rsid w:val="00D21D63"/>
    <w:rsid w:val="00D235D0"/>
    <w:rsid w:val="00D2401B"/>
    <w:rsid w:val="00D25D11"/>
    <w:rsid w:val="00D40A70"/>
    <w:rsid w:val="00D41DC8"/>
    <w:rsid w:val="00D52551"/>
    <w:rsid w:val="00D53B6F"/>
    <w:rsid w:val="00D54A61"/>
    <w:rsid w:val="00D54DEE"/>
    <w:rsid w:val="00D6006D"/>
    <w:rsid w:val="00D72A07"/>
    <w:rsid w:val="00D72E02"/>
    <w:rsid w:val="00D754C6"/>
    <w:rsid w:val="00D75AAF"/>
    <w:rsid w:val="00DA0F11"/>
    <w:rsid w:val="00DA580A"/>
    <w:rsid w:val="00DB4B5B"/>
    <w:rsid w:val="00DC306F"/>
    <w:rsid w:val="00DE2DFF"/>
    <w:rsid w:val="00DF30F1"/>
    <w:rsid w:val="00E111C4"/>
    <w:rsid w:val="00E2277C"/>
    <w:rsid w:val="00E22B7E"/>
    <w:rsid w:val="00E375BC"/>
    <w:rsid w:val="00E40C63"/>
    <w:rsid w:val="00E41182"/>
    <w:rsid w:val="00E4361D"/>
    <w:rsid w:val="00E53A6E"/>
    <w:rsid w:val="00E54F17"/>
    <w:rsid w:val="00E65451"/>
    <w:rsid w:val="00E67097"/>
    <w:rsid w:val="00E902EA"/>
    <w:rsid w:val="00E96A2B"/>
    <w:rsid w:val="00EA246E"/>
    <w:rsid w:val="00EA27AA"/>
    <w:rsid w:val="00EB2F4C"/>
    <w:rsid w:val="00EB5B19"/>
    <w:rsid w:val="00EC1995"/>
    <w:rsid w:val="00EC4C86"/>
    <w:rsid w:val="00ED0377"/>
    <w:rsid w:val="00EE2CA3"/>
    <w:rsid w:val="00EE53F7"/>
    <w:rsid w:val="00EF0F89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0369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DefaultParagraphFont"/>
    <w:link w:val="RightAlign"/>
    <w:rsid w:val="00CF5F27"/>
    <w:rPr>
      <w:lang w:val="da-DK"/>
    </w:rPr>
  </w:style>
  <w:style w:type="character" w:customStyle="1" w:styleId="LeftAlignChar">
    <w:name w:val="Left Align Char"/>
    <w:basedOn w:val="DefaultParagraphFont"/>
    <w:link w:val="LeftAlign"/>
    <w:rsid w:val="00E53A6E"/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6dbb27503cd84dc6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AD646C23B3435FA8B70C0A62692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FC508-0954-4C4B-BEF5-07962BA2882B}"/>
      </w:docPartPr>
      <w:docPartBody>
        <w:p w:rsidR="008D307E" w:rsidRDefault="00A732B7" w:rsidP="00A732B7">
          <w:pPr>
            <w:pStyle w:val="47AD646C23B3435FA8B70C0A62692B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7B04D21465F4874AAA99CFCC9B2E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5C507-E23E-4C2B-871E-66296494B664}"/>
      </w:docPartPr>
      <w:docPartBody>
        <w:p w:rsidR="008D307E" w:rsidRDefault="00A732B7" w:rsidP="00A732B7">
          <w:pPr>
            <w:pStyle w:val="37B04D21465F4874AAA99CFCC9B2E4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5F154DDDE734A99B29B62E452C92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CA1C3-56D4-465C-B2F3-F84B97140E44}"/>
      </w:docPartPr>
      <w:docPartBody>
        <w:p w:rsidR="008D307E" w:rsidRDefault="00A732B7" w:rsidP="00A732B7">
          <w:pPr>
            <w:pStyle w:val="45F154DDDE734A99B29B62E452C92D8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EB18E681A0D490A89AAEE2C7E7FF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8DEF0-790B-46A8-A43F-E2C7961D9742}"/>
      </w:docPartPr>
      <w:docPartBody>
        <w:p w:rsidR="008D307E" w:rsidRDefault="00A732B7" w:rsidP="00A732B7">
          <w:pPr>
            <w:pStyle w:val="DEB18E681A0D490A89AAEE2C7E7FF9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3DEF4AA77E48258AEF01BC83691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E303E-863B-4556-9E32-FA8C461D240D}"/>
      </w:docPartPr>
      <w:docPartBody>
        <w:p w:rsidR="008D307E" w:rsidRDefault="00A732B7" w:rsidP="00A732B7">
          <w:pPr>
            <w:pStyle w:val="4B3DEF4AA77E48258AEF01BC8369155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C53893996047069667687E8E7F7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27CC4-4B7F-401C-811B-865E51F1D6A3}"/>
      </w:docPartPr>
      <w:docPartBody>
        <w:p w:rsidR="008D307E" w:rsidRDefault="00A732B7" w:rsidP="00A732B7">
          <w:pPr>
            <w:pStyle w:val="34C53893996047069667687E8E7F72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B6A6152A7A4C04B36316B071B8A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032C0-375F-40ED-8A8A-38839C16A5CC}"/>
      </w:docPartPr>
      <w:docPartBody>
        <w:p w:rsidR="008D307E" w:rsidRDefault="00A732B7" w:rsidP="00A732B7">
          <w:pPr>
            <w:pStyle w:val="D6B6A6152A7A4C04B36316B071B8AF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AF418760DF4F95A1098EA8A5A15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CBCD8-99EA-456F-8643-521178523E89}"/>
      </w:docPartPr>
      <w:docPartBody>
        <w:p w:rsidR="008D307E" w:rsidRDefault="00A732B7" w:rsidP="00A732B7">
          <w:pPr>
            <w:pStyle w:val="D2AF418760DF4F95A1098EA8A5A150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AED6D4ACB07449381032C9BAAF14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9BD76-948F-4828-AB01-53E78EBDBC2D}"/>
      </w:docPartPr>
      <w:docPartBody>
        <w:p w:rsidR="008D307E" w:rsidRDefault="00A732B7" w:rsidP="00A732B7">
          <w:pPr>
            <w:pStyle w:val="1AED6D4ACB07449381032C9BAAF146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E545B9C4745D8916E16F7CCB2F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D4953-6DA4-423B-B947-481B23B4475F}"/>
      </w:docPartPr>
      <w:docPartBody>
        <w:p w:rsidR="008D307E" w:rsidRDefault="00A732B7" w:rsidP="00A732B7">
          <w:pPr>
            <w:pStyle w:val="9EDE545B9C4745D8916E16F7CCB2F14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3A28D8DEA949EB9C5EF942939F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AB7C9-54C0-46B9-9A2C-DC415FD4A7D6}"/>
      </w:docPartPr>
      <w:docPartBody>
        <w:p w:rsidR="008D307E" w:rsidRDefault="00A732B7" w:rsidP="00A732B7">
          <w:pPr>
            <w:pStyle w:val="C13A28D8DEA949EB9C5EF942939F7C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C8C422EF0B438983B98CA673CA4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59790-81D6-4B0A-8B4F-E3A48D526573}"/>
      </w:docPartPr>
      <w:docPartBody>
        <w:p w:rsidR="008D307E" w:rsidRDefault="00A732B7" w:rsidP="00A732B7">
          <w:pPr>
            <w:pStyle w:val="95C8C422EF0B438983B98CA673CA4C7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195B071D5F43228A24DC184CCD3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4EAB4-E72E-4220-9AA0-BB64B03B7E62}"/>
      </w:docPartPr>
      <w:docPartBody>
        <w:p w:rsidR="008D307E" w:rsidRDefault="00A732B7" w:rsidP="00A732B7">
          <w:pPr>
            <w:pStyle w:val="45195B071D5F43228A24DC184CCD3D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474A988BFA4DD89B99CC7C79B5F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851DE-3D98-4C6D-9F15-2109AF9DD9F3}"/>
      </w:docPartPr>
      <w:docPartBody>
        <w:p w:rsidR="008D307E" w:rsidRDefault="00A732B7" w:rsidP="00A732B7">
          <w:pPr>
            <w:pStyle w:val="C6474A988BFA4DD89B99CC7C79B5FA0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E9FFD2D45CE402CA92F9425FCF89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5D5B4-46DA-4A11-B40B-5933B1D3A236}"/>
      </w:docPartPr>
      <w:docPartBody>
        <w:p w:rsidR="008D307E" w:rsidRDefault="00A732B7" w:rsidP="00A732B7">
          <w:pPr>
            <w:pStyle w:val="0E9FFD2D45CE402CA92F9425FCF89B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BCD2B1608C84A958D451C4B56300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DC593-B568-431E-8772-26F99B804190}"/>
      </w:docPartPr>
      <w:docPartBody>
        <w:p w:rsidR="008D307E" w:rsidRDefault="00A732B7" w:rsidP="00A732B7">
          <w:pPr>
            <w:pStyle w:val="0BCD2B1608C84A958D451C4B563006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F53F2C6444433AB3BB7AAFFC151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F786-29F4-4E0E-8EF0-92818261C813}"/>
      </w:docPartPr>
      <w:docPartBody>
        <w:p w:rsidR="008D307E" w:rsidRDefault="00A732B7" w:rsidP="00A732B7">
          <w:pPr>
            <w:pStyle w:val="40F53F2C6444433AB3BB7AAFFC151F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4C42211D194F06B1DA628EFC3AE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825BB-9E75-47E6-8C94-559B1EEE2627}"/>
      </w:docPartPr>
      <w:docPartBody>
        <w:p w:rsidR="008D307E" w:rsidRDefault="00A732B7" w:rsidP="00A732B7">
          <w:pPr>
            <w:pStyle w:val="234C42211D194F06B1DA628EFC3AED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CFC38435F6415FB0CD0DF009FCC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7AB5E-2587-4694-AD4D-F58322516263}"/>
      </w:docPartPr>
      <w:docPartBody>
        <w:p w:rsidR="00CB561E" w:rsidRDefault="00E246A7" w:rsidP="00E246A7">
          <w:pPr>
            <w:pStyle w:val="11CFC38435F6415FB0CD0DF009FCC41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26BDC3BF954D059926D8F1C0DA4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26C0D-54B4-49FD-81DC-78389E881BA7}"/>
      </w:docPartPr>
      <w:docPartBody>
        <w:p w:rsidR="00CB561E" w:rsidRDefault="00E246A7" w:rsidP="00E246A7">
          <w:pPr>
            <w:pStyle w:val="3026BDC3BF954D059926D8F1C0DA46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2544155AAB4F0FB3FE3E2D468A0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4E0B9-00ED-423F-8800-30D758C0F267}"/>
      </w:docPartPr>
      <w:docPartBody>
        <w:p w:rsidR="00922520" w:rsidRDefault="00391009" w:rsidP="00391009">
          <w:pPr>
            <w:pStyle w:val="AE2544155AAB4F0FB3FE3E2D468A085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37478C6A34C2AB0C26842B4A1A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2869A-A813-4EB7-AC24-3B39A1B78AF7}"/>
      </w:docPartPr>
      <w:docPartBody>
        <w:p w:rsidR="00922520" w:rsidRDefault="00391009" w:rsidP="00391009">
          <w:pPr>
            <w:pStyle w:val="B1137478C6A34C2AB0C26842B4A1AF5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B0EA70F2D14BF9BD2244A603385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D555B-FB86-47AE-8DD4-F4B9032FFB91}"/>
      </w:docPartPr>
      <w:docPartBody>
        <w:p w:rsidR="00922520" w:rsidRDefault="00391009" w:rsidP="00391009">
          <w:pPr>
            <w:pStyle w:val="60B0EA70F2D14BF9BD2244A603385A6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73E8371C2B44A5AC69CDEA13C8D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F719C-0212-4BD9-9358-B1A7068C93E2}"/>
      </w:docPartPr>
      <w:docPartBody>
        <w:p w:rsidR="00922520" w:rsidRDefault="00391009" w:rsidP="00391009">
          <w:pPr>
            <w:pStyle w:val="B673E8371C2B44A5AC69CDEA13C8DE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AE235E74BB94142A8ECC1572AE2F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CF0D3-9746-4DDC-AA11-859B89F8C49C}"/>
      </w:docPartPr>
      <w:docPartBody>
        <w:p w:rsidR="00922520" w:rsidRDefault="00391009" w:rsidP="00391009">
          <w:pPr>
            <w:pStyle w:val="AAE235E74BB94142A8ECC1572AE2F54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02D887E6BB044ECBA62BAC96E957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06954-6C0A-41B7-88B7-99E37B68D7D1}"/>
      </w:docPartPr>
      <w:docPartBody>
        <w:p w:rsidR="00922520" w:rsidRDefault="00391009" w:rsidP="00391009">
          <w:pPr>
            <w:pStyle w:val="202D887E6BB044ECBA62BAC96E95788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B45A6D2523E48B8818E2D6644146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54974-1D97-4716-8B94-8A7265AC9F42}"/>
      </w:docPartPr>
      <w:docPartBody>
        <w:p w:rsidR="00955806" w:rsidRDefault="002F360D" w:rsidP="002F360D">
          <w:pPr>
            <w:pStyle w:val="0B45A6D2523E48B8818E2D66441468E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260C110342460A8C05866E61566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986DE-0E3C-480E-A873-06CCBE67CAB8}"/>
      </w:docPartPr>
      <w:docPartBody>
        <w:p w:rsidR="00955806" w:rsidRDefault="002F360D" w:rsidP="002F360D">
          <w:pPr>
            <w:pStyle w:val="B8260C110342460A8C05866E6156633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2F70DE069B452381834658AD035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CFED9-E12E-4CEF-852D-5B61499EA22D}"/>
      </w:docPartPr>
      <w:docPartBody>
        <w:p w:rsidR="00955806" w:rsidRDefault="002F360D" w:rsidP="002F360D">
          <w:pPr>
            <w:pStyle w:val="CD2F70DE069B452381834658AD035A0A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8726E02E38A44CFA7967E058A3EE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96D7E-565A-4A6A-A0A3-E069A1A13E9D}"/>
      </w:docPartPr>
      <w:docPartBody>
        <w:p w:rsidR="00955806" w:rsidRDefault="002F360D" w:rsidP="002F360D">
          <w:pPr>
            <w:pStyle w:val="88726E02E38A44CFA7967E058A3EE78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5DA53C4C64D48FEA50B108B4C2A0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A9CAE-62F9-4BBF-97AD-120994F68854}"/>
      </w:docPartPr>
      <w:docPartBody>
        <w:p w:rsidR="00955806" w:rsidRDefault="002F360D" w:rsidP="002F360D">
          <w:pPr>
            <w:pStyle w:val="15DA53C4C64D48FEA50B108B4C2A0B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E9E867EB96420A9273D01401F49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BEE59-0437-4EE3-8049-273F731FC445}"/>
      </w:docPartPr>
      <w:docPartBody>
        <w:p w:rsidR="00955806" w:rsidRDefault="002F360D" w:rsidP="002F360D">
          <w:pPr>
            <w:pStyle w:val="E0E9E867EB96420A9273D01401F496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9F1B647E8345E9B220DB8079B6A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ECD1B-51D5-4BE9-A3E6-E98AB3FDD7C1}"/>
      </w:docPartPr>
      <w:docPartBody>
        <w:p w:rsidR="00955806" w:rsidRDefault="002F360D" w:rsidP="002F360D">
          <w:pPr>
            <w:pStyle w:val="C69F1B647E8345E9B220DB8079B6A88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974C9811CA47A0BC948BCA19BEB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2BE6-8799-4A20-A0D4-819B23708A68}"/>
      </w:docPartPr>
      <w:docPartBody>
        <w:p w:rsidR="00955806" w:rsidRDefault="002F360D" w:rsidP="002F360D">
          <w:pPr>
            <w:pStyle w:val="66974C9811CA47A0BC948BCA19BEBA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DD8C61F6BC4C408BA4B90D5B1E4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30D8-7E15-44DE-8D65-E58A676E856E}"/>
      </w:docPartPr>
      <w:docPartBody>
        <w:p w:rsidR="00955806" w:rsidRDefault="002F360D" w:rsidP="002F360D">
          <w:pPr>
            <w:pStyle w:val="C5DD8C61F6BC4C408BA4B90D5B1E415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CBF274253D14D13AC89C0144163A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CBE5E-6E38-436A-B708-7FB1346586DC}"/>
      </w:docPartPr>
      <w:docPartBody>
        <w:p w:rsidR="00955806" w:rsidRDefault="002F360D" w:rsidP="002F360D">
          <w:pPr>
            <w:pStyle w:val="2CBF274253D14D13AC89C0144163A5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5D28CAFE6049E59CDDC8ADED38E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3C8E3-A5BF-456F-B23F-E45CD2A199C3}"/>
      </w:docPartPr>
      <w:docPartBody>
        <w:p w:rsidR="00955806" w:rsidRDefault="002F360D" w:rsidP="002F360D">
          <w:pPr>
            <w:pStyle w:val="F75D28CAFE6049E59CDDC8ADED38EDC8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C0F743293274E50B5D0DF66B1C92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3B0D6-B85F-4481-9824-2110E128E7CB}"/>
      </w:docPartPr>
      <w:docPartBody>
        <w:p w:rsidR="00955806" w:rsidRDefault="002F360D" w:rsidP="002F360D">
          <w:pPr>
            <w:pStyle w:val="3C0F743293274E50B5D0DF66B1C92F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70869-2B66-4B7C-9D44-F3C49A3FDDFE}"/>
      </w:docPartPr>
      <w:docPartBody>
        <w:p w:rsidR="00D4680B" w:rsidRDefault="00955806">
          <w:r w:rsidRPr="00856C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6C95"/>
    <w:rsid w:val="001D6FE3"/>
    <w:rsid w:val="001F6C15"/>
    <w:rsid w:val="00236015"/>
    <w:rsid w:val="00273637"/>
    <w:rsid w:val="00285F3C"/>
    <w:rsid w:val="002B16B0"/>
    <w:rsid w:val="002F360D"/>
    <w:rsid w:val="002F6AA1"/>
    <w:rsid w:val="00391009"/>
    <w:rsid w:val="003E037C"/>
    <w:rsid w:val="003E5476"/>
    <w:rsid w:val="00441283"/>
    <w:rsid w:val="005073E4"/>
    <w:rsid w:val="005E35BE"/>
    <w:rsid w:val="006548F4"/>
    <w:rsid w:val="00665664"/>
    <w:rsid w:val="00781235"/>
    <w:rsid w:val="007A3BCA"/>
    <w:rsid w:val="007D7FA4"/>
    <w:rsid w:val="008D307E"/>
    <w:rsid w:val="00920D69"/>
    <w:rsid w:val="00922520"/>
    <w:rsid w:val="00955806"/>
    <w:rsid w:val="009577E9"/>
    <w:rsid w:val="00997A5F"/>
    <w:rsid w:val="00A732B7"/>
    <w:rsid w:val="00AA76D4"/>
    <w:rsid w:val="00C03606"/>
    <w:rsid w:val="00CB561E"/>
    <w:rsid w:val="00D4680B"/>
    <w:rsid w:val="00DA1BBC"/>
    <w:rsid w:val="00DB52A8"/>
    <w:rsid w:val="00DE673B"/>
    <w:rsid w:val="00E246A7"/>
    <w:rsid w:val="00E26834"/>
    <w:rsid w:val="00EB11C4"/>
    <w:rsid w:val="00F635C5"/>
    <w:rsid w:val="00F9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5806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AE2544155AAB4F0FB3FE3E2D468A085F">
    <w:name w:val="AE2544155AAB4F0FB3FE3E2D468A085F"/>
    <w:rsid w:val="00391009"/>
  </w:style>
  <w:style w:type="paragraph" w:customStyle="1" w:styleId="B1137478C6A34C2AB0C26842B4A1AF56">
    <w:name w:val="B1137478C6A34C2AB0C26842B4A1AF56"/>
    <w:rsid w:val="00391009"/>
  </w:style>
  <w:style w:type="paragraph" w:customStyle="1" w:styleId="60B0EA70F2D14BF9BD2244A603385A61">
    <w:name w:val="60B0EA70F2D14BF9BD2244A603385A61"/>
    <w:rsid w:val="00391009"/>
  </w:style>
  <w:style w:type="paragraph" w:customStyle="1" w:styleId="B673E8371C2B44A5AC69CDEA13C8DE3E">
    <w:name w:val="B673E8371C2B44A5AC69CDEA13C8DE3E"/>
    <w:rsid w:val="00391009"/>
  </w:style>
  <w:style w:type="paragraph" w:customStyle="1" w:styleId="AAE235E74BB94142A8ECC1572AE2F548">
    <w:name w:val="AAE235E74BB94142A8ECC1572AE2F548"/>
    <w:rsid w:val="00391009"/>
  </w:style>
  <w:style w:type="paragraph" w:customStyle="1" w:styleId="202D887E6BB044ECBA62BAC96E957884">
    <w:name w:val="202D887E6BB044ECBA62BAC96E957884"/>
    <w:rsid w:val="00391009"/>
  </w:style>
  <w:style w:type="paragraph" w:customStyle="1" w:styleId="BD9914105E264D8B908C31F5FD993725">
    <w:name w:val="BD9914105E264D8B908C31F5FD993725"/>
    <w:rsid w:val="00391009"/>
  </w:style>
  <w:style w:type="paragraph" w:customStyle="1" w:styleId="B3ED9501A6E645B18A5594D46572A819">
    <w:name w:val="B3ED9501A6E645B18A5594D46572A819"/>
    <w:rsid w:val="00391009"/>
  </w:style>
  <w:style w:type="paragraph" w:customStyle="1" w:styleId="EB704CADBA0A4E2780D783F3C199A301">
    <w:name w:val="EB704CADBA0A4E2780D783F3C199A301"/>
    <w:rsid w:val="00391009"/>
  </w:style>
  <w:style w:type="paragraph" w:customStyle="1" w:styleId="5AEF6858F133426F94D8627E7B9196AB">
    <w:name w:val="5AEF6858F133426F94D8627E7B9196AB"/>
    <w:rsid w:val="00391009"/>
  </w:style>
  <w:style w:type="paragraph" w:customStyle="1" w:styleId="FA8B5BA9A2F54E42B4EF5D09CBC2BB26">
    <w:name w:val="FA8B5BA9A2F54E42B4EF5D09CBC2BB26"/>
    <w:rsid w:val="00391009"/>
  </w:style>
  <w:style w:type="paragraph" w:customStyle="1" w:styleId="307158A0E3ED4E52BDFE6D1D273E6B3B">
    <w:name w:val="307158A0E3ED4E52BDFE6D1D273E6B3B"/>
    <w:rsid w:val="00391009"/>
  </w:style>
  <w:style w:type="paragraph" w:customStyle="1" w:styleId="318FD90FDB4E4B4DB57BD7AFD2995C50">
    <w:name w:val="318FD90FDB4E4B4DB57BD7AFD2995C50"/>
    <w:rsid w:val="00391009"/>
  </w:style>
  <w:style w:type="paragraph" w:customStyle="1" w:styleId="649F3C8A20804E3CB86E67E3136760C9">
    <w:name w:val="649F3C8A20804E3CB86E67E3136760C9"/>
    <w:rsid w:val="00391009"/>
  </w:style>
  <w:style w:type="paragraph" w:customStyle="1" w:styleId="93381C7356424975B2A6EB4C2AFDE8A3">
    <w:name w:val="93381C7356424975B2A6EB4C2AFDE8A3"/>
    <w:rsid w:val="00391009"/>
  </w:style>
  <w:style w:type="paragraph" w:customStyle="1" w:styleId="2718E4C1C27A462FBD9002A53F4D1EEB">
    <w:name w:val="2718E4C1C27A462FBD9002A53F4D1EEB"/>
    <w:rsid w:val="00391009"/>
  </w:style>
  <w:style w:type="paragraph" w:customStyle="1" w:styleId="0B45A6D2523E48B8818E2D66441468EE">
    <w:name w:val="0B45A6D2523E48B8818E2D66441468EE"/>
    <w:rsid w:val="002F360D"/>
  </w:style>
  <w:style w:type="paragraph" w:customStyle="1" w:styleId="B8260C110342460A8C05866E6156633A">
    <w:name w:val="B8260C110342460A8C05866E6156633A"/>
    <w:rsid w:val="002F360D"/>
  </w:style>
  <w:style w:type="paragraph" w:customStyle="1" w:styleId="CD2F70DE069B452381834658AD035A0A">
    <w:name w:val="CD2F70DE069B452381834658AD035A0A"/>
    <w:rsid w:val="002F360D"/>
  </w:style>
  <w:style w:type="paragraph" w:customStyle="1" w:styleId="88726E02E38A44CFA7967E058A3EE78E">
    <w:name w:val="88726E02E38A44CFA7967E058A3EE78E"/>
    <w:rsid w:val="002F360D"/>
  </w:style>
  <w:style w:type="paragraph" w:customStyle="1" w:styleId="15DA53C4C64D48FEA50B108B4C2A0BB4">
    <w:name w:val="15DA53C4C64D48FEA50B108B4C2A0BB4"/>
    <w:rsid w:val="002F360D"/>
  </w:style>
  <w:style w:type="paragraph" w:customStyle="1" w:styleId="E0E9E867EB96420A9273D01401F4962F">
    <w:name w:val="E0E9E867EB96420A9273D01401F4962F"/>
    <w:rsid w:val="002F360D"/>
  </w:style>
  <w:style w:type="paragraph" w:customStyle="1" w:styleId="C69F1B647E8345E9B220DB8079B6A88E">
    <w:name w:val="C69F1B647E8345E9B220DB8079B6A88E"/>
    <w:rsid w:val="002F360D"/>
  </w:style>
  <w:style w:type="paragraph" w:customStyle="1" w:styleId="66974C9811CA47A0BC948BCA19BEBAC3">
    <w:name w:val="66974C9811CA47A0BC948BCA19BEBAC3"/>
    <w:rsid w:val="002F360D"/>
  </w:style>
  <w:style w:type="paragraph" w:customStyle="1" w:styleId="C5DD8C61F6BC4C408BA4B90D5B1E4151">
    <w:name w:val="C5DD8C61F6BC4C408BA4B90D5B1E4151"/>
    <w:rsid w:val="002F360D"/>
  </w:style>
  <w:style w:type="paragraph" w:customStyle="1" w:styleId="2CBF274253D14D13AC89C0144163A5B0">
    <w:name w:val="2CBF274253D14D13AC89C0144163A5B0"/>
    <w:rsid w:val="002F360D"/>
  </w:style>
  <w:style w:type="paragraph" w:customStyle="1" w:styleId="F75D28CAFE6049E59CDDC8ADED38EDC8">
    <w:name w:val="F75D28CAFE6049E59CDDC8ADED38EDC8"/>
    <w:rsid w:val="002F360D"/>
  </w:style>
  <w:style w:type="paragraph" w:customStyle="1" w:styleId="3C0F743293274E50B5D0DF66B1C92F2F">
    <w:name w:val="3C0F743293274E50B5D0DF66B1C92F2F"/>
    <w:rsid w:val="002F36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AC9634BC-AA21-4672-9F66-5C4DC2696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2016-02-11T21:13:00Z</dcterms:created>
  <dcterms:modified xsi:type="dcterms:W3CDTF">2017-03-20T20:45:00Z</dcterms:modified>
</cp:coreProperties>
</file>