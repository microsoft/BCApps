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66B" w:rsidRDefault="001B366B"/>
    <w:tbl>
      <w:tblPr>
        <w:tblW w:w="10885" w:type="dxa"/>
        <w:tblInd w:w="-450" w:type="dxa"/>
        <w:tblLook w:val="0000" w:firstRow="0" w:lastRow="0" w:firstColumn="0" w:lastColumn="0" w:noHBand="0" w:noVBand="0"/>
      </w:tblPr>
      <w:tblGrid>
        <w:gridCol w:w="4812"/>
        <w:gridCol w:w="3633"/>
        <w:gridCol w:w="2440"/>
      </w:tblGrid>
      <w:tr w:rsidR="001B366B" w:rsidTr="001B366B">
        <w:trPr>
          <w:trHeight w:val="1700"/>
        </w:trPr>
        <w:sdt>
          <w:sdtPr>
            <w:alias w:val="#Nav: /Header/CompanyPicture"/>
            <w:tag w:val="#Nav: Standard_Sales_Credit_Memo/1307"/>
            <w:id w:val="550274561"/>
            <w:showingPlcHdr/>
            <w:dataBinding w:prefixMappings="xmlns:ns0='urn:microsoft-dynamics-nav/reports/Standard_Sales_Credit_Memo/1307/'" w:xpath="/ns0:NavWordReportXmlPart[1]/ns0:Header[1]/ns0:CompanyPicture[1]" w:storeItemID="{EC8BCD55-D3A7-46A7-8DF2-D3764C9E84EB}"/>
            <w:picture/>
          </w:sdtPr>
          <w:sdtEndPr/>
          <w:sdtContent>
            <w:tc>
              <w:tcPr>
                <w:tcW w:w="4509" w:type="dxa"/>
                <w:vAlign w:val="center"/>
              </w:tcPr>
              <w:p w:rsidR="001B366B" w:rsidP="0094764F" w:rsidRDefault="001B366B">
                <w:r>
                  <w:rPr>
                    <w:noProof/>
                  </w:rPr>
                  <w:drawing>
                    <wp:inline distT="0" distB="0" distL="0" distR="0" wp14:anchorId="0E30712F" wp14:editId="7372C58E">
                      <wp:extent cx="1899920" cy="1899920"/>
                      <wp:effectExtent l="0" t="0" r="5080" b="508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99920" cy="18999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6376" w:type="dxa"/>
            <w:gridSpan w:val="2"/>
          </w:tcPr>
          <w:p w:rsidRPr="002B2E10" w:rsidR="001B366B" w:rsidP="0094764F" w:rsidRDefault="00D457B2">
            <w:pPr>
              <w:pStyle w:val="Title"/>
              <w:jc w:val="right"/>
              <w:rPr>
                <w:rFonts w:ascii="Arial" w:hAnsi="Arial" w:cs="Arial"/>
                <w:b/>
                <w:color w:val="7F7F7F" w:themeColor="text1" w:themeTint="80"/>
                <w:sz w:val="20"/>
                <w:szCs w:val="20"/>
              </w:rPr>
            </w:pPr>
            <w:sdt>
              <w:sdtPr>
                <w:rPr>
                  <w:rStyle w:val="TitleChar"/>
                  <w:rFonts w:ascii="Arial" w:hAnsi="Arial" w:cs="Arial"/>
                  <w:b/>
                  <w:color w:val="7F7F7F" w:themeColor="text1" w:themeTint="80"/>
                  <w:sz w:val="20"/>
                  <w:szCs w:val="20"/>
                </w:rPr>
                <w:alias w:val="#Nav: /Header/DocumentTitle"/>
                <w:tag w:val="#Nav: Standard_Sales_Credit_Memo/1307"/>
                <w:id w:val="-70664579"/>
                <w:placeholder>
                  <w:docPart w:val="DefaultPlaceholder_-1854013440"/>
                </w:placeholder>
                <w:dataBinding w:prefixMappings="xmlns:ns0='urn:microsoft-dynamics-nav/reports/Standard_Sales_Credit_Memo/1307/'" w:xpath="/ns0:NavWordReportXmlPart[1]/ns0:Header[1]/ns0:DocumentTitle[1]" w:storeItemID="{EC8BCD55-D3A7-46A7-8DF2-D3764C9E84EB}"/>
                <w:text/>
              </w:sdtPr>
              <w:sdtEndPr>
                <w:rPr>
                  <w:rStyle w:val="TitleChar"/>
                </w:rPr>
              </w:sdtEndPr>
              <w:sdtContent>
                <w:proofErr w:type="spellStart"/>
                <w:r w:rsidR="00DD5CB9">
                  <w:rPr>
                    <w:rStyle w:val="TitleChar"/>
                    <w:rFonts w:ascii="Arial" w:hAnsi="Arial" w:cs="Arial"/>
                    <w:b/>
                    <w:color w:val="7F7F7F" w:themeColor="text1" w:themeTint="80"/>
                    <w:sz w:val="20"/>
                    <w:szCs w:val="20"/>
                  </w:rPr>
                  <w:t>DocumentTitle</w:t>
                </w:r>
                <w:proofErr w:type="spellEnd"/>
              </w:sdtContent>
            </w:sdt>
            <w:r w:rsidR="00640F92">
              <w:rPr>
                <w:rStyle w:val="TitleChar"/>
                <w:rFonts w:ascii="Arial" w:hAnsi="Arial" w:cs="Arial"/>
                <w:b/>
                <w:color w:val="7F7F7F" w:themeColor="text1" w:themeTint="80"/>
                <w:sz w:val="20"/>
                <w:szCs w:val="20"/>
              </w:rPr>
              <w:t xml:space="preserve"> </w:t>
            </w:r>
            <w:sdt>
              <w:sdtPr>
                <w:rPr>
                  <w:rStyle w:val="TitleChar"/>
                  <w:rFonts w:ascii="Arial" w:hAnsi="Arial" w:cs="Arial"/>
                  <w:b/>
                  <w:color w:val="7F7F7F" w:themeColor="text1" w:themeTint="80"/>
                  <w:sz w:val="20"/>
                  <w:szCs w:val="20"/>
                </w:rPr>
                <w:alias w:val="#Nav: /Header/DocumentNo"/>
                <w:tag w:val="#Nav: Standard_Sales_Credit_Memo/1307"/>
                <w:id w:val="-115915015"/>
                <w:placeholder>
                  <w:docPart w:val="E016B44A011B49B98CEE201B2016D6AA"/>
                </w:placeholder>
                <w:dataBinding w:prefixMappings="xmlns:ns0='urn:microsoft-dynamics-nav/reports/Standard_Sales_Credit_Memo/1307/'" w:xpath="/ns0:NavWordReportXmlPart[1]/ns0:Header[1]/ns0:DocumentNo[1]" w:storeItemID="{EC8BCD55-D3A7-46A7-8DF2-D3764C9E84EB}"/>
                <w:text/>
              </w:sdtPr>
              <w:sdtEndPr>
                <w:rPr>
                  <w:rStyle w:val="TitleChar"/>
                </w:rPr>
              </w:sdtEndPr>
              <w:sdtContent>
                <w:proofErr w:type="spellStart"/>
                <w:r w:rsidRPr="002B2E10" w:rsidR="001B366B">
                  <w:rPr>
                    <w:rStyle w:val="TitleChar"/>
                    <w:rFonts w:ascii="Arial" w:hAnsi="Arial" w:cs="Arial"/>
                    <w:color w:val="7F7F7F" w:themeColor="text1" w:themeTint="80"/>
                    <w:sz w:val="20"/>
                    <w:szCs w:val="20"/>
                  </w:rPr>
                  <w:t>DocumentNo</w:t>
                </w:r>
                <w:proofErr w:type="spellEnd"/>
              </w:sdtContent>
            </w:sdt>
          </w:p>
          <w:p w:rsidRPr="00E274FF" w:rsidR="001B366B" w:rsidP="0094764F" w:rsidRDefault="00D457B2">
            <w:pPr>
              <w:pStyle w:val="Subtitle"/>
              <w:jc w:val="right"/>
              <w:rPr>
                <w:rFonts w:ascii="Arial" w:hAnsi="Arial" w:cs="Arial"/>
                <w:color w:val="7F7F7F" w:themeColor="text1" w:themeTint="80"/>
                <w:sz w:val="20"/>
              </w:rPr>
            </w:pPr>
            <w:sdt>
              <w:sdtPr>
                <w:rPr>
                  <w:rStyle w:val="SubtitleChar"/>
                  <w:rFonts w:ascii="Arial" w:hAnsi="Arial" w:cs="Arial"/>
                  <w:b/>
                  <w:color w:val="7F7F7F" w:themeColor="text1" w:themeTint="80"/>
                  <w:sz w:val="20"/>
                </w:rPr>
                <w:alias w:val="#Nav: /Header/DocumentDate"/>
                <w:tag w:val="#Nav: Standard_Sales_Credit_Memo/1307"/>
                <w:id w:val="153340419"/>
                <w:placeholder>
                  <w:docPart w:val="54E536AB427B4C3B8806A9938FE1099F"/>
                </w:placeholder>
                <w:dataBinding w:prefixMappings="xmlns:ns0='urn:microsoft-dynamics-nav/reports/Standard_Sales_Credit_Memo/1307/'" w:xpath="/ns0:NavWordReportXmlPart[1]/ns0:Header[1]/ns0:DocumentDate[1]" w:storeItemID="{EC8BCD55-D3A7-46A7-8DF2-D3764C9E84EB}"/>
                <w:text/>
              </w:sdtPr>
              <w:sdtEndPr>
                <w:rPr>
                  <w:rStyle w:val="SubtitleChar"/>
                </w:rPr>
              </w:sdtEndPr>
              <w:sdtContent>
                <w:proofErr w:type="spellStart"/>
                <w:r w:rsidRPr="002B2E10" w:rsidR="001B366B">
                  <w:rPr>
                    <w:rStyle w:val="SubtitleChar"/>
                    <w:rFonts w:ascii="Arial" w:hAnsi="Arial" w:cs="Arial"/>
                    <w:b/>
                    <w:color w:val="7F7F7F" w:themeColor="text1" w:themeTint="80"/>
                    <w:sz w:val="20"/>
                  </w:rPr>
                  <w:t>DocumentDate</w:t>
                </w:r>
                <w:proofErr w:type="spellEnd"/>
              </w:sdtContent>
            </w:sdt>
          </w:p>
          <w:p w:rsidR="001B366B" w:rsidP="0094764F" w:rsidRDefault="001B366B"/>
        </w:tc>
      </w:tr>
      <w:tr w:rsidR="001B366B" w:rsidTr="001B366B">
        <w:trPr>
          <w:gridAfter w:val="1"/>
          <w:wAfter w:w="2610" w:type="dxa"/>
          <w:trHeight w:val="449"/>
        </w:trPr>
        <w:tc>
          <w:tcPr>
            <w:tcW w:w="4509" w:type="dxa"/>
          </w:tcPr>
          <w:tbl>
            <w:tblPr>
              <w:tblStyle w:val="TableGrid"/>
              <w:tblW w:w="4980" w:type="pct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78"/>
            </w:tblGrid>
            <w:tr w:rsidRPr="002B2E10" w:rsidR="001B366B" w:rsidTr="0094764F">
              <w:tc>
                <w:tcPr>
                  <w:tcW w:w="4980" w:type="pct"/>
                </w:tcPr>
                <w:p w:rsidRPr="002B2E10" w:rsidR="001B366B" w:rsidP="0094764F" w:rsidRDefault="00D457B2">
                  <w:pPr>
                    <w:pStyle w:val="NoSpacing"/>
                    <w:rPr>
                      <w:rFonts w:ascii="Arial" w:hAnsi="Arial" w:cs="Arial"/>
                      <w:b/>
                      <w:bCs/>
                      <w:color w:val="7F7F7F" w:themeColor="text1" w:themeTint="80"/>
                      <w:sz w:val="24"/>
                      <w:szCs w:val="24"/>
                    </w:rPr>
                  </w:pPr>
                  <w:sdt>
                    <w:sdtPr>
                      <w:rPr>
                        <w:rFonts w:ascii="Arial" w:hAnsi="Arial" w:cs="Arial"/>
                        <w:b/>
                        <w:color w:val="7F7F7F" w:themeColor="text1" w:themeTint="80"/>
                        <w:sz w:val="24"/>
                        <w:szCs w:val="24"/>
                      </w:rPr>
                      <w:alias w:val="#Nav: /Header/CompanyAddress1"/>
                      <w:tag w:val="#Nav: Standard_Sales_Credit_Memo/1307"/>
                      <w:id w:val="-1066791227"/>
                      <w:dataBinding w:prefixMappings="xmlns:ns0='urn:microsoft-dynamics-nav/reports/Standard_Sales_Credit_Memo/1307/'" w:xpath="/ns0:NavWordReportXmlPart[1]/ns0:Header[1]/ns0:CompanyAddress1[1]" w:storeItemID="{EC8BCD55-D3A7-46A7-8DF2-D3764C9E84EB}"/>
                      <w:text/>
                    </w:sdtPr>
                    <w:sdtEndPr/>
                    <w:sdtContent>
                      <w:r w:rsidRPr="002B2E10" w:rsidR="001B366B">
                        <w:rPr>
                          <w:rFonts w:ascii="Arial" w:hAnsi="Arial" w:cs="Arial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CompanyAddress1</w:t>
                      </w:r>
                    </w:sdtContent>
                  </w:sdt>
                </w:p>
              </w:tc>
            </w:tr>
            <w:tr w:rsidRPr="002B2E10" w:rsidR="001B366B" w:rsidTr="0094764F">
              <w:tc>
                <w:tcPr>
                  <w:tcW w:w="4980" w:type="pct"/>
                </w:tcPr>
                <w:p w:rsidRPr="002B2E10" w:rsidR="001B366B" w:rsidP="0094764F" w:rsidRDefault="00D457B2">
                  <w:pPr>
                    <w:pStyle w:val="NoSpacing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Address2"/>
                      <w:tag w:val="#Nav: Standard_Sales_Credit_Memo/1307"/>
                      <w:id w:val="-499811057"/>
                      <w:dataBinding w:prefixMappings="xmlns:ns0='urn:microsoft-dynamics-nav/reports/Standard_Sales_Credit_Memo/1307/'" w:xpath="/ns0:NavWordReportXmlPart[1]/ns0:Header[1]/ns0:CompanyAddress2[1]" w:storeItemID="{EC8BCD55-D3A7-46A7-8DF2-D3764C9E84EB}"/>
                      <w:text/>
                    </w:sdtPr>
                    <w:sdtEndPr/>
                    <w:sdtContent>
                      <w:r w:rsidRPr="002B2E10" w:rsidR="001B366B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CompanyAddress2</w:t>
                      </w:r>
                    </w:sdtContent>
                  </w:sdt>
                </w:p>
              </w:tc>
            </w:tr>
            <w:tr w:rsidRPr="002B2E10" w:rsidR="001B366B" w:rsidTr="0094764F">
              <w:tc>
                <w:tcPr>
                  <w:tcW w:w="4980" w:type="pct"/>
                </w:tcPr>
                <w:p w:rsidRPr="002B2E10" w:rsidR="001B366B" w:rsidP="0094764F" w:rsidRDefault="00D457B2">
                  <w:pPr>
                    <w:pStyle w:val="NoSpacing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Address3"/>
                      <w:tag w:val="#Nav: Standard_Sales_Credit_Memo/1307"/>
                      <w:id w:val="-1290581923"/>
                      <w:dataBinding w:prefixMappings="xmlns:ns0='urn:microsoft-dynamics-nav/reports/Standard_Sales_Credit_Memo/1307/'" w:xpath="/ns0:NavWordReportXmlPart[1]/ns0:Header[1]/ns0:CompanyAddress3[1]" w:storeItemID="{EC8BCD55-D3A7-46A7-8DF2-D3764C9E84EB}"/>
                      <w:text/>
                    </w:sdtPr>
                    <w:sdtEndPr/>
                    <w:sdtContent>
                      <w:r w:rsidRPr="002B2E10" w:rsidR="001B366B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CompanyAddress3</w:t>
                      </w:r>
                    </w:sdtContent>
                  </w:sdt>
                </w:p>
              </w:tc>
            </w:tr>
            <w:tr w:rsidRPr="002B2E10" w:rsidR="001B366B" w:rsidTr="0094764F">
              <w:tc>
                <w:tcPr>
                  <w:tcW w:w="4980" w:type="pct"/>
                </w:tcPr>
                <w:p w:rsidRPr="002B2E10" w:rsidR="001B366B" w:rsidP="0094764F" w:rsidRDefault="00D457B2">
                  <w:pPr>
                    <w:pStyle w:val="NoSpacing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Address4"/>
                      <w:tag w:val="#Nav: Standard_Sales_Credit_Memo/1307"/>
                      <w:id w:val="2046563194"/>
                      <w:dataBinding w:prefixMappings="xmlns:ns0='urn:microsoft-dynamics-nav/reports/Standard_Sales_Credit_Memo/1307/'" w:xpath="/ns0:NavWordReportXmlPart[1]/ns0:Header[1]/ns0:CompanyAddress4[1]" w:storeItemID="{EC8BCD55-D3A7-46A7-8DF2-D3764C9E84EB}"/>
                      <w:text/>
                    </w:sdtPr>
                    <w:sdtEndPr/>
                    <w:sdtContent>
                      <w:r w:rsidRPr="002B2E10" w:rsidR="001B366B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CompanyAddress4</w:t>
                      </w:r>
                    </w:sdtContent>
                  </w:sdt>
                </w:p>
              </w:tc>
            </w:tr>
            <w:tr w:rsidRPr="002B2E10" w:rsidR="001B366B" w:rsidTr="0094764F">
              <w:tc>
                <w:tcPr>
                  <w:tcW w:w="4980" w:type="pct"/>
                </w:tcPr>
                <w:p w:rsidRPr="002B2E10" w:rsidR="001B366B" w:rsidP="0094764F" w:rsidRDefault="00D457B2">
                  <w:pPr>
                    <w:pStyle w:val="NoSpacing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Address5"/>
                      <w:tag w:val="#Nav: Standard_Sales_Credit_Memo/1307"/>
                      <w:id w:val="1899621118"/>
                      <w:dataBinding w:prefixMappings="xmlns:ns0='urn:microsoft-dynamics-nav/reports/Standard_Sales_Credit_Memo/1307/'" w:xpath="/ns0:NavWordReportXmlPart[1]/ns0:Header[1]/ns0:CompanyAddress5[1]" w:storeItemID="{EC8BCD55-D3A7-46A7-8DF2-D3764C9E84EB}"/>
                      <w:text/>
                    </w:sdtPr>
                    <w:sdtEndPr/>
                    <w:sdtContent>
                      <w:r w:rsidRPr="002B2E10" w:rsidR="001B366B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CompanyAddress5</w:t>
                      </w:r>
                    </w:sdtContent>
                  </w:sdt>
                </w:p>
              </w:tc>
            </w:tr>
            <w:tr w:rsidRPr="002B2E10" w:rsidR="001B366B" w:rsidTr="0094764F">
              <w:tc>
                <w:tcPr>
                  <w:tcW w:w="4980" w:type="pct"/>
                </w:tcPr>
                <w:p w:rsidRPr="002B2E10" w:rsidR="001B366B" w:rsidP="0094764F" w:rsidRDefault="00D457B2">
                  <w:pPr>
                    <w:pStyle w:val="NoSpacing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Address6"/>
                      <w:tag w:val="#Nav: Standard_Sales_Credit_Memo/1307"/>
                      <w:id w:val="-1999029145"/>
                      <w:dataBinding w:prefixMappings="xmlns:ns0='urn:microsoft-dynamics-nav/reports/Standard_Sales_Credit_Memo/1307/'" w:xpath="/ns0:NavWordReportXmlPart[1]/ns0:Header[1]/ns0:CompanyAddress6[1]" w:storeItemID="{EC8BCD55-D3A7-46A7-8DF2-D3764C9E84EB}"/>
                      <w:text/>
                    </w:sdtPr>
                    <w:sdtEndPr/>
                    <w:sdtContent>
                      <w:r w:rsidRPr="002B2E10" w:rsidR="001B366B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CompanyAddress6</w:t>
                      </w:r>
                    </w:sdtContent>
                  </w:sdt>
                </w:p>
              </w:tc>
            </w:tr>
            <w:tr w:rsidRPr="002B2E10" w:rsidR="001B366B" w:rsidTr="0094764F">
              <w:tc>
                <w:tcPr>
                  <w:tcW w:w="4980" w:type="pct"/>
                </w:tcPr>
                <w:p w:rsidRPr="002B2E10" w:rsidR="001B366B" w:rsidP="0094764F" w:rsidRDefault="00D457B2">
                  <w:pPr>
                    <w:pStyle w:val="NoSpacing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LegalOffice_Lbl"/>
                      <w:tag w:val="#Nav: Standard_Sales_Credit_Memo/1307"/>
                      <w:id w:val="-1729061531"/>
                      <w:dataBinding w:prefixMappings="xmlns:ns0='urn:microsoft-dynamics-nav/reports/Standard_Sales_Credit_Memo/1307/'" w:xpath="/ns0:NavWordReportXmlPart[1]/ns0:Header[1]/ns0:CompanyLegalOffice_Lbl[1]" w:storeItemID="{EC8BCD55-D3A7-46A7-8DF2-D3764C9E84EB}"/>
                      <w:text/>
                    </w:sdtPr>
                    <w:sdtEndPr/>
                    <w:sdtContent>
                      <w:proofErr w:type="spellStart"/>
                      <w:r w:rsidR="001B366B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CompanyLegalOffice_Lbl</w:t>
                      </w:r>
                      <w:proofErr w:type="spellEnd"/>
                    </w:sdtContent>
                  </w:sdt>
                  <w:r w:rsidRPr="002B2E10" w:rsidR="001B366B"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  <w:t xml:space="preserve"> </w:t>
                  </w: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LegalOffice"/>
                      <w:tag w:val="#Nav: Standard_Sales_Credit_Memo/1307"/>
                      <w:id w:val="-1732297041"/>
                      <w:dataBinding w:prefixMappings="xmlns:ns0='urn:microsoft-dynamics-nav/reports/Standard_Sales_Credit_Memo/1307/'" w:xpath="/ns0:NavWordReportXmlPart[1]/ns0:Header[1]/ns0:CompanyLegalOffice[1]" w:storeItemID="{EC8BCD55-D3A7-46A7-8DF2-D3764C9E84EB}"/>
                      <w:text/>
                    </w:sdtPr>
                    <w:sdtEndPr/>
                    <w:sdtContent>
                      <w:r w:rsidRPr="002B2E10" w:rsidR="001B366B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  <w:lang w:val="da-DK"/>
                        </w:rPr>
                        <w:t>CompanyLegalOffice</w:t>
                      </w:r>
                    </w:sdtContent>
                  </w:sdt>
                </w:p>
              </w:tc>
            </w:tr>
          </w:tbl>
          <w:p w:rsidR="001B366B" w:rsidP="0094764F" w:rsidRDefault="001B366B"/>
        </w:tc>
        <w:tc>
          <w:tcPr>
            <w:tcW w:w="3766" w:type="dxa"/>
          </w:tcPr>
          <w:p w:rsidR="001B366B" w:rsidP="0094764F" w:rsidRDefault="001B366B">
            <w:pPr>
              <w:pStyle w:val="NoSpacing"/>
              <w:rPr>
                <w:rFonts w:ascii="Arial" w:hAnsi="Arial" w:cs="Arial"/>
                <w:b/>
                <w:color w:val="7F7F7F" w:themeColor="text1" w:themeTint="80"/>
                <w:sz w:val="24"/>
                <w:szCs w:val="24"/>
              </w:rPr>
            </w:pPr>
          </w:p>
        </w:tc>
      </w:tr>
      <w:tr w:rsidR="001B366B" w:rsidTr="001B366B">
        <w:trPr>
          <w:gridAfter w:val="1"/>
          <w:wAfter w:w="2610" w:type="dxa"/>
          <w:trHeight w:val="392"/>
        </w:trPr>
        <w:tc>
          <w:tcPr>
            <w:tcW w:w="4509" w:type="dxa"/>
          </w:tcPr>
          <w:tbl>
            <w:tblPr>
              <w:tblStyle w:val="TableGrid"/>
              <w:tblW w:w="4596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96"/>
            </w:tblGrid>
            <w:tr w:rsidRPr="002B2E10" w:rsidR="001B366B" w:rsidTr="0094764F">
              <w:tc>
                <w:tcPr>
                  <w:tcW w:w="5000" w:type="pct"/>
                  <w:vAlign w:val="bottom"/>
                </w:tcPr>
                <w:tbl>
                  <w:tblPr>
                    <w:tblStyle w:val="TableGrid"/>
                    <w:tblW w:w="4980" w:type="pct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78"/>
                  </w:tblGrid>
                  <w:tr w:rsidRPr="002B2E10" w:rsidR="001B366B" w:rsidTr="0094764F">
                    <w:tc>
                      <w:tcPr>
                        <w:tcW w:w="5000" w:type="pct"/>
                      </w:tcPr>
                      <w:p w:rsidR="001B366B" w:rsidP="0094764F" w:rsidRDefault="001B366B">
                        <w:pPr>
                          <w:pStyle w:val="NoSpacing"/>
                          <w:rPr>
                            <w:rFonts w:ascii="Arial" w:hAnsi="Arial" w:cs="Arial"/>
                            <w:b/>
                            <w:bCs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</w:p>
                      <w:p w:rsidRPr="002B2E10" w:rsidR="001B366B" w:rsidP="0094764F" w:rsidRDefault="00D457B2">
                        <w:pPr>
                          <w:pStyle w:val="NoSpacing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1"/>
                            <w:tag w:val="#Nav: Standard_Sales_Credit_Memo/1307"/>
                            <w:id w:val="444745016"/>
                            <w:dataBinding w:prefixMappings="xmlns:ns0='urn:microsoft-dynamics-nav/reports/Standard_Sales_Credit_Memo/1307/'" w:xpath="/ns0:NavWordReportXmlPart[1]/ns0:Header[1]/ns0:CustomerAddress1[1]" w:storeItemID="{EC8BCD55-D3A7-46A7-8DF2-D3764C9E84EB}"/>
                            <w:text/>
                          </w:sdtPr>
                          <w:sdtEndPr>
                            <w:rPr>
                              <w:b w:val="0"/>
                              <w:bCs w:val="0"/>
                            </w:rPr>
                          </w:sdtEndPr>
                          <w:sdtContent>
                            <w:r w:rsidRPr="002B2E10" w:rsidR="001B366B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  <w:t>CustomerAddress1</w:t>
                            </w:r>
                          </w:sdtContent>
                        </w:sdt>
                      </w:p>
                    </w:tc>
                  </w:tr>
                  <w:tr w:rsidRPr="002B2E10" w:rsidR="001B366B" w:rsidTr="0094764F">
                    <w:tc>
                      <w:tcPr>
                        <w:tcW w:w="5000" w:type="pct"/>
                      </w:tcPr>
                      <w:p w:rsidRPr="002B2E10" w:rsidR="001B366B" w:rsidP="0094764F" w:rsidRDefault="00D457B2">
                        <w:pPr>
                          <w:pStyle w:val="NoSpacing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2"/>
                            <w:tag w:val="#Nav: Standard_Sales_Credit_Memo/1307"/>
                            <w:id w:val="-748650254"/>
                            <w:dataBinding w:prefixMappings="xmlns:ns0='urn:microsoft-dynamics-nav/reports/Standard_Sales_Credit_Memo/1307/'" w:xpath="/ns0:NavWordReportXmlPart[1]/ns0:Header[1]/ns0:CustomerAddress2[1]" w:storeItemID="{EC8BCD55-D3A7-46A7-8DF2-D3764C9E84EB}"/>
                            <w:text/>
                          </w:sdtPr>
                          <w:sdtEndPr/>
                          <w:sdtContent>
                            <w:r w:rsidRPr="002B2E10" w:rsidR="001B366B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  <w:t>CustomerAddress2</w:t>
                            </w:r>
                          </w:sdtContent>
                        </w:sdt>
                      </w:p>
                    </w:tc>
                  </w:tr>
                  <w:tr w:rsidRPr="002B2E10" w:rsidR="001B366B" w:rsidTr="0094764F">
                    <w:tc>
                      <w:tcPr>
                        <w:tcW w:w="5000" w:type="pct"/>
                      </w:tcPr>
                      <w:p w:rsidRPr="002B2E10" w:rsidR="001B366B" w:rsidP="0094764F" w:rsidRDefault="00D457B2">
                        <w:pPr>
                          <w:pStyle w:val="NoSpacing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3"/>
                            <w:tag w:val="#Nav: Standard_Sales_Credit_Memo/1307"/>
                            <w:id w:val="818996500"/>
                            <w:dataBinding w:prefixMappings="xmlns:ns0='urn:microsoft-dynamics-nav/reports/Standard_Sales_Credit_Memo/1307/'" w:xpath="/ns0:NavWordReportXmlPart[1]/ns0:Header[1]/ns0:CustomerAddress3[1]" w:storeItemID="{EC8BCD55-D3A7-46A7-8DF2-D3764C9E84EB}"/>
                            <w:text/>
                          </w:sdtPr>
                          <w:sdtEndPr/>
                          <w:sdtContent>
                            <w:r w:rsidRPr="002B2E10" w:rsidR="001B366B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  <w:t>CustomerAddress3</w:t>
                            </w:r>
                          </w:sdtContent>
                        </w:sdt>
                      </w:p>
                    </w:tc>
                  </w:tr>
                  <w:tr w:rsidRPr="002B2E10" w:rsidR="001B366B" w:rsidTr="0094764F">
                    <w:tc>
                      <w:tcPr>
                        <w:tcW w:w="5000" w:type="pct"/>
                      </w:tcPr>
                      <w:p w:rsidRPr="002B2E10" w:rsidR="001B366B" w:rsidP="0094764F" w:rsidRDefault="00D457B2">
                        <w:pPr>
                          <w:pStyle w:val="NoSpacing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4"/>
                            <w:tag w:val="#Nav: Standard_Sales_Credit_Memo/1307"/>
                            <w:id w:val="-1393430426"/>
                            <w:dataBinding w:prefixMappings="xmlns:ns0='urn:microsoft-dynamics-nav/reports/Standard_Sales_Credit_Memo/1307/'" w:xpath="/ns0:NavWordReportXmlPart[1]/ns0:Header[1]/ns0:CustomerAddress4[1]" w:storeItemID="{EC8BCD55-D3A7-46A7-8DF2-D3764C9E84EB}"/>
                            <w:text/>
                          </w:sdtPr>
                          <w:sdtEndPr/>
                          <w:sdtContent>
                            <w:r w:rsidRPr="002B2E10" w:rsidR="001B366B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  <w:t>CustomerAddress4</w:t>
                            </w:r>
                          </w:sdtContent>
                        </w:sdt>
                      </w:p>
                    </w:tc>
                  </w:tr>
                  <w:tr w:rsidRPr="002B2E10" w:rsidR="001B366B" w:rsidTr="0094764F">
                    <w:tc>
                      <w:tcPr>
                        <w:tcW w:w="5000" w:type="pct"/>
                      </w:tcPr>
                      <w:p w:rsidRPr="002B2E10" w:rsidR="001B366B" w:rsidP="0094764F" w:rsidRDefault="00D457B2">
                        <w:pPr>
                          <w:pStyle w:val="NoSpacing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5"/>
                            <w:tag w:val="#Nav: Standard_Sales_Credit_Memo/1307"/>
                            <w:id w:val="-425656354"/>
                            <w:dataBinding w:prefixMappings="xmlns:ns0='urn:microsoft-dynamics-nav/reports/Standard_Sales_Credit_Memo/1307/'" w:xpath="/ns0:NavWordReportXmlPart[1]/ns0:Header[1]/ns0:CustomerAddress5[1]" w:storeItemID="{EC8BCD55-D3A7-46A7-8DF2-D3764C9E84EB}"/>
                            <w:text/>
                          </w:sdtPr>
                          <w:sdtEndPr/>
                          <w:sdtContent>
                            <w:r w:rsidRPr="002B2E10" w:rsidR="001B366B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  <w:t>CustomerAddress5</w:t>
                            </w:r>
                          </w:sdtContent>
                        </w:sdt>
                      </w:p>
                    </w:tc>
                  </w:tr>
                  <w:tr w:rsidRPr="002B2E10" w:rsidR="001B366B" w:rsidTr="0094764F">
                    <w:tc>
                      <w:tcPr>
                        <w:tcW w:w="5000" w:type="pct"/>
                      </w:tcPr>
                      <w:p w:rsidRPr="002B2E10" w:rsidR="001B366B" w:rsidP="0094764F" w:rsidRDefault="00D457B2">
                        <w:pPr>
                          <w:pStyle w:val="NoSpacing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6"/>
                            <w:tag w:val="#Nav: Standard_Sales_Credit_Memo/1307"/>
                            <w:id w:val="1393704384"/>
                            <w:dataBinding w:prefixMappings="xmlns:ns0='urn:microsoft-dynamics-nav/reports/Standard_Sales_Credit_Memo/1307/'" w:xpath="/ns0:NavWordReportXmlPart[1]/ns0:Header[1]/ns0:CustomerAddress6[1]" w:storeItemID="{EC8BCD55-D3A7-46A7-8DF2-D3764C9E84EB}"/>
                            <w:text/>
                          </w:sdtPr>
                          <w:sdtEndPr/>
                          <w:sdtContent>
                            <w:r w:rsidRPr="002B2E10" w:rsidR="001B366B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  <w:t>CustomerAddress6</w:t>
                            </w:r>
                          </w:sdtContent>
                        </w:sdt>
                      </w:p>
                    </w:tc>
                  </w:tr>
                  <w:tr w:rsidRPr="002B2E10" w:rsidR="001B366B" w:rsidTr="0094764F">
                    <w:tc>
                      <w:tcPr>
                        <w:tcW w:w="5000" w:type="pct"/>
                      </w:tcPr>
                      <w:p w:rsidRPr="002B2E10" w:rsidR="001B366B" w:rsidP="0094764F" w:rsidRDefault="00D457B2">
                        <w:pPr>
                          <w:pStyle w:val="NoSpacing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7"/>
                            <w:tag w:val="#Nav: Standard_Sales_Credit_Memo/1307"/>
                            <w:id w:val="821472015"/>
                            <w:dataBinding w:prefixMappings="xmlns:ns0='urn:microsoft-dynamics-nav/reports/Standard_Sales_Credit_Memo/1307/'" w:xpath="/ns0:NavWordReportXmlPart[1]/ns0:Header[1]/ns0:CustomerAddress7[1]" w:storeItemID="{EC8BCD55-D3A7-46A7-8DF2-D3764C9E84EB}"/>
                            <w:text/>
                          </w:sdtPr>
                          <w:sdtEndPr/>
                          <w:sdtContent>
                            <w:r w:rsidRPr="002B2E10" w:rsidR="001B366B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  <w:lang w:val="da-DK"/>
                              </w:rPr>
                              <w:t>CustomerAddress7</w:t>
                            </w:r>
                          </w:sdtContent>
                        </w:sdt>
                      </w:p>
                    </w:tc>
                  </w:tr>
                  <w:tr w:rsidRPr="002B2E10" w:rsidR="001B366B" w:rsidTr="0094764F">
                    <w:tc>
                      <w:tcPr>
                        <w:tcW w:w="5000" w:type="pct"/>
                      </w:tcPr>
                      <w:sdt>
                        <w:sdtPr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  <w:alias w:val="#Nav: /Header/CustomerAddress8"/>
                          <w:tag w:val="#Nav: Standard_Sales_Credit_Memo/1307"/>
                          <w:id w:val="-1089000439"/>
                          <w:dataBinding w:prefixMappings="xmlns:ns0='urn:microsoft-dynamics-nav/reports/Standard_Sales_Credit_Memo/1307/'" w:xpath="/ns0:NavWordReportXmlPart[1]/ns0:Header[1]/ns0:CustomerAddress8[1]" w:storeItemID="{EC8BCD55-D3A7-46A7-8DF2-D3764C9E84EB}"/>
                          <w:text/>
                        </w:sdtPr>
                        <w:sdtEndPr/>
                        <w:sdtContent>
                          <w:p w:rsidRPr="002B2E10" w:rsidR="001B366B" w:rsidP="0094764F" w:rsidRDefault="001B366B">
                            <w:pPr>
                              <w:pStyle w:val="NoSpacing"/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</w:pPr>
                            <w:r w:rsidRPr="002B2E10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  <w:lang w:val="da-DK"/>
                              </w:rPr>
                              <w:t>CustomerAddress8</w:t>
                            </w:r>
                          </w:p>
                        </w:sdtContent>
                      </w:sdt>
                    </w:tc>
                  </w:tr>
                </w:tbl>
                <w:p w:rsidRPr="002B2E10" w:rsidR="001B366B" w:rsidP="0094764F" w:rsidRDefault="001B366B">
                  <w:pPr>
                    <w:pStyle w:val="NoSpacing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</w:p>
              </w:tc>
            </w:tr>
          </w:tbl>
          <w:p w:rsidR="001B366B" w:rsidP="0094764F" w:rsidRDefault="001B366B"/>
        </w:tc>
        <w:tc>
          <w:tcPr>
            <w:tcW w:w="3766" w:type="dxa"/>
          </w:tcPr>
          <w:tbl>
            <w:tblPr>
              <w:tblStyle w:val="TableGrid"/>
              <w:tblW w:w="5000" w:type="pct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17"/>
            </w:tblGrid>
            <w:tr w:rsidRPr="002B2E10" w:rsidR="001B366B" w:rsidTr="0094764F">
              <w:trPr>
                <w:trHeight w:val="20"/>
              </w:trPr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</w:rPr>
                  <w:alias w:val="#Nav: /Header/ShipToAddress_Lbl"/>
                  <w:tag w:val="#Nav: Standard_Sales_Credit_Memo/1307"/>
                  <w:id w:val="890317032"/>
                  <w:dataBinding w:prefixMappings="xmlns:ns0='urn:microsoft-dynamics-nav/reports/Standard_Sales_Credit_Memo/1307/'" w:xpath="/ns0:NavWordReportXmlPart[1]/ns0:Header[1]/ns0:ShipToAddress_Lbl[1]" w:storeItemID="{EC8BCD55-D3A7-46A7-8DF2-D3764C9E84EB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1B366B" w:rsidP="0094764F" w:rsidRDefault="001B366B">
                      <w:pPr>
                        <w:pStyle w:val="Heading1"/>
                        <w:outlineLvl w:val="0"/>
                        <w:rPr>
                          <w:rFonts w:ascii="Arial" w:hAnsi="Arial" w:cs="Arial"/>
                          <w:color w:val="7F7F7F" w:themeColor="text1" w:themeTint="80"/>
                          <w:sz w:val="16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7F7F7F" w:themeColor="text1" w:themeTint="80"/>
                          <w:sz w:val="16"/>
                        </w:rPr>
                        <w:t>ShipToAddress_Lbl</w:t>
                      </w:r>
                      <w:proofErr w:type="spellEnd"/>
                    </w:p>
                  </w:tc>
                </w:sdtContent>
              </w:sdt>
            </w:tr>
            <w:tr w:rsidRPr="002B2E10" w:rsidR="001B366B" w:rsidTr="0094764F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1"/>
                  <w:tag w:val="#Nav: Standard_Sales_Credit_Memo/1307"/>
                  <w:id w:val="-1683658669"/>
                  <w:dataBinding w:prefixMappings="xmlns:ns0='urn:microsoft-dynamics-nav/reports/Standard_Sales_Credit_Memo/1307/'" w:xpath="/ns0:NavWordReportXmlPart[1]/ns0:Header[1]/ns0:ShipToAddress1[1]" w:storeItemID="{EC8BCD55-D3A7-46A7-8DF2-D3764C9E84EB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1B366B" w:rsidP="0094764F" w:rsidRDefault="001B366B">
                      <w:pPr>
                        <w:pStyle w:val="NoSpacing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ShipToAddress1</w:t>
                      </w:r>
                    </w:p>
                  </w:tc>
                </w:sdtContent>
              </w:sdt>
            </w:tr>
            <w:tr w:rsidRPr="002B2E10" w:rsidR="001B366B" w:rsidTr="0094764F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2"/>
                  <w:tag w:val="#Nav: Standard_Sales_Credit_Memo/1307"/>
                  <w:id w:val="-1732997697"/>
                  <w:dataBinding w:prefixMappings="xmlns:ns0='urn:microsoft-dynamics-nav/reports/Standard_Sales_Credit_Memo/1307/'" w:xpath="/ns0:NavWordReportXmlPart[1]/ns0:Header[1]/ns0:ShipToAddress2[1]" w:storeItemID="{EC8BCD55-D3A7-46A7-8DF2-D3764C9E84EB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1B366B" w:rsidP="0094764F" w:rsidRDefault="001B366B">
                      <w:pPr>
                        <w:pStyle w:val="NoSpacing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ShipToAddress2</w:t>
                      </w:r>
                    </w:p>
                  </w:tc>
                </w:sdtContent>
              </w:sdt>
            </w:tr>
            <w:tr w:rsidRPr="002B2E10" w:rsidR="001B366B" w:rsidTr="0094764F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3"/>
                  <w:tag w:val="#Nav: Standard_Sales_Credit_Memo/1307"/>
                  <w:id w:val="1120571482"/>
                  <w:dataBinding w:prefixMappings="xmlns:ns0='urn:microsoft-dynamics-nav/reports/Standard_Sales_Credit_Memo/1307/'" w:xpath="/ns0:NavWordReportXmlPart[1]/ns0:Header[1]/ns0:ShipToAddress3[1]" w:storeItemID="{EC8BCD55-D3A7-46A7-8DF2-D3764C9E84EB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1B366B" w:rsidP="0094764F" w:rsidRDefault="001B366B">
                      <w:pPr>
                        <w:pStyle w:val="NoSpacing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ShipToAddress3</w:t>
                      </w:r>
                    </w:p>
                  </w:tc>
                </w:sdtContent>
              </w:sdt>
            </w:tr>
            <w:tr w:rsidRPr="002B2E10" w:rsidR="001B366B" w:rsidTr="0094764F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4"/>
                  <w:tag w:val="#Nav: Standard_Sales_Credit_Memo/1307"/>
                  <w:id w:val="957987078"/>
                  <w:dataBinding w:prefixMappings="xmlns:ns0='urn:microsoft-dynamics-nav/reports/Standard_Sales_Credit_Memo/1307/'" w:xpath="/ns0:NavWordReportXmlPart[1]/ns0:Header[1]/ns0:ShipToAddress4[1]" w:storeItemID="{EC8BCD55-D3A7-46A7-8DF2-D3764C9E84EB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1B366B" w:rsidP="0094764F" w:rsidRDefault="001B366B">
                      <w:pPr>
                        <w:pStyle w:val="NoSpacing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ShipToAddress4</w:t>
                      </w:r>
                    </w:p>
                  </w:tc>
                </w:sdtContent>
              </w:sdt>
            </w:tr>
            <w:tr w:rsidRPr="002B2E10" w:rsidR="001B366B" w:rsidTr="0094764F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5"/>
                  <w:tag w:val="#Nav: Standard_Sales_Credit_Memo/1307"/>
                  <w:id w:val="1844509498"/>
                  <w:dataBinding w:prefixMappings="xmlns:ns0='urn:microsoft-dynamics-nav/reports/Standard_Sales_Credit_Memo/1307/'" w:xpath="/ns0:NavWordReportXmlPart[1]/ns0:Header[1]/ns0:ShipToAddress5[1]" w:storeItemID="{EC8BCD55-D3A7-46A7-8DF2-D3764C9E84EB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1B366B" w:rsidP="0094764F" w:rsidRDefault="001B366B">
                      <w:pPr>
                        <w:pStyle w:val="NoSpacing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ShipToAddress5</w:t>
                      </w:r>
                    </w:p>
                  </w:tc>
                </w:sdtContent>
              </w:sdt>
            </w:tr>
            <w:tr w:rsidRPr="002B2E10" w:rsidR="001B366B" w:rsidTr="0094764F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6"/>
                  <w:tag w:val="#Nav: Standard_Sales_Credit_Memo/1307"/>
                  <w:id w:val="1461073087"/>
                  <w:dataBinding w:prefixMappings="xmlns:ns0='urn:microsoft-dynamics-nav/reports/Standard_Sales_Credit_Memo/1307/'" w:xpath="/ns0:NavWordReportXmlPart[1]/ns0:Header[1]/ns0:ShipToAddress6[1]" w:storeItemID="{EC8BCD55-D3A7-46A7-8DF2-D3764C9E84EB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1B366B" w:rsidP="0094764F" w:rsidRDefault="001B366B">
                      <w:pPr>
                        <w:pStyle w:val="NoSpacing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ShipToAddress6</w:t>
                      </w:r>
                    </w:p>
                  </w:tc>
                </w:sdtContent>
              </w:sdt>
            </w:tr>
            <w:tr w:rsidRPr="002B2E10" w:rsidR="001B366B" w:rsidTr="0094764F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7"/>
                  <w:tag w:val="#Nav: Standard_Sales_Credit_Memo/1307"/>
                  <w:id w:val="-653611666"/>
                  <w:dataBinding w:prefixMappings="xmlns:ns0='urn:microsoft-dynamics-nav/reports/Standard_Sales_Credit_Memo/1307/'" w:xpath="/ns0:NavWordReportXmlPart[1]/ns0:Header[1]/ns0:ShipToAddress7[1]" w:storeItemID="{EC8BCD55-D3A7-46A7-8DF2-D3764C9E84EB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1B366B" w:rsidP="0094764F" w:rsidRDefault="001B366B">
                      <w:pPr>
                        <w:pStyle w:val="NoSpacing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ShipToAddress7</w:t>
                      </w:r>
                    </w:p>
                  </w:tc>
                </w:sdtContent>
              </w:sdt>
            </w:tr>
            <w:tr w:rsidRPr="002B2E10" w:rsidR="001B366B" w:rsidTr="0094764F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8"/>
                  <w:tag w:val="#Nav: Standard_Sales_Credit_Memo/1307"/>
                  <w:id w:val="-1285874069"/>
                  <w:dataBinding w:prefixMappings="xmlns:ns0='urn:microsoft-dynamics-nav/reports/Standard_Sales_Credit_Memo/1307/'" w:xpath="/ns0:NavWordReportXmlPart[1]/ns0:Header[1]/ns0:ShipToAddress8[1]" w:storeItemID="{EC8BCD55-D3A7-46A7-8DF2-D3764C9E84EB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1B366B" w:rsidP="0094764F" w:rsidRDefault="001B366B">
                      <w:pPr>
                        <w:pStyle w:val="NoSpacing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ShipToAddress8</w:t>
                      </w:r>
                    </w:p>
                  </w:tc>
                </w:sdtContent>
              </w:sdt>
            </w:tr>
          </w:tbl>
          <w:p w:rsidR="001B366B" w:rsidP="0094764F" w:rsidRDefault="001B366B">
            <w:pPr>
              <w:pStyle w:val="NoSpacing"/>
              <w:rPr>
                <w:rFonts w:ascii="Arial" w:hAnsi="Arial" w:cs="Arial"/>
                <w:b/>
                <w:bCs/>
                <w:color w:val="7F7F7F" w:themeColor="text1" w:themeTint="80"/>
                <w:sz w:val="16"/>
                <w:szCs w:val="16"/>
              </w:rPr>
            </w:pPr>
          </w:p>
        </w:tc>
      </w:tr>
    </w:tbl>
    <w:p w:rsidR="001B366B" w:rsidRDefault="001B366B"/>
    <w:tbl>
      <w:tblPr>
        <w:tblStyle w:val="TableGrid"/>
        <w:tblW w:w="0" w:type="auto"/>
        <w:tblInd w:w="-460" w:type="dxa"/>
        <w:tblBorders>
          <w:top w:val="single" w:color="7F7F7F" w:themeColor="text1" w:themeTint="80" w:sz="8" w:space="0"/>
          <w:left w:val="single" w:color="7F7F7F" w:themeColor="text1" w:themeTint="80" w:sz="8" w:space="0"/>
          <w:bottom w:val="single" w:color="7F7F7F" w:themeColor="text1" w:themeTint="80" w:sz="8" w:space="0"/>
          <w:right w:val="single" w:color="7F7F7F" w:themeColor="text1" w:themeTint="80" w:sz="8" w:space="0"/>
          <w:insideH w:val="single" w:color="7F7F7F" w:themeColor="text1" w:themeTint="80" w:sz="8" w:space="0"/>
          <w:insideV w:val="single" w:color="7F7F7F" w:themeColor="text1" w:themeTint="80" w:sz="8" w:space="0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2448"/>
        <w:gridCol w:w="2087"/>
        <w:gridCol w:w="2430"/>
        <w:gridCol w:w="1775"/>
        <w:gridCol w:w="2239"/>
      </w:tblGrid>
      <w:tr w:rsidRPr="009412CB" w:rsidR="002447BB" w:rsidTr="002447BB">
        <w:trPr>
          <w:trHeight w:val="340"/>
        </w:trPr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CustomerPONumber_Lbl"/>
            <w:tag w:val="#Nav: Standard_Sales_Credit_Memo/1307"/>
            <w:id w:val="-912773808"/>
            <w:dataBinding w:prefixMappings="xmlns:ns0='urn:microsoft-dynamics-nav/reports/Standard_Sales_Credit_Memo/1307/'" w:xpath="/ns0:NavWordReportXmlPart[1]/ns0:Header[1]/ns0:CustomerPONumber_Lbl[1]" w:storeItemID="{EC8BCD55-D3A7-46A7-8DF2-D3764C9E84EB}"/>
            <w:text/>
          </w:sdtPr>
          <w:sdtContent>
            <w:tc>
              <w:tcPr>
                <w:tcW w:w="2526" w:type="dxa"/>
              </w:tcPr>
              <w:p w:rsidRPr="0085499F" w:rsidR="002447BB" w:rsidP="0094764F" w:rsidRDefault="002447BB">
                <w:pPr>
                  <w:pStyle w:val="Heading1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85499F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CustomerPONumber_Lbl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Salesperson_Lbl2"/>
            <w:tag w:val="#Nav: Standard_Sales_Credit_Memo/1307"/>
            <w:id w:val="-1726059991"/>
            <w:dataBinding w:prefixMappings="xmlns:ns0='urn:microsoft-dynamics-nav/reports/Standard_Sales_Credit_Memo/1307/'" w:xpath="/ns0:NavWordReportXmlPart[1]/ns0:Header[1]/ns0:Salesperson_Lbl2[1]" w:storeItemID="{EC8BCD55-D3A7-46A7-8DF2-D3764C9E84EB}"/>
            <w:text/>
          </w:sdtPr>
          <w:sdtContent>
            <w:tc>
              <w:tcPr>
                <w:tcW w:w="2270" w:type="dxa"/>
              </w:tcPr>
              <w:p w:rsidRPr="0085499F" w:rsidR="002447BB" w:rsidP="0094764F" w:rsidRDefault="002447BB">
                <w:pPr>
                  <w:pStyle w:val="Heading1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r w:rsidRPr="0085499F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Salesperson_Lbl2</w:t>
                </w:r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AppliesToDocument_Lbl"/>
            <w:tag w:val="#Nav: Standard_Sales_Credit_Memo/1307"/>
            <w:id w:val="138921982"/>
            <w:dataBinding w:prefixMappings="xmlns:ns0='urn:microsoft-dynamics-nav/reports/Standard_Sales_Credit_Memo/1307/'" w:xpath="/ns0:NavWordReportXmlPart[1]/ns0:Header[1]/ns0:AppliesToDocument_Lbl[1]" w:storeItemID="{EC8BCD55-D3A7-46A7-8DF2-D3764C9E84EB}"/>
            <w:text/>
          </w:sdtPr>
          <w:sdtContent>
            <w:tc>
              <w:tcPr>
                <w:tcW w:w="2514" w:type="dxa"/>
              </w:tcPr>
              <w:p w:rsidRPr="0085499F" w:rsidR="002447BB" w:rsidP="0094764F" w:rsidRDefault="002447BB">
                <w:pPr>
                  <w:pStyle w:val="Heading1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r w:rsidRPr="0085499F">
                  <w:rPr>
                    <w:rFonts w:ascii="Arial" w:hAnsi="Arial" w:cs="Arial"/>
                    <w:color w:val="7F7F7F" w:themeColor="text1" w:themeTint="80"/>
                    <w:szCs w:val="18"/>
                    <w:lang w:val="da-DK"/>
                  </w:rPr>
                  <w:t>AppliesToDocument_Lbl</w:t>
                </w:r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  <w:lang w:val="da-DK"/>
            </w:rPr>
            <w:alias w:val="#Nav: /Header/DueDate_Lbl"/>
            <w:tag w:val="#Nav: Standard_Sales_Credit_Memo/1307"/>
            <w:id w:val="-1100950135"/>
            <w:dataBinding w:prefixMappings="xmlns:ns0='urn:microsoft-dynamics-nav/reports/Standard_Sales_Credit_Memo/1307/'" w:xpath="/ns0:NavWordReportXmlPart[1]/ns0:Header[1]/ns0:DueDate_Lbl[1]" w:storeItemID="{EC8BCD55-D3A7-46A7-8DF2-D3764C9E84EB}"/>
            <w:text/>
          </w:sdtPr>
          <w:sdtContent>
            <w:tc>
              <w:tcPr>
                <w:tcW w:w="2047" w:type="dxa"/>
                <w:tcMar>
                  <w:right w:w="0" w:type="dxa"/>
                </w:tcMar>
              </w:tcPr>
              <w:p w:rsidRPr="0085499F" w:rsidR="002447BB" w:rsidP="0094764F" w:rsidRDefault="002447BB">
                <w:pPr>
                  <w:pStyle w:val="Heading1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r w:rsidRPr="0085499F">
                  <w:rPr>
                    <w:rFonts w:ascii="Arial" w:hAnsi="Arial" w:cs="Arial"/>
                    <w:color w:val="7F7F7F" w:themeColor="text1" w:themeTint="80"/>
                    <w:szCs w:val="18"/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  <w:lang w:val="da-DK"/>
            </w:rPr>
            <w:id w:val="1571152929"/>
            <w:placeholder>
              <w:docPart w:val="DefaultPlaceholder_-1854013440"/>
            </w:placeholder>
            <w15:dataBinding w:prefixMappings="xmlns:ns0='urn:microsoft-dynamics-nav/reports/Standard_Sales_Credit_Memo/1307/' " w:xpath="/ns0:NavWordReportXmlPart[1]/ns0:Header[1]/ns0:CompanyVATRegNo_Lbl[1]" w:storeItemID="{EC8BCD55-D3A7-46A7-8DF2-D3764C9E84EB}"/>
          </w:sdtPr>
          <w:sdtContent>
            <w:tc>
              <w:tcPr>
                <w:tcW w:w="1622" w:type="dxa"/>
              </w:tcPr>
              <w:p w:rsidR="002447BB" w:rsidP="0094764F" w:rsidRDefault="002447BB">
                <w:pPr>
                  <w:pStyle w:val="Heading1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  <w:lang w:val="da-DK"/>
                  </w:rPr>
                </w:pPr>
                <w:proofErr w:type="spellStart"/>
                <w:r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CompanyVATRegNo_Lbl</w:t>
                </w:r>
                <w:proofErr w:type="spellEnd"/>
              </w:p>
            </w:tc>
          </w:sdtContent>
        </w:sdt>
      </w:tr>
      <w:tr w:rsidRPr="009412CB" w:rsidR="002447BB" w:rsidTr="002447BB">
        <w:trPr>
          <w:trHeight w:val="300"/>
        </w:trPr>
        <w:sdt>
          <w:sdtPr>
            <w:rPr>
              <w:rFonts w:ascii="Helvetica" w:hAnsi="Helvetica"/>
              <w:color w:val="7F7F7F" w:themeColor="text1" w:themeTint="80"/>
              <w:sz w:val="18"/>
              <w:szCs w:val="18"/>
            </w:rPr>
            <w:alias w:val="#Nav: /Header/CustomerPONumber"/>
            <w:tag w:val="#Nav: Standard_Sales_Credit_Memo/1307"/>
            <w:id w:val="1196890916"/>
            <w:dataBinding w:prefixMappings="xmlns:ns0='urn:microsoft-dynamics-nav/reports/Standard_Sales_Credit_Memo/1307/'" w:xpath="/ns0:NavWordReportXmlPart[1]/ns0:Header[1]/ns0:CustomerPONumber[1]" w:storeItemID="{EC8BCD55-D3A7-46A7-8DF2-D3764C9E84EB}"/>
            <w:text/>
          </w:sdtPr>
          <w:sdtContent>
            <w:tc>
              <w:tcPr>
                <w:tcW w:w="2526" w:type="dxa"/>
              </w:tcPr>
              <w:p w:rsidRPr="009412CB" w:rsidR="002447BB" w:rsidP="0094764F" w:rsidRDefault="002447BB">
                <w:pPr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</w:pPr>
                <w:proofErr w:type="spellStart"/>
                <w:r w:rsidRPr="009412CB"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  <w:t>CustomerPONumber</w:t>
                </w:r>
                <w:proofErr w:type="spellEnd"/>
              </w:p>
            </w:tc>
          </w:sdtContent>
        </w:sdt>
        <w:sdt>
          <w:sdtPr>
            <w:rPr>
              <w:rFonts w:ascii="Helvetica" w:hAnsi="Helvetica"/>
              <w:color w:val="7F7F7F" w:themeColor="text1" w:themeTint="80"/>
              <w:sz w:val="18"/>
              <w:szCs w:val="18"/>
            </w:rPr>
            <w:alias w:val="#Nav: /Header/SalesPersonName"/>
            <w:tag w:val="#Nav: Standard_Sales_Credit_Memo/1307"/>
            <w:id w:val="2055579015"/>
            <w:dataBinding w:prefixMappings="xmlns:ns0='urn:microsoft-dynamics-nav/reports/Standard_Sales_Credit_Memo/1307/'" w:xpath="/ns0:NavWordReportXmlPart[1]/ns0:Header[1]/ns0:SalesPersonName[1]" w:storeItemID="{EC8BCD55-D3A7-46A7-8DF2-D3764C9E84EB}"/>
            <w:text/>
          </w:sdtPr>
          <w:sdtContent>
            <w:tc>
              <w:tcPr>
                <w:tcW w:w="2270" w:type="dxa"/>
              </w:tcPr>
              <w:p w:rsidRPr="009412CB" w:rsidR="002447BB" w:rsidP="0094764F" w:rsidRDefault="002447BB">
                <w:pPr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</w:pPr>
                <w:r w:rsidRPr="009412CB"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  <w:lang w:val="da-DK"/>
                  </w:rPr>
                  <w:t>SalesPersonName</w:t>
                </w:r>
              </w:p>
            </w:tc>
          </w:sdtContent>
        </w:sdt>
        <w:sdt>
          <w:sdtPr>
            <w:rPr>
              <w:rFonts w:ascii="Helvetica" w:hAnsi="Helvetica"/>
              <w:color w:val="7F7F7F" w:themeColor="text1" w:themeTint="80"/>
              <w:sz w:val="18"/>
              <w:szCs w:val="18"/>
            </w:rPr>
            <w:alias w:val="#Nav: /Header/AppliesToDocument"/>
            <w:tag w:val="#Nav: Standard_Sales_Credit_Memo/1307"/>
            <w:id w:val="-1671632638"/>
            <w:dataBinding w:prefixMappings="xmlns:ns0='urn:microsoft-dynamics-nav/reports/Standard_Sales_Credit_Memo/1307/'" w:xpath="/ns0:NavWordReportXmlPart[1]/ns0:Header[1]/ns0:AppliesToDocument[1]" w:storeItemID="{EC8BCD55-D3A7-46A7-8DF2-D3764C9E84EB}"/>
            <w:text/>
          </w:sdtPr>
          <w:sdtContent>
            <w:tc>
              <w:tcPr>
                <w:tcW w:w="2514" w:type="dxa"/>
              </w:tcPr>
              <w:p w:rsidRPr="009412CB" w:rsidR="002447BB" w:rsidP="0094764F" w:rsidRDefault="002447BB">
                <w:pPr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</w:pPr>
                <w:r w:rsidRPr="009412CB"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  <w:lang w:val="da-DK"/>
                  </w:rPr>
                  <w:t>AppliesToDocument</w:t>
                </w:r>
              </w:p>
            </w:tc>
          </w:sdtContent>
        </w:sdt>
        <w:sdt>
          <w:sdtPr>
            <w:rPr>
              <w:rFonts w:ascii="Helvetica" w:hAnsi="Helvetica"/>
              <w:color w:val="7F7F7F" w:themeColor="text1" w:themeTint="80"/>
              <w:sz w:val="18"/>
              <w:szCs w:val="18"/>
            </w:rPr>
            <w:alias w:val="#Nav: /Header/DueDate"/>
            <w:tag w:val="#Nav: Standard_Sales_Credit_Memo/1307"/>
            <w:id w:val="1763027924"/>
            <w:dataBinding w:prefixMappings="xmlns:ns0='urn:microsoft-dynamics-nav/reports/Standard_Sales_Credit_Memo/1307/'" w:xpath="/ns0:NavWordReportXmlPart[1]/ns0:Header[1]/ns0:DueDate[1]" w:storeItemID="{EC8BCD55-D3A7-46A7-8DF2-D3764C9E84EB}"/>
            <w:text/>
          </w:sdtPr>
          <w:sdtContent>
            <w:tc>
              <w:tcPr>
                <w:tcW w:w="2047" w:type="dxa"/>
                <w:tcMar>
                  <w:right w:w="0" w:type="dxa"/>
                </w:tcMar>
              </w:tcPr>
              <w:p w:rsidRPr="009412CB" w:rsidR="002447BB" w:rsidP="0094764F" w:rsidRDefault="002447BB">
                <w:pPr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</w:pPr>
                <w:r w:rsidRPr="009412CB"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  <w:lang w:val="da-DK"/>
                  </w:rPr>
                  <w:t>DueDate</w:t>
                </w:r>
              </w:p>
            </w:tc>
          </w:sdtContent>
        </w:sdt>
        <w:sdt>
          <w:sdtPr>
            <w:rPr>
              <w:rFonts w:ascii="Helvetica" w:hAnsi="Helvetica"/>
              <w:color w:val="7F7F7F" w:themeColor="text1" w:themeTint="80"/>
              <w:sz w:val="18"/>
              <w:szCs w:val="18"/>
            </w:rPr>
            <w:id w:val="779690714"/>
            <w:placeholder>
              <w:docPart w:val="DefaultPlaceholder_-1854013440"/>
            </w:placeholder>
            <w15:dataBinding w:prefixMappings="xmlns:ns0='urn:microsoft-dynamics-nav/reports/Standard_Sales_Credit_Memo/1307/' " w:xpath="/ns0:NavWordReportXmlPart[1]/ns0:Header[1]/ns0:CompanyVATRegNo[1]" w:storeItemID="{EC8BCD55-D3A7-46A7-8DF2-D3764C9E84EB}"/>
          </w:sdtPr>
          <w:sdtContent>
            <w:bookmarkStart w:name="_GoBack" w:displacedByCustomXml="prev" w:id="0"/>
            <w:bookmarkEnd w:displacedByCustomXml="prev" w:id="0"/>
            <w:tc>
              <w:tcPr>
                <w:tcW w:w="1622" w:type="dxa"/>
              </w:tcPr>
              <w:p w:rsidR="002447BB" w:rsidP="0094764F" w:rsidRDefault="002447BB">
                <w:pPr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</w:pPr>
                <w:r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  <w:t>CompanyVATRegNo</w:t>
                </w:r>
              </w:p>
            </w:tc>
          </w:sdtContent>
        </w:sdt>
      </w:tr>
    </w:tbl>
    <w:p w:rsidR="001B366B" w:rsidP="00133E05" w:rsidRDefault="001B366B"/>
    <w:tbl>
      <w:tblPr>
        <w:tblStyle w:val="TableGrid"/>
        <w:tblW w:w="10890" w:type="dxa"/>
        <w:tblInd w:w="-460" w:type="dxa"/>
        <w:tblBorders>
          <w:top w:val="single" w:color="7F7F7F" w:themeColor="text1" w:themeTint="80" w:sz="8" w:space="0"/>
          <w:left w:val="single" w:color="7F7F7F" w:themeColor="text1" w:themeTint="80" w:sz="8" w:space="0"/>
          <w:bottom w:val="single" w:color="7F7F7F" w:themeColor="text1" w:themeTint="80" w:sz="8" w:space="0"/>
          <w:right w:val="single" w:color="7F7F7F" w:themeColor="text1" w:themeTint="80" w:sz="8" w:space="0"/>
          <w:insideH w:val="single" w:color="7F7F7F" w:themeColor="text1" w:themeTint="80" w:sz="8" w:space="0"/>
          <w:insideV w:val="single" w:color="7F7F7F" w:themeColor="text1" w:themeTint="80" w:sz="8" w:space="0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1417"/>
        <w:gridCol w:w="2247"/>
        <w:gridCol w:w="1016"/>
        <w:gridCol w:w="1170"/>
        <w:gridCol w:w="2520"/>
        <w:gridCol w:w="2520"/>
      </w:tblGrid>
      <w:tr w:rsidRPr="009412CB" w:rsidR="001B366B" w:rsidTr="00F42F01">
        <w:trPr>
          <w:trHeight w:val="588"/>
        </w:trPr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Line/ItemNo_Line_Lbl"/>
            <w:tag w:val="#Nav: Standard_Sales_Credit_Memo/1307"/>
            <w:id w:val="771446451"/>
            <w:dataBinding w:prefixMappings="xmlns:ns0='urn:microsoft-dynamics-nav/reports/Standard_Sales_Credit_Memo/1307/'" w:xpath="/ns0:NavWordReportXmlPart[1]/ns0:Header[1]/ns0:Line[1]/ns0:ItemNo_Line_Lbl[1]" w:storeItemID="{EC8BCD55-D3A7-46A7-8DF2-D3764C9E84EB}"/>
            <w:text/>
          </w:sdtPr>
          <w:sdtEndPr/>
          <w:sdtContent>
            <w:tc>
              <w:tcPr>
                <w:tcW w:w="1417" w:type="dxa"/>
                <w:vAlign w:val="bottom"/>
              </w:tcPr>
              <w:p w:rsidRPr="0085499F" w:rsidR="001B366B" w:rsidP="0094764F" w:rsidRDefault="001B366B">
                <w:pPr>
                  <w:pStyle w:val="Heading1"/>
                  <w:jc w:val="center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85499F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ItemNo_Line_Lbl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Line/Description_Line_Lbl"/>
            <w:tag w:val="#Nav: Standard_Sales_Credit_Memo/1307"/>
            <w:id w:val="1545399846"/>
            <w:dataBinding w:prefixMappings="xmlns:ns0='urn:microsoft-dynamics-nav/reports/Standard_Sales_Credit_Memo/1307/'" w:xpath="/ns0:NavWordReportXmlPart[1]/ns0:Header[1]/ns0:Line[1]/ns0:Description_Line_Lbl[1]" w:storeItemID="{EC8BCD55-D3A7-46A7-8DF2-D3764C9E84EB}"/>
            <w:text/>
          </w:sdtPr>
          <w:sdtEndPr/>
          <w:sdtContent>
            <w:tc>
              <w:tcPr>
                <w:tcW w:w="2247" w:type="dxa"/>
                <w:vAlign w:val="bottom"/>
              </w:tcPr>
              <w:p w:rsidRPr="0085499F" w:rsidR="001B366B" w:rsidP="0094764F" w:rsidRDefault="001B366B">
                <w:pPr>
                  <w:pStyle w:val="Heading1"/>
                  <w:jc w:val="center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85499F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Line/Unit_Lbl"/>
            <w:tag w:val="#Nav: Standard_Sales_Credit_Memo/1307"/>
            <w:id w:val="273061961"/>
            <w:dataBinding w:prefixMappings="xmlns:ns0='urn:microsoft-dynamics-nav/reports/Standard_Sales_Credit_Memo/1307/'" w:xpath="/ns0:NavWordReportXmlPart[1]/ns0:Header[1]/ns0:Line[1]/ns0:Unit_Lbl[1]" w:storeItemID="{EC8BCD55-D3A7-46A7-8DF2-D3764C9E84EB}"/>
            <w:text/>
          </w:sdtPr>
          <w:sdtEndPr/>
          <w:sdtContent>
            <w:tc>
              <w:tcPr>
                <w:tcW w:w="1016" w:type="dxa"/>
                <w:vAlign w:val="bottom"/>
              </w:tcPr>
              <w:p w:rsidRPr="0085499F" w:rsidR="001B366B" w:rsidP="0094764F" w:rsidRDefault="001B366B">
                <w:pPr>
                  <w:pStyle w:val="Heading1"/>
                  <w:jc w:val="center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85499F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Line/Quantity_Line_Lbl"/>
            <w:tag w:val="#Nav: Standard_Sales_Credit_Memo/1307"/>
            <w:id w:val="616415257"/>
            <w:dataBinding w:prefixMappings="xmlns:ns0='urn:microsoft-dynamics-nav/reports/Standard_Sales_Credit_Memo/1307/'" w:xpath="/ns0:NavWordReportXmlPart[1]/ns0:Header[1]/ns0:Line[1]/ns0:Quantity_Line_Lbl[1]" w:storeItemID="{EC8BCD55-D3A7-46A7-8DF2-D3764C9E84EB}"/>
            <w:text/>
          </w:sdtPr>
          <w:sdtEndPr/>
          <w:sdtContent>
            <w:tc>
              <w:tcPr>
                <w:tcW w:w="1170" w:type="dxa"/>
                <w:vAlign w:val="bottom"/>
              </w:tcPr>
              <w:p w:rsidRPr="0085499F" w:rsidR="001B366B" w:rsidP="0094764F" w:rsidRDefault="001B366B">
                <w:pPr>
                  <w:pStyle w:val="Heading1"/>
                  <w:jc w:val="center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85499F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Line/UnitPrice_Lbl2"/>
            <w:tag w:val="#Nav: Standard_Sales_Credit_Memo/1307"/>
            <w:id w:val="2040624068"/>
            <w:dataBinding w:prefixMappings="xmlns:ns0='urn:microsoft-dynamics-nav/reports/Standard_Sales_Credit_Memo/1307/'" w:xpath="/ns0:NavWordReportXmlPart[1]/ns0:Header[1]/ns0:Line[1]/ns0:UnitPrice_Lbl2[1]" w:storeItemID="{EC8BCD55-D3A7-46A7-8DF2-D3764C9E84EB}"/>
            <w:text/>
          </w:sdtPr>
          <w:sdtEndPr/>
          <w:sdtContent>
            <w:tc>
              <w:tcPr>
                <w:tcW w:w="2520" w:type="dxa"/>
                <w:vAlign w:val="bottom"/>
              </w:tcPr>
              <w:p w:rsidRPr="0085499F" w:rsidR="001B366B" w:rsidP="0094764F" w:rsidRDefault="001B366B">
                <w:pPr>
                  <w:pStyle w:val="Heading1"/>
                  <w:jc w:val="center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r w:rsidRPr="0085499F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UnitPrice_Lbl2</w:t>
                </w:r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Line/LineAmount_Lbl"/>
            <w:tag w:val="#Nav: Standard_Sales_Credit_Memo/1307"/>
            <w:id w:val="-1854031317"/>
            <w:dataBinding w:prefixMappings="xmlns:ns0='urn:microsoft-dynamics-nav/reports/Standard_Sales_Credit_Memo/1307/'" w:xpath="/ns0:NavWordReportXmlPart[1]/ns0:Header[1]/ns0:Line[1]/ns0:LineAmount_Lbl[1]" w:storeItemID="{EC8BCD55-D3A7-46A7-8DF2-D3764C9E84EB}"/>
            <w:text/>
          </w:sdtPr>
          <w:sdtEndPr/>
          <w:sdtContent>
            <w:tc>
              <w:tcPr>
                <w:tcW w:w="2520" w:type="dxa"/>
                <w:tcMar>
                  <w:right w:w="0" w:type="dxa"/>
                </w:tcMar>
                <w:vAlign w:val="bottom"/>
              </w:tcPr>
              <w:p w:rsidRPr="0085499F" w:rsidR="001B366B" w:rsidP="0094764F" w:rsidRDefault="001B366B">
                <w:pPr>
                  <w:pStyle w:val="Heading1"/>
                  <w:jc w:val="center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85499F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LineAmount_Lbl</w:t>
                </w:r>
                <w:proofErr w:type="spellEnd"/>
              </w:p>
            </w:tc>
          </w:sdtContent>
        </w:sdt>
      </w:tr>
      <w:sdt>
        <w:sdtPr>
          <w:rPr>
            <w:rFonts w:ascii="Helvetica" w:hAnsi="Helvetica"/>
            <w:color w:val="7F7F7F" w:themeColor="text1" w:themeTint="80"/>
            <w:sz w:val="18"/>
            <w:szCs w:val="18"/>
          </w:rPr>
          <w:alias w:val="#Nav: /Header/Line"/>
          <w:tag w:val="#Nav: Standard_Sales_Credit_Memo/1307"/>
          <w:id w:val="1327254768"/>
          <w15:dataBinding w:prefixMappings="xmlns:ns0='urn:microsoft-dynamics-nav/reports/Standard_Sales_Credit_Memo/1307/'" w:xpath="/ns0:NavWordReportXmlPart[1]/ns0:Header[1]/ns0:Line" w:storeItemID="{EC8BCD55-D3A7-46A7-8DF2-D3764C9E84EB}"/>
          <w15:repeatingSection/>
        </w:sdtPr>
        <w:sdtEndPr/>
        <w:sdtContent>
          <w:sdt>
            <w:sdtPr>
              <w:rPr>
                <w:rFonts w:ascii="Helvetica" w:hAnsi="Helvetica"/>
                <w:color w:val="7F7F7F" w:themeColor="text1" w:themeTint="80"/>
                <w:sz w:val="18"/>
                <w:szCs w:val="18"/>
              </w:rPr>
              <w:id w:val="872800820"/>
              <w15:repeatingSectionItem/>
            </w:sdtPr>
            <w:sdtEndPr/>
            <w:sdtContent>
              <w:tr w:rsidRPr="009412CB" w:rsidR="001B366B" w:rsidTr="00F42F01">
                <w:trPr>
                  <w:trHeight w:val="243"/>
                </w:trPr>
                <w:sdt>
                  <w:sdtPr>
                    <w:rPr>
                      <w:rFonts w:ascii="Helvetica" w:hAnsi="Helvetica"/>
                      <w:color w:val="7F7F7F" w:themeColor="text1" w:themeTint="80"/>
                      <w:sz w:val="18"/>
                      <w:szCs w:val="18"/>
                    </w:rPr>
                    <w:alias w:val="#Nav: /Header/Line/ItemNo_Line"/>
                    <w:tag w:val="#Nav: Standard_Sales_Credit_Memo/1307"/>
                    <w:id w:val="-1032108260"/>
                    <w:dataBinding w:prefixMappings="xmlns:ns0='urn:microsoft-dynamics-nav/reports/Standard_Sales_Credit_Memo/1307/'" w:xpath="/ns0:NavWordReportXmlPart[1]/ns0:Header[1]/ns0:Line[1]/ns0:ItemNo_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1417" w:type="dxa"/>
                      </w:tcPr>
                      <w:p w:rsidRPr="0085499F" w:rsidR="001B366B" w:rsidP="002447BB" w:rsidRDefault="001B366B">
                        <w:pPr>
                          <w:rPr>
                            <w:rFonts w:ascii="Helvetica" w:hAnsi="Helvetica"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proofErr w:type="spellStart"/>
                        <w:r w:rsidRPr="0085499F">
                          <w:rPr>
                            <w:rFonts w:ascii="Helvetica" w:hAnsi="Helvetica"/>
                            <w:color w:val="7F7F7F" w:themeColor="text1" w:themeTint="80"/>
                            <w:sz w:val="18"/>
                            <w:szCs w:val="18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Helvetica" w:hAnsi="Helvetica"/>
                      <w:color w:val="7F7F7F" w:themeColor="text1" w:themeTint="80"/>
                      <w:sz w:val="18"/>
                      <w:szCs w:val="18"/>
                    </w:rPr>
                    <w:alias w:val="#Nav: /Header/Line/Description_Line"/>
                    <w:tag w:val="#Nav: Standard_Sales_Credit_Memo/1307"/>
                    <w:id w:val="-1420935410"/>
                    <w:dataBinding w:prefixMappings="xmlns:ns0='urn:microsoft-dynamics-nav/reports/Standard_Sales_Credit_Memo/1307/'" w:xpath="/ns0:NavWordReportXmlPart[1]/ns0:Header[1]/ns0:Line[1]/ns0:Description_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2247" w:type="dxa"/>
                      </w:tcPr>
                      <w:p w:rsidRPr="0085499F" w:rsidR="001B366B" w:rsidP="002447BB" w:rsidRDefault="001B366B">
                        <w:pPr>
                          <w:rPr>
                            <w:rFonts w:ascii="Helvetica" w:hAnsi="Helvetica"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proofErr w:type="spellStart"/>
                        <w:r w:rsidRPr="0085499F">
                          <w:rPr>
                            <w:rFonts w:ascii="Helvetica" w:hAnsi="Helvetica"/>
                            <w:color w:val="7F7F7F" w:themeColor="text1" w:themeTint="80"/>
                            <w:sz w:val="18"/>
                            <w:szCs w:val="18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Helvetica" w:hAnsi="Helvetica"/>
                      <w:color w:val="7F7F7F" w:themeColor="text1" w:themeTint="80"/>
                      <w:sz w:val="18"/>
                      <w:szCs w:val="18"/>
                    </w:rPr>
                    <w:alias w:val="#Nav: /Header/Line/UnitOfMeasure"/>
                    <w:tag w:val="#Nav: Standard_Sales_Credit_Memo/1307"/>
                    <w:id w:val="436108881"/>
                    <w:dataBinding w:prefixMappings="xmlns:ns0='urn:microsoft-dynamics-nav/reports/Standard_Sales_Credit_Memo/1307/'" w:xpath="/ns0:NavWordReportXmlPart[1]/ns0:Header[1]/ns0:Line[1]/ns0:UnitOfMeasur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1016" w:type="dxa"/>
                      </w:tcPr>
                      <w:p w:rsidRPr="0085499F" w:rsidR="001B366B" w:rsidP="002447BB" w:rsidRDefault="001B366B">
                        <w:pPr>
                          <w:rPr>
                            <w:rFonts w:ascii="Helvetica" w:hAnsi="Helvetica"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proofErr w:type="spellStart"/>
                        <w:r w:rsidRPr="0085499F">
                          <w:rPr>
                            <w:rFonts w:ascii="Helvetica" w:hAnsi="Helvetica"/>
                            <w:color w:val="7F7F7F" w:themeColor="text1" w:themeTint="80"/>
                            <w:sz w:val="18"/>
                            <w:szCs w:val="18"/>
                          </w:rPr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Credit_Memo/1307"/>
                    <w:id w:val="382909601"/>
                    <w:dataBinding w:prefixMappings="xmlns:ns0='urn:microsoft-dynamics-nav/reports/Standard_Sales_Credit_Memo/1307/'" w:xpath="/ns0:NavWordReportXmlPart[1]/ns0:Header[1]/ns0:Line[1]/ns0:Quantity_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1170" w:type="dxa"/>
                      </w:tcPr>
                      <w:p w:rsidRPr="0085499F" w:rsidR="001B366B" w:rsidP="002447BB" w:rsidRDefault="001B366B">
                        <w:pPr>
                          <w:pStyle w:val="ForceRight"/>
                        </w:pPr>
                        <w:proofErr w:type="spellStart"/>
                        <w:r w:rsidRPr="0085499F"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Credit_Memo/1307"/>
                    <w:id w:val="773364929"/>
                    <w:dataBinding w:prefixMappings="xmlns:ns0='urn:microsoft-dynamics-nav/reports/Standard_Sales_Credit_Memo/1307/'" w:xpath="/ns0:NavWordReportXmlPart[1]/ns0:Header[1]/ns0:Line[1]/ns0:UnitPric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2520" w:type="dxa"/>
                      </w:tcPr>
                      <w:p w:rsidRPr="0085499F" w:rsidR="001B366B" w:rsidP="002447BB" w:rsidRDefault="001B366B">
                        <w:pPr>
                          <w:pStyle w:val="ForceRight"/>
                        </w:pPr>
                        <w:proofErr w:type="spellStart"/>
                        <w:r w:rsidRPr="0085499F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Credit_Memo/1307"/>
                    <w:id w:val="-1829895906"/>
                    <w:dataBinding w:prefixMappings="xmlns:ns0='urn:microsoft-dynamics-nav/reports/Standard_Sales_Credit_Memo/1307/'" w:xpath="/ns0:NavWordReportXmlPart[1]/ns0:Header[1]/ns0:Line[1]/ns0:LineAmount_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2520" w:type="dxa"/>
                        <w:tcMar>
                          <w:right w:w="0" w:type="dxa"/>
                        </w:tcMar>
                      </w:tcPr>
                      <w:p w:rsidRPr="0085499F" w:rsidR="001B366B" w:rsidP="002447BB" w:rsidRDefault="001B366B">
                        <w:pPr>
                          <w:pStyle w:val="ForceRight"/>
                        </w:pPr>
                        <w:proofErr w:type="spellStart"/>
                        <w:r w:rsidRPr="001802F8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rFonts w:ascii="Helvetica" w:hAnsi="Helvetica"/>
            <w:color w:val="7F7F7F" w:themeColor="text1" w:themeTint="80"/>
            <w:sz w:val="18"/>
            <w:szCs w:val="18"/>
          </w:rPr>
          <w:alias w:val="#Nav: /Header/ReportTotalsLine"/>
          <w:tag w:val="#Nav: Standard_Sales_Credit_Memo/1307"/>
          <w:id w:val="1349441516"/>
          <w15:dataBinding w:prefixMappings="xmlns:ns0='urn:microsoft-dynamics-nav/reports/Standard_Sales_Credit_Memo/1307/'" w:xpath="/ns0:NavWordReportXmlPart[1]/ns0:Header[1]/ns0:ReportTotalsLine" w:storeItemID="{EC8BCD55-D3A7-46A7-8DF2-D3764C9E84EB}"/>
          <w15:repeatingSection/>
        </w:sdtPr>
        <w:sdtEndPr/>
        <w:sdtContent>
          <w:sdt>
            <w:sdtPr>
              <w:rPr>
                <w:rFonts w:ascii="Helvetica" w:hAnsi="Helvetica"/>
                <w:color w:val="7F7F7F" w:themeColor="text1" w:themeTint="80"/>
                <w:sz w:val="18"/>
                <w:szCs w:val="18"/>
              </w:rPr>
              <w:id w:val="-2079820468"/>
              <w15:repeatingSectionItem/>
            </w:sdtPr>
            <w:sdtEndPr/>
            <w:sdtContent>
              <w:tr w:rsidRPr="009412CB" w:rsidR="001B366B" w:rsidTr="00F42F01">
                <w:trPr>
                  <w:trHeight w:val="243"/>
                </w:trPr>
                <w:tc>
                  <w:tcPr>
                    <w:tcW w:w="8370" w:type="dxa"/>
                    <w:gridSpan w:val="5"/>
                  </w:tcPr>
                  <w:p w:rsidRPr="0085499F" w:rsidR="001B366B" w:rsidP="0094764F" w:rsidRDefault="00D457B2">
                    <w:pPr>
                      <w:pStyle w:val="NoSpacing"/>
                      <w:jc w:val="right"/>
                      <w:rPr>
                        <w:rFonts w:ascii="Helvetica" w:hAnsi="Helvetica"/>
                        <w:color w:val="7F7F7F" w:themeColor="text1" w:themeTint="80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ascii="Helvetica" w:hAnsi="Helvetica"/>
                          <w:color w:val="7F7F7F" w:themeColor="text1" w:themeTint="80"/>
                          <w:sz w:val="18"/>
                          <w:szCs w:val="18"/>
                        </w:rPr>
                        <w:alias w:val="#Nav: /Header/ReportTotalsLine/Description_ReportTotalsLine"/>
                        <w:tag w:val="#Nav: Standard_Sales_Credit_Memo/1307"/>
                        <w:id w:val="-2028928794"/>
                        <w:dataBinding w:prefixMappings="xmlns:ns0='urn:microsoft-dynamics-nav/reports/Standard_Sales_Credit_Memo/1307/'" w:xpath="/ns0:NavWordReportXmlPart[1]/ns0:Header[1]/ns0:ReportTotalsLine[1]/ns0:Description_ReportTotalsLine[1]" w:storeItemID="{EC8BCD55-D3A7-46A7-8DF2-D3764C9E84EB}"/>
                        <w:text/>
                      </w:sdtPr>
                      <w:sdtEndPr/>
                      <w:sdtContent>
                        <w:proofErr w:type="spellStart"/>
                        <w:r w:rsidRPr="0085499F" w:rsidR="001B366B">
                          <w:rPr>
                            <w:rFonts w:ascii="Helvetica" w:hAnsi="Helvetica"/>
                            <w:color w:val="7F7F7F" w:themeColor="text1" w:themeTint="80"/>
                            <w:sz w:val="18"/>
                            <w:szCs w:val="18"/>
                          </w:rPr>
                          <w:t>Description_ReportTotalsLine</w:t>
                        </w:r>
                        <w:proofErr w:type="spellEnd"/>
                      </w:sdtContent>
                    </w:sdt>
                    <w:r w:rsidR="001B366B">
                      <w:rPr>
                        <w:rFonts w:ascii="Helvetica" w:hAnsi="Helvetica"/>
                        <w:color w:val="7F7F7F" w:themeColor="text1" w:themeTint="80"/>
                        <w:sz w:val="18"/>
                        <w:szCs w:val="18"/>
                      </w:rPr>
                      <w:t xml:space="preserve"> </w:t>
                    </w:r>
                  </w:p>
                </w:tc>
                <w:sdt>
                  <w:sdtPr>
                    <w:alias w:val="#Nav: /Header/ReportTotalsLine/Amount_ReportTotalsLine"/>
                    <w:tag w:val="#Nav: Standard_Sales_Credit_Memo/1307"/>
                    <w:id w:val="-924955546"/>
                    <w:dataBinding w:prefixMappings="xmlns:ns0='urn:microsoft-dynamics-nav/reports/Standard_Sales_Credit_Memo/1307/'" w:xpath="/ns0:NavWordReportXmlPart[1]/ns0:Header[1]/ns0:ReportTotalsLine[1]/ns0:Amount_ReportTotals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2520" w:type="dxa"/>
                        <w:tcMar>
                          <w:right w:w="0" w:type="dxa"/>
                        </w:tcMar>
                      </w:tcPr>
                      <w:p w:rsidRPr="0085499F" w:rsidR="001B366B" w:rsidP="002447BB" w:rsidRDefault="001B366B">
                        <w:pPr>
                          <w:pStyle w:val="NoSpacing-right"/>
                        </w:pPr>
                        <w:r w:rsidRPr="001802F8"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9412CB" w:rsidR="001B366B" w:rsidTr="00F42F01">
        <w:trPr>
          <w:trHeight w:val="243"/>
        </w:trPr>
        <w:sdt>
          <w:sdtPr>
            <w:rPr>
              <w:rStyle w:val="Strong"/>
              <w:rFonts w:ascii="Helvetica" w:hAnsi="Helvetica"/>
              <w:b w:val="0"/>
              <w:color w:val="7F7F7F" w:themeColor="text1" w:themeTint="80"/>
              <w:sz w:val="18"/>
              <w:szCs w:val="18"/>
            </w:rPr>
            <w:alias w:val="#Nav: /Header/Totals/TotalText"/>
            <w:tag w:val="#Nav: Standard_Sales_Credit_Memo/1307"/>
            <w:id w:val="-705869782"/>
            <w:dataBinding w:prefixMappings="xmlns:ns0='urn:microsoft-dynamics-nav/reports/Standard_Sales_Credit_Memo/1307/'" w:xpath="/ns0:NavWordReportXmlPart[1]/ns0:Header[1]/ns0:Totals[1]/ns0:TotalText[1]" w:storeItemID="{EC8BCD55-D3A7-46A7-8DF2-D3764C9E84EB}"/>
            <w:text/>
          </w:sdtPr>
          <w:sdtEndPr>
            <w:rPr>
              <w:rStyle w:val="Strong"/>
            </w:rPr>
          </w:sdtEndPr>
          <w:sdtContent>
            <w:tc>
              <w:tcPr>
                <w:tcW w:w="8370" w:type="dxa"/>
                <w:gridSpan w:val="5"/>
              </w:tcPr>
              <w:p w:rsidRPr="0085499F" w:rsidR="001B366B" w:rsidP="0094764F" w:rsidRDefault="001B366B">
                <w:pPr>
                  <w:pStyle w:val="NoSpacing"/>
                  <w:jc w:val="right"/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</w:pPr>
                <w:proofErr w:type="spellStart"/>
                <w:r w:rsidRPr="0085499F">
                  <w:rPr>
                    <w:rStyle w:val="Strong"/>
                    <w:rFonts w:ascii="Helvetica" w:hAnsi="Helvetica"/>
                    <w:b w:val="0"/>
                    <w:color w:val="7F7F7F" w:themeColor="text1" w:themeTint="80"/>
                    <w:sz w:val="18"/>
                    <w:szCs w:val="18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Style w:val="Strong"/>
              <w:rFonts w:ascii="Helvetica" w:hAnsi="Helvetica"/>
              <w:b w:val="0"/>
              <w:color w:val="7F7F7F" w:themeColor="text1" w:themeTint="80"/>
              <w:sz w:val="18"/>
              <w:szCs w:val="18"/>
            </w:rPr>
            <w:alias w:val="#Nav: /Header/Totals/TotalAmountIncludingVAT"/>
            <w:tag w:val="#Nav: Standard_Sales_Credit_Memo/1307"/>
            <w:id w:val="1661501859"/>
            <w:dataBinding w:prefixMappings="xmlns:ns0='urn:microsoft-dynamics-nav/reports/Standard_Sales_Credit_Memo/1307/'" w:xpath="/ns0:NavWordReportXmlPart[1]/ns0:Header[1]/ns0:Totals[1]/ns0:TotalAmountIncludingVAT[1]" w:storeItemID="{EC8BCD55-D3A7-46A7-8DF2-D3764C9E84EB}"/>
            <w:text/>
          </w:sdtPr>
          <w:sdtEndPr>
            <w:rPr>
              <w:rStyle w:val="Strong"/>
            </w:rPr>
          </w:sdtEndPr>
          <w:sdtContent>
            <w:tc>
              <w:tcPr>
                <w:tcW w:w="2520" w:type="dxa"/>
                <w:tcMar>
                  <w:right w:w="0" w:type="dxa"/>
                </w:tcMar>
              </w:tcPr>
              <w:p w:rsidRPr="0085499F" w:rsidR="001B366B" w:rsidP="0094764F" w:rsidRDefault="001B366B">
                <w:pPr>
                  <w:pStyle w:val="NoSpacing"/>
                  <w:jc w:val="right"/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</w:pPr>
                <w:proofErr w:type="spellStart"/>
                <w:r w:rsidRPr="0085499F">
                  <w:rPr>
                    <w:rStyle w:val="Strong"/>
                    <w:rFonts w:ascii="Helvetica" w:hAnsi="Helvetica"/>
                    <w:b w:val="0"/>
                    <w:color w:val="7F7F7F" w:themeColor="text1" w:themeTint="80"/>
                    <w:sz w:val="18"/>
                    <w:szCs w:val="18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1B366B" w:rsidP="00133E05" w:rsidRDefault="001B366B"/>
    <w:tbl>
      <w:tblPr>
        <w:tblStyle w:val="TableGrid"/>
        <w:tblpPr w:leftFromText="180" w:rightFromText="180" w:vertAnchor="text" w:horzAnchor="page" w:tblpX="675" w:tblpY="2284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2070"/>
      </w:tblGrid>
      <w:tr w:rsidRPr="00B74639" w:rsidR="001B366B" w:rsidTr="001B366B">
        <w:trPr>
          <w:cantSplit/>
        </w:trPr>
        <w:sdt>
          <w:sdtPr>
            <w:rPr>
              <w:rFonts w:ascii="Helvetica" w:hAnsi="Helvetica" w:cs="Helvetica"/>
              <w:color w:val="7F7F7F" w:themeColor="text1" w:themeTint="80"/>
              <w:sz w:val="18"/>
              <w:szCs w:val="18"/>
            </w:rPr>
            <w:alias w:val="#Nav: /Header/Totals/AmountSubjectToSalesTaxLbl"/>
            <w:tag w:val="#Nav: Standard_Sales_Credit_Memo/1307"/>
            <w:id w:val="-822341908"/>
            <w:dataBinding w:prefixMappings="xmlns:ns0='urn:microsoft-dynamics-nav/reports/Standard_Sales_Credit_Memo/1307/'" w:xpath="/ns0:NavWordReportXmlPart[1]/ns0:Header[1]/ns0:Totals[1]/ns0:AmountSubjectToSalesTaxLbl[1]" w:storeItemID="{EC8BCD55-D3A7-46A7-8DF2-D3764C9E84EB}"/>
            <w:text/>
          </w:sdtPr>
          <w:sdtEndPr/>
          <w:sdtContent>
            <w:tc>
              <w:tcPr>
                <w:tcW w:w="315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B74639" w:rsidR="001B366B" w:rsidP="001B366B" w:rsidRDefault="001B366B">
                <w:pPr>
                  <w:pStyle w:val="NoSpacing"/>
                  <w:rPr>
                    <w:rFonts w:ascii="Helvetica" w:hAnsi="Helvetica" w:cs="Helvetica"/>
                    <w:color w:val="7F7F7F" w:themeColor="text1" w:themeTint="80"/>
                    <w:sz w:val="18"/>
                    <w:szCs w:val="18"/>
                  </w:rPr>
                </w:pPr>
                <w:proofErr w:type="spellStart"/>
                <w:r w:rsidRPr="00B74639">
                  <w:rPr>
                    <w:rFonts w:ascii="Helvetica" w:hAnsi="Helvetica" w:cs="Helvetica"/>
                    <w:color w:val="7F7F7F" w:themeColor="text1" w:themeTint="80"/>
                    <w:sz w:val="18"/>
                    <w:szCs w:val="18"/>
                  </w:rPr>
                  <w:t>AmountSubjectToSalesTaxLbl</w:t>
                </w:r>
                <w:proofErr w:type="spellEnd"/>
              </w:p>
            </w:tc>
          </w:sdtContent>
        </w:sdt>
        <w:sdt>
          <w:sdtPr>
            <w:rPr>
              <w:rFonts w:ascii="Helvetica" w:hAnsi="Helvetica" w:cs="Helvetica"/>
              <w:color w:val="7F7F7F" w:themeColor="text1" w:themeTint="80"/>
              <w:sz w:val="18"/>
              <w:szCs w:val="18"/>
            </w:rPr>
            <w:alias w:val="#Nav: /Header/Totals/AmountSubjectToSalesTax"/>
            <w:tag w:val="#Nav: Standard_Sales_Credit_Memo/1307"/>
            <w:id w:val="-961807150"/>
            <w:dataBinding w:prefixMappings="xmlns:ns0='urn:microsoft-dynamics-nav/reports/Standard_Sales_Credit_Memo/1307/'" w:xpath="/ns0:NavWordReportXmlPart[1]/ns0:Header[1]/ns0:Totals[1]/ns0:AmountSubjectToSalesTax[1]" w:storeItemID="{EC8BCD55-D3A7-46A7-8DF2-D3764C9E84EB}"/>
            <w:text/>
          </w:sdtPr>
          <w:sdtEndPr/>
          <w:sdtContent>
            <w:tc>
              <w:tcPr>
                <w:tcW w:w="207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B74639" w:rsidR="001B366B" w:rsidP="001B366B" w:rsidRDefault="001B366B">
                <w:pPr>
                  <w:pStyle w:val="NoSpacing"/>
                  <w:jc w:val="right"/>
                  <w:rPr>
                    <w:rFonts w:ascii="Helvetica" w:hAnsi="Helvetica" w:cs="Helvetica"/>
                    <w:color w:val="7F7F7F" w:themeColor="text1" w:themeTint="80"/>
                    <w:sz w:val="18"/>
                    <w:szCs w:val="18"/>
                  </w:rPr>
                </w:pPr>
                <w:proofErr w:type="spellStart"/>
                <w:r w:rsidRPr="00B74639">
                  <w:rPr>
                    <w:rFonts w:ascii="Helvetica" w:hAnsi="Helvetica" w:cs="Helvetica"/>
                    <w:color w:val="7F7F7F" w:themeColor="text1" w:themeTint="80"/>
                    <w:sz w:val="18"/>
                    <w:szCs w:val="18"/>
                  </w:rPr>
                  <w:t>AmountSubjectToSalesTax</w:t>
                </w:r>
                <w:proofErr w:type="spellEnd"/>
              </w:p>
            </w:tc>
          </w:sdtContent>
        </w:sdt>
      </w:tr>
      <w:tr w:rsidRPr="00B74639" w:rsidR="001B366B" w:rsidTr="001B366B">
        <w:trPr>
          <w:cantSplit/>
        </w:trPr>
        <w:sdt>
          <w:sdtPr>
            <w:rPr>
              <w:rFonts w:ascii="Helvetica" w:hAnsi="Helvetica" w:cs="Helvetica"/>
              <w:color w:val="7F7F7F" w:themeColor="text1" w:themeTint="80"/>
              <w:sz w:val="18"/>
              <w:szCs w:val="18"/>
            </w:rPr>
            <w:alias w:val="#Nav: /Header/Totals/AmountExemptFromSalesTaxLbl"/>
            <w:tag w:val="#Nav: Standard_Sales_Credit_Memo/1307"/>
            <w:id w:val="-133258447"/>
            <w:dataBinding w:prefixMappings="xmlns:ns0='urn:microsoft-dynamics-nav/reports/Standard_Sales_Credit_Memo/1307/'" w:xpath="/ns0:NavWordReportXmlPart[1]/ns0:Header[1]/ns0:Totals[1]/ns0:AmountExemptFromSalesTaxLbl[1]" w:storeItemID="{EC8BCD55-D3A7-46A7-8DF2-D3764C9E84EB}"/>
            <w:text/>
          </w:sdtPr>
          <w:sdtEndPr/>
          <w:sdtContent>
            <w:tc>
              <w:tcPr>
                <w:tcW w:w="315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B74639" w:rsidR="001B366B" w:rsidP="001B366B" w:rsidRDefault="001B366B">
                <w:pPr>
                  <w:pStyle w:val="NoSpacing"/>
                  <w:rPr>
                    <w:rFonts w:ascii="Helvetica" w:hAnsi="Helvetica" w:cs="Helvetica"/>
                    <w:color w:val="7F7F7F" w:themeColor="text1" w:themeTint="80"/>
                    <w:sz w:val="18"/>
                    <w:szCs w:val="18"/>
                  </w:rPr>
                </w:pPr>
                <w:proofErr w:type="spellStart"/>
                <w:r w:rsidRPr="00B74639">
                  <w:rPr>
                    <w:rFonts w:ascii="Helvetica" w:hAnsi="Helvetica" w:cs="Helvetica"/>
                    <w:color w:val="7F7F7F" w:themeColor="text1" w:themeTint="80"/>
                    <w:sz w:val="18"/>
                    <w:szCs w:val="18"/>
                  </w:rPr>
                  <w:t>AmountExemptFromSalesTaxLbl</w:t>
                </w:r>
                <w:proofErr w:type="spellEnd"/>
              </w:p>
            </w:tc>
          </w:sdtContent>
        </w:sdt>
        <w:sdt>
          <w:sdtPr>
            <w:rPr>
              <w:rFonts w:ascii="Helvetica" w:hAnsi="Helvetica" w:cs="Helvetica"/>
              <w:color w:val="7F7F7F" w:themeColor="text1" w:themeTint="80"/>
              <w:sz w:val="18"/>
              <w:szCs w:val="18"/>
            </w:rPr>
            <w:alias w:val="#Nav: /Header/Totals/AmountExemptFromSalesTax"/>
            <w:tag w:val="#Nav: Standard_Sales_Credit_Memo/1307"/>
            <w:id w:val="-19628359"/>
            <w:dataBinding w:prefixMappings="xmlns:ns0='urn:microsoft-dynamics-nav/reports/Standard_Sales_Credit_Memo/1307/'" w:xpath="/ns0:NavWordReportXmlPart[1]/ns0:Header[1]/ns0:Totals[1]/ns0:AmountExemptFromSalesTax[1]" w:storeItemID="{EC8BCD55-D3A7-46A7-8DF2-D3764C9E84EB}"/>
            <w:text/>
          </w:sdtPr>
          <w:sdtEndPr/>
          <w:sdtContent>
            <w:tc>
              <w:tcPr>
                <w:tcW w:w="207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B74639" w:rsidR="001B366B" w:rsidP="001B366B" w:rsidRDefault="001B366B">
                <w:pPr>
                  <w:pStyle w:val="NoSpacing"/>
                  <w:jc w:val="right"/>
                  <w:rPr>
                    <w:rFonts w:ascii="Helvetica" w:hAnsi="Helvetica" w:cs="Helvetica"/>
                    <w:color w:val="7F7F7F" w:themeColor="text1" w:themeTint="80"/>
                    <w:sz w:val="18"/>
                    <w:szCs w:val="18"/>
                  </w:rPr>
                </w:pPr>
                <w:proofErr w:type="spellStart"/>
                <w:r w:rsidRPr="00B74639">
                  <w:rPr>
                    <w:rFonts w:ascii="Helvetica" w:hAnsi="Helvetica" w:cs="Helvetica"/>
                    <w:color w:val="7F7F7F" w:themeColor="text1" w:themeTint="80"/>
                    <w:sz w:val="18"/>
                    <w:szCs w:val="18"/>
                  </w:rPr>
                  <w:t>AmountExemptFromSalesTax</w:t>
                </w:r>
                <w:proofErr w:type="spellEnd"/>
              </w:p>
            </w:tc>
          </w:sdtContent>
        </w:sdt>
      </w:tr>
    </w:tbl>
    <w:p w:rsidRPr="00133E05" w:rsidR="00F30373" w:rsidP="001B366B" w:rsidRDefault="00F30373"/>
    <w:sectPr w:rsidRPr="00133E05" w:rsidR="00F30373" w:rsidSect="00F42F01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567" w:right="567" w:bottom="567" w:left="1134" w:header="144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57B2" w:rsidP="00E40C63" w:rsidRDefault="00D457B2">
      <w:pPr>
        <w:spacing w:after="0"/>
      </w:pPr>
      <w:r>
        <w:separator/>
      </w:r>
    </w:p>
  </w:endnote>
  <w:endnote w:type="continuationSeparator" w:id="0">
    <w:p w:rsidR="00D457B2" w:rsidP="00E40C63" w:rsidRDefault="00D457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1430" w:type="dxa"/>
      <w:tblInd w:w="-90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11430"/>
    </w:tblGrid>
    <w:tr w:rsidR="001B366B" w:rsidTr="001B366B">
      <w:tc>
        <w:tcPr>
          <w:tcW w:w="11430" w:type="dxa"/>
          <w:shd w:val="clear" w:color="auto" w:fill="BCD030"/>
        </w:tcPr>
        <w:p w:rsidR="001B366B" w:rsidP="001B366B" w:rsidRDefault="001B366B">
          <w:pPr>
            <w:pStyle w:val="Header"/>
          </w:pPr>
        </w:p>
      </w:tc>
    </w:tr>
    <w:tr w:rsidR="001B366B" w:rsidTr="001B366B">
      <w:trPr>
        <w:trHeight w:val="1150"/>
      </w:trPr>
      <w:tc>
        <w:tcPr>
          <w:tcW w:w="11430" w:type="dxa"/>
          <w:shd w:val="clear" w:color="auto" w:fill="7C8083"/>
        </w:tcPr>
        <w:p w:rsidR="001B366B" w:rsidP="001B366B" w:rsidRDefault="001B366B">
          <w:pPr>
            <w:pStyle w:val="Footer"/>
          </w:pPr>
        </w:p>
        <w:p w:rsidR="001B366B" w:rsidP="001B366B" w:rsidRDefault="001B366B"/>
        <w:p w:rsidRPr="00CB4346" w:rsidR="001B366B" w:rsidP="001B366B" w:rsidRDefault="001B366B">
          <w:pPr>
            <w:tabs>
              <w:tab w:val="left" w:pos="1908"/>
            </w:tabs>
          </w:pPr>
          <w:r>
            <w:tab/>
          </w:r>
        </w:p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800" w:type="dxa"/>
      <w:tblInd w:w="-108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10800"/>
    </w:tblGrid>
    <w:tr w:rsidR="001B366B" w:rsidTr="0094764F">
      <w:tc>
        <w:tcPr>
          <w:tcW w:w="10800" w:type="dxa"/>
          <w:shd w:val="clear" w:color="auto" w:fill="BCD030"/>
        </w:tcPr>
        <w:p w:rsidR="001B366B" w:rsidP="001B366B" w:rsidRDefault="001B366B">
          <w:pPr>
            <w:pStyle w:val="Header"/>
          </w:pPr>
        </w:p>
      </w:tc>
    </w:tr>
    <w:tr w:rsidR="001B366B" w:rsidTr="0094764F">
      <w:trPr>
        <w:trHeight w:val="1150"/>
      </w:trPr>
      <w:tc>
        <w:tcPr>
          <w:tcW w:w="10800" w:type="dxa"/>
          <w:shd w:val="clear" w:color="auto" w:fill="7C8083"/>
        </w:tcPr>
        <w:p w:rsidR="001B366B" w:rsidP="001B366B" w:rsidRDefault="001B366B">
          <w:pPr>
            <w:pStyle w:val="Footer"/>
          </w:pPr>
        </w:p>
        <w:p w:rsidR="001B366B" w:rsidP="001B366B" w:rsidRDefault="001B366B"/>
        <w:p w:rsidRPr="00CB4346" w:rsidR="001B366B" w:rsidP="001B366B" w:rsidRDefault="001B366B">
          <w:pPr>
            <w:tabs>
              <w:tab w:val="left" w:pos="1908"/>
            </w:tabs>
          </w:pPr>
          <w:r>
            <w:tab/>
          </w:r>
        </w:p>
      </w:tc>
    </w:tr>
  </w:tbl>
  <w:p w:rsidR="001B366B" w:rsidP="001B366B" w:rsidRDefault="001B366B">
    <w:pPr>
      <w:pStyle w:val="Footer"/>
    </w:pPr>
  </w:p>
  <w:p w:rsidR="001B366B" w:rsidRDefault="001B36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57B2" w:rsidP="00E40C63" w:rsidRDefault="00D457B2">
      <w:pPr>
        <w:spacing w:after="0"/>
      </w:pPr>
      <w:r>
        <w:separator/>
      </w:r>
    </w:p>
  </w:footnote>
  <w:footnote w:type="continuationSeparator" w:id="0">
    <w:p w:rsidR="00D457B2" w:rsidP="00E40C63" w:rsidRDefault="00D457B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1435" w:type="dxa"/>
      <w:tblInd w:w="-894" w:type="dxa"/>
      <w:tblLook w:val="04A0" w:firstRow="1" w:lastRow="0" w:firstColumn="1" w:lastColumn="0" w:noHBand="0" w:noVBand="1"/>
    </w:tblPr>
    <w:tblGrid>
      <w:gridCol w:w="9005"/>
      <w:gridCol w:w="2430"/>
    </w:tblGrid>
    <w:tr w:rsidR="001B366B" w:rsidTr="001B366B">
      <w:trPr>
        <w:trHeight w:val="95"/>
      </w:trPr>
      <w:tc>
        <w:tcPr>
          <w:tcW w:w="9005" w:type="dxa"/>
          <w:tcBorders>
            <w:top w:val="nil"/>
            <w:left w:val="nil"/>
            <w:bottom w:val="nil"/>
            <w:right w:val="nil"/>
          </w:tcBorders>
          <w:shd w:val="clear" w:color="auto" w:fill="BCD030"/>
        </w:tcPr>
        <w:p w:rsidR="001B366B" w:rsidP="001B366B" w:rsidRDefault="001B366B">
          <w:pPr>
            <w:pStyle w:val="Header"/>
          </w:pPr>
        </w:p>
      </w:tc>
      <w:tc>
        <w:tcPr>
          <w:tcW w:w="2430" w:type="dxa"/>
          <w:tcBorders>
            <w:top w:val="nil"/>
            <w:left w:val="nil"/>
            <w:bottom w:val="nil"/>
            <w:right w:val="nil"/>
          </w:tcBorders>
          <w:shd w:val="clear" w:color="auto" w:fill="7C8083"/>
        </w:tcPr>
        <w:p w:rsidR="001B366B" w:rsidP="001B366B" w:rsidRDefault="001B366B">
          <w:pPr>
            <w:pStyle w:val="Header"/>
          </w:pPr>
        </w:p>
      </w:tc>
    </w:tr>
  </w:tbl>
  <w:p w:rsidR="001B366B" w:rsidP="001B366B" w:rsidRDefault="001B366B">
    <w:pPr>
      <w:pStyle w:val="Header"/>
    </w:pPr>
  </w:p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1435" w:type="dxa"/>
      <w:tblInd w:w="-1175" w:type="dxa"/>
      <w:tblLook w:val="04A0" w:firstRow="1" w:lastRow="0" w:firstColumn="1" w:lastColumn="0" w:noHBand="0" w:noVBand="1"/>
    </w:tblPr>
    <w:tblGrid>
      <w:gridCol w:w="9005"/>
      <w:gridCol w:w="2430"/>
    </w:tblGrid>
    <w:tr w:rsidR="001B366B" w:rsidTr="0094764F">
      <w:trPr>
        <w:trHeight w:val="95"/>
      </w:trPr>
      <w:tc>
        <w:tcPr>
          <w:tcW w:w="9005" w:type="dxa"/>
          <w:tcBorders>
            <w:top w:val="nil"/>
            <w:left w:val="nil"/>
            <w:bottom w:val="nil"/>
            <w:right w:val="nil"/>
          </w:tcBorders>
          <w:shd w:val="clear" w:color="auto" w:fill="BCD030"/>
        </w:tcPr>
        <w:p w:rsidR="001B366B" w:rsidP="001B366B" w:rsidRDefault="001B366B">
          <w:pPr>
            <w:pStyle w:val="Header"/>
          </w:pPr>
        </w:p>
      </w:tc>
      <w:tc>
        <w:tcPr>
          <w:tcW w:w="2430" w:type="dxa"/>
          <w:tcBorders>
            <w:top w:val="nil"/>
            <w:left w:val="nil"/>
            <w:bottom w:val="nil"/>
            <w:right w:val="nil"/>
          </w:tcBorders>
          <w:shd w:val="clear" w:color="auto" w:fill="7C8083"/>
        </w:tcPr>
        <w:p w:rsidR="001B366B" w:rsidP="001B366B" w:rsidRDefault="001B366B">
          <w:pPr>
            <w:pStyle w:val="Header"/>
          </w:pPr>
        </w:p>
      </w:tc>
    </w:tr>
  </w:tbl>
  <w:p w:rsidR="001B366B" w:rsidP="001B366B" w:rsidRDefault="001B366B">
    <w:pPr>
      <w:pStyle w:val="Header"/>
    </w:pPr>
  </w:p>
  <w:p w:rsidR="001B366B" w:rsidRDefault="001B36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E05"/>
    <w:rsid w:val="00032E69"/>
    <w:rsid w:val="000357EB"/>
    <w:rsid w:val="00070EE8"/>
    <w:rsid w:val="00074151"/>
    <w:rsid w:val="000844A3"/>
    <w:rsid w:val="000A665A"/>
    <w:rsid w:val="000D5A6D"/>
    <w:rsid w:val="000E071F"/>
    <w:rsid w:val="000E35EE"/>
    <w:rsid w:val="00103846"/>
    <w:rsid w:val="0011793B"/>
    <w:rsid w:val="00126D5A"/>
    <w:rsid w:val="00133E05"/>
    <w:rsid w:val="00134A71"/>
    <w:rsid w:val="00142852"/>
    <w:rsid w:val="00151C73"/>
    <w:rsid w:val="001621D9"/>
    <w:rsid w:val="00166AF3"/>
    <w:rsid w:val="001802F8"/>
    <w:rsid w:val="001B0B6F"/>
    <w:rsid w:val="001B366B"/>
    <w:rsid w:val="001B4C91"/>
    <w:rsid w:val="001B793C"/>
    <w:rsid w:val="001D1CE2"/>
    <w:rsid w:val="001D6807"/>
    <w:rsid w:val="0020108A"/>
    <w:rsid w:val="00234E85"/>
    <w:rsid w:val="00235CA0"/>
    <w:rsid w:val="00241F2C"/>
    <w:rsid w:val="002447BB"/>
    <w:rsid w:val="00245B0E"/>
    <w:rsid w:val="00261876"/>
    <w:rsid w:val="0026269B"/>
    <w:rsid w:val="002669DB"/>
    <w:rsid w:val="00273BA9"/>
    <w:rsid w:val="00284DE2"/>
    <w:rsid w:val="0029628E"/>
    <w:rsid w:val="002A29DF"/>
    <w:rsid w:val="002A382C"/>
    <w:rsid w:val="002B6B46"/>
    <w:rsid w:val="002E2A56"/>
    <w:rsid w:val="002E537D"/>
    <w:rsid w:val="003370AA"/>
    <w:rsid w:val="00337723"/>
    <w:rsid w:val="00355E20"/>
    <w:rsid w:val="00356045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101C5"/>
    <w:rsid w:val="004125DD"/>
    <w:rsid w:val="004158EC"/>
    <w:rsid w:val="004252EC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3913"/>
    <w:rsid w:val="00552846"/>
    <w:rsid w:val="00563DCD"/>
    <w:rsid w:val="005731CF"/>
    <w:rsid w:val="00587157"/>
    <w:rsid w:val="00595F7F"/>
    <w:rsid w:val="005963DE"/>
    <w:rsid w:val="005A0994"/>
    <w:rsid w:val="005F254A"/>
    <w:rsid w:val="005F2559"/>
    <w:rsid w:val="005F5EC9"/>
    <w:rsid w:val="005F6BCC"/>
    <w:rsid w:val="0060202A"/>
    <w:rsid w:val="00610A30"/>
    <w:rsid w:val="00612ABF"/>
    <w:rsid w:val="006245DA"/>
    <w:rsid w:val="00640F92"/>
    <w:rsid w:val="00644929"/>
    <w:rsid w:val="00646EDD"/>
    <w:rsid w:val="0065231A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5905"/>
    <w:rsid w:val="006D64AE"/>
    <w:rsid w:val="006F2626"/>
    <w:rsid w:val="00703625"/>
    <w:rsid w:val="0071439C"/>
    <w:rsid w:val="00716E24"/>
    <w:rsid w:val="00727DA6"/>
    <w:rsid w:val="00741F6B"/>
    <w:rsid w:val="007537BA"/>
    <w:rsid w:val="00760FA8"/>
    <w:rsid w:val="00765190"/>
    <w:rsid w:val="00766078"/>
    <w:rsid w:val="007773B8"/>
    <w:rsid w:val="00777ADC"/>
    <w:rsid w:val="00782744"/>
    <w:rsid w:val="007860CE"/>
    <w:rsid w:val="00797305"/>
    <w:rsid w:val="007A0A2F"/>
    <w:rsid w:val="007B235B"/>
    <w:rsid w:val="007C7D12"/>
    <w:rsid w:val="007E323C"/>
    <w:rsid w:val="00802B5B"/>
    <w:rsid w:val="00812D89"/>
    <w:rsid w:val="00815D27"/>
    <w:rsid w:val="00817EE6"/>
    <w:rsid w:val="00820262"/>
    <w:rsid w:val="00836184"/>
    <w:rsid w:val="00837115"/>
    <w:rsid w:val="00844D12"/>
    <w:rsid w:val="00845DAF"/>
    <w:rsid w:val="00845E08"/>
    <w:rsid w:val="008533EF"/>
    <w:rsid w:val="0085499F"/>
    <w:rsid w:val="00856BBF"/>
    <w:rsid w:val="00857836"/>
    <w:rsid w:val="00873B21"/>
    <w:rsid w:val="008C3901"/>
    <w:rsid w:val="008D7475"/>
    <w:rsid w:val="008E2910"/>
    <w:rsid w:val="008E766D"/>
    <w:rsid w:val="008F0A38"/>
    <w:rsid w:val="008F7668"/>
    <w:rsid w:val="008F7CCF"/>
    <w:rsid w:val="009072D1"/>
    <w:rsid w:val="00921119"/>
    <w:rsid w:val="0092542A"/>
    <w:rsid w:val="00932BB4"/>
    <w:rsid w:val="00933DB5"/>
    <w:rsid w:val="009412CB"/>
    <w:rsid w:val="00942FB0"/>
    <w:rsid w:val="00943A17"/>
    <w:rsid w:val="009453BC"/>
    <w:rsid w:val="00954C6C"/>
    <w:rsid w:val="00966D04"/>
    <w:rsid w:val="00982950"/>
    <w:rsid w:val="00987A6F"/>
    <w:rsid w:val="00991278"/>
    <w:rsid w:val="0099175E"/>
    <w:rsid w:val="009943A4"/>
    <w:rsid w:val="00994E20"/>
    <w:rsid w:val="0099556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05F93"/>
    <w:rsid w:val="00A30C38"/>
    <w:rsid w:val="00A42BE5"/>
    <w:rsid w:val="00A5753E"/>
    <w:rsid w:val="00A76F36"/>
    <w:rsid w:val="00A9010E"/>
    <w:rsid w:val="00A940EF"/>
    <w:rsid w:val="00A9726D"/>
    <w:rsid w:val="00AA5ADD"/>
    <w:rsid w:val="00AB48DF"/>
    <w:rsid w:val="00AC2035"/>
    <w:rsid w:val="00AC2E58"/>
    <w:rsid w:val="00AE055E"/>
    <w:rsid w:val="00AF1EDD"/>
    <w:rsid w:val="00AF4452"/>
    <w:rsid w:val="00AF5F41"/>
    <w:rsid w:val="00B01DA6"/>
    <w:rsid w:val="00B22FDE"/>
    <w:rsid w:val="00B32D4B"/>
    <w:rsid w:val="00B402B9"/>
    <w:rsid w:val="00B437D5"/>
    <w:rsid w:val="00B57659"/>
    <w:rsid w:val="00B607A0"/>
    <w:rsid w:val="00B60D54"/>
    <w:rsid w:val="00B74639"/>
    <w:rsid w:val="00B81AFF"/>
    <w:rsid w:val="00B8205C"/>
    <w:rsid w:val="00B86BCD"/>
    <w:rsid w:val="00B91CA1"/>
    <w:rsid w:val="00B96060"/>
    <w:rsid w:val="00BB2F6C"/>
    <w:rsid w:val="00BC232B"/>
    <w:rsid w:val="00BD2533"/>
    <w:rsid w:val="00BD35AE"/>
    <w:rsid w:val="00BD4E95"/>
    <w:rsid w:val="00BD5F4E"/>
    <w:rsid w:val="00BE5952"/>
    <w:rsid w:val="00BE6BE6"/>
    <w:rsid w:val="00BF0F10"/>
    <w:rsid w:val="00C24294"/>
    <w:rsid w:val="00C27C1A"/>
    <w:rsid w:val="00C36F18"/>
    <w:rsid w:val="00C40BE4"/>
    <w:rsid w:val="00C41DE3"/>
    <w:rsid w:val="00C47206"/>
    <w:rsid w:val="00C505DB"/>
    <w:rsid w:val="00C5552D"/>
    <w:rsid w:val="00CA6394"/>
    <w:rsid w:val="00CB70AD"/>
    <w:rsid w:val="00CD1B92"/>
    <w:rsid w:val="00D069DB"/>
    <w:rsid w:val="00D21D63"/>
    <w:rsid w:val="00D235D0"/>
    <w:rsid w:val="00D41DC8"/>
    <w:rsid w:val="00D457B2"/>
    <w:rsid w:val="00D52DC0"/>
    <w:rsid w:val="00D53B6F"/>
    <w:rsid w:val="00D54A61"/>
    <w:rsid w:val="00D6006D"/>
    <w:rsid w:val="00D71C2A"/>
    <w:rsid w:val="00D72A07"/>
    <w:rsid w:val="00D72E02"/>
    <w:rsid w:val="00D75AAF"/>
    <w:rsid w:val="00DA0F11"/>
    <w:rsid w:val="00DA580A"/>
    <w:rsid w:val="00DB4B5B"/>
    <w:rsid w:val="00DD5CB9"/>
    <w:rsid w:val="00DF21DB"/>
    <w:rsid w:val="00DF30F1"/>
    <w:rsid w:val="00DF6462"/>
    <w:rsid w:val="00E111C4"/>
    <w:rsid w:val="00E22B7E"/>
    <w:rsid w:val="00E40C63"/>
    <w:rsid w:val="00E41182"/>
    <w:rsid w:val="00E4361D"/>
    <w:rsid w:val="00E54F17"/>
    <w:rsid w:val="00E64F2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06C67"/>
    <w:rsid w:val="00F14176"/>
    <w:rsid w:val="00F20F72"/>
    <w:rsid w:val="00F219F1"/>
    <w:rsid w:val="00F30373"/>
    <w:rsid w:val="00F36FA0"/>
    <w:rsid w:val="00F42F01"/>
    <w:rsid w:val="00F44822"/>
    <w:rsid w:val="00F65F71"/>
    <w:rsid w:val="00F66A1F"/>
    <w:rsid w:val="00F76886"/>
    <w:rsid w:val="00F81AE9"/>
    <w:rsid w:val="00F848FB"/>
    <w:rsid w:val="00F86468"/>
    <w:rsid w:val="00FA04E3"/>
    <w:rsid w:val="00FA4D66"/>
    <w:rsid w:val="00FB06A1"/>
    <w:rsid w:val="00FB3DCE"/>
    <w:rsid w:val="00FD6A00"/>
    <w:rsid w:val="00FE1868"/>
    <w:rsid w:val="00FF66A4"/>
    <w:rsid w:val="00FF6ECF"/>
    <w:rsid w:val="00FF7C0C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E111C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link w:val="NoSpacingChar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133E05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ForceRightChar">
    <w:name w:val="ForceRight Char"/>
    <w:basedOn w:val="DefaultParagraphFont"/>
    <w:link w:val="ForceRight"/>
    <w:locked/>
    <w:rsid w:val="001802F8"/>
    <w:rPr>
      <w:rFonts w:ascii="Helvetica" w:hAnsi="Helvetica"/>
      <w:color w:val="7F7F7F" w:themeColor="text1" w:themeTint="80"/>
      <w:sz w:val="18"/>
      <w:szCs w:val="18"/>
    </w:rPr>
  </w:style>
  <w:style w:type="paragraph" w:customStyle="1" w:styleId="ForceRight">
    <w:name w:val="ForceRight"/>
    <w:basedOn w:val="Normal"/>
    <w:link w:val="ForceRightChar"/>
    <w:qFormat/>
    <w:rsid w:val="001802F8"/>
    <w:pPr>
      <w:jc w:val="right"/>
    </w:pPr>
    <w:rPr>
      <w:rFonts w:ascii="Helvetica" w:hAnsi="Helvetica"/>
      <w:color w:val="7F7F7F" w:themeColor="text1" w:themeTint="80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1B366B"/>
  </w:style>
  <w:style w:type="paragraph" w:customStyle="1" w:styleId="NoSpacing-right">
    <w:name w:val="No Spacing - right"/>
    <w:basedOn w:val="NoSpacing"/>
    <w:link w:val="NoSpacing-rightChar"/>
    <w:qFormat/>
    <w:rsid w:val="001802F8"/>
    <w:pPr>
      <w:jc w:val="right"/>
    </w:pPr>
    <w:rPr>
      <w:rFonts w:ascii="Helvetica" w:hAnsi="Helvetica"/>
      <w:color w:val="7F7F7F" w:themeColor="text1" w:themeTint="80"/>
      <w:sz w:val="18"/>
      <w:szCs w:val="18"/>
    </w:rPr>
  </w:style>
  <w:style w:type="character" w:customStyle="1" w:styleId="NoSpacing-rightChar">
    <w:name w:val="No Spacing - right Char"/>
    <w:basedOn w:val="NoSpacingChar"/>
    <w:link w:val="NoSpacing-right"/>
    <w:rsid w:val="001802F8"/>
    <w:rPr>
      <w:rFonts w:ascii="Helvetica" w:hAnsi="Helvetica"/>
      <w:color w:val="7F7F7F" w:themeColor="text1" w:themeTint="8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glossaryDocument" Target="glossary/document.xml" Id="rId14" /><Relationship Type="http://schemas.openxmlformats.org/officeDocument/2006/relationships/customXml" Target="/customXml/item3.xml" Id="Rac0309ce050a4221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016B44A011B49B98CEE201B2016D6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C682E2-CAFF-4C25-8A4B-162C176C992C}"/>
      </w:docPartPr>
      <w:docPartBody>
        <w:p w:rsidR="00742FA2" w:rsidRDefault="00593743" w:rsidP="00593743">
          <w:pPr>
            <w:pStyle w:val="E016B44A011B49B98CEE201B2016D6A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E536AB427B4C3B8806A9938FE109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C6B9E-A119-4235-B930-FA533C98EC99}"/>
      </w:docPartPr>
      <w:docPartBody>
        <w:p w:rsidR="00742FA2" w:rsidRDefault="00593743" w:rsidP="00593743">
          <w:pPr>
            <w:pStyle w:val="54E536AB427B4C3B8806A9938FE1099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3A2D8B-6691-4CFF-93A5-2F9984BBF20F}"/>
      </w:docPartPr>
      <w:docPartBody>
        <w:p w:rsidR="00107C85" w:rsidRDefault="00742FA2">
          <w:r w:rsidRPr="0068587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358"/>
    <w:rsid w:val="0000712E"/>
    <w:rsid w:val="00047358"/>
    <w:rsid w:val="00082D14"/>
    <w:rsid w:val="000D4D8B"/>
    <w:rsid w:val="00107C85"/>
    <w:rsid w:val="00257F4C"/>
    <w:rsid w:val="002D7819"/>
    <w:rsid w:val="00305D63"/>
    <w:rsid w:val="0036254D"/>
    <w:rsid w:val="00422357"/>
    <w:rsid w:val="00487CA8"/>
    <w:rsid w:val="00593743"/>
    <w:rsid w:val="00595B60"/>
    <w:rsid w:val="005C2DC8"/>
    <w:rsid w:val="005C322B"/>
    <w:rsid w:val="00643A7B"/>
    <w:rsid w:val="00660359"/>
    <w:rsid w:val="006B1C92"/>
    <w:rsid w:val="006B4550"/>
    <w:rsid w:val="00742FA2"/>
    <w:rsid w:val="00795858"/>
    <w:rsid w:val="007C1EF2"/>
    <w:rsid w:val="007D3ACA"/>
    <w:rsid w:val="0087341D"/>
    <w:rsid w:val="008837EF"/>
    <w:rsid w:val="008E0D2D"/>
    <w:rsid w:val="008E1200"/>
    <w:rsid w:val="008F111A"/>
    <w:rsid w:val="00945954"/>
    <w:rsid w:val="00974481"/>
    <w:rsid w:val="00993B2C"/>
    <w:rsid w:val="00B07B9C"/>
    <w:rsid w:val="00B33972"/>
    <w:rsid w:val="00B74292"/>
    <w:rsid w:val="00D14434"/>
    <w:rsid w:val="00DD3089"/>
    <w:rsid w:val="00DD5EEA"/>
    <w:rsid w:val="00EA27FC"/>
    <w:rsid w:val="00ED32C6"/>
    <w:rsid w:val="00F60CE1"/>
    <w:rsid w:val="00F7380E"/>
    <w:rsid w:val="00FC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42FA2"/>
    <w:rPr>
      <w:color w:val="808080"/>
    </w:rPr>
  </w:style>
  <w:style w:type="paragraph" w:customStyle="1" w:styleId="F7B4B487FC814406B24E75E6AD6E1BE0">
    <w:name w:val="F7B4B487FC814406B24E75E6AD6E1BE0"/>
    <w:rsid w:val="00047358"/>
  </w:style>
  <w:style w:type="paragraph" w:customStyle="1" w:styleId="4184B26A7872459499D01071C02A34AB">
    <w:name w:val="4184B26A7872459499D01071C02A34AB"/>
    <w:rsid w:val="00047358"/>
  </w:style>
  <w:style w:type="paragraph" w:customStyle="1" w:styleId="D25B915907B74F8C9624E87E86A4B619">
    <w:name w:val="D25B915907B74F8C9624E87E86A4B619"/>
    <w:rsid w:val="00047358"/>
  </w:style>
  <w:style w:type="paragraph" w:customStyle="1" w:styleId="28BD4BCFC974439E8EDC20149ADFA44F">
    <w:name w:val="28BD4BCFC974439E8EDC20149ADFA44F"/>
    <w:rsid w:val="00047358"/>
  </w:style>
  <w:style w:type="paragraph" w:customStyle="1" w:styleId="B0BA48A9A13440B08A6BB2760B43506B">
    <w:name w:val="B0BA48A9A13440B08A6BB2760B43506B"/>
    <w:rsid w:val="00047358"/>
  </w:style>
  <w:style w:type="paragraph" w:customStyle="1" w:styleId="2FA410F673A1477F839B18B9F3B04F26">
    <w:name w:val="2FA410F673A1477F839B18B9F3B04F26"/>
    <w:rsid w:val="00047358"/>
  </w:style>
  <w:style w:type="paragraph" w:customStyle="1" w:styleId="A4D0AD89458B4F02AE25913512DBBD3F">
    <w:name w:val="A4D0AD89458B4F02AE25913512DBBD3F"/>
    <w:rsid w:val="00047358"/>
  </w:style>
  <w:style w:type="paragraph" w:customStyle="1" w:styleId="8977669C989F436CA8224EFFADDD1C9D">
    <w:name w:val="8977669C989F436CA8224EFFADDD1C9D"/>
    <w:rsid w:val="00047358"/>
  </w:style>
  <w:style w:type="paragraph" w:customStyle="1" w:styleId="0AC183D63DB74638B7D06B55C53FF1F5">
    <w:name w:val="0AC183D63DB74638B7D06B55C53FF1F5"/>
    <w:rsid w:val="00047358"/>
  </w:style>
  <w:style w:type="paragraph" w:customStyle="1" w:styleId="4241C3D2A91D47648E1940327405D69A">
    <w:name w:val="4241C3D2A91D47648E1940327405D69A"/>
    <w:rsid w:val="00047358"/>
  </w:style>
  <w:style w:type="paragraph" w:customStyle="1" w:styleId="AF5FF450391A4BDF95DA829437BCF3AF">
    <w:name w:val="AF5FF450391A4BDF95DA829437BCF3AF"/>
    <w:rsid w:val="00047358"/>
  </w:style>
  <w:style w:type="paragraph" w:customStyle="1" w:styleId="12C250AAC6364392AB638944C5C24030">
    <w:name w:val="12C250AAC6364392AB638944C5C24030"/>
    <w:rsid w:val="00047358"/>
  </w:style>
  <w:style w:type="paragraph" w:customStyle="1" w:styleId="3826BAC5BC2149BE8A03A19FA10AF9E6">
    <w:name w:val="3826BAC5BC2149BE8A03A19FA10AF9E6"/>
    <w:rsid w:val="00047358"/>
  </w:style>
  <w:style w:type="paragraph" w:customStyle="1" w:styleId="621110FF93B345519963618FBA8450BC">
    <w:name w:val="621110FF93B345519963618FBA8450BC"/>
    <w:rsid w:val="00047358"/>
  </w:style>
  <w:style w:type="paragraph" w:customStyle="1" w:styleId="D2E2F0B8EF3A43609AA6824856C1E0EF">
    <w:name w:val="D2E2F0B8EF3A43609AA6824856C1E0EF"/>
    <w:rsid w:val="00047358"/>
  </w:style>
  <w:style w:type="paragraph" w:customStyle="1" w:styleId="40A720FA878C44758EB6A6531824B720">
    <w:name w:val="40A720FA878C44758EB6A6531824B720"/>
    <w:rsid w:val="00047358"/>
  </w:style>
  <w:style w:type="paragraph" w:customStyle="1" w:styleId="686377AACB98467B87FAF1F31F1B4537">
    <w:name w:val="686377AACB98467B87FAF1F31F1B4537"/>
    <w:rsid w:val="00047358"/>
  </w:style>
  <w:style w:type="paragraph" w:customStyle="1" w:styleId="CFD4B50CBFBC4BA9A2865AD6716E9637">
    <w:name w:val="CFD4B50CBFBC4BA9A2865AD6716E9637"/>
    <w:rsid w:val="00047358"/>
  </w:style>
  <w:style w:type="paragraph" w:customStyle="1" w:styleId="C3B3DC30B02848B583D25458A4659BA2">
    <w:name w:val="C3B3DC30B02848B583D25458A4659BA2"/>
    <w:rsid w:val="00047358"/>
  </w:style>
  <w:style w:type="paragraph" w:customStyle="1" w:styleId="CC4BA5CE077542889864E2DC93E37FCF">
    <w:name w:val="CC4BA5CE077542889864E2DC93E37FCF"/>
    <w:rsid w:val="00047358"/>
  </w:style>
  <w:style w:type="paragraph" w:customStyle="1" w:styleId="B8378250F9C6465BBB09384DE802FB7F">
    <w:name w:val="B8378250F9C6465BBB09384DE802FB7F"/>
    <w:rsid w:val="00047358"/>
  </w:style>
  <w:style w:type="paragraph" w:customStyle="1" w:styleId="B3B37CA837B542B0AACD6DF8226E5DC3">
    <w:name w:val="B3B37CA837B542B0AACD6DF8226E5DC3"/>
    <w:rsid w:val="00047358"/>
  </w:style>
  <w:style w:type="paragraph" w:customStyle="1" w:styleId="CB1DD28340694D149B33A167672E33AE">
    <w:name w:val="CB1DD28340694D149B33A167672E33AE"/>
    <w:rsid w:val="00047358"/>
  </w:style>
  <w:style w:type="paragraph" w:customStyle="1" w:styleId="3BB2B48FAB3E4DDE96F16AC639A9D652">
    <w:name w:val="3BB2B48FAB3E4DDE96F16AC639A9D652"/>
    <w:rsid w:val="00047358"/>
  </w:style>
  <w:style w:type="paragraph" w:customStyle="1" w:styleId="4116043F68A841ADBFF0F78D0BAFE4DD">
    <w:name w:val="4116043F68A841ADBFF0F78D0BAFE4DD"/>
    <w:rsid w:val="00047358"/>
  </w:style>
  <w:style w:type="paragraph" w:customStyle="1" w:styleId="D00B2CF5216542E48B1FA3F7329E9168">
    <w:name w:val="D00B2CF5216542E48B1FA3F7329E9168"/>
    <w:rsid w:val="00047358"/>
  </w:style>
  <w:style w:type="paragraph" w:customStyle="1" w:styleId="5A79970C3A884513AA554763E81035C3">
    <w:name w:val="5A79970C3A884513AA554763E81035C3"/>
    <w:rsid w:val="00047358"/>
  </w:style>
  <w:style w:type="paragraph" w:customStyle="1" w:styleId="343AAC44148243C78F326BB9A83D3024">
    <w:name w:val="343AAC44148243C78F326BB9A83D3024"/>
    <w:rsid w:val="00047358"/>
  </w:style>
  <w:style w:type="paragraph" w:customStyle="1" w:styleId="AFAA596673924DD6B4B0F02053F29E65">
    <w:name w:val="AFAA596673924DD6B4B0F02053F29E65"/>
    <w:rsid w:val="00047358"/>
  </w:style>
  <w:style w:type="paragraph" w:customStyle="1" w:styleId="C79E6C514E2344B18A9D1E5F57EFEEDB">
    <w:name w:val="C79E6C514E2344B18A9D1E5F57EFEEDB"/>
    <w:rsid w:val="00047358"/>
  </w:style>
  <w:style w:type="paragraph" w:customStyle="1" w:styleId="096AF142A17A4DE7939E26982D9C5C97">
    <w:name w:val="096AF142A17A4DE7939E26982D9C5C97"/>
    <w:rsid w:val="00047358"/>
  </w:style>
  <w:style w:type="paragraph" w:customStyle="1" w:styleId="241BCC5BB56B4612A1EAD7816724281E">
    <w:name w:val="241BCC5BB56B4612A1EAD7816724281E"/>
    <w:rsid w:val="00047358"/>
  </w:style>
  <w:style w:type="paragraph" w:customStyle="1" w:styleId="62F79F9E4A084CC28FD0411F50DAF3B3">
    <w:name w:val="62F79F9E4A084CC28FD0411F50DAF3B3"/>
    <w:rsid w:val="00047358"/>
  </w:style>
  <w:style w:type="paragraph" w:customStyle="1" w:styleId="1C294DBBBAB9494CA014466AAFC6CABE">
    <w:name w:val="1C294DBBBAB9494CA014466AAFC6CABE"/>
    <w:rsid w:val="00047358"/>
  </w:style>
  <w:style w:type="paragraph" w:customStyle="1" w:styleId="949B721620D641FEA5CC1AE46F428823">
    <w:name w:val="949B721620D641FEA5CC1AE46F428823"/>
    <w:rsid w:val="00047358"/>
  </w:style>
  <w:style w:type="paragraph" w:customStyle="1" w:styleId="792DB126D0154499AEDC5F91977F886D">
    <w:name w:val="792DB126D0154499AEDC5F91977F886D"/>
    <w:rsid w:val="00047358"/>
  </w:style>
  <w:style w:type="paragraph" w:customStyle="1" w:styleId="4D972F1A560A488FBE60C62AD74C646F">
    <w:name w:val="4D972F1A560A488FBE60C62AD74C646F"/>
    <w:rsid w:val="00047358"/>
  </w:style>
  <w:style w:type="paragraph" w:customStyle="1" w:styleId="8FC813EB52484D6482B2D18F0F5B0AC1">
    <w:name w:val="8FC813EB52484D6482B2D18F0F5B0AC1"/>
    <w:rsid w:val="00047358"/>
  </w:style>
  <w:style w:type="paragraph" w:customStyle="1" w:styleId="8ECE76C6AABF410B861032AEA12BA9A0">
    <w:name w:val="8ECE76C6AABF410B861032AEA12BA9A0"/>
    <w:rsid w:val="00047358"/>
  </w:style>
  <w:style w:type="paragraph" w:customStyle="1" w:styleId="4E00CF9EFF214B04B5B7ED3FEF3D1E8F">
    <w:name w:val="4E00CF9EFF214B04B5B7ED3FEF3D1E8F"/>
    <w:rsid w:val="00047358"/>
  </w:style>
  <w:style w:type="paragraph" w:customStyle="1" w:styleId="3BF7C5BCF1E94A178CA23388036B5D2E">
    <w:name w:val="3BF7C5BCF1E94A178CA23388036B5D2E"/>
    <w:rsid w:val="00047358"/>
  </w:style>
  <w:style w:type="paragraph" w:customStyle="1" w:styleId="4936D9484B794C4CBBFD6974C557ABBB">
    <w:name w:val="4936D9484B794C4CBBFD6974C557ABBB"/>
    <w:rsid w:val="00047358"/>
  </w:style>
  <w:style w:type="paragraph" w:customStyle="1" w:styleId="9C16E8F663E943ECA5F0FF8FBEDC44D8">
    <w:name w:val="9C16E8F663E943ECA5F0FF8FBEDC44D8"/>
    <w:rsid w:val="00047358"/>
  </w:style>
  <w:style w:type="paragraph" w:customStyle="1" w:styleId="4EF143093031469481306B4F7E5015DE">
    <w:name w:val="4EF143093031469481306B4F7E5015DE"/>
    <w:rsid w:val="00047358"/>
  </w:style>
  <w:style w:type="paragraph" w:customStyle="1" w:styleId="65DE0F25EAF04AB29C5D69EE9DB1B56C">
    <w:name w:val="65DE0F25EAF04AB29C5D69EE9DB1B56C"/>
    <w:rsid w:val="00047358"/>
  </w:style>
  <w:style w:type="paragraph" w:customStyle="1" w:styleId="34A90E73BA3D4C7DB06970C4484D8D76">
    <w:name w:val="34A90E73BA3D4C7DB06970C4484D8D76"/>
    <w:rsid w:val="00047358"/>
  </w:style>
  <w:style w:type="paragraph" w:customStyle="1" w:styleId="2909E2F5B06A479CAFF47FE4E76316A0">
    <w:name w:val="2909E2F5B06A479CAFF47FE4E76316A0"/>
    <w:rsid w:val="00047358"/>
  </w:style>
  <w:style w:type="paragraph" w:customStyle="1" w:styleId="708B434D5ED3483AB5895563DD0E5EE9">
    <w:name w:val="708B434D5ED3483AB5895563DD0E5EE9"/>
    <w:rsid w:val="00047358"/>
  </w:style>
  <w:style w:type="paragraph" w:customStyle="1" w:styleId="11E97F5903AC489098A41A3E6485DC3F">
    <w:name w:val="11E97F5903AC489098A41A3E6485DC3F"/>
    <w:rsid w:val="00047358"/>
  </w:style>
  <w:style w:type="paragraph" w:customStyle="1" w:styleId="BA2EE7240DB042DE929BEB1E58F6BCD5">
    <w:name w:val="BA2EE7240DB042DE929BEB1E58F6BCD5"/>
    <w:rsid w:val="00047358"/>
  </w:style>
  <w:style w:type="paragraph" w:customStyle="1" w:styleId="83A820D40DFB41AA8A47C6646BC3003E">
    <w:name w:val="83A820D40DFB41AA8A47C6646BC3003E"/>
    <w:rsid w:val="00047358"/>
  </w:style>
  <w:style w:type="paragraph" w:customStyle="1" w:styleId="52BB52557D554D78831BAEA288242B27">
    <w:name w:val="52BB52557D554D78831BAEA288242B27"/>
    <w:rsid w:val="00047358"/>
  </w:style>
  <w:style w:type="paragraph" w:customStyle="1" w:styleId="9DEDFE600C7740238F902C96490F94ED">
    <w:name w:val="9DEDFE600C7740238F902C96490F94ED"/>
    <w:rsid w:val="00047358"/>
  </w:style>
  <w:style w:type="paragraph" w:customStyle="1" w:styleId="B21E594F77F846A4B65D89D62534E010">
    <w:name w:val="B21E594F77F846A4B65D89D62534E010"/>
    <w:rsid w:val="00047358"/>
  </w:style>
  <w:style w:type="paragraph" w:customStyle="1" w:styleId="6D9613AA815445E494448FEF5747C1F3">
    <w:name w:val="6D9613AA815445E494448FEF5747C1F3"/>
    <w:rsid w:val="00047358"/>
  </w:style>
  <w:style w:type="paragraph" w:customStyle="1" w:styleId="AFFEB98AE1094C0386E33D9BCE430BC1">
    <w:name w:val="AFFEB98AE1094C0386E33D9BCE430BC1"/>
    <w:rsid w:val="00047358"/>
  </w:style>
  <w:style w:type="paragraph" w:customStyle="1" w:styleId="B6B895E2F9FE499C8B18ED4E07EC5867">
    <w:name w:val="B6B895E2F9FE499C8B18ED4E07EC5867"/>
    <w:rsid w:val="00047358"/>
  </w:style>
  <w:style w:type="paragraph" w:customStyle="1" w:styleId="C7D937EBCE064E949A6172C0740F2126">
    <w:name w:val="C7D937EBCE064E949A6172C0740F2126"/>
    <w:rsid w:val="00047358"/>
  </w:style>
  <w:style w:type="paragraph" w:customStyle="1" w:styleId="42D6EDBA82214E909BAEA99FF5772834">
    <w:name w:val="42D6EDBA82214E909BAEA99FF5772834"/>
    <w:rsid w:val="00047358"/>
  </w:style>
  <w:style w:type="paragraph" w:customStyle="1" w:styleId="33741D1325114935AC44A491A36F939F">
    <w:name w:val="33741D1325114935AC44A491A36F939F"/>
    <w:rsid w:val="00047358"/>
  </w:style>
  <w:style w:type="paragraph" w:customStyle="1" w:styleId="F54B3BDDC7534C7E800D577665B10394">
    <w:name w:val="F54B3BDDC7534C7E800D577665B10394"/>
    <w:rsid w:val="00047358"/>
  </w:style>
  <w:style w:type="paragraph" w:customStyle="1" w:styleId="C3210B833066458281C5B754EF76F2B7">
    <w:name w:val="C3210B833066458281C5B754EF76F2B7"/>
    <w:rsid w:val="00047358"/>
  </w:style>
  <w:style w:type="paragraph" w:customStyle="1" w:styleId="C37F3EF61C0B43F39BF1857A5F29B07F">
    <w:name w:val="C37F3EF61C0B43F39BF1857A5F29B07F"/>
    <w:rsid w:val="00047358"/>
  </w:style>
  <w:style w:type="paragraph" w:customStyle="1" w:styleId="D5ECD4AAE2AC463EB62DD32DAF5606C9">
    <w:name w:val="D5ECD4AAE2AC463EB62DD32DAF5606C9"/>
    <w:rsid w:val="00047358"/>
  </w:style>
  <w:style w:type="paragraph" w:customStyle="1" w:styleId="9BF720F9010E4F96A823519BDCD5235A">
    <w:name w:val="9BF720F9010E4F96A823519BDCD5235A"/>
    <w:rsid w:val="00047358"/>
  </w:style>
  <w:style w:type="paragraph" w:customStyle="1" w:styleId="04DED19CE3B141D5A60982F74BE1A350">
    <w:name w:val="04DED19CE3B141D5A60982F74BE1A350"/>
    <w:rsid w:val="00047358"/>
  </w:style>
  <w:style w:type="paragraph" w:customStyle="1" w:styleId="2313DD5D94174D9191FA6A6828998B0F">
    <w:name w:val="2313DD5D94174D9191FA6A6828998B0F"/>
    <w:rsid w:val="00047358"/>
  </w:style>
  <w:style w:type="paragraph" w:customStyle="1" w:styleId="D3BE26172F654C338E99A8469E4E4B79">
    <w:name w:val="D3BE26172F654C338E99A8469E4E4B79"/>
    <w:rsid w:val="00047358"/>
  </w:style>
  <w:style w:type="paragraph" w:customStyle="1" w:styleId="5F30556A7E4F43789120DE10973BD6E9">
    <w:name w:val="5F30556A7E4F43789120DE10973BD6E9"/>
    <w:rsid w:val="00047358"/>
  </w:style>
  <w:style w:type="paragraph" w:customStyle="1" w:styleId="6EAD31A24EAA4B29988ED325ECE08D7A">
    <w:name w:val="6EAD31A24EAA4B29988ED325ECE08D7A"/>
    <w:rsid w:val="00047358"/>
  </w:style>
  <w:style w:type="paragraph" w:customStyle="1" w:styleId="514C01D1A7AA467E840A54779EB65CA6">
    <w:name w:val="514C01D1A7AA467E840A54779EB65CA6"/>
    <w:rsid w:val="00047358"/>
  </w:style>
  <w:style w:type="paragraph" w:customStyle="1" w:styleId="E3DF4A0211594C8F9A97D61E40066576">
    <w:name w:val="E3DF4A0211594C8F9A97D61E40066576"/>
    <w:rsid w:val="00047358"/>
  </w:style>
  <w:style w:type="paragraph" w:customStyle="1" w:styleId="B0A9045274124DFD8B2B1DE61EDCD02B">
    <w:name w:val="B0A9045274124DFD8B2B1DE61EDCD02B"/>
    <w:rsid w:val="00047358"/>
  </w:style>
  <w:style w:type="paragraph" w:customStyle="1" w:styleId="A3F908BCED3E49CBAB78822E252D7270">
    <w:name w:val="A3F908BCED3E49CBAB78822E252D7270"/>
    <w:rsid w:val="00047358"/>
  </w:style>
  <w:style w:type="paragraph" w:customStyle="1" w:styleId="CD494B76082340ABAD0D5505D3C7F8D1">
    <w:name w:val="CD494B76082340ABAD0D5505D3C7F8D1"/>
    <w:rsid w:val="00047358"/>
  </w:style>
  <w:style w:type="paragraph" w:customStyle="1" w:styleId="2BF91F9ED5BE4F97B891A00B52C50815">
    <w:name w:val="2BF91F9ED5BE4F97B891A00B52C50815"/>
    <w:rsid w:val="00047358"/>
  </w:style>
  <w:style w:type="paragraph" w:customStyle="1" w:styleId="F1A93A8A4FD2429397729C310ED2E88C">
    <w:name w:val="F1A93A8A4FD2429397729C310ED2E88C"/>
    <w:rsid w:val="00047358"/>
  </w:style>
  <w:style w:type="paragraph" w:customStyle="1" w:styleId="B05A0074120C4D7C806836EE51F06BF7">
    <w:name w:val="B05A0074120C4D7C806836EE51F06BF7"/>
    <w:rsid w:val="00047358"/>
  </w:style>
  <w:style w:type="paragraph" w:customStyle="1" w:styleId="36C7957698824E528C9A220847A37C74">
    <w:name w:val="36C7957698824E528C9A220847A37C74"/>
    <w:rsid w:val="00047358"/>
  </w:style>
  <w:style w:type="paragraph" w:customStyle="1" w:styleId="3ECAD21DEDDF4056AD7210BDACAF71B5">
    <w:name w:val="3ECAD21DEDDF4056AD7210BDACAF71B5"/>
    <w:rsid w:val="008E0D2D"/>
  </w:style>
  <w:style w:type="paragraph" w:customStyle="1" w:styleId="021C348F8CBE45F7BDED374AECB9AD41">
    <w:name w:val="021C348F8CBE45F7BDED374AECB9AD41"/>
    <w:rsid w:val="008E0D2D"/>
  </w:style>
  <w:style w:type="paragraph" w:customStyle="1" w:styleId="59E86C8D1BF44C67B7A1E2085CC03324">
    <w:name w:val="59E86C8D1BF44C67B7A1E2085CC03324"/>
    <w:rsid w:val="008E0D2D"/>
  </w:style>
  <w:style w:type="paragraph" w:customStyle="1" w:styleId="EC8F8761BD084425AB0FE1929B41E08A">
    <w:name w:val="EC8F8761BD084425AB0FE1929B41E08A"/>
    <w:rsid w:val="008E0D2D"/>
  </w:style>
  <w:style w:type="paragraph" w:customStyle="1" w:styleId="F53916ADCC3440E4BF80E7CAD55DE322">
    <w:name w:val="F53916ADCC3440E4BF80E7CAD55DE322"/>
    <w:rsid w:val="008E0D2D"/>
  </w:style>
  <w:style w:type="paragraph" w:customStyle="1" w:styleId="F68B78B696F84995B02F9029EBB506FF">
    <w:name w:val="F68B78B696F84995B02F9029EBB506FF"/>
    <w:rsid w:val="008E0D2D"/>
  </w:style>
  <w:style w:type="paragraph" w:customStyle="1" w:styleId="51D0175B4E964F16A3CFC21C4044EC6E">
    <w:name w:val="51D0175B4E964F16A3CFC21C4044EC6E"/>
    <w:rsid w:val="008E0D2D"/>
  </w:style>
  <w:style w:type="paragraph" w:customStyle="1" w:styleId="507B237957B849F2BAAB2D293DA98C49">
    <w:name w:val="507B237957B849F2BAAB2D293DA98C49"/>
    <w:rsid w:val="008E0D2D"/>
  </w:style>
  <w:style w:type="paragraph" w:customStyle="1" w:styleId="39C8204692704180823FBB5BA126657F">
    <w:name w:val="39C8204692704180823FBB5BA126657F"/>
    <w:rsid w:val="008E0D2D"/>
  </w:style>
  <w:style w:type="paragraph" w:customStyle="1" w:styleId="9593DF4787924571B093FECEEAC81D8A">
    <w:name w:val="9593DF4787924571B093FECEEAC81D8A"/>
    <w:rsid w:val="008E0D2D"/>
  </w:style>
  <w:style w:type="paragraph" w:customStyle="1" w:styleId="4ECF7D8C00E4452C81344EFB025FF5CB">
    <w:name w:val="4ECF7D8C00E4452C81344EFB025FF5CB"/>
    <w:rsid w:val="008E0D2D"/>
  </w:style>
  <w:style w:type="paragraph" w:customStyle="1" w:styleId="FEF5EFBA78BC4D2FAF7CA2016B25CAF8">
    <w:name w:val="FEF5EFBA78BC4D2FAF7CA2016B25CAF8"/>
    <w:rsid w:val="008E0D2D"/>
  </w:style>
  <w:style w:type="paragraph" w:customStyle="1" w:styleId="E8CE3C76FCDD4012B13AC96BCF4AB59C">
    <w:name w:val="E8CE3C76FCDD4012B13AC96BCF4AB59C"/>
    <w:rsid w:val="008E0D2D"/>
  </w:style>
  <w:style w:type="paragraph" w:customStyle="1" w:styleId="FE1FE4AF79F8454B999701439A981749">
    <w:name w:val="FE1FE4AF79F8454B999701439A981749"/>
    <w:rsid w:val="008E0D2D"/>
  </w:style>
  <w:style w:type="paragraph" w:customStyle="1" w:styleId="D58006D0B0FE4FE28CBBA52EB17C9D01">
    <w:name w:val="D58006D0B0FE4FE28CBBA52EB17C9D01"/>
    <w:rsid w:val="008E0D2D"/>
  </w:style>
  <w:style w:type="paragraph" w:customStyle="1" w:styleId="4EFDA6FEA15C41E88643EBC2AAC3AE7D">
    <w:name w:val="4EFDA6FEA15C41E88643EBC2AAC3AE7D"/>
    <w:rsid w:val="008E0D2D"/>
  </w:style>
  <w:style w:type="paragraph" w:customStyle="1" w:styleId="62FFEF9809324643A0E4EF3B3AD0CCFF">
    <w:name w:val="62FFEF9809324643A0E4EF3B3AD0CCFF"/>
    <w:rsid w:val="008E0D2D"/>
  </w:style>
  <w:style w:type="paragraph" w:customStyle="1" w:styleId="7526CF5E584549D883513FDF843B8F9F">
    <w:name w:val="7526CF5E584549D883513FDF843B8F9F"/>
    <w:rsid w:val="008E0D2D"/>
  </w:style>
  <w:style w:type="paragraph" w:customStyle="1" w:styleId="5FCA589812DD4FDAA48989AF2BDFD19C">
    <w:name w:val="5FCA589812DD4FDAA48989AF2BDFD19C"/>
    <w:rsid w:val="008E0D2D"/>
  </w:style>
  <w:style w:type="paragraph" w:customStyle="1" w:styleId="D4308EB3163440338434415379005D7A">
    <w:name w:val="D4308EB3163440338434415379005D7A"/>
    <w:rsid w:val="008E0D2D"/>
  </w:style>
  <w:style w:type="paragraph" w:customStyle="1" w:styleId="F79106392E8E4A05890EA09AFCAA5D79">
    <w:name w:val="F79106392E8E4A05890EA09AFCAA5D79"/>
    <w:rsid w:val="008E0D2D"/>
  </w:style>
  <w:style w:type="paragraph" w:customStyle="1" w:styleId="260695BD32BE48958D82613F8E36D652">
    <w:name w:val="260695BD32BE48958D82613F8E36D652"/>
    <w:rsid w:val="008E0D2D"/>
  </w:style>
  <w:style w:type="paragraph" w:customStyle="1" w:styleId="39747B8D2AEA491F88710D5D1EBAE8BA">
    <w:name w:val="39747B8D2AEA491F88710D5D1EBAE8BA"/>
    <w:rsid w:val="008E0D2D"/>
  </w:style>
  <w:style w:type="paragraph" w:customStyle="1" w:styleId="6C6A585EE4364A16BF3ACF371AAD7F6C">
    <w:name w:val="6C6A585EE4364A16BF3ACF371AAD7F6C"/>
    <w:rsid w:val="008E0D2D"/>
  </w:style>
  <w:style w:type="paragraph" w:customStyle="1" w:styleId="0C23EE288E4B49DBACD60DEB36D171C2">
    <w:name w:val="0C23EE288E4B49DBACD60DEB36D171C2"/>
    <w:rsid w:val="008E0D2D"/>
  </w:style>
  <w:style w:type="paragraph" w:customStyle="1" w:styleId="8D091F6840B04B2EBABBAB8B4D3B3F5D">
    <w:name w:val="8D091F6840B04B2EBABBAB8B4D3B3F5D"/>
    <w:rsid w:val="008E0D2D"/>
  </w:style>
  <w:style w:type="paragraph" w:customStyle="1" w:styleId="37B9A6D67B034AA08FDA0D17AEC8BBA0">
    <w:name w:val="37B9A6D67B034AA08FDA0D17AEC8BBA0"/>
    <w:rsid w:val="008E0D2D"/>
  </w:style>
  <w:style w:type="paragraph" w:customStyle="1" w:styleId="B2F89B5E418147D8A2629BEED28DB0ED">
    <w:name w:val="B2F89B5E418147D8A2629BEED28DB0ED"/>
    <w:rsid w:val="008E0D2D"/>
  </w:style>
  <w:style w:type="paragraph" w:customStyle="1" w:styleId="73B79B1468AB4656949EBCEEBCE7049A">
    <w:name w:val="73B79B1468AB4656949EBCEEBCE7049A"/>
    <w:rsid w:val="008E0D2D"/>
  </w:style>
  <w:style w:type="paragraph" w:customStyle="1" w:styleId="61F30CCCAE5D4B359699329E4FCB2BC9">
    <w:name w:val="61F30CCCAE5D4B359699329E4FCB2BC9"/>
    <w:rsid w:val="008E0D2D"/>
  </w:style>
  <w:style w:type="paragraph" w:customStyle="1" w:styleId="B3C2B97EF0BD439C83C727429FEB323D">
    <w:name w:val="B3C2B97EF0BD439C83C727429FEB323D"/>
    <w:rsid w:val="008E0D2D"/>
  </w:style>
  <w:style w:type="paragraph" w:customStyle="1" w:styleId="D9F305B7321844979D65CD00363EFEE9">
    <w:name w:val="D9F305B7321844979D65CD00363EFEE9"/>
    <w:rsid w:val="008E0D2D"/>
  </w:style>
  <w:style w:type="paragraph" w:customStyle="1" w:styleId="1E0DC3DF71A548868D420C004315B564">
    <w:name w:val="1E0DC3DF71A548868D420C004315B564"/>
    <w:rsid w:val="008E0D2D"/>
  </w:style>
  <w:style w:type="paragraph" w:customStyle="1" w:styleId="3E0079EB0F944CDA905F4F97C0D1896A">
    <w:name w:val="3E0079EB0F944CDA905F4F97C0D1896A"/>
    <w:rsid w:val="008E0D2D"/>
  </w:style>
  <w:style w:type="paragraph" w:customStyle="1" w:styleId="B37D717BC6FE41E89A9132B274E813AD">
    <w:name w:val="B37D717BC6FE41E89A9132B274E813AD"/>
    <w:rsid w:val="008E0D2D"/>
  </w:style>
  <w:style w:type="paragraph" w:customStyle="1" w:styleId="E1CA00AA867445978393549C4B41E669">
    <w:name w:val="E1CA00AA867445978393549C4B41E669"/>
    <w:rsid w:val="008E0D2D"/>
  </w:style>
  <w:style w:type="paragraph" w:customStyle="1" w:styleId="A23ED6EACB9A4DE8AE85848A5A3260AB">
    <w:name w:val="A23ED6EACB9A4DE8AE85848A5A3260AB"/>
    <w:rsid w:val="008E0D2D"/>
  </w:style>
  <w:style w:type="paragraph" w:customStyle="1" w:styleId="AE019E4DB6E04B92B2F82EE95EE8A514">
    <w:name w:val="AE019E4DB6E04B92B2F82EE95EE8A514"/>
    <w:rsid w:val="008E0D2D"/>
  </w:style>
  <w:style w:type="paragraph" w:customStyle="1" w:styleId="5BD164A07CF24D3D98CB6052C15CD0F6">
    <w:name w:val="5BD164A07CF24D3D98CB6052C15CD0F6"/>
    <w:rsid w:val="00595B60"/>
  </w:style>
  <w:style w:type="paragraph" w:customStyle="1" w:styleId="945995FFAAC849DCA1369DBA5476871C">
    <w:name w:val="945995FFAAC849DCA1369DBA5476871C"/>
    <w:rsid w:val="00595B60"/>
  </w:style>
  <w:style w:type="paragraph" w:customStyle="1" w:styleId="9F4D5476AE19467691BB073668F4C554">
    <w:name w:val="9F4D5476AE19467691BB073668F4C554"/>
    <w:rsid w:val="00595B60"/>
  </w:style>
  <w:style w:type="paragraph" w:customStyle="1" w:styleId="19759317C4BD4B06AC6228A60A771676">
    <w:name w:val="19759317C4BD4B06AC6228A60A771676"/>
    <w:rsid w:val="00595B60"/>
  </w:style>
  <w:style w:type="paragraph" w:customStyle="1" w:styleId="295E8E58431940D5B672F348D5C9DB36">
    <w:name w:val="295E8E58431940D5B672F348D5C9DB36"/>
    <w:rsid w:val="00595B60"/>
  </w:style>
  <w:style w:type="paragraph" w:customStyle="1" w:styleId="C1B6217B934A454297C2216AA91F2BC8">
    <w:name w:val="C1B6217B934A454297C2216AA91F2BC8"/>
    <w:rsid w:val="00595B60"/>
  </w:style>
  <w:style w:type="paragraph" w:customStyle="1" w:styleId="622D30A7EE5544CD8C4FF911B84597B0">
    <w:name w:val="622D30A7EE5544CD8C4FF911B84597B0"/>
    <w:rsid w:val="00595B60"/>
  </w:style>
  <w:style w:type="paragraph" w:customStyle="1" w:styleId="4DE46972DD7C4D6B84300C1EB5BA6E93">
    <w:name w:val="4DE46972DD7C4D6B84300C1EB5BA6E93"/>
    <w:rsid w:val="00595B60"/>
  </w:style>
  <w:style w:type="paragraph" w:customStyle="1" w:styleId="4B405041537D4C94AD9D0223849FF0BA">
    <w:name w:val="4B405041537D4C94AD9D0223849FF0BA"/>
    <w:rsid w:val="00595B60"/>
  </w:style>
  <w:style w:type="paragraph" w:customStyle="1" w:styleId="42183C3BF7EB468FB94D034E6B82A61E">
    <w:name w:val="42183C3BF7EB468FB94D034E6B82A61E"/>
    <w:rsid w:val="00595B60"/>
  </w:style>
  <w:style w:type="paragraph" w:customStyle="1" w:styleId="FEA41E362BE14E76AAA754CC7CC1EA1F">
    <w:name w:val="FEA41E362BE14E76AAA754CC7CC1EA1F"/>
    <w:rsid w:val="00595B60"/>
  </w:style>
  <w:style w:type="paragraph" w:customStyle="1" w:styleId="B110EC51708A4CD08B432A7472EB54B9">
    <w:name w:val="B110EC51708A4CD08B432A7472EB54B9"/>
    <w:rsid w:val="00595B60"/>
  </w:style>
  <w:style w:type="paragraph" w:customStyle="1" w:styleId="65D4B6B01B2F47D59FB8E29B006D93A0">
    <w:name w:val="65D4B6B01B2F47D59FB8E29B006D93A0"/>
    <w:rsid w:val="00595B60"/>
  </w:style>
  <w:style w:type="paragraph" w:customStyle="1" w:styleId="F1693590CB0044C28FE906FDA588785C">
    <w:name w:val="F1693590CB0044C28FE906FDA588785C"/>
    <w:rsid w:val="00595B60"/>
  </w:style>
  <w:style w:type="paragraph" w:customStyle="1" w:styleId="DDBE49DE06AB4DDAB09BCA00EEC9EC0B">
    <w:name w:val="DDBE49DE06AB4DDAB09BCA00EEC9EC0B"/>
    <w:rsid w:val="00595B60"/>
  </w:style>
  <w:style w:type="paragraph" w:customStyle="1" w:styleId="4BDF23410B4743BCB54BB336E951BA3D">
    <w:name w:val="4BDF23410B4743BCB54BB336E951BA3D"/>
    <w:rsid w:val="00595B60"/>
  </w:style>
  <w:style w:type="paragraph" w:customStyle="1" w:styleId="58CC8985E9904E248DE565D60E95D1FD">
    <w:name w:val="58CC8985E9904E248DE565D60E95D1FD"/>
    <w:rsid w:val="00595B60"/>
  </w:style>
  <w:style w:type="paragraph" w:customStyle="1" w:styleId="D4454D18C99D4B5FA8E4734738CD5CB0">
    <w:name w:val="D4454D18C99D4B5FA8E4734738CD5CB0"/>
    <w:rsid w:val="00595B60"/>
  </w:style>
  <w:style w:type="paragraph" w:customStyle="1" w:styleId="2FC7A2261CB443FCA396C80BC3D70D85">
    <w:name w:val="2FC7A2261CB443FCA396C80BC3D70D85"/>
    <w:rsid w:val="00595B60"/>
  </w:style>
  <w:style w:type="paragraph" w:customStyle="1" w:styleId="50EC356E37724F669F138AC6CD31C7DE">
    <w:name w:val="50EC356E37724F669F138AC6CD31C7DE"/>
    <w:rsid w:val="00595B60"/>
  </w:style>
  <w:style w:type="paragraph" w:customStyle="1" w:styleId="CB6BCCA12F77425081DC059E375EF0CA">
    <w:name w:val="CB6BCCA12F77425081DC059E375EF0CA"/>
    <w:rsid w:val="00595B60"/>
  </w:style>
  <w:style w:type="paragraph" w:customStyle="1" w:styleId="658A18214A05420285848B3F86277700">
    <w:name w:val="658A18214A05420285848B3F86277700"/>
    <w:rsid w:val="00595B60"/>
  </w:style>
  <w:style w:type="paragraph" w:customStyle="1" w:styleId="472D8E283B26435CBE969B5B5BE32178">
    <w:name w:val="472D8E283B26435CBE969B5B5BE32178"/>
    <w:rsid w:val="00595B60"/>
  </w:style>
  <w:style w:type="paragraph" w:customStyle="1" w:styleId="B911A6754BC84C1381E19C0D9170C363">
    <w:name w:val="B911A6754BC84C1381E19C0D9170C363"/>
    <w:rsid w:val="00595B60"/>
  </w:style>
  <w:style w:type="paragraph" w:customStyle="1" w:styleId="B17F64D8FC254D5997129F7D008D7DC3">
    <w:name w:val="B17F64D8FC254D5997129F7D008D7DC3"/>
    <w:rsid w:val="00B07B9C"/>
  </w:style>
  <w:style w:type="paragraph" w:customStyle="1" w:styleId="4C28C1F70F304383937D3588980B82E2">
    <w:name w:val="4C28C1F70F304383937D3588980B82E2"/>
    <w:rsid w:val="00B07B9C"/>
  </w:style>
  <w:style w:type="paragraph" w:customStyle="1" w:styleId="9057E39D55A7450085A9BE4EC06D0AA2">
    <w:name w:val="9057E39D55A7450085A9BE4EC06D0AA2"/>
    <w:rsid w:val="00B07B9C"/>
  </w:style>
  <w:style w:type="paragraph" w:customStyle="1" w:styleId="FFF6F94D2E8C4F54881C2B62A779211B">
    <w:name w:val="FFF6F94D2E8C4F54881C2B62A779211B"/>
    <w:rsid w:val="00B07B9C"/>
  </w:style>
  <w:style w:type="paragraph" w:customStyle="1" w:styleId="616E4B02B7EF457287A2BB060EDE357C">
    <w:name w:val="616E4B02B7EF457287A2BB060EDE357C"/>
    <w:rsid w:val="00B07B9C"/>
  </w:style>
  <w:style w:type="paragraph" w:customStyle="1" w:styleId="1E5C9380886C4B80A714A25830ABECA1">
    <w:name w:val="1E5C9380886C4B80A714A25830ABECA1"/>
    <w:rsid w:val="00B07B9C"/>
  </w:style>
  <w:style w:type="paragraph" w:customStyle="1" w:styleId="7F6CF45ED2C44595AF82661087B1A342">
    <w:name w:val="7F6CF45ED2C44595AF82661087B1A342"/>
    <w:rsid w:val="00B07B9C"/>
  </w:style>
  <w:style w:type="paragraph" w:customStyle="1" w:styleId="9ED42AD9E3614E3CA3B78D7D990C65A2">
    <w:name w:val="9ED42AD9E3614E3CA3B78D7D990C65A2"/>
    <w:rsid w:val="00B07B9C"/>
  </w:style>
  <w:style w:type="paragraph" w:customStyle="1" w:styleId="E9A11350AC8A49F08389B891E24BD51C">
    <w:name w:val="E9A11350AC8A49F08389B891E24BD51C"/>
    <w:rsid w:val="00B07B9C"/>
  </w:style>
  <w:style w:type="paragraph" w:customStyle="1" w:styleId="30F8CD5B2D2446D49669B948BFB69257">
    <w:name w:val="30F8CD5B2D2446D49669B948BFB69257"/>
    <w:rsid w:val="00B07B9C"/>
  </w:style>
  <w:style w:type="paragraph" w:customStyle="1" w:styleId="5A4431D714FE451B88F44E9849009597">
    <w:name w:val="5A4431D714FE451B88F44E9849009597"/>
    <w:rsid w:val="00B07B9C"/>
  </w:style>
  <w:style w:type="paragraph" w:customStyle="1" w:styleId="B95FEB2D43834E50A1976099E3393184">
    <w:name w:val="B95FEB2D43834E50A1976099E3393184"/>
    <w:rsid w:val="00B07B9C"/>
  </w:style>
  <w:style w:type="paragraph" w:customStyle="1" w:styleId="16E40B73C3034C0EBBE6722AAD6CD078">
    <w:name w:val="16E40B73C3034C0EBBE6722AAD6CD078"/>
    <w:rsid w:val="00B07B9C"/>
  </w:style>
  <w:style w:type="paragraph" w:customStyle="1" w:styleId="94425EF1539C42E0B0073563EDBB6E7E">
    <w:name w:val="94425EF1539C42E0B0073563EDBB6E7E"/>
    <w:rsid w:val="00B07B9C"/>
  </w:style>
  <w:style w:type="paragraph" w:customStyle="1" w:styleId="18261D42365248EAA33B809A93544046">
    <w:name w:val="18261D42365248EAA33B809A93544046"/>
    <w:rsid w:val="00B07B9C"/>
  </w:style>
  <w:style w:type="paragraph" w:customStyle="1" w:styleId="E7FE15CCE63B482CA7EFE33A79C4CBF3">
    <w:name w:val="E7FE15CCE63B482CA7EFE33A79C4CBF3"/>
    <w:rsid w:val="00B07B9C"/>
  </w:style>
  <w:style w:type="paragraph" w:customStyle="1" w:styleId="1F878BC084414780A936AF4CDEAC0864">
    <w:name w:val="1F878BC084414780A936AF4CDEAC0864"/>
    <w:rsid w:val="00B07B9C"/>
  </w:style>
  <w:style w:type="paragraph" w:customStyle="1" w:styleId="88C8899DA0FF427AB1ED8F97B6B3E9B0">
    <w:name w:val="88C8899DA0FF427AB1ED8F97B6B3E9B0"/>
    <w:rsid w:val="00B07B9C"/>
  </w:style>
  <w:style w:type="paragraph" w:customStyle="1" w:styleId="E562A615611844A1A2F1C1C20537D1B5">
    <w:name w:val="E562A615611844A1A2F1C1C20537D1B5"/>
    <w:rsid w:val="00B07B9C"/>
  </w:style>
  <w:style w:type="paragraph" w:customStyle="1" w:styleId="C497583FAA9342088A383BA307E12E46">
    <w:name w:val="C497583FAA9342088A383BA307E12E46"/>
    <w:rsid w:val="00B07B9C"/>
  </w:style>
  <w:style w:type="paragraph" w:customStyle="1" w:styleId="DB13D8DA20DC4934829E774FF77D7E42">
    <w:name w:val="DB13D8DA20DC4934829E774FF77D7E42"/>
    <w:rsid w:val="00B07B9C"/>
  </w:style>
  <w:style w:type="paragraph" w:customStyle="1" w:styleId="C487605DC04549FAA56484268CE52219">
    <w:name w:val="C487605DC04549FAA56484268CE52219"/>
    <w:rsid w:val="00B07B9C"/>
  </w:style>
  <w:style w:type="paragraph" w:customStyle="1" w:styleId="4EB814A93EBD4033AC4BEAC111BFFDA7">
    <w:name w:val="4EB814A93EBD4033AC4BEAC111BFFDA7"/>
    <w:rsid w:val="00B07B9C"/>
  </w:style>
  <w:style w:type="paragraph" w:customStyle="1" w:styleId="D1DF58743FD94EB8A6AEBCA0DC38A505">
    <w:name w:val="D1DF58743FD94EB8A6AEBCA0DC38A505"/>
    <w:rsid w:val="00B07B9C"/>
  </w:style>
  <w:style w:type="paragraph" w:customStyle="1" w:styleId="3C68B0F5B0694F97B91A89E56B628E3C">
    <w:name w:val="3C68B0F5B0694F97B91A89E56B628E3C"/>
    <w:rsid w:val="00B07B9C"/>
  </w:style>
  <w:style w:type="paragraph" w:customStyle="1" w:styleId="EE7959F149ED49E2B47048519C9C9AF5">
    <w:name w:val="EE7959F149ED49E2B47048519C9C9AF5"/>
    <w:rsid w:val="00B07B9C"/>
  </w:style>
  <w:style w:type="paragraph" w:customStyle="1" w:styleId="574E9C6CC7B341F7BA281FA757DD7FBA">
    <w:name w:val="574E9C6CC7B341F7BA281FA757DD7FBA"/>
    <w:rsid w:val="00B07B9C"/>
  </w:style>
  <w:style w:type="paragraph" w:customStyle="1" w:styleId="E7289EE4222C4A43942AE470DED99012">
    <w:name w:val="E7289EE4222C4A43942AE470DED99012"/>
    <w:rsid w:val="00B07B9C"/>
  </w:style>
  <w:style w:type="paragraph" w:customStyle="1" w:styleId="82E0E2D960224FA58BD4764AD36F246C">
    <w:name w:val="82E0E2D960224FA58BD4764AD36F246C"/>
    <w:rsid w:val="00B07B9C"/>
  </w:style>
  <w:style w:type="paragraph" w:customStyle="1" w:styleId="A54B7ADFB53A498E876F8223F9C21DC3">
    <w:name w:val="A54B7ADFB53A498E876F8223F9C21DC3"/>
    <w:rsid w:val="00B07B9C"/>
  </w:style>
  <w:style w:type="paragraph" w:customStyle="1" w:styleId="A720758AE8774742B5B85D93A5D30B92">
    <w:name w:val="A720758AE8774742B5B85D93A5D30B92"/>
    <w:rsid w:val="00B07B9C"/>
  </w:style>
  <w:style w:type="paragraph" w:customStyle="1" w:styleId="D7B6ED05939E4B9D8DBA3FF30BDF0396">
    <w:name w:val="D7B6ED05939E4B9D8DBA3FF30BDF0396"/>
    <w:rsid w:val="00B07B9C"/>
  </w:style>
  <w:style w:type="paragraph" w:customStyle="1" w:styleId="4DAEB1F4FD4048CFBCE5592E6FD2ECBD">
    <w:name w:val="4DAEB1F4FD4048CFBCE5592E6FD2ECBD"/>
    <w:rsid w:val="00DD3089"/>
  </w:style>
  <w:style w:type="paragraph" w:customStyle="1" w:styleId="DD0938D4CACD42D98E971A3E153402B5">
    <w:name w:val="DD0938D4CACD42D98E971A3E153402B5"/>
    <w:rsid w:val="00DD3089"/>
  </w:style>
  <w:style w:type="paragraph" w:customStyle="1" w:styleId="9DB8EE26B7F948C5A64818E79FD30D23">
    <w:name w:val="9DB8EE26B7F948C5A64818E79FD30D23"/>
    <w:rsid w:val="00DD3089"/>
  </w:style>
  <w:style w:type="paragraph" w:customStyle="1" w:styleId="6D4CEB06127C45F792E2E790CC7BB26F">
    <w:name w:val="6D4CEB06127C45F792E2E790CC7BB26F"/>
    <w:rsid w:val="00DD3089"/>
  </w:style>
  <w:style w:type="paragraph" w:customStyle="1" w:styleId="AD203AF267614A66BD3E578D9B186280">
    <w:name w:val="AD203AF267614A66BD3E578D9B186280"/>
    <w:rsid w:val="00DD3089"/>
  </w:style>
  <w:style w:type="paragraph" w:customStyle="1" w:styleId="142C19D4561D43C584740977E45D5F3F">
    <w:name w:val="142C19D4561D43C584740977E45D5F3F"/>
    <w:rsid w:val="00DD3089"/>
  </w:style>
  <w:style w:type="paragraph" w:customStyle="1" w:styleId="40BA3B352C744E73BB2F909FEE1FB2D1">
    <w:name w:val="40BA3B352C744E73BB2F909FEE1FB2D1"/>
    <w:rsid w:val="00DD3089"/>
  </w:style>
  <w:style w:type="paragraph" w:customStyle="1" w:styleId="17F1A775B63A4EB58CA6A723B0BC3961">
    <w:name w:val="17F1A775B63A4EB58CA6A723B0BC3961"/>
    <w:rsid w:val="00DD3089"/>
  </w:style>
  <w:style w:type="paragraph" w:customStyle="1" w:styleId="3E303B16E36C46C1BFEF095863D48953">
    <w:name w:val="3E303B16E36C46C1BFEF095863D48953"/>
    <w:rsid w:val="00DD3089"/>
  </w:style>
  <w:style w:type="paragraph" w:customStyle="1" w:styleId="8DBD01229D54466EB18FDC8C4D7A4232">
    <w:name w:val="8DBD01229D54466EB18FDC8C4D7A4232"/>
    <w:rsid w:val="00DD3089"/>
  </w:style>
  <w:style w:type="paragraph" w:customStyle="1" w:styleId="B6119B67B40E430A83A5F76D8128189B">
    <w:name w:val="B6119B67B40E430A83A5F76D8128189B"/>
    <w:rsid w:val="00DD3089"/>
  </w:style>
  <w:style w:type="paragraph" w:customStyle="1" w:styleId="F2E2F9C5F0744A16AC92CE63E34C4D9A">
    <w:name w:val="F2E2F9C5F0744A16AC92CE63E34C4D9A"/>
    <w:rsid w:val="00DD3089"/>
  </w:style>
  <w:style w:type="paragraph" w:customStyle="1" w:styleId="60A4431B24C840CFA61FC44E5D97D680">
    <w:name w:val="60A4431B24C840CFA61FC44E5D97D680"/>
    <w:rsid w:val="00DD3089"/>
  </w:style>
  <w:style w:type="paragraph" w:customStyle="1" w:styleId="6DBABE8ECC8844B4A95D44215A75BD0E">
    <w:name w:val="6DBABE8ECC8844B4A95D44215A75BD0E"/>
    <w:rsid w:val="00DD3089"/>
  </w:style>
  <w:style w:type="paragraph" w:customStyle="1" w:styleId="7E4847FAC09A4A728C93ACEF265976B6">
    <w:name w:val="7E4847FAC09A4A728C93ACEF265976B6"/>
    <w:rsid w:val="00DD3089"/>
  </w:style>
  <w:style w:type="paragraph" w:customStyle="1" w:styleId="DCFA12FF79574A328955DFB1E1174785">
    <w:name w:val="DCFA12FF79574A328955DFB1E1174785"/>
    <w:rsid w:val="00DD3089"/>
  </w:style>
  <w:style w:type="paragraph" w:customStyle="1" w:styleId="4721F097EA20400FB226841BA8501DDA">
    <w:name w:val="4721F097EA20400FB226841BA8501DDA"/>
    <w:rsid w:val="00DD3089"/>
  </w:style>
  <w:style w:type="paragraph" w:customStyle="1" w:styleId="686A79102A644EF58A1EFA221FCCEA88">
    <w:name w:val="686A79102A644EF58A1EFA221FCCEA88"/>
    <w:rsid w:val="00DD3089"/>
  </w:style>
  <w:style w:type="paragraph" w:customStyle="1" w:styleId="9050F80BF5BB4C9682B8FA5AEBA2FAD1">
    <w:name w:val="9050F80BF5BB4C9682B8FA5AEBA2FAD1"/>
    <w:rsid w:val="00DD3089"/>
  </w:style>
  <w:style w:type="paragraph" w:customStyle="1" w:styleId="50189064AF684FFC9A6527E694C4D960">
    <w:name w:val="50189064AF684FFC9A6527E694C4D960"/>
    <w:rsid w:val="00DD3089"/>
  </w:style>
  <w:style w:type="paragraph" w:customStyle="1" w:styleId="8FE7B1D24D9349B3B3CDD3882E58857D">
    <w:name w:val="8FE7B1D24D9349B3B3CDD3882E58857D"/>
    <w:rsid w:val="00DD3089"/>
  </w:style>
  <w:style w:type="paragraph" w:customStyle="1" w:styleId="02DCDB1FB5D54CEFBAD478D194EF895F">
    <w:name w:val="02DCDB1FB5D54CEFBAD478D194EF895F"/>
    <w:rsid w:val="00DD3089"/>
  </w:style>
  <w:style w:type="paragraph" w:customStyle="1" w:styleId="7CBF920A45C241E79F358088C9F92BA1">
    <w:name w:val="7CBF920A45C241E79F358088C9F92BA1"/>
    <w:rsid w:val="00DD3089"/>
  </w:style>
  <w:style w:type="paragraph" w:customStyle="1" w:styleId="7E88A6CAF5C349A68E0DD9D275AD2120">
    <w:name w:val="7E88A6CAF5C349A68E0DD9D275AD2120"/>
    <w:rsid w:val="00DD3089"/>
  </w:style>
  <w:style w:type="paragraph" w:customStyle="1" w:styleId="66428EC1DFF64D839AD11D42AD83C24B">
    <w:name w:val="66428EC1DFF64D839AD11D42AD83C24B"/>
    <w:rsid w:val="00DD3089"/>
  </w:style>
  <w:style w:type="paragraph" w:customStyle="1" w:styleId="22EA00AB6CAF48B2A390421C3316E004">
    <w:name w:val="22EA00AB6CAF48B2A390421C3316E004"/>
    <w:rsid w:val="00DD3089"/>
  </w:style>
  <w:style w:type="paragraph" w:customStyle="1" w:styleId="50A1A27567A840FB996D23A8EDAC911D">
    <w:name w:val="50A1A27567A840FB996D23A8EDAC911D"/>
    <w:rsid w:val="00DD3089"/>
  </w:style>
  <w:style w:type="paragraph" w:customStyle="1" w:styleId="2645BC0417BF42E5A62F0625668AD2AB">
    <w:name w:val="2645BC0417BF42E5A62F0625668AD2AB"/>
    <w:rsid w:val="00DD3089"/>
  </w:style>
  <w:style w:type="paragraph" w:customStyle="1" w:styleId="EC1BE4C842324DFAADF275DEFEE47B8D">
    <w:name w:val="EC1BE4C842324DFAADF275DEFEE47B8D"/>
    <w:rsid w:val="00DD3089"/>
  </w:style>
  <w:style w:type="paragraph" w:customStyle="1" w:styleId="F97C2EE1879B40AC81AC090A503BB88C">
    <w:name w:val="F97C2EE1879B40AC81AC090A503BB88C"/>
    <w:rsid w:val="00DD3089"/>
  </w:style>
  <w:style w:type="paragraph" w:customStyle="1" w:styleId="7E7FB0EE85414ACBB31CB60C456E918F">
    <w:name w:val="7E7FB0EE85414ACBB31CB60C456E918F"/>
    <w:rsid w:val="00DD3089"/>
  </w:style>
  <w:style w:type="paragraph" w:customStyle="1" w:styleId="4908BEF7BCD04EE9A79A820F979B70AE">
    <w:name w:val="4908BEF7BCD04EE9A79A820F979B70AE"/>
    <w:rsid w:val="00DD3089"/>
  </w:style>
  <w:style w:type="paragraph" w:customStyle="1" w:styleId="A7F6448813E74669814B8BD62E338677">
    <w:name w:val="A7F6448813E74669814B8BD62E338677"/>
    <w:rsid w:val="00DD3089"/>
  </w:style>
  <w:style w:type="paragraph" w:customStyle="1" w:styleId="5DE6F8DBFB4341ABA4C1C6BD52DD717E">
    <w:name w:val="5DE6F8DBFB4341ABA4C1C6BD52DD717E"/>
    <w:rsid w:val="00DD3089"/>
  </w:style>
  <w:style w:type="paragraph" w:customStyle="1" w:styleId="213146826F8340DDB39F8B0C935E4625">
    <w:name w:val="213146826F8340DDB39F8B0C935E4625"/>
    <w:rsid w:val="00DD3089"/>
  </w:style>
  <w:style w:type="paragraph" w:customStyle="1" w:styleId="C9B31010CD704303936E3190ADAB0002">
    <w:name w:val="C9B31010CD704303936E3190ADAB0002"/>
    <w:rsid w:val="00DD3089"/>
  </w:style>
  <w:style w:type="paragraph" w:customStyle="1" w:styleId="8F742EF8747D44EDA17C4B25FA29A504">
    <w:name w:val="8F742EF8747D44EDA17C4B25FA29A504"/>
    <w:rsid w:val="00DD3089"/>
  </w:style>
  <w:style w:type="paragraph" w:customStyle="1" w:styleId="D220BBCB647E4683B630BC1F98705266">
    <w:name w:val="D220BBCB647E4683B630BC1F98705266"/>
    <w:rsid w:val="00DD3089"/>
  </w:style>
  <w:style w:type="paragraph" w:customStyle="1" w:styleId="4038A8D0F1614105B6CB51232BED3604">
    <w:name w:val="4038A8D0F1614105B6CB51232BED3604"/>
    <w:rsid w:val="00DD3089"/>
  </w:style>
  <w:style w:type="paragraph" w:customStyle="1" w:styleId="9167983326074AAF9B5AA58619A61579">
    <w:name w:val="9167983326074AAF9B5AA58619A61579"/>
    <w:rsid w:val="00DD3089"/>
  </w:style>
  <w:style w:type="paragraph" w:customStyle="1" w:styleId="08D5F019A7AB4C64819B51651EA0583F">
    <w:name w:val="08D5F019A7AB4C64819B51651EA0583F"/>
    <w:rsid w:val="00DD3089"/>
  </w:style>
  <w:style w:type="paragraph" w:customStyle="1" w:styleId="B0ADFD1F4CDA4704A80EB6C67FBC56E1">
    <w:name w:val="B0ADFD1F4CDA4704A80EB6C67FBC56E1"/>
    <w:rsid w:val="00DD3089"/>
  </w:style>
  <w:style w:type="paragraph" w:customStyle="1" w:styleId="A12AF7D2B4674901B658D6881675A3D5">
    <w:name w:val="A12AF7D2B4674901B658D6881675A3D5"/>
    <w:rsid w:val="00DD3089"/>
  </w:style>
  <w:style w:type="paragraph" w:customStyle="1" w:styleId="CEBB86B4560947A2A8C49851C4CE022C">
    <w:name w:val="CEBB86B4560947A2A8C49851C4CE022C"/>
    <w:rsid w:val="00DD3089"/>
  </w:style>
  <w:style w:type="paragraph" w:customStyle="1" w:styleId="77E330AD83CC4577A45CBB9BB69F6E3C">
    <w:name w:val="77E330AD83CC4577A45CBB9BB69F6E3C"/>
    <w:rsid w:val="00DD3089"/>
  </w:style>
  <w:style w:type="paragraph" w:customStyle="1" w:styleId="4DCAFC3B288E42F39D2A76896A793712">
    <w:name w:val="4DCAFC3B288E42F39D2A76896A793712"/>
    <w:rsid w:val="00DD3089"/>
  </w:style>
  <w:style w:type="paragraph" w:customStyle="1" w:styleId="77636B2E46EA46F58D3FA5A9BF87FB68">
    <w:name w:val="77636B2E46EA46F58D3FA5A9BF87FB68"/>
    <w:rsid w:val="00DD3089"/>
  </w:style>
  <w:style w:type="paragraph" w:customStyle="1" w:styleId="F046E680494F4D8A858F57F0F21F07C6">
    <w:name w:val="F046E680494F4D8A858F57F0F21F07C6"/>
    <w:rsid w:val="00DD3089"/>
  </w:style>
  <w:style w:type="paragraph" w:customStyle="1" w:styleId="2FB7DBF3C1E74EBAA81A4D72E6D6A682">
    <w:name w:val="2FB7DBF3C1E74EBAA81A4D72E6D6A682"/>
    <w:rsid w:val="00DD3089"/>
  </w:style>
  <w:style w:type="paragraph" w:customStyle="1" w:styleId="786D75985B684F25885AFC92CF970B4F">
    <w:name w:val="786D75985B684F25885AFC92CF970B4F"/>
    <w:rsid w:val="00DD3089"/>
  </w:style>
  <w:style w:type="paragraph" w:customStyle="1" w:styleId="C9EB82CCF8DA4809840C6041055A080E">
    <w:name w:val="C9EB82CCF8DA4809840C6041055A080E"/>
    <w:rsid w:val="00DD3089"/>
  </w:style>
  <w:style w:type="paragraph" w:customStyle="1" w:styleId="A72D3C1C826C45EF919E14F105ADFEEF">
    <w:name w:val="A72D3C1C826C45EF919E14F105ADFEEF"/>
    <w:rsid w:val="00DD3089"/>
  </w:style>
  <w:style w:type="paragraph" w:customStyle="1" w:styleId="4E1100C4E2884F2E967A70214E1862A4">
    <w:name w:val="4E1100C4E2884F2E967A70214E1862A4"/>
    <w:rsid w:val="00DD3089"/>
  </w:style>
  <w:style w:type="paragraph" w:customStyle="1" w:styleId="FBBB53B4C2E04097AAAADD1957656B74">
    <w:name w:val="FBBB53B4C2E04097AAAADD1957656B74"/>
    <w:rsid w:val="00DD3089"/>
  </w:style>
  <w:style w:type="paragraph" w:customStyle="1" w:styleId="C69665C2EAC6405C8FBC04CA8DBC7755">
    <w:name w:val="C69665C2EAC6405C8FBC04CA8DBC7755"/>
    <w:rsid w:val="00DD3089"/>
  </w:style>
  <w:style w:type="paragraph" w:customStyle="1" w:styleId="190B0A88E45F428EA044CB520E83E959">
    <w:name w:val="190B0A88E45F428EA044CB520E83E959"/>
    <w:rsid w:val="00DD3089"/>
  </w:style>
  <w:style w:type="paragraph" w:customStyle="1" w:styleId="F97DDDB6D402401D899CF549CE50DE05">
    <w:name w:val="F97DDDB6D402401D899CF549CE50DE05"/>
    <w:rsid w:val="00DD3089"/>
  </w:style>
  <w:style w:type="paragraph" w:customStyle="1" w:styleId="A29C2A70817F4F0596D91B3A4E8636BF">
    <w:name w:val="A29C2A70817F4F0596D91B3A4E8636BF"/>
    <w:rsid w:val="00DD3089"/>
  </w:style>
  <w:style w:type="paragraph" w:customStyle="1" w:styleId="267C82191113457A94F0E13D87892961">
    <w:name w:val="267C82191113457A94F0E13D87892961"/>
    <w:rsid w:val="00DD3089"/>
  </w:style>
  <w:style w:type="paragraph" w:customStyle="1" w:styleId="9E76E9061D054288892016546EEDD828">
    <w:name w:val="9E76E9061D054288892016546EEDD828"/>
    <w:rsid w:val="00DD3089"/>
  </w:style>
  <w:style w:type="paragraph" w:customStyle="1" w:styleId="56DDC13AE66A4F2DA0C41C95D2C679CF">
    <w:name w:val="56DDC13AE66A4F2DA0C41C95D2C679CF"/>
    <w:rsid w:val="00DD3089"/>
  </w:style>
  <w:style w:type="paragraph" w:customStyle="1" w:styleId="4D6D25B3339C4C5486489BD05912F64D">
    <w:name w:val="4D6D25B3339C4C5486489BD05912F64D"/>
    <w:rsid w:val="00DD3089"/>
  </w:style>
  <w:style w:type="paragraph" w:customStyle="1" w:styleId="70A29B10C83A4B3CA2D07CEE048281E4">
    <w:name w:val="70A29B10C83A4B3CA2D07CEE048281E4"/>
    <w:rsid w:val="00DD3089"/>
  </w:style>
  <w:style w:type="paragraph" w:customStyle="1" w:styleId="00F7DB663A524B09962506102C0DAD24">
    <w:name w:val="00F7DB663A524B09962506102C0DAD24"/>
    <w:rsid w:val="00DD3089"/>
  </w:style>
  <w:style w:type="paragraph" w:customStyle="1" w:styleId="630930DE87ED47618F168FA336A0CBD1">
    <w:name w:val="630930DE87ED47618F168FA336A0CBD1"/>
    <w:rsid w:val="00DD3089"/>
  </w:style>
  <w:style w:type="paragraph" w:customStyle="1" w:styleId="68EA5DDD997A452FA41F08BB0CC3AF8B">
    <w:name w:val="68EA5DDD997A452FA41F08BB0CC3AF8B"/>
    <w:rsid w:val="00DD3089"/>
  </w:style>
  <w:style w:type="paragraph" w:customStyle="1" w:styleId="6D04B438101941BB97EFA4582481F8B0">
    <w:name w:val="6D04B438101941BB97EFA4582481F8B0"/>
    <w:rsid w:val="00DD3089"/>
  </w:style>
  <w:style w:type="paragraph" w:customStyle="1" w:styleId="EEAA2276F661435482F8DCEAEF221B1B">
    <w:name w:val="EEAA2276F661435482F8DCEAEF221B1B"/>
    <w:rsid w:val="00DD3089"/>
  </w:style>
  <w:style w:type="paragraph" w:customStyle="1" w:styleId="979B76E1595C415797490BA96319DBEB">
    <w:name w:val="979B76E1595C415797490BA96319DBEB"/>
    <w:rsid w:val="00DD3089"/>
  </w:style>
  <w:style w:type="paragraph" w:customStyle="1" w:styleId="1B242A6F16934B53B2C39A15CB831A80">
    <w:name w:val="1B242A6F16934B53B2C39A15CB831A80"/>
    <w:rsid w:val="00DD3089"/>
  </w:style>
  <w:style w:type="paragraph" w:customStyle="1" w:styleId="99B70C5D71384DB3BDF620F5C3CECD9F">
    <w:name w:val="99B70C5D71384DB3BDF620F5C3CECD9F"/>
    <w:rsid w:val="00DD3089"/>
  </w:style>
  <w:style w:type="paragraph" w:customStyle="1" w:styleId="A8746284277543EF8DD2B0CCEEF5F52A">
    <w:name w:val="A8746284277543EF8DD2B0CCEEF5F52A"/>
    <w:rsid w:val="00DD3089"/>
  </w:style>
  <w:style w:type="paragraph" w:customStyle="1" w:styleId="7952DEF6762D4A0FBA25E799AB2DFAC1">
    <w:name w:val="7952DEF6762D4A0FBA25E799AB2DFAC1"/>
    <w:rsid w:val="00DD3089"/>
  </w:style>
  <w:style w:type="paragraph" w:customStyle="1" w:styleId="AAE3A178D896446692B4F8A29B596367">
    <w:name w:val="AAE3A178D896446692B4F8A29B596367"/>
    <w:rsid w:val="00DD3089"/>
  </w:style>
  <w:style w:type="paragraph" w:customStyle="1" w:styleId="88584BFCA3864061B18A034C14011DAD">
    <w:name w:val="88584BFCA3864061B18A034C14011DAD"/>
    <w:rsid w:val="00DD3089"/>
  </w:style>
  <w:style w:type="paragraph" w:customStyle="1" w:styleId="FCB3312DBF3A47B6851681BC8777E88A">
    <w:name w:val="FCB3312DBF3A47B6851681BC8777E88A"/>
    <w:rsid w:val="00DD3089"/>
  </w:style>
  <w:style w:type="paragraph" w:customStyle="1" w:styleId="D92105360BA54E7CAB316757CFE03C84">
    <w:name w:val="D92105360BA54E7CAB316757CFE03C84"/>
    <w:rsid w:val="00DD3089"/>
  </w:style>
  <w:style w:type="paragraph" w:customStyle="1" w:styleId="2BCF726BB79B48E29C2A3EC4D2571C9D">
    <w:name w:val="2BCF726BB79B48E29C2A3EC4D2571C9D"/>
    <w:rsid w:val="00DD3089"/>
  </w:style>
  <w:style w:type="paragraph" w:customStyle="1" w:styleId="C740002D3CF94934AFD8477722916351">
    <w:name w:val="C740002D3CF94934AFD8477722916351"/>
    <w:rsid w:val="00DD3089"/>
  </w:style>
  <w:style w:type="paragraph" w:customStyle="1" w:styleId="F943BC58B53C44DBBA340027C798A2AD">
    <w:name w:val="F943BC58B53C44DBBA340027C798A2AD"/>
    <w:rsid w:val="00DD3089"/>
  </w:style>
  <w:style w:type="paragraph" w:customStyle="1" w:styleId="D2D92780748F4878989B6B53AE18098E">
    <w:name w:val="D2D92780748F4878989B6B53AE18098E"/>
    <w:rsid w:val="00DD3089"/>
  </w:style>
  <w:style w:type="paragraph" w:customStyle="1" w:styleId="1CE91D97BA764DED9C5D6BC0CCDB3E0A">
    <w:name w:val="1CE91D97BA764DED9C5D6BC0CCDB3E0A"/>
    <w:rsid w:val="00DD3089"/>
  </w:style>
  <w:style w:type="paragraph" w:customStyle="1" w:styleId="E1D3BEEEE3F5454AA96B3A3B4F1C72B3">
    <w:name w:val="E1D3BEEEE3F5454AA96B3A3B4F1C72B3"/>
    <w:rsid w:val="00DD3089"/>
  </w:style>
  <w:style w:type="paragraph" w:customStyle="1" w:styleId="B62DE165A05E4A0AAB9DD996B93669E6">
    <w:name w:val="B62DE165A05E4A0AAB9DD996B93669E6"/>
    <w:rsid w:val="00DD3089"/>
  </w:style>
  <w:style w:type="paragraph" w:customStyle="1" w:styleId="8C70614565F04E94800D0DAFCE1F52AA">
    <w:name w:val="8C70614565F04E94800D0DAFCE1F52AA"/>
    <w:rsid w:val="00DD3089"/>
  </w:style>
  <w:style w:type="paragraph" w:customStyle="1" w:styleId="B9A3FFCEE1414BCA92AC5EACF2BAF502">
    <w:name w:val="B9A3FFCEE1414BCA92AC5EACF2BAF502"/>
    <w:rsid w:val="00DD3089"/>
  </w:style>
  <w:style w:type="paragraph" w:customStyle="1" w:styleId="B3A58D5F675F42D094A34215CE275910">
    <w:name w:val="B3A58D5F675F42D094A34215CE275910"/>
    <w:rsid w:val="00DD3089"/>
  </w:style>
  <w:style w:type="paragraph" w:customStyle="1" w:styleId="80D599C61C1F46E88C9AC5B5FA52EE6A">
    <w:name w:val="80D599C61C1F46E88C9AC5B5FA52EE6A"/>
    <w:rsid w:val="00DD3089"/>
  </w:style>
  <w:style w:type="paragraph" w:customStyle="1" w:styleId="805C3FCFBED04E598B71893809A25C15">
    <w:name w:val="805C3FCFBED04E598B71893809A25C15"/>
    <w:rsid w:val="00DD3089"/>
  </w:style>
  <w:style w:type="paragraph" w:customStyle="1" w:styleId="C6A90ABCBE9A4B2EA7BAC44B12AC0AEF">
    <w:name w:val="C6A90ABCBE9A4B2EA7BAC44B12AC0AEF"/>
    <w:rsid w:val="00DD3089"/>
  </w:style>
  <w:style w:type="paragraph" w:customStyle="1" w:styleId="F43054C21D994068884EBAC4F33FF141">
    <w:name w:val="F43054C21D994068884EBAC4F33FF141"/>
    <w:rsid w:val="00DD3089"/>
  </w:style>
  <w:style w:type="paragraph" w:customStyle="1" w:styleId="5EE64CD0A8F84D00BFF320FAD517DE96">
    <w:name w:val="5EE64CD0A8F84D00BFF320FAD517DE96"/>
    <w:rsid w:val="00DD3089"/>
  </w:style>
  <w:style w:type="paragraph" w:customStyle="1" w:styleId="6F20D9ED0F3A4DA2AED063844FE5CD56">
    <w:name w:val="6F20D9ED0F3A4DA2AED063844FE5CD56"/>
    <w:rsid w:val="00DD3089"/>
  </w:style>
  <w:style w:type="paragraph" w:customStyle="1" w:styleId="BCE95ACD2808431C9AF30F9CDE0CEF86">
    <w:name w:val="BCE95ACD2808431C9AF30F9CDE0CEF86"/>
    <w:rsid w:val="00DD3089"/>
  </w:style>
  <w:style w:type="paragraph" w:customStyle="1" w:styleId="409A0BDEB58745698B05D7844D6E1EE5">
    <w:name w:val="409A0BDEB58745698B05D7844D6E1EE5"/>
    <w:rsid w:val="00DD3089"/>
  </w:style>
  <w:style w:type="paragraph" w:customStyle="1" w:styleId="B71478FECD30441FBBC31EB542F5DBDC">
    <w:name w:val="B71478FECD30441FBBC31EB542F5DBDC"/>
    <w:rsid w:val="00DD3089"/>
  </w:style>
  <w:style w:type="paragraph" w:customStyle="1" w:styleId="0B1BE048113E43A48DC405FB26E89A02">
    <w:name w:val="0B1BE048113E43A48DC405FB26E89A02"/>
    <w:rsid w:val="00DD3089"/>
  </w:style>
  <w:style w:type="paragraph" w:customStyle="1" w:styleId="C9AAFE0F455F4D17B1CF43D534EE650F">
    <w:name w:val="C9AAFE0F455F4D17B1CF43D534EE650F"/>
    <w:rsid w:val="00DD3089"/>
  </w:style>
  <w:style w:type="paragraph" w:customStyle="1" w:styleId="AE69256343EE4458A7E866E25DEFA0D4">
    <w:name w:val="AE69256343EE4458A7E866E25DEFA0D4"/>
    <w:rsid w:val="00DD3089"/>
  </w:style>
  <w:style w:type="paragraph" w:customStyle="1" w:styleId="CCD00D5D48874B36A15AC06253BEF960">
    <w:name w:val="CCD00D5D48874B36A15AC06253BEF960"/>
    <w:rsid w:val="00DD3089"/>
  </w:style>
  <w:style w:type="paragraph" w:customStyle="1" w:styleId="5C10640C70B140BDB9BA6866FC1D7BF8">
    <w:name w:val="5C10640C70B140BDB9BA6866FC1D7BF8"/>
    <w:rsid w:val="00DD3089"/>
  </w:style>
  <w:style w:type="paragraph" w:customStyle="1" w:styleId="8AAB027097D244B393B35DFDADFE3FED">
    <w:name w:val="8AAB027097D244B393B35DFDADFE3FED"/>
    <w:rsid w:val="00DD3089"/>
  </w:style>
  <w:style w:type="paragraph" w:customStyle="1" w:styleId="3F3BB7A47D9A4C0782FF228F9C198736">
    <w:name w:val="3F3BB7A47D9A4C0782FF228F9C198736"/>
    <w:rsid w:val="00DD3089"/>
  </w:style>
  <w:style w:type="paragraph" w:customStyle="1" w:styleId="706363BF00D841B38A81FAF0B66E4FC1">
    <w:name w:val="706363BF00D841B38A81FAF0B66E4FC1"/>
    <w:rsid w:val="00DD3089"/>
  </w:style>
  <w:style w:type="paragraph" w:customStyle="1" w:styleId="3B2A789D48C248E1BF9A2C27620597BA">
    <w:name w:val="3B2A789D48C248E1BF9A2C27620597BA"/>
    <w:rsid w:val="00DD3089"/>
  </w:style>
  <w:style w:type="paragraph" w:customStyle="1" w:styleId="85681CD37FE3480B803BE38711A0B9AC">
    <w:name w:val="85681CD37FE3480B803BE38711A0B9AC"/>
    <w:rsid w:val="00DD3089"/>
  </w:style>
  <w:style w:type="paragraph" w:customStyle="1" w:styleId="0671DEDFC20742C0A2B5E158B1D84D61">
    <w:name w:val="0671DEDFC20742C0A2B5E158B1D84D61"/>
    <w:rsid w:val="00DD3089"/>
  </w:style>
  <w:style w:type="paragraph" w:customStyle="1" w:styleId="8055979C32D342D8970425E4F78519BB">
    <w:name w:val="8055979C32D342D8970425E4F78519BB"/>
    <w:rsid w:val="00DD3089"/>
  </w:style>
  <w:style w:type="paragraph" w:customStyle="1" w:styleId="DDA2681428AA4EE18038582F74B5CAAB">
    <w:name w:val="DDA2681428AA4EE18038582F74B5CAAB"/>
    <w:rsid w:val="00DD3089"/>
  </w:style>
  <w:style w:type="paragraph" w:customStyle="1" w:styleId="D1C0DEFD21A342DBB0B2EA240A1BBD97">
    <w:name w:val="D1C0DEFD21A342DBB0B2EA240A1BBD97"/>
    <w:rsid w:val="00DD3089"/>
  </w:style>
  <w:style w:type="paragraph" w:customStyle="1" w:styleId="D8A44EB8F60B494DAB9204CED1577659">
    <w:name w:val="D8A44EB8F60B494DAB9204CED1577659"/>
    <w:rsid w:val="00DD3089"/>
  </w:style>
  <w:style w:type="paragraph" w:customStyle="1" w:styleId="042B9950F0374F27BC6A492CBB992C4E">
    <w:name w:val="042B9950F0374F27BC6A492CBB992C4E"/>
    <w:rsid w:val="00DD3089"/>
  </w:style>
  <w:style w:type="paragraph" w:customStyle="1" w:styleId="2FDA8558D923475AB06DE229673BE2BF">
    <w:name w:val="2FDA8558D923475AB06DE229673BE2BF"/>
    <w:rsid w:val="00DD3089"/>
  </w:style>
  <w:style w:type="paragraph" w:customStyle="1" w:styleId="BA0C432E6B1440A2A14FEC366B854F1D">
    <w:name w:val="BA0C432E6B1440A2A14FEC366B854F1D"/>
    <w:rsid w:val="00DD3089"/>
  </w:style>
  <w:style w:type="paragraph" w:customStyle="1" w:styleId="20A835C72EEF4C14BD2917F03DE1302A">
    <w:name w:val="20A835C72EEF4C14BD2917F03DE1302A"/>
    <w:rsid w:val="00DD3089"/>
  </w:style>
  <w:style w:type="paragraph" w:customStyle="1" w:styleId="1FF673C1756A4929A8FED69D89644E46">
    <w:name w:val="1FF673C1756A4929A8FED69D89644E46"/>
    <w:rsid w:val="00DD3089"/>
  </w:style>
  <w:style w:type="paragraph" w:customStyle="1" w:styleId="55CA7ADF58984D61B60DBBD005C8B93F">
    <w:name w:val="55CA7ADF58984D61B60DBBD005C8B93F"/>
    <w:rsid w:val="00DD3089"/>
  </w:style>
  <w:style w:type="paragraph" w:customStyle="1" w:styleId="0D183F31A29C43218DAA9FDDD6209B24">
    <w:name w:val="0D183F31A29C43218DAA9FDDD6209B24"/>
    <w:rsid w:val="00DD3089"/>
  </w:style>
  <w:style w:type="paragraph" w:customStyle="1" w:styleId="4088A2EB2D6542A3B8E1BC39126EF94E">
    <w:name w:val="4088A2EB2D6542A3B8E1BC39126EF94E"/>
    <w:rsid w:val="00DD3089"/>
  </w:style>
  <w:style w:type="paragraph" w:customStyle="1" w:styleId="1FDC321F3E9B4AED9E1324D426BA7F8E">
    <w:name w:val="1FDC321F3E9B4AED9E1324D426BA7F8E"/>
    <w:rsid w:val="00DD3089"/>
  </w:style>
  <w:style w:type="paragraph" w:customStyle="1" w:styleId="C66077E92B6E4FE9B7D4A6966CA3AC55">
    <w:name w:val="C66077E92B6E4FE9B7D4A6966CA3AC55"/>
    <w:rsid w:val="00DD3089"/>
  </w:style>
  <w:style w:type="paragraph" w:customStyle="1" w:styleId="7FC9CE4A97724A86BA7BE64ADA8285DC">
    <w:name w:val="7FC9CE4A97724A86BA7BE64ADA8285DC"/>
    <w:rsid w:val="00DD3089"/>
  </w:style>
  <w:style w:type="paragraph" w:customStyle="1" w:styleId="BBB9327208B9412981FD8C7596C4C2A8">
    <w:name w:val="BBB9327208B9412981FD8C7596C4C2A8"/>
    <w:rsid w:val="00DD3089"/>
  </w:style>
  <w:style w:type="paragraph" w:customStyle="1" w:styleId="995AF85AEF0C4664B0BAF14CC6B20211">
    <w:name w:val="995AF85AEF0C4664B0BAF14CC6B20211"/>
    <w:rsid w:val="00DD3089"/>
  </w:style>
  <w:style w:type="paragraph" w:customStyle="1" w:styleId="2282725BC3D749079D288EAAA5118CC8">
    <w:name w:val="2282725BC3D749079D288EAAA5118CC8"/>
    <w:rsid w:val="00DD3089"/>
  </w:style>
  <w:style w:type="paragraph" w:customStyle="1" w:styleId="D3F5E50146F14747B6C52AFE5A298D07">
    <w:name w:val="D3F5E50146F14747B6C52AFE5A298D07"/>
    <w:rsid w:val="00DD3089"/>
  </w:style>
  <w:style w:type="paragraph" w:customStyle="1" w:styleId="4D425D9A88D244BFB072534AA68365DC">
    <w:name w:val="4D425D9A88D244BFB072534AA68365DC"/>
    <w:rsid w:val="00593743"/>
  </w:style>
  <w:style w:type="paragraph" w:customStyle="1" w:styleId="5210C9F9FE2044699CD061A1DB536134">
    <w:name w:val="5210C9F9FE2044699CD061A1DB536134"/>
    <w:rsid w:val="00593743"/>
  </w:style>
  <w:style w:type="paragraph" w:customStyle="1" w:styleId="E016B44A011B49B98CEE201B2016D6AA">
    <w:name w:val="E016B44A011B49B98CEE201B2016D6AA"/>
    <w:rsid w:val="00593743"/>
  </w:style>
  <w:style w:type="paragraph" w:customStyle="1" w:styleId="54E536AB427B4C3B8806A9938FE1099F">
    <w:name w:val="54E536AB427B4C3B8806A9938FE1099F"/>
    <w:rsid w:val="005937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Credit_Memo/1307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AppliesToDocument>AppliesToDocument</AppliesToDocument>
    <AppliesToDocument_Lbl>AppliesToDocument_Lbl</AppliesToDocument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Number>CustomerPONumber</CustomerPONumber>
    <CustomerPONumber_Lbl>CustomerPONumber_Lbl</CustomerPONumber_Lbl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>DocumentTitle</DocumentTitle>
    <DueDate>DueDate</DueDate>
    <DueDate_Lbl>DueDate_Lbl</DueDate_Lbl>
    <EMail_Lbl>EMail_Lbl</EMail_Lbl>
    <ExchangeRateAsText>ExchangeRateAsText</ExchangeRateAsText>
    <ExternalDocumentNo>ExternalDocumentNo</ExternalDocumentNo>
    <ExternalDocumentNoLbl>ExternalDocumentNoLbl</ExternalDocumentNo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_Lbl>Shipment_Lbl</Shipment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_Header>YourReference_Header</YourReference_Header>
    <YourReference_Header_Lbl>YourReference_Header_Lbl</YourReference_Header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_VATClauseLine>Description_VATClauseLine</Description_VATClauseLine>
      <Description2_VATClauseLine>Description2_VATClauseLine</Description2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</ReportTotalsLine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etterText>
      <BodyText>BodyText</BodyText>
      <ClosingText>ClosingText</ClosingText>
      <GreetingText>GreetingText</Greeting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0B30B046-3137-4FAB-93EF-BE73AF0B4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2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2016-02-11T21:14:00Z</dcterms:created>
  <dcterms:modified xsi:type="dcterms:W3CDTF">2016-06-10T13:37:00Z</dcterms:modified>
</cp:coreProperties>
</file>