
<file path=[Content_Types].xml><?xml version="1.0" encoding="utf-8"?>
<Types xmlns="http://schemas.openxmlformats.org/package/2006/content-types">
  <Default Extension="png" ContentType="image/png"/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96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204"/>
        <w:gridCol w:w="5327"/>
      </w:tblGrid>
      <w:tr w:rsidRPr="00500CDB" w:rsidR="00467677" w:rsidTr="008F2073">
        <w:tc>
          <w:tcPr>
            <w:tcW w:w="2471" w:type="pct"/>
            <w:shd w:val="clear" w:color="auto" w:fill="7E97AD" w:themeFill="accent1"/>
            <w:vAlign w:val="center"/>
          </w:tcPr>
          <w:p w:rsidRPr="00500CDB" w:rsidR="00467677" w:rsidP="00934358" w:rsidRDefault="00CE7554">
            <w:pPr>
              <w:pStyle w:val="Title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#Nav: /Header/DocumentTitle_Lbl"/>
                <w:tag w:val="#Nav: Standard_Sales_Invoice/1306"/>
                <w:id w:val="-1644800585"/>
                <w:placeholder>
                  <w:docPart w:val="8E07D996328D4017A345BBD1988BCEB4"/>
                </w:placeholder>
                <w:dataBinding w:prefixMappings="xmlns:ns0='urn:microsoft-dynamics-nav/reports/Standard_Sales_Invoice/1306/'" w:xpath="/ns0:NavWordReportXmlPart[1]/ns0:Header[1]/ns0:DocumentTitle_Lbl[1]" w:storeItemID="{DFF8BEC2-C0A4-435F-9715-E42E03FFB647}"/>
                <w:text/>
              </w:sdtPr>
              <w:sdtEndPr/>
              <w:sdtContent>
                <w:proofErr w:type="spellStart"/>
                <w:r w:rsidR="00467677">
                  <w:rPr>
                    <w:color w:val="FFFFFF" w:themeColor="background1"/>
                  </w:rPr>
                  <w:t>DocumentTitle_Lbl</w:t>
                </w:r>
                <w:proofErr w:type="spellEnd"/>
              </w:sdtContent>
            </w:sdt>
            <w:r w:rsidR="00467677">
              <w:rPr>
                <w:color w:val="FFFFFF" w:themeColor="background1"/>
              </w:rPr>
              <w:t xml:space="preserve"> </w:t>
            </w:r>
            <w:sdt>
              <w:sdtPr>
                <w:rPr>
                  <w:color w:val="FFFFFF" w:themeColor="background1"/>
                </w:rPr>
                <w:alias w:val="#Nav: /Header/DocumentNo"/>
                <w:tag w:val="#Nav: Standard_Sales_Invoice/1306"/>
                <w:id w:val="1714312729"/>
                <w:placeholder>
                  <w:docPart w:val="C5C66D8F686D4E64887C5551B6C2948F"/>
                </w:placeholder>
                <w:dataBinding w:prefixMappings="xmlns:ns0='urn:microsoft-dynamics-nav/reports/Standard_Sales_Invoice/1306/'" w:xpath="/ns0:NavWordReportXmlPart[1]/ns0:Header[1]/ns0:DocumentNo[1]" w:storeItemID="{DFF8BEC2-C0A4-435F-9715-E42E03FFB647}"/>
                <w:text/>
              </w:sdtPr>
              <w:sdtEndPr/>
              <w:sdtContent>
                <w:r w:rsidRPr="00500CDB" w:rsidR="00467677">
                  <w:rPr>
                    <w:color w:val="FFFFFF" w:themeColor="background1"/>
                    <w:lang w:val="da-DK"/>
                  </w:rPr>
                  <w:t>DocumentNo</w:t>
                </w:r>
              </w:sdtContent>
            </w:sdt>
          </w:p>
        </w:tc>
        <w:sdt>
          <w:sdtPr>
            <w:rPr>
              <w:color w:val="FFFFFF" w:themeColor="background1"/>
            </w:rPr>
            <w:alias w:val="#Nav: /Header/DocumentDate"/>
            <w:tag w:val="#Nav: Standard_Sales_Invoice/1306"/>
            <w:id w:val="-810170768"/>
            <w:placeholder>
              <w:docPart w:val="C5C66D8F686D4E64887C5551B6C2948F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tc>
              <w:tcPr>
                <w:tcW w:w="2529" w:type="pct"/>
                <w:shd w:val="clear" w:color="auto" w:fill="7E97AD" w:themeFill="accent1"/>
                <w:vAlign w:val="center"/>
              </w:tcPr>
              <w:p w:rsidRPr="00500CDB" w:rsidR="00467677" w:rsidP="00934358" w:rsidRDefault="00467677">
                <w:pPr>
                  <w:pStyle w:val="Title"/>
                  <w:jc w:val="right"/>
                  <w:rPr>
                    <w:color w:val="FFFFFF" w:themeColor="background1"/>
                  </w:rPr>
                </w:pPr>
                <w:r w:rsidRPr="00500CDB">
                  <w:rPr>
                    <w:color w:val="FFFFFF" w:themeColor="background1"/>
                    <w:lang w:val="da-DK"/>
                  </w:rPr>
                  <w:t>DocumentDate</w:t>
                </w:r>
              </w:p>
            </w:tc>
          </w:sdtContent>
        </w:sdt>
      </w:tr>
    </w:tbl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5"/>
        <w:gridCol w:w="761"/>
        <w:gridCol w:w="221"/>
        <w:gridCol w:w="432"/>
      </w:tblGrid>
      <w:tr w:rsidRPr="00204F31" w:rsidR="00FE41A7" w:rsidTr="001B5C9B">
        <w:trPr>
          <w:cantSplit/>
          <w:trHeight w:val="290"/>
        </w:trPr>
        <w:tc>
          <w:tcPr>
            <w:tcW w:w="4329" w:type="pct"/>
          </w:tcPr>
          <w:p w:rsidRPr="00FE41A7" w:rsidR="00FE41A7" w:rsidP="00FE41A7" w:rsidRDefault="00FE41A7">
            <w:pPr>
              <w:spacing w:before="40" w:after="40"/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</w:pPr>
          </w:p>
          <w:tbl>
            <w:tblPr>
              <w:tblW w:w="9125" w:type="dxa"/>
              <w:tblLook w:val="04A0" w:firstRow="1" w:lastRow="0" w:firstColumn="1" w:lastColumn="0" w:noHBand="0" w:noVBand="1"/>
              <w:tblDescription w:val="Billing and shipping info table"/>
            </w:tblPr>
            <w:tblGrid>
              <w:gridCol w:w="2391"/>
              <w:gridCol w:w="306"/>
              <w:gridCol w:w="2514"/>
              <w:gridCol w:w="3914"/>
            </w:tblGrid>
            <w:tr w:rsidRPr="00FE41A7" w:rsidR="00064DF4" w:rsidTr="00041CFF">
              <w:trPr>
                <w:trHeight w:val="297"/>
              </w:trPr>
              <w:tc>
                <w:tcPr>
                  <w:tcW w:w="1309" w:type="pct"/>
                  <w:tcBorders>
                    <w:bottom w:val="single" w:color="7E97AD" w:themeColor="accent1" w:sz="4" w:space="0"/>
                  </w:tcBorders>
                </w:tcPr>
                <w:p w:rsidRPr="00FE41A7" w:rsidR="00064DF4" w:rsidP="00FE41A7" w:rsidRDefault="00064DF4">
                  <w:pPr>
                    <w:spacing w:before="40" w:after="40"/>
                    <w:rPr>
                      <w:rFonts w:ascii="Calibri" w:hAnsi="Calibri" w:eastAsia="Cambria" w:cs="Calibri"/>
                      <w:caps/>
                      <w:color w:val="7E97AD"/>
                      <w:kern w:val="20"/>
                      <w:sz w:val="20"/>
                      <w:szCs w:val="20"/>
                    </w:rPr>
                  </w:pPr>
                </w:p>
              </w:tc>
              <w:tc>
                <w:tcPr>
                  <w:tcW w:w="168" w:type="pct"/>
                  <w:tcBorders>
                    <w:bottom w:val="single" w:color="7E97AD" w:themeColor="accent1" w:sz="4" w:space="0"/>
                  </w:tcBorders>
                </w:tcPr>
                <w:p w:rsidR="00064DF4" w:rsidP="00FE41A7" w:rsidRDefault="00064DF4">
                  <w:pPr>
                    <w:spacing w:before="40" w:after="40"/>
                    <w:rPr>
                      <w:rFonts w:ascii="Calibri" w:hAnsi="Calibri" w:eastAsia="Cambria" w:cs="Calibri"/>
                      <w:caps/>
                      <w:color w:val="7E97AD"/>
                      <w:kern w:val="20"/>
                      <w:sz w:val="20"/>
                      <w:szCs w:val="20"/>
                    </w:rPr>
                  </w:pPr>
                </w:p>
              </w:tc>
              <w:tc>
                <w:tcPr>
                  <w:tcW w:w="1378" w:type="pct"/>
                  <w:tcBorders>
                    <w:bottom w:val="single" w:color="7E97AD" w:themeColor="accent1" w:sz="4" w:space="0"/>
                  </w:tcBorders>
                </w:tcPr>
                <w:sdt>
                  <w:sdtPr>
                    <w:rPr>
                      <w:rFonts w:ascii="Calibri" w:hAnsi="Calibri" w:eastAsia="Cambria" w:cs="Calibri"/>
                      <w:caps/>
                      <w:color w:val="7E97AD"/>
                      <w:kern w:val="20"/>
                      <w:sz w:val="20"/>
                      <w:szCs w:val="20"/>
                    </w:rPr>
                    <w:alias w:val="#Nav: /Header/ShipToAddress_Lbl"/>
                    <w:tag w:val="#Nav: Standard_Sales_Invoice/1306"/>
                    <w:id w:val="950205815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ShipToAddress_Lbl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libri" w:hAnsi="Calibri" w:eastAsia="Cambria" w:cs="Calibri"/>
                          <w:caps/>
                          <w:color w:val="7E97AD"/>
                          <w:kern w:val="20"/>
                          <w:sz w:val="20"/>
                          <w:szCs w:val="20"/>
                        </w:rPr>
                      </w:pPr>
                      <w:r w:rsidRPr="00FE41A7">
                        <w:rPr>
                          <w:rFonts w:ascii="Calibri" w:hAnsi="Calibri" w:eastAsia="Cambria" w:cs="Calibri"/>
                          <w:caps/>
                          <w:color w:val="7E97AD"/>
                          <w:kern w:val="20"/>
                          <w:sz w:val="20"/>
                          <w:szCs w:val="20"/>
                        </w:rPr>
                        <w:t>ShipToAddress_Lbl</w:t>
                      </w:r>
                    </w:p>
                  </w:sdtContent>
                </w:sdt>
              </w:tc>
              <w:tc>
                <w:tcPr>
                  <w:tcW w:w="2146" w:type="pct"/>
                  <w:tcBorders>
                    <w:bottom w:val="single" w:color="7E97AD" w:themeColor="accent1" w:sz="4" w:space="0"/>
                  </w:tcBorders>
                </w:tcPr>
                <w:sdt>
                  <w:sdtPr>
                    <w:rPr>
                      <w:rFonts w:ascii="Calibri" w:hAnsi="Calibri" w:eastAsia="Cambria" w:cs="Calibri"/>
                      <w:caps/>
                      <w:color w:val="7E97AD"/>
                      <w:kern w:val="20"/>
                      <w:sz w:val="20"/>
                      <w:szCs w:val="20"/>
                    </w:rPr>
                    <w:alias w:val="#Nav: /Header/PaymentTermsDescription_Lbl"/>
                    <w:tag w:val="#Nav: Standard_Sales_Invoice/1306"/>
                    <w:id w:val="676775056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PaymentTermsDescription_Lbl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libri" w:hAnsi="Calibri" w:eastAsia="Cambria" w:cs="Calibri"/>
                          <w:caps/>
                          <w:color w:val="7E97AD"/>
                          <w:kern w:val="20"/>
                          <w:sz w:val="20"/>
                          <w:szCs w:val="20"/>
                        </w:rPr>
                      </w:pPr>
                      <w:r w:rsidRPr="00FE41A7">
                        <w:rPr>
                          <w:rFonts w:ascii="Calibri" w:hAnsi="Calibri" w:eastAsia="Cambria" w:cs="Calibri"/>
                          <w:caps/>
                          <w:color w:val="7E97AD"/>
                          <w:kern w:val="20"/>
                          <w:sz w:val="20"/>
                          <w:szCs w:val="20"/>
                        </w:rPr>
                        <w:t>PaymentTermsDescription_Lbl</w:t>
                      </w:r>
                    </w:p>
                  </w:sdtContent>
                </w:sdt>
              </w:tc>
            </w:tr>
            <w:tr w:rsidRPr="00FE41A7" w:rsidR="00064DF4" w:rsidTr="00041CFF">
              <w:trPr>
                <w:trHeight w:val="1291"/>
              </w:trPr>
              <w:tc>
                <w:tcPr>
                  <w:tcW w:w="1309" w:type="pct"/>
                  <w:tcBorders>
                    <w:top w:val="single" w:color="7E97AD" w:themeColor="accent1" w:sz="4" w:space="0"/>
                  </w:tcBorders>
                </w:tcPr>
                <w:p w:rsidRPr="00FE41A7" w:rsidR="00064DF4" w:rsidP="00FE41A7" w:rsidRDefault="00CE7554">
                  <w:pPr>
                    <w:spacing w:before="40" w:after="40"/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</w:pPr>
                  <w:sdt>
                    <w:sdtPr>
                      <w:rPr>
                        <w:rFonts w:ascii="Cambria" w:hAnsi="Cambria" w:eastAsia="Cambria" w:cs="Times New Roman"/>
                        <w:color w:val="595959"/>
                        <w:kern w:val="20"/>
                        <w:sz w:val="20"/>
                        <w:szCs w:val="20"/>
                      </w:rPr>
                      <w:alias w:val="#Nav: /Header/CustomerAddress1"/>
                      <w:tag w:val="#Nav: Standard_Sales_Invoice/1306"/>
                      <w:id w:val="-554229858"/>
                      <w:placeholder>
                        <w:docPart w:val="1DD0E8A0D59F4D78AFA534FC29A4543C"/>
                      </w:placeholder>
                      <w:dataBinding w:prefixMappings="xmlns:ns0='urn:microsoft-dynamics-nav/reports/Standard_Sales_Invoice/1306/'" w:xpath="/ns0:NavWordReportXmlPart[1]/ns0:Header[1]/ns0:CustomerAddress1[1]" w:storeItemID="{DFF8BEC2-C0A4-435F-9715-E42E03FFB647}"/>
                      <w:text/>
                    </w:sdtPr>
                    <w:sdtEndPr/>
                    <w:sdtContent>
                      <w:r w:rsidRPr="00FE41A7" w:rsidR="00064DF4"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CustomerAddress1</w:t>
                      </w:r>
                    </w:sdtContent>
                  </w:sdt>
                </w:p>
                <w:sdt>
                  <w:sdtPr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  <w:alias w:val="#Nav: /Header/CustomerAddress2"/>
                    <w:tag w:val="#Nav: Standard_Sales_Invoice/1306"/>
                    <w:id w:val="1619265627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CustomerAddress2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FE41A7"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CustomerAddress2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  <w:alias w:val="#Nav: /Header/CustomerAddress3"/>
                    <w:tag w:val="#Nav: Standard_Sales_Invoice/1306"/>
                    <w:id w:val="-1278174037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CustomerAddress3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FE41A7"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CustomerAddress3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  <w:alias w:val="#Nav: /Header/CustomerAddress4"/>
                    <w:tag w:val="#Nav: Standard_Sales_Invoice/1306"/>
                    <w:id w:val="913208570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CustomerAddress4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FE41A7"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CustomerAddress4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  <w:alias w:val="#Nav: /Header/CustomerAddress5"/>
                    <w:tag w:val="#Nav: Standard_Sales_Invoice/1306"/>
                    <w:id w:val="1096208816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CustomerAddress5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FE41A7"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CustomerAddress5</w:t>
                      </w:r>
                    </w:p>
                  </w:sdtContent>
                </w:sdt>
              </w:tc>
              <w:tc>
                <w:tcPr>
                  <w:tcW w:w="168" w:type="pct"/>
                  <w:tcBorders>
                    <w:top w:val="single" w:color="7E97AD" w:themeColor="accent1" w:sz="4" w:space="0"/>
                  </w:tcBorders>
                </w:tcPr>
                <w:p w:rsidR="00064DF4" w:rsidP="00FE41A7" w:rsidRDefault="00064DF4">
                  <w:pPr>
                    <w:spacing w:before="40" w:after="40"/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</w:pPr>
                </w:p>
              </w:tc>
              <w:tc>
                <w:tcPr>
                  <w:tcW w:w="1378" w:type="pct"/>
                  <w:tcBorders>
                    <w:top w:val="single" w:color="7E97AD" w:themeColor="accent1" w:sz="4" w:space="0"/>
                  </w:tcBorders>
                </w:tcPr>
                <w:sdt>
                  <w:sdtPr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  <w:alias w:val="#Nav: /Header/ShipToAddress1"/>
                    <w:tag w:val="#Nav: Standard_Sales_Invoice/1306"/>
                    <w:id w:val="1963377541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ShipToAddress1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FE41A7"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ShipToAddress1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  <w:alias w:val="#Nav: /Header/ShipToAddress2"/>
                    <w:tag w:val="#Nav: Standard_Sales_Invoice/1306"/>
                    <w:id w:val="-1133633357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ShipToAddress2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FE41A7"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ShipToAddress2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  <w:alias w:val="#Nav: /Header/ShipToAddress3"/>
                    <w:tag w:val="#Nav: Standard_Sales_Invoice/1306"/>
                    <w:id w:val="456687746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ShipToAddress3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FE41A7"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ShipToAddress3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  <w:alias w:val="#Nav: /Header/ShipToAddress4"/>
                    <w:tag w:val="#Nav: Standard_Sales_Invoice/1306"/>
                    <w:id w:val="-1507673536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ShipToAddress4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FE41A7"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ShipToAddress4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  <w:alias w:val="#Nav: /Header/ShipToAddress5"/>
                    <w:tag w:val="#Nav: Standard_Sales_Invoice/1306"/>
                    <w:id w:val="1622961042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ShipToAddress5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FE41A7"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ShipToAddress5</w:t>
                      </w:r>
                    </w:p>
                  </w:sdtContent>
                </w:sdt>
              </w:tc>
              <w:tc>
                <w:tcPr>
                  <w:tcW w:w="2146" w:type="pct"/>
                  <w:tcBorders>
                    <w:top w:val="single" w:color="7E97AD" w:themeColor="accent1" w:sz="4" w:space="0"/>
                  </w:tcBorders>
                </w:tcPr>
                <w:sdt>
                  <w:sdtPr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  <w:alias w:val="#Nav: /Header/PaymentTermsDescription"/>
                    <w:tag w:val="#Nav: Standard_Sales_Invoice/1306"/>
                    <w:id w:val="220325757"/>
                    <w:placeholder>
                      <w:docPart w:val="1DD0E8A0D59F4D78AFA534FC29A4543C"/>
                    </w:placeholder>
                    <w:dataBinding w:prefixMappings="xmlns:ns0='urn:microsoft-dynamics-nav/reports/Standard_Sales_Invoice/1306/'" w:xpath="/ns0:NavWordReportXmlPart[1]/ns0:Header[1]/ns0:PaymentTermsDescription[1]" w:storeItemID="{DFF8BEC2-C0A4-435F-9715-E42E03FFB647}"/>
                    <w:text/>
                  </w:sdtPr>
                  <w:sdtEndPr/>
                  <w:sdtContent>
                    <w:p w:rsidRPr="00FE41A7" w:rsidR="00064DF4" w:rsidP="00FE41A7" w:rsidRDefault="00064DF4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proofErr w:type="spellStart"/>
                      <w:r w:rsidRPr="00FE41A7"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PaymentTermsDescription</w:t>
                      </w:r>
                      <w:proofErr w:type="spellEnd"/>
                    </w:p>
                  </w:sdtContent>
                </w:sdt>
              </w:tc>
            </w:tr>
            <w:tr w:rsidRPr="00FE41A7" w:rsidR="00D6419E" w:rsidTr="00041CFF">
              <w:trPr>
                <w:trHeight w:val="357"/>
              </w:trPr>
              <w:sdt>
                <w:sdtPr>
                  <w:id w:val="-2073113844"/>
                  <w:placeholder>
                    <w:docPart w:val="DefaultPlaceholder_-1854013440"/>
                  </w:placeholder>
                  <w15:dataBinding w:prefixMappings="xmlns:ns0='urn:microsoft-dynamics-nav/reports/Standard_Sales_Invoice/1306/' " w:xpath="/ns0:NavWordReportXmlPart[1]/ns0:Header[1]/ns0:ShippingAgentCode_Lbl[1]" w:storeItemID="{DFF8BEC2-C0A4-435F-9715-E42E03FFB647}"/>
                </w:sdtPr>
                <w:sdtEndPr/>
                <w:sdtContent>
                  <w:tc>
                    <w:tcPr>
                      <w:tcW w:w="1309" w:type="pct"/>
                      <w:tcBorders>
                        <w:bottom w:val="single" w:color="7E97AD" w:sz="4" w:space="0"/>
                      </w:tcBorders>
                    </w:tcPr>
                    <w:p w:rsidRPr="00D6419E" w:rsidR="00D6419E" w:rsidP="00427CAA" w:rsidRDefault="001B5C9B">
                      <w:pPr>
                        <w:pStyle w:val="TableHeading"/>
                        <w:rPr>
                          <w:color w:val="595959"/>
                        </w:rPr>
                      </w:pPr>
                      <w:r>
                        <w:rPr>
                          <w:lang w:val="da-DK"/>
                        </w:rPr>
                        <w:t>ShippingAgentCode_Lbl</w:t>
                      </w:r>
                    </w:p>
                  </w:tc>
                </w:sdtContent>
              </w:sdt>
              <w:tc>
                <w:tcPr>
                  <w:tcW w:w="168" w:type="pct"/>
                  <w:tcBorders>
                    <w:bottom w:val="single" w:color="7E97AD" w:sz="4" w:space="0"/>
                  </w:tcBorders>
                </w:tcPr>
                <w:p w:rsidR="00D6419E" w:rsidP="00FE41A7" w:rsidRDefault="00D6419E">
                  <w:pPr>
                    <w:spacing w:before="40" w:after="40"/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</w:pPr>
                </w:p>
              </w:tc>
              <w:sdt>
                <w:sdtPr>
                  <w:id w:val="-91706851"/>
                  <w:placeholder>
                    <w:docPart w:val="DefaultPlaceholder_-1854013440"/>
                  </w:placeholder>
                  <w15:dataBinding w:prefixMappings="xmlns:ns0='urn:microsoft-dynamics-nav/reports/Standard_Sales_Invoice/1306/' " w:xpath="/ns0:NavWordReportXmlPart[1]/ns0:Header[1]/ns0:PackageTrackingNo_Lbl[1]" w:storeItemID="{DFF8BEC2-C0A4-435F-9715-E42E03FFB647}"/>
                </w:sdtPr>
                <w:sdtEndPr/>
                <w:sdtContent>
                  <w:tc>
                    <w:tcPr>
                      <w:tcW w:w="1378" w:type="pct"/>
                      <w:tcBorders>
                        <w:bottom w:val="single" w:color="7E97AD" w:sz="4" w:space="0"/>
                      </w:tcBorders>
                    </w:tcPr>
                    <w:p w:rsidRPr="00D6419E" w:rsidR="00D6419E" w:rsidP="00427CAA" w:rsidRDefault="001B5C9B">
                      <w:pPr>
                        <w:pStyle w:val="TableHeading"/>
                        <w:rPr>
                          <w:color w:val="595959"/>
                        </w:rPr>
                      </w:pPr>
                      <w:r>
                        <w:rPr>
                          <w:lang w:val="da-DK"/>
                        </w:rPr>
                        <w:t>PackageTrackingNo_Lbl</w:t>
                      </w:r>
                    </w:p>
                  </w:tc>
                </w:sdtContent>
              </w:sdt>
              <w:sdt>
                <w:sdtPr>
                  <w:rPr>
                    <w:rFonts w:eastAsia="Cambria" w:cs="Times New Roman" w:asciiTheme="majorHAnsi" w:hAnsiTheme="majorHAnsi"/>
                    <w:color w:val="7E97AD" w:themeColor="accent1"/>
                    <w:kern w:val="20"/>
                    <w:sz w:val="20"/>
                    <w:szCs w:val="20"/>
                  </w:rPr>
                  <w:alias w:val="#Nav: /Header/Line/JobNo_Lbl"/>
                  <w:tag w:val="#Nav: Standard_Sales_Invoice/1306"/>
                  <w:id w:val="-998954963"/>
                  <w:placeholder>
                    <w:docPart w:val="DefaultPlaceholder_-1854013440"/>
                  </w:placeholder>
                  <w:dataBinding w:prefixMappings="xmlns:ns0='urn:microsoft-dynamics-nav/reports/Standard_Sales_Invoice/1306/'" w:xpath="/ns0:NavWordReportXmlPart[1]/ns0:Header[1]/ns0:Line[1]/ns0:JobNo_Lbl[1]" w:storeItemID="{DFF8BEC2-C0A4-435F-9715-E42E03FFB647}"/>
                  <w:text/>
                </w:sdtPr>
                <w:sdtEndPr/>
                <w:sdtContent>
                  <w:tc>
                    <w:tcPr>
                      <w:tcW w:w="2146" w:type="pct"/>
                      <w:tcBorders>
                        <w:bottom w:val="single" w:color="7E97AD" w:sz="4" w:space="0"/>
                      </w:tcBorders>
                    </w:tcPr>
                    <w:p w:rsidR="00D6419E" w:rsidP="00FE41A7" w:rsidRDefault="00340F76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proofErr w:type="spellStart"/>
                      <w:r w:rsidRPr="00340F76">
                        <w:rPr>
                          <w:rFonts w:eastAsia="Cambria" w:cs="Times New Roman" w:asciiTheme="majorHAnsi" w:hAnsiTheme="majorHAnsi"/>
                          <w:color w:val="7E97AD" w:themeColor="accent1"/>
                          <w:kern w:val="20"/>
                          <w:sz w:val="20"/>
                          <w:szCs w:val="20"/>
                        </w:rPr>
                        <w:t>JobNo_Lbl</w:t>
                      </w:r>
                      <w:proofErr w:type="spellEnd"/>
                    </w:p>
                  </w:tc>
                </w:sdtContent>
              </w:sdt>
            </w:tr>
            <w:tr w:rsidRPr="00FE41A7" w:rsidR="00D6419E" w:rsidTr="00D6419E">
              <w:trPr>
                <w:trHeight w:val="420"/>
              </w:trPr>
              <w:sdt>
                <w:sdtPr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id w:val="-1959101094"/>
                  <w:placeholder>
                    <w:docPart w:val="DefaultPlaceholder_-1854013440"/>
                  </w:placeholder>
                  <w15:dataBinding w:prefixMappings="xmlns:ns0='urn:microsoft-dynamics-nav/reports/Standard_Sales_Invoice/1306/' " w:xpath="/ns0:NavWordReportXmlPart[1]/ns0:Header[1]/ns0:ShippingAgentCode[1]" w:storeItemID="{DFF8BEC2-C0A4-435F-9715-E42E03FFB647}"/>
                </w:sdtPr>
                <w:sdtEndPr/>
                <w:sdtContent>
                  <w:tc>
                    <w:tcPr>
                      <w:tcW w:w="1309" w:type="pct"/>
                      <w:tcBorders>
                        <w:top w:val="single" w:color="7E97AD" w:sz="4" w:space="0"/>
                      </w:tcBorders>
                    </w:tcPr>
                    <w:p w:rsidR="00D6419E" w:rsidP="00FE41A7" w:rsidRDefault="001B5C9B">
                      <w:pPr>
                        <w:spacing w:before="40" w:after="40"/>
                        <w:contextualSpacing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  <w:lang w:val="da-DK"/>
                        </w:rPr>
                        <w:t>ShippingAgentCode</w:t>
                      </w:r>
                    </w:p>
                  </w:tc>
                </w:sdtContent>
              </w:sdt>
              <w:tc>
                <w:tcPr>
                  <w:tcW w:w="168" w:type="pct"/>
                  <w:tcBorders>
                    <w:top w:val="single" w:color="7E97AD" w:sz="4" w:space="0"/>
                  </w:tcBorders>
                </w:tcPr>
                <w:p w:rsidR="00D6419E" w:rsidP="00FE41A7" w:rsidRDefault="00D6419E">
                  <w:pPr>
                    <w:spacing w:before="40" w:after="40"/>
                    <w:contextualSpacing/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</w:pPr>
                </w:p>
              </w:tc>
              <w:sdt>
                <w:sdtPr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id w:val="1096444875"/>
                  <w:placeholder>
                    <w:docPart w:val="DefaultPlaceholder_-1854013440"/>
                  </w:placeholder>
                  <w15:dataBinding w:prefixMappings="xmlns:ns0='urn:microsoft-dynamics-nav/reports/Standard_Sales_Invoice/1306/' " w:xpath="/ns0:NavWordReportXmlPart[1]/ns0:Header[1]/ns0:PackageTrackingNo[1]" w:storeItemID="{DFF8BEC2-C0A4-435F-9715-E42E03FFB647}"/>
                </w:sdtPr>
                <w:sdtEndPr/>
                <w:sdtContent>
                  <w:tc>
                    <w:tcPr>
                      <w:tcW w:w="1378" w:type="pct"/>
                      <w:tcBorders>
                        <w:top w:val="single" w:color="7E97AD" w:sz="4" w:space="0"/>
                      </w:tcBorders>
                    </w:tcPr>
                    <w:p w:rsidR="00D6419E" w:rsidP="00FE41A7" w:rsidRDefault="001B5C9B">
                      <w:pPr>
                        <w:spacing w:before="40" w:after="40"/>
                        <w:contextualSpacing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  <w:lang w:val="da-DK"/>
                        </w:rPr>
                        <w:t>PackageTrackingNo</w:t>
                      </w:r>
                    </w:p>
                  </w:tc>
                </w:sdtContent>
              </w:sdt>
              <w:sdt>
                <w:sdtPr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alias w:val="#Nav: /Header/Line/JobNo"/>
                  <w:tag w:val="#Nav: Standard_Sales_Invoice/1306"/>
                  <w:id w:val="-1780176516"/>
                  <w:placeholder>
                    <w:docPart w:val="DefaultPlaceholder_-1854013440"/>
                  </w:placeholder>
                  <w:dataBinding w:prefixMappings="xmlns:ns0='urn:microsoft-dynamics-nav/reports/Standard_Sales_Invoice/1306/'" w:xpath="/ns0:NavWordReportXmlPart[1]/ns0:Header[1]/ns0:Line[1]/ns0:JobNo[1]" w:storeItemID="{DFF8BEC2-C0A4-435F-9715-E42E03FFB647}"/>
                  <w:text/>
                </w:sdtPr>
                <w:sdtEndPr/>
                <w:sdtContent>
                  <w:tc>
                    <w:tcPr>
                      <w:tcW w:w="2146" w:type="pct"/>
                      <w:tcBorders>
                        <w:top w:val="single" w:color="7E97AD" w:sz="4" w:space="0"/>
                      </w:tcBorders>
                    </w:tcPr>
                    <w:p w:rsidR="00D6419E" w:rsidP="00FE41A7" w:rsidRDefault="00340F76">
                      <w:pPr>
                        <w:spacing w:before="40" w:after="40"/>
                        <w:contextualSpacing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JobNo</w:t>
                      </w:r>
                      <w:proofErr w:type="spellEnd"/>
                    </w:p>
                  </w:tc>
                </w:sdtContent>
              </w:sdt>
            </w:tr>
          </w:tbl>
          <w:p w:rsidR="00FE41A7" w:rsidP="00D54DEE" w:rsidRDefault="00FE41A7">
            <w:pPr>
              <w:pStyle w:val="NoSpacing"/>
              <w:rPr>
                <w:b/>
                <w:bCs/>
              </w:rPr>
            </w:pPr>
          </w:p>
        </w:tc>
        <w:tc>
          <w:tcPr>
            <w:tcW w:w="361" w:type="pct"/>
          </w:tcPr>
          <w:p w:rsidR="00FE41A7" w:rsidP="004F4682" w:rsidRDefault="00FE41A7">
            <w:pPr>
              <w:pStyle w:val="Heading1"/>
              <w:outlineLvl w:val="0"/>
            </w:pPr>
          </w:p>
        </w:tc>
        <w:tc>
          <w:tcPr>
            <w:tcW w:w="105" w:type="pct"/>
          </w:tcPr>
          <w:p w:rsidR="00FE41A7" w:rsidP="00D54DEE" w:rsidRDefault="00FE41A7">
            <w:pPr>
              <w:pStyle w:val="NoSpacing"/>
              <w:jc w:val="right"/>
            </w:pPr>
          </w:p>
        </w:tc>
        <w:tc>
          <w:tcPr>
            <w:tcW w:w="205" w:type="pct"/>
          </w:tcPr>
          <w:p w:rsidR="00FE41A7" w:rsidP="00D54DEE" w:rsidRDefault="00FE41A7">
            <w:pPr>
              <w:pStyle w:val="NoSpacing"/>
              <w:jc w:val="right"/>
            </w:pPr>
          </w:p>
        </w:tc>
      </w:tr>
    </w:tbl>
    <w:tbl>
      <w:tblPr>
        <w:tblpPr w:leftFromText="180" w:rightFromText="180" w:vertAnchor="text" w:horzAnchor="margin" w:tblpY="124"/>
        <w:tblW w:w="10530" w:type="dxa"/>
        <w:tblBorders>
          <w:bottom w:val="single" w:color="auto" w:sz="4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0"/>
        <w:gridCol w:w="990"/>
        <w:gridCol w:w="1962"/>
        <w:gridCol w:w="18"/>
        <w:gridCol w:w="1003"/>
        <w:gridCol w:w="887"/>
        <w:gridCol w:w="20"/>
        <w:gridCol w:w="1240"/>
        <w:gridCol w:w="1080"/>
        <w:gridCol w:w="180"/>
        <w:gridCol w:w="630"/>
        <w:gridCol w:w="313"/>
        <w:gridCol w:w="1217"/>
      </w:tblGrid>
      <w:tr w:rsidRPr="00E22540" w:rsidR="001B5C9B" w:rsidTr="001B5C9B">
        <w:trPr>
          <w:trHeight w:val="546"/>
        </w:trPr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JobTaskNo_Lbl"/>
            <w:tag w:val="#Nav: Standard_Sales_Invoice/1306"/>
            <w:id w:val="-271868485"/>
            <w:placeholder>
              <w:docPart w:val="72507C98B8934EDC99BB16ABB2F2EE97"/>
            </w:placeholder>
            <w:dataBinding w:prefixMappings="xmlns:ns0='urn:microsoft-dynamics-nav/reports/Standard_Sales_Invoice/1306/'" w:xpath="/ns0:NavWordReportXmlPart[1]/ns0:Header[1]/ns0:Line[1]/ns0:JobTaskNo_Lbl[1]" w:storeItemID="{DFF8BEC2-C0A4-435F-9715-E42E03FFB647}"/>
            <w:text/>
          </w:sdtPr>
          <w:sdtContent>
            <w:tc>
              <w:tcPr>
                <w:tcW w:w="990" w:type="dxa"/>
                <w:shd w:val="clear" w:color="auto" w:fill="7E97AD" w:themeFill="accent1"/>
                <w:vAlign w:val="bottom"/>
              </w:tcPr>
              <w:p w:rsidR="001B5C9B" w:rsidP="001B5C9B" w:rsidRDefault="001B5C9B">
                <w:pPr>
                  <w:pStyle w:val="Heading1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JobTaskNo_Lbl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ItemNo_Line_Lbl"/>
            <w:tag w:val="#Nav: Standard_Sales_Invoice/1306"/>
            <w:id w:val="771446451"/>
            <w:placeholder>
              <w:docPart w:val="6F48BE3FD0EB4E99913FAF0456BD8090"/>
            </w:placeholder>
            <w:dataBinding w:prefixMappings="xmlns:ns0='urn:microsoft-dynamics-nav/reports/Standard_Sales_Invoice/1306/'" w:xpath="/ns0:NavWordReportXmlPart[1]/ns0:Header[1]/ns0:Line[1]/ns0:ItemNo_Line_Lbl[1]" w:storeItemID="{DFF8BEC2-C0A4-435F-9715-E42E03FFB647}"/>
            <w:text/>
          </w:sdtPr>
          <w:sdtContent>
            <w:tc>
              <w:tcPr>
                <w:tcW w:w="990" w:type="dxa"/>
                <w:shd w:val="clear" w:color="auto" w:fill="7E97AD" w:themeFill="accent1"/>
                <w:vAlign w:val="bottom"/>
              </w:tcPr>
              <w:p w:rsidRPr="00E22540" w:rsidR="001B5C9B" w:rsidP="001B5C9B" w:rsidRDefault="001B5C9B">
                <w:pPr>
                  <w:pStyle w:val="Heading1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E22540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  <w:lang w:val="da-DK"/>
                  </w:rPr>
                  <w:t>ItemNo_Line_Lbl</w:t>
                </w:r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Description_Line_Lbl"/>
            <w:tag w:val="#Nav: Standard_Sales_Invoice/1306"/>
            <w:id w:val="1545399846"/>
            <w:placeholder>
              <w:docPart w:val="6F48BE3FD0EB4E99913FAF0456BD8090"/>
            </w:placeholder>
            <w:dataBinding w:prefixMappings="xmlns:ns0='urn:microsoft-dynamics-nav/reports/Standard_Sales_Invoice/1306/'" w:xpath="/ns0:NavWordReportXmlPart[1]/ns0:Header[1]/ns0:Line[1]/ns0:Description_Line_Lbl[1]" w:storeItemID="{DFF8BEC2-C0A4-435F-9715-E42E03FFB647}"/>
            <w:text/>
          </w:sdtPr>
          <w:sdtContent>
            <w:tc>
              <w:tcPr>
                <w:tcW w:w="1962" w:type="dxa"/>
                <w:shd w:val="clear" w:color="auto" w:fill="7E97AD" w:themeFill="accent1"/>
                <w:vAlign w:val="bottom"/>
              </w:tcPr>
              <w:p w:rsidRPr="00E22540" w:rsidR="001B5C9B" w:rsidP="001B5C9B" w:rsidRDefault="001B5C9B">
                <w:pPr>
                  <w:pStyle w:val="Heading1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E22540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ShipmentDate_Line_Lbl"/>
            <w:tag w:val="#Nav: Standard_Sales_Invoice/1306"/>
            <w:id w:val="-833229876"/>
            <w:placeholder>
              <w:docPart w:val="6F48BE3FD0EB4E99913FAF0456BD8090"/>
            </w:placeholder>
            <w:dataBinding w:prefixMappings="xmlns:ns0='urn:microsoft-dynamics-nav/reports/Standard_Sales_Invoice/1306/'" w:xpath="/ns0:NavWordReportXmlPart[1]/ns0:Header[1]/ns0:Line[1]/ns0:ShipmentDate_Line_Lbl[1]" w:storeItemID="{DFF8BEC2-C0A4-435F-9715-E42E03FFB647}"/>
            <w:text/>
          </w:sdtPr>
          <w:sdtContent>
            <w:tc>
              <w:tcPr>
                <w:tcW w:w="1021" w:type="dxa"/>
                <w:gridSpan w:val="2"/>
                <w:shd w:val="clear" w:color="auto" w:fill="7E97AD" w:themeFill="accent1"/>
                <w:vAlign w:val="bottom"/>
              </w:tcPr>
              <w:p w:rsidRPr="00E22540" w:rsidR="001B5C9B" w:rsidP="001B5C9B" w:rsidRDefault="001B5C9B">
                <w:pPr>
                  <w:pStyle w:val="Heading1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E22540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Quantity_Line_Lbl"/>
            <w:tag w:val="#Nav: Standard_Sales_Invoice/1306"/>
            <w:id w:val="1182479650"/>
            <w:placeholder>
              <w:docPart w:val="2487F9B07D1C4F858AD3A694F3B992E1"/>
            </w:placeholder>
            <w:dataBinding w:prefixMappings="xmlns:ns0='urn:microsoft-dynamics-nav/reports/Standard_Sales_Invoice/1306/'" w:xpath="/ns0:NavWordReportXmlPart[1]/ns0:Header[1]/ns0:Line[1]/ns0:Quantity_Line_Lbl[1]" w:storeItemID="{DFF8BEC2-C0A4-435F-9715-E42E03FFB647}"/>
            <w:text/>
          </w:sdtPr>
          <w:sdtContent>
            <w:tc>
              <w:tcPr>
                <w:tcW w:w="887" w:type="dxa"/>
                <w:shd w:val="clear" w:color="auto" w:fill="7E97AD" w:themeFill="accent1"/>
                <w:vAlign w:val="bottom"/>
              </w:tcPr>
              <w:p w:rsidRPr="00E22540" w:rsidR="001B5C9B" w:rsidP="001B5C9B" w:rsidRDefault="001B5C9B">
                <w:pPr>
                  <w:pStyle w:val="Heading1"/>
                  <w:jc w:val="right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E22540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_Lbl"/>
            <w:tag w:val="#Nav: Standard_Sales_Invoice/1306"/>
            <w:id w:val="-92247916"/>
            <w:placeholder>
              <w:docPart w:val="2487F9B07D1C4F858AD3A694F3B992E1"/>
            </w:placeholder>
            <w:dataBinding w:prefixMappings="xmlns:ns0='urn:microsoft-dynamics-nav/reports/Standard_Sales_Invoice/1306/'" w:xpath="/ns0:NavWordReportXmlPart[1]/ns0:Header[1]/ns0:Line[1]/ns0:Unit_Lbl[1]" w:storeItemID="{DFF8BEC2-C0A4-435F-9715-E42E03FFB647}"/>
            <w:text/>
          </w:sdtPr>
          <w:sdtContent>
            <w:tc>
              <w:tcPr>
                <w:tcW w:w="1260" w:type="dxa"/>
                <w:gridSpan w:val="2"/>
                <w:shd w:val="clear" w:color="auto" w:fill="7E97AD" w:themeFill="accent1"/>
                <w:vAlign w:val="bottom"/>
              </w:tcPr>
              <w:p w:rsidRPr="00E22540" w:rsidR="001B5C9B" w:rsidP="001B5C9B" w:rsidRDefault="001B5C9B">
                <w:pPr>
                  <w:pStyle w:val="Heading1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E22540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Price_Lbl2"/>
            <w:tag w:val="#Nav: Standard_Sales_Invoice/1306"/>
            <w:id w:val="-992713755"/>
            <w:placeholder>
              <w:docPart w:val="2487F9B07D1C4F858AD3A694F3B992E1"/>
            </w:placeholder>
            <w:dataBinding w:prefixMappings="xmlns:ns0='urn:microsoft-dynamics-nav/reports/Standard_Sales_Invoice/1306/'" w:xpath="/ns0:NavWordReportXmlPart[1]/ns0:Header[1]/ns0:Line[1]/ns0:UnitPrice_Lbl2[1]" w:storeItemID="{DFF8BEC2-C0A4-435F-9715-E42E03FFB647}"/>
            <w:text/>
          </w:sdtPr>
          <w:sdtContent>
            <w:tc>
              <w:tcPr>
                <w:tcW w:w="1080" w:type="dxa"/>
                <w:shd w:val="clear" w:color="auto" w:fill="7E97AD" w:themeFill="accent1"/>
                <w:vAlign w:val="bottom"/>
              </w:tcPr>
              <w:p w:rsidRPr="00E22540" w:rsidR="001B5C9B" w:rsidP="001B5C9B" w:rsidRDefault="001B5C9B">
                <w:pPr>
                  <w:pStyle w:val="Heading1"/>
                  <w:jc w:val="right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E22540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UnitPrice_Lbl2</w:t>
                </w:r>
              </w:p>
            </w:tc>
          </w:sdtContent>
        </w:sdt>
        <w:tc>
          <w:tcPr>
            <w:tcW w:w="180" w:type="dxa"/>
            <w:shd w:val="clear" w:color="auto" w:fill="7E97AD" w:themeFill="accent1"/>
            <w:vAlign w:val="bottom"/>
          </w:tcPr>
          <w:p w:rsidRPr="00E22540" w:rsidR="001B5C9B" w:rsidP="001B5C9B" w:rsidRDefault="001B5C9B">
            <w:pPr>
              <w:pStyle w:val="Heading1"/>
              <w:jc w:val="right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LineAmount_Lbl"/>
            <w:tag w:val="#Nav: Standard_Sales_Invoice/1306"/>
            <w:id w:val="-1881476720"/>
            <w:placeholder>
              <w:docPart w:val="2487F9B07D1C4F858AD3A694F3B992E1"/>
            </w:placeholder>
            <w:dataBinding w:prefixMappings="xmlns:ns0='urn:microsoft-dynamics-nav/reports/Standard_Sales_Invoice/1306/'" w:xpath="/ns0:NavWordReportXmlPart[1]/ns0:Header[1]/ns0:Line[1]/ns0:LineAmount_Lbl[1]" w:storeItemID="{DFF8BEC2-C0A4-435F-9715-E42E03FFB647}"/>
            <w:text/>
          </w:sdtPr>
          <w:sdtContent>
            <w:tc>
              <w:tcPr>
                <w:tcW w:w="2160" w:type="dxa"/>
                <w:gridSpan w:val="3"/>
                <w:shd w:val="clear" w:color="auto" w:fill="7E97AD" w:themeFill="accent1"/>
                <w:tcMar>
                  <w:right w:w="0" w:type="dxa"/>
                </w:tcMar>
                <w:vAlign w:val="bottom"/>
              </w:tcPr>
              <w:p w:rsidRPr="00E22540" w:rsidR="001B5C9B" w:rsidP="001B5C9B" w:rsidRDefault="001B5C9B">
                <w:pPr>
                  <w:pStyle w:val="Heading1"/>
                  <w:jc w:val="right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E22540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LineAmount_Lbl</w:t>
                </w:r>
                <w:proofErr w:type="spellEnd"/>
              </w:p>
            </w:tc>
          </w:sdtContent>
        </w:sdt>
      </w:tr>
      <w:tr w:rsidRPr="00FD3C3E" w:rsidR="001B5C9B" w:rsidTr="001B5C9B">
        <w:trPr>
          <w:trHeight w:val="182"/>
        </w:trPr>
        <w:tc>
          <w:tcPr>
            <w:tcW w:w="990" w:type="dxa"/>
            <w:tcBorders>
              <w:bottom w:val="nil"/>
            </w:tcBorders>
          </w:tcPr>
          <w:p w:rsidRPr="00FD3C3E" w:rsidR="001B5C9B" w:rsidP="001B5C9B" w:rsidRDefault="001B5C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nil"/>
            </w:tcBorders>
          </w:tcPr>
          <w:p w:rsidRPr="00FD3C3E" w:rsidR="001B5C9B" w:rsidP="001B5C9B" w:rsidRDefault="001B5C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962" w:type="dxa"/>
            <w:tcBorders>
              <w:bottom w:val="nil"/>
            </w:tcBorders>
          </w:tcPr>
          <w:p w:rsidRPr="00FD3C3E" w:rsidR="001B5C9B" w:rsidP="001B5C9B" w:rsidRDefault="001B5C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gridSpan w:val="2"/>
            <w:tcBorders>
              <w:bottom w:val="nil"/>
            </w:tcBorders>
          </w:tcPr>
          <w:p w:rsidRPr="00FD3C3E" w:rsidR="001B5C9B" w:rsidP="001B5C9B" w:rsidRDefault="001B5C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gridSpan w:val="2"/>
            <w:tcBorders>
              <w:bottom w:val="nil"/>
            </w:tcBorders>
          </w:tcPr>
          <w:p w:rsidRPr="00FD3C3E" w:rsidR="001B5C9B" w:rsidP="001B5C9B" w:rsidRDefault="001B5C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40" w:type="dxa"/>
            <w:tcBorders>
              <w:bottom w:val="nil"/>
            </w:tcBorders>
          </w:tcPr>
          <w:p w:rsidRPr="00FD3C3E" w:rsidR="001B5C9B" w:rsidP="001B5C9B" w:rsidRDefault="001B5C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nil"/>
            </w:tcBorders>
          </w:tcPr>
          <w:p w:rsidRPr="00FD3C3E" w:rsidR="001B5C9B" w:rsidP="001B5C9B" w:rsidRDefault="001B5C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" w:type="dxa"/>
            <w:tcBorders>
              <w:bottom w:val="nil"/>
            </w:tcBorders>
          </w:tcPr>
          <w:p w:rsidRPr="00FD3C3E" w:rsidR="001B5C9B" w:rsidP="001B5C9B" w:rsidRDefault="001B5C9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nil"/>
            </w:tcBorders>
            <w:tcMar>
              <w:right w:w="0" w:type="dxa"/>
            </w:tcMar>
          </w:tcPr>
          <w:p w:rsidRPr="00FD3C3E" w:rsidR="001B5C9B" w:rsidP="001B5C9B" w:rsidRDefault="001B5C9B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20"/>
            <w:szCs w:val="20"/>
            <w:lang w:val="da-DK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DFF8BEC2-C0A4-435F-9715-E42E03FFB64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20"/>
                <w:szCs w:val="20"/>
                <w:lang w:val="da-DK"/>
              </w:rPr>
              <w:id w:val="872800820"/>
              <w:placeholder>
                <w:docPart w:val="964F964DE49D465D830B999D0D3794D2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026973" w:rsidR="001B5C9B" w:rsidTr="001B5C9B">
                <w:trPr>
                  <w:trHeight w:val="227"/>
                </w:trPr>
                <w:sdt>
                  <w:sdtPr>
                    <w:rPr>
                      <w:b/>
                      <w:bCs/>
                      <w:sz w:val="20"/>
                      <w:szCs w:val="20"/>
                      <w:lang w:val="da-DK"/>
                    </w:rPr>
                    <w:alias w:val="#Nav: /Header/Line/JobTaskNo"/>
                    <w:tag w:val="#Nav: Standard_Sales_Invoice/1306"/>
                    <w:id w:val="1892149255"/>
                    <w:placeholder>
                      <w:docPart w:val="72507C98B8934EDC99BB16ABB2F2EE97"/>
                    </w:placeholder>
                    <w:dataBinding w:prefixMappings="xmlns:ns0='urn:microsoft-dynamics-nav/reports/Standard_Sales_Invoice/1306/'" w:xpath="/ns0:NavWordReportXmlPart[1]/ns0:Header[1]/ns0:Line[1]/ns0:JobTaskNo[1]" w:storeItemID="{DFF8BEC2-C0A4-435F-9715-E42E03FFB647}"/>
                    <w:text/>
                  </w:sdtPr>
                  <w:sdtEndPr>
                    <w:rPr>
                      <w:b w:val="0"/>
                    </w:rPr>
                  </w:sdtEndPr>
                  <w:sdtContent>
                    <w:tc>
                      <w:tcPr>
                        <w:tcW w:w="990" w:type="dxa"/>
                        <w:tcBorders>
                          <w:bottom w:val="single" w:color="A6A6A6" w:themeColor="background1" w:themeShade="A6" w:sz="4" w:space="0"/>
                        </w:tcBorders>
                      </w:tcPr>
                      <w:p w:rsidR="001B5C9B" w:rsidP="001B5C9B" w:rsidRDefault="001B5C9B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da-DK"/>
                          </w:rPr>
                        </w:pPr>
                        <w:proofErr w:type="spellStart"/>
                        <w:r w:rsidRPr="00340F76">
                          <w:rPr>
                            <w:bCs/>
                            <w:sz w:val="20"/>
                            <w:szCs w:val="20"/>
                          </w:rPr>
                          <w:t>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20"/>
                      <w:szCs w:val="20"/>
                      <w:lang w:val="da-DK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2418B1735048466AB1AA23F35D3258CB"/>
                    </w:placeholder>
                    <w:dataBinding w:prefixMappings="xmlns:ns0='urn:microsoft-dynamics-nav/reports/Standard_Sales_Invoice/1306/'" w:xpath="/ns0:NavWordReportXmlPart[1]/ns0:Header[1]/ns0:Line[1]/ns0:ItemNo_Line[1]" w:storeItemID="{DFF8BEC2-C0A4-435F-9715-E42E03FFB647}"/>
                    <w:text/>
                  </w:sdtPr>
                  <w:sdtEndPr>
                    <w:rPr>
                      <w:color w:val="4D595B" w:themeColor="accent5" w:themeShade="BF"/>
                      <w:lang w:val="en-US"/>
                    </w:rPr>
                  </w:sdtEndPr>
                  <w:sdtContent>
                    <w:tc>
                      <w:tcPr>
                        <w:tcW w:w="990" w:type="dxa"/>
                        <w:tcBorders>
                          <w:bottom w:val="single" w:color="A6A6A6" w:themeColor="background1" w:themeShade="A6" w:sz="4" w:space="0"/>
                        </w:tcBorders>
                      </w:tcPr>
                      <w:p w:rsidRPr="00026973" w:rsidR="001B5C9B" w:rsidP="001B5C9B" w:rsidRDefault="001B5C9B">
                        <w:pPr>
                          <w:rPr>
                            <w:sz w:val="20"/>
                            <w:szCs w:val="20"/>
                          </w:rPr>
                        </w:pPr>
                        <w:r w:rsidRPr="00026973">
                          <w:rPr>
                            <w:sz w:val="20"/>
                            <w:szCs w:val="20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E7283F9CDE7541CE8231BC92F5A15C55"/>
                    </w:placeholder>
                    <w:dataBinding w:prefixMappings="xmlns:ns0='urn:microsoft-dynamics-nav/reports/Standard_Sales_Invoice/1306/'" w:xpath="/ns0:NavWordReportXmlPart[1]/ns0:Header[1]/ns0:Line[1]/ns0:Description_Line[1]" w:storeItemID="{DFF8BEC2-C0A4-435F-9715-E42E03FFB647}"/>
                    <w:text/>
                  </w:sdtPr>
                  <w:sdtContent>
                    <w:tc>
                      <w:tcPr>
                        <w:tcW w:w="1962" w:type="dxa"/>
                        <w:tcBorders>
                          <w:bottom w:val="single" w:color="A6A6A6" w:themeColor="background1" w:themeShade="A6" w:sz="4" w:space="0"/>
                        </w:tcBorders>
                      </w:tcPr>
                      <w:p w:rsidRPr="00026973" w:rsidR="001B5C9B" w:rsidP="001B5C9B" w:rsidRDefault="001B5C9B">
                        <w:pPr>
                          <w:rPr>
                            <w:sz w:val="20"/>
                            <w:szCs w:val="20"/>
                          </w:rPr>
                        </w:pPr>
                        <w:r w:rsidRPr="00026973">
                          <w:rPr>
                            <w:sz w:val="20"/>
                            <w:szCs w:val="20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06EE71C7CC3C4143B2214C02E7600409"/>
                    </w:placeholder>
                    <w:dataBinding w:prefixMappings="xmlns:ns0='urn:microsoft-dynamics-nav/reports/Standard_Sales_Invoice/1306/'" w:xpath="/ns0:NavWordReportXmlPart[1]/ns0:Header[1]/ns0:Line[1]/ns0:ShipmentDate_Line[1]" w:storeItemID="{DFF8BEC2-C0A4-435F-9715-E42E03FFB647}"/>
                    <w:text/>
                  </w:sdtPr>
                  <w:sdtContent>
                    <w:tc>
                      <w:tcPr>
                        <w:tcW w:w="1021" w:type="dxa"/>
                        <w:gridSpan w:val="2"/>
                        <w:tcBorders>
                          <w:bottom w:val="single" w:color="A6A6A6" w:themeColor="background1" w:themeShade="A6" w:sz="4" w:space="0"/>
                        </w:tcBorders>
                      </w:tcPr>
                      <w:p w:rsidRPr="00026973" w:rsidR="001B5C9B" w:rsidP="001B5C9B" w:rsidRDefault="001B5C9B">
                        <w:pPr>
                          <w:rPr>
                            <w:sz w:val="20"/>
                            <w:szCs w:val="20"/>
                          </w:rPr>
                        </w:pPr>
                        <w:r w:rsidRPr="00026973">
                          <w:rPr>
                            <w:sz w:val="20"/>
                            <w:szCs w:val="20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DF58736E6F91461F8A5A3F932EC48776"/>
                    </w:placeholder>
                    <w:dataBinding w:prefixMappings="xmlns:ns0='urn:microsoft-dynamics-nav/reports/Standard_Sales_Invoice/1306/'" w:xpath="/ns0:NavWordReportXmlPart[1]/ns0:Header[1]/ns0:Line[1]/ns0:Quantity_Line[1]" w:storeItemID="{DFF8BEC2-C0A4-435F-9715-E42E03FFB647}"/>
                    <w:text/>
                  </w:sdtPr>
                  <w:sdtContent>
                    <w:tc>
                      <w:tcPr>
                        <w:tcW w:w="907" w:type="dxa"/>
                        <w:gridSpan w:val="2"/>
                        <w:tcBorders>
                          <w:bottom w:val="single" w:color="A6A6A6" w:themeColor="background1" w:themeShade="A6" w:sz="4" w:space="0"/>
                        </w:tcBorders>
                      </w:tcPr>
                      <w:p w:rsidRPr="00026973" w:rsidR="001B5C9B" w:rsidP="001B5C9B" w:rsidRDefault="001B5C9B">
                        <w:pPr>
                          <w:pStyle w:val="RightAlign"/>
                          <w:rPr>
                            <w:sz w:val="20"/>
                            <w:szCs w:val="20"/>
                          </w:rPr>
                        </w:pPr>
                        <w:r w:rsidRPr="00026973">
                          <w:rPr>
                            <w:sz w:val="20"/>
                            <w:szCs w:val="20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  <w:sz w:val="20"/>
                      <w:szCs w:val="20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F1D412268F0A4EB2A710AB3448DFD010"/>
                    </w:placeholder>
                    <w:dataBinding w:prefixMappings="xmlns:ns0='urn:microsoft-dynamics-nav/reports/Standard_Sales_Invoice/1306/'" w:xpath="/ns0:NavWordReportXmlPart[1]/ns0:Header[1]/ns0:Line[1]/ns0:UnitOfMeasure[1]" w:storeItemID="{DFF8BEC2-C0A4-435F-9715-E42E03FFB647}"/>
                    <w:text/>
                  </w:sdtPr>
                  <w:sdtContent>
                    <w:tc>
                      <w:tcPr>
                        <w:tcW w:w="1240" w:type="dxa"/>
                        <w:tcBorders>
                          <w:bottom w:val="single" w:color="A6A6A6" w:themeColor="background1" w:themeShade="A6" w:sz="4" w:space="0"/>
                        </w:tcBorders>
                      </w:tcPr>
                      <w:p w:rsidRPr="00026973" w:rsidR="001B5C9B" w:rsidP="001B5C9B" w:rsidRDefault="001B5C9B">
                        <w:pPr>
                          <w:rPr>
                            <w:sz w:val="20"/>
                            <w:szCs w:val="20"/>
                          </w:rPr>
                        </w:pPr>
                        <w:r w:rsidRPr="00026973">
                          <w:rPr>
                            <w:rStyle w:val="LeftAlignChar"/>
                            <w:sz w:val="20"/>
                            <w:szCs w:val="20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5DD3F452D4ED486182DF68C03DE30245"/>
                    </w:placeholder>
                    <w:dataBinding w:prefixMappings="xmlns:ns0='urn:microsoft-dynamics-nav/reports/Standard_Sales_Invoice/1306/'" w:xpath="/ns0:NavWordReportXmlPart[1]/ns0:Header[1]/ns0:Line[1]/ns0:UnitPrice[1]" w:storeItemID="{DFF8BEC2-C0A4-435F-9715-E42E03FFB647}"/>
                    <w:text/>
                  </w:sdtPr>
                  <w:sdtContent>
                    <w:tc>
                      <w:tcPr>
                        <w:tcW w:w="1080" w:type="dxa"/>
                        <w:tcBorders>
                          <w:bottom w:val="single" w:color="A6A6A6" w:themeColor="background1" w:themeShade="A6" w:sz="4" w:space="0"/>
                        </w:tcBorders>
                      </w:tcPr>
                      <w:p w:rsidRPr="00026973" w:rsidR="001B5C9B" w:rsidP="001B5C9B" w:rsidRDefault="001B5C9B">
                        <w:pPr>
                          <w:pStyle w:val="RightAlign"/>
                          <w:rPr>
                            <w:sz w:val="20"/>
                            <w:szCs w:val="20"/>
                          </w:rPr>
                        </w:pPr>
                        <w:r w:rsidRPr="00026973">
                          <w:rPr>
                            <w:sz w:val="20"/>
                            <w:szCs w:val="20"/>
                          </w:rPr>
                          <w:t>UnitPrice</w:t>
                        </w:r>
                      </w:p>
                    </w:tc>
                  </w:sdtContent>
                </w:sdt>
                <w:tc>
                  <w:tcPr>
                    <w:tcW w:w="180" w:type="dxa"/>
                    <w:tcBorders>
                      <w:bottom w:val="single" w:color="A6A6A6" w:themeColor="background1" w:themeShade="A6" w:sz="4" w:space="0"/>
                    </w:tcBorders>
                  </w:tcPr>
                  <w:p w:rsidRPr="00026973" w:rsidR="001B5C9B" w:rsidP="001B5C9B" w:rsidRDefault="001B5C9B">
                    <w:pPr>
                      <w:pStyle w:val="RightAlign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40E604F921DD4735BD71FB27383AF19C"/>
                    </w:placeholder>
                    <w:dataBinding w:prefixMappings="xmlns:ns0='urn:microsoft-dynamics-nav/reports/Standard_Sales_Invoice/1306/'" w:xpath="/ns0:NavWordReportXmlPart[1]/ns0:Header[1]/ns0:Line[1]/ns0:LineAmount_Line[1]" w:storeItemID="{DFF8BEC2-C0A4-435F-9715-E42E03FFB647}"/>
                    <w:text/>
                  </w:sdtPr>
                  <w:sdtContent>
                    <w:tc>
                      <w:tcPr>
                        <w:tcW w:w="2160" w:type="dxa"/>
                        <w:gridSpan w:val="3"/>
                        <w:tcBorders>
                          <w:bottom w:val="single" w:color="A6A6A6" w:themeColor="background1" w:themeShade="A6" w:sz="4" w:space="0"/>
                        </w:tcBorders>
                        <w:tcMar>
                          <w:right w:w="0" w:type="dxa"/>
                        </w:tcMar>
                      </w:tcPr>
                      <w:p w:rsidRPr="00026973" w:rsidR="001B5C9B" w:rsidP="001B5C9B" w:rsidRDefault="001B5C9B">
                        <w:pPr>
                          <w:pStyle w:val="RightAlign"/>
                          <w:rPr>
                            <w:sz w:val="20"/>
                            <w:szCs w:val="20"/>
                          </w:rPr>
                        </w:pPr>
                        <w:r w:rsidRPr="00026973">
                          <w:rPr>
                            <w:sz w:val="20"/>
                            <w:szCs w:val="20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1B5C9B" w:rsidTr="001B5C9B">
        <w:trPr>
          <w:trHeight w:val="227"/>
        </w:trPr>
        <w:tc>
          <w:tcPr>
            <w:tcW w:w="990" w:type="dxa"/>
            <w:tcBorders>
              <w:top w:val="single" w:color="A6A6A6" w:themeColor="background1" w:themeShade="A6" w:sz="4" w:space="0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990" w:type="dxa"/>
            <w:tcBorders>
              <w:top w:val="single" w:color="A6A6A6" w:themeColor="background1" w:themeShade="A6" w:sz="4" w:space="0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1962" w:type="dxa"/>
            <w:tcBorders>
              <w:top w:val="single" w:color="A6A6A6" w:themeColor="background1" w:themeShade="A6" w:sz="4" w:space="0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1021" w:type="dxa"/>
            <w:gridSpan w:val="2"/>
            <w:tcBorders>
              <w:top w:val="single" w:color="A6A6A6" w:themeColor="background1" w:themeShade="A6" w:sz="4" w:space="0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907" w:type="dxa"/>
            <w:gridSpan w:val="2"/>
            <w:tcBorders>
              <w:top w:val="single" w:color="A6A6A6" w:themeColor="background1" w:themeShade="A6" w:sz="4" w:space="0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1240" w:type="dxa"/>
            <w:tcBorders>
              <w:top w:val="single" w:color="A6A6A6" w:themeColor="background1" w:themeShade="A6" w:sz="4" w:space="0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1080" w:type="dxa"/>
            <w:tcBorders>
              <w:top w:val="single" w:color="A6A6A6" w:themeColor="background1" w:themeShade="A6" w:sz="4" w:space="0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180" w:type="dxa"/>
            <w:tcBorders>
              <w:top w:val="single" w:color="A6A6A6" w:themeColor="background1" w:themeShade="A6" w:sz="4" w:space="0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943" w:type="dxa"/>
            <w:gridSpan w:val="2"/>
            <w:tcBorders>
              <w:top w:val="single" w:color="A6A6A6" w:themeColor="background1" w:themeShade="A6" w:sz="4" w:space="0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1217" w:type="dxa"/>
            <w:tcBorders>
              <w:top w:val="single" w:color="A6A6A6" w:themeColor="background1" w:themeShade="A6" w:sz="4" w:space="0"/>
            </w:tcBorders>
            <w:tcMar>
              <w:right w:w="0" w:type="dxa"/>
            </w:tcMar>
          </w:tcPr>
          <w:p w:rsidRPr="00FD3C3E" w:rsidR="001B5C9B" w:rsidP="001B5C9B" w:rsidRDefault="001B5C9B">
            <w:pPr>
              <w:pStyle w:val="NoSpacing"/>
            </w:pPr>
          </w:p>
        </w:tc>
      </w:tr>
      <w:sdt>
        <w:sdtPr>
          <w:rPr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DFF8BEC2-C0A4-435F-9715-E42E03FFB647}"/>
          <w15:repeatingSection/>
        </w:sdtPr>
        <w:sdtEndPr>
          <w:rPr>
            <w:sz w:val="20"/>
            <w:szCs w:val="20"/>
          </w:rPr>
        </w:sdtEndPr>
        <w:sdtContent>
          <w:sdt>
            <w:sdtPr>
              <w:rPr>
                <w:lang w:val="da-DK"/>
              </w:rPr>
              <w:id w:val="1255472063"/>
              <w:placeholder>
                <w:docPart w:val="AF527A0AC9A44B6793502134C2A3D24D"/>
              </w:placeholder>
              <w15:repeatingSectionItem/>
            </w:sdtPr>
            <w:sdtEndPr>
              <w:rPr>
                <w:sz w:val="20"/>
                <w:szCs w:val="20"/>
              </w:rPr>
            </w:sdtEndPr>
            <w:sdtContent>
              <w:tr w:rsidRPr="00F00ADB" w:rsidR="001B5C9B" w:rsidTr="001B5C9B">
                <w:trPr>
                  <w:trHeight w:val="227"/>
                </w:trPr>
                <w:tc>
                  <w:tcPr>
                    <w:tcW w:w="990" w:type="dxa"/>
                    <w:tcBorders>
                      <w:bottom w:val="nil"/>
                    </w:tcBorders>
                  </w:tcPr>
                  <w:p w:rsidR="001B5C9B" w:rsidP="001B5C9B" w:rsidRDefault="001B5C9B">
                    <w:pPr>
                      <w:pStyle w:val="NoSpacing"/>
                      <w:rPr>
                        <w:lang w:val="da-DK"/>
                      </w:rPr>
                    </w:pPr>
                  </w:p>
                </w:tc>
                <w:tc>
                  <w:tcPr>
                    <w:tcW w:w="990" w:type="dxa"/>
                    <w:tcBorders>
                      <w:bottom w:val="nil"/>
                    </w:tcBorders>
                  </w:tcPr>
                  <w:p w:rsidRPr="00FD3C3E" w:rsidR="001B5C9B" w:rsidP="001B5C9B" w:rsidRDefault="001B5C9B">
                    <w:pPr>
                      <w:pStyle w:val="NoSpacing"/>
                    </w:pPr>
                  </w:p>
                </w:tc>
                <w:tc>
                  <w:tcPr>
                    <w:tcW w:w="1962" w:type="dxa"/>
                    <w:tcBorders>
                      <w:bottom w:val="nil"/>
                    </w:tcBorders>
                  </w:tcPr>
                  <w:p w:rsidRPr="00FD3C3E" w:rsidR="001B5C9B" w:rsidP="001B5C9B" w:rsidRDefault="001B5C9B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  <w:gridSpan w:val="2"/>
                    <w:tcBorders>
                      <w:bottom w:val="nil"/>
                    </w:tcBorders>
                  </w:tcPr>
                  <w:p w:rsidRPr="00FD3C3E" w:rsidR="001B5C9B" w:rsidP="001B5C9B" w:rsidRDefault="001B5C9B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  <w:gridSpan w:val="2"/>
                    <w:tcBorders>
                      <w:bottom w:val="nil"/>
                    </w:tcBorders>
                  </w:tcPr>
                  <w:p w:rsidRPr="00FD3C3E" w:rsidR="001B5C9B" w:rsidP="001B5C9B" w:rsidRDefault="001B5C9B">
                    <w:pPr>
                      <w:pStyle w:val="NoSpacing"/>
                    </w:pPr>
                  </w:p>
                </w:tc>
                <w:tc>
                  <w:tcPr>
                    <w:tcW w:w="1240" w:type="dxa"/>
                    <w:tcBorders>
                      <w:bottom w:val="nil"/>
                    </w:tcBorders>
                  </w:tcPr>
                  <w:p w:rsidRPr="00FD3C3E" w:rsidR="001B5C9B" w:rsidP="001B5C9B" w:rsidRDefault="001B5C9B">
                    <w:pPr>
                      <w:pStyle w:val="NoSpacing"/>
                    </w:pPr>
                  </w:p>
                </w:tc>
                <w:sdt>
                  <w:sdtPr>
                    <w:rPr>
                      <w:rFonts w:asciiTheme="majorHAnsi" w:hAnsiTheme="majorHAnsi"/>
                      <w:color w:val="7E97AD" w:themeColor="accent1"/>
                      <w:sz w:val="20"/>
                      <w:szCs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487F9B07D1C4F858AD3A694F3B992E1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DFF8BEC2-C0A4-435F-9715-E42E03FFB647}"/>
                    <w:text/>
                  </w:sdtPr>
                  <w:sdtContent>
                    <w:tc>
                      <w:tcPr>
                        <w:tcW w:w="1890" w:type="dxa"/>
                        <w:gridSpan w:val="3"/>
                        <w:tcBorders>
                          <w:bottom w:val="nil"/>
                        </w:tcBorders>
                      </w:tcPr>
                      <w:p w:rsidRPr="00D045A2" w:rsidR="001B5C9B" w:rsidP="001B5C9B" w:rsidRDefault="001B5C9B">
                        <w:pPr>
                          <w:pStyle w:val="NoSpacing"/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</w:pPr>
                        <w:proofErr w:type="spellStart"/>
                        <w:r w:rsidRPr="00D045A2">
                          <w:rPr>
                            <w:rFonts w:asciiTheme="majorHAnsi" w:hAnsiTheme="majorHAnsi"/>
                            <w:color w:val="7E97AD" w:themeColor="accent1"/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487F9B07D1C4F858AD3A694F3B992E1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DFF8BEC2-C0A4-435F-9715-E42E03FFB647}"/>
                    <w:text/>
                  </w:sdtPr>
                  <w:sdtContent>
                    <w:tc>
                      <w:tcPr>
                        <w:tcW w:w="1530" w:type="dxa"/>
                        <w:gridSpan w:val="2"/>
                        <w:tcBorders>
                          <w:bottom w:val="nil"/>
                        </w:tcBorders>
                        <w:tcMar>
                          <w:right w:w="0" w:type="dxa"/>
                        </w:tcMar>
                      </w:tcPr>
                      <w:p w:rsidRPr="00F00ADB" w:rsidR="001B5C9B" w:rsidP="001B5C9B" w:rsidRDefault="001B5C9B">
                        <w:pPr>
                          <w:pStyle w:val="RightAlign"/>
                          <w:rPr>
                            <w:sz w:val="20"/>
                            <w:szCs w:val="20"/>
                          </w:rPr>
                        </w:pPr>
                        <w:r w:rsidRPr="00F00ADB">
                          <w:rPr>
                            <w:sz w:val="20"/>
                            <w:szCs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355911" w:rsidR="001B5C9B" w:rsidTr="001B5C9B">
        <w:trPr>
          <w:trHeight w:val="414"/>
        </w:trPr>
        <w:tc>
          <w:tcPr>
            <w:tcW w:w="990" w:type="dxa"/>
            <w:tcBorders>
              <w:bottom w:val="nil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2970" w:type="dxa"/>
            <w:gridSpan w:val="3"/>
            <w:tcBorders>
              <w:bottom w:val="nil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1910" w:type="dxa"/>
            <w:gridSpan w:val="3"/>
            <w:tcBorders>
              <w:bottom w:val="nil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tc>
          <w:tcPr>
            <w:tcW w:w="1240" w:type="dxa"/>
            <w:tcBorders>
              <w:bottom w:val="nil"/>
            </w:tcBorders>
          </w:tcPr>
          <w:p w:rsidRPr="00FD3C3E" w:rsidR="001B5C9B" w:rsidP="001B5C9B" w:rsidRDefault="001B5C9B">
            <w:pPr>
              <w:pStyle w:val="NoSpacing"/>
            </w:pPr>
          </w:p>
        </w:tc>
        <w:sdt>
          <w:sdtPr>
            <w:rPr>
              <w:rFonts w:asciiTheme="majorHAnsi" w:hAnsiTheme="majorHAnsi"/>
              <w:b/>
              <w:color w:val="7E97AD" w:themeColor="accent1"/>
              <w:sz w:val="20"/>
              <w:szCs w:val="20"/>
            </w:rPr>
            <w:alias w:val="#Nav: /Header/Totals/TotalText"/>
            <w:tag w:val="#Nav: Standard_Sales_Invoice/1306"/>
            <w:id w:val="1088344960"/>
            <w:placeholder>
              <w:docPart w:val="2487F9B07D1C4F858AD3A694F3B992E1"/>
            </w:placeholder>
            <w:dataBinding w:prefixMappings="xmlns:ns0='urn:microsoft-dynamics-nav/reports/Standard_Sales_Invoice/1306/'" w:xpath="/ns0:NavWordReportXmlPart[1]/ns0:Header[1]/ns0:Totals[1]/ns0:TotalText[1]" w:storeItemID="{DFF8BEC2-C0A4-435F-9715-E42E03FFB647}"/>
            <w:text/>
          </w:sdtPr>
          <w:sdtContent>
            <w:tc>
              <w:tcPr>
                <w:tcW w:w="1890" w:type="dxa"/>
                <w:gridSpan w:val="3"/>
                <w:tcBorders>
                  <w:top w:val="nil"/>
                  <w:bottom w:val="single" w:color="auto" w:sz="4" w:space="0"/>
                </w:tcBorders>
              </w:tcPr>
              <w:p w:rsidRPr="00E70CAF" w:rsidR="001B5C9B" w:rsidP="001B5C9B" w:rsidRDefault="001B5C9B">
                <w:pPr>
                  <w:pStyle w:val="NoSpacing"/>
                  <w:rPr>
                    <w:rFonts w:asciiTheme="majorHAnsi" w:hAnsiTheme="majorHAnsi"/>
                    <w:b/>
                    <w:sz w:val="20"/>
                    <w:szCs w:val="20"/>
                  </w:rPr>
                </w:pPr>
                <w:r w:rsidRPr="00E70CAF">
                  <w:rPr>
                    <w:rFonts w:asciiTheme="majorHAnsi" w:hAnsiTheme="majorHAnsi"/>
                    <w:b/>
                    <w:color w:val="7E97AD" w:themeColor="accent1"/>
                    <w:sz w:val="20"/>
                    <w:szCs w:val="20"/>
                  </w:rPr>
                  <w:t>TotalText</w:t>
                </w:r>
              </w:p>
            </w:tc>
          </w:sdtContent>
        </w:sdt>
        <w:sdt>
          <w:sdtPr>
            <w:rPr>
              <w:b/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DB94EF72EBC34A2DB6F16140CF88E190"/>
            </w:placeholder>
            <w:dataBinding w:prefixMappings="xmlns:ns0='urn:microsoft-dynamics-nav/reports/Standard_Sales_Invoice/1306/'" w:xpath="/ns0:NavWordReportXmlPart[1]/ns0:Header[1]/ns0:Totals[1]/ns0:TotalAmountIncludingVAT[1]" w:storeItemID="{DFF8BEC2-C0A4-435F-9715-E42E03FFB647}"/>
            <w:text/>
          </w:sdtPr>
          <w:sdtContent>
            <w:tc>
              <w:tcPr>
                <w:tcW w:w="1530" w:type="dxa"/>
                <w:gridSpan w:val="2"/>
                <w:tcBorders>
                  <w:top w:val="nil"/>
                  <w:bottom w:val="single" w:color="auto" w:sz="4" w:space="0"/>
                </w:tcBorders>
                <w:tcMar>
                  <w:right w:w="0" w:type="dxa"/>
                </w:tcMar>
              </w:tcPr>
              <w:p w:rsidRPr="00355911" w:rsidR="001B5C9B" w:rsidP="001B5C9B" w:rsidRDefault="001B5C9B">
                <w:pPr>
                  <w:pStyle w:val="RightAlign"/>
                  <w:rPr>
                    <w:b/>
                    <w:sz w:val="20"/>
                    <w:szCs w:val="20"/>
                  </w:rPr>
                </w:pPr>
                <w:r w:rsidRPr="00355911">
                  <w:rPr>
                    <w:b/>
                    <w:sz w:val="20"/>
                    <w:szCs w:val="20"/>
                  </w:rPr>
                  <w:t>TotalAmountIncludingVAT</w:t>
                </w:r>
              </w:p>
            </w:tc>
          </w:sdtContent>
        </w:sdt>
      </w:tr>
    </w:tbl>
    <w:p w:rsidR="00A035AD" w:rsidP="00A035AD" w:rsidRDefault="00A035AD">
      <w:pPr>
        <w:pStyle w:val="Style1"/>
      </w:pPr>
    </w:p>
    <w:tbl>
      <w:tblPr>
        <w:tblStyle w:val="TableGrid"/>
        <w:tblpPr w:leftFromText="180" w:rightFromText="180" w:vertAnchor="text" w:horzAnchor="margin" w:tblpY="9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700"/>
      </w:tblGrid>
      <w:tr w:rsidR="001B5C9B" w:rsidTr="001B5C9B">
        <w:trPr>
          <w:cantSplit/>
        </w:trPr>
        <w:sdt>
          <w:sdtPr>
            <w:rPr>
              <w:rFonts w:asciiTheme="majorHAnsi" w:hAnsiTheme="majorHAnsi"/>
              <w:color w:val="7E97AD" w:themeColor="accent1"/>
              <w:sz w:val="20"/>
              <w:szCs w:val="20"/>
            </w:rPr>
            <w:alias w:val="#Nav: /Header/Totals/AmountSubjectToSalesTaxLbl"/>
            <w:tag w:val="#Nav: Standard_Sales_Invoice/1306"/>
            <w:id w:val="-822341908"/>
            <w:placeholder>
              <w:docPart w:val="8A55FB3739E743B1BDB95494F1E2793E"/>
            </w:placeholder>
            <w:dataBinding w:prefixMappings="xmlns:ns0='urn:microsoft-dynamics-nav/reports/Standard_Sales_Invoice/1306/'" w:xpath="/ns0:NavWordReportXmlPart[1]/ns0:Header[1]/ns0:Totals[1]/ns0:AmountSubjectToSalesTaxLbl[1]" w:storeItemID="{DFF8BEC2-C0A4-435F-9715-E42E03FFB647}"/>
            <w:text/>
          </w:sdtPr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00ADB" w:rsidR="001B5C9B" w:rsidP="001B5C9B" w:rsidRDefault="001B5C9B">
                <w:pPr>
                  <w:pStyle w:val="NoSpacing"/>
                  <w:rPr>
                    <w:rFonts w:asciiTheme="majorHAnsi" w:hAnsiTheme="majorHAnsi"/>
                    <w:color w:val="7E97AD" w:themeColor="accent1"/>
                    <w:sz w:val="20"/>
                    <w:szCs w:val="20"/>
                  </w:rPr>
                </w:pPr>
                <w:proofErr w:type="spellStart"/>
                <w:r w:rsidRPr="00F00ADB">
                  <w:rPr>
                    <w:rFonts w:asciiTheme="majorHAnsi" w:hAnsiTheme="majorHAnsi"/>
                    <w:color w:val="7E97AD" w:themeColor="accent1"/>
                    <w:sz w:val="20"/>
                    <w:szCs w:val="20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sz w:val="20"/>
              <w:szCs w:val="20"/>
            </w:rPr>
            <w:alias w:val="#Nav: /Header/Totals/AmountSubjectToSalesTax"/>
            <w:tag w:val="#Nav: Standard_Sales_Invoice/1306"/>
            <w:id w:val="-961807150"/>
            <w:placeholder>
              <w:docPart w:val="E20EC93330B74D41BCF0671F46F20A62"/>
            </w:placeholder>
            <w:dataBinding w:prefixMappings="xmlns:ns0='urn:microsoft-dynamics-nav/reports/Standard_Sales_Invoice/1306/'" w:xpath="/ns0:NavWordReportXmlPart[1]/ns0:Header[1]/ns0:Totals[1]/ns0:AmountSubjectToSalesTax[1]" w:storeItemID="{DFF8BEC2-C0A4-435F-9715-E42E03FFB647}"/>
            <w:text/>
          </w:sdtPr>
          <w:sdtContent>
            <w:tc>
              <w:tcPr>
                <w:tcW w:w="270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00ADB" w:rsidR="001B5C9B" w:rsidP="001B5C9B" w:rsidRDefault="001B5C9B">
                <w:pPr>
                  <w:pStyle w:val="NoSpacing"/>
                  <w:jc w:val="right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F00ADB">
                  <w:rPr>
                    <w:rFonts w:asciiTheme="majorHAnsi" w:hAnsiTheme="majorHAnsi"/>
                    <w:sz w:val="20"/>
                    <w:szCs w:val="20"/>
                  </w:rPr>
                  <w:t>AmountSubjectToSalesTax</w:t>
                </w:r>
                <w:proofErr w:type="spellEnd"/>
              </w:p>
            </w:tc>
          </w:sdtContent>
        </w:sdt>
      </w:tr>
      <w:tr w:rsidR="001B5C9B" w:rsidTr="001B5C9B">
        <w:trPr>
          <w:cantSplit/>
        </w:trPr>
        <w:sdt>
          <w:sdtPr>
            <w:rPr>
              <w:rFonts w:asciiTheme="majorHAnsi" w:hAnsiTheme="majorHAnsi"/>
              <w:color w:val="7E97AD" w:themeColor="accent1"/>
              <w:sz w:val="20"/>
              <w:szCs w:val="20"/>
            </w:rPr>
            <w:alias w:val="#Nav: /Header/Totals/AmountExemptFromSalesTaxLbl"/>
            <w:tag w:val="#Nav: Standard_Sales_Invoice/1306"/>
            <w:id w:val="-133258447"/>
            <w:placeholder>
              <w:docPart w:val="8A55FB3739E743B1BDB95494F1E2793E"/>
            </w:placeholder>
            <w:dataBinding w:prefixMappings="xmlns:ns0='urn:microsoft-dynamics-nav/reports/Standard_Sales_Invoice/1306/'" w:xpath="/ns0:NavWordReportXmlPart[1]/ns0:Header[1]/ns0:Totals[1]/ns0:AmountExemptFromSalesTaxLbl[1]" w:storeItemID="{DFF8BEC2-C0A4-435F-9715-E42E03FFB647}"/>
            <w:text/>
          </w:sdtPr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00ADB" w:rsidR="001B5C9B" w:rsidP="001B5C9B" w:rsidRDefault="001B5C9B">
                <w:pPr>
                  <w:pStyle w:val="NoSpacing"/>
                  <w:rPr>
                    <w:rFonts w:asciiTheme="majorHAnsi" w:hAnsiTheme="majorHAnsi"/>
                    <w:color w:val="7E97AD" w:themeColor="accent1"/>
                    <w:sz w:val="20"/>
                    <w:szCs w:val="20"/>
                  </w:rPr>
                </w:pPr>
                <w:proofErr w:type="spellStart"/>
                <w:r w:rsidRPr="00F00ADB">
                  <w:rPr>
                    <w:rFonts w:asciiTheme="majorHAnsi" w:hAnsiTheme="majorHAnsi"/>
                    <w:color w:val="7E97AD" w:themeColor="accent1"/>
                    <w:sz w:val="20"/>
                    <w:szCs w:val="20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sz w:val="20"/>
              <w:szCs w:val="20"/>
            </w:rPr>
            <w:alias w:val="#Nav: /Header/Totals/AmountExemptFromSalesTax"/>
            <w:tag w:val="#Nav: Standard_Sales_Invoice/1306"/>
            <w:id w:val="-19628359"/>
            <w:placeholder>
              <w:docPart w:val="8A55FB3739E743B1BDB95494F1E2793E"/>
            </w:placeholder>
            <w:dataBinding w:prefixMappings="xmlns:ns0='urn:microsoft-dynamics-nav/reports/Standard_Sales_Invoice/1306/'" w:xpath="/ns0:NavWordReportXmlPart[1]/ns0:Header[1]/ns0:Totals[1]/ns0:AmountExemptFromSalesTax[1]" w:storeItemID="{DFF8BEC2-C0A4-435F-9715-E42E03FFB647}"/>
            <w:text/>
          </w:sdtPr>
          <w:sdtContent>
            <w:tc>
              <w:tcPr>
                <w:tcW w:w="270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00ADB" w:rsidR="001B5C9B" w:rsidP="001B5C9B" w:rsidRDefault="001B5C9B">
                <w:pPr>
                  <w:pStyle w:val="NoSpacing"/>
                  <w:jc w:val="right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F00ADB">
                  <w:rPr>
                    <w:rFonts w:asciiTheme="majorHAnsi" w:hAnsiTheme="majorHAnsi"/>
                    <w:sz w:val="20"/>
                    <w:szCs w:val="20"/>
                  </w:rPr>
                  <w:t>AmountExemptFromSalesTax</w:t>
                </w:r>
                <w:proofErr w:type="spellEnd"/>
              </w:p>
            </w:tc>
          </w:sdtContent>
        </w:sdt>
      </w:tr>
    </w:tbl>
    <w:p w:rsidR="001B5C9B" w:rsidP="00A035AD" w:rsidRDefault="001B5C9B">
      <w:pPr>
        <w:pStyle w:val="Style1"/>
      </w:pPr>
    </w:p>
    <w:p w:rsidR="001B5C9B" w:rsidP="00A035AD" w:rsidRDefault="001B5C9B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DFF8BEC2-C0A4-435F-9715-E42E03FFB647}"/>
        <w15:repeatingSection/>
      </w:sdtPr>
      <w:sdtEndPr/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10186BA4C4D64982B91680FDD54460A3"/>
            </w:placeholder>
            <w15:repeatingSectionItem/>
          </w:sdtPr>
          <w:sdtEndPr/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DFF8BEC2-C0A4-435F-9715-E42E03FFB647}"/>
                <w:picture/>
              </w:sdtPr>
              <w:sdtEndPr/>
              <w:sdtContent>
                <w:p w:rsidR="00A035AD" w:rsidP="001B5C9B" w:rsidRDefault="00A035AD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3F1260A2" wp14:editId="3F11F800">
                        <wp:extent cx="1080000" cy="873274"/>
                        <wp:effectExtent l="0" t="0" r="6350" b="317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8732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id w:val="1651328949"/>
                <w:placeholder>
                  <w:docPart w:val="800EC4279C1D40CB95BBA61EC7832824"/>
                </w:placeholder>
              </w:sdtPr>
              <w:sdtEndPr/>
              <w:sdtContent>
                <w:sdt>
                  <w:sdtPr>
                    <w:alias w:val="#Nav: /Header/PaymentReportingArgument/PaymentServiceText_Url"/>
                    <w:tag w:val="#Nav: Standard_Sales_Invoice/1306"/>
                    <w:id w:val="-1198932184"/>
                    <w:placeholder>
                      <w:docPart w:val="CE3B8048F6444155B93ACC1F8973B9F6"/>
                    </w:placeholder>
                    <w:dataBinding w:prefixMappings="xmlns:ns0='urn:microsoft-dynamics-nav/reports/Standard_Sales_Invoice/1306/'" w:xpath="/ns0:NavWordReportXmlPart[1]/ns0:Header[1]/ns0:PaymentReportingArgument[1]/ns0:PaymentServiceText_Url[1]" w:storeItemID="{DFF8BEC2-C0A4-435F-9715-E42E03FFB647}"/>
                    <w:text/>
                  </w:sdtPr>
                  <w:sdtEndPr/>
                  <w:sdtContent>
                    <w:p w:rsidR="00A035AD" w:rsidP="001B5C9B" w:rsidRDefault="00A035AD">
                      <w:pPr>
                        <w:pStyle w:val="Style1"/>
                      </w:pPr>
                      <w:proofErr w:type="spellStart"/>
                      <w:r w:rsidRPr="001B5C9B">
                        <w:t>PaymentServiceText_Url</w:t>
                      </w:r>
                      <w:proofErr w:type="spellEnd"/>
                    </w:p>
                  </w:sdtContent>
                </w:sdt>
              </w:sdtContent>
            </w:sdt>
          </w:sdtContent>
        </w:sdt>
      </w:sdtContent>
    </w:sdt>
    <w:p w:rsidR="00A035AD" w:rsidP="00A035AD" w:rsidRDefault="00A035AD">
      <w:pPr>
        <w:pStyle w:val="Closing"/>
      </w:pPr>
    </w:p>
    <w:sdt>
      <w:sdtPr>
        <w:rPr>
          <w:sz w:val="16"/>
          <w:szCs w:val="16"/>
        </w:rPr>
        <w:id w:val="698515984"/>
        <w15:dataBinding w:prefixMappings="xmlns:ns0='urn:microsoft-dynamics-nav/reports/Standard_Sales_Invoice/1306/'" w:xpath="/ns0:NavWordReportXmlPart[1]/ns0:Header[1]/ns0:WorkDescriptionLines" w:storeItemID="{DFF8BEC2-C0A4-435F-9715-E42E03FFB647}"/>
        <w15:repeatingSection/>
        <w:alias w:val="#Nav: /Header/WorkDescriptionLines"/>
        <w:tag w:val="#Nav: Standard_Sales_Invoice/1306"/>
      </w:sdtPr>
      <w:sdtContent>
        <w:sdt>
          <w:sdtPr>
            <w:rPr>
              <w:sz w:val="16"/>
              <w:szCs w:val="16"/>
            </w:rPr>
            <w:id w:val="-1743556407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sz w:val="16"/>
                  <w:szCs w:val="16"/>
                </w:rPr>
                <w:id w:val="-373924686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DFF8BEC2-C0A4-435F-9715-E42E03FFB647}"/>
                <w:text/>
                <w:alias w:val="#Nav: /Header/WorkDescriptionLines/WorkDescriptionLine"/>
                <w:tag w:val="#Nav: Standard_Sales_Invoice/1306"/>
              </w:sdtPr>
              <w:sdtContent>
                <w:p w:rsidR="001D2965" w:rsidP="001B5C9B" w:rsidRDefault="001B5C9B">
                  <w:pPr>
                    <w:keepNext/>
                    <w:spacing w:after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sectPr w:rsidR="001D2965" w:rsidSect="00041CFF">
      <w:headerReference w:type="default" r:id="rId9"/>
      <w:footerReference w:type="default" r:id="rId10"/>
      <w:headerReference w:type="first" r:id="rId11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7554" w:rsidP="00E40C63" w:rsidRDefault="00CE7554">
      <w:pPr>
        <w:spacing w:after="0"/>
      </w:pPr>
      <w:r>
        <w:separator/>
      </w:r>
    </w:p>
  </w:endnote>
  <w:endnote w:type="continuationSeparator" w:id="0">
    <w:p w:rsidR="00CE7554" w:rsidP="00E40C63" w:rsidRDefault="00CE75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DFF8BEC2-C0A4-435F-9715-E42E03FFB647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7554" w:rsidP="00E40C63" w:rsidRDefault="00CE7554">
      <w:pPr>
        <w:spacing w:after="0"/>
      </w:pPr>
      <w:r>
        <w:separator/>
      </w:r>
    </w:p>
  </w:footnote>
  <w:footnote w:type="continuationSeparator" w:id="0">
    <w:p w:rsidR="00CE7554" w:rsidP="00E40C63" w:rsidRDefault="00CE75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>
      <w:tc>
        <w:tcPr>
          <w:tcW w:w="2929" w:type="pct"/>
        </w:tcPr>
        <w:p w:rsidRPr="00C43401" w:rsidR="00C43401" w:rsidP="00C43401" w:rsidRDefault="00CE7554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p w:rsidR="00C43401" w:rsidP="00C43401" w:rsidRDefault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CE7554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DFF8BEC2-C0A4-435F-9715-E42E03FFB647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1B5C9B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1B5C9B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ook w:val="04A0" w:firstRow="1" w:lastRow="0" w:firstColumn="1" w:lastColumn="0" w:noHBand="0" w:noVBand="1"/>
      <w:tblDescription w:val="Contact information"/>
    </w:tblPr>
    <w:tblGrid>
      <w:gridCol w:w="5269"/>
      <w:gridCol w:w="5270"/>
    </w:tblGrid>
    <w:tr w:rsidRPr="002A0256" w:rsidR="002A0256" w:rsidTr="007855D0">
      <w:tc>
        <w:tcPr>
          <w:tcW w:w="5148" w:type="dxa"/>
        </w:tcPr>
        <w:sdt>
          <w:sdtPr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alias w:val="#Nav: /Header/CompanyAddress1"/>
            <w:tag w:val="#Nav: Standard_Sales_Invoice/1306"/>
            <w:id w:val="611318044"/>
            <w:placeholder>
              <w:docPart w:val="75011A0F67944109B7EF7C244123A084"/>
            </w:placeholder>
            <w:dataBinding w:prefixMappings="xmlns:ns0='urn:microsoft-dynamics-nav/reports/Standard_Sales_Invoice/1306/'" w:xpath="/ns0:NavWordReportXmlPart[1]/ns0:Header[1]/ns0:CompanyAddress1[1]" w:storeItemID="{DFF8BEC2-C0A4-435F-9715-E42E03FFB647}"/>
            <w:text/>
          </w:sdtPr>
          <w:sdtEndPr/>
          <w:sdtContent>
            <w:p w:rsidRPr="002A0256" w:rsidR="002A0256" w:rsidP="002A0256" w:rsidRDefault="002A0256">
              <w:pPr>
                <w:spacing w:before="40" w:after="40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2A0256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CompanyAddress1</w:t>
              </w:r>
            </w:p>
          </w:sdtContent>
        </w:sdt>
        <w:p w:rsidRPr="002A0256" w:rsidR="002A0256" w:rsidP="002A0256" w:rsidRDefault="00CE7554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2"/>
              <w:tag w:val="#Nav: Standard_Sales_Invoice/1306"/>
              <w:id w:val="245295"/>
              <w:placeholder>
                <w:docPart w:val="75011A0F67944109B7EF7C244123A084"/>
              </w:placeholder>
              <w:dataBinding w:prefixMappings="xmlns:ns0='urn:microsoft-dynamics-nav/reports/Standard_Sales_Invoice/1306/'" w:xpath="/ns0:NavWordReportXmlPart[1]/ns0:Header[1]/ns0:CompanyAddress2[1]" w:storeItemID="{DFF8BEC2-C0A4-435F-9715-E42E03FFB647}"/>
              <w:text/>
            </w:sdtPr>
            <w:sdtEndPr/>
            <w:sdtContent>
              <w:r w:rsidRPr="002A0256" w:rsidR="002A0256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CompanyAddress2</w:t>
              </w:r>
            </w:sdtContent>
          </w:sdt>
        </w:p>
        <w:p w:rsidRPr="002A0256" w:rsidR="002A0256" w:rsidP="002A0256" w:rsidRDefault="00CE7554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3"/>
              <w:tag w:val="#Nav: Standard_Sales_Invoice/1306"/>
              <w:id w:val="-1397587467"/>
              <w:placeholder>
                <w:docPart w:val="75011A0F67944109B7EF7C244123A084"/>
              </w:placeholder>
              <w:dataBinding w:prefixMappings="xmlns:ns0='urn:microsoft-dynamics-nav/reports/Standard_Sales_Invoice/1306/'" w:xpath="/ns0:NavWordReportXmlPart[1]/ns0:Header[1]/ns0:CompanyAddress3[1]" w:storeItemID="{DFF8BEC2-C0A4-435F-9715-E42E03FFB647}"/>
              <w:text/>
            </w:sdtPr>
            <w:sdtEndPr/>
            <w:sdtContent>
              <w:r w:rsidRPr="002A0256" w:rsidR="002A0256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CompanyAddress3</w:t>
              </w:r>
            </w:sdtContent>
          </w:sdt>
        </w:p>
        <w:sdt>
          <w:sdtPr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  <w:alias w:val="#Nav: /Header/CompanyAddress4"/>
            <w:tag w:val="#Nav: Standard_Sales_Invoice/1306"/>
            <w:id w:val="616499169"/>
            <w:placeholder>
              <w:docPart w:val="75011A0F67944109B7EF7C244123A084"/>
            </w:placeholder>
            <w:dataBinding w:prefixMappings="xmlns:ns0='urn:microsoft-dynamics-nav/reports/Standard_Sales_Invoice/1306/'" w:xpath="/ns0:NavWordReportXmlPart[1]/ns0:Header[1]/ns0:CompanyAddress4[1]" w:storeItemID="{DFF8BEC2-C0A4-435F-9715-E42E03FFB647}"/>
            <w:text/>
          </w:sdtPr>
          <w:sdtEndPr/>
          <w:sdtContent>
            <w:p w:rsidRPr="002A0256" w:rsidR="002A0256" w:rsidP="002A0256" w:rsidRDefault="002A0256">
              <w:pPr>
                <w:spacing w:before="40" w:after="40"/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</w:pPr>
              <w:r w:rsidRPr="002A0256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CompanyAddress4</w:t>
              </w:r>
            </w:p>
          </w:sdtContent>
        </w:sdt>
        <w:sdt>
          <w:sdtPr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  <w:alias w:val="#Nav: /Header/CompanyAddress5"/>
            <w:tag w:val="#Nav: Standard_Sales_Invoice/1306"/>
            <w:id w:val="-1670170283"/>
            <w:placeholder>
              <w:docPart w:val="75011A0F67944109B7EF7C244123A084"/>
            </w:placeholder>
            <w:dataBinding w:prefixMappings="xmlns:ns0='urn:microsoft-dynamics-nav/reports/Standard_Sales_Invoice/1306/'" w:xpath="/ns0:NavWordReportXmlPart[1]/ns0:Header[1]/ns0:CompanyAddress5[1]" w:storeItemID="{DFF8BEC2-C0A4-435F-9715-E42E03FFB647}"/>
            <w:text/>
          </w:sdtPr>
          <w:sdtEndPr/>
          <w:sdtContent>
            <w:p w:rsidRPr="002A0256" w:rsidR="002A0256" w:rsidP="002A0256" w:rsidRDefault="002A0256">
              <w:pPr>
                <w:spacing w:before="40" w:after="40"/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</w:pPr>
              <w:r w:rsidRPr="002A0256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CompanyAddress5</w:t>
              </w:r>
            </w:p>
          </w:sdtContent>
        </w:sdt>
        <w:p w:rsidR="002A0256" w:rsidP="002A0256" w:rsidRDefault="00CE7554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/>
                <w:bCs/>
                <w:color w:val="595959"/>
                <w:kern w:val="20"/>
                <w:sz w:val="20"/>
                <w:szCs w:val="20"/>
              </w:rPr>
              <w:alias w:val="#Nav: /Header/CompanyPhoneNo_Lbl"/>
              <w:tag w:val="#Nav: Standard_Sales_Invoice/1306"/>
              <w:id w:val="1168985877"/>
              <w:placeholder>
                <w:docPart w:val="75011A0F67944109B7EF7C244123A084"/>
              </w:placeholder>
              <w:dataBinding w:prefixMappings="xmlns:ns0='urn:microsoft-dynamics-nav/reports/Standard_Sales_Invoice/1306/'" w:xpath="/ns0:NavWordReportXmlPart[1]/ns0:Header[1]/ns0:CompanyPhoneNo_Lbl[1]" w:storeItemID="{DFF8BEC2-C0A4-435F-9715-E42E03FFB647}"/>
              <w:text/>
            </w:sdtPr>
            <w:sdtEndPr/>
            <w:sdtContent>
              <w:proofErr w:type="spellStart"/>
              <w:r w:rsidRPr="002A0256" w:rsidR="002A0256">
                <w:rPr>
                  <w:rFonts w:ascii="Cambria" w:hAnsi="Cambria" w:eastAsia="Cambria" w:cs="Times New Roman"/>
                  <w:b/>
                  <w:bCs/>
                  <w:color w:val="595959"/>
                  <w:kern w:val="20"/>
                  <w:sz w:val="20"/>
                  <w:szCs w:val="20"/>
                </w:rPr>
                <w:t>CompanyPhoneNo_Lbl</w:t>
              </w:r>
              <w:proofErr w:type="spellEnd"/>
            </w:sdtContent>
          </w:sdt>
          <w:r w:rsidRPr="002A0256" w:rsidR="002A0256"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</w:t>
          </w: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ompanyPhoneNo"/>
              <w:tag w:val="#Nav: Standard_Sales_Invoice/1306"/>
              <w:id w:val="-2015218065"/>
              <w:placeholder>
                <w:docPart w:val="75011A0F67944109B7EF7C244123A084"/>
              </w:placeholder>
              <w:dataBinding w:prefixMappings="xmlns:ns0='urn:microsoft-dynamics-nav/reports/Standard_Sales_Invoice/1306/'" w:xpath="/ns0:NavWordReportXmlPart[1]/ns0:Header[1]/ns0:CompanyPhoneNo[1]" w:storeItemID="{DFF8BEC2-C0A4-435F-9715-E42E03FFB647}"/>
              <w:text/>
            </w:sdtPr>
            <w:sdtEndPr/>
            <w:sdtContent>
              <w:proofErr w:type="spellStart"/>
              <w:r w:rsidRPr="002A0256" w:rsidR="002A0256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CompanyPhoneNo</w:t>
              </w:r>
              <w:proofErr w:type="spellEnd"/>
            </w:sdtContent>
          </w:sdt>
        </w:p>
        <w:p w:rsidR="00B8745F" w:rsidP="00B8745F" w:rsidRDefault="00CE7554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/>
                <w:bCs/>
                <w:color w:val="595959"/>
                <w:kern w:val="20"/>
                <w:sz w:val="20"/>
                <w:szCs w:val="20"/>
              </w:rPr>
              <w:id w:val="976264146"/>
              <w:placeholder>
                <w:docPart w:val="F0225CFBBD4B4E0E9E1A87CDC69AD664"/>
              </w:placeholder>
              <w15:dataBinding w:prefixMappings="xmlns:ns0='urn:microsoft-dynamics-nav/reports/Standard_Sales_Invoice/1306/' " w:xpath="/ns0:NavWordReportXmlPart[1]/ns0:Header[1]/ns0:CompanyVATRegNo_Lbl[1]" w:storeItemID="{DFF8BEC2-C0A4-435F-9715-E42E03FFB647}"/>
            </w:sdtPr>
            <w:sdtEndPr/>
            <w:sdtContent>
              <w:r w:rsidR="001B5C9B">
                <w:rPr>
                  <w:rFonts w:ascii="Cambria" w:hAnsi="Cambria" w:eastAsia="Cambria" w:cs="Times New Roman"/>
                  <w:b/>
                  <w:bCs/>
                  <w:color w:val="595959"/>
                  <w:kern w:val="20"/>
                  <w:sz w:val="20"/>
                  <w:szCs w:val="20"/>
                  <w:lang w:val="da-DK"/>
                </w:rPr>
                <w:t>CompanyVATRegNo_Lbl</w:t>
              </w:r>
            </w:sdtContent>
          </w:sdt>
          <w:r w:rsidR="00B8745F">
            <w:rPr>
              <w:rFonts w:asciiTheme="majorHAnsi" w:hAnsiTheme="majorHAnsi"/>
              <w:color w:val="7E97AD" w:themeColor="accent1"/>
              <w:sz w:val="20"/>
              <w:szCs w:val="20"/>
            </w:rPr>
            <w:t xml:space="preserve"> </w:t>
          </w:r>
          <w:sdt>
            <w:sdtPr>
              <w:rPr>
                <w:rFonts w:asciiTheme="majorHAnsi" w:hAnsiTheme="majorHAnsi"/>
                <w:sz w:val="20"/>
                <w:szCs w:val="20"/>
              </w:rPr>
              <w:id w:val="-1532793692"/>
              <w:placeholder>
                <w:docPart w:val="9F01FB5906D8439EAE4DE2470303D20D"/>
              </w:placeholder>
              <w15:dataBinding w:prefixMappings="xmlns:ns0='urn:microsoft-dynamics-nav/reports/Standard_Sales_Invoice/1306/' " w:xpath="/ns0:NavWordReportXmlPart[1]/ns0:Header[1]/ns0:CompanyVATRegNo[1]" w:storeItemID="{DFF8BEC2-C0A4-435F-9715-E42E03FFB647}"/>
            </w:sdtPr>
            <w:sdtEndPr>
              <w:rPr>
                <w:rFonts w:ascii="Cambria" w:hAnsi="Cambria" w:eastAsia="Cambria" w:cs="Times New Roman"/>
                <w:color w:val="595959"/>
                <w:kern w:val="20"/>
              </w:rPr>
            </w:sdtEndPr>
            <w:sdtContent>
              <w:r w:rsidR="001B5C9B">
                <w:rPr>
                  <w:rFonts w:asciiTheme="majorHAnsi" w:hAnsiTheme="majorHAnsi"/>
                  <w:sz w:val="20"/>
                  <w:szCs w:val="20"/>
                  <w:lang w:val="da-DK"/>
                </w:rPr>
                <w:t>CompanyVATRegNo</w:t>
              </w:r>
            </w:sdtContent>
          </w:sdt>
        </w:p>
        <w:p w:rsidRPr="002A0256" w:rsidR="002A0256" w:rsidP="002A0256" w:rsidRDefault="002A0256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</w:p>
      </w:tc>
      <w:sdt>
        <w:sdtPr>
          <w:rPr>
            <w:rFonts w:ascii="Cambria" w:hAnsi="Cambria" w:eastAsia="Cambria" w:cs="Times New Roman"/>
            <w:color w:val="595959"/>
            <w:kern w:val="20"/>
            <w:sz w:val="20"/>
            <w:szCs w:val="20"/>
          </w:rPr>
          <w:alias w:val="#Nav: /Header/CompanyPicture"/>
          <w:tag w:val="#Nav: Standard_Sales_Invoice/1306"/>
          <w:id w:val="1556119624"/>
          <w:dataBinding w:prefixMappings="xmlns:ns0='urn:microsoft-dynamics-nav/reports/Standard_Sales_Invoice/1306/'" w:xpath="/ns0:NavWordReportXmlPart[1]/ns0:Header[1]/ns0:CompanyPicture[1]" w:storeItemID="{DFF8BEC2-C0A4-435F-9715-E42E03FFB647}"/>
          <w:picture/>
        </w:sdtPr>
        <w:sdtEndPr/>
        <w:sdtContent>
          <w:tc>
            <w:tcPr>
              <w:tcW w:w="5148" w:type="dxa"/>
            </w:tcPr>
            <w:p w:rsidRPr="002A0256" w:rsidR="002A0256" w:rsidP="002A0256" w:rsidRDefault="002A0256">
              <w:pPr>
                <w:tabs>
                  <w:tab w:val="center" w:pos="4680"/>
                  <w:tab w:val="right" w:pos="9360"/>
                </w:tabs>
                <w:spacing w:before="40" w:after="40"/>
                <w:jc w:val="right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2A0256">
                <w:rPr>
                  <w:rFonts w:ascii="Cambria" w:hAnsi="Cambria" w:eastAsia="Cambria" w:cs="Times New Roman"/>
                  <w:noProof/>
                  <w:color w:val="595959"/>
                  <w:kern w:val="20"/>
                  <w:sz w:val="20"/>
                  <w:szCs w:val="20"/>
                  <w:lang w:val="da-DK" w:eastAsia="da-DK"/>
                </w:rPr>
                <w:drawing>
                  <wp:inline distT="0" distB="0" distL="0" distR="0" wp14:anchorId="7B9DE5A1" wp14:editId="737F4626">
                    <wp:extent cx="2160000" cy="1080000"/>
                    <wp:effectExtent l="0" t="0" r="0" b="6350"/>
                    <wp:docPr id="4" name="Pictur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Pr="002A0256" w:rsidR="002A0256" w:rsidP="002A0256" w:rsidRDefault="002A0256">
    <w:pPr>
      <w:tabs>
        <w:tab w:val="center" w:pos="4680"/>
        <w:tab w:val="right" w:pos="9360"/>
      </w:tabs>
      <w:spacing w:before="40" w:after="40"/>
      <w:jc w:val="right"/>
      <w:rPr>
        <w:rFonts w:ascii="Cambria" w:hAnsi="Cambria" w:eastAsia="Cambria" w:cs="Times New Roman"/>
        <w:color w:val="595959"/>
        <w:kern w:val="20"/>
        <w:sz w:val="20"/>
        <w:szCs w:val="20"/>
      </w:rPr>
    </w:pPr>
  </w:p>
  <w:p w:rsidRPr="002A0256" w:rsidR="002A0256" w:rsidP="002A0256" w:rsidRDefault="002A02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131078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26973"/>
    <w:rsid w:val="00032E69"/>
    <w:rsid w:val="000357EB"/>
    <w:rsid w:val="00041CFF"/>
    <w:rsid w:val="00064DF4"/>
    <w:rsid w:val="00070EE8"/>
    <w:rsid w:val="00074151"/>
    <w:rsid w:val="000844A3"/>
    <w:rsid w:val="0008708F"/>
    <w:rsid w:val="000A665A"/>
    <w:rsid w:val="000D228E"/>
    <w:rsid w:val="000D46B5"/>
    <w:rsid w:val="000D5A6D"/>
    <w:rsid w:val="000E071F"/>
    <w:rsid w:val="000E34C3"/>
    <w:rsid w:val="00103846"/>
    <w:rsid w:val="0011793B"/>
    <w:rsid w:val="00123A7D"/>
    <w:rsid w:val="00126D5A"/>
    <w:rsid w:val="00130677"/>
    <w:rsid w:val="00134A71"/>
    <w:rsid w:val="00142F03"/>
    <w:rsid w:val="00151C73"/>
    <w:rsid w:val="001621D9"/>
    <w:rsid w:val="001B5C9B"/>
    <w:rsid w:val="001B793C"/>
    <w:rsid w:val="001D1CE2"/>
    <w:rsid w:val="001D2965"/>
    <w:rsid w:val="001D6807"/>
    <w:rsid w:val="0020108A"/>
    <w:rsid w:val="00235CA0"/>
    <w:rsid w:val="00236BD5"/>
    <w:rsid w:val="00245B0E"/>
    <w:rsid w:val="00261876"/>
    <w:rsid w:val="0026269B"/>
    <w:rsid w:val="002669DB"/>
    <w:rsid w:val="00273BA9"/>
    <w:rsid w:val="00283270"/>
    <w:rsid w:val="0029628E"/>
    <w:rsid w:val="002A0256"/>
    <w:rsid w:val="002A29DF"/>
    <w:rsid w:val="002A382C"/>
    <w:rsid w:val="002B6B46"/>
    <w:rsid w:val="002D7600"/>
    <w:rsid w:val="002E2A56"/>
    <w:rsid w:val="00303309"/>
    <w:rsid w:val="00326C33"/>
    <w:rsid w:val="00337723"/>
    <w:rsid w:val="00340F76"/>
    <w:rsid w:val="00355911"/>
    <w:rsid w:val="00355E20"/>
    <w:rsid w:val="00364FD7"/>
    <w:rsid w:val="00374316"/>
    <w:rsid w:val="00375A59"/>
    <w:rsid w:val="0038349C"/>
    <w:rsid w:val="00392727"/>
    <w:rsid w:val="00394029"/>
    <w:rsid w:val="003A0907"/>
    <w:rsid w:val="003A31D7"/>
    <w:rsid w:val="003A7E69"/>
    <w:rsid w:val="003B1D59"/>
    <w:rsid w:val="003B42B1"/>
    <w:rsid w:val="003C2C96"/>
    <w:rsid w:val="003D120B"/>
    <w:rsid w:val="003D4B80"/>
    <w:rsid w:val="003E2178"/>
    <w:rsid w:val="003F1D33"/>
    <w:rsid w:val="003F77E2"/>
    <w:rsid w:val="00427CAA"/>
    <w:rsid w:val="004471BA"/>
    <w:rsid w:val="00451877"/>
    <w:rsid w:val="004557FC"/>
    <w:rsid w:val="00467677"/>
    <w:rsid w:val="00492354"/>
    <w:rsid w:val="004A4D71"/>
    <w:rsid w:val="004B22F6"/>
    <w:rsid w:val="004B47ED"/>
    <w:rsid w:val="004B6FE5"/>
    <w:rsid w:val="004C60A5"/>
    <w:rsid w:val="004F2432"/>
    <w:rsid w:val="004F4682"/>
    <w:rsid w:val="00514B44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C497A"/>
    <w:rsid w:val="005D2780"/>
    <w:rsid w:val="005D4839"/>
    <w:rsid w:val="005F2559"/>
    <w:rsid w:val="005F5EC9"/>
    <w:rsid w:val="005F6BCC"/>
    <w:rsid w:val="0060202A"/>
    <w:rsid w:val="00610A30"/>
    <w:rsid w:val="00612ABF"/>
    <w:rsid w:val="006245DA"/>
    <w:rsid w:val="0067225B"/>
    <w:rsid w:val="006768AE"/>
    <w:rsid w:val="00677AD5"/>
    <w:rsid w:val="0068273F"/>
    <w:rsid w:val="00683CCE"/>
    <w:rsid w:val="00684EEB"/>
    <w:rsid w:val="006907F2"/>
    <w:rsid w:val="006A2A7B"/>
    <w:rsid w:val="006A6F9A"/>
    <w:rsid w:val="006B2F4E"/>
    <w:rsid w:val="006C30D9"/>
    <w:rsid w:val="006C4581"/>
    <w:rsid w:val="006D4B90"/>
    <w:rsid w:val="006D64AE"/>
    <w:rsid w:val="006F2626"/>
    <w:rsid w:val="00702AAD"/>
    <w:rsid w:val="0071439C"/>
    <w:rsid w:val="00716E24"/>
    <w:rsid w:val="00720350"/>
    <w:rsid w:val="00741F6B"/>
    <w:rsid w:val="007450F1"/>
    <w:rsid w:val="007537BA"/>
    <w:rsid w:val="00760FA8"/>
    <w:rsid w:val="00765190"/>
    <w:rsid w:val="00766078"/>
    <w:rsid w:val="007773B8"/>
    <w:rsid w:val="00777ADC"/>
    <w:rsid w:val="00797305"/>
    <w:rsid w:val="007A0A2F"/>
    <w:rsid w:val="007A2D85"/>
    <w:rsid w:val="007B1885"/>
    <w:rsid w:val="007B235B"/>
    <w:rsid w:val="007E323C"/>
    <w:rsid w:val="007E6A86"/>
    <w:rsid w:val="00802B5B"/>
    <w:rsid w:val="00807754"/>
    <w:rsid w:val="008157A5"/>
    <w:rsid w:val="00815D27"/>
    <w:rsid w:val="00817EE6"/>
    <w:rsid w:val="00820262"/>
    <w:rsid w:val="00824306"/>
    <w:rsid w:val="00836184"/>
    <w:rsid w:val="00844D12"/>
    <w:rsid w:val="00845DAF"/>
    <w:rsid w:val="00845E08"/>
    <w:rsid w:val="008533EF"/>
    <w:rsid w:val="00856BBF"/>
    <w:rsid w:val="0087281A"/>
    <w:rsid w:val="00877E93"/>
    <w:rsid w:val="008972AA"/>
    <w:rsid w:val="008B232E"/>
    <w:rsid w:val="008C3901"/>
    <w:rsid w:val="008D7475"/>
    <w:rsid w:val="008E766D"/>
    <w:rsid w:val="008F0A38"/>
    <w:rsid w:val="008F2073"/>
    <w:rsid w:val="0090637C"/>
    <w:rsid w:val="009072D1"/>
    <w:rsid w:val="0092542A"/>
    <w:rsid w:val="00933DB5"/>
    <w:rsid w:val="00940735"/>
    <w:rsid w:val="00943A17"/>
    <w:rsid w:val="00944F98"/>
    <w:rsid w:val="009453BC"/>
    <w:rsid w:val="00954C6C"/>
    <w:rsid w:val="00962B71"/>
    <w:rsid w:val="00966D04"/>
    <w:rsid w:val="00982950"/>
    <w:rsid w:val="00990A17"/>
    <w:rsid w:val="00991278"/>
    <w:rsid w:val="0099175E"/>
    <w:rsid w:val="009943A4"/>
    <w:rsid w:val="00997858"/>
    <w:rsid w:val="009A16F6"/>
    <w:rsid w:val="009B485A"/>
    <w:rsid w:val="009D508B"/>
    <w:rsid w:val="009D6FE7"/>
    <w:rsid w:val="009E16EA"/>
    <w:rsid w:val="009E251E"/>
    <w:rsid w:val="009F21B5"/>
    <w:rsid w:val="00A00B95"/>
    <w:rsid w:val="00A01AB9"/>
    <w:rsid w:val="00A035AD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10D67"/>
    <w:rsid w:val="00B1593F"/>
    <w:rsid w:val="00B2099D"/>
    <w:rsid w:val="00B22FDE"/>
    <w:rsid w:val="00B32D4B"/>
    <w:rsid w:val="00B402B9"/>
    <w:rsid w:val="00B437D5"/>
    <w:rsid w:val="00B57659"/>
    <w:rsid w:val="00B60D54"/>
    <w:rsid w:val="00B8205C"/>
    <w:rsid w:val="00B86BCD"/>
    <w:rsid w:val="00B86E6F"/>
    <w:rsid w:val="00B8745F"/>
    <w:rsid w:val="00B91CA1"/>
    <w:rsid w:val="00B92F96"/>
    <w:rsid w:val="00B96060"/>
    <w:rsid w:val="00BC232B"/>
    <w:rsid w:val="00BD2533"/>
    <w:rsid w:val="00BD35AE"/>
    <w:rsid w:val="00BE5952"/>
    <w:rsid w:val="00BE6BE6"/>
    <w:rsid w:val="00BF0F10"/>
    <w:rsid w:val="00C06861"/>
    <w:rsid w:val="00C25361"/>
    <w:rsid w:val="00C27C1A"/>
    <w:rsid w:val="00C36F18"/>
    <w:rsid w:val="00C37817"/>
    <w:rsid w:val="00C40BE4"/>
    <w:rsid w:val="00C41DE3"/>
    <w:rsid w:val="00C43401"/>
    <w:rsid w:val="00C47206"/>
    <w:rsid w:val="00CA4E0D"/>
    <w:rsid w:val="00CA5AF6"/>
    <w:rsid w:val="00CA6394"/>
    <w:rsid w:val="00CB70AD"/>
    <w:rsid w:val="00CC289D"/>
    <w:rsid w:val="00CD1B92"/>
    <w:rsid w:val="00CE7554"/>
    <w:rsid w:val="00CF0FB2"/>
    <w:rsid w:val="00CF5F27"/>
    <w:rsid w:val="00D045A2"/>
    <w:rsid w:val="00D21D63"/>
    <w:rsid w:val="00D235D0"/>
    <w:rsid w:val="00D36812"/>
    <w:rsid w:val="00D40A70"/>
    <w:rsid w:val="00D41DC8"/>
    <w:rsid w:val="00D52551"/>
    <w:rsid w:val="00D53B6F"/>
    <w:rsid w:val="00D54A61"/>
    <w:rsid w:val="00D54DEE"/>
    <w:rsid w:val="00D6006D"/>
    <w:rsid w:val="00D6419E"/>
    <w:rsid w:val="00D72A07"/>
    <w:rsid w:val="00D72E02"/>
    <w:rsid w:val="00D754C6"/>
    <w:rsid w:val="00D75AAF"/>
    <w:rsid w:val="00D77AE9"/>
    <w:rsid w:val="00DA0F11"/>
    <w:rsid w:val="00DA1B0E"/>
    <w:rsid w:val="00DA3898"/>
    <w:rsid w:val="00DA580A"/>
    <w:rsid w:val="00DB4B5B"/>
    <w:rsid w:val="00DC306F"/>
    <w:rsid w:val="00DE2DFF"/>
    <w:rsid w:val="00DE7515"/>
    <w:rsid w:val="00DF30F1"/>
    <w:rsid w:val="00E111C4"/>
    <w:rsid w:val="00E22540"/>
    <w:rsid w:val="00E22B7E"/>
    <w:rsid w:val="00E375BC"/>
    <w:rsid w:val="00E40C63"/>
    <w:rsid w:val="00E41182"/>
    <w:rsid w:val="00E4361D"/>
    <w:rsid w:val="00E53A6E"/>
    <w:rsid w:val="00E54F17"/>
    <w:rsid w:val="00E64604"/>
    <w:rsid w:val="00E65451"/>
    <w:rsid w:val="00E67097"/>
    <w:rsid w:val="00E70CAF"/>
    <w:rsid w:val="00E902EA"/>
    <w:rsid w:val="00E96A2B"/>
    <w:rsid w:val="00EA246E"/>
    <w:rsid w:val="00EA27AA"/>
    <w:rsid w:val="00EB5B19"/>
    <w:rsid w:val="00EC1995"/>
    <w:rsid w:val="00EC3770"/>
    <w:rsid w:val="00EC4C86"/>
    <w:rsid w:val="00ED0377"/>
    <w:rsid w:val="00EE2CA3"/>
    <w:rsid w:val="00EE53F7"/>
    <w:rsid w:val="00EF0F89"/>
    <w:rsid w:val="00F00ADB"/>
    <w:rsid w:val="00F03622"/>
    <w:rsid w:val="00F14176"/>
    <w:rsid w:val="00F20F72"/>
    <w:rsid w:val="00F219F1"/>
    <w:rsid w:val="00F364F3"/>
    <w:rsid w:val="00F36FA0"/>
    <w:rsid w:val="00F44822"/>
    <w:rsid w:val="00F51D1B"/>
    <w:rsid w:val="00F66A1F"/>
    <w:rsid w:val="00F73527"/>
    <w:rsid w:val="00F81AE9"/>
    <w:rsid w:val="00F848FB"/>
    <w:rsid w:val="00F86468"/>
    <w:rsid w:val="00FA4D66"/>
    <w:rsid w:val="00FB06A1"/>
    <w:rsid w:val="00FB3DCE"/>
    <w:rsid w:val="00FC6D8E"/>
    <w:rsid w:val="00FD0B54"/>
    <w:rsid w:val="00FD6A00"/>
    <w:rsid w:val="00FE1868"/>
    <w:rsid w:val="00FE41A7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ECFF1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1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7E97AD" w:themeColor="accent1"/>
    </w:rPr>
  </w:style>
  <w:style w:type="character" w:customStyle="1" w:styleId="ClosingChar">
    <w:name w:val="Closing Char"/>
    <w:basedOn w:val="DefaultParagraphFont"/>
    <w:link w:val="Closing"/>
    <w:uiPriority w:val="3"/>
    <w:rsid w:val="00123A7D"/>
    <w:rPr>
      <w:rFonts w:asciiTheme="majorHAnsi" w:eastAsiaTheme="majorEastAsia" w:hAnsiTheme="majorHAnsi" w:cstheme="majorBidi"/>
      <w:color w:val="7E97AD" w:themeColor="accent1"/>
    </w:rPr>
  </w:style>
  <w:style w:type="character" w:customStyle="1" w:styleId="Style1Char">
    <w:name w:val="Style1 Char"/>
    <w:basedOn w:val="DefaultParagraphFont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qFormat/>
    <w:rsid w:val="00CF5F27"/>
    <w:pPr>
      <w:jc w:val="right"/>
    </w:pPr>
    <w:rPr>
      <w:lang w:val="da-DK"/>
    </w:rPr>
  </w:style>
  <w:style w:type="paragraph" w:customStyle="1" w:styleId="LeftAlign">
    <w:name w:val="Left Align"/>
    <w:basedOn w:val="Normal"/>
    <w:link w:val="LeftAlignChar"/>
    <w:qFormat/>
    <w:rsid w:val="00E53A6E"/>
    <w:rPr>
      <w:lang w:val="da-DK"/>
    </w:rPr>
  </w:style>
  <w:style w:type="character" w:customStyle="1" w:styleId="RightAlignChar">
    <w:name w:val="Right Align Char"/>
    <w:basedOn w:val="DefaultParagraphFont"/>
    <w:link w:val="RightAlign"/>
    <w:rsid w:val="00CF5F27"/>
    <w:rPr>
      <w:lang w:val="da-DK"/>
    </w:rPr>
  </w:style>
  <w:style w:type="character" w:customStyle="1" w:styleId="LeftAlignChar">
    <w:name w:val="Left Align Char"/>
    <w:basedOn w:val="DefaultParagraphFont"/>
    <w:link w:val="LeftAlign"/>
    <w:rsid w:val="00E53A6E"/>
    <w:rPr>
      <w:lang w:val="da-DK"/>
    </w:rPr>
  </w:style>
  <w:style w:type="character" w:customStyle="1" w:styleId="NoSpacingChar">
    <w:name w:val="No Spacing Char"/>
    <w:basedOn w:val="DefaultParagraphFont"/>
    <w:link w:val="NoSpacing"/>
    <w:uiPriority w:val="1"/>
    <w:rsid w:val="002A0256"/>
  </w:style>
  <w:style w:type="paragraph" w:customStyle="1" w:styleId="TableHeading">
    <w:name w:val="Table Heading"/>
    <w:basedOn w:val="Normal"/>
    <w:qFormat/>
    <w:rsid w:val="00427CAA"/>
    <w:pPr>
      <w:spacing w:before="40" w:after="40"/>
    </w:pPr>
    <w:rPr>
      <w:rFonts w:ascii="Calibri" w:eastAsia="Cambria" w:hAnsi="Calibri" w:cs="Times New Roman"/>
      <w:caps/>
      <w:color w:val="7E97AD" w:themeColor="accent1"/>
      <w:kern w:val="2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d5a501c69a634871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011A0F67944109B7EF7C244123A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57686-2890-44AA-A485-D9BAA0C2DE92}"/>
      </w:docPartPr>
      <w:docPartBody>
        <w:p w:rsidR="00A654E9" w:rsidRDefault="008A2A0D" w:rsidP="008A2A0D">
          <w:pPr>
            <w:pStyle w:val="75011A0F67944109B7EF7C244123A084"/>
          </w:pPr>
          <w:r w:rsidRPr="00A85EB5">
            <w:rPr>
              <w:rStyle w:val="PlaceholderText"/>
            </w:rPr>
            <w:t>Click here to enter text.</w:t>
          </w:r>
        </w:p>
      </w:docPartBody>
    </w:docPart>
    <w:docPart>
      <w:docPartPr>
        <w:name w:val="10186BA4C4D64982B91680FDD54460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AEEF5-6FC9-4505-A230-EE1BC7E0B150}"/>
      </w:docPartPr>
      <w:docPartBody>
        <w:p w:rsidR="00E76B5E" w:rsidRDefault="00A654E9" w:rsidP="00A654E9">
          <w:pPr>
            <w:pStyle w:val="10186BA4C4D64982B91680FDD54460A3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00EC4279C1D40CB95BBA61EC7832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BEBB4-BFCB-454A-93A2-222AA821113B}"/>
      </w:docPartPr>
      <w:docPartBody>
        <w:p w:rsidR="00E76B5E" w:rsidRDefault="00A654E9" w:rsidP="00A654E9">
          <w:pPr>
            <w:pStyle w:val="800EC4279C1D40CB95BBA61EC7832824"/>
          </w:pPr>
          <w:r w:rsidRPr="00A85EB5">
            <w:rPr>
              <w:rStyle w:val="PlaceholderText"/>
            </w:rPr>
            <w:t>Click here to enter text.</w:t>
          </w:r>
        </w:p>
      </w:docPartBody>
    </w:docPart>
    <w:docPart>
      <w:docPartPr>
        <w:name w:val="CE3B8048F6444155B93ACC1F8973B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D6375-FC24-4636-9B60-44D2CF20B982}"/>
      </w:docPartPr>
      <w:docPartBody>
        <w:p w:rsidR="00E76B5E" w:rsidRDefault="00A654E9" w:rsidP="00A654E9">
          <w:pPr>
            <w:pStyle w:val="CE3B8048F6444155B93ACC1F8973B9F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07D996328D4017A345BBD1988BC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3E501-FF10-41DA-ACF0-8AAF80FE34D2}"/>
      </w:docPartPr>
      <w:docPartBody>
        <w:p w:rsidR="001A32FB" w:rsidRDefault="00E76B5E" w:rsidP="00E76B5E">
          <w:pPr>
            <w:pStyle w:val="8E07D996328D4017A345BBD1988BCEB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C66D8F686D4E64887C5551B6C29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7180B-FEA1-4D7E-B574-75C8D121FA60}"/>
      </w:docPartPr>
      <w:docPartBody>
        <w:p w:rsidR="001A32FB" w:rsidRDefault="00E76B5E" w:rsidP="00E76B5E">
          <w:pPr>
            <w:pStyle w:val="C5C66D8F686D4E64887C5551B6C2948F"/>
          </w:pPr>
          <w:r w:rsidRPr="00A85EB5">
            <w:rPr>
              <w:rStyle w:val="PlaceholderText"/>
            </w:rPr>
            <w:t>Click here to enter text.</w:t>
          </w:r>
        </w:p>
      </w:docPartBody>
    </w:docPart>
    <w:docPart>
      <w:docPartPr>
        <w:name w:val="1DD0E8A0D59F4D78AFA534FC29A45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C1455-7E02-4F29-97E3-2C1D8D494963}"/>
      </w:docPartPr>
      <w:docPartBody>
        <w:p w:rsidR="00AB46D5" w:rsidRDefault="00916518" w:rsidP="00916518">
          <w:pPr>
            <w:pStyle w:val="1DD0E8A0D59F4D78AFA534FC29A4543C"/>
          </w:pPr>
          <w:r w:rsidRPr="00A85EB5">
            <w:rPr>
              <w:rStyle w:val="PlaceholderText"/>
            </w:rPr>
            <w:t>Click here to enter text.</w:t>
          </w:r>
        </w:p>
      </w:docPartBody>
    </w:docPart>
    <w:docPart>
      <w:docPartPr>
        <w:name w:val="F0225CFBBD4B4E0E9E1A87CDC69AD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68C71-0340-48DF-B3B4-B09529EB5E71}"/>
      </w:docPartPr>
      <w:docPartBody>
        <w:p w:rsidR="00460B34" w:rsidRDefault="00123A83" w:rsidP="00123A83">
          <w:pPr>
            <w:pStyle w:val="F0225CFBBD4B4E0E9E1A87CDC69AD664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01FB5906D8439EAE4DE2470303D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9F96A-D5C7-4703-9737-BF1896BDA9D6}"/>
      </w:docPartPr>
      <w:docPartBody>
        <w:p w:rsidR="00460B34" w:rsidRDefault="00123A83" w:rsidP="00123A83">
          <w:pPr>
            <w:pStyle w:val="9F01FB5906D8439EAE4DE2470303D20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6884F-6B1F-439F-87E5-A4D125E4D432}"/>
      </w:docPartPr>
      <w:docPartBody>
        <w:p w:rsidR="00F042B1" w:rsidRDefault="0007427E">
          <w:r w:rsidRPr="00955DD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2507C98B8934EDC99BB16ABB2F2EE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DE27C-D5CF-4EF8-92A4-F505E1B33007}"/>
      </w:docPartPr>
      <w:docPartBody>
        <w:p w:rsidR="00000000" w:rsidRDefault="006F514A" w:rsidP="006F514A">
          <w:pPr>
            <w:pStyle w:val="72507C98B8934EDC99BB16ABB2F2EE9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48BE3FD0EB4E99913FAF0456BD8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9287A-16F1-4026-B168-097A3CC39F49}"/>
      </w:docPartPr>
      <w:docPartBody>
        <w:p w:rsidR="00000000" w:rsidRDefault="006F514A" w:rsidP="006F514A">
          <w:pPr>
            <w:pStyle w:val="6F48BE3FD0EB4E99913FAF0456BD809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7F9B07D1C4F858AD3A694F3B99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9E069-3AFE-4FFF-8A64-DF5323E603DB}"/>
      </w:docPartPr>
      <w:docPartBody>
        <w:p w:rsidR="00000000" w:rsidRDefault="006F514A" w:rsidP="006F514A">
          <w:pPr>
            <w:pStyle w:val="2487F9B07D1C4F858AD3A694F3B992E1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4F964DE49D465D830B999D0D379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387AE-8906-46FA-B4C8-DF28DB10D7FC}"/>
      </w:docPartPr>
      <w:docPartBody>
        <w:p w:rsidR="00000000" w:rsidRDefault="006F514A" w:rsidP="006F514A">
          <w:pPr>
            <w:pStyle w:val="964F964DE49D465D830B999D0D3794D2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418B1735048466AB1AA23F35D325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DBA4E-381C-4EDC-BC70-81811BC23756}"/>
      </w:docPartPr>
      <w:docPartBody>
        <w:p w:rsidR="00000000" w:rsidRDefault="006F514A" w:rsidP="006F514A">
          <w:pPr>
            <w:pStyle w:val="2418B1735048466AB1AA23F35D3258C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7283F9CDE7541CE8231BC92F5A15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A0665-CBF9-4554-A522-6CA4F745FD87}"/>
      </w:docPartPr>
      <w:docPartBody>
        <w:p w:rsidR="00000000" w:rsidRDefault="006F514A" w:rsidP="006F514A">
          <w:pPr>
            <w:pStyle w:val="E7283F9CDE7541CE8231BC92F5A15C5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6EE71C7CC3C4143B2214C02E7600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24CD5-26A0-4CA5-A42C-B115922A7740}"/>
      </w:docPartPr>
      <w:docPartBody>
        <w:p w:rsidR="00000000" w:rsidRDefault="006F514A" w:rsidP="006F514A">
          <w:pPr>
            <w:pStyle w:val="06EE71C7CC3C4143B2214C02E760040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F58736E6F91461F8A5A3F932EC48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7EE7A-B5CD-48F4-B773-32CE5A1BD65A}"/>
      </w:docPartPr>
      <w:docPartBody>
        <w:p w:rsidR="00000000" w:rsidRDefault="006F514A" w:rsidP="006F514A">
          <w:pPr>
            <w:pStyle w:val="DF58736E6F91461F8A5A3F932EC487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D412268F0A4EB2A710AB3448DFD0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FE7B8-8CC2-40D9-859B-6CD2CC5890C7}"/>
      </w:docPartPr>
      <w:docPartBody>
        <w:p w:rsidR="00000000" w:rsidRDefault="006F514A" w:rsidP="006F514A">
          <w:pPr>
            <w:pStyle w:val="F1D412268F0A4EB2A710AB3448DFD0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DD3F452D4ED486182DF68C03DE30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5BC6C-1E1C-4B4C-8769-23D7F675D501}"/>
      </w:docPartPr>
      <w:docPartBody>
        <w:p w:rsidR="00000000" w:rsidRDefault="006F514A" w:rsidP="006F514A">
          <w:pPr>
            <w:pStyle w:val="5DD3F452D4ED486182DF68C03DE3024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E604F921DD4735BD71FB27383AF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FA203-D861-4725-88A7-34BA02D763B8}"/>
      </w:docPartPr>
      <w:docPartBody>
        <w:p w:rsidR="00000000" w:rsidRDefault="006F514A" w:rsidP="006F514A">
          <w:pPr>
            <w:pStyle w:val="40E604F921DD4735BD71FB27383AF19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27A0AC9A44B6793502134C2A3D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DB0F1-8F58-431E-B320-5E34E65DBBFB}"/>
      </w:docPartPr>
      <w:docPartBody>
        <w:p w:rsidR="00000000" w:rsidRDefault="006F514A" w:rsidP="006F514A">
          <w:pPr>
            <w:pStyle w:val="AF527A0AC9A44B6793502134C2A3D24D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B94EF72EBC34A2DB6F16140CF88E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BF19B-3673-4617-9D63-DD31AA0D6584}"/>
      </w:docPartPr>
      <w:docPartBody>
        <w:p w:rsidR="00000000" w:rsidRDefault="006F514A" w:rsidP="006F514A">
          <w:pPr>
            <w:pStyle w:val="DB94EF72EBC34A2DB6F16140CF88E19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A55FB3739E743B1BDB95494F1E27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FBA23-341F-4120-B405-5373D3B9356E}"/>
      </w:docPartPr>
      <w:docPartBody>
        <w:p w:rsidR="00000000" w:rsidRDefault="006F514A" w:rsidP="006F514A">
          <w:pPr>
            <w:pStyle w:val="8A55FB3739E743B1BDB95494F1E2793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0EC93330B74D41BCF0671F46F20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C82E3C-E1F5-4040-AED2-689AA2119B21}"/>
      </w:docPartPr>
      <w:docPartBody>
        <w:p w:rsidR="00000000" w:rsidRDefault="006F514A" w:rsidP="006F514A">
          <w:pPr>
            <w:pStyle w:val="E20EC93330B74D41BCF0671F46F20A62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006DE"/>
    <w:rsid w:val="00033B87"/>
    <w:rsid w:val="00033C01"/>
    <w:rsid w:val="0007427E"/>
    <w:rsid w:val="00111A23"/>
    <w:rsid w:val="00123A83"/>
    <w:rsid w:val="001665A7"/>
    <w:rsid w:val="001A32FB"/>
    <w:rsid w:val="001D6FE3"/>
    <w:rsid w:val="001F6C15"/>
    <w:rsid w:val="00236015"/>
    <w:rsid w:val="00273637"/>
    <w:rsid w:val="00285F3C"/>
    <w:rsid w:val="002B16B0"/>
    <w:rsid w:val="002C4F8A"/>
    <w:rsid w:val="002F2787"/>
    <w:rsid w:val="002F6AA1"/>
    <w:rsid w:val="00360406"/>
    <w:rsid w:val="003E037C"/>
    <w:rsid w:val="00441283"/>
    <w:rsid w:val="00460B34"/>
    <w:rsid w:val="005073E4"/>
    <w:rsid w:val="005E35BE"/>
    <w:rsid w:val="00697105"/>
    <w:rsid w:val="006F514A"/>
    <w:rsid w:val="007728E9"/>
    <w:rsid w:val="00781235"/>
    <w:rsid w:val="007A3BCA"/>
    <w:rsid w:val="008A2A0D"/>
    <w:rsid w:val="008D307E"/>
    <w:rsid w:val="00916518"/>
    <w:rsid w:val="00920D69"/>
    <w:rsid w:val="00927329"/>
    <w:rsid w:val="0094207C"/>
    <w:rsid w:val="00997A5F"/>
    <w:rsid w:val="00A25297"/>
    <w:rsid w:val="00A25F58"/>
    <w:rsid w:val="00A654E9"/>
    <w:rsid w:val="00A732B7"/>
    <w:rsid w:val="00AB46D5"/>
    <w:rsid w:val="00AE6758"/>
    <w:rsid w:val="00C03606"/>
    <w:rsid w:val="00C6540F"/>
    <w:rsid w:val="00CB561E"/>
    <w:rsid w:val="00CE4572"/>
    <w:rsid w:val="00CF036E"/>
    <w:rsid w:val="00D92376"/>
    <w:rsid w:val="00DA1BBC"/>
    <w:rsid w:val="00DB52A8"/>
    <w:rsid w:val="00DE673B"/>
    <w:rsid w:val="00E246A7"/>
    <w:rsid w:val="00E51BC5"/>
    <w:rsid w:val="00E76B5E"/>
    <w:rsid w:val="00EB11C4"/>
    <w:rsid w:val="00F042B1"/>
    <w:rsid w:val="00F635C5"/>
    <w:rsid w:val="00F9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14A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20D9D7C46F574C6EAECA667E839D7BBD">
    <w:name w:val="20D9D7C46F574C6EAECA667E839D7BBD"/>
    <w:rsid w:val="008A2A0D"/>
  </w:style>
  <w:style w:type="paragraph" w:customStyle="1" w:styleId="0BAD9E06606E45839CDF9D5DB41E8EAF">
    <w:name w:val="0BAD9E06606E45839CDF9D5DB41E8EAF"/>
    <w:rsid w:val="008A2A0D"/>
  </w:style>
  <w:style w:type="paragraph" w:customStyle="1" w:styleId="EA4237AF5FBD4FE797299F9ECAC20AD5">
    <w:name w:val="EA4237AF5FBD4FE797299F9ECAC20AD5"/>
    <w:rsid w:val="008A2A0D"/>
  </w:style>
  <w:style w:type="paragraph" w:customStyle="1" w:styleId="469F9FFAF28441669FED40544E19A43F">
    <w:name w:val="469F9FFAF28441669FED40544E19A43F"/>
    <w:rsid w:val="008A2A0D"/>
  </w:style>
  <w:style w:type="paragraph" w:customStyle="1" w:styleId="27755C5D8FD24DD6B0C11CFB3BD9D61D">
    <w:name w:val="27755C5D8FD24DD6B0C11CFB3BD9D61D"/>
    <w:rsid w:val="008A2A0D"/>
  </w:style>
  <w:style w:type="paragraph" w:customStyle="1" w:styleId="75011A0F67944109B7EF7C244123A084">
    <w:name w:val="75011A0F67944109B7EF7C244123A084"/>
    <w:rsid w:val="008A2A0D"/>
  </w:style>
  <w:style w:type="paragraph" w:customStyle="1" w:styleId="B1D5A63D0DF842CAAA945123D7B38988">
    <w:name w:val="B1D5A63D0DF842CAAA945123D7B38988"/>
    <w:rsid w:val="008A2A0D"/>
  </w:style>
  <w:style w:type="paragraph" w:customStyle="1" w:styleId="09AA8FA46FE64CDA914F78137251145F">
    <w:name w:val="09AA8FA46FE64CDA914F78137251145F"/>
    <w:rsid w:val="008A2A0D"/>
  </w:style>
  <w:style w:type="paragraph" w:customStyle="1" w:styleId="0C5BA72987164644BA9C4CE648F77B81">
    <w:name w:val="0C5BA72987164644BA9C4CE648F77B81"/>
    <w:rsid w:val="008A2A0D"/>
  </w:style>
  <w:style w:type="paragraph" w:customStyle="1" w:styleId="24A144C75E3240E89263E978ACD1FE45">
    <w:name w:val="24A144C75E3240E89263E978ACD1FE45"/>
    <w:rsid w:val="008A2A0D"/>
  </w:style>
  <w:style w:type="paragraph" w:customStyle="1" w:styleId="6C6044F2984D4FAC989D028B5192C2CE">
    <w:name w:val="6C6044F2984D4FAC989D028B5192C2CE"/>
    <w:rsid w:val="008A2A0D"/>
  </w:style>
  <w:style w:type="paragraph" w:customStyle="1" w:styleId="C7EA2EE7B44A4A6DAE661B5A8E2506CD">
    <w:name w:val="C7EA2EE7B44A4A6DAE661B5A8E2506CD"/>
    <w:rsid w:val="008A2A0D"/>
  </w:style>
  <w:style w:type="paragraph" w:customStyle="1" w:styleId="E85E9D0237B942A2A6D9DA27CD0A6816">
    <w:name w:val="E85E9D0237B942A2A6D9DA27CD0A6816"/>
    <w:rsid w:val="008A2A0D"/>
  </w:style>
  <w:style w:type="paragraph" w:customStyle="1" w:styleId="10186BA4C4D64982B91680FDD54460A3">
    <w:name w:val="10186BA4C4D64982B91680FDD54460A3"/>
    <w:rsid w:val="00A654E9"/>
  </w:style>
  <w:style w:type="paragraph" w:customStyle="1" w:styleId="800EC4279C1D40CB95BBA61EC7832824">
    <w:name w:val="800EC4279C1D40CB95BBA61EC7832824"/>
    <w:rsid w:val="00A654E9"/>
  </w:style>
  <w:style w:type="paragraph" w:customStyle="1" w:styleId="CE3B8048F6444155B93ACC1F8973B9F6">
    <w:name w:val="CE3B8048F6444155B93ACC1F8973B9F6"/>
    <w:rsid w:val="00A654E9"/>
  </w:style>
  <w:style w:type="paragraph" w:customStyle="1" w:styleId="8E07D996328D4017A345BBD1988BCEB4">
    <w:name w:val="8E07D996328D4017A345BBD1988BCEB4"/>
    <w:rsid w:val="00E76B5E"/>
  </w:style>
  <w:style w:type="paragraph" w:customStyle="1" w:styleId="C5C66D8F686D4E64887C5551B6C2948F">
    <w:name w:val="C5C66D8F686D4E64887C5551B6C2948F"/>
    <w:rsid w:val="00E76B5E"/>
  </w:style>
  <w:style w:type="paragraph" w:customStyle="1" w:styleId="FB016005EFBA4B54938B5B519CDEE671">
    <w:name w:val="FB016005EFBA4B54938B5B519CDEE671"/>
    <w:rsid w:val="001A32FB"/>
  </w:style>
  <w:style w:type="paragraph" w:customStyle="1" w:styleId="51349F2A73814D7C9DB781A3E80E1D68">
    <w:name w:val="51349F2A73814D7C9DB781A3E80E1D68"/>
    <w:rsid w:val="001A32FB"/>
  </w:style>
  <w:style w:type="paragraph" w:customStyle="1" w:styleId="CC1C981864AB4E7CBF5DDD0D8886D969">
    <w:name w:val="CC1C981864AB4E7CBF5DDD0D8886D969"/>
    <w:rsid w:val="001A32FB"/>
  </w:style>
  <w:style w:type="paragraph" w:customStyle="1" w:styleId="FFF60B387D8B49BF92159616C14CB9B0">
    <w:name w:val="FFF60B387D8B49BF92159616C14CB9B0"/>
    <w:rsid w:val="00916518"/>
  </w:style>
  <w:style w:type="paragraph" w:customStyle="1" w:styleId="A73E8FDC5C9F4D37A940DA04FFF8E356">
    <w:name w:val="A73E8FDC5C9F4D37A940DA04FFF8E356"/>
    <w:rsid w:val="00916518"/>
  </w:style>
  <w:style w:type="paragraph" w:customStyle="1" w:styleId="F74A6CF88C544E7EB035B2847E0CDECC">
    <w:name w:val="F74A6CF88C544E7EB035B2847E0CDECC"/>
    <w:rsid w:val="00916518"/>
  </w:style>
  <w:style w:type="paragraph" w:customStyle="1" w:styleId="1DD0E8A0D59F4D78AFA534FC29A4543C">
    <w:name w:val="1DD0E8A0D59F4D78AFA534FC29A4543C"/>
    <w:rsid w:val="00916518"/>
  </w:style>
  <w:style w:type="paragraph" w:customStyle="1" w:styleId="64681E676F894735BEE9EF5631D84417">
    <w:name w:val="64681E676F894735BEE9EF5631D84417"/>
    <w:rsid w:val="00123A83"/>
  </w:style>
  <w:style w:type="paragraph" w:customStyle="1" w:styleId="89A396F922E64E1C9B6986EC1764ECB9">
    <w:name w:val="89A396F922E64E1C9B6986EC1764ECB9"/>
    <w:rsid w:val="00123A83"/>
  </w:style>
  <w:style w:type="paragraph" w:customStyle="1" w:styleId="A10282AB8AB742558970FD22228F13D2">
    <w:name w:val="A10282AB8AB742558970FD22228F13D2"/>
    <w:rsid w:val="00123A83"/>
  </w:style>
  <w:style w:type="paragraph" w:customStyle="1" w:styleId="F0225CFBBD4B4E0E9E1A87CDC69AD664">
    <w:name w:val="F0225CFBBD4B4E0E9E1A87CDC69AD664"/>
    <w:rsid w:val="00123A83"/>
  </w:style>
  <w:style w:type="paragraph" w:customStyle="1" w:styleId="9F01FB5906D8439EAE4DE2470303D20D">
    <w:name w:val="9F01FB5906D8439EAE4DE2470303D20D"/>
    <w:rsid w:val="00123A83"/>
  </w:style>
  <w:style w:type="paragraph" w:customStyle="1" w:styleId="A3F9DDFF3D9440628563E0FCAEE11A7E">
    <w:name w:val="A3F9DDFF3D9440628563E0FCAEE11A7E"/>
    <w:rsid w:val="00460B34"/>
  </w:style>
  <w:style w:type="paragraph" w:customStyle="1" w:styleId="AF7C9776168D492DA7FF35918034EAD7">
    <w:name w:val="AF7C9776168D492DA7FF35918034EAD7"/>
    <w:rsid w:val="00460B34"/>
  </w:style>
  <w:style w:type="paragraph" w:customStyle="1" w:styleId="6D7C00600ED345FDBC33FA8657098B05">
    <w:name w:val="6D7C00600ED345FDBC33FA8657098B05"/>
    <w:rsid w:val="00033C01"/>
  </w:style>
  <w:style w:type="paragraph" w:customStyle="1" w:styleId="6B8CFF7754AD4D1B91C9793A2F08DA61">
    <w:name w:val="6B8CFF7754AD4D1B91C9793A2F08DA61"/>
    <w:rsid w:val="00033C01"/>
  </w:style>
  <w:style w:type="paragraph" w:customStyle="1" w:styleId="2A78A4644D5743BA972C5A9C03309023">
    <w:name w:val="2A78A4644D5743BA972C5A9C03309023"/>
    <w:rsid w:val="00033C01"/>
  </w:style>
  <w:style w:type="paragraph" w:customStyle="1" w:styleId="4A0EACBE53DB43B490F55D975B04B9A3">
    <w:name w:val="4A0EACBE53DB43B490F55D975B04B9A3"/>
    <w:rsid w:val="00033C01"/>
  </w:style>
  <w:style w:type="paragraph" w:customStyle="1" w:styleId="4F62514175754BA3B25F46CB857516DB">
    <w:name w:val="4F62514175754BA3B25F46CB857516DB"/>
    <w:rsid w:val="00033C01"/>
  </w:style>
  <w:style w:type="paragraph" w:customStyle="1" w:styleId="6123F8F085BC404B97B467F0CAB1BEE2">
    <w:name w:val="6123F8F085BC404B97B467F0CAB1BEE2"/>
    <w:rsid w:val="00033C01"/>
  </w:style>
  <w:style w:type="paragraph" w:customStyle="1" w:styleId="788C3FA1AC9E449FBE933017581693A8">
    <w:name w:val="788C3FA1AC9E449FBE933017581693A8"/>
    <w:rsid w:val="00033C01"/>
  </w:style>
  <w:style w:type="paragraph" w:customStyle="1" w:styleId="776A17AADF8543DBAA963F5C97B3ED43">
    <w:name w:val="776A17AADF8543DBAA963F5C97B3ED43"/>
    <w:rsid w:val="00033C01"/>
  </w:style>
  <w:style w:type="paragraph" w:customStyle="1" w:styleId="9305DD94247F49CE93773E72F860ED9C">
    <w:name w:val="9305DD94247F49CE93773E72F860ED9C"/>
    <w:rsid w:val="00033C01"/>
  </w:style>
  <w:style w:type="paragraph" w:customStyle="1" w:styleId="4F8683A611A74410B2E5F87336368D93">
    <w:name w:val="4F8683A611A74410B2E5F87336368D93"/>
    <w:rsid w:val="00033C01"/>
  </w:style>
  <w:style w:type="paragraph" w:customStyle="1" w:styleId="EF3F12E78C384AF4A042558358413D0B">
    <w:name w:val="EF3F12E78C384AF4A042558358413D0B"/>
    <w:rsid w:val="00033C01"/>
  </w:style>
  <w:style w:type="paragraph" w:customStyle="1" w:styleId="63FC7C696BC64E7FB7D77523FA72F922">
    <w:name w:val="63FC7C696BC64E7FB7D77523FA72F922"/>
    <w:rsid w:val="00033C01"/>
  </w:style>
  <w:style w:type="paragraph" w:customStyle="1" w:styleId="2DA364E48F774A609F8F150024222017">
    <w:name w:val="2DA364E48F774A609F8F150024222017"/>
    <w:rsid w:val="00033C01"/>
  </w:style>
  <w:style w:type="paragraph" w:customStyle="1" w:styleId="0EB79EA65FB14C6AB10D3C3BE5D6BD6D">
    <w:name w:val="0EB79EA65FB14C6AB10D3C3BE5D6BD6D"/>
    <w:rsid w:val="00033C01"/>
  </w:style>
  <w:style w:type="paragraph" w:customStyle="1" w:styleId="C0F38A1329394396884FB242DA97DCF9">
    <w:name w:val="C0F38A1329394396884FB242DA97DCF9"/>
    <w:rsid w:val="00033C01"/>
  </w:style>
  <w:style w:type="paragraph" w:customStyle="1" w:styleId="4BF34EDB1C9A493B90D80886F817297D">
    <w:name w:val="4BF34EDB1C9A493B90D80886F817297D"/>
    <w:rsid w:val="00033C01"/>
  </w:style>
  <w:style w:type="paragraph" w:customStyle="1" w:styleId="3C6C5794E776427CA547551B83B80002">
    <w:name w:val="3C6C5794E776427CA547551B83B80002"/>
    <w:rsid w:val="00033C01"/>
  </w:style>
  <w:style w:type="paragraph" w:customStyle="1" w:styleId="0A9FC321822B4C9D8C52086B4FD4EEC9">
    <w:name w:val="0A9FC321822B4C9D8C52086B4FD4EEC9"/>
    <w:rsid w:val="00033C01"/>
  </w:style>
  <w:style w:type="paragraph" w:customStyle="1" w:styleId="DC9671F2F8E84FB58FE3B6B11A5F5985">
    <w:name w:val="DC9671F2F8E84FB58FE3B6B11A5F5985"/>
    <w:rsid w:val="00033C01"/>
  </w:style>
  <w:style w:type="paragraph" w:customStyle="1" w:styleId="3C0B14F9E5E24F35846F825083DC362D">
    <w:name w:val="3C0B14F9E5E24F35846F825083DC362D"/>
    <w:rsid w:val="00033C01"/>
  </w:style>
  <w:style w:type="paragraph" w:customStyle="1" w:styleId="29597387845F4E2C931B2F230F0C6D7E">
    <w:name w:val="29597387845F4E2C931B2F230F0C6D7E"/>
    <w:rsid w:val="00033C01"/>
  </w:style>
  <w:style w:type="paragraph" w:customStyle="1" w:styleId="F110F526EEEB4BE3936014F658EA0DD0">
    <w:name w:val="F110F526EEEB4BE3936014F658EA0DD0"/>
    <w:rsid w:val="00033C01"/>
  </w:style>
  <w:style w:type="paragraph" w:customStyle="1" w:styleId="4C7B6B66D9F741B38FDEC3A0B97340FF">
    <w:name w:val="4C7B6B66D9F741B38FDEC3A0B97340FF"/>
    <w:rsid w:val="00033C01"/>
  </w:style>
  <w:style w:type="paragraph" w:customStyle="1" w:styleId="355D8E57D6974A38880F5E7A6B1D4CBF">
    <w:name w:val="355D8E57D6974A38880F5E7A6B1D4CBF"/>
    <w:rsid w:val="00033C01"/>
  </w:style>
  <w:style w:type="paragraph" w:customStyle="1" w:styleId="8D5ACF70D6784EF6BB62321584F01731">
    <w:name w:val="8D5ACF70D6784EF6BB62321584F01731"/>
    <w:rsid w:val="00F042B1"/>
    <w:rPr>
      <w:lang w:val="da-DK" w:eastAsia="da-DK"/>
    </w:rPr>
  </w:style>
  <w:style w:type="paragraph" w:customStyle="1" w:styleId="E503FB9FCE3B4F40BB9BA5487DEE686E">
    <w:name w:val="E503FB9FCE3B4F40BB9BA5487DEE686E"/>
    <w:rsid w:val="00F042B1"/>
    <w:rPr>
      <w:lang w:val="da-DK" w:eastAsia="da-DK"/>
    </w:rPr>
  </w:style>
  <w:style w:type="paragraph" w:customStyle="1" w:styleId="72507C98B8934EDC99BB16ABB2F2EE97">
    <w:name w:val="72507C98B8934EDC99BB16ABB2F2EE97"/>
    <w:rsid w:val="006F514A"/>
    <w:rPr>
      <w:lang w:val="da-DK" w:eastAsia="da-DK"/>
    </w:rPr>
  </w:style>
  <w:style w:type="paragraph" w:customStyle="1" w:styleId="6F48BE3FD0EB4E99913FAF0456BD8090">
    <w:name w:val="6F48BE3FD0EB4E99913FAF0456BD8090"/>
    <w:rsid w:val="006F514A"/>
    <w:rPr>
      <w:lang w:val="da-DK" w:eastAsia="da-DK"/>
    </w:rPr>
  </w:style>
  <w:style w:type="paragraph" w:customStyle="1" w:styleId="2487F9B07D1C4F858AD3A694F3B992E1">
    <w:name w:val="2487F9B07D1C4F858AD3A694F3B992E1"/>
    <w:rsid w:val="006F514A"/>
    <w:rPr>
      <w:lang w:val="da-DK" w:eastAsia="da-DK"/>
    </w:rPr>
  </w:style>
  <w:style w:type="paragraph" w:customStyle="1" w:styleId="964F964DE49D465D830B999D0D3794D2">
    <w:name w:val="964F964DE49D465D830B999D0D3794D2"/>
    <w:rsid w:val="006F514A"/>
    <w:rPr>
      <w:lang w:val="da-DK" w:eastAsia="da-DK"/>
    </w:rPr>
  </w:style>
  <w:style w:type="paragraph" w:customStyle="1" w:styleId="2418B1735048466AB1AA23F35D3258CB">
    <w:name w:val="2418B1735048466AB1AA23F35D3258CB"/>
    <w:rsid w:val="006F514A"/>
    <w:rPr>
      <w:lang w:val="da-DK" w:eastAsia="da-DK"/>
    </w:rPr>
  </w:style>
  <w:style w:type="paragraph" w:customStyle="1" w:styleId="E7283F9CDE7541CE8231BC92F5A15C55">
    <w:name w:val="E7283F9CDE7541CE8231BC92F5A15C55"/>
    <w:rsid w:val="006F514A"/>
    <w:rPr>
      <w:lang w:val="da-DK" w:eastAsia="da-DK"/>
    </w:rPr>
  </w:style>
  <w:style w:type="paragraph" w:customStyle="1" w:styleId="06EE71C7CC3C4143B2214C02E7600409">
    <w:name w:val="06EE71C7CC3C4143B2214C02E7600409"/>
    <w:rsid w:val="006F514A"/>
    <w:rPr>
      <w:lang w:val="da-DK" w:eastAsia="da-DK"/>
    </w:rPr>
  </w:style>
  <w:style w:type="paragraph" w:customStyle="1" w:styleId="DF58736E6F91461F8A5A3F932EC48776">
    <w:name w:val="DF58736E6F91461F8A5A3F932EC48776"/>
    <w:rsid w:val="006F514A"/>
    <w:rPr>
      <w:lang w:val="da-DK" w:eastAsia="da-DK"/>
    </w:rPr>
  </w:style>
  <w:style w:type="paragraph" w:customStyle="1" w:styleId="F1D412268F0A4EB2A710AB3448DFD010">
    <w:name w:val="F1D412268F0A4EB2A710AB3448DFD010"/>
    <w:rsid w:val="006F514A"/>
    <w:rPr>
      <w:lang w:val="da-DK" w:eastAsia="da-DK"/>
    </w:rPr>
  </w:style>
  <w:style w:type="paragraph" w:customStyle="1" w:styleId="5DD3F452D4ED486182DF68C03DE30245">
    <w:name w:val="5DD3F452D4ED486182DF68C03DE30245"/>
    <w:rsid w:val="006F514A"/>
    <w:rPr>
      <w:lang w:val="da-DK" w:eastAsia="da-DK"/>
    </w:rPr>
  </w:style>
  <w:style w:type="paragraph" w:customStyle="1" w:styleId="40E604F921DD4735BD71FB27383AF19C">
    <w:name w:val="40E604F921DD4735BD71FB27383AF19C"/>
    <w:rsid w:val="006F514A"/>
    <w:rPr>
      <w:lang w:val="da-DK" w:eastAsia="da-DK"/>
    </w:rPr>
  </w:style>
  <w:style w:type="paragraph" w:customStyle="1" w:styleId="AF527A0AC9A44B6793502134C2A3D24D">
    <w:name w:val="AF527A0AC9A44B6793502134C2A3D24D"/>
    <w:rsid w:val="006F514A"/>
    <w:rPr>
      <w:lang w:val="da-DK" w:eastAsia="da-DK"/>
    </w:rPr>
  </w:style>
  <w:style w:type="paragraph" w:customStyle="1" w:styleId="DB94EF72EBC34A2DB6F16140CF88E190">
    <w:name w:val="DB94EF72EBC34A2DB6F16140CF88E190"/>
    <w:rsid w:val="006F514A"/>
    <w:rPr>
      <w:lang w:val="da-DK" w:eastAsia="da-DK"/>
    </w:rPr>
  </w:style>
  <w:style w:type="paragraph" w:customStyle="1" w:styleId="D69202A12DAA4103B08D156E835BF103">
    <w:name w:val="D69202A12DAA4103B08D156E835BF103"/>
    <w:rsid w:val="006F514A"/>
    <w:rPr>
      <w:lang w:val="da-DK" w:eastAsia="da-DK"/>
    </w:rPr>
  </w:style>
  <w:style w:type="paragraph" w:customStyle="1" w:styleId="6F5BE12721A14E3F951DF2DE3464B6CA">
    <w:name w:val="6F5BE12721A14E3F951DF2DE3464B6CA"/>
    <w:rsid w:val="006F514A"/>
    <w:rPr>
      <w:lang w:val="da-DK" w:eastAsia="da-DK"/>
    </w:rPr>
  </w:style>
  <w:style w:type="paragraph" w:customStyle="1" w:styleId="8A55FB3739E743B1BDB95494F1E2793E">
    <w:name w:val="8A55FB3739E743B1BDB95494F1E2793E"/>
    <w:rsid w:val="006F514A"/>
    <w:rPr>
      <w:lang w:val="da-DK" w:eastAsia="da-DK"/>
    </w:rPr>
  </w:style>
  <w:style w:type="paragraph" w:customStyle="1" w:styleId="E20EC93330B74D41BCF0671F46F20A62">
    <w:name w:val="E20EC93330B74D41BCF0671F46F20A62"/>
    <w:rsid w:val="006F514A"/>
    <w:rPr>
      <w:lang w:val="da-DK" w:eastAsia="da-DK"/>
    </w:rPr>
  </w:style>
  <w:style w:type="paragraph" w:customStyle="1" w:styleId="342C3503284444DC9868A826A947D8D8">
    <w:name w:val="342C3503284444DC9868A826A947D8D8"/>
    <w:rsid w:val="006F514A"/>
    <w:rPr>
      <w:lang w:val="da-DK" w:eastAsia="da-DK"/>
    </w:rPr>
  </w:style>
  <w:style w:type="paragraph" w:customStyle="1" w:styleId="2C94845392724DCF927EC60EC9EE3E35">
    <w:name w:val="2C94845392724DCF927EC60EC9EE3E35"/>
    <w:rsid w:val="006F514A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49C27AC9-9C00-4E5E-B9F7-03E5448D0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144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2016-06-30T14:18:00Z</dcterms:created>
  <dcterms:modified xsi:type="dcterms:W3CDTF">2016-09-03T20:03:00Z</dcterms:modified>
</cp:coreProperties>
</file>