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736"/>
        <w:tblW w:w="10885" w:type="dxa"/>
        <w:tblLook w:val="0000" w:firstRow="0" w:lastRow="0" w:firstColumn="0" w:lastColumn="0" w:noHBand="0" w:noVBand="0"/>
      </w:tblPr>
      <w:tblGrid>
        <w:gridCol w:w="4812"/>
        <w:gridCol w:w="3828"/>
        <w:gridCol w:w="2245"/>
      </w:tblGrid>
      <w:tr w:rsidR="007B63BD" w:rsidTr="007B63BD">
        <w:trPr>
          <w:trHeight w:val="2439"/>
        </w:trPr>
        <w:sdt>
          <w:sdtPr>
            <w:alias w:val="#Nav: /Header/CompanyPicture"/>
            <w:tag w:val="#Nav: Standard_Sales_Invoice/1306"/>
            <w:id w:val="550274561"/>
            <w:showingPlcHdr/>
            <w:dataBinding w:prefixMappings="xmlns:ns0='urn:microsoft-dynamics-nav/reports/Standard_Sales_Invoice/1306/'" w:xpath="/ns0:NavWordReportXmlPart[1]/ns0:Header[1]/ns0:CompanyPicture[1]" w:storeItemID="{DFF8BEC2-C0A4-435F-9715-E42E03FFB647}"/>
            <w:picture/>
          </w:sdtPr>
          <w:sdtEndPr/>
          <w:sdtContent>
            <w:tc>
              <w:tcPr>
                <w:tcW w:w="4812" w:type="dxa"/>
                <w:vAlign w:val="center"/>
              </w:tcPr>
              <w:p w:rsidR="007B63BD" w:rsidP="007B63BD" w:rsidRDefault="007B63BD">
                <w:r>
                  <w:rPr>
                    <w:noProof/>
                  </w:rPr>
                  <w:drawing>
                    <wp:inline distT="0" distB="0" distL="0" distR="0" wp14:anchorId="6EA80A6A" wp14:editId="3FA46A09">
                      <wp:extent cx="1899920" cy="1899920"/>
                      <wp:effectExtent l="0" t="0" r="5080" b="508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99920" cy="1899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6073" w:type="dxa"/>
            <w:gridSpan w:val="2"/>
          </w:tcPr>
          <w:p w:rsidRPr="002B2E10" w:rsidR="007B63BD" w:rsidP="007B63BD" w:rsidRDefault="00FD4C79">
            <w:pPr>
              <w:pStyle w:val="Title"/>
              <w:jc w:val="right"/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Title_Lbl"/>
                <w:tag w:val="#Nav: Standard_Sales_Invoice/1306"/>
                <w:id w:val="-1464571164"/>
                <w:placeholder>
                  <w:docPart w:val="8A12F4C780C24B0080981F3569C8D983"/>
                </w:placeholder>
                <w:dataBinding w:prefixMappings="xmlns:ns0='urn:microsoft-dynamics-nav/reports/Standard_Sales_Invoice/1306/'" w:xpath="/ns0:NavWordReportXmlPart[1]/ns0:Header[1]/ns0:DocumentTitle_Lbl[1]" w:storeItemID="{DFF8BEC2-C0A4-435F-9715-E42E03FFB647}"/>
                <w:text/>
              </w:sdtPr>
              <w:sdtEndPr/>
              <w:sdtContent>
                <w:proofErr w:type="spellStart"/>
                <w:r w:rsidRPr="002B2E10" w:rsidR="007B63BD">
                  <w:rPr>
                    <w:rFonts w:ascii="Arial" w:hAnsi="Arial" w:cs="Arial"/>
                    <w:b/>
                    <w:color w:val="7F7F7F" w:themeColor="text1" w:themeTint="80"/>
                    <w:sz w:val="20"/>
                    <w:szCs w:val="20"/>
                  </w:rPr>
                  <w:t>DocumentTitle_Lbl</w:t>
                </w:r>
                <w:proofErr w:type="spellEnd"/>
              </w:sdtContent>
            </w:sdt>
            <w:r w:rsidRPr="002B2E10" w:rsidR="007B63BD"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Style w:val="TitleChar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No"/>
                <w:tag w:val="#Nav: Standard_Sales_Invoice/1306"/>
                <w:id w:val="-115915015"/>
                <w:placeholder>
                  <w:docPart w:val="8A12F4C780C24B0080981F3569C8D983"/>
                </w:placeholder>
                <w:dataBinding w:prefixMappings="xmlns:ns0='urn:microsoft-dynamics-nav/reports/Standard_Sales_Invoice/1306/'" w:xpath="/ns0:NavWordReportXmlPart[1]/ns0:Header[1]/ns0:DocumentNo[1]" w:storeItemID="{DFF8BEC2-C0A4-435F-9715-E42E03FFB647}"/>
                <w:text/>
              </w:sdtPr>
              <w:sdtEndPr>
                <w:rPr>
                  <w:rStyle w:val="TitleChar"/>
                </w:rPr>
              </w:sdtEndPr>
              <w:sdtContent>
                <w:proofErr w:type="spellStart"/>
                <w:r w:rsidRPr="002B2E10" w:rsidR="007B63BD">
                  <w:rPr>
                    <w:rStyle w:val="TitleChar"/>
                    <w:rFonts w:ascii="Arial" w:hAnsi="Arial" w:cs="Arial"/>
                    <w:color w:val="7F7F7F" w:themeColor="text1" w:themeTint="80"/>
                    <w:sz w:val="20"/>
                    <w:szCs w:val="20"/>
                  </w:rPr>
                  <w:t>DocumentNo</w:t>
                </w:r>
                <w:proofErr w:type="spellEnd"/>
              </w:sdtContent>
            </w:sdt>
          </w:p>
          <w:p w:rsidRPr="00E274FF" w:rsidR="007B63BD" w:rsidP="007B63BD" w:rsidRDefault="00FD4C79">
            <w:pPr>
              <w:pStyle w:val="Subtitle"/>
              <w:jc w:val="right"/>
              <w:rPr>
                <w:rFonts w:ascii="Arial" w:hAnsi="Arial" w:cs="Arial"/>
                <w:color w:val="7F7F7F" w:themeColor="text1" w:themeTint="80"/>
                <w:sz w:val="20"/>
              </w:rPr>
            </w:pPr>
            <w:sdt>
              <w:sdtPr>
                <w:rPr>
                  <w:rStyle w:val="SubtitleChar"/>
                  <w:rFonts w:ascii="Arial" w:hAnsi="Arial" w:cs="Arial"/>
                  <w:b/>
                  <w:color w:val="7F7F7F" w:themeColor="text1" w:themeTint="80"/>
                  <w:sz w:val="20"/>
                </w:rPr>
                <w:alias w:val="#Nav: /Header/DocumentDate"/>
                <w:tag w:val="#Nav: Standard_Sales_Invoice/1306"/>
                <w:id w:val="153340419"/>
                <w:placeholder>
                  <w:docPart w:val="6CDD1A594CF3478A82B6C47505ECD93F"/>
                </w:placeholder>
                <w:dataBinding w:prefixMappings="xmlns:ns0='urn:microsoft-dynamics-nav/reports/Standard_Sales_Invoice/1306/'" w:xpath="/ns0:NavWordReportXmlPart[1]/ns0:Header[1]/ns0:DocumentDate[1]" w:storeItemID="{DFF8BEC2-C0A4-435F-9715-E42E03FFB647}"/>
                <w:text/>
              </w:sdtPr>
              <w:sdtEndPr>
                <w:rPr>
                  <w:rStyle w:val="SubtitleChar"/>
                </w:rPr>
              </w:sdtEndPr>
              <w:sdtContent>
                <w:proofErr w:type="spellStart"/>
                <w:r w:rsidRPr="002B2E10" w:rsidR="007B63BD">
                  <w:rPr>
                    <w:rStyle w:val="SubtitleChar"/>
                    <w:rFonts w:ascii="Arial" w:hAnsi="Arial" w:cs="Arial"/>
                    <w:b/>
                    <w:color w:val="7F7F7F" w:themeColor="text1" w:themeTint="80"/>
                    <w:sz w:val="20"/>
                  </w:rPr>
                  <w:t>DocumentDate</w:t>
                </w:r>
                <w:proofErr w:type="spellEnd"/>
              </w:sdtContent>
            </w:sdt>
          </w:p>
          <w:p w:rsidR="007B63BD" w:rsidP="007B63BD" w:rsidRDefault="007B63BD"/>
        </w:tc>
      </w:tr>
      <w:tr w:rsidR="007B63BD" w:rsidTr="007B63BD">
        <w:trPr>
          <w:gridAfter w:val="1"/>
          <w:wAfter w:w="2245" w:type="dxa"/>
          <w:trHeight w:val="449"/>
        </w:trPr>
        <w:tc>
          <w:tcPr>
            <w:tcW w:w="4812" w:type="dxa"/>
          </w:tcPr>
          <w:tbl>
            <w:tblPr>
              <w:tblStyle w:val="TableGrid"/>
              <w:tblW w:w="498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78"/>
            </w:tblGrid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b/>
                      <w:bCs/>
                      <w:color w:val="7F7F7F" w:themeColor="text1" w:themeTint="80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color w:val="7F7F7F" w:themeColor="text1" w:themeTint="80"/>
                        <w:sz w:val="24"/>
                        <w:szCs w:val="24"/>
                      </w:rPr>
                      <w:alias w:val="#Nav: /Header/CompanyAddress1"/>
                      <w:tag w:val="#Nav: Standard_Sales_Invoice/1306"/>
                      <w:id w:val="-1066791227"/>
                      <w:dataBinding w:prefixMappings="xmlns:ns0='urn:microsoft-dynamics-nav/reports/Standard_Sales_Invoice/1306/'" w:xpath="/ns0:NavWordReportXmlPart[1]/ns0:Header[1]/ns0:CompanyAddress1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CompanyAddress1</w:t>
                      </w:r>
                    </w:sdtContent>
                  </w:sdt>
                </w:p>
              </w:tc>
            </w:tr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2"/>
                      <w:tag w:val="#Nav: Standard_Sales_Invoice/1306"/>
                      <w:id w:val="-499811057"/>
                      <w:dataBinding w:prefixMappings="xmlns:ns0='urn:microsoft-dynamics-nav/reports/Standard_Sales_Invoice/1306/'" w:xpath="/ns0:NavWordReportXmlPart[1]/ns0:Header[1]/ns0:CompanyAddress2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CompanyAddress2</w:t>
                      </w:r>
                    </w:sdtContent>
                  </w:sdt>
                </w:p>
              </w:tc>
            </w:tr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3"/>
                      <w:tag w:val="#Nav: Standard_Sales_Invoice/1306"/>
                      <w:id w:val="-1290581923"/>
                      <w:dataBinding w:prefixMappings="xmlns:ns0='urn:microsoft-dynamics-nav/reports/Standard_Sales_Invoice/1306/'" w:xpath="/ns0:NavWordReportXmlPart[1]/ns0:Header[1]/ns0:CompanyAddress3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CompanyAddress3</w:t>
                      </w:r>
                    </w:sdtContent>
                  </w:sdt>
                </w:p>
              </w:tc>
            </w:tr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4"/>
                      <w:tag w:val="#Nav: Standard_Sales_Invoice/1306"/>
                      <w:id w:val="2046563194"/>
                      <w:dataBinding w:prefixMappings="xmlns:ns0='urn:microsoft-dynamics-nav/reports/Standard_Sales_Invoice/1306/'" w:xpath="/ns0:NavWordReportXmlPart[1]/ns0:Header[1]/ns0:CompanyAddress4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CompanyAddress4</w:t>
                      </w:r>
                    </w:sdtContent>
                  </w:sdt>
                </w:p>
              </w:tc>
            </w:tr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5"/>
                      <w:tag w:val="#Nav: Standard_Sales_Invoice/1306"/>
                      <w:id w:val="1899621118"/>
                      <w:dataBinding w:prefixMappings="xmlns:ns0='urn:microsoft-dynamics-nav/reports/Standard_Sales_Invoice/1306/'" w:xpath="/ns0:NavWordReportXmlPart[1]/ns0:Header[1]/ns0:CompanyAddress5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CompanyAddress5</w:t>
                      </w:r>
                    </w:sdtContent>
                  </w:sdt>
                </w:p>
              </w:tc>
            </w:tr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6"/>
                      <w:tag w:val="#Nav: Standard_Sales_Invoice/1306"/>
                      <w:id w:val="-1999029145"/>
                      <w:dataBinding w:prefixMappings="xmlns:ns0='urn:microsoft-dynamics-nav/reports/Standard_Sales_Invoice/1306/'" w:xpath="/ns0:NavWordReportXmlPart[1]/ns0:Header[1]/ns0:CompanyAddress6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CompanyAddress6</w:t>
                      </w:r>
                    </w:sdtContent>
                  </w:sdt>
                </w:p>
              </w:tc>
            </w:tr>
            <w:tr w:rsidRPr="002B2E10" w:rsidR="007B63BD" w:rsidTr="00535391">
              <w:tc>
                <w:tcPr>
                  <w:tcW w:w="4980" w:type="pct"/>
                </w:tcPr>
                <w:p w:rsidRPr="002B2E10" w:rsidR="007B63BD" w:rsidP="007B63BD" w:rsidRDefault="00FD4C79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_Lbl"/>
                      <w:tag w:val="#Nav: Standard_Sales_Invoice/1306"/>
                      <w:id w:val="-1729061531"/>
                      <w:dataBinding w:prefixMappings="xmlns:ns0='urn:microsoft-dynamics-nav/reports/Standard_Sales_Invoice/1306/'" w:xpath="/ns0:NavWordReportXmlPart[1]/ns0:Header[1]/ns0:CompanyLegalOffice_Lbl[1]" w:storeItemID="{DFF8BEC2-C0A4-435F-9715-E42E03FFB647}"/>
                      <w:text/>
                    </w:sdtPr>
                    <w:sdtEndPr/>
                    <w:sdtContent>
                      <w:proofErr w:type="spellStart"/>
                      <w:r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CompanyLegalOffice_Lbl</w:t>
                      </w:r>
                      <w:proofErr w:type="spellEnd"/>
                    </w:sdtContent>
                  </w:sdt>
                  <w:r w:rsidRPr="002B2E10" w:rsidR="007B63BD"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"/>
                      <w:tag w:val="#Nav: Standard_Sales_Invoice/1306"/>
                      <w:id w:val="-1732297041"/>
                      <w:dataBinding w:prefixMappings="xmlns:ns0='urn:microsoft-dynamics-nav/reports/Standard_Sales_Invoice/1306/'" w:xpath="/ns0:NavWordReportXmlPart[1]/ns0:Header[1]/ns0:CompanyLegalOffice[1]" w:storeItemID="{DFF8BEC2-C0A4-435F-9715-E42E03FFB647}"/>
                      <w:text/>
                    </w:sdtPr>
                    <w:sdtEndPr/>
                    <w:sdtContent>
                      <w:r w:rsidRPr="002B2E10" w:rsidR="007B63BD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  <w:lang w:val="da-DK"/>
                        </w:rPr>
                        <w:t>CompanyLegalOffice</w:t>
                      </w:r>
                    </w:sdtContent>
                  </w:sdt>
                </w:p>
              </w:tc>
            </w:tr>
          </w:tbl>
          <w:p w:rsidR="007B63BD" w:rsidP="007B63BD" w:rsidRDefault="007B63BD"/>
        </w:tc>
        <w:tc>
          <w:tcPr>
            <w:tcW w:w="3828" w:type="dxa"/>
          </w:tcPr>
          <w:p w:rsidR="007B63BD" w:rsidP="007B63BD" w:rsidRDefault="007B63BD">
            <w:pPr>
              <w:pStyle w:val="NoSpacing"/>
              <w:rPr>
                <w:rFonts w:ascii="Arial" w:hAnsi="Arial" w:cs="Arial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7B63BD" w:rsidTr="007B63BD">
        <w:trPr>
          <w:gridAfter w:val="1"/>
          <w:wAfter w:w="2245" w:type="dxa"/>
          <w:trHeight w:val="392"/>
        </w:trPr>
        <w:tc>
          <w:tcPr>
            <w:tcW w:w="4812" w:type="dxa"/>
          </w:tcPr>
          <w:tbl>
            <w:tblPr>
              <w:tblStyle w:val="TableGrid"/>
              <w:tblW w:w="45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Pr="002B2E10" w:rsidR="007B63BD" w:rsidTr="00535391">
              <w:tc>
                <w:tcPr>
                  <w:tcW w:w="5000" w:type="pct"/>
                  <w:vAlign w:val="bottom"/>
                </w:tcPr>
                <w:tbl>
                  <w:tblPr>
                    <w:tblStyle w:val="TableGrid"/>
                    <w:tblW w:w="4980" w:type="pct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78"/>
                  </w:tblGrid>
                  <w:tr w:rsidRPr="002B2E10" w:rsidR="007B63BD" w:rsidTr="00535391">
                    <w:tc>
                      <w:tcPr>
                        <w:tcW w:w="5000" w:type="pct"/>
                      </w:tcPr>
                      <w:p w:rsidR="007B63BD" w:rsidP="007B63BD" w:rsidRDefault="007B63BD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b/>
                            <w:bCs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1"/>
                            <w:tag w:val="#Nav: Standard_Sales_Invoice/1306"/>
                            <w:id w:val="444745016"/>
                            <w:dataBinding w:prefixMappings="xmlns:ns0='urn:microsoft-dynamics-nav/reports/Standard_Sales_Invoice/1306/'" w:xpath="/ns0:NavWordReportXmlPart[1]/ns0:Header[1]/ns0:CustomerAddress1[1]" w:storeItemID="{DFF8BEC2-C0A4-435F-9715-E42E03FFB647}"/>
                            <w:text/>
                          </w:sdtPr>
                          <w:sdtEndPr>
                            <w:rPr>
                              <w:b w:val="0"/>
                              <w:bCs w:val="0"/>
                            </w:rPr>
                          </w:sdtEndPr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CustomerAddress1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2"/>
                            <w:tag w:val="#Nav: Standard_Sales_Invoice/1306"/>
                            <w:id w:val="-748650254"/>
                            <w:dataBinding w:prefixMappings="xmlns:ns0='urn:microsoft-dynamics-nav/reports/Standard_Sales_Invoice/1306/'" w:xpath="/ns0:NavWordReportXmlPart[1]/ns0:Header[1]/ns0:CustomerAddress2[1]" w:storeItemID="{DFF8BEC2-C0A4-435F-9715-E42E03FFB647}"/>
                            <w:text/>
                          </w:sdtPr>
                          <w:sdtEndPr/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CustomerAddress2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3"/>
                            <w:tag w:val="#Nav: Standard_Sales_Invoice/1306"/>
                            <w:id w:val="818996500"/>
                            <w:dataBinding w:prefixMappings="xmlns:ns0='urn:microsoft-dynamics-nav/reports/Standard_Sales_Invoice/1306/'" w:xpath="/ns0:NavWordReportXmlPart[1]/ns0:Header[1]/ns0:CustomerAddress3[1]" w:storeItemID="{DFF8BEC2-C0A4-435F-9715-E42E03FFB647}"/>
                            <w:text/>
                          </w:sdtPr>
                          <w:sdtEndPr/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CustomerAddress3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4"/>
                            <w:tag w:val="#Nav: Standard_Sales_Invoice/1306"/>
                            <w:id w:val="-1393430426"/>
                            <w:dataBinding w:prefixMappings="xmlns:ns0='urn:microsoft-dynamics-nav/reports/Standard_Sales_Invoice/1306/'" w:xpath="/ns0:NavWordReportXmlPart[1]/ns0:Header[1]/ns0:CustomerAddress4[1]" w:storeItemID="{DFF8BEC2-C0A4-435F-9715-E42E03FFB647}"/>
                            <w:text/>
                          </w:sdtPr>
                          <w:sdtEndPr/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CustomerAddress4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5"/>
                            <w:tag w:val="#Nav: Standard_Sales_Invoice/1306"/>
                            <w:id w:val="-425656354"/>
                            <w:dataBinding w:prefixMappings="xmlns:ns0='urn:microsoft-dynamics-nav/reports/Standard_Sales_Invoice/1306/'" w:xpath="/ns0:NavWordReportXmlPart[1]/ns0:Header[1]/ns0:CustomerAddress5[1]" w:storeItemID="{DFF8BEC2-C0A4-435F-9715-E42E03FFB647}"/>
                            <w:text/>
                          </w:sdtPr>
                          <w:sdtEndPr/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CustomerAddress5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6"/>
                            <w:tag w:val="#Nav: Standard_Sales_Invoice/1306"/>
                            <w:id w:val="1393704384"/>
                            <w:dataBinding w:prefixMappings="xmlns:ns0='urn:microsoft-dynamics-nav/reports/Standard_Sales_Invoice/1306/'" w:xpath="/ns0:NavWordReportXmlPart[1]/ns0:Header[1]/ns0:CustomerAddress6[1]" w:storeItemID="{DFF8BEC2-C0A4-435F-9715-E42E03FFB647}"/>
                            <w:text/>
                          </w:sdtPr>
                          <w:sdtEndPr/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CustomerAddress6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p w:rsidRPr="002B2E10" w:rsidR="007B63BD" w:rsidP="007B63BD" w:rsidRDefault="00FD4C79">
                        <w:pPr>
                          <w:pStyle w:val="NoSpacing"/>
                          <w:framePr w:hSpace="180" w:wrap="around" w:hAnchor="margin" w:vAnchor="page" w:xAlign="center" w:y="736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7"/>
                            <w:tag w:val="#Nav: Standard_Sales_Invoice/1306"/>
                            <w:id w:val="821472015"/>
                            <w:dataBinding w:prefixMappings="xmlns:ns0='urn:microsoft-dynamics-nav/reports/Standard_Sales_Invoice/1306/'" w:xpath="/ns0:NavWordReportXmlPart[1]/ns0:Header[1]/ns0:CustomerAddress7[1]" w:storeItemID="{DFF8BEC2-C0A4-435F-9715-E42E03FFB647}"/>
                            <w:text/>
                          </w:sdtPr>
                          <w:sdtEndPr/>
                          <w:sdtContent>
                            <w:r w:rsidRPr="002B2E10" w:rsidR="007B63BD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CustomerAddress7</w:t>
                            </w:r>
                          </w:sdtContent>
                        </w:sdt>
                      </w:p>
                    </w:tc>
                  </w:tr>
                  <w:tr w:rsidRPr="002B2E10" w:rsidR="007B63BD" w:rsidTr="00535391">
                    <w:tc>
                      <w:tcPr>
                        <w:tcW w:w="5000" w:type="pct"/>
                      </w:tcPr>
                      <w:sdt>
                        <w:sdtPr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  <w:alias w:val="#Nav: /Header/CustomerAddress8"/>
                          <w:tag w:val="#Nav: Standard_Sales_Invoice/1306"/>
                          <w:id w:val="-1089000439"/>
                          <w:dataBinding w:prefixMappings="xmlns:ns0='urn:microsoft-dynamics-nav/reports/Standard_Sales_Invoice/1306/'" w:xpath="/ns0:NavWordReportXmlPart[1]/ns0:Header[1]/ns0:CustomerAddress8[1]" w:storeItemID="{DFF8BEC2-C0A4-435F-9715-E42E03FFB647}"/>
                          <w:text/>
                        </w:sdtPr>
                        <w:sdtEndPr/>
                        <w:sdtContent>
                          <w:p w:rsidRPr="002B2E10" w:rsidR="007B63BD" w:rsidP="007B63BD" w:rsidRDefault="007B63BD">
                            <w:pPr>
                              <w:pStyle w:val="NoSpacing"/>
                              <w:framePr w:hSpace="180" w:wrap="around" w:hAnchor="margin" w:vAnchor="page" w:xAlign="center" w:y="736"/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 w:rsidRPr="002B2E10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CustomerAddress8</w:t>
                            </w:r>
                          </w:p>
                        </w:sdtContent>
                      </w:sdt>
                    </w:tc>
                  </w:tr>
                </w:tbl>
                <w:p w:rsidRPr="002B2E10" w:rsidR="007B63BD" w:rsidP="007B63BD" w:rsidRDefault="007B63BD">
                  <w:pPr>
                    <w:pStyle w:val="NoSpacing"/>
                    <w:framePr w:hSpace="180" w:wrap="around" w:hAnchor="margin" w:vAnchor="page" w:xAlign="center" w:y="736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</w:p>
              </w:tc>
            </w:tr>
          </w:tbl>
          <w:p w:rsidR="007B63BD" w:rsidP="007B63BD" w:rsidRDefault="007B63BD"/>
        </w:tc>
        <w:tc>
          <w:tcPr>
            <w:tcW w:w="3828" w:type="dxa"/>
          </w:tcPr>
          <w:tbl>
            <w:tblPr>
              <w:tblStyle w:val="TableGrid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12"/>
            </w:tblGrid>
            <w:tr w:rsidRPr="002B2E10" w:rsidR="007B63BD" w:rsidTr="00535391">
              <w:trPr>
                <w:trHeight w:val="20"/>
              </w:trPr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</w:rPr>
                  <w:alias w:val="#Nav: /Header/ShipToAddress_Lbl"/>
                  <w:tag w:val="#Nav: Standard_Sales_Invoice/1306"/>
                  <w:id w:val="890317032"/>
                  <w:dataBinding w:prefixMappings="xmlns:ns0='urn:microsoft-dynamics-nav/reports/Standard_Sales_Invoice/1306/'" w:xpath="/ns0:NavWordReportXmlPart[1]/ns0:Header[1]/ns0:ShipToAddress_Lbl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Heading1"/>
                        <w:framePr w:hSpace="180" w:wrap="around" w:hAnchor="margin" w:vAnchor="page" w:xAlign="center" w:y="736"/>
                        <w:outlineLvl w:val="0"/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  <w:t>ShipToAddress_Lbl</w:t>
                      </w:r>
                      <w:proofErr w:type="spellEnd"/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1"/>
                  <w:tag w:val="#Nav: Standard_Sales_Invoice/1306"/>
                  <w:id w:val="-1683658669"/>
                  <w:dataBinding w:prefixMappings="xmlns:ns0='urn:microsoft-dynamics-nav/reports/Standard_Sales_Invoice/1306/'" w:xpath="/ns0:NavWordReportXmlPart[1]/ns0:Header[1]/ns0:ShipToAddress1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ShipToAddress1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2"/>
                  <w:tag w:val="#Nav: Standard_Sales_Invoice/1306"/>
                  <w:id w:val="-1732997697"/>
                  <w:dataBinding w:prefixMappings="xmlns:ns0='urn:microsoft-dynamics-nav/reports/Standard_Sales_Invoice/1306/'" w:xpath="/ns0:NavWordReportXmlPart[1]/ns0:Header[1]/ns0:ShipToAddress2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ShipToAddress2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3"/>
                  <w:tag w:val="#Nav: Standard_Sales_Invoice/1306"/>
                  <w:id w:val="1120571482"/>
                  <w:dataBinding w:prefixMappings="xmlns:ns0='urn:microsoft-dynamics-nav/reports/Standard_Sales_Invoice/1306/'" w:xpath="/ns0:NavWordReportXmlPart[1]/ns0:Header[1]/ns0:ShipToAddress3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ShipToAddress3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4"/>
                  <w:tag w:val="#Nav: Standard_Sales_Invoice/1306"/>
                  <w:id w:val="957987078"/>
                  <w:dataBinding w:prefixMappings="xmlns:ns0='urn:microsoft-dynamics-nav/reports/Standard_Sales_Invoice/1306/'" w:xpath="/ns0:NavWordReportXmlPart[1]/ns0:Header[1]/ns0:ShipToAddress4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ShipToAddress4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5"/>
                  <w:tag w:val="#Nav: Standard_Sales_Invoice/1306"/>
                  <w:id w:val="1844509498"/>
                  <w:dataBinding w:prefixMappings="xmlns:ns0='urn:microsoft-dynamics-nav/reports/Standard_Sales_Invoice/1306/'" w:xpath="/ns0:NavWordReportXmlPart[1]/ns0:Header[1]/ns0:ShipToAddress5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ShipToAddress5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6"/>
                  <w:tag w:val="#Nav: Standard_Sales_Invoice/1306"/>
                  <w:id w:val="1461073087"/>
                  <w:dataBinding w:prefixMappings="xmlns:ns0='urn:microsoft-dynamics-nav/reports/Standard_Sales_Invoice/1306/'" w:xpath="/ns0:NavWordReportXmlPart[1]/ns0:Header[1]/ns0:ShipToAddress6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ShipToAddress6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7"/>
                  <w:tag w:val="#Nav: Standard_Sales_Invoice/1306"/>
                  <w:id w:val="-653611666"/>
                  <w:dataBinding w:prefixMappings="xmlns:ns0='urn:microsoft-dynamics-nav/reports/Standard_Sales_Invoice/1306/'" w:xpath="/ns0:NavWordReportXmlPart[1]/ns0:Header[1]/ns0:ShipToAddress7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ShipToAddress7</w:t>
                      </w:r>
                    </w:p>
                  </w:tc>
                </w:sdtContent>
              </w:sdt>
            </w:tr>
            <w:tr w:rsidRPr="002B2E10" w:rsidR="007B63BD" w:rsidTr="00535391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8"/>
                  <w:tag w:val="#Nav: Standard_Sales_Invoice/1306"/>
                  <w:id w:val="-1285874069"/>
                  <w:dataBinding w:prefixMappings="xmlns:ns0='urn:microsoft-dynamics-nav/reports/Standard_Sales_Invoice/1306/'" w:xpath="/ns0:NavWordReportXmlPart[1]/ns0:Header[1]/ns0:ShipToAddress8[1]" w:storeItemID="{DFF8BEC2-C0A4-435F-9715-E42E03FFB647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7B63BD" w:rsidP="007B63BD" w:rsidRDefault="007B63BD">
                      <w:pPr>
                        <w:pStyle w:val="NoSpacing"/>
                        <w:framePr w:hSpace="180" w:wrap="around" w:hAnchor="margin" w:vAnchor="page" w:xAlign="center" w:y="736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ShipToAddress8</w:t>
                      </w:r>
                    </w:p>
                  </w:tc>
                </w:sdtContent>
              </w:sdt>
            </w:tr>
          </w:tbl>
          <w:p w:rsidR="007B63BD" w:rsidP="007B63BD" w:rsidRDefault="007B63BD">
            <w:pPr>
              <w:pStyle w:val="NoSpacing"/>
              <w:rPr>
                <w:rFonts w:ascii="Arial" w:hAnsi="Arial" w:cs="Arial"/>
                <w:b/>
                <w:bCs/>
                <w:color w:val="7F7F7F" w:themeColor="text1" w:themeTint="80"/>
                <w:sz w:val="16"/>
                <w:szCs w:val="16"/>
              </w:rPr>
            </w:pPr>
          </w:p>
        </w:tc>
        <w:bookmarkStart w:name="_GoBack" w:id="0"/>
        <w:bookmarkEnd w:id="0"/>
      </w:tr>
    </w:tbl>
    <w:p w:rsidR="00F43BCC" w:rsidP="00D54DEE" w:rsidRDefault="00F43BCC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10890" w:type="dxa"/>
        <w:tblInd w:w="-455" w:type="dxa"/>
        <w:tblBorders>
          <w:top w:val="single" w:color="7F7F7F" w:themeColor="text1" w:themeTint="80" w:sz="4" w:space="0"/>
          <w:left w:val="single" w:color="7F7F7F" w:themeColor="text1" w:themeTint="80" w:sz="4" w:space="0"/>
          <w:bottom w:val="single" w:color="7F7F7F" w:themeColor="text1" w:themeTint="80" w:sz="4" w:space="0"/>
          <w:right w:val="single" w:color="7F7F7F" w:themeColor="text1" w:themeTint="80" w:sz="4" w:space="0"/>
          <w:insideH w:val="single" w:color="7F7F7F" w:themeColor="text1" w:themeTint="80" w:sz="4" w:space="0"/>
          <w:insideV w:val="single" w:color="7F7F7F" w:themeColor="text1" w:themeTint="80" w:sz="4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722"/>
        <w:gridCol w:w="2723"/>
        <w:gridCol w:w="2722"/>
        <w:gridCol w:w="2723"/>
      </w:tblGrid>
      <w:tr w:rsidRPr="00A234A8" w:rsidR="00F43BCC" w:rsidTr="00CE6EE8">
        <w:trPr>
          <w:trHeight w:val="412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CustomerPONumber_Lbl"/>
            <w:tag w:val="#Nav: Standard_Sales_Invoice/1306"/>
            <w:id w:val="15119155"/>
            <w:dataBinding w:prefixMappings="xmlns:ns0='urn:microsoft-dynamics-nav/reports/Standard_Sales_Invoice/1306/'" w:xpath="/ns0:NavWordReportXmlPart[1]/ns0:Header[1]/ns0:CustomerPONumber_Lbl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866C0D" w:rsidR="00F43BCC" w:rsidP="0094764F" w:rsidRDefault="00F43BCC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66C0D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CustomerPONumber_Lbl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id w:val="139268753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alesPerson_Lbl[1]" w:storeItemID="{DFF8BEC2-C0A4-435F-9715-E42E03FFB647}"/>
          </w:sdtPr>
          <w:sdtContent>
            <w:tc>
              <w:tcPr>
                <w:tcW w:w="2723" w:type="dxa"/>
              </w:tcPr>
              <w:p w:rsidRPr="00866C0D" w:rsidR="00F43BCC" w:rsidP="0094764F" w:rsidRDefault="00FD4C79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SalesPerson_Lbl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alias w:val="#Nav: /Header/DueDate_Lbl"/>
            <w:tag w:val="#Nav: Standard_Sales_Invoice/1306"/>
            <w:id w:val="-1251649982"/>
            <w:dataBinding w:prefixMappings="xmlns:ns0='urn:microsoft-dynamics-nav/reports/Standard_Sales_Invoice/1306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866C0D" w:rsidR="00F43BCC" w:rsidP="0094764F" w:rsidRDefault="00F43BCC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866C0D"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alias w:val="#Nav: /Header/PaymentTermsDescription_Lbl"/>
            <w:tag w:val="#Nav: Standard_Sales_Invoice/1306"/>
            <w:id w:val="1934628656"/>
            <w:dataBinding w:prefixMappings="xmlns:ns0='urn:microsoft-dynamics-nav/reports/Standard_Sales_Invoice/1306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723" w:type="dxa"/>
                <w:tcMar>
                  <w:right w:w="0" w:type="dxa"/>
                </w:tcMar>
              </w:tcPr>
              <w:p w:rsidRPr="00866C0D" w:rsidR="00F43BCC" w:rsidP="0094764F" w:rsidRDefault="00F43BCC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866C0D"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PaymentTermsDescription_Lbl</w:t>
                </w:r>
              </w:p>
            </w:tc>
          </w:sdtContent>
        </w:sdt>
      </w:tr>
      <w:tr w:rsidRPr="00A234A8" w:rsidR="00F43BCC" w:rsidTr="00342FA8">
        <w:trPr>
          <w:trHeight w:val="369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CustomerPONumber"/>
            <w:tag w:val="#Nav: Standard_Sales_Invoice/1306"/>
            <w:id w:val="303815069"/>
            <w:dataBinding w:prefixMappings="xmlns:ns0='urn:microsoft-dynamics-nav/reports/Standard_Sales_Invoice/1306/'" w:xpath="/ns0:NavWordReportXmlPart[1]/ns0:Header[1]/ns0:CustomerPONumber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A234A8" w:rsidR="00F43BCC" w:rsidP="0094764F" w:rsidRDefault="00F43BCC">
                <w:pPr>
                  <w:contextualSpacing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CustomerPONumber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SalesPersonName"/>
            <w:tag w:val="#Nav: Standard_Sales_Invoice/1306"/>
            <w:id w:val="-2093382796"/>
            <w:dataBinding w:prefixMappings="xmlns:ns0='urn:microsoft-dynamics-nav/reports/Standard_Sales_Invoice/1306/'" w:xpath="/ns0:NavWordReportXmlPart[1]/ns0:Header[1]/ns0:SalesPersonName[1]" w:storeItemID="{DFF8BEC2-C0A4-435F-9715-E42E03FFB647}"/>
            <w:text/>
          </w:sdtPr>
          <w:sdtEndPr/>
          <w:sdtContent>
            <w:tc>
              <w:tcPr>
                <w:tcW w:w="2723" w:type="dxa"/>
              </w:tcPr>
              <w:p w:rsidRPr="00A234A8" w:rsidR="00F43BCC" w:rsidP="0094764F" w:rsidRDefault="00F43BCC">
                <w:pPr>
                  <w:contextualSpacing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DueDate"/>
            <w:tag w:val="#Nav: Standard_Sales_Invoice/1306"/>
            <w:id w:val="1703123343"/>
            <w:dataBinding w:prefixMappings="xmlns:ns0='urn:microsoft-dynamics-nav/reports/Standard_Sales_Invoice/1306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A234A8" w:rsidR="00F43BCC" w:rsidP="0094764F" w:rsidRDefault="00F43BCC">
                <w:pPr>
                  <w:contextualSpacing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PaymentTermsDescription"/>
            <w:tag w:val="#Nav: Standard_Sales_Invoice/1306"/>
            <w:id w:val="-419950001"/>
            <w:dataBinding w:prefixMappings="xmlns:ns0='urn:microsoft-dynamics-nav/reports/Standard_Sales_Invoice/1306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723" w:type="dxa"/>
                <w:tcMar>
                  <w:right w:w="0" w:type="dxa"/>
                </w:tcMar>
              </w:tcPr>
              <w:p w:rsidRPr="00A234A8" w:rsidR="00F43BCC" w:rsidP="0094764F" w:rsidRDefault="00F43BCC">
                <w:pPr>
                  <w:contextualSpacing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</w:tr>
      <w:tr w:rsidRPr="00A234A8" w:rsidR="00F43BCC" w:rsidTr="00CE6EE8">
        <w:trPr>
          <w:trHeight w:val="412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OrderNo_Lbl"/>
            <w:tag w:val="#Nav: Standard_Sales_Invoice/1306"/>
            <w:id w:val="-1266381342"/>
            <w:dataBinding w:prefixMappings="xmlns:ns0='urn:microsoft-dynamics-nav/reports/Standard_Sales_Invoice/1306/'" w:xpath="/ns0:NavWordReportXmlPart[1]/ns0:Header[1]/ns0:OrderNo_Lbl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866C0D" w:rsidR="00F43BCC" w:rsidP="0094764F" w:rsidRDefault="00F43BCC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66C0D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hipmentMethodDescription_Lbl"/>
            <w:tag w:val="#Nav: Standard_Sales_Invoice/1306"/>
            <w:id w:val="-1844006567"/>
            <w:dataBinding w:prefixMappings="xmlns:ns0='urn:microsoft-dynamics-nav/reports/Standard_Sales_Invoice/1306/'" w:xpath="/ns0:NavWordReportXmlPart[1]/ns0:Header[1]/ns0:ShipmentMethodDescription_Lbl[1]" w:storeItemID="{DFF8BEC2-C0A4-435F-9715-E42E03FFB647}"/>
            <w:text/>
          </w:sdtPr>
          <w:sdtEndPr/>
          <w:sdtContent>
            <w:tc>
              <w:tcPr>
                <w:tcW w:w="2723" w:type="dxa"/>
              </w:tcPr>
              <w:p w:rsidRPr="00866C0D" w:rsidR="00F43BCC" w:rsidP="0094764F" w:rsidRDefault="00F43BCC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66C0D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PaymentMethodDescription_Lbl"/>
            <w:tag w:val="#Nav: Standard_Sales_Invoice/1306"/>
            <w:id w:val="283549672"/>
            <w:dataBinding w:prefixMappings="xmlns:ns0='urn:microsoft-dynamics-nav/reports/Standard_Sales_Invoice/1306/'" w:xpath="/ns0:NavWordReportXmlPart[1]/ns0:Header[1]/ns0:PaymentMethodDescription_Lbl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866C0D" w:rsidR="00F43BCC" w:rsidP="0094764F" w:rsidRDefault="00F43BCC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66C0D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PaymentMethodDescription_Lbl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id w:val="-75544282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mpanyVATRegistrationNo_Lbl[1]" w:storeItemID="{DFF8BEC2-C0A4-435F-9715-E42E03FFB647}"/>
          </w:sdtPr>
          <w:sdtEndPr/>
          <w:sdtContent>
            <w:tc>
              <w:tcPr>
                <w:tcW w:w="2723" w:type="dxa"/>
                <w:tcMar>
                  <w:right w:w="0" w:type="dxa"/>
                </w:tcMar>
              </w:tcPr>
              <w:p w:rsidRPr="00834A7E" w:rsidR="00F43BCC" w:rsidP="0094764F" w:rsidRDefault="00FD4C79">
                <w:pPr>
                  <w:pStyle w:val="Heading1"/>
                  <w:contextualSpacing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CompanyVATRegistrationNo_Lbl</w:t>
                </w:r>
              </w:p>
            </w:tc>
          </w:sdtContent>
        </w:sdt>
      </w:tr>
      <w:tr w:rsidRPr="00FD3C3E" w:rsidR="00F43BCC" w:rsidTr="00E449E4">
        <w:trPr>
          <w:trHeight w:val="424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OrderNo"/>
            <w:tag w:val="#Nav: Standard_Sales_Invoice/1306"/>
            <w:id w:val="1867791684"/>
            <w:dataBinding w:prefixMappings="xmlns:ns0='urn:microsoft-dynamics-nav/reports/Standard_Sales_Invoice/1306/'" w:xpath="/ns0:NavWordReportXmlPart[1]/ns0:Header[1]/ns0:OrderNo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A234A8" w:rsidR="00F43BCC" w:rsidP="0094764F" w:rsidRDefault="00F43BCC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ShipmentMethodDescription"/>
            <w:tag w:val="#Nav: Standard_Sales_Invoice/1306"/>
            <w:id w:val="-168258069"/>
            <w:dataBinding w:prefixMappings="xmlns:ns0='urn:microsoft-dynamics-nav/reports/Standard_Sales_Invoice/1306/'" w:xpath="/ns0:NavWordReportXmlPart[1]/ns0:Header[1]/ns0:ShipmentMethodDescription[1]" w:storeItemID="{DFF8BEC2-C0A4-435F-9715-E42E03FFB647}"/>
            <w:text/>
          </w:sdtPr>
          <w:sdtEndPr/>
          <w:sdtContent>
            <w:tc>
              <w:tcPr>
                <w:tcW w:w="2723" w:type="dxa"/>
              </w:tcPr>
              <w:p w:rsidRPr="00A234A8" w:rsidR="00F43BCC" w:rsidP="0094764F" w:rsidRDefault="00F43BCC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PaymentMethodDescription"/>
            <w:tag w:val="#Nav: Standard_Sales_Invoice/1306"/>
            <w:id w:val="-359043298"/>
            <w:dataBinding w:prefixMappings="xmlns:ns0='urn:microsoft-dynamics-nav/reports/Standard_Sales_Invoice/1306/'" w:xpath="/ns0:NavWordReportXmlPart[1]/ns0:Header[1]/ns0:PaymentMethodDescription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A234A8" w:rsidR="00F43BCC" w:rsidP="0094764F" w:rsidRDefault="00F43BCC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A234A8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id w:val="-1110959685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mpanyVATRegistrationNo[1]" w:storeItemID="{DFF8BEC2-C0A4-435F-9715-E42E03FFB647}"/>
          </w:sdtPr>
          <w:sdtEndPr/>
          <w:sdtContent>
            <w:tc>
              <w:tcPr>
                <w:tcW w:w="2723" w:type="dxa"/>
                <w:tcMar>
                  <w:right w:w="0" w:type="dxa"/>
                </w:tcMar>
              </w:tcPr>
              <w:p w:rsidRPr="00834A7E" w:rsidR="00F43BCC" w:rsidP="00834A7E" w:rsidRDefault="00FD4C79">
                <w:pPr>
                  <w:jc w:val="center"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CompanyVATRegistrationNo</w:t>
                </w:r>
              </w:p>
            </w:tc>
          </w:sdtContent>
        </w:sdt>
      </w:tr>
      <w:tr w:rsidRPr="00FD3C3E" w:rsidR="00501E68" w:rsidTr="00CE6EE8">
        <w:trPr>
          <w:trHeight w:val="425"/>
        </w:trPr>
        <w:sdt>
          <w:sdtPr>
            <w:rPr>
              <w:rFonts w:ascii="Arial" w:hAnsi="Arial" w:cs="Arial"/>
              <w:b/>
              <w:color w:val="7F7F7F" w:themeColor="text1" w:themeTint="80"/>
              <w:sz w:val="18"/>
              <w:szCs w:val="18"/>
            </w:rPr>
            <w:id w:val="-734625045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DFF8BEC2-C0A4-435F-9715-E42E03FFB647}"/>
          </w:sdtPr>
          <w:sdtEndPr/>
          <w:sdtContent>
            <w:tc>
              <w:tcPr>
                <w:tcW w:w="2722" w:type="dxa"/>
              </w:tcPr>
              <w:p w:rsidRPr="00501E68" w:rsidR="00501E68" w:rsidP="0094764F" w:rsidRDefault="00FD4C79">
                <w:pPr>
                  <w:contextualSpacing/>
                  <w:rPr>
                    <w:rFonts w:ascii="Arial" w:hAnsi="Arial" w:cs="Arial"/>
                    <w:b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color w:val="7F7F7F" w:themeColor="text1" w:themeTint="80"/>
                    <w:sz w:val="18"/>
                    <w:szCs w:val="18"/>
                    <w:lang w:val="da-DK"/>
                  </w:rPr>
                  <w:t>ShippingAgentCode_Lbl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7F7F7F" w:themeColor="text1" w:themeTint="80"/>
              <w:sz w:val="18"/>
              <w:szCs w:val="18"/>
              <w:lang w:val="da-DK"/>
            </w:rPr>
            <w:id w:val="-160533921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DFF8BEC2-C0A4-435F-9715-E42E03FFB647}"/>
          </w:sdtPr>
          <w:sdtEndPr/>
          <w:sdtContent>
            <w:tc>
              <w:tcPr>
                <w:tcW w:w="2723" w:type="dxa"/>
              </w:tcPr>
              <w:p w:rsidRPr="00BF507C" w:rsidR="00501E68" w:rsidP="0094764F" w:rsidRDefault="00FD4C79">
                <w:pPr>
                  <w:contextualSpacing/>
                  <w:rPr>
                    <w:rFonts w:ascii="Arial" w:hAnsi="Arial" w:cs="Arial"/>
                    <w:b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r>
                  <w:rPr>
                    <w:rFonts w:ascii="Arial" w:hAnsi="Arial" w:cs="Arial"/>
                    <w:b/>
                    <w:color w:val="7F7F7F" w:themeColor="text1" w:themeTint="80"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7F7F7F" w:themeColor="text1" w:themeTint="80"/>
              <w:sz w:val="18"/>
              <w:szCs w:val="18"/>
              <w:lang w:val="da-DK"/>
            </w:rPr>
            <w:alias w:val="#Nav: /Header/Line/JobNo_Lbl"/>
            <w:tag w:val="#Nav: Standard_Sales_Invoice/1306"/>
            <w:id w:val="104071234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Pr="00BF507C" w:rsidR="00501E68" w:rsidP="0094764F" w:rsidRDefault="00BF507C">
                <w:pPr>
                  <w:contextualSpacing/>
                  <w:rPr>
                    <w:rFonts w:ascii="Arial" w:hAnsi="Arial" w:cs="Arial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proofErr w:type="spellStart"/>
                <w:r w:rsidRPr="00BF507C">
                  <w:rPr>
                    <w:rFonts w:ascii="Arial" w:hAnsi="Arial" w:cs="Arial"/>
                    <w:b/>
                    <w:color w:val="7F7F7F" w:themeColor="text1" w:themeTint="80"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723" w:type="dxa"/>
            <w:tcMar>
              <w:right w:w="0" w:type="dxa"/>
            </w:tcMar>
          </w:tcPr>
          <w:p w:rsidR="00501E68" w:rsidP="00834A7E" w:rsidRDefault="00501E68">
            <w:pPr>
              <w:contextualSpacing/>
              <w:jc w:val="center"/>
              <w:rPr>
                <w:rFonts w:ascii="Helvetica" w:hAnsi="Helvetica"/>
                <w:color w:val="7F7F7F" w:themeColor="text1" w:themeTint="80"/>
                <w:sz w:val="18"/>
                <w:szCs w:val="18"/>
                <w:lang w:val="da-DK"/>
              </w:rPr>
            </w:pPr>
          </w:p>
        </w:tc>
      </w:tr>
      <w:tr w:rsidRPr="00FD3C3E" w:rsidR="00501E68" w:rsidTr="00342FA8">
        <w:trPr>
          <w:trHeight w:val="421"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id w:val="-1664771498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DFF8BEC2-C0A4-435F-9715-E42E03FFB647}"/>
          </w:sdtPr>
          <w:sdtEndPr/>
          <w:sdtContent>
            <w:tc>
              <w:tcPr>
                <w:tcW w:w="2722" w:type="dxa"/>
              </w:tcPr>
              <w:p w:rsidRPr="00501E68" w:rsidR="00501E68" w:rsidP="0094764F" w:rsidRDefault="00FD4C79">
                <w:pPr>
                  <w:contextualSpacing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  <w:lang w:val="da-DK"/>
                  </w:rPr>
                  <w:t>ShippingAgentCode</w:t>
                </w:r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  <w:lang w:val="da-DK"/>
            </w:rPr>
            <w:id w:val="-2100553129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DFF8BEC2-C0A4-435F-9715-E42E03FFB647}"/>
          </w:sdtPr>
          <w:sdtEndPr/>
          <w:sdtContent>
            <w:tc>
              <w:tcPr>
                <w:tcW w:w="2723" w:type="dxa"/>
              </w:tcPr>
              <w:p w:rsidRPr="00501E68" w:rsidR="00501E68" w:rsidP="0094764F" w:rsidRDefault="00FD4C79">
                <w:pPr>
                  <w:contextualSpacing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r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Line/JobNo"/>
            <w:tag w:val="#Nav: Standard_Sales_Invoice/1306"/>
            <w:id w:val="-64651290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DFF8BEC2-C0A4-435F-9715-E42E03FFB647}"/>
            <w:text/>
          </w:sdtPr>
          <w:sdtEndPr/>
          <w:sdtContent>
            <w:tc>
              <w:tcPr>
                <w:tcW w:w="2722" w:type="dxa"/>
              </w:tcPr>
              <w:p w:rsidR="00501E68" w:rsidP="0094764F" w:rsidRDefault="00BF507C">
                <w:pPr>
                  <w:contextualSpacing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JobNo</w:t>
                </w:r>
                <w:proofErr w:type="spellEnd"/>
              </w:p>
            </w:tc>
          </w:sdtContent>
        </w:sdt>
        <w:tc>
          <w:tcPr>
            <w:tcW w:w="2723" w:type="dxa"/>
            <w:tcMar>
              <w:right w:w="0" w:type="dxa"/>
            </w:tcMar>
          </w:tcPr>
          <w:p w:rsidR="00501E68" w:rsidP="00834A7E" w:rsidRDefault="00501E68">
            <w:pPr>
              <w:contextualSpacing/>
              <w:jc w:val="center"/>
              <w:rPr>
                <w:rFonts w:ascii="Helvetica" w:hAnsi="Helvetica"/>
                <w:color w:val="7F7F7F" w:themeColor="text1" w:themeTint="80"/>
                <w:sz w:val="18"/>
                <w:szCs w:val="18"/>
                <w:lang w:val="da-DK"/>
              </w:rPr>
            </w:pPr>
          </w:p>
        </w:tc>
      </w:tr>
    </w:tbl>
    <w:sdt>
      <w:sdtPr>
        <w:rPr>
          <w:sz w:val="16"/>
          <w:szCs w:val="16"/>
        </w:rPr>
        <w:alias w:val="#Nav: /Header/WorkDescriptionLines"/>
        <w:tag w:val="#Nav: Standard_Sales_Invoice/1306"/>
        <w:id w:val="865564330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rPr>
              <w:sz w:val="16"/>
              <w:szCs w:val="16"/>
            </w:rPr>
            <w:id w:val="87275867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Helvetica" w:hAnsi="Helvetica" w:cs="Helvetica"/>
                  <w:color w:val="7F7F7F" w:themeColor="text1" w:themeTint="80"/>
                  <w:sz w:val="16"/>
                  <w:szCs w:val="16"/>
                </w:rPr>
                <w:alias w:val="#Nav: /Header/WorkDescriptionLines/WorkDescriptionLine"/>
                <w:tag w:val="#Nav: Standard_Sales_Invoice/1306"/>
                <w:id w:val="-1448084585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="007874B7" w:rsidP="00FD4C79" w:rsidRDefault="007874B7">
                  <w:pPr>
                    <w:rPr>
                      <w:sz w:val="16"/>
                      <w:szCs w:val="16"/>
                    </w:rPr>
                  </w:pPr>
                  <w:r w:rsidRPr="007874B7">
                    <w:rPr>
                      <w:rFonts w:ascii="Helvetica" w:hAnsi="Helvetica" w:cs="Helvetica"/>
                      <w:color w:val="7F7F7F" w:themeColor="text1" w:themeTint="80"/>
                      <w:sz w:val="16"/>
                      <w:szCs w:val="16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877" w:type="dxa"/>
        <w:tblInd w:w="-447" w:type="dxa"/>
        <w:tblBorders>
          <w:top w:val="single" w:color="7F7F7F" w:themeColor="text1" w:themeTint="80" w:sz="8" w:space="0"/>
          <w:left w:val="single" w:color="7F7F7F" w:themeColor="text1" w:themeTint="80" w:sz="8" w:space="0"/>
          <w:bottom w:val="single" w:color="7F7F7F" w:themeColor="text1" w:themeTint="80" w:sz="8" w:space="0"/>
          <w:right w:val="single" w:color="7F7F7F" w:themeColor="text1" w:themeTint="80" w:sz="8" w:space="0"/>
          <w:insideH w:val="single" w:color="7F7F7F" w:themeColor="text1" w:themeTint="80" w:sz="8" w:space="0"/>
          <w:insideV w:val="single" w:color="7F7F7F" w:themeColor="text1" w:themeTint="80" w:sz="8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026"/>
        <w:gridCol w:w="1170"/>
        <w:gridCol w:w="2062"/>
        <w:gridCol w:w="1021"/>
        <w:gridCol w:w="877"/>
        <w:gridCol w:w="1090"/>
        <w:gridCol w:w="1430"/>
        <w:gridCol w:w="2201"/>
      </w:tblGrid>
      <w:tr w:rsidRPr="00DB3913" w:rsidR="00BF507C" w:rsidTr="00BF507C">
        <w:trPr>
          <w:trHeight w:val="546"/>
        </w:trPr>
        <w:sdt>
          <w:sdtPr>
            <w:rPr>
              <w:rFonts w:ascii="Arial" w:hAnsi="Arial" w:cs="Arial"/>
              <w:color w:val="7F7F7F" w:themeColor="text1" w:themeTint="80"/>
            </w:rPr>
            <w:alias w:val="#Nav: /Header/Line/JobTaskNo_Lbl"/>
            <w:tag w:val="#Nav: Standard_Sales_Invoice/1306"/>
            <w:id w:val="15904276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DFF8BEC2-C0A4-435F-9715-E42E03FFB647}"/>
            <w:text/>
          </w:sdtPr>
          <w:sdtEndPr/>
          <w:sdtContent>
            <w:tc>
              <w:tcPr>
                <w:tcW w:w="1026" w:type="dxa"/>
                <w:vAlign w:val="bottom"/>
              </w:tcPr>
              <w:p w:rsidR="00BF507C" w:rsidP="00BF507C" w:rsidRDefault="00BF507C">
                <w:pPr>
                  <w:pStyle w:val="Heading1"/>
                  <w:jc w:val="center"/>
                  <w:rPr>
                    <w:rFonts w:ascii="Arial" w:hAnsi="Arial" w:cs="Arial"/>
                    <w:color w:val="7F7F7F" w:themeColor="text1" w:themeTint="80"/>
                  </w:rPr>
                </w:pPr>
                <w:proofErr w:type="spellStart"/>
                <w:r>
                  <w:rPr>
                    <w:rFonts w:ascii="Arial" w:hAnsi="Arial" w:cs="Arial"/>
                    <w:color w:val="7F7F7F" w:themeColor="text1" w:themeTint="80"/>
                  </w:rPr>
                  <w:t>JobTaskNo_Lbl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ItemNo_Line_Lbl"/>
            <w:tag w:val="#Nav: Standard_Sales_Invoice/1306"/>
            <w:id w:val="771446451"/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1170" w:type="dxa"/>
                <w:vAlign w:val="bottom"/>
              </w:tcPr>
              <w:p w:rsidRPr="00C60431" w:rsidR="00BF507C" w:rsidP="0094764F" w:rsidRDefault="00BF507C">
                <w:pPr>
                  <w:pStyle w:val="Heading1"/>
                  <w:jc w:val="center"/>
                  <w:rPr>
                    <w:rFonts w:ascii="Arial" w:hAnsi="Arial" w:cs="Arial"/>
                    <w:color w:val="7F7F7F" w:themeColor="text1" w:themeTint="80"/>
                  </w:rPr>
                </w:pPr>
                <w:r w:rsidRPr="00C60431">
                  <w:rPr>
                    <w:rFonts w:ascii="Arial" w:hAnsi="Arial" w:cs="Arial"/>
                    <w:color w:val="7F7F7F" w:themeColor="text1" w:themeTint="80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Description_Line_Lbl"/>
            <w:tag w:val="#Nav: Standard_Sales_Invoice/1306"/>
            <w:id w:val="1545399846"/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2062" w:type="dxa"/>
                <w:vAlign w:val="bottom"/>
              </w:tcPr>
              <w:p w:rsidRPr="00C60431" w:rsidR="00BF507C" w:rsidP="0094764F" w:rsidRDefault="00BF507C">
                <w:pPr>
                  <w:pStyle w:val="Heading1"/>
                  <w:jc w:val="center"/>
                  <w:rPr>
                    <w:rFonts w:ascii="Arial" w:hAnsi="Arial" w:cs="Arial"/>
                    <w:color w:val="7F7F7F" w:themeColor="text1" w:themeTint="80"/>
                  </w:rPr>
                </w:pPr>
                <w:r w:rsidRPr="00C60431">
                  <w:rPr>
                    <w:rFonts w:ascii="Arial" w:hAnsi="Arial" w:cs="Arial"/>
                    <w:color w:val="7F7F7F" w:themeColor="text1" w:themeTint="80"/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ShipmentDate_Line_Lbl"/>
            <w:tag w:val="#Nav: Standard_Sales_Invoice/1306"/>
            <w:id w:val="-833229876"/>
            <w:dataBinding w:prefixMappings="xmlns:ns0='urn:microsoft-dynamics-nav/reports/Standard_Sales_Invoice/1306/'" w:xpath="/ns0:NavWordReportXmlPart[1]/ns0:Header[1]/ns0:Line[1]/ns0:ShipmentDate_Line_Lbl[1]" w:storeItemID="{DFF8BEC2-C0A4-435F-9715-E42E03FFB647}"/>
            <w:text/>
          </w:sdtPr>
          <w:sdtEndPr/>
          <w:sdtContent>
            <w:tc>
              <w:tcPr>
                <w:tcW w:w="1021" w:type="dxa"/>
                <w:vAlign w:val="bottom"/>
              </w:tcPr>
              <w:p w:rsidRPr="00C60431" w:rsidR="00BF507C" w:rsidP="0094764F" w:rsidRDefault="00BF507C">
                <w:pPr>
                  <w:pStyle w:val="Heading1"/>
                  <w:jc w:val="center"/>
                  <w:rPr>
                    <w:rFonts w:ascii="Arial" w:hAnsi="Arial" w:cs="Arial"/>
                    <w:color w:val="7F7F7F" w:themeColor="text1" w:themeTint="80"/>
                  </w:rPr>
                </w:pPr>
                <w:r w:rsidRPr="00C60431">
                  <w:rPr>
                    <w:rFonts w:ascii="Arial" w:hAnsi="Arial" w:cs="Arial"/>
                    <w:color w:val="7F7F7F" w:themeColor="text1" w:themeTint="80"/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Quantity_Line_Lbl"/>
            <w:tag w:val="#Nav: Standard_Sales_Invoice/1306"/>
            <w:id w:val="1182479650"/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877" w:type="dxa"/>
                <w:vAlign w:val="bottom"/>
              </w:tcPr>
              <w:p w:rsidRPr="00C60431" w:rsidR="00BF507C" w:rsidP="00EC6A43" w:rsidRDefault="00BF507C">
                <w:pPr>
                  <w:pStyle w:val="Heading1"/>
                  <w:jc w:val="right"/>
                  <w:rPr>
                    <w:rFonts w:ascii="Arial" w:hAnsi="Arial" w:cs="Arial"/>
                    <w:color w:val="7F7F7F" w:themeColor="text1" w:themeTint="80"/>
                  </w:rPr>
                </w:pPr>
                <w:proofErr w:type="spellStart"/>
                <w:r w:rsidRPr="00C60431">
                  <w:rPr>
                    <w:rFonts w:ascii="Arial" w:hAnsi="Arial" w:cs="Arial"/>
                    <w:color w:val="7F7F7F" w:themeColor="text1" w:themeTint="8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Unit_Lbl"/>
            <w:tag w:val="#Nav: Standard_Sales_Invoice/1306"/>
            <w:id w:val="-92247916"/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EndPr/>
          <w:sdtContent>
            <w:tc>
              <w:tcPr>
                <w:tcW w:w="1090" w:type="dxa"/>
                <w:vAlign w:val="bottom"/>
              </w:tcPr>
              <w:p w:rsidRPr="00C60431" w:rsidR="00BF507C" w:rsidP="0094764F" w:rsidRDefault="00BF507C">
                <w:pPr>
                  <w:pStyle w:val="Heading1"/>
                  <w:jc w:val="center"/>
                  <w:rPr>
                    <w:rFonts w:ascii="Arial" w:hAnsi="Arial" w:cs="Arial"/>
                    <w:color w:val="7F7F7F" w:themeColor="text1" w:themeTint="80"/>
                  </w:rPr>
                </w:pPr>
                <w:proofErr w:type="spellStart"/>
                <w:r w:rsidRPr="00C60431">
                  <w:rPr>
                    <w:rFonts w:ascii="Arial" w:hAnsi="Arial" w:cs="Arial"/>
                    <w:color w:val="7F7F7F" w:themeColor="text1" w:themeTint="8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UnitPrice_Lbl2"/>
            <w:tag w:val="#Nav: Standard_Sales_Invoice/1306"/>
            <w:id w:val="-992713755"/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1430" w:type="dxa"/>
                <w:vAlign w:val="bottom"/>
              </w:tcPr>
              <w:p w:rsidRPr="00C60431" w:rsidR="00BF507C" w:rsidP="00EC6A43" w:rsidRDefault="00BF507C">
                <w:pPr>
                  <w:pStyle w:val="Heading1"/>
                  <w:jc w:val="right"/>
                  <w:rPr>
                    <w:rFonts w:ascii="Arial" w:hAnsi="Arial" w:cs="Arial"/>
                    <w:color w:val="7F7F7F" w:themeColor="text1" w:themeTint="80"/>
                  </w:rPr>
                </w:pPr>
                <w:r w:rsidRPr="00C60431">
                  <w:rPr>
                    <w:rFonts w:ascii="Arial" w:hAnsi="Arial" w:cs="Arial"/>
                    <w:color w:val="7F7F7F" w:themeColor="text1" w:themeTint="80"/>
                  </w:rPr>
                  <w:t>UnitPrice_Lbl2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</w:rPr>
            <w:alias w:val="#Nav: /Header/Line/LineAmount_Lbl"/>
            <w:tag w:val="#Nav: Standard_Sales_Invoice/1306"/>
            <w:id w:val="-1881476720"/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2201" w:type="dxa"/>
                <w:tcMar>
                  <w:right w:w="0" w:type="dxa"/>
                </w:tcMar>
                <w:vAlign w:val="bottom"/>
              </w:tcPr>
              <w:p w:rsidRPr="00C60431" w:rsidR="00BF507C" w:rsidP="00EC6A43" w:rsidRDefault="00BF507C">
                <w:pPr>
                  <w:pStyle w:val="Heading1"/>
                  <w:jc w:val="right"/>
                  <w:rPr>
                    <w:rFonts w:ascii="Arial" w:hAnsi="Arial" w:cs="Arial"/>
                    <w:color w:val="7F7F7F" w:themeColor="text1" w:themeTint="80"/>
                  </w:rPr>
                </w:pPr>
                <w:proofErr w:type="spellStart"/>
                <w:r w:rsidRPr="00C60431">
                  <w:rPr>
                    <w:rFonts w:ascii="Arial" w:hAnsi="Arial" w:cs="Arial"/>
                    <w:color w:val="7F7F7F" w:themeColor="text1" w:themeTint="8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rFonts w:ascii="Helvetica" w:hAnsi="Helvetica" w:cs="Helvetica"/>
            <w:b/>
            <w:bCs/>
            <w:color w:val="7F7F7F" w:themeColor="text1" w:themeTint="80"/>
            <w:sz w:val="18"/>
            <w:szCs w:val="18"/>
            <w:lang w:val="da-DK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Helvetica" w:hAnsi="Helvetica" w:cs="Helvetica"/>
                <w:b/>
                <w:bCs/>
                <w:color w:val="7F7F7F" w:themeColor="text1" w:themeTint="80"/>
                <w:sz w:val="18"/>
                <w:szCs w:val="18"/>
                <w:lang w:val="da-DK"/>
              </w:rPr>
              <w:id w:val="872800820"/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620482" w:rsidR="00BF507C" w:rsidTr="00BF507C">
                <w:trPr>
                  <w:trHeight w:val="227"/>
                </w:trPr>
                <w:sdt>
                  <w:sdtPr>
                    <w:rPr>
                      <w:rFonts w:ascii="Helvetica" w:hAnsi="Helvetica" w:cs="Helvetica"/>
                      <w:b/>
                      <w:bCs/>
                      <w:color w:val="7F7F7F" w:themeColor="text1" w:themeTint="80"/>
                      <w:sz w:val="18"/>
                      <w:szCs w:val="18"/>
                      <w:lang w:val="da-DK"/>
                    </w:rPr>
                    <w:alias w:val="#Nav: /Header/Line/JobTaskNo"/>
                    <w:tag w:val="#Nav: Standard_Sales_Invoice/1306"/>
                    <w:id w:val="113236548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DFF8BEC2-C0A4-435F-9715-E42E03FFB64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1026" w:type="dxa"/>
                      </w:tcPr>
                      <w:p w:rsidR="00BF507C" w:rsidP="00FD4C79" w:rsidRDefault="00BF507C">
                        <w:pPr>
                          <w:rPr>
                            <w:rFonts w:ascii="Helvetica" w:hAnsi="Helvetica" w:cs="Helvetica"/>
                            <w:b/>
                            <w:bCs/>
                            <w:color w:val="7F7F7F" w:themeColor="text1" w:themeTint="80"/>
                            <w:sz w:val="18"/>
                            <w:szCs w:val="18"/>
                            <w:lang w:val="da-DK"/>
                          </w:rPr>
                        </w:pPr>
                        <w:proofErr w:type="spellStart"/>
                        <w:r w:rsidRPr="00BF507C">
                          <w:rPr>
                            <w:rFonts w:ascii="Helvetica" w:hAnsi="Helvetica" w:cs="Helvetica"/>
                            <w:bCs/>
                            <w:color w:val="7F7F7F" w:themeColor="text1" w:themeTint="80"/>
                            <w:sz w:val="18"/>
                            <w:szCs w:val="18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b/>
                      <w:bCs/>
                      <w:color w:val="7F7F7F" w:themeColor="text1" w:themeTint="80"/>
                      <w:sz w:val="18"/>
                      <w:szCs w:val="18"/>
                      <w:lang w:val="da-DK"/>
                    </w:rPr>
                    <w:alias w:val="#Nav: /Header/Line/ItemNo_Line"/>
                    <w:tag w:val="#Nav: Standard_Sales_Invoice/1306"/>
                    <w:id w:val="-1032108260"/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lang w:val="en-US"/>
                    </w:rPr>
                  </w:sdtEndPr>
                  <w:sdtContent>
                    <w:tc>
                      <w:tcPr>
                        <w:tcW w:w="1170" w:type="dxa"/>
                      </w:tcPr>
                      <w:p w:rsidRPr="00620482" w:rsidR="00BF507C" w:rsidP="00FD4C79" w:rsidRDefault="00BF507C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062" w:type="dxa"/>
                      </w:tcPr>
                      <w:p w:rsidRPr="00620482" w:rsidR="00BF507C" w:rsidP="00FD4C79" w:rsidRDefault="00BF507C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dataBinding w:prefixMappings="xmlns:ns0='urn:microsoft-dynamics-nav/reports/Standard_Sales_Invoice/1306/'" w:xpath="/ns0:NavWordReportXmlPart[1]/ns0:Header[1]/ns0:Line[1]/ns0:ShipmentDate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021" w:type="dxa"/>
                      </w:tcPr>
                      <w:p w:rsidRPr="00620482" w:rsidR="00BF507C" w:rsidP="00FD4C79" w:rsidRDefault="00BF507C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877" w:type="dxa"/>
                      </w:tcPr>
                      <w:p w:rsidRPr="00620482" w:rsidR="00BF507C" w:rsidP="00FD4C79" w:rsidRDefault="00BF507C">
                        <w:pPr>
                          <w:pStyle w:val="RightAlign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1090" w:type="dxa"/>
                      </w:tcPr>
                      <w:p w:rsidRPr="00620482" w:rsidR="00BF507C" w:rsidP="00FD4C79" w:rsidRDefault="00BF507C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Style w:val="LeftAlignChar"/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430" w:type="dxa"/>
                      </w:tcPr>
                      <w:p w:rsidRPr="00620482" w:rsidR="00BF507C" w:rsidP="00FD4C79" w:rsidRDefault="00BF507C">
                        <w:pPr>
                          <w:pStyle w:val="RightAlign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201" w:type="dxa"/>
                        <w:tcMar>
                          <w:right w:w="0" w:type="dxa"/>
                        </w:tcMar>
                      </w:tcPr>
                      <w:p w:rsidRPr="00620482" w:rsidR="00BF507C" w:rsidP="00FD4C79" w:rsidRDefault="00BF507C">
                        <w:pPr>
                          <w:pStyle w:val="RightAlign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620482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="Helvetica" w:hAnsi="Helvetica" w:cs="Helvetica"/>
            <w:b/>
            <w:color w:val="7F7F7F" w:themeColor="text1" w:themeTint="80"/>
            <w:sz w:val="18"/>
            <w:szCs w:val="18"/>
            <w:lang w:val="da-DK"/>
          </w:rPr>
          <w:alias w:val="#Nav: /Header/ReportTotalsLine"/>
          <w:tag w:val="#Nav: Standard_Sales_Invoice/1306"/>
          <w:id w:val="1487973447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/>
        <w:sdtContent>
          <w:sdt>
            <w:sdtPr>
              <w:rPr>
                <w:rFonts w:ascii="Helvetica" w:hAnsi="Helvetica" w:cs="Helvetica"/>
                <w:b/>
                <w:color w:val="7F7F7F" w:themeColor="text1" w:themeTint="80"/>
                <w:sz w:val="18"/>
                <w:szCs w:val="18"/>
                <w:lang w:val="da-DK"/>
              </w:rPr>
              <w:id w:val="1858623929"/>
              <w15:repeatingSectionItem/>
            </w:sdtPr>
            <w:sdtEndPr/>
            <w:sdtContent>
              <w:tr w:rsidRPr="00FD3C3E" w:rsidR="00BF507C" w:rsidTr="00BF507C">
                <w:trPr>
                  <w:trHeight w:val="414"/>
                </w:trPr>
                <w:tc>
                  <w:tcPr>
                    <w:tcW w:w="1026" w:type="dxa"/>
                  </w:tcPr>
                  <w:p w:rsidR="00BF507C" w:rsidP="00BF507C" w:rsidRDefault="00BF507C">
                    <w:pPr>
                      <w:pStyle w:val="NoSpacing"/>
                      <w:rPr>
                        <w:rFonts w:ascii="Helvetica" w:hAnsi="Helvetica" w:cs="Helvetica"/>
                        <w:b/>
                        <w:color w:val="7F7F7F" w:themeColor="text1" w:themeTint="80"/>
                        <w:sz w:val="18"/>
                        <w:szCs w:val="18"/>
                        <w:lang w:val="da-DK"/>
                      </w:rPr>
                    </w:pPr>
                  </w:p>
                </w:tc>
                <w:sdt>
                  <w:sdtPr>
                    <w:rPr>
                      <w:rFonts w:ascii="Helvetica" w:hAnsi="Helvetica" w:cs="Helvetica"/>
                      <w:b/>
                      <w:color w:val="7F7F7F" w:themeColor="text1" w:themeTint="80"/>
                      <w:sz w:val="18"/>
                      <w:szCs w:val="18"/>
                      <w:lang w:val="da-DK"/>
                    </w:rPr>
                    <w:alias w:val="#Nav: /Header/ReportTotalsLine/Description_ReportTotalsLine"/>
                    <w:tag w:val="#Nav: Standard_Sales_Invoice/1306"/>
                    <w:id w:val="1251627161"/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EndPr>
                    <w:rPr>
                      <w:lang w:val="en-US"/>
                    </w:rPr>
                  </w:sdtEndPr>
                  <w:sdtContent>
                    <w:tc>
                      <w:tcPr>
                        <w:tcW w:w="7650" w:type="dxa"/>
                        <w:gridSpan w:val="6"/>
                      </w:tcPr>
                      <w:p w:rsidR="00BF507C" w:rsidP="00FD4C79" w:rsidRDefault="00BF507C">
                        <w:pPr>
                          <w:pStyle w:val="NoSpacing"/>
                          <w:rPr>
                            <w:rFonts w:ascii="Helvetica" w:hAnsi="Helvetica" w:cs="Helvetica"/>
                            <w:b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Helvetica" w:hAnsi="Helvetica" w:cs="Helvetica"/>
                            <w:b/>
                            <w:color w:val="7F7F7F" w:themeColor="text1" w:themeTint="80"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b/>
                      <w:color w:val="7F7F7F" w:themeColor="text1" w:themeTint="80"/>
                      <w:sz w:val="18"/>
                      <w:szCs w:val="18"/>
                    </w:rPr>
                    <w:alias w:val="#Nav: /Header/ReportTotalsLine/AmountFormatted_ReportTotalsLine"/>
                    <w:tag w:val="#Nav: Standard_Sales_Invoice/1306"/>
                    <w:id w:val="1565216308"/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201" w:type="dxa"/>
                        <w:tcMar>
                          <w:right w:w="0" w:type="dxa"/>
                        </w:tcMar>
                      </w:tcPr>
                      <w:p w:rsidR="00BF507C" w:rsidP="00FD4C79" w:rsidRDefault="00BF507C">
                        <w:pPr>
                          <w:pStyle w:val="RightAlign"/>
                          <w:rPr>
                            <w:rFonts w:ascii="Helvetica" w:hAnsi="Helvetica" w:cs="Helvetica"/>
                            <w:b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Helvetica" w:hAnsi="Helvetica" w:cs="Helvetica"/>
                            <w:b/>
                            <w:color w:val="7F7F7F" w:themeColor="text1" w:themeTint="80"/>
                            <w:sz w:val="18"/>
                            <w:szCs w:val="18"/>
                            <w:lang w:val="en-US"/>
                          </w:rPr>
                          <w:t>AmountFormatted_ReportTotalsLine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D3C3E" w:rsidR="00BF507C" w:rsidTr="00BF507C">
        <w:trPr>
          <w:trHeight w:val="411"/>
        </w:trPr>
        <w:tc>
          <w:tcPr>
            <w:tcW w:w="1026" w:type="dxa"/>
          </w:tcPr>
          <w:p w:rsidR="00BF507C" w:rsidP="0094764F" w:rsidRDefault="00BF507C">
            <w:pPr>
              <w:pStyle w:val="NoSpacing"/>
              <w:jc w:val="right"/>
              <w:rPr>
                <w:rFonts w:ascii="Helvetica" w:hAnsi="Helvetica" w:cs="Helvetica"/>
                <w:b/>
                <w:color w:val="7F7F7F" w:themeColor="text1" w:themeTint="80"/>
                <w:sz w:val="18"/>
                <w:szCs w:val="18"/>
              </w:rPr>
            </w:pPr>
          </w:p>
        </w:tc>
        <w:sdt>
          <w:sdtPr>
            <w:rPr>
              <w:rFonts w:ascii="Helvetica" w:hAnsi="Helvetica" w:cs="Helvetica"/>
              <w:b/>
              <w:color w:val="7F7F7F" w:themeColor="text1" w:themeTint="80"/>
              <w:sz w:val="18"/>
              <w:szCs w:val="18"/>
            </w:rPr>
            <w:alias w:val="#Nav: /Header/Totals/TotalText"/>
            <w:tag w:val="#Nav: Standard_Sales_Invoice/1306"/>
            <w:id w:val="1088344960"/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EndPr/>
          <w:sdtContent>
            <w:tc>
              <w:tcPr>
                <w:tcW w:w="7650" w:type="dxa"/>
                <w:gridSpan w:val="6"/>
              </w:tcPr>
              <w:p w:rsidRPr="00620482" w:rsidR="00BF507C" w:rsidP="0094764F" w:rsidRDefault="00BF507C">
                <w:pPr>
                  <w:pStyle w:val="NoSpacing"/>
                  <w:jc w:val="right"/>
                  <w:rPr>
                    <w:rFonts w:ascii="Helvetica" w:hAnsi="Helvetica" w:cs="Helvetica"/>
                    <w:b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620482">
                  <w:rPr>
                    <w:rFonts w:ascii="Helvetica" w:hAnsi="Helvetica" w:cs="Helvetica"/>
                    <w:b/>
                    <w:color w:val="7F7F7F" w:themeColor="text1" w:themeTint="80"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b/>
              <w:color w:val="7F7F7F" w:themeColor="text1" w:themeTint="80"/>
              <w:sz w:val="18"/>
              <w:szCs w:val="18"/>
            </w:rPr>
            <w:alias w:val="#Nav: /Header/Totals/TotalAmountIncludingVAT"/>
            <w:tag w:val="#Nav: Standard_Sales_Invoice/1306"/>
            <w:id w:val="1661501859"/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2201" w:type="dxa"/>
                <w:tcMar>
                  <w:right w:w="0" w:type="dxa"/>
                </w:tcMar>
              </w:tcPr>
              <w:p w:rsidRPr="00620482" w:rsidR="00BF507C" w:rsidP="0094764F" w:rsidRDefault="00BF507C">
                <w:pPr>
                  <w:pStyle w:val="RightAlign"/>
                  <w:rPr>
                    <w:rFonts w:ascii="Helvetica" w:hAnsi="Helvetica" w:cs="Helvetica"/>
                    <w:b/>
                    <w:color w:val="7F7F7F" w:themeColor="text1" w:themeTint="80"/>
                    <w:sz w:val="18"/>
                    <w:szCs w:val="18"/>
                  </w:rPr>
                </w:pPr>
                <w:r w:rsidRPr="00620482">
                  <w:rPr>
                    <w:rFonts w:ascii="Helvetica" w:hAnsi="Helvetica" w:cs="Helvetica"/>
                    <w:b/>
                    <w:color w:val="7F7F7F" w:themeColor="text1" w:themeTint="80"/>
                    <w:sz w:val="18"/>
                    <w:szCs w:val="18"/>
                  </w:rPr>
                  <w:t>TotalAmountIncludingVAT</w:t>
                </w:r>
              </w:p>
            </w:tc>
          </w:sdtContent>
        </w:sdt>
      </w:tr>
    </w:tbl>
    <w:p w:rsidR="00F43BCC" w:rsidP="00D54DEE" w:rsidRDefault="00F43BCC">
      <w:pPr>
        <w:keepNext/>
        <w:spacing w:before="120" w:after="60"/>
        <w:rPr>
          <w:sz w:val="16"/>
          <w:szCs w:val="16"/>
        </w:rPr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/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15:repeatingSectionItem/>
          </w:sdtPr>
          <w:sdtEndPr/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F43BCC" w:rsidP="00FD4C79" w:rsidRDefault="00F43BCC">
                  <w:r>
                    <w:rPr>
                      <w:noProof/>
                    </w:rPr>
                    <w:drawing>
                      <wp:inline distT="0" distB="0" distL="0" distR="0" wp14:anchorId="3CFF870D" wp14:editId="31ECCDBF">
                        <wp:extent cx="1080000" cy="873274"/>
                        <wp:effectExtent l="0" t="0" r="6350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873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id w:val="1651328949"/>
              </w:sdtPr>
              <w:sdtEndPr/>
              <w:sdtContent>
                <w:sdt>
                  <w:sdtPr>
                    <w:alias w:val="#Nav: /Header/PaymentReportingArgument/PaymentServiceText_Url"/>
                    <w:tag w:val="#Nav: Standard_Sales_Invoice/1306"/>
                    <w:id w:val="-1198932184"/>
    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    <w:text/>
                  </w:sdtPr>
                  <w:sdtEndPr/>
                  <w:sdtContent>
                    <w:p w:rsidR="00F43BCC" w:rsidP="00FD4C79" w:rsidRDefault="00F43BCC">
                      <w:pPr>
                        <w:pStyle w:val="Style1"/>
                      </w:pPr>
                      <w:r w:rsidRPr="0096456D">
                        <w:rPr>
                          <w:lang w:val="da-DK"/>
                        </w:rPr>
                        <w:t>PaymentServiceText_Url</w:t>
                      </w:r>
                    </w:p>
                  </w:sdtContent>
                </w:sdt>
              </w:sdtContent>
            </w:sdt>
          </w:sdtContent>
        </w:sdt>
      </w:sdtContent>
    </w:sdt>
    <w:p w:rsidRPr="001D4E22" w:rsidR="00F43BCC" w:rsidP="00F43BCC" w:rsidRDefault="00F43BCC">
      <w:pPr>
        <w:keepNext/>
        <w:spacing w:before="120" w:after="60"/>
        <w:rPr>
          <w:noProof/>
          <w:sz w:val="12"/>
          <w:szCs w:val="12"/>
        </w:rPr>
      </w:pPr>
      <w:r w:rsidRPr="001D4E22">
        <w:rPr>
          <w:noProof/>
          <w:sz w:val="12"/>
          <w:szCs w:val="12"/>
        </w:rPr>
        <w:t xml:space="preserve">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Pr="001D4E22" w:rsidR="00F43BCC" w:rsidTr="0094764F">
        <w:trPr>
          <w:cantSplit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SubjectToSalesTaxLbl"/>
            <w:tag w:val="#Nav: Standard_Sales_Invoice/1306"/>
            <w:id w:val="-1666697089"/>
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1D4E22" w:rsidR="00F43BCC" w:rsidP="0094764F" w:rsidRDefault="00F43BCC">
                <w:pPr>
                  <w:pStyle w:val="NoSpacing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1D4E22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SubjectToSalesTax"/>
            <w:tag w:val="#Nav: Standard_Sales_Invoice/1306"/>
            <w:id w:val="-1385625257"/>
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1D4E22" w:rsidR="00F43BCC" w:rsidP="0094764F" w:rsidRDefault="00F43BCC">
                <w:pPr>
                  <w:pStyle w:val="NoSpacing"/>
                  <w:jc w:val="right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1D4E22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AmountSubjectToSalesTax</w:t>
                </w:r>
                <w:proofErr w:type="spellEnd"/>
              </w:p>
            </w:tc>
          </w:sdtContent>
        </w:sdt>
      </w:tr>
      <w:tr w:rsidRPr="001D4E22" w:rsidR="00F43BCC" w:rsidTr="0094764F">
        <w:trPr>
          <w:cantSplit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ExemptFromSalesTaxLbl"/>
            <w:tag w:val="#Nav: Standard_Sales_Invoice/1306"/>
            <w:id w:val="-2018380730"/>
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1D4E22" w:rsidR="00F43BCC" w:rsidP="0094764F" w:rsidRDefault="00F43BCC">
                <w:pPr>
                  <w:pStyle w:val="NoSpacing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1D4E22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ExemptFromSalesTax"/>
            <w:tag w:val="#Nav: Standard_Sales_Invoice/1306"/>
            <w:id w:val="-1992157221"/>
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1D4E22" w:rsidR="00F43BCC" w:rsidP="0094764F" w:rsidRDefault="00F43BCC">
                <w:pPr>
                  <w:pStyle w:val="NoSpacing"/>
                  <w:jc w:val="right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1D4E22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1D2965" w:rsidP="00F43BCC" w:rsidRDefault="001D2965">
      <w:pPr>
        <w:keepNext/>
        <w:spacing w:before="120" w:after="60"/>
        <w:rPr>
          <w:sz w:val="16"/>
          <w:szCs w:val="16"/>
        </w:rPr>
      </w:pPr>
    </w:p>
    <w:sectPr w:rsidR="001D2965" w:rsidSect="00DB0123">
      <w:headerReference w:type="default" r:id="rId10"/>
      <w:footerReference w:type="default" r:id="rId11"/>
      <w:pgSz w:w="12240" w:h="15840" w:code="1"/>
      <w:pgMar w:top="567" w:right="567" w:bottom="567" w:left="1134" w:header="1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77E" w:rsidP="00E40C63" w:rsidRDefault="0076177E">
      <w:pPr>
        <w:spacing w:after="0"/>
      </w:pPr>
      <w:r>
        <w:separator/>
      </w:r>
    </w:p>
  </w:endnote>
  <w:endnote w:type="continuationSeparator" w:id="0">
    <w:p w:rsidR="0076177E" w:rsidP="00E40C63" w:rsidRDefault="007617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160" w:type="dxa"/>
      <w:tblInd w:w="-81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160"/>
    </w:tblGrid>
    <w:tr w:rsidRPr="00584351" w:rsidR="008A6B8E" w:rsidTr="008A6B8E">
      <w:tc>
        <w:tcPr>
          <w:tcW w:w="11160" w:type="dxa"/>
          <w:shd w:val="clear" w:color="auto" w:fill="BCD030"/>
        </w:tcPr>
        <w:p w:rsidRPr="00584351" w:rsidR="008A6B8E" w:rsidP="008A6B8E" w:rsidRDefault="008A6B8E">
          <w:pPr>
            <w:pStyle w:val="Header"/>
          </w:pPr>
        </w:p>
      </w:tc>
    </w:tr>
    <w:tr w:rsidRPr="00584351" w:rsidR="008A6B8E" w:rsidTr="008A6B8E">
      <w:trPr>
        <w:trHeight w:val="1150"/>
      </w:trPr>
      <w:tc>
        <w:tcPr>
          <w:tcW w:w="11160" w:type="dxa"/>
          <w:shd w:val="clear" w:color="auto" w:fill="7C8083"/>
        </w:tcPr>
        <w:p w:rsidR="008A6B8E" w:rsidP="008A6B8E" w:rsidRDefault="008A6B8E">
          <w:pPr>
            <w:pStyle w:val="Footer"/>
          </w:pPr>
        </w:p>
        <w:p w:rsidRPr="008A6B8E" w:rsidR="008A6B8E" w:rsidP="008A6B8E" w:rsidRDefault="008A6B8E">
          <w:pPr>
            <w:tabs>
              <w:tab w:val="left" w:pos="4680"/>
            </w:tabs>
          </w:pPr>
          <w:r>
            <w:tab/>
          </w:r>
        </w:p>
      </w:tc>
    </w:tr>
  </w:tbl>
  <w:p w:rsidRPr="008A6B8E" w:rsidR="000E071F" w:rsidP="008A6B8E" w:rsidRDefault="000E07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77E" w:rsidP="00E40C63" w:rsidRDefault="0076177E">
      <w:pPr>
        <w:spacing w:after="0"/>
      </w:pPr>
      <w:r>
        <w:separator/>
      </w:r>
    </w:p>
  </w:footnote>
  <w:footnote w:type="continuationSeparator" w:id="0">
    <w:p w:rsidR="0076177E" w:rsidP="00E40C63" w:rsidRDefault="007617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633" w:type="dxa"/>
      <w:tblInd w:w="-990" w:type="dxa"/>
      <w:tblLook w:val="04A0" w:firstRow="1" w:lastRow="0" w:firstColumn="1" w:lastColumn="0" w:noHBand="0" w:noVBand="1"/>
    </w:tblPr>
    <w:tblGrid>
      <w:gridCol w:w="9203"/>
      <w:gridCol w:w="2430"/>
    </w:tblGrid>
    <w:tr w:rsidR="00F43BCC" w:rsidTr="008A6B8E">
      <w:trPr>
        <w:trHeight w:val="95"/>
      </w:trPr>
      <w:tc>
        <w:tcPr>
          <w:tcW w:w="9203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F43BCC" w:rsidP="00F43BCC" w:rsidRDefault="00F43BCC">
          <w:pPr>
            <w:pStyle w:val="Header"/>
          </w:pPr>
        </w:p>
      </w:tc>
      <w:tc>
        <w:tcPr>
          <w:tcW w:w="2430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F43BCC" w:rsidP="00F43BCC" w:rsidRDefault="00F43BCC">
          <w:pPr>
            <w:pStyle w:val="Header"/>
          </w:pPr>
        </w:p>
      </w:tc>
    </w:tr>
  </w:tbl>
  <w:p w:rsidR="00F43BCC" w:rsidP="00F43BCC" w:rsidRDefault="00F43BCC">
    <w:pPr>
      <w:pStyle w:val="Header"/>
    </w:pPr>
  </w:p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26156"/>
    <w:rsid w:val="00032E69"/>
    <w:rsid w:val="000357EB"/>
    <w:rsid w:val="00061429"/>
    <w:rsid w:val="00070EE8"/>
    <w:rsid w:val="00074151"/>
    <w:rsid w:val="00081527"/>
    <w:rsid w:val="000844A3"/>
    <w:rsid w:val="000A665A"/>
    <w:rsid w:val="000D228E"/>
    <w:rsid w:val="000D5A6D"/>
    <w:rsid w:val="000D6DD6"/>
    <w:rsid w:val="000E071F"/>
    <w:rsid w:val="000F1B68"/>
    <w:rsid w:val="000F6EA5"/>
    <w:rsid w:val="00103846"/>
    <w:rsid w:val="0011793B"/>
    <w:rsid w:val="001215C7"/>
    <w:rsid w:val="00123A7D"/>
    <w:rsid w:val="00126D5A"/>
    <w:rsid w:val="00130677"/>
    <w:rsid w:val="00134A71"/>
    <w:rsid w:val="001413D8"/>
    <w:rsid w:val="00145103"/>
    <w:rsid w:val="00151C73"/>
    <w:rsid w:val="001621D9"/>
    <w:rsid w:val="00165852"/>
    <w:rsid w:val="00193638"/>
    <w:rsid w:val="001B793C"/>
    <w:rsid w:val="001D1CE2"/>
    <w:rsid w:val="001D2965"/>
    <w:rsid w:val="001D4E22"/>
    <w:rsid w:val="001D6807"/>
    <w:rsid w:val="0020108A"/>
    <w:rsid w:val="00222FFE"/>
    <w:rsid w:val="00235999"/>
    <w:rsid w:val="00235CA0"/>
    <w:rsid w:val="00236BD5"/>
    <w:rsid w:val="00245B0E"/>
    <w:rsid w:val="00261876"/>
    <w:rsid w:val="0026269B"/>
    <w:rsid w:val="002669DB"/>
    <w:rsid w:val="00273BA9"/>
    <w:rsid w:val="00283270"/>
    <w:rsid w:val="0029628E"/>
    <w:rsid w:val="002A29DF"/>
    <w:rsid w:val="002A382C"/>
    <w:rsid w:val="002B190E"/>
    <w:rsid w:val="002B6B46"/>
    <w:rsid w:val="002C1F33"/>
    <w:rsid w:val="002E2A56"/>
    <w:rsid w:val="00337723"/>
    <w:rsid w:val="00340E45"/>
    <w:rsid w:val="00342FA8"/>
    <w:rsid w:val="00355E20"/>
    <w:rsid w:val="00364FD7"/>
    <w:rsid w:val="00374316"/>
    <w:rsid w:val="0038349C"/>
    <w:rsid w:val="00394029"/>
    <w:rsid w:val="003A0907"/>
    <w:rsid w:val="003A31D7"/>
    <w:rsid w:val="003A5EFB"/>
    <w:rsid w:val="003A7E69"/>
    <w:rsid w:val="003B1D59"/>
    <w:rsid w:val="003C2C96"/>
    <w:rsid w:val="003D120B"/>
    <w:rsid w:val="003D1658"/>
    <w:rsid w:val="003D4B80"/>
    <w:rsid w:val="003E2178"/>
    <w:rsid w:val="003F77E2"/>
    <w:rsid w:val="00400915"/>
    <w:rsid w:val="00451877"/>
    <w:rsid w:val="00492354"/>
    <w:rsid w:val="004A4D71"/>
    <w:rsid w:val="004A7B88"/>
    <w:rsid w:val="004B22F6"/>
    <w:rsid w:val="004B47ED"/>
    <w:rsid w:val="004B6FE5"/>
    <w:rsid w:val="004C3A74"/>
    <w:rsid w:val="004C60A5"/>
    <w:rsid w:val="004F2432"/>
    <w:rsid w:val="004F4682"/>
    <w:rsid w:val="00501E68"/>
    <w:rsid w:val="0051660C"/>
    <w:rsid w:val="00522142"/>
    <w:rsid w:val="00524FE6"/>
    <w:rsid w:val="00543913"/>
    <w:rsid w:val="00552846"/>
    <w:rsid w:val="00563DCD"/>
    <w:rsid w:val="005710D3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10A30"/>
    <w:rsid w:val="00612ABF"/>
    <w:rsid w:val="00620482"/>
    <w:rsid w:val="006245DA"/>
    <w:rsid w:val="00641A41"/>
    <w:rsid w:val="0067225B"/>
    <w:rsid w:val="00677AD5"/>
    <w:rsid w:val="0068273F"/>
    <w:rsid w:val="00683CCE"/>
    <w:rsid w:val="006846C3"/>
    <w:rsid w:val="00684EEB"/>
    <w:rsid w:val="006907F2"/>
    <w:rsid w:val="006A2A7B"/>
    <w:rsid w:val="006B2F4E"/>
    <w:rsid w:val="006C30D9"/>
    <w:rsid w:val="006C4581"/>
    <w:rsid w:val="006D4B90"/>
    <w:rsid w:val="006D64AE"/>
    <w:rsid w:val="006F2626"/>
    <w:rsid w:val="00702AAD"/>
    <w:rsid w:val="00703763"/>
    <w:rsid w:val="0071439C"/>
    <w:rsid w:val="00716E24"/>
    <w:rsid w:val="00741F6B"/>
    <w:rsid w:val="007537BA"/>
    <w:rsid w:val="00760FA8"/>
    <w:rsid w:val="0076177E"/>
    <w:rsid w:val="00765190"/>
    <w:rsid w:val="00766078"/>
    <w:rsid w:val="00771C26"/>
    <w:rsid w:val="007773B8"/>
    <w:rsid w:val="00777ADC"/>
    <w:rsid w:val="007874B7"/>
    <w:rsid w:val="00797305"/>
    <w:rsid w:val="007A0A2F"/>
    <w:rsid w:val="007B235B"/>
    <w:rsid w:val="007B63BD"/>
    <w:rsid w:val="007E323C"/>
    <w:rsid w:val="00802B5B"/>
    <w:rsid w:val="00806E2B"/>
    <w:rsid w:val="00807754"/>
    <w:rsid w:val="008157A5"/>
    <w:rsid w:val="00815D27"/>
    <w:rsid w:val="00817EE6"/>
    <w:rsid w:val="00820262"/>
    <w:rsid w:val="00834A7E"/>
    <w:rsid w:val="00836184"/>
    <w:rsid w:val="00844BD6"/>
    <w:rsid w:val="00844D12"/>
    <w:rsid w:val="00845DAF"/>
    <w:rsid w:val="00845E08"/>
    <w:rsid w:val="008533EF"/>
    <w:rsid w:val="00856BBF"/>
    <w:rsid w:val="00866C0D"/>
    <w:rsid w:val="00877E93"/>
    <w:rsid w:val="008972AA"/>
    <w:rsid w:val="00897E8D"/>
    <w:rsid w:val="008A6B8E"/>
    <w:rsid w:val="008C3901"/>
    <w:rsid w:val="008D5B35"/>
    <w:rsid w:val="008D7475"/>
    <w:rsid w:val="008E766D"/>
    <w:rsid w:val="008F0A38"/>
    <w:rsid w:val="0090275B"/>
    <w:rsid w:val="0090637C"/>
    <w:rsid w:val="009072D1"/>
    <w:rsid w:val="0092542A"/>
    <w:rsid w:val="00925434"/>
    <w:rsid w:val="00933DB5"/>
    <w:rsid w:val="009365F8"/>
    <w:rsid w:val="00936B72"/>
    <w:rsid w:val="00940735"/>
    <w:rsid w:val="00943A17"/>
    <w:rsid w:val="009453BC"/>
    <w:rsid w:val="00945CEA"/>
    <w:rsid w:val="00954C6C"/>
    <w:rsid w:val="00962B71"/>
    <w:rsid w:val="00966D04"/>
    <w:rsid w:val="00982950"/>
    <w:rsid w:val="00991278"/>
    <w:rsid w:val="0099175E"/>
    <w:rsid w:val="009943A4"/>
    <w:rsid w:val="00997858"/>
    <w:rsid w:val="009A16F6"/>
    <w:rsid w:val="009B485A"/>
    <w:rsid w:val="009B48E6"/>
    <w:rsid w:val="009D508B"/>
    <w:rsid w:val="009D6FE7"/>
    <w:rsid w:val="009E16EA"/>
    <w:rsid w:val="009E251E"/>
    <w:rsid w:val="009F21B5"/>
    <w:rsid w:val="00A00B95"/>
    <w:rsid w:val="00A01AB9"/>
    <w:rsid w:val="00A048EC"/>
    <w:rsid w:val="00A157DA"/>
    <w:rsid w:val="00A234A8"/>
    <w:rsid w:val="00A30C38"/>
    <w:rsid w:val="00A42BE5"/>
    <w:rsid w:val="00A57AE8"/>
    <w:rsid w:val="00A642FB"/>
    <w:rsid w:val="00A76F36"/>
    <w:rsid w:val="00A9010E"/>
    <w:rsid w:val="00A940EF"/>
    <w:rsid w:val="00A9726D"/>
    <w:rsid w:val="00AF1EDD"/>
    <w:rsid w:val="00AF4452"/>
    <w:rsid w:val="00AF6B6D"/>
    <w:rsid w:val="00B01DA6"/>
    <w:rsid w:val="00B045E8"/>
    <w:rsid w:val="00B10D67"/>
    <w:rsid w:val="00B1233E"/>
    <w:rsid w:val="00B1593F"/>
    <w:rsid w:val="00B167B1"/>
    <w:rsid w:val="00B22FDE"/>
    <w:rsid w:val="00B32D4B"/>
    <w:rsid w:val="00B402B9"/>
    <w:rsid w:val="00B437D5"/>
    <w:rsid w:val="00B57659"/>
    <w:rsid w:val="00B60D54"/>
    <w:rsid w:val="00B72B5C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BF507C"/>
    <w:rsid w:val="00C21813"/>
    <w:rsid w:val="00C25361"/>
    <w:rsid w:val="00C27C1A"/>
    <w:rsid w:val="00C36F18"/>
    <w:rsid w:val="00C37817"/>
    <w:rsid w:val="00C40BE4"/>
    <w:rsid w:val="00C41DE3"/>
    <w:rsid w:val="00C43401"/>
    <w:rsid w:val="00C47206"/>
    <w:rsid w:val="00C60431"/>
    <w:rsid w:val="00C643DB"/>
    <w:rsid w:val="00C71C30"/>
    <w:rsid w:val="00CA4E0D"/>
    <w:rsid w:val="00CA6394"/>
    <w:rsid w:val="00CB70AD"/>
    <w:rsid w:val="00CC289D"/>
    <w:rsid w:val="00CC3F43"/>
    <w:rsid w:val="00CD1B92"/>
    <w:rsid w:val="00CE6EE8"/>
    <w:rsid w:val="00CF5F27"/>
    <w:rsid w:val="00D21D63"/>
    <w:rsid w:val="00D235D0"/>
    <w:rsid w:val="00D32F56"/>
    <w:rsid w:val="00D40A70"/>
    <w:rsid w:val="00D41DC8"/>
    <w:rsid w:val="00D52551"/>
    <w:rsid w:val="00D53B6F"/>
    <w:rsid w:val="00D5484B"/>
    <w:rsid w:val="00D54A61"/>
    <w:rsid w:val="00D54DEE"/>
    <w:rsid w:val="00D57B80"/>
    <w:rsid w:val="00D6006D"/>
    <w:rsid w:val="00D72A07"/>
    <w:rsid w:val="00D72E02"/>
    <w:rsid w:val="00D754C6"/>
    <w:rsid w:val="00D75AAF"/>
    <w:rsid w:val="00DA0F11"/>
    <w:rsid w:val="00DA580A"/>
    <w:rsid w:val="00DB0123"/>
    <w:rsid w:val="00DB4B5B"/>
    <w:rsid w:val="00DC306F"/>
    <w:rsid w:val="00DE2DFF"/>
    <w:rsid w:val="00DF30F1"/>
    <w:rsid w:val="00E111C4"/>
    <w:rsid w:val="00E21D6F"/>
    <w:rsid w:val="00E22B7E"/>
    <w:rsid w:val="00E326C9"/>
    <w:rsid w:val="00E32A25"/>
    <w:rsid w:val="00E375BC"/>
    <w:rsid w:val="00E40C63"/>
    <w:rsid w:val="00E41182"/>
    <w:rsid w:val="00E4361D"/>
    <w:rsid w:val="00E449E4"/>
    <w:rsid w:val="00E53A6E"/>
    <w:rsid w:val="00E54F17"/>
    <w:rsid w:val="00E65451"/>
    <w:rsid w:val="00E67097"/>
    <w:rsid w:val="00E74DB7"/>
    <w:rsid w:val="00E902EA"/>
    <w:rsid w:val="00E96A2B"/>
    <w:rsid w:val="00EA246E"/>
    <w:rsid w:val="00EA27AA"/>
    <w:rsid w:val="00EB5B19"/>
    <w:rsid w:val="00EC1995"/>
    <w:rsid w:val="00EC1D23"/>
    <w:rsid w:val="00EC4C86"/>
    <w:rsid w:val="00EC6A43"/>
    <w:rsid w:val="00ED0377"/>
    <w:rsid w:val="00ED7336"/>
    <w:rsid w:val="00EE2CA3"/>
    <w:rsid w:val="00EE53F7"/>
    <w:rsid w:val="00EF0F89"/>
    <w:rsid w:val="00F14176"/>
    <w:rsid w:val="00F20F72"/>
    <w:rsid w:val="00F219F1"/>
    <w:rsid w:val="00F36FA0"/>
    <w:rsid w:val="00F43BCC"/>
    <w:rsid w:val="00F44822"/>
    <w:rsid w:val="00F66A1F"/>
    <w:rsid w:val="00F76A9D"/>
    <w:rsid w:val="00F81AE9"/>
    <w:rsid w:val="00F848FB"/>
    <w:rsid w:val="00F86468"/>
    <w:rsid w:val="00F97272"/>
    <w:rsid w:val="00FA4D66"/>
    <w:rsid w:val="00FB06A1"/>
    <w:rsid w:val="00FB3DCE"/>
    <w:rsid w:val="00FD4C79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CF5F27"/>
    <w:pPr>
      <w:jc w:val="right"/>
    </w:pPr>
    <w:rPr>
      <w:lang w:val="da-DK"/>
    </w:rPr>
  </w:style>
  <w:style w:type="paragraph" w:customStyle="1" w:styleId="LeftAlign">
    <w:name w:val="Left Align"/>
    <w:basedOn w:val="Normal"/>
    <w:link w:val="LeftAlignChar"/>
    <w:qFormat/>
    <w:rsid w:val="00E53A6E"/>
    <w:rPr>
      <w:lang w:val="da-DK"/>
    </w:rPr>
  </w:style>
  <w:style w:type="character" w:customStyle="1" w:styleId="RightAlignChar">
    <w:name w:val="Right Align Char"/>
    <w:basedOn w:val="DefaultParagraphFont"/>
    <w:link w:val="RightAlign"/>
    <w:rsid w:val="00CF5F27"/>
    <w:rPr>
      <w:lang w:val="da-DK"/>
    </w:rPr>
  </w:style>
  <w:style w:type="character" w:customStyle="1" w:styleId="LeftAlignChar">
    <w:name w:val="Left Align Char"/>
    <w:basedOn w:val="DefaultParagraphFont"/>
    <w:link w:val="LeftAlign"/>
    <w:rsid w:val="00E53A6E"/>
    <w:rPr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F43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ebb23e06db0247d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A12F4C780C24B0080981F3569C8D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97189-D2E8-4198-A208-7A47077FB4B9}"/>
      </w:docPartPr>
      <w:docPartBody>
        <w:p w:rsidR="00B354FD" w:rsidRDefault="00275480" w:rsidP="00275480">
          <w:pPr>
            <w:pStyle w:val="8A12F4C780C24B0080981F3569C8D9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CDD1A594CF3478A82B6C47505ECD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A399-8E92-401B-B2F0-9D168C330AB9}"/>
      </w:docPartPr>
      <w:docPartBody>
        <w:p w:rsidR="00B354FD" w:rsidRDefault="00275480" w:rsidP="00275480">
          <w:pPr>
            <w:pStyle w:val="6CDD1A594CF3478A82B6C47505ECD93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E482A-E267-41B7-A9AA-AFD560CA6A8F}"/>
      </w:docPartPr>
      <w:docPartBody>
        <w:p w:rsidR="00DD3D7D" w:rsidRDefault="003246D0">
          <w:r w:rsidRPr="00334A9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5D74A-D6A1-410B-9E2E-0AA93D948AF5}"/>
      </w:docPartPr>
      <w:docPartBody>
        <w:p w:rsidR="00F76865" w:rsidRDefault="00E376E2">
          <w:r w:rsidRPr="00FD2F4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00A65"/>
    <w:rsid w:val="0001099C"/>
    <w:rsid w:val="0001307F"/>
    <w:rsid w:val="00053A94"/>
    <w:rsid w:val="001108CB"/>
    <w:rsid w:val="001556D0"/>
    <w:rsid w:val="00172662"/>
    <w:rsid w:val="001D6FE3"/>
    <w:rsid w:val="001F6C15"/>
    <w:rsid w:val="00206B0A"/>
    <w:rsid w:val="00236015"/>
    <w:rsid w:val="00273637"/>
    <w:rsid w:val="00275480"/>
    <w:rsid w:val="00277673"/>
    <w:rsid w:val="00285F3C"/>
    <w:rsid w:val="002B16B0"/>
    <w:rsid w:val="002F6AA1"/>
    <w:rsid w:val="003246D0"/>
    <w:rsid w:val="0032532B"/>
    <w:rsid w:val="003728C1"/>
    <w:rsid w:val="003E037C"/>
    <w:rsid w:val="00440CEA"/>
    <w:rsid w:val="00441283"/>
    <w:rsid w:val="005073E4"/>
    <w:rsid w:val="00535093"/>
    <w:rsid w:val="005A2EBE"/>
    <w:rsid w:val="005E35BE"/>
    <w:rsid w:val="00671432"/>
    <w:rsid w:val="00781235"/>
    <w:rsid w:val="007A3BCA"/>
    <w:rsid w:val="008077D3"/>
    <w:rsid w:val="00810E38"/>
    <w:rsid w:val="00822065"/>
    <w:rsid w:val="008D307E"/>
    <w:rsid w:val="008E2AF3"/>
    <w:rsid w:val="008F6DCE"/>
    <w:rsid w:val="00920D69"/>
    <w:rsid w:val="00997A5F"/>
    <w:rsid w:val="009B426F"/>
    <w:rsid w:val="00A37C16"/>
    <w:rsid w:val="00A732B7"/>
    <w:rsid w:val="00AB33E8"/>
    <w:rsid w:val="00B354FD"/>
    <w:rsid w:val="00BE6AE7"/>
    <w:rsid w:val="00BF680B"/>
    <w:rsid w:val="00C03606"/>
    <w:rsid w:val="00C66E82"/>
    <w:rsid w:val="00CB561E"/>
    <w:rsid w:val="00CF4020"/>
    <w:rsid w:val="00D27F7D"/>
    <w:rsid w:val="00D353D2"/>
    <w:rsid w:val="00D535E9"/>
    <w:rsid w:val="00D87AEE"/>
    <w:rsid w:val="00DA1BBC"/>
    <w:rsid w:val="00DA3387"/>
    <w:rsid w:val="00DB117F"/>
    <w:rsid w:val="00DB52A8"/>
    <w:rsid w:val="00DD3D7D"/>
    <w:rsid w:val="00DE0F82"/>
    <w:rsid w:val="00DE673B"/>
    <w:rsid w:val="00E141B8"/>
    <w:rsid w:val="00E246A7"/>
    <w:rsid w:val="00E30EFA"/>
    <w:rsid w:val="00E376E2"/>
    <w:rsid w:val="00EB11C4"/>
    <w:rsid w:val="00EB33AD"/>
    <w:rsid w:val="00EE659E"/>
    <w:rsid w:val="00F40F13"/>
    <w:rsid w:val="00F635C5"/>
    <w:rsid w:val="00F76865"/>
    <w:rsid w:val="00F90B5E"/>
    <w:rsid w:val="00FE2996"/>
    <w:rsid w:val="00FF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76E2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506F23107DF246728A53C5EF074C0E10">
    <w:name w:val="506F23107DF246728A53C5EF074C0E10"/>
    <w:rsid w:val="001108CB"/>
  </w:style>
  <w:style w:type="paragraph" w:customStyle="1" w:styleId="08F0D28F7667428BA50A1A186439DF1F">
    <w:name w:val="08F0D28F7667428BA50A1A186439DF1F"/>
    <w:rsid w:val="001108CB"/>
  </w:style>
  <w:style w:type="paragraph" w:customStyle="1" w:styleId="AEE61BDC0B994F1991919178B94590F6">
    <w:name w:val="AEE61BDC0B994F1991919178B94590F6"/>
    <w:rsid w:val="001108CB"/>
  </w:style>
  <w:style w:type="paragraph" w:customStyle="1" w:styleId="867583DC347B4D7DB6EB975BFEFE6CCB">
    <w:name w:val="867583DC347B4D7DB6EB975BFEFE6CCB"/>
    <w:rsid w:val="001108CB"/>
  </w:style>
  <w:style w:type="paragraph" w:customStyle="1" w:styleId="835E52A6C5174B32BC94B9EE6868BB15">
    <w:name w:val="835E52A6C5174B32BC94B9EE6868BB15"/>
    <w:rsid w:val="001108CB"/>
  </w:style>
  <w:style w:type="paragraph" w:customStyle="1" w:styleId="060720CF26264CE59DB8AF407AFF996A">
    <w:name w:val="060720CF26264CE59DB8AF407AFF996A"/>
    <w:rsid w:val="001108CB"/>
  </w:style>
  <w:style w:type="paragraph" w:customStyle="1" w:styleId="192B8E5D0ADB4157A8D5B7DEA6AEC707">
    <w:name w:val="192B8E5D0ADB4157A8D5B7DEA6AEC707"/>
    <w:rsid w:val="001108CB"/>
  </w:style>
  <w:style w:type="paragraph" w:customStyle="1" w:styleId="BEF583F755E44991BBF7A8737662184E">
    <w:name w:val="BEF583F755E44991BBF7A8737662184E"/>
    <w:rsid w:val="001108CB"/>
  </w:style>
  <w:style w:type="paragraph" w:customStyle="1" w:styleId="F1855380B9714D41B3E8F676C75A0F40">
    <w:name w:val="F1855380B9714D41B3E8F676C75A0F40"/>
    <w:rsid w:val="001108CB"/>
  </w:style>
  <w:style w:type="paragraph" w:customStyle="1" w:styleId="38B38242174F4619889D60C8D5D7A914">
    <w:name w:val="38B38242174F4619889D60C8D5D7A914"/>
    <w:rsid w:val="001108CB"/>
  </w:style>
  <w:style w:type="paragraph" w:customStyle="1" w:styleId="CD363CEBF4E746D98E8D7ACDD517D1D3">
    <w:name w:val="CD363CEBF4E746D98E8D7ACDD517D1D3"/>
    <w:rsid w:val="001108CB"/>
  </w:style>
  <w:style w:type="paragraph" w:customStyle="1" w:styleId="ED67F1239B5C472C9B4FADFE3B059388">
    <w:name w:val="ED67F1239B5C472C9B4FADFE3B059388"/>
    <w:rsid w:val="001108CB"/>
  </w:style>
  <w:style w:type="paragraph" w:customStyle="1" w:styleId="9B15C41D129F45C098E4F42B4D162B28">
    <w:name w:val="9B15C41D129F45C098E4F42B4D162B28"/>
    <w:rsid w:val="001108CB"/>
  </w:style>
  <w:style w:type="paragraph" w:customStyle="1" w:styleId="E2C52D65DC9F4F808B84945CF919F9F1">
    <w:name w:val="E2C52D65DC9F4F808B84945CF919F9F1"/>
    <w:rsid w:val="001108CB"/>
  </w:style>
  <w:style w:type="paragraph" w:customStyle="1" w:styleId="260A0140A486499890793C4CA0510F27">
    <w:name w:val="260A0140A486499890793C4CA0510F27"/>
    <w:rsid w:val="001108CB"/>
  </w:style>
  <w:style w:type="paragraph" w:customStyle="1" w:styleId="3157E8A97740435E8B7ABFE91DAA64DA">
    <w:name w:val="3157E8A97740435E8B7ABFE91DAA64DA"/>
    <w:rsid w:val="001108CB"/>
  </w:style>
  <w:style w:type="paragraph" w:customStyle="1" w:styleId="3DD70E5704E9492D91FA617E7C580985">
    <w:name w:val="3DD70E5704E9492D91FA617E7C580985"/>
    <w:rsid w:val="001108CB"/>
  </w:style>
  <w:style w:type="paragraph" w:customStyle="1" w:styleId="1DA1EB9D6C6A4E40B94D512E3A09BA0F">
    <w:name w:val="1DA1EB9D6C6A4E40B94D512E3A09BA0F"/>
    <w:rsid w:val="001108CB"/>
  </w:style>
  <w:style w:type="paragraph" w:customStyle="1" w:styleId="524A9C18091044188015497A583BF814">
    <w:name w:val="524A9C18091044188015497A583BF814"/>
    <w:rsid w:val="001108CB"/>
  </w:style>
  <w:style w:type="paragraph" w:customStyle="1" w:styleId="7821D19B5EE94D008000C73F47D9DDBA">
    <w:name w:val="7821D19B5EE94D008000C73F47D9DDBA"/>
    <w:rsid w:val="001108CB"/>
  </w:style>
  <w:style w:type="paragraph" w:customStyle="1" w:styleId="D1936EF99361489687B06AF197AA0B0B">
    <w:name w:val="D1936EF99361489687B06AF197AA0B0B"/>
    <w:rsid w:val="001108CB"/>
  </w:style>
  <w:style w:type="paragraph" w:customStyle="1" w:styleId="E6C8A2BEB8264ABABF85D913CF39D6F0">
    <w:name w:val="E6C8A2BEB8264ABABF85D913CF39D6F0"/>
    <w:rsid w:val="001108CB"/>
  </w:style>
  <w:style w:type="paragraph" w:customStyle="1" w:styleId="4A051CB47C6B48DFB8B004F9AD71D71B">
    <w:name w:val="4A051CB47C6B48DFB8B004F9AD71D71B"/>
    <w:rsid w:val="001108CB"/>
  </w:style>
  <w:style w:type="paragraph" w:customStyle="1" w:styleId="568E122EC108400FA4741C3083B45F90">
    <w:name w:val="568E122EC108400FA4741C3083B45F90"/>
    <w:rsid w:val="001108CB"/>
  </w:style>
  <w:style w:type="paragraph" w:customStyle="1" w:styleId="07D7A497B5214D6F99084EAE0A04D120">
    <w:name w:val="07D7A497B5214D6F99084EAE0A04D120"/>
    <w:rsid w:val="001108CB"/>
  </w:style>
  <w:style w:type="paragraph" w:customStyle="1" w:styleId="861C2EF5C602448CA25294F87B03E07E">
    <w:name w:val="861C2EF5C602448CA25294F87B03E07E"/>
    <w:rsid w:val="001108CB"/>
  </w:style>
  <w:style w:type="paragraph" w:customStyle="1" w:styleId="3347A90D940247DF9A40B7D812247BA4">
    <w:name w:val="3347A90D940247DF9A40B7D812247BA4"/>
    <w:rsid w:val="001108CB"/>
  </w:style>
  <w:style w:type="paragraph" w:customStyle="1" w:styleId="F4332589A0094630AEFB879BAF0A2ECD">
    <w:name w:val="F4332589A0094630AEFB879BAF0A2ECD"/>
    <w:rsid w:val="001108CB"/>
  </w:style>
  <w:style w:type="paragraph" w:customStyle="1" w:styleId="901EEED7E5FF4A39A8894A2D40E9C5AE">
    <w:name w:val="901EEED7E5FF4A39A8894A2D40E9C5AE"/>
    <w:rsid w:val="001108CB"/>
  </w:style>
  <w:style w:type="paragraph" w:customStyle="1" w:styleId="234725E040874FE89519181622B631F8">
    <w:name w:val="234725E040874FE89519181622B631F8"/>
    <w:rsid w:val="001108CB"/>
  </w:style>
  <w:style w:type="paragraph" w:customStyle="1" w:styleId="0FF18E19C06C4633BC195ABC14CC8BC7">
    <w:name w:val="0FF18E19C06C4633BC195ABC14CC8BC7"/>
    <w:rsid w:val="001108CB"/>
  </w:style>
  <w:style w:type="paragraph" w:customStyle="1" w:styleId="69F457CAC9794582A69C023F9716F486">
    <w:name w:val="69F457CAC9794582A69C023F9716F486"/>
    <w:rsid w:val="001108CB"/>
  </w:style>
  <w:style w:type="paragraph" w:customStyle="1" w:styleId="E2066D5FA5EA4231BA42820D0A634524">
    <w:name w:val="E2066D5FA5EA4231BA42820D0A634524"/>
    <w:rsid w:val="001108CB"/>
  </w:style>
  <w:style w:type="paragraph" w:customStyle="1" w:styleId="1529DBFAE2544898AC99329CBA74BACD">
    <w:name w:val="1529DBFAE2544898AC99329CBA74BACD"/>
    <w:rsid w:val="001108CB"/>
  </w:style>
  <w:style w:type="paragraph" w:customStyle="1" w:styleId="8697F0B964FB4F0695BF3293C04AA22A">
    <w:name w:val="8697F0B964FB4F0695BF3293C04AA22A"/>
    <w:rsid w:val="001108CB"/>
  </w:style>
  <w:style w:type="paragraph" w:customStyle="1" w:styleId="CCF8F453EE7E4F0B8DA518378A18BA27">
    <w:name w:val="CCF8F453EE7E4F0B8DA518378A18BA27"/>
    <w:rsid w:val="001108CB"/>
  </w:style>
  <w:style w:type="paragraph" w:customStyle="1" w:styleId="961752CFB82C4B72A8A3745BD7BE0869">
    <w:name w:val="961752CFB82C4B72A8A3745BD7BE0869"/>
    <w:rsid w:val="001108CB"/>
  </w:style>
  <w:style w:type="paragraph" w:customStyle="1" w:styleId="131BB0F1D00A45A699F55AC392A8BBA0">
    <w:name w:val="131BB0F1D00A45A699F55AC392A8BBA0"/>
    <w:rsid w:val="001108CB"/>
  </w:style>
  <w:style w:type="paragraph" w:customStyle="1" w:styleId="ED6BE09FDFE34FE5B460DEAF84E4AC68">
    <w:name w:val="ED6BE09FDFE34FE5B460DEAF84E4AC68"/>
    <w:rsid w:val="001108CB"/>
  </w:style>
  <w:style w:type="paragraph" w:customStyle="1" w:styleId="C08F66D529B04BA2A9A59F5D5E08B4B0">
    <w:name w:val="C08F66D529B04BA2A9A59F5D5E08B4B0"/>
    <w:rsid w:val="001108CB"/>
  </w:style>
  <w:style w:type="paragraph" w:customStyle="1" w:styleId="958F1977084C4921913DA13BFDA76813">
    <w:name w:val="958F1977084C4921913DA13BFDA76813"/>
    <w:rsid w:val="001108CB"/>
  </w:style>
  <w:style w:type="paragraph" w:customStyle="1" w:styleId="FB898828FB22469D9BC319E266B9D53D">
    <w:name w:val="FB898828FB22469D9BC319E266B9D53D"/>
    <w:rsid w:val="00BF680B"/>
  </w:style>
  <w:style w:type="paragraph" w:customStyle="1" w:styleId="28A7C6B55AA04D14A566AF70FD948FE7">
    <w:name w:val="28A7C6B55AA04D14A566AF70FD948FE7"/>
    <w:rsid w:val="00BF680B"/>
  </w:style>
  <w:style w:type="paragraph" w:customStyle="1" w:styleId="FDB3B6E008AC436D9672D088C50E69F0">
    <w:name w:val="FDB3B6E008AC436D9672D088C50E69F0"/>
    <w:rsid w:val="00BF680B"/>
  </w:style>
  <w:style w:type="paragraph" w:customStyle="1" w:styleId="C57886AF97A74141B3D7A8CE7629E94E">
    <w:name w:val="C57886AF97A74141B3D7A8CE7629E94E"/>
    <w:rsid w:val="00671432"/>
  </w:style>
  <w:style w:type="paragraph" w:customStyle="1" w:styleId="02F4B70AA8B64BB9B637266106EFAD5A">
    <w:name w:val="02F4B70AA8B64BB9B637266106EFAD5A"/>
    <w:rsid w:val="00671432"/>
  </w:style>
  <w:style w:type="paragraph" w:customStyle="1" w:styleId="CE73A4AE36684C888EC0F073D5A540AE">
    <w:name w:val="CE73A4AE36684C888EC0F073D5A540AE"/>
    <w:rsid w:val="00671432"/>
  </w:style>
  <w:style w:type="paragraph" w:customStyle="1" w:styleId="590AFFA920E24A908E2B086557EC50B7">
    <w:name w:val="590AFFA920E24A908E2B086557EC50B7"/>
    <w:rsid w:val="00671432"/>
  </w:style>
  <w:style w:type="paragraph" w:customStyle="1" w:styleId="BDD3D6B46CF14201BE2BCAE21D04F19E">
    <w:name w:val="BDD3D6B46CF14201BE2BCAE21D04F19E"/>
    <w:rsid w:val="00671432"/>
  </w:style>
  <w:style w:type="paragraph" w:customStyle="1" w:styleId="56E0BC69F6904D829D09D4E2C861A2D7">
    <w:name w:val="56E0BC69F6904D829D09D4E2C861A2D7"/>
    <w:rsid w:val="00671432"/>
  </w:style>
  <w:style w:type="paragraph" w:customStyle="1" w:styleId="4765613D7A6F40D7B4B145B8268F06B8">
    <w:name w:val="4765613D7A6F40D7B4B145B8268F06B8"/>
    <w:rsid w:val="00671432"/>
  </w:style>
  <w:style w:type="paragraph" w:customStyle="1" w:styleId="F4CBE8092BFF4E9F92E0CCFA1318E47F">
    <w:name w:val="F4CBE8092BFF4E9F92E0CCFA1318E47F"/>
    <w:rsid w:val="00671432"/>
  </w:style>
  <w:style w:type="paragraph" w:customStyle="1" w:styleId="DB637A55296148EFA30CD7C8C1EE3F11">
    <w:name w:val="DB637A55296148EFA30CD7C8C1EE3F11"/>
    <w:rsid w:val="00671432"/>
  </w:style>
  <w:style w:type="paragraph" w:customStyle="1" w:styleId="0FA3DADEAF8241E1B8C110EB3C8E5E95">
    <w:name w:val="0FA3DADEAF8241E1B8C110EB3C8E5E95"/>
    <w:rsid w:val="00671432"/>
  </w:style>
  <w:style w:type="paragraph" w:customStyle="1" w:styleId="E67CF0799E864F6DA1B5EA5C2D4AD0E2">
    <w:name w:val="E67CF0799E864F6DA1B5EA5C2D4AD0E2"/>
    <w:rsid w:val="00671432"/>
  </w:style>
  <w:style w:type="paragraph" w:customStyle="1" w:styleId="97550955CC894947A894468F7C7B958E">
    <w:name w:val="97550955CC894947A894468F7C7B958E"/>
    <w:rsid w:val="00671432"/>
  </w:style>
  <w:style w:type="paragraph" w:customStyle="1" w:styleId="42313BAE3CA44F51993833EA0DD5CB45">
    <w:name w:val="42313BAE3CA44F51993833EA0DD5CB45"/>
    <w:rsid w:val="00671432"/>
  </w:style>
  <w:style w:type="paragraph" w:customStyle="1" w:styleId="DADCC5AEE1174847AF1C6FA2BADB7CD6">
    <w:name w:val="DADCC5AEE1174847AF1C6FA2BADB7CD6"/>
    <w:rsid w:val="00671432"/>
  </w:style>
  <w:style w:type="paragraph" w:customStyle="1" w:styleId="3457EB588E104F5C8F011E9FAE670125">
    <w:name w:val="3457EB588E104F5C8F011E9FAE670125"/>
    <w:rsid w:val="00206B0A"/>
  </w:style>
  <w:style w:type="paragraph" w:customStyle="1" w:styleId="C42E83865C294D5C93B62AF476391992">
    <w:name w:val="C42E83865C294D5C93B62AF476391992"/>
    <w:rsid w:val="00F40F13"/>
  </w:style>
  <w:style w:type="paragraph" w:customStyle="1" w:styleId="AD377C0D944A4673BCCEABED86190527">
    <w:name w:val="AD377C0D944A4673BCCEABED86190527"/>
    <w:rsid w:val="00F40F13"/>
  </w:style>
  <w:style w:type="paragraph" w:customStyle="1" w:styleId="EB5DCC92C4584040AE5F51096E5B07CA">
    <w:name w:val="EB5DCC92C4584040AE5F51096E5B07CA"/>
    <w:rsid w:val="00275480"/>
  </w:style>
  <w:style w:type="paragraph" w:customStyle="1" w:styleId="C0A5F42871334F5CA9DCA9F770D97F59">
    <w:name w:val="C0A5F42871334F5CA9DCA9F770D97F59"/>
    <w:rsid w:val="00275480"/>
  </w:style>
  <w:style w:type="paragraph" w:customStyle="1" w:styleId="DEF4AAEC00544E93A292977629B3E7D2">
    <w:name w:val="DEF4AAEC00544E93A292977629B3E7D2"/>
    <w:rsid w:val="00275480"/>
  </w:style>
  <w:style w:type="paragraph" w:customStyle="1" w:styleId="E127381BE4F34D329DB147E504A3DF0F">
    <w:name w:val="E127381BE4F34D329DB147E504A3DF0F"/>
    <w:rsid w:val="00275480"/>
  </w:style>
  <w:style w:type="paragraph" w:customStyle="1" w:styleId="8A12F4C780C24B0080981F3569C8D983">
    <w:name w:val="8A12F4C780C24B0080981F3569C8D983"/>
    <w:rsid w:val="00275480"/>
  </w:style>
  <w:style w:type="paragraph" w:customStyle="1" w:styleId="6CDD1A594CF3478A82B6C47505ECD93F">
    <w:name w:val="6CDD1A594CF3478A82B6C47505ECD93F"/>
    <w:rsid w:val="002754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21A64AD0-A753-470D-8E88-AF29F30DC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2016-02-11T21:13:00Z</dcterms:created>
  <dcterms:modified xsi:type="dcterms:W3CDTF">2017-03-20T20:49:00Z</dcterms:modified>
</cp:coreProperties>
</file>