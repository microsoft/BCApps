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3684"/>
        <w:gridCol w:w="3073"/>
      </w:tblGrid>
      <w:tr w:rsidRPr="00245B0E" w:rsidR="00DB3EC0" w:rsidTr="00DB3EC0">
        <w:trPr>
          <w:trHeight w:val="20"/>
        </w:trPr>
        <w:tc>
          <w:tcPr>
            <w:tcW w:w="1794" w:type="pct"/>
          </w:tcPr>
          <w:p w:rsidR="00DB3EC0" w:rsidP="00DB757F" w:rsidRDefault="00DB3EC0">
            <w:pPr>
              <w:pStyle w:val="NoSpacing"/>
              <w:rPr>
                <w:b/>
                <w:bCs/>
              </w:rPr>
            </w:pPr>
          </w:p>
        </w:tc>
        <w:sdt>
          <w:sdtPr>
            <w:alias w:val="#Nav: /Header/ShipToAddress_Lbl"/>
            <w:tag w:val="#Nav: Standard_Sales_Quote/1304"/>
            <w:id w:val="1048640981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hipToAddress_Lbl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Pr="00DB3EC0" w:rsidR="00DB3EC0" w:rsidP="00762A5F" w:rsidRDefault="00762A5F">
                <w:pPr>
                  <w:pStyle w:val="Heading1"/>
                  <w:outlineLvl w:val="0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1458" w:type="pct"/>
          </w:tcPr>
          <w:p w:rsidR="00DB3EC0" w:rsidP="00DB757F" w:rsidRDefault="00DB3EC0">
            <w:pPr>
              <w:pStyle w:val="NoSpacing"/>
              <w:jc w:val="right"/>
            </w:pPr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A0E293EDD9594FBC936AFF9AD7245180"/>
                </w:placeholder>
                <w:dataBinding w:prefixMappings="xmlns:ns0='urn:microsoft-dynamics-nav/reports/Standard_Sales_Quote/1304/'" w:xpath="/ns0:NavWordReportXmlPart[1]/ns0:Header[1]/ns0:CustomerAddress1[1]" w:storeItemID="{48D95FEC-B455-4CA7-BA04-5C230D0B37CF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F24584">
                  <w:t>CustomerAddress1</w:t>
                </w:r>
              </w:sdtContent>
            </w:sdt>
          </w:p>
        </w:tc>
        <w:sdt>
          <w:sdtPr>
            <w:alias w:val="#Nav: /Header/ShipToAddress1"/>
            <w:tag w:val="#Nav: Standard_Sales_Quote/1304"/>
            <w:id w:val="101380424"/>
            <w:placeholder>
              <w:docPart w:val="D343CEA97EBE44DD86A8B52293F94F47"/>
            </w:placeholder>
            <w:dataBinding w:prefixMappings="xmlns:ns0='urn:microsoft-dynamics-nav/reports/Standard_Sales_Quote/1304/'" w:xpath="/ns0:NavWordReportXmlPart[1]/ns0:Header[1]/ns0:ShipToAddress1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ShipToAddress1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EE4B0BC0F30941C9920CC48CAB1E3733"/>
                </w:placeholder>
                <w:dataBinding w:prefixMappings="xmlns:ns0='urn:microsoft-dynamics-nav/reports/Standard_Sales_Quote/1304/'" w:xpath="/ns0:NavWordReportXmlPart[1]/ns0:Header[1]/ns0:CompanyAddress1[1]" w:storeItemID="{48D95FEC-B455-4CA7-BA04-5C230D0B37CF}"/>
                <w:text/>
              </w:sdtPr>
              <w:sdtEndPr/>
              <w:sdtContent>
                <w:r w:rsidRPr="00245B0E" w:rsidR="00F24584">
                  <w:t>CompanyAddress1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3ABC88736BB49FDA67D4B5873EBD7CF"/>
                </w:placeholder>
                <w:dataBinding w:prefixMappings="xmlns:ns0='urn:microsoft-dynamics-nav/reports/Standard_Sales_Quote/1304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245B0E" w:rsidR="00F24584">
                  <w:t>CustomerAddress2</w:t>
                </w:r>
              </w:sdtContent>
            </w:sdt>
          </w:p>
        </w:tc>
        <w:sdt>
          <w:sdtPr>
            <w:alias w:val="#Nav: /Header/ShipToAddress2"/>
            <w:tag w:val="#Nav: Standard_Sales_Quote/1304"/>
            <w:id w:val="1398019453"/>
            <w:placeholder>
              <w:docPart w:val="D343CEA97EBE44DD86A8B52293F94F47"/>
            </w:placeholder>
            <w:dataBinding w:prefixMappings="xmlns:ns0='urn:microsoft-dynamics-nav/reports/Standard_Sales_Quote/1304/'" w:xpath="/ns0:NavWordReportXmlPart[1]/ns0:Header[1]/ns0:ShipToAddress2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ShipToAddress2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80516351CECD4912BC25BEFA58225D4B"/>
                </w:placeholder>
                <w:dataBinding w:prefixMappings="xmlns:ns0='urn:microsoft-dynamics-nav/reports/Standard_Sales_Quote/1304/'" w:xpath="/ns0:NavWordReportXmlPart[1]/ns0:Header[1]/ns0:CompanyAddress2[1]" w:storeItemID="{48D95FEC-B455-4CA7-BA04-5C230D0B37CF}"/>
                <w:text/>
              </w:sdtPr>
              <w:sdtEndPr/>
              <w:sdtContent>
                <w:r w:rsidRPr="00245B0E" w:rsidR="00F24584">
                  <w:t>CompanyAddress2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4B547F8F9463442A86D0617670054210"/>
                </w:placeholder>
                <w:dataBinding w:prefixMappings="xmlns:ns0='urn:microsoft-dynamics-nav/reports/Standard_Sales_Quote/1304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245B0E" w:rsidR="00F24584">
                  <w:t>CustomerAddress3</w:t>
                </w:r>
              </w:sdtContent>
            </w:sdt>
          </w:p>
        </w:tc>
        <w:sdt>
          <w:sdtPr>
            <w:alias w:val="#Nav: /Header/ShipToAddress3"/>
            <w:tag w:val="#Nav: Standard_Sales_Quote/1304"/>
            <w:id w:val="-1768771707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3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ShipToAddress3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84743FBB9DB046CABE4627CEE051C8B9"/>
                </w:placeholder>
                <w:dataBinding w:prefixMappings="xmlns:ns0='urn:microsoft-dynamics-nav/reports/Standard_Sales_Quote/1304/'" w:xpath="/ns0:NavWordReportXmlPart[1]/ns0:Header[1]/ns0:CompanyAddress3[1]" w:storeItemID="{48D95FEC-B455-4CA7-BA04-5C230D0B37CF}"/>
                <w:text/>
              </w:sdtPr>
              <w:sdtEndPr/>
              <w:sdtContent>
                <w:r w:rsidRPr="00245B0E" w:rsidR="00F24584">
                  <w:t>CompanyAddress3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87EC89D632114001B3CD364C2E92AF86"/>
                </w:placeholder>
                <w:dataBinding w:prefixMappings="xmlns:ns0='urn:microsoft-dynamics-nav/reports/Standard_Sales_Quote/1304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245B0E" w:rsidR="00F24584">
                  <w:t>CustomerAddress4</w:t>
                </w:r>
              </w:sdtContent>
            </w:sdt>
          </w:p>
        </w:tc>
        <w:sdt>
          <w:sdtPr>
            <w:alias w:val="#Nav: /Header/ShipToAddress4"/>
            <w:tag w:val="#Nav: Standard_Sales_Quote/1304"/>
            <w:id w:val="-748114149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4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ShipToAddress4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DEA7477A9A4041F78842A3F5E62D959D"/>
                </w:placeholder>
                <w:dataBinding w:prefixMappings="xmlns:ns0='urn:microsoft-dynamics-nav/reports/Standard_Sales_Quote/1304/'" w:xpath="/ns0:NavWordReportXmlPart[1]/ns0:Header[1]/ns0:CompanyAddress4[1]" w:storeItemID="{48D95FEC-B455-4CA7-BA04-5C230D0B37CF}"/>
                <w:text/>
              </w:sdtPr>
              <w:sdtEndPr/>
              <w:sdtContent>
                <w:r w:rsidRPr="00245B0E" w:rsidR="00F24584">
                  <w:t>CompanyAddress4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FC1F97DAEBDD45F7B53CA15FCB6FD65C"/>
                </w:placeholder>
                <w:dataBinding w:prefixMappings="xmlns:ns0='urn:microsoft-dynamics-nav/reports/Standard_Sales_Quote/1304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245B0E" w:rsidR="00F24584">
                  <w:t>CustomerAddress5</w:t>
                </w:r>
              </w:sdtContent>
            </w:sdt>
          </w:p>
        </w:tc>
        <w:sdt>
          <w:sdtPr>
            <w:alias w:val="#Nav: /Header/ShipToAddress5"/>
            <w:tag w:val="#Nav: Standard_Sales_Quote/1304"/>
            <w:id w:val="87820788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5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ShipToAddress5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A871250E7C334D1CB2A2DD4FDDC04EAE"/>
                </w:placeholder>
                <w:dataBinding w:prefixMappings="xmlns:ns0='urn:microsoft-dynamics-nav/reports/Standard_Sales_Quote/1304/'" w:xpath="/ns0:NavWordReportXmlPart[1]/ns0:Header[1]/ns0:CompanyAddress5[1]" w:storeItemID="{48D95FEC-B455-4CA7-BA04-5C230D0B37CF}"/>
                <w:text/>
              </w:sdtPr>
              <w:sdtEndPr/>
              <w:sdtContent>
                <w:r w:rsidRPr="00245B0E" w:rsidR="00F24584">
                  <w:t>CompanyAddress5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ADB16A91B25B4B13A5AB3496BFCBE69B"/>
                </w:placeholder>
                <w:dataBinding w:prefixMappings="xmlns:ns0='urn:microsoft-dynamics-nav/reports/Standard_Sales_Quote/1304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245B0E" w:rsidR="00F24584">
                  <w:t>CustomerAddress6</w:t>
                </w:r>
              </w:sdtContent>
            </w:sdt>
          </w:p>
        </w:tc>
        <w:sdt>
          <w:sdtPr>
            <w:alias w:val="#Nav: /Header/ShipToAddress6"/>
            <w:tag w:val="#Nav: Standard_Sales_Quote/1304"/>
            <w:id w:val="654108364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6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ShipToAddress6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AF929DF9584347F2AE2383802632AD9F"/>
                </w:placeholder>
                <w:dataBinding w:prefixMappings="xmlns:ns0='urn:microsoft-dynamics-nav/reports/Standard_Sales_Quote/1304/'" w:xpath="/ns0:NavWordReportXmlPart[1]/ns0:Header[1]/ns0:CompanyAddress6[1]" w:storeItemID="{48D95FEC-B455-4CA7-BA04-5C230D0B37CF}"/>
                <w:text/>
              </w:sdtPr>
              <w:sdtEndPr/>
              <w:sdtContent>
                <w:r w:rsidRPr="00245B0E" w:rsidR="00F24584">
                  <w:t>CompanyAddress6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p w:rsidRPr="00245B0E" w:rsidR="00F24584" w:rsidP="00DB757F" w:rsidRDefault="006B071D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6F497BE61D04DA08281B6C0459D88D6"/>
                </w:placeholder>
                <w:dataBinding w:prefixMappings="xmlns:ns0='urn:microsoft-dynamics-nav/reports/Standard_Sales_Quote/1304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alias w:val="#Nav: /Header/ShipToAddress7"/>
            <w:tag w:val="#Nav: Standard_Sales_Quote/1304"/>
            <w:id w:val="-1939514756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7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="00F24584" w:rsidP="00382070" w:rsidRDefault="00F24584">
                <w:pPr>
                  <w:pStyle w:val="NoSpacing"/>
                </w:pPr>
                <w:r>
                  <w:t>ShipToAddress7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6B071D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025E666C1002429289E1CE58DB604530"/>
                </w:placeholder>
                <w:dataBinding w:prefixMappings="xmlns:ns0='urn:microsoft-dynamics-nav/reports/Standard_Sales_Quote/1304/'" w:xpath="/ns0:NavWordReportXmlPart[1]/ns0:Header[1]/ns0:CompanyLegalOffice_Lbl[1]" w:storeItemID="{48D95FEC-B455-4CA7-BA04-5C230D0B37CF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CompanyLegalOffice_Lbl</w:t>
                </w:r>
              </w:sdtContent>
            </w:sdt>
            <w:r w:rsidRPr="00245B0E" w:rsidR="00F24584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0C3B2DC3957A412F99DC42803273C43B"/>
                </w:placeholder>
                <w:dataBinding w:prefixMappings="xmlns:ns0='urn:microsoft-dynamics-nav/reports/Standard_Sales_Quote/1304/'" w:xpath="/ns0:NavWordReportXmlPart[1]/ns0:Header[1]/ns0:CompanyLegalOffice[1]" w:storeItemID="{48D95FEC-B455-4CA7-BA04-5C230D0B37CF}"/>
                <w:text/>
              </w:sdtPr>
              <w:sdtEndPr/>
              <w:sdtContent>
                <w:r w:rsidRPr="00245B0E" w:rsidR="00F24584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F24584" w:rsidTr="00DB3EC0">
        <w:tc>
          <w:tcPr>
            <w:tcW w:w="1794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2F14DE84ADE24A70B35D27E7B01172A9"/>
              </w:placeholder>
              <w:dataBinding w:prefixMappings="xmlns:ns0='urn:microsoft-dynamics-nav/reports/Standard_Sales_Quote/1304/'" w:xpath="/ns0:NavWordReportXmlPart[1]/ns0:Header[1]/ns0:CustomerAddress8[1]" w:storeItemID="{48D95FEC-B455-4CA7-BA04-5C230D0B37CF}"/>
              <w:text/>
            </w:sdtPr>
            <w:sdtEndPr/>
            <w:sdtContent>
              <w:p w:rsidRPr="00245B0E" w:rsidR="00F24584" w:rsidP="00DB757F" w:rsidRDefault="00F24584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alias w:val="#Nav: /Header/ShipToAddress8"/>
            <w:tag w:val="#Nav: Standard_Sales_Quote/1304"/>
            <w:id w:val="-1954091463"/>
            <w:placeholder>
              <w:docPart w:val="6FF50A6971BA47688A9C5338038EA162"/>
            </w:placeholder>
            <w:dataBinding w:prefixMappings="xmlns:ns0='urn:microsoft-dynamics-nav/reports/Standard_Sales_Quote/1304/'" w:xpath="/ns0:NavWordReportXmlPart[1]/ns0:Header[1]/ns0:ShipToAddress8[1]" w:storeItemID="{48D95FEC-B455-4CA7-BA04-5C230D0B37CF}"/>
            <w:text/>
          </w:sdtPr>
          <w:sdtEndPr/>
          <w:sdtContent>
            <w:tc>
              <w:tcPr>
                <w:tcW w:w="1748" w:type="pct"/>
              </w:tcPr>
              <w:p w:rsidRPr="00245B0E" w:rsidR="00F24584" w:rsidP="00382070" w:rsidRDefault="00F24584">
                <w:pPr>
                  <w:pStyle w:val="NoSpacing"/>
                </w:pPr>
                <w:r>
                  <w:t>ShipToAddress8</w:t>
                </w:r>
              </w:p>
            </w:tc>
          </w:sdtContent>
        </w:sdt>
        <w:tc>
          <w:tcPr>
            <w:tcW w:w="1458" w:type="pct"/>
          </w:tcPr>
          <w:p w:rsidRPr="00245B0E" w:rsidR="00F24584" w:rsidP="00DB757F" w:rsidRDefault="00F24584">
            <w:pPr>
              <w:pStyle w:val="NoSpacing"/>
              <w:jc w:val="right"/>
            </w:pPr>
          </w:p>
        </w:tc>
      </w:tr>
    </w:tbl>
    <w:p w:rsidRPr="000D5A6D" w:rsidR="005C273C" w:rsidP="005C273C" w:rsidRDefault="005C273C">
      <w:pPr>
        <w:pStyle w:val="NoSpacing"/>
      </w:pPr>
    </w:p>
    <w:tbl>
      <w:tblPr>
        <w:tblStyle w:val="TableGrid"/>
        <w:tblW w:w="375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4"/>
        <w:gridCol w:w="2635"/>
        <w:gridCol w:w="2635"/>
      </w:tblGrid>
      <w:tr w:rsidRPr="005C273C" w:rsidR="00CF161B" w:rsidTr="00CF161B">
        <w:sdt>
          <w:sdtPr>
            <w:alias w:val="#Nav: /Header/Salesperson_Lbl2"/>
            <w:tag w:val="#Nav: Standard_Sales_Quote/1304"/>
            <w:id w:val="-1055848453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666" w:type="pct"/>
              </w:tcPr>
              <w:p w:rsidRPr="005C273C" w:rsidR="00CF161B" w:rsidP="005C273C" w:rsidRDefault="006A1522">
                <w:pPr>
                  <w:pStyle w:val="Heading1"/>
                  <w:outlineLvl w:val="0"/>
                </w:pPr>
                <w:r>
                  <w:t>Salesperson_Lbl2</w:t>
                </w:r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8D4688616B45485AA5B9DA859FD63233"/>
            </w:placeholder>
            <w:dataBinding w:prefixMappings="xmlns:ns0='urn:microsoft-dynamics-nav/reports/Standard_Sales_Quote/1304/'" w:xpath="/ns0:NavWordReportXmlPart[1]/ns0:Header[1]/ns0:PaymentTermsDescription_Lbl[1]" w:storeItemID="{48D95FEC-B455-4CA7-BA04-5C230D0B37CF}"/>
            <w:text/>
          </w:sdtPr>
          <w:sdtEndPr/>
          <w:sdtContent>
            <w:tc>
              <w:tcPr>
                <w:tcW w:w="1667" w:type="pct"/>
              </w:tcPr>
              <w:p w:rsidRPr="005C273C" w:rsidR="00CF161B" w:rsidP="005C273C" w:rsidRDefault="00CF161B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B68D8E54717A47A9BF254236E572A3C2"/>
            </w:placeholder>
            <w:dataBinding w:prefixMappings="xmlns:ns0='urn:microsoft-dynamics-nav/reports/Standard_Sales_Quote/1304/'" w:xpath="/ns0:NavWordReportXmlPart[1]/ns0:Header[1]/ns0:ShipmentMethodDescription_Lbl[1]" w:storeItemID="{48D95FEC-B455-4CA7-BA04-5C230D0B37CF}"/>
            <w:text/>
          </w:sdtPr>
          <w:sdtEndPr/>
          <w:sdtContent>
            <w:tc>
              <w:tcPr>
                <w:tcW w:w="1667" w:type="pct"/>
                <w:tcMar>
                  <w:right w:w="0" w:type="dxa"/>
                </w:tcMar>
              </w:tcPr>
              <w:p w:rsidRPr="005C273C" w:rsidR="00CF161B" w:rsidP="005C273C" w:rsidRDefault="00CF161B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CF161B" w:rsidTr="00CF161B">
        <w:sdt>
          <w:sdtPr>
            <w:alias w:val="#Nav: /Header/SalesPersonName"/>
            <w:tag w:val="#Nav: Standard_Sales_Quote/1304"/>
            <w:id w:val="647404406"/>
            <w:placeholder>
              <w:docPart w:val="85F10EAE1A774255B33196E086BE3185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666" w:type="pct"/>
              </w:tcPr>
              <w:p w:rsidRPr="00245B0E" w:rsidR="00CF161B" w:rsidP="00302B81" w:rsidRDefault="00CF161B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C2DCA31A9EF34EE0A8347280398D9803"/>
            </w:placeholder>
            <w:dataBinding w:prefixMappings="xmlns:ns0='urn:microsoft-dynamics-nav/reports/Standard_Sales_Quote/1304/'" w:xpath="/ns0:NavWordReportXmlPart[1]/ns0:Header[1]/ns0:PaymentTermsDescription[1]" w:storeItemID="{48D95FEC-B455-4CA7-BA04-5C230D0B37CF}"/>
            <w:text/>
          </w:sdtPr>
          <w:sdtEndPr/>
          <w:sdtContent>
            <w:tc>
              <w:tcPr>
                <w:tcW w:w="1667" w:type="pct"/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829AA22746734056AA2C91E78FF605B8"/>
            </w:placeholder>
            <w:dataBinding w:prefixMappings="xmlns:ns0='urn:microsoft-dynamics-nav/reports/Standard_Sales_Quote/1304/'" w:xpath="/ns0:NavWordReportXmlPart[1]/ns0:Header[1]/ns0:ShipmentMethodDescription[1]" w:storeItemID="{48D95FEC-B455-4CA7-BA04-5C230D0B37CF}"/>
            <w:text/>
          </w:sdtPr>
          <w:sdtEndPr/>
          <w:sdtContent>
            <w:tc>
              <w:tcPr>
                <w:tcW w:w="1667" w:type="pct"/>
                <w:tcMar>
                  <w:right w:w="0" w:type="dxa"/>
                </w:tcMar>
              </w:tcPr>
              <w:p w:rsidRPr="00245B0E" w:rsidR="00CF161B" w:rsidP="00302B81" w:rsidRDefault="00CF161B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1295177925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-756437593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Quote/1304"/>
                <w:id w:val="69520609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851ED5" w:rsidRDefault="00714AA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714AA7" w:rsidP="005C273C" w:rsidRDefault="00714AA7">
      <w:pPr>
        <w:pStyle w:val="NoSpacing"/>
      </w:pPr>
    </w:p>
    <w:tbl>
      <w:tblPr>
        <w:tblStyle w:val="TableGrid"/>
        <w:tblW w:w="498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5"/>
        <w:gridCol w:w="3087"/>
        <w:gridCol w:w="926"/>
        <w:gridCol w:w="845"/>
        <w:gridCol w:w="1438"/>
        <w:gridCol w:w="758"/>
        <w:gridCol w:w="594"/>
        <w:gridCol w:w="1858"/>
      </w:tblGrid>
      <w:tr w:rsidRPr="00543913" w:rsidR="00EF1B44" w:rsidTr="00851ED5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995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3087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AB0643A31F4E41EDB04ED049E0950BBF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926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EF1B44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Quote/1304"/>
            <w:id w:val="-1607113691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845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762A5F">
                <w:pPr>
                  <w:pStyle w:val="Heading1"/>
                  <w:outlineLvl w:val="0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Quote/1304"/>
            <w:id w:val="1156182493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438" w:type="dxa"/>
                <w:tcBorders>
                  <w:bottom w:val="single" w:color="auto" w:sz="4" w:space="0"/>
                </w:tcBorders>
                <w:vAlign w:val="bottom"/>
              </w:tcPr>
              <w:p w:rsidRPr="00543913" w:rsidR="00EF1B44" w:rsidP="00DB757F" w:rsidRDefault="00762A5F">
                <w:pPr>
                  <w:pStyle w:val="Heading1"/>
                  <w:jc w:val="right"/>
                  <w:outlineLvl w:val="0"/>
                </w:pPr>
                <w:r>
                  <w:t>UnitPrice_Lbl2</w:t>
                </w:r>
              </w:p>
            </w:tc>
          </w:sdtContent>
        </w:sdt>
        <w:tc>
          <w:tcPr>
            <w:tcW w:w="758" w:type="dxa"/>
            <w:tcBorders>
              <w:bottom w:val="single" w:color="auto" w:sz="4" w:space="0"/>
            </w:tcBorders>
            <w:vAlign w:val="bottom"/>
          </w:tcPr>
          <w:p w:rsidRPr="00543913" w:rsidR="00EF1B44" w:rsidP="00DB757F" w:rsidRDefault="00EF1B44">
            <w:pPr>
              <w:pStyle w:val="Heading1"/>
              <w:outlineLvl w:val="0"/>
            </w:pPr>
          </w:p>
        </w:tc>
        <w:sdt>
          <w:sdtPr>
            <w:alias w:val="#Nav: /Header/Line/LineAmount_Lbl"/>
            <w:tag w:val="#Nav: Standard_Sales_Quote/1304"/>
            <w:id w:val="12767951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2452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EF1B44" w:rsidP="00DB757F" w:rsidRDefault="00762A5F">
                <w:pPr>
                  <w:pStyle w:val="Heading1"/>
                  <w:jc w:val="right"/>
                  <w:outlineLvl w:val="0"/>
                </w:pPr>
                <w:proofErr w:type="spellStart"/>
                <w:r>
                  <w:t>LineAmount_Lbl</w:t>
                </w:r>
                <w:proofErr w:type="spellEnd"/>
              </w:p>
            </w:tc>
          </w:sdtContent>
        </w:sdt>
      </w:tr>
      <w:tr w:rsidRPr="005C273C" w:rsidR="005C273C" w:rsidTr="00851ED5">
        <w:trPr>
          <w:cantSplit/>
          <w:trHeight w:val="182"/>
        </w:trPr>
        <w:tc>
          <w:tcPr>
            <w:tcW w:w="995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  <w:tcBorders>
              <w:top w:val="single" w:color="auto" w:sz="4" w:space="0"/>
            </w:tcBorders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58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/>
        <w:sdtContent>
          <w:sdt>
            <w:sdtPr>
              <w:id w:val="872800820"/>
              <w:placeholder>
                <w:docPart w:val="AFF69054740147C98D185A1933D142E9"/>
              </w:placeholder>
              <w15:repeatingSectionItem/>
            </w:sdtPr>
            <w:sdtEndPr/>
            <w:sdtContent>
              <w:tr w:rsidRPr="005C273C" w:rsidR="00EF1B44" w:rsidTr="00851ED5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91EF048CE72A4CC8979DB6F4879A6C8B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95" w:type="dxa"/>
                      </w:tcPr>
                      <w:p w:rsidRPr="005C273C" w:rsidR="00EF1B44" w:rsidP="00851ED5" w:rsidRDefault="00EF1B44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A7BFB2C2B5654D6DB516EAB5527E7795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3087" w:type="dxa"/>
                      </w:tcPr>
                      <w:p w:rsidRPr="005C273C" w:rsidR="00EF1B44" w:rsidP="00851ED5" w:rsidRDefault="00EF1B44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26" w:type="dxa"/>
                  </w:tcPr>
                  <w:p w:rsidRPr="005C273C" w:rsidR="00EF1B44" w:rsidP="00762A5F" w:rsidRDefault="006B071D">
                    <w:pPr>
                      <w:jc w:val="center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2C82997EE3034D36ACDEC995426E1077"/>
                        </w:placeholder>
    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    <w:text/>
                      </w:sdtPr>
                      <w:sdtEndPr/>
                      <w:sdtContent>
                        <w:proofErr w:type="spellStart"/>
                        <w:r w:rsidRPr="005C273C" w:rsidR="00EF1B44"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CAFF5C6BD83A49EEAB8F9D4367CD8BC9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845" w:type="dxa"/>
                      </w:tcPr>
                      <w:p w:rsidRPr="005C273C" w:rsidR="00EF1B44" w:rsidP="00851ED5" w:rsidRDefault="00EF1B44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DE1CBCC2D8384C47908DC39312753207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438" w:type="dxa"/>
                      </w:tcPr>
                      <w:p w:rsidRPr="005C273C" w:rsidR="00EF1B44" w:rsidP="00851ED5" w:rsidRDefault="00EF1B44">
                        <w:pPr>
                          <w:pStyle w:val="LineAmountForma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8" w:type="dxa"/>
                  </w:tcPr>
                  <w:p w:rsidRPr="005C273C" w:rsidR="00EF1B44" w:rsidP="00762A5F" w:rsidRDefault="00EF1B44">
                    <w:pPr>
                      <w:pStyle w:val="LineAmountFormat"/>
                    </w:pPr>
                  </w:p>
                </w:tc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58C4815708B14312BEE9B2BFF34A2570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452" w:type="dxa"/>
                        <w:gridSpan w:val="2"/>
                        <w:tcMar>
                          <w:right w:w="0" w:type="dxa"/>
                        </w:tcMar>
                      </w:tcPr>
                      <w:p w:rsidRPr="005C273C" w:rsidR="00EF1B44" w:rsidP="00851ED5" w:rsidRDefault="00EF1B44">
                        <w:pPr>
                          <w:pStyle w:val="LineAmountFormat"/>
                        </w:pPr>
                        <w:proofErr w:type="spellStart"/>
                        <w:r w:rsidRPr="008F691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851ED5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43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758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594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1858" w:type="dxa"/>
            <w:tcMar>
              <w:right w:w="0" w:type="dxa"/>
            </w:tcMar>
          </w:tcPr>
          <w:p w:rsidRPr="005C273C" w:rsidR="005C273C" w:rsidP="005C273C" w:rsidRDefault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-440834831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</w:sdtPr>
        <w:sdtEndPr/>
        <w:sdtContent>
          <w:sdt>
            <w:sdtPr>
              <w:id w:val="265822154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5C273C" w:rsidR="005C273C" w:rsidTr="00851ED5">
                <w:trPr>
                  <w:cantSplit/>
                  <w:trHeight w:val="113"/>
                </w:trPr>
                <w:tc>
                  <w:tcPr>
                    <w:tcW w:w="99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3087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926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tc>
                  <w:tcPr>
                    <w:tcW w:w="845" w:type="dxa"/>
                  </w:tcPr>
                  <w:p w:rsidRPr="005C273C" w:rsidR="005C273C" w:rsidP="005C273C" w:rsidRDefault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-1742629688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790" w:type="dxa"/>
                        <w:gridSpan w:val="3"/>
                      </w:tcPr>
                      <w:p w:rsidRPr="005C273C" w:rsidR="005C273C" w:rsidP="00851ED5" w:rsidRDefault="00532764">
                        <w:pPr>
                          <w:pStyle w:val="NoSpacing"/>
                        </w:pPr>
                        <w:proofErr w:type="spellStart"/>
                        <w: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-594319957"/>
                    <w:placeholder>
                      <w:docPart w:val="DefaultPlaceholder_-1854013440"/>
                    </w:placeholder>
                    <w15:dataBinding w:prefixMappings="xmlns:ns0='urn:microsoft-dynamics-nav/reports/Standard_Sales_Quote/1304/' " w:xpath="/ns0:NavWordReportXmlPart[1]/ns0:Header[1]/ns0:ReportTotalsLine[1]/ns0:Amount_ReportTotalsLine[1]" w:storeItemID="{48D95FEC-B455-4CA7-BA04-5C230D0B37CF}"/>
                  </w:sdtPr>
                  <w:sdtEndPr/>
                  <w:sdtContent>
                    <w:tc>
                      <w:tcPr>
                        <w:tcW w:w="1858" w:type="dxa"/>
                        <w:tcMar>
                          <w:right w:w="0" w:type="dxa"/>
                        </w:tcMar>
                      </w:tcPr>
                      <w:p w:rsidRPr="005C273C" w:rsidR="005C273C" w:rsidP="00851ED5" w:rsidRDefault="00851ED5">
                        <w:pPr>
                          <w:pStyle w:val="NoSpacing"/>
                        </w:pPr>
                        <w:r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32764" w:rsidTr="00851ED5">
        <w:trPr>
          <w:cantSplit/>
          <w:trHeight w:val="227"/>
        </w:trPr>
        <w:tc>
          <w:tcPr>
            <w:tcW w:w="99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3087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926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845" w:type="dxa"/>
          </w:tcPr>
          <w:p w:rsidRPr="005C273C" w:rsidR="00532764" w:rsidP="005C273C" w:rsidRDefault="00532764">
            <w:pPr>
              <w:pStyle w:val="NoSpacing"/>
            </w:pPr>
          </w:p>
        </w:tc>
        <w:tc>
          <w:tcPr>
            <w:tcW w:w="2790" w:type="dxa"/>
            <w:gridSpan w:val="3"/>
            <w:tcBorders>
              <w:bottom w:val="single" w:color="auto" w:sz="4" w:space="0"/>
            </w:tcBorders>
          </w:tcPr>
          <w:p w:rsidR="00532764" w:rsidP="00382070" w:rsidRDefault="00532764">
            <w:pPr>
              <w:pStyle w:val="NoSpacing"/>
              <w:jc w:val="right"/>
              <w:rPr>
                <w:rStyle w:val="Strong"/>
              </w:rPr>
            </w:pPr>
          </w:p>
        </w:tc>
        <w:tc>
          <w:tcPr>
            <w:tcW w:w="1858" w:type="dxa"/>
            <w:tcBorders>
              <w:bottom w:val="single" w:color="auto" w:sz="4" w:space="0"/>
            </w:tcBorders>
            <w:tcMar>
              <w:right w:w="0" w:type="dxa"/>
            </w:tcMar>
          </w:tcPr>
          <w:p w:rsidR="00532764" w:rsidP="005C273C" w:rsidRDefault="00532764">
            <w:pPr>
              <w:pStyle w:val="NoSpacing"/>
              <w:jc w:val="right"/>
              <w:rPr>
                <w:rStyle w:val="Strong"/>
              </w:rPr>
            </w:pPr>
          </w:p>
        </w:tc>
      </w:tr>
      <w:tr w:rsidRPr="005C273C" w:rsidR="005C273C" w:rsidTr="00851ED5">
        <w:trPr>
          <w:cantSplit/>
          <w:trHeight w:val="227"/>
        </w:trPr>
        <w:tc>
          <w:tcPr>
            <w:tcW w:w="995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3087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926" w:type="dxa"/>
          </w:tcPr>
          <w:p w:rsidRPr="005C273C" w:rsidR="005C273C" w:rsidP="005C273C" w:rsidRDefault="005C273C">
            <w:pPr>
              <w:pStyle w:val="NoSpacing"/>
            </w:pPr>
          </w:p>
        </w:tc>
        <w:tc>
          <w:tcPr>
            <w:tcW w:w="845" w:type="dxa"/>
          </w:tcPr>
          <w:p w:rsidRPr="005C273C" w:rsidR="005C273C" w:rsidP="005C273C" w:rsidRDefault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Quote/1304"/>
            <w:id w:val="67916672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790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382070" w:rsidRDefault="00EF1B44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1858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21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851ED5" w:rsidTr="00851ED5">
        <w:trPr>
          <w:cantSplit/>
        </w:trPr>
        <w:bookmarkStart w:name="_GoBack" w:displacedByCustomXml="next" w:id="0"/>
        <w:bookmarkEnd w:displacedByCustomXml="next" w:id="0"/>
        <w:sdt>
          <w:sdtPr>
            <w:alias w:val="#Nav: /Header/Totals/AmountSubjectToSalesTaxLbl"/>
            <w:tag w:val="#Nav: Standard_Sales_Quote/1304"/>
            <w:id w:val="-822341908"/>
            <w:placeholder>
              <w:docPart w:val="E15EA92807B44E56B6B5A20EC50EBFC4"/>
            </w:placeholder>
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</w:pPr>
                <w:proofErr w:type="spellStart"/>
                <w: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Quote/1304"/>
            <w:id w:val="-961807150"/>
            <w:placeholder>
              <w:docPart w:val="209E5B3EA5344EA29F4162DD664BEC1D"/>
            </w:placeholder>
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  <w:jc w:val="right"/>
                </w:pPr>
                <w:proofErr w:type="spellStart"/>
                <w:r>
                  <w:t>AmountSubjectToSalesTax</w:t>
                </w:r>
                <w:proofErr w:type="spellEnd"/>
              </w:p>
            </w:tc>
          </w:sdtContent>
        </w:sdt>
      </w:tr>
      <w:tr w:rsidR="00851ED5" w:rsidTr="00851ED5">
        <w:trPr>
          <w:cantSplit/>
        </w:trPr>
        <w:sdt>
          <w:sdtPr>
            <w:alias w:val="#Nav: /Header/Totals/AmountExemptFromSalesTaxLbl"/>
            <w:tag w:val="#Nav: Standard_Sales_Quote/1304"/>
            <w:id w:val="-133258447"/>
            <w:placeholder>
              <w:docPart w:val="E15EA92807B44E56B6B5A20EC50EBFC4"/>
            </w:placeholder>
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</w:pPr>
                <w:proofErr w:type="spellStart"/>
                <w: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Quote/1304"/>
            <w:id w:val="-19628359"/>
            <w:placeholder>
              <w:docPart w:val="E15EA92807B44E56B6B5A20EC50EBFC4"/>
            </w:placeholder>
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<w:text/>
          </w:sdtPr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="00851ED5" w:rsidP="00851ED5" w:rsidRDefault="00851ED5">
                <w:pPr>
                  <w:pStyle w:val="NoSpacing"/>
                  <w:jc w:val="right"/>
                </w:pPr>
                <w:proofErr w:type="spellStart"/>
                <w:r>
                  <w:t>AmountExemptFromSalesTax</w:t>
                </w:r>
                <w:proofErr w:type="spellEnd"/>
              </w:p>
            </w:tc>
          </w:sdtContent>
        </w:sdt>
      </w:tr>
    </w:tbl>
    <w:p w:rsidR="005C273C" w:rsidP="00D241D5" w:rsidRDefault="005C273C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p w:rsidR="00762A5F" w:rsidP="00D241D5" w:rsidRDefault="00762A5F">
      <w:pPr>
        <w:keepNext/>
        <w:spacing w:after="600"/>
        <w:rPr>
          <w:sz w:val="16"/>
          <w:szCs w:val="16"/>
        </w:rPr>
      </w:pPr>
    </w:p>
    <w:sectPr w:rsidR="00762A5F" w:rsidSect="00672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71D" w:rsidP="00E40C63" w:rsidRDefault="006B071D">
      <w:pPr>
        <w:spacing w:after="0"/>
      </w:pPr>
      <w:r>
        <w:separator/>
      </w:r>
    </w:p>
  </w:endnote>
  <w:endnote w:type="continuationSeparator" w:id="0">
    <w:p w:rsidR="006B071D" w:rsidP="00E40C63" w:rsidRDefault="006B07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77" w:rsidRDefault="00BC54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81"/>
      <w:gridCol w:w="2548"/>
      <w:gridCol w:w="2755"/>
      <w:gridCol w:w="2755"/>
    </w:tblGrid>
    <w:tr w:rsidRPr="005C273C" w:rsidR="00BC5477" w:rsidTr="00BC5477">
      <w:trPr>
        <w:cantSplit/>
        <w:trHeight w:val="227"/>
      </w:trPr>
      <w:sdt>
        <w:sdtPr>
          <w:alias w:val="#Nav: /Header/HomePage_Lbl"/>
          <w:tag w:val="#Nav: Standard_Sales_Quote/1304"/>
          <w:id w:val="-1282405612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177" w:type="pct"/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1209" w:type="pct"/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EMail_Lbl[1]" w:storeItemID="{48D95FEC-B455-4CA7-BA04-5C230D0B37CF}"/>
          <w:text/>
        </w:sdtPr>
        <w:sdtEndPr/>
        <w:sdtContent>
          <w:tc>
            <w:tcPr>
              <w:tcW w:w="1307" w:type="pct"/>
              <w:tcMar>
                <w:right w:w="0" w:type="dxa"/>
              </w:tcMar>
            </w:tcPr>
            <w:p w:rsidRPr="005C273C" w:rsidR="00BC5477" w:rsidP="005C273C" w:rsidRDefault="00BC54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  <w:sdt>
        <w:sdtPr>
          <w:id w:val="-47388334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07" w:type="pct"/>
            </w:tcPr>
            <w:p w:rsidR="00BC5477" w:rsidP="005C273C" w:rsidRDefault="00851ED5">
              <w:pPr>
                <w:pStyle w:val="Heading2"/>
                <w:outlineLvl w:val="1"/>
              </w:pPr>
              <w:r>
                <w:rPr>
                  <w:lang w:val="da-DK"/>
                </w:rPr>
                <w:t>CompanyVATRegNo_Lbl</w:t>
              </w:r>
            </w:p>
          </w:tc>
        </w:sdtContent>
      </w:sdt>
    </w:tr>
    <w:tr w:rsidRPr="00543913" w:rsidR="00BC5477" w:rsidTr="00BC5477">
      <w:trPr>
        <w:cantSplit/>
        <w:trHeight w:val="227"/>
      </w:trPr>
      <w:sdt>
        <w:sdtPr>
          <w:alias w:val="#Nav: /Header/CompanyHomePage"/>
          <w:tag w:val="#Nav: Standard_Sales_Quote/1304"/>
          <w:id w:val="1099912146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177" w:type="pct"/>
            </w:tcPr>
            <w:p w:rsidRPr="00543913" w:rsidR="00BC5477" w:rsidP="006220F3" w:rsidRDefault="00BC54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1209" w:type="pct"/>
            </w:tcPr>
            <w:p w:rsidRPr="00543913" w:rsidR="00BC5477" w:rsidP="006220F3" w:rsidRDefault="00BC54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85E3AB4C6E33480E93C3A059FD89987C"/>
          </w:placeholder>
          <w:dataBinding w:prefixMappings="xmlns:ns0='urn:microsoft-dynamics-nav/reports/Standard_Sales_Quote/1304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307" w:type="pct"/>
              <w:tcMar>
                <w:right w:w="0" w:type="dxa"/>
              </w:tcMar>
            </w:tcPr>
            <w:p w:rsidRPr="00543913" w:rsidR="00BC5477" w:rsidP="006220F3" w:rsidRDefault="00BC54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-1926103998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07" w:type="pct"/>
            </w:tcPr>
            <w:p w:rsidR="00BC5477" w:rsidP="006220F3" w:rsidRDefault="00851ED5">
              <w:pPr>
                <w:pStyle w:val="NoSpacing"/>
              </w:pPr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71D" w:rsidP="00E40C63" w:rsidRDefault="006B071D">
      <w:pPr>
        <w:spacing w:after="0"/>
      </w:pPr>
      <w:r>
        <w:separator/>
      </w:r>
    </w:p>
  </w:footnote>
  <w:footnote w:type="continuationSeparator" w:id="0">
    <w:p w:rsidR="006B071D" w:rsidP="00E40C63" w:rsidRDefault="006B07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77" w:rsidRDefault="00BC54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6B071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6B071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6B071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:rsidTr="005421C5">
      <w:tc>
        <w:tcPr>
          <w:tcW w:w="2500" w:type="pct"/>
        </w:tcPr>
        <w:p w:rsidRPr="00E111C4" w:rsidR="005C273C" w:rsidP="005C273C" w:rsidRDefault="006B071D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6B071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6B071D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851ED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851ED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6B071D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48D95FEC-B455-4CA7-BA04-5C230D0B37CF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0461A57A" wp14:editId="3115E1B5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45793"/>
    <w:rsid w:val="00151C73"/>
    <w:rsid w:val="001621D9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302B81"/>
    <w:rsid w:val="00337723"/>
    <w:rsid w:val="00355E20"/>
    <w:rsid w:val="00374316"/>
    <w:rsid w:val="00375052"/>
    <w:rsid w:val="00382070"/>
    <w:rsid w:val="0038349C"/>
    <w:rsid w:val="00383D55"/>
    <w:rsid w:val="00394029"/>
    <w:rsid w:val="003A31D7"/>
    <w:rsid w:val="003A7E69"/>
    <w:rsid w:val="003B1D59"/>
    <w:rsid w:val="003D097A"/>
    <w:rsid w:val="003D120B"/>
    <w:rsid w:val="003D4B80"/>
    <w:rsid w:val="003E2178"/>
    <w:rsid w:val="003F77E2"/>
    <w:rsid w:val="0043195D"/>
    <w:rsid w:val="00487583"/>
    <w:rsid w:val="00492354"/>
    <w:rsid w:val="004A4D71"/>
    <w:rsid w:val="004B22F6"/>
    <w:rsid w:val="004B47ED"/>
    <w:rsid w:val="004B6FE5"/>
    <w:rsid w:val="004C60A5"/>
    <w:rsid w:val="004F2432"/>
    <w:rsid w:val="004F64BA"/>
    <w:rsid w:val="0051660C"/>
    <w:rsid w:val="00524FE6"/>
    <w:rsid w:val="00532764"/>
    <w:rsid w:val="005421C5"/>
    <w:rsid w:val="00543913"/>
    <w:rsid w:val="00552846"/>
    <w:rsid w:val="00563DCD"/>
    <w:rsid w:val="005731CF"/>
    <w:rsid w:val="005752F1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2C91"/>
    <w:rsid w:val="00677AD5"/>
    <w:rsid w:val="0068273F"/>
    <w:rsid w:val="00683CCE"/>
    <w:rsid w:val="00684EEB"/>
    <w:rsid w:val="006907F2"/>
    <w:rsid w:val="006A1522"/>
    <w:rsid w:val="006A2A7B"/>
    <w:rsid w:val="006B071D"/>
    <w:rsid w:val="006C30D9"/>
    <w:rsid w:val="006C4581"/>
    <w:rsid w:val="006D4B90"/>
    <w:rsid w:val="006D64AE"/>
    <w:rsid w:val="006E333D"/>
    <w:rsid w:val="006F2626"/>
    <w:rsid w:val="0071439C"/>
    <w:rsid w:val="00714AA7"/>
    <w:rsid w:val="00716E24"/>
    <w:rsid w:val="00741F6B"/>
    <w:rsid w:val="007537BA"/>
    <w:rsid w:val="00760FA8"/>
    <w:rsid w:val="00762A5F"/>
    <w:rsid w:val="00765190"/>
    <w:rsid w:val="00766078"/>
    <w:rsid w:val="007773B8"/>
    <w:rsid w:val="00777ADC"/>
    <w:rsid w:val="00797305"/>
    <w:rsid w:val="007A0A2F"/>
    <w:rsid w:val="007B235B"/>
    <w:rsid w:val="007E323C"/>
    <w:rsid w:val="007E5016"/>
    <w:rsid w:val="00802B5B"/>
    <w:rsid w:val="00815D27"/>
    <w:rsid w:val="00817EE6"/>
    <w:rsid w:val="00820262"/>
    <w:rsid w:val="00836184"/>
    <w:rsid w:val="00844D12"/>
    <w:rsid w:val="00845DAF"/>
    <w:rsid w:val="00845E08"/>
    <w:rsid w:val="00851ED5"/>
    <w:rsid w:val="008533EF"/>
    <w:rsid w:val="00856BBF"/>
    <w:rsid w:val="00864FE4"/>
    <w:rsid w:val="008A60B3"/>
    <w:rsid w:val="008C3901"/>
    <w:rsid w:val="008D7475"/>
    <w:rsid w:val="008E766D"/>
    <w:rsid w:val="008F0A38"/>
    <w:rsid w:val="008F6915"/>
    <w:rsid w:val="009072D1"/>
    <w:rsid w:val="0092542A"/>
    <w:rsid w:val="00933DB5"/>
    <w:rsid w:val="00937702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1065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6A17"/>
    <w:rsid w:val="00A76F36"/>
    <w:rsid w:val="00A87D40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A3B6D"/>
    <w:rsid w:val="00BC232B"/>
    <w:rsid w:val="00BC5477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CF161B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1B44"/>
    <w:rsid w:val="00F14176"/>
    <w:rsid w:val="00F20F72"/>
    <w:rsid w:val="00F219F1"/>
    <w:rsid w:val="00F24584"/>
    <w:rsid w:val="00F36FA0"/>
    <w:rsid w:val="00F44822"/>
    <w:rsid w:val="00F66A1F"/>
    <w:rsid w:val="00F8062E"/>
    <w:rsid w:val="00F81AE9"/>
    <w:rsid w:val="00F848FB"/>
    <w:rsid w:val="00F86468"/>
    <w:rsid w:val="00FA4D66"/>
    <w:rsid w:val="00FB06A1"/>
    <w:rsid w:val="00FB3DCE"/>
    <w:rsid w:val="00FD6A00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bc5a2d30185a4f2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0643A31F4E41EDB04ED049E0950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0AD6A-D9AA-471B-B39E-3C5F00C749C4}"/>
      </w:docPartPr>
      <w:docPartBody>
        <w:p w:rsidR="00E35EDF" w:rsidRDefault="00DB3A0C" w:rsidP="00DB3A0C">
          <w:pPr>
            <w:pStyle w:val="AB0643A31F4E41EDB04ED049E0950B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F69054740147C98D185A1933D14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5CDE7-53AA-4CDF-8D07-DBF9C14E5481}"/>
      </w:docPartPr>
      <w:docPartBody>
        <w:p w:rsidR="00E35EDF" w:rsidRDefault="00DB3A0C" w:rsidP="00DB3A0C">
          <w:pPr>
            <w:pStyle w:val="AFF69054740147C98D185A1933D142E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1EF048CE72A4CC8979DB6F4879A6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D48D9-A889-4B5E-A78E-17A99C921BF5}"/>
      </w:docPartPr>
      <w:docPartBody>
        <w:p w:rsidR="00E35EDF" w:rsidRDefault="00DB3A0C" w:rsidP="00DB3A0C">
          <w:pPr>
            <w:pStyle w:val="91EF048CE72A4CC8979DB6F4879A6C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7BFB2C2B5654D6DB516EAB5527E7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491A9-82E8-4907-8174-49B75E05BB25}"/>
      </w:docPartPr>
      <w:docPartBody>
        <w:p w:rsidR="00E35EDF" w:rsidRDefault="00DB3A0C" w:rsidP="00DB3A0C">
          <w:pPr>
            <w:pStyle w:val="A7BFB2C2B5654D6DB516EAB5527E77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C82997EE3034D36ACDEC995426E1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BD159-B3BC-4D8B-A375-9DC1429A443E}"/>
      </w:docPartPr>
      <w:docPartBody>
        <w:p w:rsidR="00E35EDF" w:rsidRDefault="00DB3A0C" w:rsidP="00DB3A0C">
          <w:pPr>
            <w:pStyle w:val="2C82997EE3034D36ACDEC995426E10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AFF5C6BD83A49EEAB8F9D4367CD8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018C1-0298-4CFB-92F5-101EC16FBDD7}"/>
      </w:docPartPr>
      <w:docPartBody>
        <w:p w:rsidR="00E35EDF" w:rsidRDefault="00DB3A0C" w:rsidP="00DB3A0C">
          <w:pPr>
            <w:pStyle w:val="CAFF5C6BD83A49EEAB8F9D4367CD8B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1CBCC2D8384C47908DC39312753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ADD5D-D48F-4407-8DBE-578F639D7BC6}"/>
      </w:docPartPr>
      <w:docPartBody>
        <w:p w:rsidR="00E35EDF" w:rsidRDefault="00DB3A0C" w:rsidP="00DB3A0C">
          <w:pPr>
            <w:pStyle w:val="DE1CBCC2D8384C47908DC3931275320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C4815708B14312BEE9B2BFF34A2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5CBB6-416E-4506-89D2-FF527A19AC1D}"/>
      </w:docPartPr>
      <w:docPartBody>
        <w:p w:rsidR="00E35EDF" w:rsidRDefault="00DB3A0C" w:rsidP="00DB3A0C">
          <w:pPr>
            <w:pStyle w:val="58C4815708B14312BEE9B2BFF34A25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E293EDD9594FBC936AFF9AD7245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25C1-F2AD-46EE-BCB8-2E1253A25CC5}"/>
      </w:docPartPr>
      <w:docPartBody>
        <w:p w:rsidR="00BA10F6" w:rsidRDefault="008F3546" w:rsidP="008F3546">
          <w:pPr>
            <w:pStyle w:val="A0E293EDD9594FBC936AFF9AD72451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43CEA97EBE44DD86A8B52293F94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D216D-FFEB-4B6A-9276-C843DDFDD691}"/>
      </w:docPartPr>
      <w:docPartBody>
        <w:p w:rsidR="00BA10F6" w:rsidRDefault="008F3546" w:rsidP="008F3546">
          <w:pPr>
            <w:pStyle w:val="D343CEA97EBE44DD86A8B52293F94F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4B0BC0F30941C9920CC48CAB1E3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46E3B-A032-4C26-8D1D-EF39BEB28879}"/>
      </w:docPartPr>
      <w:docPartBody>
        <w:p w:rsidR="00BA10F6" w:rsidRDefault="008F3546" w:rsidP="008F3546">
          <w:pPr>
            <w:pStyle w:val="EE4B0BC0F30941C9920CC48CAB1E373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3ABC88736BB49FDA67D4B5873EBD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0212D-C84A-4E1E-81B8-49E7141FFB95}"/>
      </w:docPartPr>
      <w:docPartBody>
        <w:p w:rsidR="00BA10F6" w:rsidRDefault="008F3546" w:rsidP="008F3546">
          <w:pPr>
            <w:pStyle w:val="23ABC88736BB49FDA67D4B5873EBD7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0516351CECD4912BC25BEFA58225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D7B5F-B484-4E86-BC35-4274CC651AF2}"/>
      </w:docPartPr>
      <w:docPartBody>
        <w:p w:rsidR="00BA10F6" w:rsidRDefault="008F3546" w:rsidP="008F3546">
          <w:pPr>
            <w:pStyle w:val="80516351CECD4912BC25BEFA58225D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547F8F9463442A86D0617670054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3720-AA30-406B-A140-866F1E87FD83}"/>
      </w:docPartPr>
      <w:docPartBody>
        <w:p w:rsidR="00BA10F6" w:rsidRDefault="008F3546" w:rsidP="008F3546">
          <w:pPr>
            <w:pStyle w:val="4B547F8F9463442A86D06176700542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F50A6971BA47688A9C5338038EA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3D526-C86C-41E3-98F8-C9D3BDD10F91}"/>
      </w:docPartPr>
      <w:docPartBody>
        <w:p w:rsidR="00BA10F6" w:rsidRDefault="008F3546" w:rsidP="008F3546">
          <w:pPr>
            <w:pStyle w:val="6FF50A6971BA47688A9C5338038EA162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43FBB9DB046CABE4627CEE051C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2A10B-99AC-4927-8233-9CCF1B82DE1F}"/>
      </w:docPartPr>
      <w:docPartBody>
        <w:p w:rsidR="00BA10F6" w:rsidRDefault="008F3546" w:rsidP="008F3546">
          <w:pPr>
            <w:pStyle w:val="84743FBB9DB046CABE4627CEE051C8B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7EC89D632114001B3CD364C2E92A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7251A-BC29-4F39-8373-3C7333F106B1}"/>
      </w:docPartPr>
      <w:docPartBody>
        <w:p w:rsidR="00BA10F6" w:rsidRDefault="008F3546" w:rsidP="008F3546">
          <w:pPr>
            <w:pStyle w:val="87EC89D632114001B3CD364C2E92AF8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A7477A9A4041F78842A3F5E62D9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F7B3F-FF17-4D8C-A285-13801C314813}"/>
      </w:docPartPr>
      <w:docPartBody>
        <w:p w:rsidR="00BA10F6" w:rsidRDefault="008F3546" w:rsidP="008F3546">
          <w:pPr>
            <w:pStyle w:val="DEA7477A9A4041F78842A3F5E62D959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1F97DAEBDD45F7B53CA15FCB6FD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F6D8A-6179-4B03-B9EF-233ECE188C28}"/>
      </w:docPartPr>
      <w:docPartBody>
        <w:p w:rsidR="00BA10F6" w:rsidRDefault="008F3546" w:rsidP="008F3546">
          <w:pPr>
            <w:pStyle w:val="FC1F97DAEBDD45F7B53CA15FCB6FD65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71250E7C334D1CB2A2DD4FDDC04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0AD53-193B-4102-94E3-0430DB09B457}"/>
      </w:docPartPr>
      <w:docPartBody>
        <w:p w:rsidR="00BA10F6" w:rsidRDefault="008F3546" w:rsidP="008F3546">
          <w:pPr>
            <w:pStyle w:val="A871250E7C334D1CB2A2DD4FDDC04EA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DB16A91B25B4B13A5AB3496BFCBE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4C071-F32D-4438-B762-B7D0CCC2B22F}"/>
      </w:docPartPr>
      <w:docPartBody>
        <w:p w:rsidR="00BA10F6" w:rsidRDefault="008F3546" w:rsidP="008F3546">
          <w:pPr>
            <w:pStyle w:val="ADB16A91B25B4B13A5AB3496BFCBE69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929DF9584347F2AE2383802632A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396FD-427E-4687-93DB-D20D43B7FF6B}"/>
      </w:docPartPr>
      <w:docPartBody>
        <w:p w:rsidR="00BA10F6" w:rsidRDefault="008F3546" w:rsidP="008F3546">
          <w:pPr>
            <w:pStyle w:val="AF929DF9584347F2AE2383802632AD9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6F497BE61D04DA08281B6C0459D8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8071D-8F3D-4A99-9F04-5AE6659F74E1}"/>
      </w:docPartPr>
      <w:docPartBody>
        <w:p w:rsidR="00BA10F6" w:rsidRDefault="008F3546" w:rsidP="008F3546">
          <w:pPr>
            <w:pStyle w:val="66F497BE61D04DA08281B6C0459D8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5E666C1002429289E1CE58DB604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24D1B-E634-49B2-B9C2-53889B05AD70}"/>
      </w:docPartPr>
      <w:docPartBody>
        <w:p w:rsidR="00BA10F6" w:rsidRDefault="008F3546" w:rsidP="008F3546">
          <w:pPr>
            <w:pStyle w:val="025E666C1002429289E1CE58DB6045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3B2DC3957A412F99DC42803273C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7E1A9-AFF5-4E05-8DB7-7920A6557E8A}"/>
      </w:docPartPr>
      <w:docPartBody>
        <w:p w:rsidR="00BA10F6" w:rsidRDefault="008F3546" w:rsidP="008F3546">
          <w:pPr>
            <w:pStyle w:val="0C3B2DC3957A412F99DC42803273C4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14DE84ADE24A70B35D27E7B011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DD010-B3E4-4DB8-A274-D85858E53DE9}"/>
      </w:docPartPr>
      <w:docPartBody>
        <w:p w:rsidR="00BA10F6" w:rsidRDefault="008F3546" w:rsidP="008F3546">
          <w:pPr>
            <w:pStyle w:val="2F14DE84ADE24A70B35D27E7B01172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3F8B5-C099-43E9-9017-EB50C07B889A}"/>
      </w:docPartPr>
      <w:docPartBody>
        <w:p w:rsidR="003E0989" w:rsidRDefault="00EB1A88">
          <w:r w:rsidRPr="001528E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4688616B45485AA5B9DA859FD63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D381B-15E6-4908-B223-AFE08EF931A8}"/>
      </w:docPartPr>
      <w:docPartBody>
        <w:p w:rsidR="00782396" w:rsidRDefault="006F7026" w:rsidP="006F7026">
          <w:pPr>
            <w:pStyle w:val="8D4688616B45485AA5B9DA859FD6323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8D8E54717A47A9BF254236E572A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BAB58-63E0-48B5-A497-9662D3DE1B67}"/>
      </w:docPartPr>
      <w:docPartBody>
        <w:p w:rsidR="00782396" w:rsidRDefault="006F7026" w:rsidP="006F7026">
          <w:pPr>
            <w:pStyle w:val="B68D8E54717A47A9BF254236E572A3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0EAE1A774255B33196E086BE3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86713-ECA2-4913-BC45-8A7EF3DADDCA}"/>
      </w:docPartPr>
      <w:docPartBody>
        <w:p w:rsidR="00782396" w:rsidRDefault="006F7026" w:rsidP="006F7026">
          <w:pPr>
            <w:pStyle w:val="85F10EAE1A774255B33196E086BE31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DCA31A9EF34EE0A8347280398D9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D88752-A598-4353-8FC3-D40E2979AE4B}"/>
      </w:docPartPr>
      <w:docPartBody>
        <w:p w:rsidR="00782396" w:rsidRDefault="006F7026" w:rsidP="006F7026">
          <w:pPr>
            <w:pStyle w:val="C2DCA31A9EF34EE0A8347280398D98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9AA22746734056AA2C91E78FF60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F568B-C5C5-4BFA-980E-5293F772FC8A}"/>
      </w:docPartPr>
      <w:docPartBody>
        <w:p w:rsidR="00782396" w:rsidRDefault="006F7026" w:rsidP="006F7026">
          <w:pPr>
            <w:pStyle w:val="829AA22746734056AA2C91E78FF605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E3AB4C6E33480E93C3A059FD899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742C0-69B5-4E24-AEAF-6198D0C42422}"/>
      </w:docPartPr>
      <w:docPartBody>
        <w:p w:rsidR="00F12CCB" w:rsidRDefault="00D531D2" w:rsidP="00D531D2">
          <w:pPr>
            <w:pStyle w:val="85E3AB4C6E33480E93C3A059FD89987C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E15EA92807B44E56B6B5A20EC50EB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AD9EB-097C-40FB-9042-AC72E98E395F}"/>
      </w:docPartPr>
      <w:docPartBody>
        <w:p w:rsidR="00000000" w:rsidRDefault="000B4F4E" w:rsidP="000B4F4E">
          <w:pPr>
            <w:pStyle w:val="E15EA92807B44E56B6B5A20EC50EBFC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E5B3EA5344EA29F4162DD664BE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58075-8761-44FE-8F4A-5129FE93D62E}"/>
      </w:docPartPr>
      <w:docPartBody>
        <w:p w:rsidR="00000000" w:rsidRDefault="000B4F4E" w:rsidP="000B4F4E">
          <w:pPr>
            <w:pStyle w:val="209E5B3EA5344EA29F4162DD664BEC1D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B4F4E"/>
    <w:rsid w:val="001D36B1"/>
    <w:rsid w:val="002646FB"/>
    <w:rsid w:val="002A00F8"/>
    <w:rsid w:val="003959BC"/>
    <w:rsid w:val="003E0989"/>
    <w:rsid w:val="00401A56"/>
    <w:rsid w:val="006B0586"/>
    <w:rsid w:val="006F7026"/>
    <w:rsid w:val="00782396"/>
    <w:rsid w:val="007E7C13"/>
    <w:rsid w:val="007F0EB0"/>
    <w:rsid w:val="008506F4"/>
    <w:rsid w:val="008F3546"/>
    <w:rsid w:val="00945794"/>
    <w:rsid w:val="00981D12"/>
    <w:rsid w:val="009D03EC"/>
    <w:rsid w:val="00A11357"/>
    <w:rsid w:val="00A50F18"/>
    <w:rsid w:val="00A772AE"/>
    <w:rsid w:val="00AA4803"/>
    <w:rsid w:val="00AA7526"/>
    <w:rsid w:val="00AE0358"/>
    <w:rsid w:val="00B83248"/>
    <w:rsid w:val="00BA10F6"/>
    <w:rsid w:val="00D06423"/>
    <w:rsid w:val="00D531D2"/>
    <w:rsid w:val="00D67D5F"/>
    <w:rsid w:val="00DB3A0C"/>
    <w:rsid w:val="00E35EDF"/>
    <w:rsid w:val="00E7673F"/>
    <w:rsid w:val="00E836AB"/>
    <w:rsid w:val="00EB1A88"/>
    <w:rsid w:val="00ED68E7"/>
    <w:rsid w:val="00EE2183"/>
    <w:rsid w:val="00F12CCB"/>
    <w:rsid w:val="00F9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4F4E"/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85E3AB4C6E33480E93C3A059FD89987C">
    <w:name w:val="85E3AB4C6E33480E93C3A059FD89987C"/>
    <w:rsid w:val="00D531D2"/>
  </w:style>
  <w:style w:type="paragraph" w:customStyle="1" w:styleId="7C3845BF492A4BF3A39BB89A4BB4A6DA">
    <w:name w:val="7C3845BF492A4BF3A39BB89A4BB4A6DA"/>
    <w:rsid w:val="000B4F4E"/>
    <w:rPr>
      <w:lang w:val="da-DK" w:eastAsia="da-DK"/>
    </w:rPr>
  </w:style>
  <w:style w:type="paragraph" w:customStyle="1" w:styleId="631BCFC3527D4B97BD3B43EA769FF884">
    <w:name w:val="631BCFC3527D4B97BD3B43EA769FF884"/>
    <w:rsid w:val="000B4F4E"/>
    <w:rPr>
      <w:lang w:val="da-DK" w:eastAsia="da-DK"/>
    </w:rPr>
  </w:style>
  <w:style w:type="paragraph" w:customStyle="1" w:styleId="C26B195C36F64CA9AE5F0F29929B8F9C">
    <w:name w:val="C26B195C36F64CA9AE5F0F29929B8F9C"/>
    <w:rsid w:val="000B4F4E"/>
    <w:rPr>
      <w:lang w:val="da-DK" w:eastAsia="da-DK"/>
    </w:rPr>
  </w:style>
  <w:style w:type="paragraph" w:customStyle="1" w:styleId="A326CCEB2EE548D2B11D327198597BC8">
    <w:name w:val="A326CCEB2EE548D2B11D327198597BC8"/>
    <w:rsid w:val="000B4F4E"/>
    <w:rPr>
      <w:lang w:val="da-DK" w:eastAsia="da-DK"/>
    </w:rPr>
  </w:style>
  <w:style w:type="paragraph" w:customStyle="1" w:styleId="E15EA92807B44E56B6B5A20EC50EBFC4">
    <w:name w:val="E15EA92807B44E56B6B5A20EC50EBFC4"/>
    <w:rsid w:val="000B4F4E"/>
    <w:rPr>
      <w:lang w:val="da-DK" w:eastAsia="da-DK"/>
    </w:rPr>
  </w:style>
  <w:style w:type="paragraph" w:customStyle="1" w:styleId="209E5B3EA5344EA29F4162DD664BEC1D">
    <w:name w:val="209E5B3EA5344EA29F4162DD664BEC1D"/>
    <w:rsid w:val="000B4F4E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CF37197-159E-43BB-B231-B41E9C01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157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2016-02-11T21:11:00Z</dcterms:created>
  <dcterms:modified xsi:type="dcterms:W3CDTF">2016-07-14T09:04:00Z</dcterms:modified>
</cp:coreProperties>
</file>