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3A70EC" w:rsidR="00245B0E" w:rsidP="00E33456" w:rsidRDefault="00245B0E" w14:paraId="7641FD08" w14:textId="77777777">
      <w:pPr>
        <w:pStyle w:val="NoSpacing"/>
        <w:rPr>
          <w:color w:val="7F7F7F" w:themeColor="text1" w:themeTint="80"/>
        </w:rPr>
      </w:pPr>
    </w:p>
    <w:p w:rsidRPr="003A70EC" w:rsidR="00676789" w:rsidP="00676789" w:rsidRDefault="00676789" w14:paraId="5C950482" w14:textId="77777777">
      <w:pPr>
        <w:rPr>
          <w:color w:val="7F7F7F" w:themeColor="text1" w:themeTint="80"/>
        </w:rPr>
      </w:pPr>
    </w:p>
    <w:tbl>
      <w:tblPr>
        <w:tblW w:w="10975" w:type="dxa"/>
        <w:tblInd w:w="-540" w:type="dxa"/>
        <w:tblLook w:val="04A0" w:firstRow="1" w:lastRow="0" w:firstColumn="1" w:lastColumn="0" w:noHBand="0" w:noVBand="1"/>
      </w:tblPr>
      <w:tblGrid>
        <w:gridCol w:w="4812"/>
        <w:gridCol w:w="3673"/>
        <w:gridCol w:w="2490"/>
      </w:tblGrid>
      <w:tr w:rsidR="006C0581" w:rsidTr="006C0581" w14:paraId="2EC534EC" w14:textId="77777777">
        <w:trPr>
          <w:trHeight w:val="1700"/>
        </w:trPr>
        <w:sdt>
          <w:sdtPr>
            <w:alias w:val="#Nav: /Header/CompanyPicture"/>
            <w:tag w:val="#Nav: Standard_Sales_Order_Conf/1305"/>
            <w:id w:val="358482804"/>
            <w:showingPlcHdr/>
            <w:dataBinding w:prefixMappings="xmlns:ns0='urn:microsoft-dynamics-nav/reports/Standard_Sales_Order_Conf/1305/'" w:xpath="/ns0:NavWordReportXmlPart[1]/ns0:Header[1]/ns0:CompanyPicture[1]" w:storeItemID="{EE782172-FD63-4F4B-B896-592DF0FBA5DC}"/>
            <w:picture/>
          </w:sdtPr>
          <w:sdtEndPr/>
          <w:sdtContent>
            <w:tc>
              <w:tcPr>
                <w:tcW w:w="4599" w:type="dxa"/>
              </w:tcPr>
              <w:p w:rsidR="006C0581" w:rsidRDefault="0056336A" w14:paraId="5BDACFA8" w14:textId="77777777">
                <w:r>
                  <w:rPr>
                    <w:noProof/>
                  </w:rPr>
                  <w:drawing>
                    <wp:inline distT="0" distB="0" distL="0" distR="0" wp14:anchorId="699F48E6" wp14:editId="1EBC82D6">
                      <wp:extent cx="1899920" cy="1899920"/>
                      <wp:effectExtent l="0" t="0" r="5080" b="508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99920" cy="1899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6376" w:type="dxa"/>
            <w:gridSpan w:val="2"/>
          </w:tcPr>
          <w:p w:rsidR="006C0581" w:rsidRDefault="000A316D" w14:paraId="745D5777" w14:textId="77777777">
            <w:pPr>
              <w:pStyle w:val="Title"/>
              <w:spacing w:line="256" w:lineRule="auto"/>
              <w:jc w:val="right"/>
              <w:rPr>
                <w:rFonts w:ascii="Arial" w:hAnsi="Arial" w:cs="Arial"/>
                <w:b/>
                <w:color w:val="7F7F7F" w:themeColor="text1" w:themeTint="80"/>
                <w:sz w:val="20"/>
                <w:szCs w:val="20"/>
              </w:rPr>
            </w:pPr>
            <w:sdt>
              <w:sdtPr>
                <w:rPr>
                  <w:rStyle w:val="TitleChar"/>
                  <w:rFonts w:ascii="Arial" w:hAnsi="Arial" w:cs="Arial"/>
                  <w:b/>
                  <w:color w:val="7F7F7F" w:themeColor="text1" w:themeTint="80"/>
                  <w:sz w:val="20"/>
                  <w:szCs w:val="20"/>
                </w:rPr>
                <w:alias w:val="#Nav: /Header/DocumentTitle"/>
                <w:tag w:val="#Nav: Standard_Sales_Order_Conf/1305"/>
                <w:id w:val="1457978059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DocumentTitle[1]" w:storeItemID="{EE782172-FD63-4F4B-B896-592DF0FBA5DC}"/>
                <w:text/>
              </w:sdtPr>
              <w:sdtEndPr>
                <w:rPr>
                  <w:rStyle w:val="TitleChar"/>
                </w:rPr>
              </w:sdtEndPr>
              <w:sdtContent>
                <w:proofErr w:type="spellStart"/>
                <w:r w:rsidR="0056336A">
                  <w:rPr>
                    <w:rStyle w:val="TitleChar"/>
                    <w:rFonts w:ascii="Arial" w:hAnsi="Arial" w:cs="Arial"/>
                    <w:b/>
                    <w:color w:val="7F7F7F" w:themeColor="text1" w:themeTint="80"/>
                    <w:sz w:val="20"/>
                    <w:szCs w:val="20"/>
                  </w:rPr>
                  <w:t>DocumentTitle</w:t>
                </w:r>
                <w:proofErr w:type="spellEnd"/>
              </w:sdtContent>
            </w:sdt>
            <w:r w:rsidR="00C25EDF">
              <w:rPr>
                <w:rStyle w:val="TitleChar"/>
                <w:rFonts w:ascii="Arial" w:hAnsi="Arial" w:cs="Arial"/>
                <w:b/>
                <w:color w:val="7F7F7F" w:themeColor="text1" w:themeTint="80"/>
                <w:sz w:val="20"/>
                <w:szCs w:val="20"/>
              </w:rPr>
              <w:t xml:space="preserve"> </w:t>
            </w:r>
            <w:sdt>
              <w:sdtPr>
                <w:rPr>
                  <w:rStyle w:val="TitleChar"/>
                  <w:rFonts w:ascii="Arial" w:hAnsi="Arial" w:cs="Arial"/>
                  <w:b/>
                  <w:color w:val="7F7F7F" w:themeColor="text1" w:themeTint="80"/>
                  <w:sz w:val="20"/>
                  <w:szCs w:val="20"/>
                </w:rPr>
                <w:alias w:val="#Nav: /Header/DocumentNo"/>
                <w:tag w:val="#Nav: Standard_Sales_Order_Conf/1305"/>
                <w:id w:val="-115915015"/>
                <w:placeholder>
                  <w:docPart w:val="CB5F2BE3197B42779134E4FF6F179C34"/>
                </w:placeholder>
                <w:dataBinding w:prefixMappings="xmlns:ns0='urn:microsoft-dynamics-nav/reports/Standard_Sales_Order_Conf/1305/'" w:xpath="/ns0:NavWordReportXmlPart[1]/ns0:Header[1]/ns0:DocumentNo[1]" w:storeItemID="{EE782172-FD63-4F4B-B896-592DF0FBA5DC}"/>
                <w:text/>
              </w:sdtPr>
              <w:sdtEndPr>
                <w:rPr>
                  <w:rStyle w:val="TitleChar"/>
                </w:rPr>
              </w:sdtEndPr>
              <w:sdtContent>
                <w:proofErr w:type="spellStart"/>
                <w:r w:rsidR="006C0581">
                  <w:rPr>
                    <w:rStyle w:val="TitleChar"/>
                    <w:rFonts w:ascii="Arial" w:hAnsi="Arial" w:cs="Arial"/>
                    <w:color w:val="7F7F7F" w:themeColor="text1" w:themeTint="80"/>
                    <w:sz w:val="20"/>
                    <w:szCs w:val="20"/>
                  </w:rPr>
                  <w:t>DocumentNo</w:t>
                </w:r>
                <w:proofErr w:type="spellEnd"/>
              </w:sdtContent>
            </w:sdt>
          </w:p>
          <w:p w:rsidR="006C0581" w:rsidRDefault="000A316D" w14:paraId="3BF15E9A" w14:textId="77777777">
            <w:pPr>
              <w:pStyle w:val="Subtitle"/>
              <w:spacing w:line="256" w:lineRule="auto"/>
              <w:jc w:val="right"/>
              <w:rPr>
                <w:rFonts w:ascii="Arial" w:hAnsi="Arial" w:cs="Arial"/>
                <w:color w:val="7F7F7F" w:themeColor="text1" w:themeTint="80"/>
                <w:sz w:val="20"/>
              </w:rPr>
            </w:pPr>
            <w:sdt>
              <w:sdtPr>
                <w:rPr>
                  <w:rStyle w:val="SubtitleChar"/>
                  <w:rFonts w:ascii="Arial" w:hAnsi="Arial" w:cs="Arial"/>
                  <w:b/>
                  <w:color w:val="7F7F7F" w:themeColor="text1" w:themeTint="80"/>
                  <w:sz w:val="20"/>
                </w:rPr>
                <w:alias w:val="#Nav: /Header/DocumentDate"/>
                <w:tag w:val="#Nav: Standard_Sales_Order_Conf/1305"/>
                <w:id w:val="153340419"/>
                <w:placeholder>
                  <w:docPart w:val="2A8D741287CD419E9FB48001C636E6FE"/>
                </w:placeholder>
                <w:dataBinding w:prefixMappings="xmlns:ns0='urn:microsoft-dynamics-nav/reports/Standard_Sales_Order_Conf/1305/'" w:xpath="/ns0:NavWordReportXmlPart[1]/ns0:Header[1]/ns0:DocumentDate[1]" w:storeItemID="{EE782172-FD63-4F4B-B896-592DF0FBA5DC}"/>
                <w:text/>
              </w:sdtPr>
              <w:sdtEndPr>
                <w:rPr>
                  <w:rStyle w:val="SubtitleChar"/>
                </w:rPr>
              </w:sdtEndPr>
              <w:sdtContent>
                <w:proofErr w:type="spellStart"/>
                <w:r w:rsidR="006C0581">
                  <w:rPr>
                    <w:rStyle w:val="SubtitleChar"/>
                    <w:rFonts w:ascii="Arial" w:hAnsi="Arial" w:cs="Arial"/>
                    <w:b/>
                    <w:color w:val="7F7F7F" w:themeColor="text1" w:themeTint="80"/>
                    <w:sz w:val="20"/>
                  </w:rPr>
                  <w:t>DocumentDate</w:t>
                </w:r>
                <w:proofErr w:type="spellEnd"/>
              </w:sdtContent>
            </w:sdt>
          </w:p>
          <w:p w:rsidR="006C0581" w:rsidRDefault="006C0581" w14:paraId="35C702DA" w14:textId="77777777"/>
        </w:tc>
      </w:tr>
      <w:tr w:rsidR="006C0581" w:rsidTr="006C0581" w14:paraId="7569094B" w14:textId="77777777">
        <w:trPr>
          <w:gridAfter w:val="1"/>
          <w:wAfter w:w="2610" w:type="dxa"/>
          <w:trHeight w:val="449"/>
        </w:trPr>
        <w:tc>
          <w:tcPr>
            <w:tcW w:w="4599" w:type="dxa"/>
            <w:hideMark/>
          </w:tcPr>
          <w:tbl>
            <w:tblPr>
              <w:tblStyle w:val="TableGrid"/>
              <w:tblW w:w="4980" w:type="pc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78"/>
            </w:tblGrid>
            <w:tr w:rsidR="006C0581" w14:paraId="3BD1D8B4" w14:textId="77777777">
              <w:tc>
                <w:tcPr>
                  <w:tcW w:w="4980" w:type="pct"/>
                  <w:hideMark/>
                </w:tcPr>
                <w:p w:rsidR="006C0581" w:rsidRDefault="000A316D" w14:paraId="5E8BFF66" w14:textId="77777777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7F7F7F" w:themeColor="text1" w:themeTint="80"/>
                      <w:sz w:val="24"/>
                      <w:szCs w:val="2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color w:val="7F7F7F" w:themeColor="text1" w:themeTint="80"/>
                        <w:sz w:val="24"/>
                        <w:szCs w:val="24"/>
                      </w:rPr>
                      <w:alias w:val="#Nav: /Header/CompanyAddress1"/>
                      <w:tag w:val="#Nav: Standard_Sales_Order_Conf/1305"/>
                      <w:id w:val="-1066791227"/>
                      <w:dataBinding w:prefixMappings="xmlns:ns0='urn:microsoft-dynamics-nav/reports/Standard_Sales_Order_Conf/1305/'" w:xpath="/ns0:NavWordReportXmlPart[1]/ns0:Header[1]/ns0:CompanyAddress1[1]" w:storeItemID="{EE782172-FD63-4F4B-B896-592DF0FBA5DC}"/>
                      <w:text/>
                    </w:sdtPr>
                    <w:sdtEndPr/>
                    <w:sdtContent>
                      <w:r w:rsidR="006C0581">
                        <w:rPr>
                          <w:rFonts w:ascii="Arial" w:hAnsi="Arial" w:cs="Arial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CompanyAddress1</w:t>
                      </w:r>
                    </w:sdtContent>
                  </w:sdt>
                </w:p>
              </w:tc>
            </w:tr>
            <w:tr w:rsidR="006C0581" w14:paraId="6A87D13B" w14:textId="77777777">
              <w:tc>
                <w:tcPr>
                  <w:tcW w:w="4980" w:type="pct"/>
                  <w:hideMark/>
                </w:tcPr>
                <w:p w:rsidR="006C0581" w:rsidRDefault="000A316D" w14:paraId="7C733366" w14:textId="77777777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2"/>
                      <w:tag w:val="#Nav: Standard_Sales_Order_Conf/1305"/>
                      <w:id w:val="-499811057"/>
                      <w:dataBinding w:prefixMappings="xmlns:ns0='urn:microsoft-dynamics-nav/reports/Standard_Sales_Order_Conf/1305/'" w:xpath="/ns0:NavWordReportXmlPart[1]/ns0:Header[1]/ns0:CompanyAddress2[1]" w:storeItemID="{EE782172-FD63-4F4B-B896-592DF0FBA5DC}"/>
                      <w:text/>
                    </w:sdtPr>
                    <w:sdtEndPr/>
                    <w:sdtContent>
                      <w:r w:rsidR="006C0581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CompanyAddress2</w:t>
                      </w:r>
                    </w:sdtContent>
                  </w:sdt>
                </w:p>
              </w:tc>
            </w:tr>
            <w:tr w:rsidR="006C0581" w14:paraId="04092B47" w14:textId="77777777">
              <w:tc>
                <w:tcPr>
                  <w:tcW w:w="4980" w:type="pct"/>
                  <w:hideMark/>
                </w:tcPr>
                <w:p w:rsidR="006C0581" w:rsidRDefault="000A316D" w14:paraId="7772A3F7" w14:textId="77777777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3"/>
                      <w:tag w:val="#Nav: Standard_Sales_Order_Conf/1305"/>
                      <w:id w:val="-1290581923"/>
                      <w:dataBinding w:prefixMappings="xmlns:ns0='urn:microsoft-dynamics-nav/reports/Standard_Sales_Order_Conf/1305/'" w:xpath="/ns0:NavWordReportXmlPart[1]/ns0:Header[1]/ns0:CompanyAddress3[1]" w:storeItemID="{EE782172-FD63-4F4B-B896-592DF0FBA5DC}"/>
                      <w:text/>
                    </w:sdtPr>
                    <w:sdtEndPr/>
                    <w:sdtContent>
                      <w:r w:rsidR="006C0581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CompanyAddress3</w:t>
                      </w:r>
                    </w:sdtContent>
                  </w:sdt>
                </w:p>
              </w:tc>
            </w:tr>
            <w:tr w:rsidR="006C0581" w14:paraId="6D70921E" w14:textId="77777777">
              <w:tc>
                <w:tcPr>
                  <w:tcW w:w="4980" w:type="pct"/>
                  <w:hideMark/>
                </w:tcPr>
                <w:p w:rsidR="006C0581" w:rsidRDefault="000A316D" w14:paraId="6ECDEFAC" w14:textId="77777777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4"/>
                      <w:tag w:val="#Nav: Standard_Sales_Order_Conf/1305"/>
                      <w:id w:val="2046563194"/>
                      <w:dataBinding w:prefixMappings="xmlns:ns0='urn:microsoft-dynamics-nav/reports/Standard_Sales_Order_Conf/1305/'" w:xpath="/ns0:NavWordReportXmlPart[1]/ns0:Header[1]/ns0:CompanyAddress4[1]" w:storeItemID="{EE782172-FD63-4F4B-B896-592DF0FBA5DC}"/>
                      <w:text/>
                    </w:sdtPr>
                    <w:sdtEndPr/>
                    <w:sdtContent>
                      <w:r w:rsidR="006C0581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CompanyAddress4</w:t>
                      </w:r>
                    </w:sdtContent>
                  </w:sdt>
                </w:p>
              </w:tc>
            </w:tr>
            <w:tr w:rsidR="006C0581" w14:paraId="7D4220EB" w14:textId="77777777">
              <w:tc>
                <w:tcPr>
                  <w:tcW w:w="4980" w:type="pct"/>
                  <w:hideMark/>
                </w:tcPr>
                <w:p w:rsidR="006C0581" w:rsidRDefault="000A316D" w14:paraId="12A273D3" w14:textId="77777777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5"/>
                      <w:tag w:val="#Nav: Standard_Sales_Order_Conf/1305"/>
                      <w:id w:val="1899621118"/>
                      <w:dataBinding w:prefixMappings="xmlns:ns0='urn:microsoft-dynamics-nav/reports/Standard_Sales_Order_Conf/1305/'" w:xpath="/ns0:NavWordReportXmlPart[1]/ns0:Header[1]/ns0:CompanyAddress5[1]" w:storeItemID="{EE782172-FD63-4F4B-B896-592DF0FBA5DC}"/>
                      <w:text/>
                    </w:sdtPr>
                    <w:sdtEndPr/>
                    <w:sdtContent>
                      <w:r w:rsidR="006C0581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CompanyAddress5</w:t>
                      </w:r>
                    </w:sdtContent>
                  </w:sdt>
                </w:p>
              </w:tc>
            </w:tr>
            <w:tr w:rsidR="006C0581" w14:paraId="2C81A990" w14:textId="77777777">
              <w:tc>
                <w:tcPr>
                  <w:tcW w:w="4980" w:type="pct"/>
                  <w:hideMark/>
                </w:tcPr>
                <w:p w:rsidR="006C0581" w:rsidRDefault="000A316D" w14:paraId="6CF5CB35" w14:textId="77777777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6"/>
                      <w:tag w:val="#Nav: Standard_Sales_Order_Conf/1305"/>
                      <w:id w:val="-1999029145"/>
                      <w:dataBinding w:prefixMappings="xmlns:ns0='urn:microsoft-dynamics-nav/reports/Standard_Sales_Order_Conf/1305/'" w:xpath="/ns0:NavWordReportXmlPart[1]/ns0:Header[1]/ns0:CompanyAddress6[1]" w:storeItemID="{EE782172-FD63-4F4B-B896-592DF0FBA5DC}"/>
                      <w:text/>
                    </w:sdtPr>
                    <w:sdtEndPr/>
                    <w:sdtContent>
                      <w:r w:rsidR="006C0581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CompanyAddress6</w:t>
                      </w:r>
                    </w:sdtContent>
                  </w:sdt>
                </w:p>
              </w:tc>
            </w:tr>
            <w:tr w:rsidR="006C0581" w14:paraId="55EE4BAA" w14:textId="77777777">
              <w:tc>
                <w:tcPr>
                  <w:tcW w:w="4980" w:type="pct"/>
                  <w:hideMark/>
                </w:tcPr>
                <w:p w:rsidR="006C0581" w:rsidRDefault="000A316D" w14:paraId="0552D627" w14:textId="77777777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LegalOffice_Lbl"/>
                      <w:tag w:val="#Nav: Standard_Sales_Order_Conf/1305"/>
                      <w:id w:val="-1729061531"/>
                      <w:dataBinding w:prefixMappings="xmlns:ns0='urn:microsoft-dynamics-nav/reports/Standard_Sales_Order_Conf/1305/'" w:xpath="/ns0:NavWordReportXmlPart[1]/ns0:Header[1]/ns0:CompanyLegalOffice_Lbl[1]" w:storeItemID="{EE782172-FD63-4F4B-B896-592DF0FBA5DC}"/>
                      <w:text/>
                    </w:sdtPr>
                    <w:sdtEndPr/>
                    <w:sdtContent>
                      <w:proofErr w:type="spellStart"/>
                      <w:r w:rsidR="0056336A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CompanyLegalOffice_Lbl</w:t>
                      </w:r>
                      <w:proofErr w:type="spellEnd"/>
                    </w:sdtContent>
                  </w:sdt>
                  <w:r w:rsidR="006C0581"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LegalOffice"/>
                      <w:tag w:val="#Nav: Standard_Sales_Order_Conf/1305"/>
                      <w:id w:val="-1732297041"/>
                      <w:dataBinding w:prefixMappings="xmlns:ns0='urn:microsoft-dynamics-nav/reports/Standard_Sales_Order_Conf/1305/'" w:xpath="/ns0:NavWordReportXmlPart[1]/ns0:Header[1]/ns0:CompanyLegalOffice[1]" w:storeItemID="{EE782172-FD63-4F4B-B896-592DF0FBA5DC}"/>
                      <w:text/>
                    </w:sdtPr>
                    <w:sdtEndPr/>
                    <w:sdtContent>
                      <w:r w:rsidR="006C0581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  <w:lang w:val="da-DK"/>
                        </w:rPr>
                        <w:t>CompanyLegalOffice</w:t>
                      </w:r>
                    </w:sdtContent>
                  </w:sdt>
                </w:p>
              </w:tc>
            </w:tr>
          </w:tbl>
          <w:p w:rsidR="006C0581" w:rsidRDefault="006C0581" w14:paraId="31D9AD1F" w14:textId="77777777"/>
        </w:tc>
        <w:tc>
          <w:tcPr>
            <w:tcW w:w="3766" w:type="dxa"/>
          </w:tcPr>
          <w:p w:rsidR="006C0581" w:rsidRDefault="006C0581" w14:paraId="06D35B7A" w14:textId="77777777">
            <w:pPr>
              <w:pStyle w:val="NoSpacing"/>
              <w:spacing w:line="256" w:lineRule="auto"/>
              <w:rPr>
                <w:rFonts w:ascii="Arial" w:hAnsi="Arial" w:cs="Arial"/>
                <w:b/>
                <w:color w:val="7F7F7F" w:themeColor="text1" w:themeTint="80"/>
                <w:sz w:val="24"/>
                <w:szCs w:val="24"/>
              </w:rPr>
            </w:pPr>
          </w:p>
        </w:tc>
      </w:tr>
      <w:tr w:rsidR="006C0581" w:rsidTr="006C0581" w14:paraId="3178A305" w14:textId="77777777">
        <w:trPr>
          <w:gridAfter w:val="1"/>
          <w:wAfter w:w="2610" w:type="dxa"/>
          <w:trHeight w:val="392"/>
        </w:trPr>
        <w:tc>
          <w:tcPr>
            <w:tcW w:w="4599" w:type="dxa"/>
            <w:hideMark/>
          </w:tcPr>
          <w:tbl>
            <w:tblPr>
              <w:tblStyle w:val="TableGrid"/>
              <w:tblW w:w="459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96"/>
            </w:tblGrid>
            <w:tr w:rsidR="006C0581" w14:paraId="20A906B0" w14:textId="77777777">
              <w:tc>
                <w:tcPr>
                  <w:tcW w:w="5000" w:type="pct"/>
                  <w:vAlign w:val="bottom"/>
                  <w:hideMark/>
                </w:tcPr>
                <w:tbl>
                  <w:tblPr>
                    <w:tblStyle w:val="TableGrid"/>
                    <w:tblW w:w="4980" w:type="pct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78"/>
                  </w:tblGrid>
                  <w:tr w:rsidR="006C0581" w14:paraId="65DD4D45" w14:textId="77777777">
                    <w:tc>
                      <w:tcPr>
                        <w:tcW w:w="5000" w:type="pct"/>
                      </w:tcPr>
                      <w:p w:rsidR="006C0581" w:rsidRDefault="006C0581" w14:paraId="5996885E" w14:textId="77777777">
                        <w:pPr>
                          <w:pStyle w:val="NoSpacing"/>
                          <w:rPr>
                            <w:rFonts w:ascii="Arial" w:hAnsi="Arial" w:cs="Arial"/>
                            <w:b/>
                            <w:bCs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  <w:p w:rsidR="006C0581" w:rsidRDefault="000A316D" w14:paraId="7EFA5D61" w14:textId="77777777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1"/>
                            <w:tag w:val="#Nav: Standard_Sales_Order_Conf/1305"/>
                            <w:id w:val="444745016"/>
                            <w:dataBinding w:prefixMappings="xmlns:ns0='urn:microsoft-dynamics-nav/reports/Standard_Sales_Order_Conf/1305/'" w:xpath="/ns0:NavWordReportXmlPart[1]/ns0:Header[1]/ns0:CustomerAddress1[1]" w:storeItemID="{EE782172-FD63-4F4B-B896-592DF0FBA5DC}"/>
                            <w:text/>
                          </w:sdtPr>
                          <w:sdtEndPr/>
                          <w:sdtContent>
                            <w:r w:rsidR="006C0581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CustomerAddress1</w:t>
                            </w:r>
                          </w:sdtContent>
                        </w:sdt>
                      </w:p>
                    </w:tc>
                  </w:tr>
                  <w:tr w:rsidR="006C0581" w14:paraId="34D1E9E2" w14:textId="77777777">
                    <w:tc>
                      <w:tcPr>
                        <w:tcW w:w="5000" w:type="pct"/>
                        <w:hideMark/>
                      </w:tcPr>
                      <w:p w:rsidR="006C0581" w:rsidRDefault="000A316D" w14:paraId="75EA33CB" w14:textId="77777777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2"/>
                            <w:tag w:val="#Nav: Standard_Sales_Order_Conf/1305"/>
                            <w:id w:val="-748650254"/>
                            <w:dataBinding w:prefixMappings="xmlns:ns0='urn:microsoft-dynamics-nav/reports/Standard_Sales_Order_Conf/1305/'" w:xpath="/ns0:NavWordReportXmlPart[1]/ns0:Header[1]/ns0:CustomerAddress2[1]" w:storeItemID="{EE782172-FD63-4F4B-B896-592DF0FBA5DC}"/>
                            <w:text/>
                          </w:sdtPr>
                          <w:sdtEndPr/>
                          <w:sdtContent>
                            <w:r w:rsidR="006C0581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CustomerAddress2</w:t>
                            </w:r>
                          </w:sdtContent>
                        </w:sdt>
                      </w:p>
                    </w:tc>
                  </w:tr>
                  <w:tr w:rsidR="006C0581" w14:paraId="321467A4" w14:textId="77777777">
                    <w:tc>
                      <w:tcPr>
                        <w:tcW w:w="5000" w:type="pct"/>
                        <w:hideMark/>
                      </w:tcPr>
                      <w:p w:rsidR="006C0581" w:rsidRDefault="000A316D" w14:paraId="740655BF" w14:textId="77777777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3"/>
                            <w:tag w:val="#Nav: Standard_Sales_Order_Conf/1305"/>
                            <w:id w:val="818996500"/>
                            <w:dataBinding w:prefixMappings="xmlns:ns0='urn:microsoft-dynamics-nav/reports/Standard_Sales_Order_Conf/1305/'" w:xpath="/ns0:NavWordReportXmlPart[1]/ns0:Header[1]/ns0:CustomerAddress3[1]" w:storeItemID="{EE782172-FD63-4F4B-B896-592DF0FBA5DC}"/>
                            <w:text/>
                          </w:sdtPr>
                          <w:sdtEndPr/>
                          <w:sdtContent>
                            <w:r w:rsidR="006C0581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CustomerAddress3</w:t>
                            </w:r>
                          </w:sdtContent>
                        </w:sdt>
                      </w:p>
                    </w:tc>
                  </w:tr>
                  <w:tr w:rsidR="006C0581" w14:paraId="3CF40095" w14:textId="77777777">
                    <w:tc>
                      <w:tcPr>
                        <w:tcW w:w="5000" w:type="pct"/>
                        <w:hideMark/>
                      </w:tcPr>
                      <w:p w:rsidR="006C0581" w:rsidRDefault="000A316D" w14:paraId="53D8BDBE" w14:textId="77777777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4"/>
                            <w:tag w:val="#Nav: Standard_Sales_Order_Conf/1305"/>
                            <w:id w:val="-1393430426"/>
                            <w:dataBinding w:prefixMappings="xmlns:ns0='urn:microsoft-dynamics-nav/reports/Standard_Sales_Order_Conf/1305/'" w:xpath="/ns0:NavWordReportXmlPart[1]/ns0:Header[1]/ns0:CustomerAddress4[1]" w:storeItemID="{EE782172-FD63-4F4B-B896-592DF0FBA5DC}"/>
                            <w:text/>
                          </w:sdtPr>
                          <w:sdtEndPr/>
                          <w:sdtContent>
                            <w:r w:rsidR="006C0581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CustomerAddress4</w:t>
                            </w:r>
                          </w:sdtContent>
                        </w:sdt>
                      </w:p>
                    </w:tc>
                  </w:tr>
                  <w:tr w:rsidR="006C0581" w14:paraId="308E8582" w14:textId="77777777">
                    <w:tc>
                      <w:tcPr>
                        <w:tcW w:w="5000" w:type="pct"/>
                        <w:hideMark/>
                      </w:tcPr>
                      <w:p w:rsidR="006C0581" w:rsidRDefault="000A316D" w14:paraId="77C736CE" w14:textId="77777777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5"/>
                            <w:tag w:val="#Nav: Standard_Sales_Order_Conf/1305"/>
                            <w:id w:val="-425656354"/>
                            <w:dataBinding w:prefixMappings="xmlns:ns0='urn:microsoft-dynamics-nav/reports/Standard_Sales_Order_Conf/1305/'" w:xpath="/ns0:NavWordReportXmlPart[1]/ns0:Header[1]/ns0:CustomerAddress5[1]" w:storeItemID="{EE782172-FD63-4F4B-B896-592DF0FBA5DC}"/>
                            <w:text/>
                          </w:sdtPr>
                          <w:sdtEndPr/>
                          <w:sdtContent>
                            <w:r w:rsidR="006C0581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CustomerAddress5</w:t>
                            </w:r>
                          </w:sdtContent>
                        </w:sdt>
                      </w:p>
                    </w:tc>
                  </w:tr>
                  <w:tr w:rsidR="006C0581" w14:paraId="518FD95F" w14:textId="77777777">
                    <w:tc>
                      <w:tcPr>
                        <w:tcW w:w="5000" w:type="pct"/>
                        <w:hideMark/>
                      </w:tcPr>
                      <w:p w:rsidR="006C0581" w:rsidRDefault="000A316D" w14:paraId="66A48BB0" w14:textId="77777777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6"/>
                            <w:tag w:val="#Nav: Standard_Sales_Order_Conf/1305"/>
                            <w:id w:val="1393704384"/>
                            <w:dataBinding w:prefixMappings="xmlns:ns0='urn:microsoft-dynamics-nav/reports/Standard_Sales_Order_Conf/1305/'" w:xpath="/ns0:NavWordReportXmlPart[1]/ns0:Header[1]/ns0:CustomerAddress6[1]" w:storeItemID="{EE782172-FD63-4F4B-B896-592DF0FBA5DC}"/>
                            <w:text/>
                          </w:sdtPr>
                          <w:sdtEndPr/>
                          <w:sdtContent>
                            <w:r w:rsidR="006C0581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CustomerAddress6</w:t>
                            </w:r>
                          </w:sdtContent>
                        </w:sdt>
                      </w:p>
                    </w:tc>
                  </w:tr>
                  <w:tr w:rsidR="006C0581" w14:paraId="1C367A90" w14:textId="77777777">
                    <w:tc>
                      <w:tcPr>
                        <w:tcW w:w="5000" w:type="pct"/>
                        <w:hideMark/>
                      </w:tcPr>
                      <w:p w:rsidR="006C0581" w:rsidRDefault="000A316D" w14:paraId="1692E3B6" w14:textId="77777777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7"/>
                            <w:tag w:val="#Nav: Standard_Sales_Order_Conf/1305"/>
                            <w:id w:val="821472015"/>
                            <w:dataBinding w:prefixMappings="xmlns:ns0='urn:microsoft-dynamics-nav/reports/Standard_Sales_Order_Conf/1305/'" w:xpath="/ns0:NavWordReportXmlPart[1]/ns0:Header[1]/ns0:CustomerAddress7[1]" w:storeItemID="{EE782172-FD63-4F4B-B896-592DF0FBA5DC}"/>
                            <w:text/>
                          </w:sdtPr>
                          <w:sdtEndPr/>
                          <w:sdtContent>
                            <w:r w:rsidR="006C0581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  <w:lang w:val="da-DK"/>
                              </w:rPr>
                              <w:t>CustomerAddress7</w:t>
                            </w:r>
                          </w:sdtContent>
                        </w:sdt>
                      </w:p>
                    </w:tc>
                  </w:tr>
                  <w:tr w:rsidR="006C0581" w14:paraId="71B02FAC" w14:textId="77777777">
                    <w:tc>
                      <w:tcPr>
                        <w:tcW w:w="5000" w:type="pct"/>
                        <w:hideMark/>
                      </w:tcPr>
                      <w:sdt>
                        <w:sdtPr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  <w:alias w:val="#Nav: /Header/CustomerAddress8"/>
                          <w:tag w:val="#Nav: Standard_Sales_Order_Conf/1305"/>
                          <w:id w:val="-1089000439"/>
                          <w:dataBinding w:prefixMappings="xmlns:ns0='urn:microsoft-dynamics-nav/reports/Standard_Sales_Order_Conf/1305/'" w:xpath="/ns0:NavWordReportXmlPart[1]/ns0:Header[1]/ns0:CustomerAddress8[1]" w:storeItemID="{EE782172-FD63-4F4B-B896-592DF0FBA5DC}"/>
                          <w:text/>
                        </w:sdtPr>
                        <w:sdtEndPr/>
                        <w:sdtContent>
                          <w:p w:rsidR="006C0581" w:rsidRDefault="006C0581" w14:paraId="710897B0" w14:textId="77777777">
                            <w:pPr>
                              <w:pStyle w:val="NoSpacing"/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  <w:lang w:val="da-DK"/>
                              </w:rPr>
                              <w:t>CustomerAddress8</w:t>
                            </w:r>
                          </w:p>
                        </w:sdtContent>
                      </w:sdt>
                    </w:tc>
                  </w:tr>
                </w:tbl>
                <w:p w:rsidR="006C0581" w:rsidRDefault="006C0581" w14:paraId="0F21D9B1" w14:textId="77777777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</w:p>
              </w:tc>
            </w:tr>
          </w:tbl>
          <w:p w:rsidR="006C0581" w:rsidRDefault="006C0581" w14:paraId="0F7247EF" w14:textId="77777777"/>
        </w:tc>
        <w:tc>
          <w:tcPr>
            <w:tcW w:w="3766" w:type="dxa"/>
            <w:hideMark/>
          </w:tcPr>
          <w:tbl>
            <w:tblPr>
              <w:tblStyle w:val="TableGrid"/>
              <w:tblW w:w="5000" w:type="pc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57"/>
            </w:tblGrid>
            <w:tr w:rsidR="006C0581" w14:paraId="2AD92797" w14:textId="77777777">
              <w:trPr>
                <w:trHeight w:val="20"/>
              </w:trPr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</w:rPr>
                  <w:alias w:val="#Nav: /Header/ShipToAddress_Lbl"/>
                  <w:tag w:val="#Nav: Standard_Sales_Order_Conf/1305"/>
                  <w:id w:val="890317032"/>
                  <w:dataBinding w:prefixMappings="xmlns:ns0='urn:microsoft-dynamics-nav/reports/Standard_Sales_Order_Conf/1305/'" w:xpath="/ns0:NavWordReportXmlPart[1]/ns0:Header[1]/ns0:ShipToAddress_Lbl[1]" w:storeItemID="{EE782172-FD63-4F4B-B896-592DF0FBA5DC}"/>
                  <w:text/>
                </w:sdtPr>
                <w:sdtEndPr/>
                <w:sdtContent>
                  <w:tc>
                    <w:tcPr>
                      <w:tcW w:w="1748" w:type="pct"/>
                      <w:hideMark/>
                    </w:tcPr>
                    <w:p w:rsidR="006C0581" w:rsidRDefault="0056336A" w14:paraId="2E3E65EE" w14:textId="77777777">
                      <w:pPr>
                        <w:pStyle w:val="Heading1"/>
                        <w:outlineLvl w:val="0"/>
                        <w:rPr>
                          <w:rFonts w:ascii="Arial" w:hAnsi="Arial" w:cs="Arial"/>
                          <w:color w:val="7F7F7F" w:themeColor="text1" w:themeTint="80"/>
                          <w:sz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7F7F7F" w:themeColor="text1" w:themeTint="80"/>
                          <w:sz w:val="16"/>
                        </w:rPr>
                        <w:t>ShipToAddress_Lbl</w:t>
                      </w:r>
                      <w:proofErr w:type="spellEnd"/>
                    </w:p>
                  </w:tc>
                </w:sdtContent>
              </w:sdt>
            </w:tr>
            <w:tr w:rsidR="006C0581" w14:paraId="47D68D57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1"/>
                  <w:tag w:val="#Nav: Standard_Sales_Order_Conf/1305"/>
                  <w:id w:val="-1683658669"/>
                  <w:dataBinding w:prefixMappings="xmlns:ns0='urn:microsoft-dynamics-nav/reports/Standard_Sales_Order_Conf/1305/'" w:xpath="/ns0:NavWordReportXmlPart[1]/ns0:Header[1]/ns0:ShipToAddress1[1]" w:storeItemID="{EE782172-FD63-4F4B-B896-592DF0FBA5DC}"/>
                  <w:text/>
                </w:sdtPr>
                <w:sdtEndPr/>
                <w:sdtContent>
                  <w:tc>
                    <w:tcPr>
                      <w:tcW w:w="1748" w:type="pct"/>
                      <w:hideMark/>
                    </w:tcPr>
                    <w:p w:rsidR="006C0581" w:rsidRDefault="006C0581" w14:paraId="67D0944F" w14:textId="77777777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ShipToAddress1</w:t>
                      </w:r>
                    </w:p>
                  </w:tc>
                </w:sdtContent>
              </w:sdt>
            </w:tr>
            <w:tr w:rsidR="006C0581" w14:paraId="4B40D909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2"/>
                  <w:tag w:val="#Nav: Standard_Sales_Order_Conf/1305"/>
                  <w:id w:val="-1732997697"/>
                  <w:dataBinding w:prefixMappings="xmlns:ns0='urn:microsoft-dynamics-nav/reports/Standard_Sales_Order_Conf/1305/'" w:xpath="/ns0:NavWordReportXmlPart[1]/ns0:Header[1]/ns0:ShipToAddress2[1]" w:storeItemID="{EE782172-FD63-4F4B-B896-592DF0FBA5DC}"/>
                  <w:text/>
                </w:sdtPr>
                <w:sdtEndPr/>
                <w:sdtContent>
                  <w:tc>
                    <w:tcPr>
                      <w:tcW w:w="1748" w:type="pct"/>
                      <w:hideMark/>
                    </w:tcPr>
                    <w:p w:rsidR="006C0581" w:rsidRDefault="006C0581" w14:paraId="0CF91900" w14:textId="77777777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ShipToAddress2</w:t>
                      </w:r>
                    </w:p>
                  </w:tc>
                </w:sdtContent>
              </w:sdt>
            </w:tr>
            <w:tr w:rsidR="006C0581" w14:paraId="6783707F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3"/>
                  <w:tag w:val="#Nav: Standard_Sales_Order_Conf/1305"/>
                  <w:id w:val="1120571482"/>
                  <w:dataBinding w:prefixMappings="xmlns:ns0='urn:microsoft-dynamics-nav/reports/Standard_Sales_Order_Conf/1305/'" w:xpath="/ns0:NavWordReportXmlPart[1]/ns0:Header[1]/ns0:ShipToAddress3[1]" w:storeItemID="{EE782172-FD63-4F4B-B896-592DF0FBA5DC}"/>
                  <w:text/>
                </w:sdtPr>
                <w:sdtEndPr/>
                <w:sdtContent>
                  <w:tc>
                    <w:tcPr>
                      <w:tcW w:w="1748" w:type="pct"/>
                      <w:hideMark/>
                    </w:tcPr>
                    <w:p w:rsidR="006C0581" w:rsidRDefault="006C0581" w14:paraId="11D3056A" w14:textId="77777777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ShipToAddress3</w:t>
                      </w:r>
                    </w:p>
                  </w:tc>
                </w:sdtContent>
              </w:sdt>
            </w:tr>
            <w:tr w:rsidR="006C0581" w14:paraId="15FAFCDA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4"/>
                  <w:tag w:val="#Nav: Standard_Sales_Order_Conf/1305"/>
                  <w:id w:val="957987078"/>
                  <w:dataBinding w:prefixMappings="xmlns:ns0='urn:microsoft-dynamics-nav/reports/Standard_Sales_Order_Conf/1305/'" w:xpath="/ns0:NavWordReportXmlPart[1]/ns0:Header[1]/ns0:ShipToAddress4[1]" w:storeItemID="{EE782172-FD63-4F4B-B896-592DF0FBA5DC}"/>
                  <w:text/>
                </w:sdtPr>
                <w:sdtEndPr/>
                <w:sdtContent>
                  <w:tc>
                    <w:tcPr>
                      <w:tcW w:w="1748" w:type="pct"/>
                      <w:hideMark/>
                    </w:tcPr>
                    <w:p w:rsidR="006C0581" w:rsidRDefault="006C0581" w14:paraId="387FB2CC" w14:textId="77777777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ShipToAddress4</w:t>
                      </w:r>
                    </w:p>
                  </w:tc>
                </w:sdtContent>
              </w:sdt>
            </w:tr>
            <w:tr w:rsidR="006C0581" w14:paraId="48559E4B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5"/>
                  <w:tag w:val="#Nav: Standard_Sales_Order_Conf/1305"/>
                  <w:id w:val="1844509498"/>
                  <w:dataBinding w:prefixMappings="xmlns:ns0='urn:microsoft-dynamics-nav/reports/Standard_Sales_Order_Conf/1305/'" w:xpath="/ns0:NavWordReportXmlPart[1]/ns0:Header[1]/ns0:ShipToAddress5[1]" w:storeItemID="{EE782172-FD63-4F4B-B896-592DF0FBA5DC}"/>
                  <w:text/>
                </w:sdtPr>
                <w:sdtEndPr/>
                <w:sdtContent>
                  <w:tc>
                    <w:tcPr>
                      <w:tcW w:w="1748" w:type="pct"/>
                      <w:hideMark/>
                    </w:tcPr>
                    <w:p w:rsidR="006C0581" w:rsidRDefault="006C0581" w14:paraId="58C2E846" w14:textId="77777777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ShipToAddress5</w:t>
                      </w:r>
                    </w:p>
                  </w:tc>
                </w:sdtContent>
              </w:sdt>
            </w:tr>
            <w:tr w:rsidR="006C0581" w14:paraId="6B8C2A78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6"/>
                  <w:tag w:val="#Nav: Standard_Sales_Order_Conf/1305"/>
                  <w:id w:val="1461073087"/>
                  <w:dataBinding w:prefixMappings="xmlns:ns0='urn:microsoft-dynamics-nav/reports/Standard_Sales_Order_Conf/1305/'" w:xpath="/ns0:NavWordReportXmlPart[1]/ns0:Header[1]/ns0:ShipToAddress6[1]" w:storeItemID="{EE782172-FD63-4F4B-B896-592DF0FBA5DC}"/>
                  <w:text/>
                </w:sdtPr>
                <w:sdtEndPr/>
                <w:sdtContent>
                  <w:tc>
                    <w:tcPr>
                      <w:tcW w:w="1748" w:type="pct"/>
                      <w:hideMark/>
                    </w:tcPr>
                    <w:p w:rsidR="006C0581" w:rsidRDefault="006C0581" w14:paraId="17A68D6C" w14:textId="77777777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ShipToAddress6</w:t>
                      </w:r>
                    </w:p>
                  </w:tc>
                </w:sdtContent>
              </w:sdt>
            </w:tr>
            <w:tr w:rsidR="006C0581" w14:paraId="4E45294F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7"/>
                  <w:tag w:val="#Nav: Standard_Sales_Order_Conf/1305"/>
                  <w:id w:val="-653611666"/>
                  <w:dataBinding w:prefixMappings="xmlns:ns0='urn:microsoft-dynamics-nav/reports/Standard_Sales_Order_Conf/1305/'" w:xpath="/ns0:NavWordReportXmlPart[1]/ns0:Header[1]/ns0:ShipToAddress7[1]" w:storeItemID="{EE782172-FD63-4F4B-B896-592DF0FBA5DC}"/>
                  <w:text/>
                </w:sdtPr>
                <w:sdtEndPr/>
                <w:sdtContent>
                  <w:tc>
                    <w:tcPr>
                      <w:tcW w:w="1748" w:type="pct"/>
                      <w:hideMark/>
                    </w:tcPr>
                    <w:p w:rsidR="006C0581" w:rsidRDefault="006C0581" w14:paraId="7B462D4F" w14:textId="77777777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ShipToAddress7</w:t>
                      </w:r>
                    </w:p>
                  </w:tc>
                </w:sdtContent>
              </w:sdt>
            </w:tr>
            <w:tr w:rsidR="006C0581" w14:paraId="36AC2DBD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8"/>
                  <w:tag w:val="#Nav: Standard_Sales_Order_Conf/1305"/>
                  <w:id w:val="-1285874069"/>
                  <w:dataBinding w:prefixMappings="xmlns:ns0='urn:microsoft-dynamics-nav/reports/Standard_Sales_Order_Conf/1305/'" w:xpath="/ns0:NavWordReportXmlPart[1]/ns0:Header[1]/ns0:ShipToAddress8[1]" w:storeItemID="{EE782172-FD63-4F4B-B896-592DF0FBA5DC}"/>
                  <w:text/>
                </w:sdtPr>
                <w:sdtEndPr/>
                <w:sdtContent>
                  <w:tc>
                    <w:tcPr>
                      <w:tcW w:w="1748" w:type="pct"/>
                      <w:hideMark/>
                    </w:tcPr>
                    <w:p w:rsidR="006C0581" w:rsidRDefault="006C0581" w14:paraId="4E4E8E0B" w14:textId="77777777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ShipToAddress8</w:t>
                      </w:r>
                    </w:p>
                  </w:tc>
                </w:sdtContent>
              </w:sdt>
            </w:tr>
          </w:tbl>
          <w:p w:rsidR="006C0581" w:rsidRDefault="006C0581" w14:paraId="06637B2A" w14:textId="77777777">
            <w:pPr>
              <w:pStyle w:val="NoSpacing"/>
              <w:spacing w:line="256" w:lineRule="auto"/>
              <w:rPr>
                <w:rFonts w:ascii="Arial" w:hAnsi="Arial" w:cs="Arial"/>
                <w:b/>
                <w:bCs/>
                <w:color w:val="7F7F7F" w:themeColor="text1" w:themeTint="80"/>
                <w:sz w:val="16"/>
                <w:szCs w:val="16"/>
              </w:rPr>
            </w:pPr>
          </w:p>
        </w:tc>
      </w:tr>
    </w:tbl>
    <w:p w:rsidR="00576AEC" w:rsidP="00576AEC" w:rsidRDefault="00576AEC" w14:paraId="7C12C975" w14:textId="77777777">
      <w:pPr>
        <w:rPr>
          <w:sz w:val="12"/>
          <w:szCs w:val="12"/>
        </w:rPr>
      </w:pPr>
    </w:p>
    <w:tbl>
      <w:tblPr>
        <w:tblStyle w:val="TableGrid"/>
        <w:tblW w:w="5261" w:type="pct"/>
        <w:tblInd w:w="-550" w:type="dxa"/>
        <w:tblBorders>
          <w:top w:val="single" w:color="7F7F7F" w:themeColor="text1" w:themeTint="80" w:sz="8" w:space="0"/>
          <w:left w:val="single" w:color="7F7F7F" w:themeColor="text1" w:themeTint="80" w:sz="8" w:space="0"/>
          <w:bottom w:val="single" w:color="7F7F7F" w:themeColor="text1" w:themeTint="80" w:sz="8" w:space="0"/>
          <w:right w:val="single" w:color="7F7F7F" w:themeColor="text1" w:themeTint="80" w:sz="8" w:space="0"/>
          <w:insideH w:val="single" w:color="7F7F7F" w:themeColor="text1" w:themeTint="80" w:sz="8" w:space="0"/>
          <w:insideV w:val="single" w:color="7F7F7F" w:themeColor="text1" w:themeTint="80" w:sz="8" w:space="0"/>
        </w:tblBorders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613"/>
        <w:gridCol w:w="2935"/>
        <w:gridCol w:w="3105"/>
        <w:gridCol w:w="2415"/>
      </w:tblGrid>
      <w:tr w:rsidRPr="003A70EC" w:rsidR="003E1C67" w:rsidTr="003E1C67" w14:paraId="54B873D0" w14:textId="77777777">
        <w:trPr>
          <w:trHeight w:val="490"/>
        </w:trPr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Salesperson_Lbl2"/>
            <w:tag w:val="#Nav: Standard_Sales_Order_Conf/1305"/>
            <w:id w:val="1524747702"/>
            <w:dataBinding w:prefixMappings="xmlns:ns0='urn:microsoft-dynamics-nav/reports/Standard_Sales_Order_Conf/1305/'" w:xpath="/ns0:NavWordReportXmlPart[1]/ns0:Header[1]/ns0:Salesperson_Lbl2[1]" w:storeItemID="{EE782172-FD63-4F4B-B896-592DF0FBA5DC}"/>
            <w:text/>
          </w:sdtPr>
          <w:sdtEndPr/>
          <w:sdtContent>
            <w:tc>
              <w:tcPr>
                <w:tcW w:w="1249" w:type="pct"/>
              </w:tcPr>
              <w:p w:rsidRPr="003D730A" w:rsidR="003E1C67" w:rsidP="00D8776C" w:rsidRDefault="003E1C67" w14:paraId="77C79B1E" w14:textId="77777777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3D730A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Salesperson_Lbl2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QuoteNo_Lbl"/>
            <w:tag w:val="#Nav: Standard_Sales_Order_Conf/1305"/>
            <w:id w:val="409746230"/>
            <w:dataBinding w:prefixMappings="xmlns:ns0='urn:microsoft-dynamics-nav/reports/Standard_Sales_Order_Conf/1305/'" w:xpath="/ns0:NavWordReportXmlPart[1]/ns0:Header[1]/ns0:QuoteNo_Lbl[1]" w:storeItemID="{EE782172-FD63-4F4B-B896-592DF0FBA5DC}"/>
            <w:text/>
          </w:sdtPr>
          <w:sdtEndPr/>
          <w:sdtContent>
            <w:tc>
              <w:tcPr>
                <w:tcW w:w="1326" w:type="pct"/>
              </w:tcPr>
              <w:p w:rsidRPr="003D730A" w:rsidR="003E1C67" w:rsidP="00D8776C" w:rsidRDefault="003E1C67" w14:paraId="3F96B36D" w14:textId="77777777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3D730A"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  <w:lang w:val="da-DK"/>
            </w:rPr>
            <w:alias w:val="#Nav: /Header/ShipmentMethodDescription_Lbl"/>
            <w:tag w:val="#Nav: Standard_Sales_Order_Conf/1305"/>
            <w:id w:val="-509837305"/>
            <w:dataBinding w:prefixMappings="xmlns:ns0='urn:microsoft-dynamics-nav/reports/Standard_Sales_Order_Conf/1305/'" w:xpath="/ns0:NavWordReportXmlPart[1]/ns0:Header[1]/ns0:ShipmentMethodDescription_Lbl[1]" w:storeItemID="{EE782172-FD63-4F4B-B896-592DF0FBA5DC}"/>
            <w:text/>
          </w:sdtPr>
          <w:sdtEndPr/>
          <w:sdtContent>
            <w:tc>
              <w:tcPr>
                <w:tcW w:w="1403" w:type="pct"/>
              </w:tcPr>
              <w:p w:rsidRPr="003D730A" w:rsidR="003E1C67" w:rsidP="00D8776C" w:rsidRDefault="003E1C67" w14:paraId="136E3B3C" w14:textId="77777777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3D730A"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  <w:t>ShipmentMethodDescription_Lbl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  <w:lang w:val="da-DK"/>
            </w:rPr>
            <w:id w:val="1415739316"/>
            <w:placeholder>
              <w:docPart w:val="DefaultPlaceholder_-1854013440"/>
            </w:placeholder>
            <w15:dataBinding w:prefixMappings="xmlns:ns0='urn:microsoft-dynamics-nav/reports/Standard_Sales_Order_Conf/1305/' " w:xpath="/ns0:NavWordReportXmlPart[1]/ns0:Header[1]/ns0:CompanyVATRegNo_Lbl[1]" w:storeItemID="{EE782172-FD63-4F4B-B896-592DF0FBA5DC}"/>
          </w:sdtPr>
          <w:sdtEndPr/>
          <w:sdtContent>
            <w:tc>
              <w:tcPr>
                <w:tcW w:w="1023" w:type="pct"/>
              </w:tcPr>
              <w:p w:rsidR="003E1C67" w:rsidP="00D8776C" w:rsidRDefault="009A1CCA" w14:paraId="06E33016" w14:textId="0612842E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</w:pPr>
                <w:r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  <w:t>CompanyVATRegNo_Lbl</w:t>
                </w:r>
              </w:p>
            </w:tc>
          </w:sdtContent>
        </w:sdt>
      </w:tr>
      <w:tr w:rsidRPr="003A70EC" w:rsidR="003E1C67" w:rsidTr="003E1C67" w14:paraId="60B26FAC" w14:textId="77777777">
        <w:trPr>
          <w:trHeight w:val="490"/>
        </w:trPr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SalesPersonName"/>
            <w:tag w:val="#Nav: Standard_Sales_Order_Conf/1305"/>
            <w:id w:val="-266919783"/>
            <w:dataBinding w:prefixMappings="xmlns:ns0='urn:microsoft-dynamics-nav/reports/Standard_Sales_Order_Conf/1305/'" w:xpath="/ns0:NavWordReportXmlPart[1]/ns0:Header[1]/ns0:SalesPersonName[1]" w:storeItemID="{EE782172-FD63-4F4B-B896-592DF0FBA5DC}"/>
            <w:text/>
          </w:sdtPr>
          <w:sdtEndPr/>
          <w:sdtContent>
            <w:tc>
              <w:tcPr>
                <w:tcW w:w="1249" w:type="pct"/>
              </w:tcPr>
              <w:p w:rsidRPr="00955211" w:rsidR="003E1C67" w:rsidP="00D8776C" w:rsidRDefault="003E1C67" w14:paraId="433FD8C4" w14:textId="77777777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955211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QuoteNo"/>
            <w:tag w:val="#Nav: Standard_Sales_Order_Conf/1305"/>
            <w:id w:val="-850719384"/>
            <w:dataBinding w:prefixMappings="xmlns:ns0='urn:microsoft-dynamics-nav/reports/Standard_Sales_Order_Conf/1305/'" w:xpath="/ns0:NavWordReportXmlPart[1]/ns0:Header[1]/ns0:QuoteNo[1]" w:storeItemID="{EE782172-FD63-4F4B-B896-592DF0FBA5DC}"/>
            <w:text/>
          </w:sdtPr>
          <w:sdtEndPr/>
          <w:sdtContent>
            <w:tc>
              <w:tcPr>
                <w:tcW w:w="1326" w:type="pct"/>
              </w:tcPr>
              <w:p w:rsidRPr="00955211" w:rsidR="003E1C67" w:rsidP="00D8776C" w:rsidRDefault="003E1C67" w14:paraId="036BA7C1" w14:textId="77777777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955211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  <w:lang w:val="da-DK"/>
            </w:rPr>
            <w:alias w:val="#Nav: /Header/ShipmentMethodDescription"/>
            <w:tag w:val="#Nav: Standard_Sales_Order_Conf/1305"/>
            <w:id w:val="-1557235529"/>
            <w:dataBinding w:prefixMappings="xmlns:ns0='urn:microsoft-dynamics-nav/reports/Standard_Sales_Order_Conf/1305/'" w:xpath="/ns0:NavWordReportXmlPart[1]/ns0:Header[1]/ns0:ShipmentMethodDescription[1]" w:storeItemID="{EE782172-FD63-4F4B-B896-592DF0FBA5DC}"/>
            <w:text/>
          </w:sdtPr>
          <w:sdtEndPr/>
          <w:sdtContent>
            <w:tc>
              <w:tcPr>
                <w:tcW w:w="1403" w:type="pct"/>
              </w:tcPr>
              <w:p w:rsidRPr="00955211" w:rsidR="003E1C67" w:rsidP="00D8776C" w:rsidRDefault="003E1C67" w14:paraId="540F54B4" w14:textId="77777777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955211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  <w:lang w:val="da-DK"/>
            </w:rPr>
            <w:id w:val="-1057168252"/>
            <w:placeholder>
              <w:docPart w:val="DefaultPlaceholder_-1854013440"/>
            </w:placeholder>
            <w15:dataBinding w:prefixMappings="xmlns:ns0='urn:microsoft-dynamics-nav/reports/Standard_Sales_Order_Conf/1305/' " w:xpath="/ns0:NavWordReportXmlPart[1]/ns0:Header[1]/ns0:CompanyVATRegNo[1]" w:storeItemID="{EE782172-FD63-4F4B-B896-592DF0FBA5DC}"/>
          </w:sdtPr>
          <w:sdtEndPr/>
          <w:sdtContent>
            <w:tc>
              <w:tcPr>
                <w:tcW w:w="1023" w:type="pct"/>
              </w:tcPr>
              <w:p w:rsidR="003E1C67" w:rsidP="00D8776C" w:rsidRDefault="009A1CCA" w14:paraId="6B316311" w14:textId="640E3C3F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</w:pPr>
                <w: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CompanyVATRegNo</w:t>
                </w:r>
              </w:p>
            </w:tc>
          </w:sdtContent>
        </w:sdt>
      </w:tr>
      <w:tr w:rsidRPr="003A70EC" w:rsidR="003E1C67" w:rsidTr="003E1C67" w14:paraId="06FA156A" w14:textId="77777777">
        <w:trPr>
          <w:trHeight w:val="490"/>
        </w:trPr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PONumber_Lbl"/>
            <w:tag w:val="#Nav: Standard_Sales_Order_Conf/1305"/>
            <w:id w:val="1726641039"/>
            <w:dataBinding w:prefixMappings="xmlns:ns0='urn:microsoft-dynamics-nav/reports/Standard_Sales_Order_Conf/1305/'" w:xpath="/ns0:NavWordReportXmlPart[1]/ns0:Header[1]/ns0:PONumber_Lbl[1]" w:storeItemID="{EE782172-FD63-4F4B-B896-592DF0FBA5DC}"/>
            <w:text/>
          </w:sdtPr>
          <w:sdtEndPr/>
          <w:sdtContent>
            <w:tc>
              <w:tcPr>
                <w:tcW w:w="1249" w:type="pct"/>
              </w:tcPr>
              <w:p w:rsidRPr="003D730A" w:rsidR="003E1C67" w:rsidP="00D8776C" w:rsidRDefault="003E1C67" w14:paraId="3872F3EC" w14:textId="77777777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3D730A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PONumber_Lbl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PaymentTermsDescription_Lbl"/>
            <w:tag w:val="#Nav: Standard_Sales_Order_Conf/1305"/>
            <w:id w:val="2140228151"/>
            <w:dataBinding w:prefixMappings="xmlns:ns0='urn:microsoft-dynamics-nav/reports/Standard_Sales_Order_Conf/1305/'" w:xpath="/ns0:NavWordReportXmlPart[1]/ns0:Header[1]/ns0:PaymentTermsDescription_Lbl[1]" w:storeItemID="{EE782172-FD63-4F4B-B896-592DF0FBA5DC}"/>
            <w:text/>
          </w:sdtPr>
          <w:sdtEndPr/>
          <w:sdtContent>
            <w:tc>
              <w:tcPr>
                <w:tcW w:w="1326" w:type="pct"/>
              </w:tcPr>
              <w:p w:rsidRPr="003D730A" w:rsidR="003E1C67" w:rsidP="00D8776C" w:rsidRDefault="003E1C67" w14:paraId="2D0487CB" w14:textId="77777777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3D730A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  <w:lang w:val="da-DK"/>
            </w:rPr>
            <w:alias w:val="#Nav: /Header/ShipmentDate_Lbl"/>
            <w:tag w:val="#Nav: Standard_Sales_Order_Conf/1305"/>
            <w:id w:val="1668903341"/>
            <w:dataBinding w:prefixMappings="xmlns:ns0='urn:microsoft-dynamics-nav/reports/Standard_Sales_Order_Conf/1305/'" w:xpath="/ns0:NavWordReportXmlPart[1]/ns0:Header[1]/ns0:ShipmentDate_Lbl[1]" w:storeItemID="{EE782172-FD63-4F4B-B896-592DF0FBA5DC}"/>
            <w:text/>
          </w:sdtPr>
          <w:sdtEndPr/>
          <w:sdtContent>
            <w:tc>
              <w:tcPr>
                <w:tcW w:w="1403" w:type="pct"/>
              </w:tcPr>
              <w:p w:rsidRPr="003D730A" w:rsidR="003E1C67" w:rsidP="00D8776C" w:rsidRDefault="003E1C67" w14:paraId="21DA2F2B" w14:textId="77777777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</w:pPr>
                <w:proofErr w:type="spellStart"/>
                <w:r w:rsidRPr="003D730A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ShipmentDate_Lbl</w:t>
                </w:r>
                <w:proofErr w:type="spellEnd"/>
              </w:p>
            </w:tc>
          </w:sdtContent>
        </w:sdt>
        <w:tc>
          <w:tcPr>
            <w:tcW w:w="1023" w:type="pct"/>
          </w:tcPr>
          <w:p w:rsidR="003E1C67" w:rsidP="00D8776C" w:rsidRDefault="003E1C67" w14:paraId="4A5055D8" w14:textId="77777777">
            <w:pPr>
              <w:pStyle w:val="Heading1"/>
              <w:outlineLvl w:val="0"/>
              <w:rPr>
                <w:rFonts w:ascii="Arial" w:hAnsi="Arial" w:cs="Arial"/>
                <w:color w:val="7F7F7F" w:themeColor="text1" w:themeTint="80"/>
                <w:szCs w:val="18"/>
                <w:lang w:val="da-DK"/>
              </w:rPr>
            </w:pPr>
          </w:p>
        </w:tc>
      </w:tr>
      <w:tr w:rsidRPr="003A70EC" w:rsidR="003E1C67" w:rsidTr="003E1C67" w14:paraId="0B67D003" w14:textId="77777777">
        <w:trPr>
          <w:trHeight w:val="338"/>
        </w:trPr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ExtDocNo_SalesHeader"/>
            <w:tag w:val="#Nav: Standard_Sales_Order_Conf/1305"/>
            <w:id w:val="-1721435751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ExtDocNo_SalesHeader[1]" w:storeItemID="{EE782172-FD63-4F4B-B896-592DF0FBA5DC}"/>
            <w:text/>
          </w:sdtPr>
          <w:sdtEndPr/>
          <w:sdtContent>
            <w:tc>
              <w:tcPr>
                <w:tcW w:w="1249" w:type="pct"/>
              </w:tcPr>
              <w:p w:rsidRPr="00955211" w:rsidR="003E1C67" w:rsidP="00D8776C" w:rsidRDefault="00083297" w14:paraId="43144419" w14:textId="77777777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  <w:t>ExtDocNo_SalesHeader</w:t>
                </w:r>
                <w:proofErr w:type="spellEnd"/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PaymentTermsDescription"/>
            <w:tag w:val="#Nav: Standard_Sales_Order_Conf/1305"/>
            <w:id w:val="-2059847697"/>
            <w:dataBinding w:prefixMappings="xmlns:ns0='urn:microsoft-dynamics-nav/reports/Standard_Sales_Order_Conf/1305/'" w:xpath="/ns0:NavWordReportXmlPart[1]/ns0:Header[1]/ns0:PaymentTermsDescription[1]" w:storeItemID="{EE782172-FD63-4F4B-B896-592DF0FBA5DC}"/>
            <w:text/>
          </w:sdtPr>
          <w:sdtEndPr/>
          <w:sdtContent>
            <w:tc>
              <w:tcPr>
                <w:tcW w:w="1326" w:type="pct"/>
              </w:tcPr>
              <w:p w:rsidRPr="00955211" w:rsidR="003E1C67" w:rsidP="00D8776C" w:rsidRDefault="003E1C67" w14:paraId="7B853C95" w14:textId="77777777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955211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  <w:t>PaymentTermsDescription</w:t>
                </w:r>
                <w:proofErr w:type="spellEnd"/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  <w:lang w:val="da-DK"/>
            </w:rPr>
            <w:alias w:val="#Nav: /Header/ShipmentDate"/>
            <w:tag w:val="#Nav: Standard_Sales_Order_Conf/1305"/>
            <w:id w:val="339677791"/>
            <w:dataBinding w:prefixMappings="xmlns:ns0='urn:microsoft-dynamics-nav/reports/Standard_Sales_Order_Conf/1305/'" w:xpath="/ns0:NavWordReportXmlPart[1]/ns0:Header[1]/ns0:ShipmentDate[1]" w:storeItemID="{EE782172-FD63-4F4B-B896-592DF0FBA5DC}"/>
            <w:text/>
          </w:sdtPr>
          <w:sdtEndPr/>
          <w:sdtContent>
            <w:tc>
              <w:tcPr>
                <w:tcW w:w="1403" w:type="pct"/>
              </w:tcPr>
              <w:p w:rsidRPr="00955211" w:rsidR="003E1C67" w:rsidP="00D8776C" w:rsidRDefault="003E1C67" w14:paraId="41722799" w14:textId="77777777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</w:pPr>
                <w:proofErr w:type="spellStart"/>
                <w:r w:rsidRPr="00955211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  <w:t>ShipmentDate</w:t>
                </w:r>
                <w:proofErr w:type="spellEnd"/>
              </w:p>
            </w:tc>
          </w:sdtContent>
        </w:sdt>
        <w:tc>
          <w:tcPr>
            <w:tcW w:w="1023" w:type="pct"/>
          </w:tcPr>
          <w:p w:rsidR="003E1C67" w:rsidP="00D8776C" w:rsidRDefault="003E1C67" w14:paraId="53660201" w14:textId="77777777">
            <w:pPr>
              <w:rPr>
                <w:rFonts w:ascii="Helvetica" w:hAnsi="Helvetica"/>
                <w:color w:val="7F7F7F" w:themeColor="text1" w:themeTint="80"/>
                <w:sz w:val="18"/>
                <w:szCs w:val="18"/>
                <w:lang w:val="da-DK"/>
              </w:rPr>
            </w:pPr>
          </w:p>
        </w:tc>
      </w:tr>
    </w:tbl>
    <w:sdt>
      <w:sdtPr>
        <w:rPr>
          <w:sz w:val="12"/>
          <w:szCs w:val="12"/>
        </w:rPr>
        <w:id w:val="-1194459921"/>
        <w15:dataBinding w:prefixMappings="xmlns:ns0='urn:microsoft-dynamics-nav/reports/Standard_Sales_Order_Conf/1305/'" w:xpath="/ns0:NavWordReportXmlPart[1]/ns0:Header[1]/ns0:WorkDescriptionLines" w:storeItemID="{EE782172-FD63-4F4B-B896-592DF0FBA5DC}"/>
        <w15:repeatingSection/>
        <w:alias w:val="#Nav: /Header/WorkDescriptionLines"/>
        <w:tag w:val="#Nav: Standard_Sales_Order_Conf/1305"/>
      </w:sdtPr>
      <w:sdtContent>
        <w:sdt>
          <w:sdtPr>
            <w:rPr>
              <w:sz w:val="12"/>
              <w:szCs w:val="12"/>
            </w:rPr>
            <w:id w:val="1705597572"/>
            <w:placeholder>
              <w:docPart w:val="DefaultPlaceholder_-1854013436"/>
            </w:placeholder>
            <w15:repeatingSectionItem/>
          </w:sdtPr>
          <w:sdtContent>
            <w:bookmarkStart w:name="_GoBack" w:displacedByCustomXml="next" w:id="0"/>
            <w:sdt>
              <w:sdtPr>
                <w:rPr>
                  <w:sz w:val="12"/>
                  <w:szCs w:val="12"/>
                </w:rPr>
                <w:alias w:val="#Nav: /Header/WorkDescriptionLines/WorkDescriptionLine"/>
                <w:tag w:val="#Nav: Standard_Sales_Order_Conf/1305"/>
                <w:id w:val="991529335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EE782172-FD63-4F4B-B896-592DF0FBA5DC}"/>
                <w:text/>
              </w:sdtPr>
              <w:sdtEndPr/>
              <w:sdtContent>
                <w:p w:rsidR="001B56D3" w:rsidP="00576AEC" w:rsidRDefault="001B56D3" w14:paraId="7276F2F0" w14:textId="7501AD6D">
                  <w:pPr>
                    <w:rPr>
                      <w:sz w:val="12"/>
                      <w:szCs w:val="12"/>
                    </w:rPr>
                  </w:pPr>
                  <w:proofErr w:type="spellStart"/>
                  <w:r w:rsidRPr="001B56D3">
                    <w:rPr>
                      <w:sz w:val="20"/>
                      <w:szCs w:val="20"/>
                    </w:rPr>
                    <w:t>WorkDescriptionLine</w:t>
                  </w:r>
                  <w:proofErr w:type="spellEnd"/>
                </w:p>
              </w:sdtContent>
            </w:sdt>
            <w:bookmarkEnd w:displacedByCustomXml="next" w:id="0"/>
          </w:sdtContent>
        </w:sdt>
      </w:sdtContent>
    </w:sdt>
    <w:tbl>
      <w:tblPr>
        <w:tblStyle w:val="TableGrid"/>
        <w:tblW w:w="11070" w:type="dxa"/>
        <w:tblInd w:w="-5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504"/>
        <w:gridCol w:w="2732"/>
        <w:gridCol w:w="1164"/>
        <w:gridCol w:w="1170"/>
        <w:gridCol w:w="2344"/>
        <w:gridCol w:w="2156"/>
      </w:tblGrid>
      <w:tr w:rsidRPr="003A70EC" w:rsidR="006C0581" w:rsidTr="007674B7" w14:paraId="47566030" w14:textId="77777777">
        <w:trPr>
          <w:trHeight w:val="546"/>
        </w:trPr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ItemNo_Line_Lbl"/>
            <w:tag w:val="#Nav: Standard_Sales_Order_Conf/1305"/>
            <w:id w:val="212864063"/>
            <w:dataBinding w:prefixMappings="xmlns:ns0='urn:microsoft-dynamics-nav/reports/Standard_Sales_Order_Conf/1305/'" w:xpath="/ns0:NavWordReportXmlPart[1]/ns0:Header[1]/ns0:Line[1]/ns0:ItemNo_Line_Lbl[1]" w:storeItemID="{EE782172-FD63-4F4B-B896-592DF0FBA5DC}"/>
            <w:text/>
          </w:sdtPr>
          <w:sdtEndPr/>
          <w:sdtContent>
            <w:tc>
              <w:tcPr>
                <w:tcW w:w="1504" w:type="dxa"/>
                <w:tcBorders>
                  <w:top w:val="single" w:color="7F7F7F" w:themeColor="text1" w:themeTint="80" w:sz="8" w:space="0"/>
                  <w:left w:val="single" w:color="7F7F7F" w:themeColor="text1" w:themeTint="80" w:sz="8" w:space="0"/>
                  <w:bottom w:val="single" w:color="7F7F7F" w:themeColor="text1" w:themeTint="80" w:sz="8" w:space="0"/>
                  <w:right w:val="single" w:color="7F7F7F" w:themeColor="text1" w:themeTint="80" w:sz="8" w:space="0"/>
                </w:tcBorders>
                <w:vAlign w:val="bottom"/>
              </w:tcPr>
              <w:p w:rsidRPr="003D730A" w:rsidR="006C0581" w:rsidP="00D8776C" w:rsidRDefault="006C0581" w14:paraId="299481E3" w14:textId="77777777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3D730A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Description_Line_Lbl"/>
            <w:tag w:val="#Nav: Standard_Sales_Order_Conf/1305"/>
            <w:id w:val="202675647"/>
            <w:dataBinding w:prefixMappings="xmlns:ns0='urn:microsoft-dynamics-nav/reports/Standard_Sales_Order_Conf/1305/'" w:xpath="/ns0:NavWordReportXmlPart[1]/ns0:Header[1]/ns0:Line[1]/ns0:Description_Line_Lbl[1]" w:storeItemID="{EE782172-FD63-4F4B-B896-592DF0FBA5DC}"/>
            <w:text/>
          </w:sdtPr>
          <w:sdtEndPr/>
          <w:sdtContent>
            <w:tc>
              <w:tcPr>
                <w:tcW w:w="2732" w:type="dxa"/>
                <w:tcBorders>
                  <w:top w:val="single" w:color="7F7F7F" w:themeColor="text1" w:themeTint="80" w:sz="8" w:space="0"/>
                  <w:left w:val="single" w:color="7F7F7F" w:themeColor="text1" w:themeTint="80" w:sz="8" w:space="0"/>
                  <w:bottom w:val="single" w:color="7F7F7F" w:themeColor="text1" w:themeTint="80" w:sz="8" w:space="0"/>
                  <w:right w:val="single" w:color="7F7F7F" w:themeColor="text1" w:themeTint="80" w:sz="8" w:space="0"/>
                </w:tcBorders>
                <w:vAlign w:val="bottom"/>
              </w:tcPr>
              <w:p w:rsidRPr="003D730A" w:rsidR="006C0581" w:rsidP="00D8776C" w:rsidRDefault="006C0581" w14:paraId="4147A99F" w14:textId="77777777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3D730A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Quantity_Line_Lbl"/>
            <w:tag w:val="#Nav: Standard_Sales_Order_Conf/1305"/>
            <w:id w:val="411665259"/>
            <w:dataBinding w:prefixMappings="xmlns:ns0='urn:microsoft-dynamics-nav/reports/Standard_Sales_Order_Conf/1305/'" w:xpath="/ns0:NavWordReportXmlPart[1]/ns0:Header[1]/ns0:Line[1]/ns0:Quantity_Line_Lbl[1]" w:storeItemID="{EE782172-FD63-4F4B-B896-592DF0FBA5DC}"/>
            <w:text/>
          </w:sdtPr>
          <w:sdtEndPr/>
          <w:sdtContent>
            <w:tc>
              <w:tcPr>
                <w:tcW w:w="1164" w:type="dxa"/>
                <w:tcBorders>
                  <w:top w:val="single" w:color="7F7F7F" w:themeColor="text1" w:themeTint="80" w:sz="8" w:space="0"/>
                  <w:left w:val="single" w:color="7F7F7F" w:themeColor="text1" w:themeTint="80" w:sz="8" w:space="0"/>
                  <w:bottom w:val="single" w:color="7F7F7F" w:themeColor="text1" w:themeTint="80" w:sz="8" w:space="0"/>
                  <w:right w:val="single" w:color="7F7F7F" w:themeColor="text1" w:themeTint="80" w:sz="8" w:space="0"/>
                </w:tcBorders>
                <w:vAlign w:val="bottom"/>
              </w:tcPr>
              <w:p w:rsidRPr="003D730A" w:rsidR="006C0581" w:rsidP="00D8776C" w:rsidRDefault="006C0581" w14:paraId="75430F87" w14:textId="77777777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3D730A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Unit_Lbl"/>
            <w:tag w:val="#Nav: Standard_Sales_Order_Conf/1305"/>
            <w:id w:val="-324747916"/>
            <w:dataBinding w:prefixMappings="xmlns:ns0='urn:microsoft-dynamics-nav/reports/Standard_Sales_Order_Conf/1305/'" w:xpath="/ns0:NavWordReportXmlPart[1]/ns0:Header[1]/ns0:Line[1]/ns0:Unit_Lbl[1]" w:storeItemID="{EE782172-FD63-4F4B-B896-592DF0FBA5DC}"/>
            <w:text/>
          </w:sdtPr>
          <w:sdtEndPr/>
          <w:sdtContent>
            <w:tc>
              <w:tcPr>
                <w:tcW w:w="1170" w:type="dxa"/>
                <w:tcBorders>
                  <w:top w:val="single" w:color="7F7F7F" w:themeColor="text1" w:themeTint="80" w:sz="8" w:space="0"/>
                  <w:left w:val="single" w:color="7F7F7F" w:themeColor="text1" w:themeTint="80" w:sz="8" w:space="0"/>
                  <w:bottom w:val="single" w:color="7F7F7F" w:themeColor="text1" w:themeTint="80" w:sz="8" w:space="0"/>
                  <w:right w:val="single" w:color="7F7F7F" w:themeColor="text1" w:themeTint="80" w:sz="8" w:space="0"/>
                </w:tcBorders>
                <w:vAlign w:val="bottom"/>
              </w:tcPr>
              <w:p w:rsidRPr="003D730A" w:rsidR="006C0581" w:rsidP="00D8776C" w:rsidRDefault="006C0581" w14:paraId="28B794EC" w14:textId="77777777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3D730A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UnitPrice_Lbl2"/>
            <w:tag w:val="#Nav: Standard_Sales_Order_Conf/1305"/>
            <w:id w:val="1748150983"/>
            <w:dataBinding w:prefixMappings="xmlns:ns0='urn:microsoft-dynamics-nav/reports/Standard_Sales_Order_Conf/1305/'" w:xpath="/ns0:NavWordReportXmlPart[1]/ns0:Header[1]/ns0:Line[1]/ns0:UnitPrice_Lbl2[1]" w:storeItemID="{EE782172-FD63-4F4B-B896-592DF0FBA5DC}"/>
            <w:text/>
          </w:sdtPr>
          <w:sdtEndPr/>
          <w:sdtContent>
            <w:tc>
              <w:tcPr>
                <w:tcW w:w="2344" w:type="dxa"/>
                <w:tcBorders>
                  <w:top w:val="single" w:color="7F7F7F" w:themeColor="text1" w:themeTint="80" w:sz="8" w:space="0"/>
                  <w:left w:val="single" w:color="7F7F7F" w:themeColor="text1" w:themeTint="80" w:sz="8" w:space="0"/>
                  <w:bottom w:val="single" w:color="7F7F7F" w:themeColor="text1" w:themeTint="80" w:sz="8" w:space="0"/>
                  <w:right w:val="single" w:color="7F7F7F" w:themeColor="text1" w:themeTint="80" w:sz="8" w:space="0"/>
                </w:tcBorders>
                <w:vAlign w:val="bottom"/>
              </w:tcPr>
              <w:p w:rsidRPr="003D730A" w:rsidR="006C0581" w:rsidP="00D8776C" w:rsidRDefault="006C0581" w14:paraId="25D8E459" w14:textId="77777777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3D730A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UnitPrice_Lbl2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LineAmount_Lbl"/>
            <w:tag w:val="#Nav: Standard_Sales_Order_Conf/1305"/>
            <w:id w:val="-250817305"/>
            <w:dataBinding w:prefixMappings="xmlns:ns0='urn:microsoft-dynamics-nav/reports/Standard_Sales_Order_Conf/1305/'" w:xpath="/ns0:NavWordReportXmlPart[1]/ns0:Header[1]/ns0:Line[1]/ns0:LineAmount_Lbl[1]" w:storeItemID="{EE782172-FD63-4F4B-B896-592DF0FBA5DC}"/>
            <w:text/>
          </w:sdtPr>
          <w:sdtEndPr/>
          <w:sdtContent>
            <w:tc>
              <w:tcPr>
                <w:tcW w:w="2156" w:type="dxa"/>
                <w:tcBorders>
                  <w:top w:val="single" w:color="7F7F7F" w:themeColor="text1" w:themeTint="80" w:sz="8" w:space="0"/>
                  <w:left w:val="single" w:color="7F7F7F" w:themeColor="text1" w:themeTint="80" w:sz="8" w:space="0"/>
                  <w:bottom w:val="single" w:color="7F7F7F" w:themeColor="text1" w:themeTint="80" w:sz="8" w:space="0"/>
                  <w:right w:val="single" w:color="7F7F7F" w:themeColor="text1" w:themeTint="80" w:sz="8" w:space="0"/>
                </w:tcBorders>
                <w:tcMar>
                  <w:right w:w="0" w:type="dxa"/>
                </w:tcMar>
                <w:vAlign w:val="bottom"/>
              </w:tcPr>
              <w:p w:rsidRPr="003D730A" w:rsidR="006C0581" w:rsidP="00D8776C" w:rsidRDefault="006C0581" w14:paraId="0CBCF02B" w14:textId="77777777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3D730A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rFonts w:ascii="Helvetica" w:hAnsi="Helvetica"/>
            <w:color w:val="7F7F7F" w:themeColor="text1" w:themeTint="80"/>
            <w:sz w:val="18"/>
            <w:szCs w:val="18"/>
          </w:rPr>
          <w:alias w:val="#Nav: /Header/Line"/>
          <w:tag w:val="#Nav: Standard_Sales_Order_Conf/1305"/>
          <w:id w:val="215941170"/>
          <w15:dataBinding w:prefixMappings="xmlns:ns0='urn:microsoft-dynamics-nav/reports/Standard_Sales_Order_Conf/1305/'" w:xpath="/ns0:NavWordReportXmlPart[1]/ns0:Header[1]/ns0:Line" w:storeItemID="{EE782172-FD63-4F4B-B896-592DF0FBA5DC}"/>
          <w15:repeatingSection/>
        </w:sdtPr>
        <w:sdtEndPr/>
        <w:sdtContent>
          <w:sdt>
            <w:sdtPr>
              <w:rPr>
                <w:rFonts w:ascii="Helvetica" w:hAnsi="Helvetica"/>
                <w:color w:val="7F7F7F" w:themeColor="text1" w:themeTint="80"/>
                <w:sz w:val="18"/>
                <w:szCs w:val="18"/>
              </w:rPr>
              <w:id w:val="-1032193685"/>
              <w15:repeatingSectionItem/>
            </w:sdtPr>
            <w:sdtEndPr/>
            <w:sdtContent>
              <w:tr w:rsidRPr="003A70EC" w:rsidR="006C0581" w:rsidTr="007674B7" w14:paraId="4ADD97D1" w14:textId="77777777">
                <w:trPr>
                  <w:trHeight w:val="227"/>
                </w:trPr>
                <w:sdt>
                  <w:sdtPr>
                    <w:rPr>
                      <w:rFonts w:ascii="Helvetica" w:hAnsi="Helvetica"/>
                      <w:color w:val="7F7F7F" w:themeColor="text1" w:themeTint="80"/>
                      <w:sz w:val="18"/>
                      <w:szCs w:val="18"/>
                    </w:rPr>
                    <w:alias w:val="#Nav: /Header/Line/ItemNo_Line"/>
                    <w:tag w:val="#Nav: Standard_Sales_Order_Conf/1305"/>
                    <w:id w:val="-303855804"/>
                    <w:dataBinding w:prefixMappings="xmlns:ns0='urn:microsoft-dynamics-nav/reports/Standard_Sales_Order_Conf/1305/'" w:xpath="/ns0:NavWordReportXmlPart[1]/ns0:Header[1]/ns0:Line[1]/ns0:ItemNo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1504" w:type="dxa"/>
                        <w:tcBorders>
                          <w:top w:val="single" w:color="7F7F7F" w:themeColor="text1" w:themeTint="80" w:sz="8" w:space="0"/>
                          <w:left w:val="single" w:color="7F7F7F" w:themeColor="text1" w:themeTint="80" w:sz="8" w:space="0"/>
                          <w:bottom w:val="single" w:color="7F7F7F" w:themeColor="text1" w:themeTint="80" w:sz="8" w:space="0"/>
                          <w:right w:val="single" w:color="7F7F7F" w:themeColor="text1" w:themeTint="80" w:sz="8" w:space="0"/>
                        </w:tcBorders>
                      </w:tcPr>
                      <w:p w:rsidRPr="003D730A" w:rsidR="006C0581" w:rsidP="009A1CCA" w:rsidRDefault="006C0581" w14:paraId="57B4DE9D" w14:textId="77777777">
                        <w:pPr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3D730A"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Helvetica" w:hAnsi="Helvetica"/>
                      <w:color w:val="7F7F7F" w:themeColor="text1" w:themeTint="80"/>
                      <w:sz w:val="18"/>
                      <w:szCs w:val="18"/>
                    </w:rPr>
                    <w:alias w:val="#Nav: /Header/Line/Description_Line"/>
                    <w:tag w:val="#Nav: Standard_Sales_Order_Conf/1305"/>
                    <w:id w:val="-1874838435"/>
                    <w:dataBinding w:prefixMappings="xmlns:ns0='urn:microsoft-dynamics-nav/reports/Standard_Sales_Order_Conf/1305/'" w:xpath="/ns0:NavWordReportXmlPart[1]/ns0:Header[1]/ns0:Line[1]/ns0:Description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732" w:type="dxa"/>
                        <w:tcBorders>
                          <w:top w:val="single" w:color="7F7F7F" w:themeColor="text1" w:themeTint="80" w:sz="8" w:space="0"/>
                          <w:left w:val="single" w:color="7F7F7F" w:themeColor="text1" w:themeTint="80" w:sz="8" w:space="0"/>
                          <w:bottom w:val="single" w:color="7F7F7F" w:themeColor="text1" w:themeTint="80" w:sz="8" w:space="0"/>
                          <w:right w:val="single" w:color="7F7F7F" w:themeColor="text1" w:themeTint="80" w:sz="8" w:space="0"/>
                        </w:tcBorders>
                      </w:tcPr>
                      <w:p w:rsidRPr="003D730A" w:rsidR="006C0581" w:rsidP="009A1CCA" w:rsidRDefault="006C0581" w14:paraId="50CD0A52" w14:textId="77777777">
                        <w:pPr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3D730A"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/1305"/>
                    <w:id w:val="357173522"/>
                    <w:dataBinding w:prefixMappings="xmlns:ns0='urn:microsoft-dynamics-nav/reports/Standard_Sales_Order_Conf/1305/'" w:xpath="/ns0:NavWordReportXmlPart[1]/ns0:Header[1]/ns0:Line[1]/ns0:Quantity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1164" w:type="dxa"/>
                        <w:tcBorders>
                          <w:top w:val="single" w:color="7F7F7F" w:themeColor="text1" w:themeTint="80" w:sz="8" w:space="0"/>
                          <w:left w:val="single" w:color="7F7F7F" w:themeColor="text1" w:themeTint="80" w:sz="8" w:space="0"/>
                          <w:bottom w:val="single" w:color="7F7F7F" w:themeColor="text1" w:themeTint="80" w:sz="8" w:space="0"/>
                          <w:right w:val="single" w:color="7F7F7F" w:themeColor="text1" w:themeTint="80" w:sz="8" w:space="0"/>
                        </w:tcBorders>
                      </w:tcPr>
                      <w:p w:rsidRPr="003D730A" w:rsidR="006C0581" w:rsidP="009A1CCA" w:rsidRDefault="006C0581" w14:paraId="6511CB19" w14:textId="77777777">
                        <w:pPr>
                          <w:pStyle w:val="ForceRight"/>
                        </w:pPr>
                        <w:proofErr w:type="spellStart"/>
                        <w:r w:rsidRPr="003D730A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Helvetica" w:hAnsi="Helvetica"/>
                      <w:color w:val="7F7F7F" w:themeColor="text1" w:themeTint="80"/>
                      <w:sz w:val="18"/>
                      <w:szCs w:val="18"/>
                    </w:rPr>
                    <w:alias w:val="#Nav: /Header/Line/UnitOfMeasure"/>
                    <w:tag w:val="#Nav: Standard_Sales_Order_Conf/1305"/>
                    <w:id w:val="966241782"/>
                    <w:dataBinding w:prefixMappings="xmlns:ns0='urn:microsoft-dynamics-nav/reports/Standard_Sales_Order_Conf/1305/'" w:xpath="/ns0:NavWordReportXmlPart[1]/ns0:Header[1]/ns0:Line[1]/ns0:UnitOfMeasur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1170" w:type="dxa"/>
                        <w:tcBorders>
                          <w:top w:val="single" w:color="7F7F7F" w:themeColor="text1" w:themeTint="80" w:sz="8" w:space="0"/>
                          <w:left w:val="single" w:color="7F7F7F" w:themeColor="text1" w:themeTint="80" w:sz="8" w:space="0"/>
                          <w:bottom w:val="single" w:color="7F7F7F" w:themeColor="text1" w:themeTint="80" w:sz="8" w:space="0"/>
                          <w:right w:val="single" w:color="7F7F7F" w:themeColor="text1" w:themeTint="80" w:sz="8" w:space="0"/>
                        </w:tcBorders>
                      </w:tcPr>
                      <w:p w:rsidRPr="003D730A" w:rsidR="006C0581" w:rsidP="009A1CCA" w:rsidRDefault="006C0581" w14:paraId="76A959B7" w14:textId="77777777">
                        <w:pPr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3D730A"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/1305"/>
                    <w:id w:val="557912025"/>
                    <w:dataBinding w:prefixMappings="xmlns:ns0='urn:microsoft-dynamics-nav/reports/Standard_Sales_Order_Conf/1305/'" w:xpath="/ns0:NavWordReportXmlPart[1]/ns0:Header[1]/ns0:Line[1]/ns0:UnitPric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344" w:type="dxa"/>
                        <w:tcBorders>
                          <w:top w:val="single" w:color="7F7F7F" w:themeColor="text1" w:themeTint="80" w:sz="8" w:space="0"/>
                          <w:left w:val="single" w:color="7F7F7F" w:themeColor="text1" w:themeTint="80" w:sz="8" w:space="0"/>
                          <w:bottom w:val="single" w:color="7F7F7F" w:themeColor="text1" w:themeTint="80" w:sz="8" w:space="0"/>
                          <w:right w:val="single" w:color="7F7F7F" w:themeColor="text1" w:themeTint="80" w:sz="8" w:space="0"/>
                        </w:tcBorders>
                      </w:tcPr>
                      <w:p w:rsidRPr="009629EE" w:rsidR="006C0581" w:rsidP="009A1CCA" w:rsidRDefault="006C0581" w14:paraId="59E3C74D" w14:textId="77777777">
                        <w:pPr>
                          <w:pStyle w:val="ForceRight"/>
                        </w:pPr>
                        <w:proofErr w:type="spellStart"/>
                        <w:r w:rsidRPr="009629EE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Order_Conf/1305"/>
                    <w:id w:val="1060445733"/>
                    <w:dataBinding w:prefixMappings="xmlns:ns0='urn:microsoft-dynamics-nav/reports/Standard_Sales_Order_Conf/1305/'" w:xpath="/ns0:NavWordReportXmlPart[1]/ns0:Header[1]/ns0:Line[1]/ns0:LineAmount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156" w:type="dxa"/>
                        <w:tcBorders>
                          <w:top w:val="single" w:color="7F7F7F" w:themeColor="text1" w:themeTint="80" w:sz="8" w:space="0"/>
                          <w:left w:val="single" w:color="7F7F7F" w:themeColor="text1" w:themeTint="80" w:sz="8" w:space="0"/>
                          <w:bottom w:val="single" w:color="7F7F7F" w:themeColor="text1" w:themeTint="80" w:sz="8" w:space="0"/>
                          <w:right w:val="single" w:color="7F7F7F" w:themeColor="text1" w:themeTint="80" w:sz="8" w:space="0"/>
                        </w:tcBorders>
                        <w:tcMar>
                          <w:right w:w="0" w:type="dxa"/>
                        </w:tcMar>
                      </w:tcPr>
                      <w:p w:rsidRPr="009629EE" w:rsidR="006C0581" w:rsidP="009A1CCA" w:rsidRDefault="006C0581" w14:paraId="1261BEB3" w14:textId="77777777">
                        <w:pPr>
                          <w:pStyle w:val="ForceRight"/>
                        </w:pPr>
                        <w:proofErr w:type="spellStart"/>
                        <w:r w:rsidRPr="00F42147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rFonts w:ascii="Helvetica" w:hAnsi="Helvetica"/>
            <w:color w:val="7F7F7F" w:themeColor="text1" w:themeTint="80"/>
            <w:sz w:val="18"/>
            <w:szCs w:val="18"/>
          </w:rPr>
          <w:alias w:val="#Nav: /Header/ReportTotalsLine"/>
          <w:tag w:val="#Nav: Standard_Sales_Order_Conf/1305"/>
          <w:id w:val="-1498183154"/>
          <w15:dataBinding w:prefixMappings="xmlns:ns0='urn:microsoft-dynamics-nav/reports/Standard_Sales_Order_Conf/1305/'" w:xpath="/ns0:NavWordReportXmlPart[1]/ns0:Header[1]/ns0:ReportTotalsLine" w:storeItemID="{EE782172-FD63-4F4B-B896-592DF0FBA5DC}"/>
          <w15:repeatingSection/>
        </w:sdtPr>
        <w:sdtEndPr/>
        <w:sdtContent>
          <w:sdt>
            <w:sdtPr>
              <w:rPr>
                <w:rFonts w:ascii="Helvetica" w:hAnsi="Helvetica"/>
                <w:color w:val="7F7F7F" w:themeColor="text1" w:themeTint="80"/>
                <w:sz w:val="18"/>
                <w:szCs w:val="18"/>
              </w:rPr>
              <w:id w:val="1739981603"/>
              <w15:repeatingSectionItem/>
            </w:sdtPr>
            <w:sdtEndPr/>
            <w:sdtContent>
              <w:tr w:rsidRPr="003A70EC" w:rsidR="006C0581" w:rsidTr="007674B7" w14:paraId="2E9C10BD" w14:textId="77777777">
                <w:trPr>
                  <w:trHeight w:val="227"/>
                </w:trPr>
                <w:sdt>
                  <w:sdtPr>
                    <w:rPr>
                      <w:rFonts w:ascii="Helvetica" w:hAnsi="Helvetica"/>
                      <w:color w:val="7F7F7F" w:themeColor="text1" w:themeTint="80"/>
                      <w:sz w:val="18"/>
                      <w:szCs w:val="18"/>
                    </w:rPr>
                    <w:alias w:val="#Nav: /Header/ReportTotalsLine/Description_ReportTotalsLine"/>
                    <w:tag w:val="#Nav: Standard_Sales_Order_Conf/1305"/>
                    <w:id w:val="-1172559322"/>
                    <w:dataBinding w:prefixMappings="xmlns:ns0='urn:microsoft-dynamics-nav/reports/Standard_Sales_Order_Conf/1305/'" w:xpath="/ns0:NavWordReportXmlPart[1]/ns0:Header[1]/ns0:ReportTotalsLine[1]/ns0:Description_ReportTotals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8914" w:type="dxa"/>
                        <w:gridSpan w:val="5"/>
                        <w:tcBorders>
                          <w:top w:val="single" w:color="7F7F7F" w:themeColor="text1" w:themeTint="80" w:sz="8" w:space="0"/>
                          <w:left w:val="single" w:color="7F7F7F" w:themeColor="text1" w:themeTint="80" w:sz="8" w:space="0"/>
                          <w:bottom w:val="single" w:color="7F7F7F" w:themeColor="text1" w:themeTint="80" w:sz="8" w:space="0"/>
                          <w:right w:val="single" w:color="7F7F7F" w:themeColor="text1" w:themeTint="80" w:sz="8" w:space="0"/>
                        </w:tcBorders>
                      </w:tcPr>
                      <w:p w:rsidRPr="003D730A" w:rsidR="006C0581" w:rsidP="009A1CCA" w:rsidRDefault="006C0581" w14:paraId="32160F02" w14:textId="77777777">
                        <w:pPr>
                          <w:pStyle w:val="NoSpacing"/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3D730A"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/1305"/>
                    <w:id w:val="970796590"/>
                    <w:dataBinding w:prefixMappings="xmlns:ns0='urn:microsoft-dynamics-nav/reports/Standard_Sales_Order_Conf/1305/'" w:xpath="/ns0:NavWordReportXmlPart[1]/ns0:Header[1]/ns0:ReportTotalsLine[1]/ns0:Amount_ReportTotals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156" w:type="dxa"/>
                        <w:tcBorders>
                          <w:top w:val="single" w:color="7F7F7F" w:themeColor="text1" w:themeTint="80" w:sz="8" w:space="0"/>
                          <w:left w:val="single" w:color="7F7F7F" w:themeColor="text1" w:themeTint="80" w:sz="8" w:space="0"/>
                          <w:bottom w:val="single" w:color="7F7F7F" w:themeColor="text1" w:themeTint="80" w:sz="8" w:space="0"/>
                          <w:right w:val="single" w:color="7F7F7F" w:themeColor="text1" w:themeTint="80" w:sz="8" w:space="0"/>
                        </w:tcBorders>
                        <w:tcMar>
                          <w:right w:w="0" w:type="dxa"/>
                        </w:tcMar>
                      </w:tcPr>
                      <w:p w:rsidRPr="009629EE" w:rsidR="006C0581" w:rsidP="009A1CCA" w:rsidRDefault="006C0581" w14:paraId="134A90A7" w14:textId="77777777">
                        <w:pPr>
                          <w:pStyle w:val="ForceRight"/>
                        </w:pPr>
                        <w:proofErr w:type="spellStart"/>
                        <w:r w:rsidRPr="009629EE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3A70EC" w:rsidR="006C0581" w:rsidTr="007674B7" w14:paraId="61E0E82A" w14:textId="77777777">
        <w:trPr>
          <w:trHeight w:val="227"/>
        </w:trPr>
        <w:sdt>
          <w:sdtPr>
            <w:rPr>
              <w:rStyle w:val="Strong"/>
              <w:rFonts w:ascii="Helvetica" w:hAnsi="Helvetica"/>
              <w:b w:val="0"/>
              <w:color w:val="7F7F7F" w:themeColor="text1" w:themeTint="80"/>
              <w:sz w:val="18"/>
              <w:szCs w:val="18"/>
            </w:rPr>
            <w:alias w:val="#Nav: /Header/Totals/TotalText"/>
            <w:tag w:val="#Nav: Standard_Sales_Order_Conf/1305"/>
            <w:id w:val="-547455958"/>
            <w:dataBinding w:prefixMappings="xmlns:ns0='urn:microsoft-dynamics-nav/reports/Standard_Sales_Order_Conf/1305/'" w:xpath="/ns0:NavWordReportXmlPart[1]/ns0:Header[1]/ns0:Totals[1]/ns0:TotalText[1]" w:storeItemID="{EE782172-FD63-4F4B-B896-592DF0FBA5DC}"/>
            <w:text/>
          </w:sdtPr>
          <w:sdtEndPr>
            <w:rPr>
              <w:rStyle w:val="Strong"/>
            </w:rPr>
          </w:sdtEndPr>
          <w:sdtContent>
            <w:tc>
              <w:tcPr>
                <w:tcW w:w="8914" w:type="dxa"/>
                <w:gridSpan w:val="5"/>
                <w:tcBorders>
                  <w:top w:val="single" w:color="7F7F7F" w:themeColor="text1" w:themeTint="80" w:sz="8" w:space="0"/>
                  <w:left w:val="single" w:color="7F7F7F" w:themeColor="text1" w:themeTint="80" w:sz="8" w:space="0"/>
                  <w:bottom w:val="single" w:color="7F7F7F" w:themeColor="text1" w:themeTint="80" w:sz="8" w:space="0"/>
                  <w:right w:val="single" w:color="7F7F7F" w:themeColor="text1" w:themeTint="80" w:sz="8" w:space="0"/>
                </w:tcBorders>
              </w:tcPr>
              <w:p w:rsidRPr="003D730A" w:rsidR="006C0581" w:rsidP="00D8776C" w:rsidRDefault="006C0581" w14:paraId="343AF3BC" w14:textId="77777777">
                <w:pPr>
                  <w:pStyle w:val="NoSpacing"/>
                  <w:jc w:val="right"/>
                  <w:rPr>
                    <w:rStyle w:val="Strong"/>
                    <w:rFonts w:ascii="Helvetica" w:hAnsi="Helvetica"/>
                    <w:b w:val="0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3D730A">
                  <w:rPr>
                    <w:rStyle w:val="Strong"/>
                    <w:rFonts w:ascii="Helvetica" w:hAnsi="Helvetica"/>
                    <w:b w:val="0"/>
                    <w:color w:val="7F7F7F" w:themeColor="text1" w:themeTint="80"/>
                    <w:sz w:val="18"/>
                    <w:szCs w:val="18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b w:val="0"/>
            </w:rPr>
            <w:alias w:val="#Nav: /Header/Totals/TotalAmountIncludingVAT"/>
            <w:tag w:val="#Nav: Standard_Sales_Order_Conf/1305"/>
            <w:id w:val="-1185591679"/>
            <w:dataBinding w:prefixMappings="xmlns:ns0='urn:microsoft-dynamics-nav/reports/Standard_Sales_Order_Conf/1305/'" w:xpath="/ns0:NavWordReportXmlPart[1]/ns0:Header[1]/ns0:Totals[1]/ns0:TotalAmountIncludingVAT[1]" w:storeItemID="{EE782172-FD63-4F4B-B896-592DF0FBA5DC}"/>
            <w:text/>
          </w:sdtPr>
          <w:sdtEndPr>
            <w:rPr>
              <w:rStyle w:val="Strong"/>
            </w:rPr>
          </w:sdtEndPr>
          <w:sdtContent>
            <w:tc>
              <w:tcPr>
                <w:tcW w:w="2156" w:type="dxa"/>
                <w:tcBorders>
                  <w:top w:val="single" w:color="7F7F7F" w:themeColor="text1" w:themeTint="80" w:sz="8" w:space="0"/>
                  <w:left w:val="single" w:color="7F7F7F" w:themeColor="text1" w:themeTint="80" w:sz="8" w:space="0"/>
                  <w:bottom w:val="single" w:color="7F7F7F" w:themeColor="text1" w:themeTint="80" w:sz="8" w:space="0"/>
                  <w:right w:val="single" w:color="7F7F7F" w:themeColor="text1" w:themeTint="80" w:sz="8" w:space="0"/>
                </w:tcBorders>
                <w:tcMar>
                  <w:right w:w="0" w:type="dxa"/>
                </w:tcMar>
              </w:tcPr>
              <w:p w:rsidRPr="003D730A" w:rsidR="006C0581" w:rsidP="00F42147" w:rsidRDefault="006C0581" w14:paraId="54A53B4D" w14:textId="77777777">
                <w:pPr>
                  <w:pStyle w:val="ForceRight"/>
                  <w:rPr>
                    <w:rStyle w:val="Strong"/>
                    <w:b w:val="0"/>
                  </w:rPr>
                </w:pPr>
                <w:proofErr w:type="spellStart"/>
                <w:r w:rsidRPr="003D730A">
                  <w:rPr>
                    <w:rStyle w:val="Strong"/>
                    <w:b w:val="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C0581" w:rsidP="00576AEC" w:rsidRDefault="006C0581" w14:paraId="0C378261" w14:textId="77777777">
      <w:pPr>
        <w:rPr>
          <w:sz w:val="12"/>
          <w:szCs w:val="12"/>
        </w:rPr>
      </w:pPr>
    </w:p>
    <w:p w:rsidRPr="00675FB4" w:rsidR="00BF4E46" w:rsidP="006C0581" w:rsidRDefault="00BF4E46" w14:paraId="48918506" w14:textId="77777777">
      <w:pPr>
        <w:rPr>
          <w:sz w:val="12"/>
          <w:szCs w:val="12"/>
        </w:rPr>
      </w:pPr>
    </w:p>
    <w:tbl>
      <w:tblPr>
        <w:tblStyle w:val="TableGrid"/>
        <w:tblpPr w:leftFromText="180" w:rightFromText="180" w:vertAnchor="text" w:horzAnchor="page" w:tblpX="656" w:tblpY="156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070"/>
      </w:tblGrid>
      <w:tr w:rsidRPr="00F86001" w:rsidR="006C0581" w:rsidTr="006C0581" w14:paraId="48885BE7" w14:textId="77777777">
        <w:trPr>
          <w:cantSplit/>
        </w:trPr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</w:rPr>
            <w:alias w:val="#Nav: /Header/Totals/AmountSubjectToSalesTaxLbl"/>
            <w:tag w:val="#Nav: Standard_Sales_Order_Conf/1305"/>
            <w:id w:val="-822341908"/>
            <w:dataBinding w:prefixMappings="xmlns:ns0='urn:microsoft-dynamics-nav/reports/Standard_Sales_Order_Conf/1305/'" w:xpath="/ns0:NavWordReportXmlPart[1]/ns0:Header[1]/ns0:Totals[1]/ns0:AmountSubjectToSalesTaxLbl[1]" w:storeItemID="{EE782172-FD63-4F4B-B896-592DF0FBA5DC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86001" w:rsidR="006C0581" w:rsidP="006C0581" w:rsidRDefault="006C0581" w14:paraId="11A92374" w14:textId="77777777">
                <w:pPr>
                  <w:pStyle w:val="NoSpacing"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F86001"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AmountSubjectToSalesTaxLbl</w:t>
                </w:r>
                <w:proofErr w:type="spellEnd"/>
              </w:p>
            </w:tc>
          </w:sdtContent>
        </w:sdt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</w:rPr>
            <w:alias w:val="#Nav: /Header/Totals/AmountSubjectToSalesTax"/>
            <w:tag w:val="#Nav: Standard_Sales_Order_Conf/1305"/>
            <w:id w:val="-961807150"/>
            <w:dataBinding w:prefixMappings="xmlns:ns0='urn:microsoft-dynamics-nav/reports/Standard_Sales_Order_Conf/1305/'" w:xpath="/ns0:NavWordReportXmlPart[1]/ns0:Header[1]/ns0:Totals[1]/ns0:AmountSubjectToSalesTax[1]" w:storeItemID="{EE782172-FD63-4F4B-B896-592DF0FBA5DC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86001" w:rsidR="006C0581" w:rsidP="006C0581" w:rsidRDefault="006C0581" w14:paraId="20C1DEAD" w14:textId="77777777">
                <w:pPr>
                  <w:pStyle w:val="NoSpacing"/>
                  <w:jc w:val="right"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F86001"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AmountSubjectToSalesTax</w:t>
                </w:r>
                <w:proofErr w:type="spellEnd"/>
              </w:p>
            </w:tc>
          </w:sdtContent>
        </w:sdt>
      </w:tr>
      <w:tr w:rsidRPr="00F86001" w:rsidR="006C0581" w:rsidTr="006C0581" w14:paraId="480AAD9E" w14:textId="77777777">
        <w:trPr>
          <w:cantSplit/>
        </w:trPr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</w:rPr>
            <w:alias w:val="#Nav: /Header/Totals/AmountExemptFromSalesTaxLbl"/>
            <w:tag w:val="#Nav: Standard_Sales_Order_Conf/1305"/>
            <w:id w:val="-133258447"/>
            <w:dataBinding w:prefixMappings="xmlns:ns0='urn:microsoft-dynamics-nav/reports/Standard_Sales_Order_Conf/1305/'" w:xpath="/ns0:NavWordReportXmlPart[1]/ns0:Header[1]/ns0:Totals[1]/ns0:AmountExemptFromSalesTaxLbl[1]" w:storeItemID="{EE782172-FD63-4F4B-B896-592DF0FBA5DC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86001" w:rsidR="006C0581" w:rsidP="006C0581" w:rsidRDefault="006C0581" w14:paraId="323A8A94" w14:textId="77777777">
                <w:pPr>
                  <w:pStyle w:val="NoSpacing"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F86001"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AmountExemptFromSalesTaxLbl</w:t>
                </w:r>
                <w:proofErr w:type="spellEnd"/>
              </w:p>
            </w:tc>
          </w:sdtContent>
        </w:sdt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</w:rPr>
            <w:alias w:val="#Nav: /Header/Totals/AmountExemptFromSalesTax"/>
            <w:tag w:val="#Nav: Standard_Sales_Order_Conf/1305"/>
            <w:id w:val="-19628359"/>
            <w:dataBinding w:prefixMappings="xmlns:ns0='urn:microsoft-dynamics-nav/reports/Standard_Sales_Order_Conf/1305/'" w:xpath="/ns0:NavWordReportXmlPart[1]/ns0:Header[1]/ns0:Totals[1]/ns0:AmountExemptFromSalesTax[1]" w:storeItemID="{EE782172-FD63-4F4B-B896-592DF0FBA5DC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86001" w:rsidR="006C0581" w:rsidP="006C0581" w:rsidRDefault="006C0581" w14:paraId="0AE32B8E" w14:textId="77777777">
                <w:pPr>
                  <w:pStyle w:val="NoSpacing"/>
                  <w:jc w:val="right"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F86001"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AmountExemptFromSalesTax</w:t>
                </w:r>
                <w:proofErr w:type="spellEnd"/>
              </w:p>
            </w:tc>
          </w:sdtContent>
        </w:sdt>
      </w:tr>
    </w:tbl>
    <w:p w:rsidRPr="00675FB4" w:rsidR="006C0581" w:rsidRDefault="006C0581" w14:paraId="5CB367BB" w14:textId="77777777">
      <w:pPr>
        <w:rPr>
          <w:sz w:val="12"/>
          <w:szCs w:val="12"/>
        </w:rPr>
      </w:pPr>
    </w:p>
    <w:sectPr w:rsidRPr="00675FB4" w:rsidR="006C0581" w:rsidSect="00654DA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1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316D" w:rsidP="00E40C63" w:rsidRDefault="000A316D" w14:paraId="69F27F67" w14:textId="77777777">
      <w:pPr>
        <w:spacing w:after="0"/>
      </w:pPr>
      <w:r>
        <w:separator/>
      </w:r>
    </w:p>
  </w:endnote>
  <w:endnote w:type="continuationSeparator" w:id="0">
    <w:p w:rsidR="000A316D" w:rsidP="00E40C63" w:rsidRDefault="000A316D" w14:paraId="23A3206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3F87" w:rsidRDefault="00F93F87" w14:paraId="1356DB1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800" w:type="dxa"/>
      <w:tblInd w:w="-57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0800"/>
    </w:tblGrid>
    <w:tr w:rsidR="003B5750" w:rsidTr="003B5750" w14:paraId="434DA2CD" w14:textId="77777777">
      <w:tc>
        <w:tcPr>
          <w:tcW w:w="10800" w:type="dxa"/>
          <w:shd w:val="clear" w:color="auto" w:fill="BCD030"/>
        </w:tcPr>
        <w:p w:rsidR="003B5750" w:rsidP="003B5750" w:rsidRDefault="003B5750" w14:paraId="0555B000" w14:textId="77777777">
          <w:pPr>
            <w:pStyle w:val="Header"/>
          </w:pPr>
        </w:p>
      </w:tc>
    </w:tr>
    <w:tr w:rsidR="003B5750" w:rsidTr="003B5750" w14:paraId="790740A5" w14:textId="77777777">
      <w:trPr>
        <w:trHeight w:val="1150"/>
      </w:trPr>
      <w:tc>
        <w:tcPr>
          <w:tcW w:w="10800" w:type="dxa"/>
          <w:shd w:val="clear" w:color="auto" w:fill="7C8083"/>
        </w:tcPr>
        <w:p w:rsidR="003B5750" w:rsidP="003B5750" w:rsidRDefault="003B5750" w14:paraId="146B7229" w14:textId="77777777">
          <w:pPr>
            <w:pStyle w:val="Footer"/>
          </w:pPr>
        </w:p>
      </w:tc>
    </w:tr>
  </w:tbl>
  <w:p w:rsidRPr="003B5750" w:rsidR="000E071F" w:rsidP="003B5750" w:rsidRDefault="000E071F" w14:paraId="2647EB2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387" w:type="dxa"/>
      <w:tblInd w:w="-57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0387"/>
    </w:tblGrid>
    <w:tr w:rsidR="006C0581" w:rsidTr="006C0581" w14:paraId="5EFDDD17" w14:textId="77777777">
      <w:tc>
        <w:tcPr>
          <w:tcW w:w="10387" w:type="dxa"/>
          <w:shd w:val="clear" w:color="auto" w:fill="BCD030"/>
        </w:tcPr>
        <w:p w:rsidR="006C0581" w:rsidP="006C0581" w:rsidRDefault="006C0581" w14:paraId="0A61A4D9" w14:textId="77777777">
          <w:pPr>
            <w:pStyle w:val="Header"/>
          </w:pPr>
        </w:p>
      </w:tc>
    </w:tr>
    <w:tr w:rsidR="006C0581" w:rsidTr="006C0581" w14:paraId="427DF169" w14:textId="77777777">
      <w:trPr>
        <w:trHeight w:val="1150"/>
      </w:trPr>
      <w:tc>
        <w:tcPr>
          <w:tcW w:w="10387" w:type="dxa"/>
          <w:shd w:val="clear" w:color="auto" w:fill="7C8083"/>
        </w:tcPr>
        <w:p w:rsidR="006C0581" w:rsidP="006C0581" w:rsidRDefault="006C0581" w14:paraId="4C17A767" w14:textId="77777777">
          <w:pPr>
            <w:pStyle w:val="Footer"/>
          </w:pPr>
        </w:p>
      </w:tc>
    </w:tr>
  </w:tbl>
  <w:p w:rsidR="006C0581" w:rsidP="006C0581" w:rsidRDefault="006C0581" w14:paraId="74A31E8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316D" w:rsidP="00E40C63" w:rsidRDefault="000A316D" w14:paraId="4EEAF135" w14:textId="77777777">
      <w:pPr>
        <w:spacing w:after="0"/>
      </w:pPr>
      <w:r>
        <w:separator/>
      </w:r>
    </w:p>
  </w:footnote>
  <w:footnote w:type="continuationSeparator" w:id="0">
    <w:p w:rsidR="000A316D" w:rsidP="00E40C63" w:rsidRDefault="000A316D" w14:paraId="40E2455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3F87" w:rsidRDefault="00F93F87" w14:paraId="6793435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1435" w:type="dxa"/>
      <w:tblInd w:w="-894" w:type="dxa"/>
      <w:tblLook w:val="04A0" w:firstRow="1" w:lastRow="0" w:firstColumn="1" w:lastColumn="0" w:noHBand="0" w:noVBand="1"/>
    </w:tblPr>
    <w:tblGrid>
      <w:gridCol w:w="9005"/>
      <w:gridCol w:w="2430"/>
    </w:tblGrid>
    <w:tr w:rsidR="003B5750" w:rsidTr="003B5750" w14:paraId="68B70AB8" w14:textId="77777777">
      <w:trPr>
        <w:trHeight w:val="95"/>
      </w:trPr>
      <w:tc>
        <w:tcPr>
          <w:tcW w:w="9005" w:type="dxa"/>
          <w:tcBorders>
            <w:top w:val="nil"/>
            <w:left w:val="nil"/>
            <w:bottom w:val="nil"/>
            <w:right w:val="nil"/>
          </w:tcBorders>
          <w:shd w:val="clear" w:color="auto" w:fill="BCD030"/>
        </w:tcPr>
        <w:p w:rsidR="003B5750" w:rsidP="003B5750" w:rsidRDefault="003B5750" w14:paraId="5AFF007F" w14:textId="77777777">
          <w:pPr>
            <w:pStyle w:val="Header"/>
          </w:pPr>
        </w:p>
      </w:tc>
      <w:tc>
        <w:tcPr>
          <w:tcW w:w="2430" w:type="dxa"/>
          <w:tcBorders>
            <w:top w:val="nil"/>
            <w:left w:val="nil"/>
            <w:bottom w:val="nil"/>
            <w:right w:val="nil"/>
          </w:tcBorders>
          <w:shd w:val="clear" w:color="auto" w:fill="7C8083"/>
        </w:tcPr>
        <w:p w:rsidR="003B5750" w:rsidP="003B5750" w:rsidRDefault="003B5750" w14:paraId="03C2F17D" w14:textId="77777777">
          <w:pPr>
            <w:pStyle w:val="Header"/>
          </w:pPr>
        </w:p>
      </w:tc>
    </w:tr>
  </w:tbl>
  <w:p w:rsidR="003B5750" w:rsidP="003B5750" w:rsidRDefault="003B5750" w14:paraId="51232B88" w14:textId="77777777">
    <w:pPr>
      <w:pStyle w:val="Header"/>
    </w:pPr>
  </w:p>
  <w:p w:rsidRPr="003B5750" w:rsidR="00D6006D" w:rsidP="003B5750" w:rsidRDefault="00D6006D" w14:paraId="4D49CF7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1244" w:type="dxa"/>
      <w:tblInd w:w="-894" w:type="dxa"/>
      <w:tblLook w:val="04A0" w:firstRow="1" w:lastRow="0" w:firstColumn="1" w:lastColumn="0" w:noHBand="0" w:noVBand="1"/>
    </w:tblPr>
    <w:tblGrid>
      <w:gridCol w:w="9005"/>
      <w:gridCol w:w="2239"/>
    </w:tblGrid>
    <w:tr w:rsidR="006C0581" w:rsidTr="006C0581" w14:paraId="7B80784E" w14:textId="77777777">
      <w:trPr>
        <w:trHeight w:val="95"/>
      </w:trPr>
      <w:tc>
        <w:tcPr>
          <w:tcW w:w="9005" w:type="dxa"/>
          <w:tcBorders>
            <w:top w:val="nil"/>
            <w:left w:val="nil"/>
            <w:bottom w:val="nil"/>
            <w:right w:val="nil"/>
          </w:tcBorders>
          <w:shd w:val="clear" w:color="auto" w:fill="BCD030"/>
        </w:tcPr>
        <w:p w:rsidR="006C0581" w:rsidP="006C0581" w:rsidRDefault="006C0581" w14:paraId="3BA06AAA" w14:textId="77777777">
          <w:pPr>
            <w:pStyle w:val="Header"/>
            <w:jc w:val="center"/>
          </w:pPr>
        </w:p>
      </w:tc>
      <w:tc>
        <w:tcPr>
          <w:tcW w:w="2239" w:type="dxa"/>
          <w:tcBorders>
            <w:top w:val="nil"/>
            <w:left w:val="nil"/>
            <w:bottom w:val="nil"/>
            <w:right w:val="nil"/>
          </w:tcBorders>
          <w:shd w:val="clear" w:color="auto" w:fill="7C8083"/>
        </w:tcPr>
        <w:p w:rsidR="006C0581" w:rsidP="006C0581" w:rsidRDefault="006C0581" w14:paraId="1428C7AA" w14:textId="77777777">
          <w:pPr>
            <w:pStyle w:val="Header"/>
            <w:jc w:val="center"/>
          </w:pPr>
        </w:p>
      </w:tc>
    </w:tr>
  </w:tbl>
  <w:p w:rsidR="006C0581" w:rsidP="003B5750" w:rsidRDefault="006C0581" w14:paraId="0A94475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01820"/>
    <w:rsid w:val="00032E69"/>
    <w:rsid w:val="000357EB"/>
    <w:rsid w:val="00070EE8"/>
    <w:rsid w:val="00074151"/>
    <w:rsid w:val="00083297"/>
    <w:rsid w:val="000844A3"/>
    <w:rsid w:val="000A316D"/>
    <w:rsid w:val="000A665A"/>
    <w:rsid w:val="000D5A6D"/>
    <w:rsid w:val="000D6388"/>
    <w:rsid w:val="000E071F"/>
    <w:rsid w:val="000F6BD8"/>
    <w:rsid w:val="00103846"/>
    <w:rsid w:val="0011793B"/>
    <w:rsid w:val="00126D5A"/>
    <w:rsid w:val="00134A71"/>
    <w:rsid w:val="00151C73"/>
    <w:rsid w:val="00151E92"/>
    <w:rsid w:val="001621D9"/>
    <w:rsid w:val="001637BA"/>
    <w:rsid w:val="00181CB7"/>
    <w:rsid w:val="001B56D3"/>
    <w:rsid w:val="001B793C"/>
    <w:rsid w:val="001D1CE2"/>
    <w:rsid w:val="001D5AC3"/>
    <w:rsid w:val="001D6807"/>
    <w:rsid w:val="001F3B56"/>
    <w:rsid w:val="0020108A"/>
    <w:rsid w:val="002067C2"/>
    <w:rsid w:val="00212253"/>
    <w:rsid w:val="00235CA0"/>
    <w:rsid w:val="002411A3"/>
    <w:rsid w:val="00245B0E"/>
    <w:rsid w:val="00261876"/>
    <w:rsid w:val="0026269B"/>
    <w:rsid w:val="002656D8"/>
    <w:rsid w:val="002669DB"/>
    <w:rsid w:val="00273BA9"/>
    <w:rsid w:val="0027534A"/>
    <w:rsid w:val="00284932"/>
    <w:rsid w:val="0029628E"/>
    <w:rsid w:val="002A29DF"/>
    <w:rsid w:val="002A382C"/>
    <w:rsid w:val="002B6B46"/>
    <w:rsid w:val="002D4474"/>
    <w:rsid w:val="002E2A56"/>
    <w:rsid w:val="002F0999"/>
    <w:rsid w:val="002F2688"/>
    <w:rsid w:val="0033024E"/>
    <w:rsid w:val="003362BF"/>
    <w:rsid w:val="00337723"/>
    <w:rsid w:val="00355E20"/>
    <w:rsid w:val="00374316"/>
    <w:rsid w:val="0038349C"/>
    <w:rsid w:val="00394029"/>
    <w:rsid w:val="003A31D7"/>
    <w:rsid w:val="003A70EC"/>
    <w:rsid w:val="003A7E69"/>
    <w:rsid w:val="003B1D59"/>
    <w:rsid w:val="003B5750"/>
    <w:rsid w:val="003D120B"/>
    <w:rsid w:val="003D4B80"/>
    <w:rsid w:val="003D730A"/>
    <w:rsid w:val="003E1C67"/>
    <w:rsid w:val="003E2178"/>
    <w:rsid w:val="003F3C6A"/>
    <w:rsid w:val="003F77E2"/>
    <w:rsid w:val="00404CA3"/>
    <w:rsid w:val="00411024"/>
    <w:rsid w:val="00423860"/>
    <w:rsid w:val="0047506E"/>
    <w:rsid w:val="004773E2"/>
    <w:rsid w:val="00492354"/>
    <w:rsid w:val="004942AB"/>
    <w:rsid w:val="004A4D71"/>
    <w:rsid w:val="004B22F6"/>
    <w:rsid w:val="004B47ED"/>
    <w:rsid w:val="004B6FE5"/>
    <w:rsid w:val="004C60A5"/>
    <w:rsid w:val="004D038F"/>
    <w:rsid w:val="004D7978"/>
    <w:rsid w:val="004F2432"/>
    <w:rsid w:val="004F3F13"/>
    <w:rsid w:val="0051660C"/>
    <w:rsid w:val="00524FE6"/>
    <w:rsid w:val="0053737E"/>
    <w:rsid w:val="00543913"/>
    <w:rsid w:val="00544729"/>
    <w:rsid w:val="00552846"/>
    <w:rsid w:val="0056336A"/>
    <w:rsid w:val="00563DCD"/>
    <w:rsid w:val="005731CF"/>
    <w:rsid w:val="00576AEC"/>
    <w:rsid w:val="00587157"/>
    <w:rsid w:val="00595F7F"/>
    <w:rsid w:val="005963DE"/>
    <w:rsid w:val="005A0994"/>
    <w:rsid w:val="005F2559"/>
    <w:rsid w:val="005F5EC9"/>
    <w:rsid w:val="005F6BCC"/>
    <w:rsid w:val="0060202A"/>
    <w:rsid w:val="00610A30"/>
    <w:rsid w:val="00612ABF"/>
    <w:rsid w:val="006245DA"/>
    <w:rsid w:val="00654DAB"/>
    <w:rsid w:val="0067225B"/>
    <w:rsid w:val="00675FB4"/>
    <w:rsid w:val="00676789"/>
    <w:rsid w:val="00677AD5"/>
    <w:rsid w:val="0068044E"/>
    <w:rsid w:val="0068273F"/>
    <w:rsid w:val="00683CCE"/>
    <w:rsid w:val="00684EEB"/>
    <w:rsid w:val="006907F2"/>
    <w:rsid w:val="006A2A7B"/>
    <w:rsid w:val="006B0EC4"/>
    <w:rsid w:val="006C0581"/>
    <w:rsid w:val="006C30D9"/>
    <w:rsid w:val="006C4581"/>
    <w:rsid w:val="006D4B90"/>
    <w:rsid w:val="006D64AE"/>
    <w:rsid w:val="006F2626"/>
    <w:rsid w:val="007101F1"/>
    <w:rsid w:val="0071439C"/>
    <w:rsid w:val="00716E24"/>
    <w:rsid w:val="007336DD"/>
    <w:rsid w:val="00741F6B"/>
    <w:rsid w:val="007537BA"/>
    <w:rsid w:val="00760FA8"/>
    <w:rsid w:val="00765190"/>
    <w:rsid w:val="00766078"/>
    <w:rsid w:val="007674B7"/>
    <w:rsid w:val="007773B8"/>
    <w:rsid w:val="00777ADC"/>
    <w:rsid w:val="007930C4"/>
    <w:rsid w:val="00797305"/>
    <w:rsid w:val="007A0A2F"/>
    <w:rsid w:val="007B235B"/>
    <w:rsid w:val="007C1F4C"/>
    <w:rsid w:val="007D4152"/>
    <w:rsid w:val="007E01E1"/>
    <w:rsid w:val="007E323C"/>
    <w:rsid w:val="00802B5B"/>
    <w:rsid w:val="008115DD"/>
    <w:rsid w:val="00815D27"/>
    <w:rsid w:val="00817EE6"/>
    <w:rsid w:val="00820262"/>
    <w:rsid w:val="00826088"/>
    <w:rsid w:val="0082608A"/>
    <w:rsid w:val="008350A8"/>
    <w:rsid w:val="00836184"/>
    <w:rsid w:val="00844D12"/>
    <w:rsid w:val="00845DAF"/>
    <w:rsid w:val="00845E08"/>
    <w:rsid w:val="008533EF"/>
    <w:rsid w:val="00856BBF"/>
    <w:rsid w:val="008A1263"/>
    <w:rsid w:val="008A2AA4"/>
    <w:rsid w:val="008B5B3E"/>
    <w:rsid w:val="008C3901"/>
    <w:rsid w:val="008D7475"/>
    <w:rsid w:val="008E766D"/>
    <w:rsid w:val="008F0A38"/>
    <w:rsid w:val="008F30AA"/>
    <w:rsid w:val="009072D1"/>
    <w:rsid w:val="0092542A"/>
    <w:rsid w:val="00933DB5"/>
    <w:rsid w:val="00943A17"/>
    <w:rsid w:val="009453BC"/>
    <w:rsid w:val="00954C6C"/>
    <w:rsid w:val="00955211"/>
    <w:rsid w:val="009629EE"/>
    <w:rsid w:val="00966D04"/>
    <w:rsid w:val="00982950"/>
    <w:rsid w:val="00991278"/>
    <w:rsid w:val="0099175E"/>
    <w:rsid w:val="009934ED"/>
    <w:rsid w:val="009943A4"/>
    <w:rsid w:val="00997858"/>
    <w:rsid w:val="009A1CCA"/>
    <w:rsid w:val="009B485A"/>
    <w:rsid w:val="009D508B"/>
    <w:rsid w:val="009D6FE7"/>
    <w:rsid w:val="009E16EA"/>
    <w:rsid w:val="009E251E"/>
    <w:rsid w:val="009F042E"/>
    <w:rsid w:val="009F21B5"/>
    <w:rsid w:val="00A00B95"/>
    <w:rsid w:val="00A01AB9"/>
    <w:rsid w:val="00A048EC"/>
    <w:rsid w:val="00A30C38"/>
    <w:rsid w:val="00A31653"/>
    <w:rsid w:val="00A42BE5"/>
    <w:rsid w:val="00A476F1"/>
    <w:rsid w:val="00A56C45"/>
    <w:rsid w:val="00A6775C"/>
    <w:rsid w:val="00A7042D"/>
    <w:rsid w:val="00A76F36"/>
    <w:rsid w:val="00A81C3E"/>
    <w:rsid w:val="00A82A43"/>
    <w:rsid w:val="00A9010E"/>
    <w:rsid w:val="00A940EF"/>
    <w:rsid w:val="00A9726D"/>
    <w:rsid w:val="00AB30C9"/>
    <w:rsid w:val="00AC0323"/>
    <w:rsid w:val="00AD5C66"/>
    <w:rsid w:val="00AD6C23"/>
    <w:rsid w:val="00AF1EDD"/>
    <w:rsid w:val="00AF4452"/>
    <w:rsid w:val="00B01DA6"/>
    <w:rsid w:val="00B14007"/>
    <w:rsid w:val="00B22FDE"/>
    <w:rsid w:val="00B32D4B"/>
    <w:rsid w:val="00B402B9"/>
    <w:rsid w:val="00B4053E"/>
    <w:rsid w:val="00B437D5"/>
    <w:rsid w:val="00B57659"/>
    <w:rsid w:val="00B60D54"/>
    <w:rsid w:val="00B8205C"/>
    <w:rsid w:val="00B857BD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BF10E9"/>
    <w:rsid w:val="00BF3695"/>
    <w:rsid w:val="00BF4E46"/>
    <w:rsid w:val="00C25EDF"/>
    <w:rsid w:val="00C27C1A"/>
    <w:rsid w:val="00C36F18"/>
    <w:rsid w:val="00C40BE4"/>
    <w:rsid w:val="00C41DE3"/>
    <w:rsid w:val="00C47206"/>
    <w:rsid w:val="00C67B69"/>
    <w:rsid w:val="00CA6394"/>
    <w:rsid w:val="00CB0F3A"/>
    <w:rsid w:val="00CB70AD"/>
    <w:rsid w:val="00CD0451"/>
    <w:rsid w:val="00CD1B92"/>
    <w:rsid w:val="00CF4F6E"/>
    <w:rsid w:val="00D133E9"/>
    <w:rsid w:val="00D21D63"/>
    <w:rsid w:val="00D235D0"/>
    <w:rsid w:val="00D41DC8"/>
    <w:rsid w:val="00D53B6F"/>
    <w:rsid w:val="00D54A61"/>
    <w:rsid w:val="00D566B6"/>
    <w:rsid w:val="00D6006D"/>
    <w:rsid w:val="00D72A07"/>
    <w:rsid w:val="00D72E02"/>
    <w:rsid w:val="00D75AAF"/>
    <w:rsid w:val="00D852FD"/>
    <w:rsid w:val="00D935E5"/>
    <w:rsid w:val="00DA0F11"/>
    <w:rsid w:val="00DA580A"/>
    <w:rsid w:val="00DA6181"/>
    <w:rsid w:val="00DB4B5B"/>
    <w:rsid w:val="00DC0C73"/>
    <w:rsid w:val="00DE52FD"/>
    <w:rsid w:val="00DF30F1"/>
    <w:rsid w:val="00E111C4"/>
    <w:rsid w:val="00E22B7E"/>
    <w:rsid w:val="00E33456"/>
    <w:rsid w:val="00E40C63"/>
    <w:rsid w:val="00E41182"/>
    <w:rsid w:val="00E4361D"/>
    <w:rsid w:val="00E54F17"/>
    <w:rsid w:val="00E65451"/>
    <w:rsid w:val="00E67097"/>
    <w:rsid w:val="00E778F6"/>
    <w:rsid w:val="00E902EA"/>
    <w:rsid w:val="00E96A2B"/>
    <w:rsid w:val="00EA246E"/>
    <w:rsid w:val="00EA27AA"/>
    <w:rsid w:val="00EB3EDD"/>
    <w:rsid w:val="00EB5B19"/>
    <w:rsid w:val="00EC1995"/>
    <w:rsid w:val="00EC4C86"/>
    <w:rsid w:val="00ED0377"/>
    <w:rsid w:val="00EE2CA3"/>
    <w:rsid w:val="00EE53F7"/>
    <w:rsid w:val="00EE663B"/>
    <w:rsid w:val="00F14176"/>
    <w:rsid w:val="00F20F72"/>
    <w:rsid w:val="00F219F1"/>
    <w:rsid w:val="00F36FA0"/>
    <w:rsid w:val="00F419B4"/>
    <w:rsid w:val="00F42147"/>
    <w:rsid w:val="00F44822"/>
    <w:rsid w:val="00F651D0"/>
    <w:rsid w:val="00F66A1F"/>
    <w:rsid w:val="00F81AE9"/>
    <w:rsid w:val="00F848FB"/>
    <w:rsid w:val="00F86468"/>
    <w:rsid w:val="00F93F87"/>
    <w:rsid w:val="00FA4D66"/>
    <w:rsid w:val="00FB06A1"/>
    <w:rsid w:val="00FB07B6"/>
    <w:rsid w:val="00FB3DCE"/>
    <w:rsid w:val="00FB3FAF"/>
    <w:rsid w:val="00FD6A00"/>
    <w:rsid w:val="00FE1868"/>
    <w:rsid w:val="00FE388D"/>
    <w:rsid w:val="00FF40AF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4C09B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ForceRight">
    <w:name w:val="ForceRight"/>
    <w:basedOn w:val="Normal"/>
    <w:link w:val="ForceRightChar"/>
    <w:qFormat/>
    <w:rsid w:val="00F42147"/>
    <w:pPr>
      <w:jc w:val="right"/>
    </w:pPr>
    <w:rPr>
      <w:rFonts w:ascii="Helvetica" w:hAnsi="Helvetica"/>
      <w:color w:val="7F7F7F" w:themeColor="text1" w:themeTint="80"/>
      <w:sz w:val="18"/>
      <w:szCs w:val="18"/>
    </w:rPr>
  </w:style>
  <w:style w:type="character" w:customStyle="1" w:styleId="ForceRightChar">
    <w:name w:val="ForceRight Char"/>
    <w:basedOn w:val="DefaultParagraphFont"/>
    <w:link w:val="ForceRight"/>
    <w:rsid w:val="00F42147"/>
    <w:rPr>
      <w:rFonts w:ascii="Helvetica" w:hAnsi="Helvetica"/>
      <w:color w:val="7F7F7F" w:themeColor="text1" w:themeTint="80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C0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b47f89741598473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B5F2BE3197B42779134E4FF6F179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D044E7-7BAD-4429-9BC4-DFF699AC8C13}"/>
      </w:docPartPr>
      <w:docPartBody>
        <w:p w:rsidR="00142F34" w:rsidRDefault="0085685E" w:rsidP="0085685E">
          <w:pPr>
            <w:pStyle w:val="CB5F2BE3197B42779134E4FF6F179C3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A8D741287CD419E9FB48001C636E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58AF1-6458-4F16-966E-B810C62EFCCB}"/>
      </w:docPartPr>
      <w:docPartBody>
        <w:p w:rsidR="00142F34" w:rsidRDefault="0085685E" w:rsidP="0085685E">
          <w:pPr>
            <w:pStyle w:val="2A8D741287CD419E9FB48001C636E6FE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7CDC2-A44A-4293-A92E-60BA9FC09A59}"/>
      </w:docPartPr>
      <w:docPartBody>
        <w:p w:rsidR="0084622E" w:rsidRDefault="002E2EF1">
          <w:r w:rsidRPr="00F8348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26281-DA4D-4C89-8B36-6A501FC307EE}"/>
      </w:docPartPr>
      <w:docPartBody>
        <w:p w:rsidR="00000000" w:rsidRDefault="003A5721">
          <w:r w:rsidRPr="001C113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407C6"/>
    <w:rsid w:val="00077AA3"/>
    <w:rsid w:val="00084FA1"/>
    <w:rsid w:val="000C16BE"/>
    <w:rsid w:val="000D46EE"/>
    <w:rsid w:val="001048C2"/>
    <w:rsid w:val="00142F34"/>
    <w:rsid w:val="001D47CB"/>
    <w:rsid w:val="001D4901"/>
    <w:rsid w:val="001E1FCE"/>
    <w:rsid w:val="00253AE8"/>
    <w:rsid w:val="002757AE"/>
    <w:rsid w:val="00281485"/>
    <w:rsid w:val="002A2170"/>
    <w:rsid w:val="002C0A5F"/>
    <w:rsid w:val="002D6060"/>
    <w:rsid w:val="002E2EF1"/>
    <w:rsid w:val="002F1D4D"/>
    <w:rsid w:val="003A5721"/>
    <w:rsid w:val="003A7CEE"/>
    <w:rsid w:val="003E142C"/>
    <w:rsid w:val="00505755"/>
    <w:rsid w:val="005421E0"/>
    <w:rsid w:val="00572F72"/>
    <w:rsid w:val="006276C8"/>
    <w:rsid w:val="006B4C0D"/>
    <w:rsid w:val="007D24C5"/>
    <w:rsid w:val="008119FA"/>
    <w:rsid w:val="0084622E"/>
    <w:rsid w:val="008470BE"/>
    <w:rsid w:val="0085216E"/>
    <w:rsid w:val="0085685E"/>
    <w:rsid w:val="0086428D"/>
    <w:rsid w:val="00874D5F"/>
    <w:rsid w:val="008C17AE"/>
    <w:rsid w:val="00930259"/>
    <w:rsid w:val="00945FA5"/>
    <w:rsid w:val="00966DB3"/>
    <w:rsid w:val="009B037E"/>
    <w:rsid w:val="009B1A13"/>
    <w:rsid w:val="00A07B30"/>
    <w:rsid w:val="00A97C90"/>
    <w:rsid w:val="00AA514F"/>
    <w:rsid w:val="00AF25F5"/>
    <w:rsid w:val="00B56AF6"/>
    <w:rsid w:val="00B625BB"/>
    <w:rsid w:val="00B73248"/>
    <w:rsid w:val="00B84D80"/>
    <w:rsid w:val="00BA7280"/>
    <w:rsid w:val="00BC78C9"/>
    <w:rsid w:val="00C64B99"/>
    <w:rsid w:val="00CB2396"/>
    <w:rsid w:val="00CD1329"/>
    <w:rsid w:val="00D05ADC"/>
    <w:rsid w:val="00D2147A"/>
    <w:rsid w:val="00D21E39"/>
    <w:rsid w:val="00D72C86"/>
    <w:rsid w:val="00D8119B"/>
    <w:rsid w:val="00DC1174"/>
    <w:rsid w:val="00E45027"/>
    <w:rsid w:val="00E75C1C"/>
    <w:rsid w:val="00F05179"/>
    <w:rsid w:val="00F36D1D"/>
    <w:rsid w:val="00F66AE7"/>
    <w:rsid w:val="00FC2ACF"/>
    <w:rsid w:val="00FE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5721"/>
    <w:rPr>
      <w:color w:val="808080"/>
    </w:rPr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820BBDA49D29432D97D009D51699800C">
    <w:name w:val="820BBDA49D29432D97D009D51699800C"/>
    <w:rsid w:val="00253AE8"/>
  </w:style>
  <w:style w:type="paragraph" w:customStyle="1" w:styleId="8D5BF65E2F054A67A2CF40B522B19CDF">
    <w:name w:val="8D5BF65E2F054A67A2CF40B522B19CDF"/>
    <w:rsid w:val="00253AE8"/>
  </w:style>
  <w:style w:type="paragraph" w:customStyle="1" w:styleId="F6F7E9BD45C640328C1574C1BA280A5B">
    <w:name w:val="F6F7E9BD45C640328C1574C1BA280A5B"/>
    <w:rsid w:val="00253AE8"/>
  </w:style>
  <w:style w:type="paragraph" w:customStyle="1" w:styleId="1895C5A02D404881AC20B215E6D4D1FE">
    <w:name w:val="1895C5A02D404881AC20B215E6D4D1FE"/>
    <w:rsid w:val="00253AE8"/>
  </w:style>
  <w:style w:type="paragraph" w:customStyle="1" w:styleId="913F659EDCF24CFFB4CCCD1C482BBADA">
    <w:name w:val="913F659EDCF24CFFB4CCCD1C482BBADA"/>
    <w:rsid w:val="00253AE8"/>
  </w:style>
  <w:style w:type="paragraph" w:customStyle="1" w:styleId="4BD290DD86404B008D5B7B376C573980">
    <w:name w:val="4BD290DD86404B008D5B7B376C573980"/>
    <w:rsid w:val="00253AE8"/>
  </w:style>
  <w:style w:type="paragraph" w:customStyle="1" w:styleId="75FE13BFEA8B498185A7194494F87DE2">
    <w:name w:val="75FE13BFEA8B498185A7194494F87DE2"/>
    <w:rsid w:val="00253AE8"/>
  </w:style>
  <w:style w:type="paragraph" w:customStyle="1" w:styleId="940686A86C34487CBD0B4AC499797801">
    <w:name w:val="940686A86C34487CBD0B4AC499797801"/>
    <w:rsid w:val="00253AE8"/>
  </w:style>
  <w:style w:type="paragraph" w:customStyle="1" w:styleId="E40FB72524714B70849C542A85C38EEC">
    <w:name w:val="E40FB72524714B70849C542A85C38EEC"/>
    <w:rsid w:val="00253AE8"/>
  </w:style>
  <w:style w:type="paragraph" w:customStyle="1" w:styleId="D441DD085E7E45F683E5499D9630800D">
    <w:name w:val="D441DD085E7E45F683E5499D9630800D"/>
    <w:rsid w:val="00253AE8"/>
  </w:style>
  <w:style w:type="paragraph" w:customStyle="1" w:styleId="B4226F083BD34623B017E7A4FBFA3CEA">
    <w:name w:val="B4226F083BD34623B017E7A4FBFA3CEA"/>
    <w:rsid w:val="00253AE8"/>
  </w:style>
  <w:style w:type="paragraph" w:customStyle="1" w:styleId="EF318B927BCE4C34B2B94B45B57516B9">
    <w:name w:val="EF318B927BCE4C34B2B94B45B57516B9"/>
    <w:rsid w:val="005421E0"/>
  </w:style>
  <w:style w:type="paragraph" w:customStyle="1" w:styleId="2BA46B01C13441DFB3C2262FCBAC176B">
    <w:name w:val="2BA46B01C13441DFB3C2262FCBAC176B"/>
    <w:rsid w:val="000D46EE"/>
  </w:style>
  <w:style w:type="paragraph" w:customStyle="1" w:styleId="9603761FCC984B34B1A6ACB3278B2381">
    <w:name w:val="9603761FCC984B34B1A6ACB3278B2381"/>
    <w:rsid w:val="000D46EE"/>
  </w:style>
  <w:style w:type="paragraph" w:customStyle="1" w:styleId="B5148CAFA7B640088DBB05874712018A">
    <w:name w:val="B5148CAFA7B640088DBB05874712018A"/>
    <w:rsid w:val="003A7CEE"/>
  </w:style>
  <w:style w:type="paragraph" w:customStyle="1" w:styleId="FE051DCB3CF8460B9598595EE8A8C569">
    <w:name w:val="FE051DCB3CF8460B9598595EE8A8C569"/>
    <w:rsid w:val="003A7CEE"/>
  </w:style>
  <w:style w:type="paragraph" w:customStyle="1" w:styleId="58E02FE40F0846358B4B1187A138FFCB">
    <w:name w:val="58E02FE40F0846358B4B1187A138FFCB"/>
    <w:rsid w:val="003A7CEE"/>
  </w:style>
  <w:style w:type="paragraph" w:customStyle="1" w:styleId="375E3F4BA7124FAC9404CE291D2DF3DF">
    <w:name w:val="375E3F4BA7124FAC9404CE291D2DF3DF"/>
    <w:rsid w:val="003A7CEE"/>
  </w:style>
  <w:style w:type="paragraph" w:customStyle="1" w:styleId="B9687B16E31B4B51AFABA14BB138347A">
    <w:name w:val="B9687B16E31B4B51AFABA14BB138347A"/>
    <w:rsid w:val="003A7CEE"/>
  </w:style>
  <w:style w:type="paragraph" w:customStyle="1" w:styleId="95A18BE9CCDB4C8E9623EB351FA79ECA">
    <w:name w:val="95A18BE9CCDB4C8E9623EB351FA79ECA"/>
    <w:rsid w:val="003A7CEE"/>
  </w:style>
  <w:style w:type="paragraph" w:customStyle="1" w:styleId="CC1026F1182A41279B6E867F33C89C91">
    <w:name w:val="CC1026F1182A41279B6E867F33C89C91"/>
    <w:rsid w:val="003A7CEE"/>
  </w:style>
  <w:style w:type="paragraph" w:customStyle="1" w:styleId="B73C49ADE56D43C295D39F6D95F2DB2E">
    <w:name w:val="B73C49ADE56D43C295D39F6D95F2DB2E"/>
    <w:rsid w:val="003A7CEE"/>
  </w:style>
  <w:style w:type="paragraph" w:customStyle="1" w:styleId="2EB1C326E953473AAD039514545007E7">
    <w:name w:val="2EB1C326E953473AAD039514545007E7"/>
    <w:rsid w:val="003A7CEE"/>
  </w:style>
  <w:style w:type="paragraph" w:customStyle="1" w:styleId="7A3DD971216B44158153BC6179B6685D">
    <w:name w:val="7A3DD971216B44158153BC6179B6685D"/>
    <w:rsid w:val="003A7CEE"/>
  </w:style>
  <w:style w:type="paragraph" w:customStyle="1" w:styleId="5C10D9AF8BF6499088F8DA929414BBE0">
    <w:name w:val="5C10D9AF8BF6499088F8DA929414BBE0"/>
    <w:rsid w:val="003A7CEE"/>
  </w:style>
  <w:style w:type="paragraph" w:customStyle="1" w:styleId="9E6C1AA798374594801ACBFA1771F7F2">
    <w:name w:val="9E6C1AA798374594801ACBFA1771F7F2"/>
    <w:rsid w:val="003A7CEE"/>
  </w:style>
  <w:style w:type="paragraph" w:customStyle="1" w:styleId="388971CDE0BA4D9DBDB4C573AC2412D0">
    <w:name w:val="388971CDE0BA4D9DBDB4C573AC2412D0"/>
    <w:rsid w:val="003A7CEE"/>
  </w:style>
  <w:style w:type="paragraph" w:customStyle="1" w:styleId="BAC0FD7222264023BE61A942440E4026">
    <w:name w:val="BAC0FD7222264023BE61A942440E4026"/>
    <w:rsid w:val="003A7CEE"/>
  </w:style>
  <w:style w:type="paragraph" w:customStyle="1" w:styleId="090DBE3F1C7E4DE6BADBA24E70E2B93B">
    <w:name w:val="090DBE3F1C7E4DE6BADBA24E70E2B93B"/>
    <w:rsid w:val="003A7CEE"/>
  </w:style>
  <w:style w:type="paragraph" w:customStyle="1" w:styleId="81B6C312E65C4F76B073A91B3B1F7719">
    <w:name w:val="81B6C312E65C4F76B073A91B3B1F7719"/>
    <w:rsid w:val="00BA7280"/>
  </w:style>
  <w:style w:type="paragraph" w:customStyle="1" w:styleId="D880886B33CD4408A3198087EE4BF16A">
    <w:name w:val="D880886B33CD4408A3198087EE4BF16A"/>
    <w:rsid w:val="009B1A13"/>
  </w:style>
  <w:style w:type="paragraph" w:customStyle="1" w:styleId="1938A739DF3146C5A11530AADBA56030">
    <w:name w:val="1938A739DF3146C5A11530AADBA56030"/>
    <w:rsid w:val="009B1A13"/>
  </w:style>
  <w:style w:type="paragraph" w:customStyle="1" w:styleId="CAD2EF50678E4C239DD8C39771EC215E">
    <w:name w:val="CAD2EF50678E4C239DD8C39771EC215E"/>
    <w:rsid w:val="009B1A13"/>
  </w:style>
  <w:style w:type="paragraph" w:customStyle="1" w:styleId="03A94BE726E54C97A01C5A1A82679A86">
    <w:name w:val="03A94BE726E54C97A01C5A1A82679A86"/>
    <w:rsid w:val="009B1A13"/>
  </w:style>
  <w:style w:type="paragraph" w:customStyle="1" w:styleId="910CCD03C7914D43A5AE413960A11BD4">
    <w:name w:val="910CCD03C7914D43A5AE413960A11BD4"/>
    <w:rsid w:val="009B1A13"/>
  </w:style>
  <w:style w:type="paragraph" w:customStyle="1" w:styleId="ED99E6E542B449D7BDD4C9E20AA6CE1A">
    <w:name w:val="ED99E6E542B449D7BDD4C9E20AA6CE1A"/>
    <w:rsid w:val="009B1A13"/>
  </w:style>
  <w:style w:type="paragraph" w:customStyle="1" w:styleId="709D10BDE945462D8053306C479F5AE3">
    <w:name w:val="709D10BDE945462D8053306C479F5AE3"/>
    <w:rsid w:val="008119FA"/>
  </w:style>
  <w:style w:type="paragraph" w:customStyle="1" w:styleId="C741A22FE3664BD2815E800727644092">
    <w:name w:val="C741A22FE3664BD2815E800727644092"/>
    <w:rsid w:val="008119FA"/>
  </w:style>
  <w:style w:type="paragraph" w:customStyle="1" w:styleId="5915AD8F1B3944A9A4A0088E05E9B37E">
    <w:name w:val="5915AD8F1B3944A9A4A0088E05E9B37E"/>
    <w:rsid w:val="008119FA"/>
  </w:style>
  <w:style w:type="paragraph" w:customStyle="1" w:styleId="0ECD53EE223949C9B4D9E47A55060762">
    <w:name w:val="0ECD53EE223949C9B4D9E47A55060762"/>
    <w:rsid w:val="008119FA"/>
  </w:style>
  <w:style w:type="paragraph" w:customStyle="1" w:styleId="D0C09E5CF1D744718D0F6985E15ED7FB">
    <w:name w:val="D0C09E5CF1D744718D0F6985E15ED7FB"/>
    <w:rsid w:val="008119FA"/>
  </w:style>
  <w:style w:type="paragraph" w:customStyle="1" w:styleId="B78899BE36154104870C1FBB12419F5A">
    <w:name w:val="B78899BE36154104870C1FBB12419F5A"/>
    <w:rsid w:val="008119FA"/>
  </w:style>
  <w:style w:type="paragraph" w:customStyle="1" w:styleId="8A069453FBC74EDF8D3D0C10020FB593">
    <w:name w:val="8A069453FBC74EDF8D3D0C10020FB593"/>
    <w:rsid w:val="008119FA"/>
  </w:style>
  <w:style w:type="paragraph" w:customStyle="1" w:styleId="D842EE0A801D4F149B0D17A8085523E4">
    <w:name w:val="D842EE0A801D4F149B0D17A8085523E4"/>
    <w:rsid w:val="008119FA"/>
  </w:style>
  <w:style w:type="paragraph" w:customStyle="1" w:styleId="35DF73EB09B248C49923E482F3E74BCE">
    <w:name w:val="35DF73EB09B248C49923E482F3E74BCE"/>
    <w:rsid w:val="008119FA"/>
  </w:style>
  <w:style w:type="paragraph" w:customStyle="1" w:styleId="D18D11F9A2AE43AEA1571A5E6AE8F351">
    <w:name w:val="D18D11F9A2AE43AEA1571A5E6AE8F351"/>
    <w:rsid w:val="008119FA"/>
  </w:style>
  <w:style w:type="paragraph" w:customStyle="1" w:styleId="CEDB8A0A47104BBB97E7BBF2445C1882">
    <w:name w:val="CEDB8A0A47104BBB97E7BBF2445C1882"/>
    <w:rsid w:val="008119FA"/>
  </w:style>
  <w:style w:type="paragraph" w:customStyle="1" w:styleId="52EDB007E532403896C6958BAAA8BFF4">
    <w:name w:val="52EDB007E532403896C6958BAAA8BFF4"/>
    <w:rsid w:val="008119FA"/>
  </w:style>
  <w:style w:type="paragraph" w:customStyle="1" w:styleId="4A3DB2D674484FF38CC1291C54929ABA">
    <w:name w:val="4A3DB2D674484FF38CC1291C54929ABA"/>
    <w:rsid w:val="008119FA"/>
  </w:style>
  <w:style w:type="paragraph" w:customStyle="1" w:styleId="BB29DF86B86B41259FCECD3CE88AE02A">
    <w:name w:val="BB29DF86B86B41259FCECD3CE88AE02A"/>
    <w:rsid w:val="008119FA"/>
  </w:style>
  <w:style w:type="paragraph" w:customStyle="1" w:styleId="D05B4328839444518135825A4B29683A">
    <w:name w:val="D05B4328839444518135825A4B29683A"/>
    <w:rsid w:val="008119FA"/>
  </w:style>
  <w:style w:type="paragraph" w:customStyle="1" w:styleId="D231EAC6B593462DAA26254DAFA35C69">
    <w:name w:val="D231EAC6B593462DAA26254DAFA35C69"/>
    <w:rsid w:val="008119FA"/>
  </w:style>
  <w:style w:type="paragraph" w:customStyle="1" w:styleId="A2479526F78B43D28E37B8D749F798A6">
    <w:name w:val="A2479526F78B43D28E37B8D749F798A6"/>
    <w:rsid w:val="008119FA"/>
  </w:style>
  <w:style w:type="paragraph" w:customStyle="1" w:styleId="0A75E38BEC9D404984BA417C1491FAD8">
    <w:name w:val="0A75E38BEC9D404984BA417C1491FAD8"/>
    <w:rsid w:val="008119FA"/>
  </w:style>
  <w:style w:type="paragraph" w:customStyle="1" w:styleId="47F81462D44845938D77F7BB4CEFCDFC">
    <w:name w:val="47F81462D44845938D77F7BB4CEFCDFC"/>
    <w:rsid w:val="008119FA"/>
  </w:style>
  <w:style w:type="paragraph" w:customStyle="1" w:styleId="952B102544D944C191069F2004367D93">
    <w:name w:val="952B102544D944C191069F2004367D93"/>
    <w:rsid w:val="008119FA"/>
  </w:style>
  <w:style w:type="paragraph" w:customStyle="1" w:styleId="ACFE8AE82EFD4E38A5EF7F589027D109">
    <w:name w:val="ACFE8AE82EFD4E38A5EF7F589027D109"/>
    <w:rsid w:val="008119FA"/>
  </w:style>
  <w:style w:type="paragraph" w:customStyle="1" w:styleId="67FF1E19002E46F884FB08C5E5C550D6">
    <w:name w:val="67FF1E19002E46F884FB08C5E5C550D6"/>
    <w:rsid w:val="008119FA"/>
  </w:style>
  <w:style w:type="paragraph" w:customStyle="1" w:styleId="5BCA33C41D704EAFBCFF2E3C6D593CDF">
    <w:name w:val="5BCA33C41D704EAFBCFF2E3C6D593CDF"/>
    <w:rsid w:val="008119FA"/>
  </w:style>
  <w:style w:type="paragraph" w:customStyle="1" w:styleId="9F6FA37B1BEE4D9EB8968F838BFAB189">
    <w:name w:val="9F6FA37B1BEE4D9EB8968F838BFAB189"/>
    <w:rsid w:val="008119FA"/>
  </w:style>
  <w:style w:type="paragraph" w:customStyle="1" w:styleId="95B88FB16900484F8D246D5A322F6BF4">
    <w:name w:val="95B88FB16900484F8D246D5A322F6BF4"/>
    <w:rsid w:val="008119FA"/>
  </w:style>
  <w:style w:type="paragraph" w:customStyle="1" w:styleId="19112C48E5014CEC99CE2EE0A69947DA">
    <w:name w:val="19112C48E5014CEC99CE2EE0A69947DA"/>
    <w:rsid w:val="008119FA"/>
  </w:style>
  <w:style w:type="paragraph" w:customStyle="1" w:styleId="F207750F17DE46AA9965D00FA4EB2CD3">
    <w:name w:val="F207750F17DE46AA9965D00FA4EB2CD3"/>
    <w:rsid w:val="008119FA"/>
  </w:style>
  <w:style w:type="paragraph" w:customStyle="1" w:styleId="D04B2CDC997249849908C130A0C53B1D">
    <w:name w:val="D04B2CDC997249849908C130A0C53B1D"/>
    <w:rsid w:val="008119FA"/>
  </w:style>
  <w:style w:type="paragraph" w:customStyle="1" w:styleId="862753E359094112A5BB5AF2EAE34835">
    <w:name w:val="862753E359094112A5BB5AF2EAE34835"/>
    <w:rsid w:val="008119FA"/>
  </w:style>
  <w:style w:type="paragraph" w:customStyle="1" w:styleId="79EE029511434900B345AFA1F8DB7B46">
    <w:name w:val="79EE029511434900B345AFA1F8DB7B46"/>
    <w:rsid w:val="008119FA"/>
  </w:style>
  <w:style w:type="paragraph" w:customStyle="1" w:styleId="3ABBD05C67C1461E97162861824B79CC">
    <w:name w:val="3ABBD05C67C1461E97162861824B79CC"/>
    <w:rsid w:val="008119FA"/>
  </w:style>
  <w:style w:type="paragraph" w:customStyle="1" w:styleId="1C5D983BC1D1470A95EE8EAF95978A25">
    <w:name w:val="1C5D983BC1D1470A95EE8EAF95978A25"/>
    <w:rsid w:val="008119FA"/>
  </w:style>
  <w:style w:type="paragraph" w:customStyle="1" w:styleId="BB78D46A43F74F0AB31DAC067546EDC8">
    <w:name w:val="BB78D46A43F74F0AB31DAC067546EDC8"/>
    <w:rsid w:val="008119FA"/>
  </w:style>
  <w:style w:type="paragraph" w:customStyle="1" w:styleId="AD4DC017422E46BEAF76E91DED758A7B">
    <w:name w:val="AD4DC017422E46BEAF76E91DED758A7B"/>
    <w:rsid w:val="008119FA"/>
  </w:style>
  <w:style w:type="paragraph" w:customStyle="1" w:styleId="75DAC3400B6542668E6ADE5F0F146414">
    <w:name w:val="75DAC3400B6542668E6ADE5F0F146414"/>
    <w:rsid w:val="008119FA"/>
  </w:style>
  <w:style w:type="paragraph" w:customStyle="1" w:styleId="5F4D383D5FBF46789B1D6F7F03ACFB47">
    <w:name w:val="5F4D383D5FBF46789B1D6F7F03ACFB47"/>
    <w:rsid w:val="008119FA"/>
  </w:style>
  <w:style w:type="paragraph" w:customStyle="1" w:styleId="4540CCC7914B47AEBAB57270F533B6A1">
    <w:name w:val="4540CCC7914B47AEBAB57270F533B6A1"/>
    <w:rsid w:val="008119FA"/>
  </w:style>
  <w:style w:type="paragraph" w:customStyle="1" w:styleId="CB38DB6425FC4D79B49FA00B4884786F">
    <w:name w:val="CB38DB6425FC4D79B49FA00B4884786F"/>
    <w:rsid w:val="008119FA"/>
  </w:style>
  <w:style w:type="paragraph" w:customStyle="1" w:styleId="72FA31FCB4C64D7C9F7C214161F3164C">
    <w:name w:val="72FA31FCB4C64D7C9F7C214161F3164C"/>
    <w:rsid w:val="008119FA"/>
  </w:style>
  <w:style w:type="paragraph" w:customStyle="1" w:styleId="8697D305461F4E3D9EF4A83AE7D1D867">
    <w:name w:val="8697D305461F4E3D9EF4A83AE7D1D867"/>
    <w:rsid w:val="008119FA"/>
  </w:style>
  <w:style w:type="paragraph" w:customStyle="1" w:styleId="138CF7181EBE450AB9674D7A8EDE49F2">
    <w:name w:val="138CF7181EBE450AB9674D7A8EDE49F2"/>
    <w:rsid w:val="008119FA"/>
  </w:style>
  <w:style w:type="paragraph" w:customStyle="1" w:styleId="E4794F23C81E48ADB33AECB51E994984">
    <w:name w:val="E4794F23C81E48ADB33AECB51E994984"/>
    <w:rsid w:val="008119FA"/>
  </w:style>
  <w:style w:type="paragraph" w:customStyle="1" w:styleId="CEBF62540063470BAE4251B3E1206CC6">
    <w:name w:val="CEBF62540063470BAE4251B3E1206CC6"/>
    <w:rsid w:val="008119FA"/>
  </w:style>
  <w:style w:type="paragraph" w:customStyle="1" w:styleId="1EFDD974367740558343F7125ACD763E">
    <w:name w:val="1EFDD974367740558343F7125ACD763E"/>
    <w:rsid w:val="008119FA"/>
  </w:style>
  <w:style w:type="paragraph" w:customStyle="1" w:styleId="181E1B698C804E2DA849F4E93C3793DF">
    <w:name w:val="181E1B698C804E2DA849F4E93C3793DF"/>
    <w:rsid w:val="008119FA"/>
  </w:style>
  <w:style w:type="paragraph" w:customStyle="1" w:styleId="2846B74804BC443A9E12CD9B9978450F">
    <w:name w:val="2846B74804BC443A9E12CD9B9978450F"/>
    <w:rsid w:val="008119FA"/>
  </w:style>
  <w:style w:type="paragraph" w:customStyle="1" w:styleId="C5F7F5851CD84ADDA6E43CA239C8AE2D">
    <w:name w:val="C5F7F5851CD84ADDA6E43CA239C8AE2D"/>
    <w:rsid w:val="008119FA"/>
  </w:style>
  <w:style w:type="paragraph" w:customStyle="1" w:styleId="2FE483B9CE6145A78891B6152AD15F97">
    <w:name w:val="2FE483B9CE6145A78891B6152AD15F97"/>
    <w:rsid w:val="008119FA"/>
  </w:style>
  <w:style w:type="paragraph" w:customStyle="1" w:styleId="92622538F3004F08BB5708A83E9B9DAC">
    <w:name w:val="92622538F3004F08BB5708A83E9B9DAC"/>
    <w:rsid w:val="008119FA"/>
  </w:style>
  <w:style w:type="paragraph" w:customStyle="1" w:styleId="206E7A9BB0464193A281E9AD4C47B88A">
    <w:name w:val="206E7A9BB0464193A281E9AD4C47B88A"/>
    <w:rsid w:val="008119FA"/>
  </w:style>
  <w:style w:type="paragraph" w:customStyle="1" w:styleId="03C32458CABB455D8435536B9228580F">
    <w:name w:val="03C32458CABB455D8435536B9228580F"/>
    <w:rsid w:val="008119FA"/>
  </w:style>
  <w:style w:type="paragraph" w:customStyle="1" w:styleId="5F998072541C40B3AF38AE8D369A1738">
    <w:name w:val="5F998072541C40B3AF38AE8D369A1738"/>
    <w:rsid w:val="008119FA"/>
  </w:style>
  <w:style w:type="paragraph" w:customStyle="1" w:styleId="BA320525A5D5438085B2405E40610EEB">
    <w:name w:val="BA320525A5D5438085B2405E40610EEB"/>
    <w:rsid w:val="008119FA"/>
  </w:style>
  <w:style w:type="paragraph" w:customStyle="1" w:styleId="16322A6F00F2447195158FACF9C0101D">
    <w:name w:val="16322A6F00F2447195158FACF9C0101D"/>
    <w:rsid w:val="008119FA"/>
  </w:style>
  <w:style w:type="paragraph" w:customStyle="1" w:styleId="73C85A7FE5D04523B0653647BC3405F6">
    <w:name w:val="73C85A7FE5D04523B0653647BC3405F6"/>
    <w:rsid w:val="008119FA"/>
  </w:style>
  <w:style w:type="paragraph" w:customStyle="1" w:styleId="3AA67DA552464AD9B473F4227B61FD62">
    <w:name w:val="3AA67DA552464AD9B473F4227B61FD62"/>
    <w:rsid w:val="008119FA"/>
  </w:style>
  <w:style w:type="paragraph" w:customStyle="1" w:styleId="1C8C9724E81A49968680BDF14FC9BF99">
    <w:name w:val="1C8C9724E81A49968680BDF14FC9BF99"/>
    <w:rsid w:val="008119FA"/>
  </w:style>
  <w:style w:type="paragraph" w:customStyle="1" w:styleId="2677AA8E478C4B7E9254C0EC0CAC03B7">
    <w:name w:val="2677AA8E478C4B7E9254C0EC0CAC03B7"/>
    <w:rsid w:val="008119FA"/>
  </w:style>
  <w:style w:type="paragraph" w:customStyle="1" w:styleId="2153CE1FB5A447D4959AE4E7E61AAE54">
    <w:name w:val="2153CE1FB5A447D4959AE4E7E61AAE54"/>
    <w:rsid w:val="008119FA"/>
  </w:style>
  <w:style w:type="paragraph" w:customStyle="1" w:styleId="39E9659D8A3242B5A9CC5D7311960734">
    <w:name w:val="39E9659D8A3242B5A9CC5D7311960734"/>
    <w:rsid w:val="008119FA"/>
  </w:style>
  <w:style w:type="paragraph" w:customStyle="1" w:styleId="2D319A671F1C47CE87F470B5A893030D">
    <w:name w:val="2D319A671F1C47CE87F470B5A893030D"/>
    <w:rsid w:val="008119FA"/>
  </w:style>
  <w:style w:type="paragraph" w:customStyle="1" w:styleId="C93B9A73C2FA425CB9139C7ECD94AFE2">
    <w:name w:val="C93B9A73C2FA425CB9139C7ECD94AFE2"/>
    <w:rsid w:val="008119FA"/>
  </w:style>
  <w:style w:type="paragraph" w:customStyle="1" w:styleId="50C63696E84F4F1FAE981F8B2B86284C">
    <w:name w:val="50C63696E84F4F1FAE981F8B2B86284C"/>
    <w:rsid w:val="008119FA"/>
  </w:style>
  <w:style w:type="paragraph" w:customStyle="1" w:styleId="A6B029CD1CFB401B9E1EE13A10BC5B63">
    <w:name w:val="A6B029CD1CFB401B9E1EE13A10BC5B63"/>
    <w:rsid w:val="008119FA"/>
  </w:style>
  <w:style w:type="paragraph" w:customStyle="1" w:styleId="252A98C9E00F41D39DEFCDC66F886BD9">
    <w:name w:val="252A98C9E00F41D39DEFCDC66F886BD9"/>
    <w:rsid w:val="008119FA"/>
  </w:style>
  <w:style w:type="paragraph" w:customStyle="1" w:styleId="1F44931087AF43BAB83AF990FFF82836">
    <w:name w:val="1F44931087AF43BAB83AF990FFF82836"/>
    <w:rsid w:val="008119FA"/>
  </w:style>
  <w:style w:type="paragraph" w:customStyle="1" w:styleId="510DA375F33A4BA390A00700CAEAFC50">
    <w:name w:val="510DA375F33A4BA390A00700CAEAFC50"/>
    <w:rsid w:val="008119FA"/>
  </w:style>
  <w:style w:type="paragraph" w:customStyle="1" w:styleId="41117F27281946D1901977DFACF6170F">
    <w:name w:val="41117F27281946D1901977DFACF6170F"/>
    <w:rsid w:val="008119FA"/>
  </w:style>
  <w:style w:type="paragraph" w:customStyle="1" w:styleId="16400D1626064C55AA6816E3B8801CE3">
    <w:name w:val="16400D1626064C55AA6816E3B8801CE3"/>
    <w:rsid w:val="008119FA"/>
  </w:style>
  <w:style w:type="paragraph" w:customStyle="1" w:styleId="C031CFFC988A4F1C8536F00E8AB0EDC0">
    <w:name w:val="C031CFFC988A4F1C8536F00E8AB0EDC0"/>
    <w:rsid w:val="008119FA"/>
  </w:style>
  <w:style w:type="paragraph" w:customStyle="1" w:styleId="BB5B4469497F4E8C99AEF304BA6DF68D">
    <w:name w:val="BB5B4469497F4E8C99AEF304BA6DF68D"/>
    <w:rsid w:val="008119FA"/>
  </w:style>
  <w:style w:type="paragraph" w:customStyle="1" w:styleId="3DE0A65F52C946309C82BB18AFAD9122">
    <w:name w:val="3DE0A65F52C946309C82BB18AFAD9122"/>
    <w:rsid w:val="008119FA"/>
  </w:style>
  <w:style w:type="paragraph" w:customStyle="1" w:styleId="1E80139B6108483F984831AF3F2DF3CC">
    <w:name w:val="1E80139B6108483F984831AF3F2DF3CC"/>
    <w:rsid w:val="008119FA"/>
  </w:style>
  <w:style w:type="paragraph" w:customStyle="1" w:styleId="E07AB153676F4DA09AB0F54A25A39116">
    <w:name w:val="E07AB153676F4DA09AB0F54A25A39116"/>
    <w:rsid w:val="008119FA"/>
  </w:style>
  <w:style w:type="paragraph" w:customStyle="1" w:styleId="79528714CFA04F8492245DE306A53022">
    <w:name w:val="79528714CFA04F8492245DE306A53022"/>
    <w:rsid w:val="008119FA"/>
  </w:style>
  <w:style w:type="paragraph" w:customStyle="1" w:styleId="79463A5934DE4F2681DAC92BEFE91BBF">
    <w:name w:val="79463A5934DE4F2681DAC92BEFE91BBF"/>
    <w:rsid w:val="008119FA"/>
  </w:style>
  <w:style w:type="paragraph" w:customStyle="1" w:styleId="D8020DD360954F0482974EE98AA55BF7">
    <w:name w:val="D8020DD360954F0482974EE98AA55BF7"/>
    <w:rsid w:val="008119FA"/>
  </w:style>
  <w:style w:type="paragraph" w:customStyle="1" w:styleId="85FDAB15CEA943B087C7612B29C4F247">
    <w:name w:val="85FDAB15CEA943B087C7612B29C4F247"/>
    <w:rsid w:val="008119FA"/>
  </w:style>
  <w:style w:type="paragraph" w:customStyle="1" w:styleId="933306079DA44FD99E2DC53E0D518903">
    <w:name w:val="933306079DA44FD99E2DC53E0D518903"/>
    <w:rsid w:val="008119FA"/>
  </w:style>
  <w:style w:type="paragraph" w:customStyle="1" w:styleId="3ACC9B05073F4F9E875AA7102B7229A8">
    <w:name w:val="3ACC9B05073F4F9E875AA7102B7229A8"/>
    <w:rsid w:val="008119FA"/>
  </w:style>
  <w:style w:type="paragraph" w:customStyle="1" w:styleId="45A180C7694B45E3971D751192BF528A">
    <w:name w:val="45A180C7694B45E3971D751192BF528A"/>
    <w:rsid w:val="008119FA"/>
  </w:style>
  <w:style w:type="paragraph" w:customStyle="1" w:styleId="53168CE45333447882B85FA0B6559B7E">
    <w:name w:val="53168CE45333447882B85FA0B6559B7E"/>
    <w:rsid w:val="008119FA"/>
  </w:style>
  <w:style w:type="paragraph" w:customStyle="1" w:styleId="CA4468ADDA0D4269802DA27BEC8ABBCF">
    <w:name w:val="CA4468ADDA0D4269802DA27BEC8ABBCF"/>
    <w:rsid w:val="008119FA"/>
  </w:style>
  <w:style w:type="paragraph" w:customStyle="1" w:styleId="D972A139B7AE411580F80B04CEF100F4">
    <w:name w:val="D972A139B7AE411580F80B04CEF100F4"/>
    <w:rsid w:val="008119FA"/>
  </w:style>
  <w:style w:type="paragraph" w:customStyle="1" w:styleId="234F1DEE7195473CA731298B01E48055">
    <w:name w:val="234F1DEE7195473CA731298B01E48055"/>
    <w:rsid w:val="008119FA"/>
  </w:style>
  <w:style w:type="paragraph" w:customStyle="1" w:styleId="FEB62C0C61EA48D297AF2DFDD9386E81">
    <w:name w:val="FEB62C0C61EA48D297AF2DFDD9386E81"/>
    <w:rsid w:val="008119FA"/>
  </w:style>
  <w:style w:type="paragraph" w:customStyle="1" w:styleId="6C4D7C714B1E43E89C6D703FB7EB8536">
    <w:name w:val="6C4D7C714B1E43E89C6D703FB7EB8536"/>
    <w:rsid w:val="008119FA"/>
  </w:style>
  <w:style w:type="paragraph" w:customStyle="1" w:styleId="6C56B837101141A0ADEF17D35A68825C">
    <w:name w:val="6C56B837101141A0ADEF17D35A68825C"/>
    <w:rsid w:val="008119FA"/>
  </w:style>
  <w:style w:type="paragraph" w:customStyle="1" w:styleId="94110188AE79484185229FAA59A995D9">
    <w:name w:val="94110188AE79484185229FAA59A995D9"/>
    <w:rsid w:val="008119FA"/>
  </w:style>
  <w:style w:type="paragraph" w:customStyle="1" w:styleId="CBA142F1D1BA449FB76107218B0A6356">
    <w:name w:val="CBA142F1D1BA449FB76107218B0A6356"/>
    <w:rsid w:val="008119FA"/>
  </w:style>
  <w:style w:type="paragraph" w:customStyle="1" w:styleId="B8CC4BD025D1459AA9250CBA9F4CD2FE">
    <w:name w:val="B8CC4BD025D1459AA9250CBA9F4CD2FE"/>
    <w:rsid w:val="008119FA"/>
  </w:style>
  <w:style w:type="paragraph" w:customStyle="1" w:styleId="8510A57DEE754EFA8DFB1D94A7455E10">
    <w:name w:val="8510A57DEE754EFA8DFB1D94A7455E10"/>
    <w:rsid w:val="008119FA"/>
  </w:style>
  <w:style w:type="paragraph" w:customStyle="1" w:styleId="485988F0BF60447C9EA2ECBF83F539E9">
    <w:name w:val="485988F0BF60447C9EA2ECBF83F539E9"/>
    <w:rsid w:val="008119FA"/>
  </w:style>
  <w:style w:type="paragraph" w:customStyle="1" w:styleId="FC58EADFD78B45A6AFF71CD381E60016">
    <w:name w:val="FC58EADFD78B45A6AFF71CD381E60016"/>
    <w:rsid w:val="008119FA"/>
  </w:style>
  <w:style w:type="paragraph" w:customStyle="1" w:styleId="98187717E1F644A98CCEA5CF162ED2B7">
    <w:name w:val="98187717E1F644A98CCEA5CF162ED2B7"/>
    <w:rsid w:val="008119FA"/>
  </w:style>
  <w:style w:type="paragraph" w:customStyle="1" w:styleId="0F24432A9DEC49B5902BE32968A89F7F">
    <w:name w:val="0F24432A9DEC49B5902BE32968A89F7F"/>
    <w:rsid w:val="008119FA"/>
  </w:style>
  <w:style w:type="paragraph" w:customStyle="1" w:styleId="D2A7C4ADE2D24A6FB597BBD237CD40A8">
    <w:name w:val="D2A7C4ADE2D24A6FB597BBD237CD40A8"/>
    <w:rsid w:val="008119FA"/>
  </w:style>
  <w:style w:type="paragraph" w:customStyle="1" w:styleId="36CA233FF5F64AFC9D07BB3A9C14D6AE">
    <w:name w:val="36CA233FF5F64AFC9D07BB3A9C14D6AE"/>
    <w:rsid w:val="008119FA"/>
  </w:style>
  <w:style w:type="paragraph" w:customStyle="1" w:styleId="11D4C8C5AF184229A0B78852B14EB1B8">
    <w:name w:val="11D4C8C5AF184229A0B78852B14EB1B8"/>
    <w:rsid w:val="008119FA"/>
  </w:style>
  <w:style w:type="paragraph" w:customStyle="1" w:styleId="9295DC4B054C4172ACED54F52362F0C3">
    <w:name w:val="9295DC4B054C4172ACED54F52362F0C3"/>
    <w:rsid w:val="008119FA"/>
  </w:style>
  <w:style w:type="paragraph" w:customStyle="1" w:styleId="BF8B028105014208912AA9B73CAF4EF8">
    <w:name w:val="BF8B028105014208912AA9B73CAF4EF8"/>
    <w:rsid w:val="008119FA"/>
  </w:style>
  <w:style w:type="paragraph" w:customStyle="1" w:styleId="BA7D0672AF6A46859B8C0FCC8427C94A">
    <w:name w:val="BA7D0672AF6A46859B8C0FCC8427C94A"/>
    <w:rsid w:val="008119FA"/>
  </w:style>
  <w:style w:type="paragraph" w:customStyle="1" w:styleId="4983B4D958184AA4AFE9F07F8C294613">
    <w:name w:val="4983B4D958184AA4AFE9F07F8C294613"/>
    <w:rsid w:val="0085685E"/>
  </w:style>
  <w:style w:type="paragraph" w:customStyle="1" w:styleId="594018545CCC4CED908B05BCBD083AC1">
    <w:name w:val="594018545CCC4CED908B05BCBD083AC1"/>
    <w:rsid w:val="0085685E"/>
  </w:style>
  <w:style w:type="paragraph" w:customStyle="1" w:styleId="FF1BAFBE799B47A18A5A1506DA4F86C7">
    <w:name w:val="FF1BAFBE799B47A18A5A1506DA4F86C7"/>
    <w:rsid w:val="0085685E"/>
  </w:style>
  <w:style w:type="paragraph" w:customStyle="1" w:styleId="202AEEAFE21541E6AF23F8FFB8B9B18B">
    <w:name w:val="202AEEAFE21541E6AF23F8FFB8B9B18B"/>
    <w:rsid w:val="0085685E"/>
  </w:style>
  <w:style w:type="paragraph" w:customStyle="1" w:styleId="CB5F2BE3197B42779134E4FF6F179C34">
    <w:name w:val="CB5F2BE3197B42779134E4FF6F179C34"/>
    <w:rsid w:val="0085685E"/>
  </w:style>
  <w:style w:type="paragraph" w:customStyle="1" w:styleId="2A8D741287CD419E9FB48001C636E6FE">
    <w:name w:val="2A8D741287CD419E9FB48001C636E6FE"/>
    <w:rsid w:val="0085685E"/>
  </w:style>
  <w:style w:type="paragraph" w:customStyle="1" w:styleId="FEB22A5D2740497292CF5AE8DFF60429">
    <w:name w:val="FEB22A5D2740497292CF5AE8DFF60429"/>
    <w:rsid w:val="008568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Order_Conf/1305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ONumber_Lbl>PONumber_Lbl</PONumber_Lbl>
    <PricesIncludingVAT>PricesIncludingVAT</PricesIncludingVAT>
    <PricesIncludingVAT_Lbl>PricesIncludingVAT_Lbl</PricesIncludingVAT_Lbl>
    <PricesIncludingVATYesNo>PricesIncludingVATYesNo</PricesIncludingVATYesNo>
    <QuoteNo>QuoteNo</QuoteNo>
    <QuoteNo_Lbl>QuoteNo_Lbl</QuoteNo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CrossReferenceNo>CrossReferenceNo</CrossReferenceNo>
      <CrossReferenceNo_Lbl>CrossReferenceNo_Lbl</CrossReferenceNo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6F80DDFB-F339-4222-9E8C-D520F1B7B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3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2017-01-10T21:57:00Z</dcterms:created>
  <dcterms:modified xsi:type="dcterms:W3CDTF">2018-03-27T13:35:00Z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v-seiazo@microsoft.com</vt:lpwstr>
  </property>
  <property fmtid="{D5CDD505-2E9C-101B-9397-08002B2CF9AE}" pid="6" name="MSIP_Label_f42aa342-8706-4288-bd11-ebb85995028c_SetDate">
    <vt:lpwstr>2017-06-29T13:06:13.6019002+03:00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